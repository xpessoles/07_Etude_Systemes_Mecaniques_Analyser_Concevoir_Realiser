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2F41E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87289E">
          <w:rPr>
            <w:noProof/>
            <w:webHidden/>
          </w:rPr>
          <w:t>6</w:t>
        </w:r>
        <w:r w:rsidR="00C85801">
          <w:rPr>
            <w:noProof/>
            <w:webHidden/>
          </w:rPr>
          <w:fldChar w:fldCharType="end"/>
        </w:r>
      </w:hyperlink>
    </w:p>
    <w:p w:rsidR="00C85801" w:rsidRDefault="002F41E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2F41E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2F41E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2F41EF">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87289E">
          <w:rPr>
            <w:noProof/>
            <w:webHidden/>
          </w:rPr>
          <w:t>12</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87289E">
          <w:rPr>
            <w:noProof/>
            <w:webHidden/>
          </w:rPr>
          <w:t>13</w:t>
        </w:r>
        <w:r w:rsidR="00C85801">
          <w:rPr>
            <w:noProof/>
            <w:webHidden/>
          </w:rPr>
          <w:fldChar w:fldCharType="end"/>
        </w:r>
      </w:hyperlink>
    </w:p>
    <w:p w:rsidR="00C85801" w:rsidRDefault="002F41EF">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87289E">
          <w:rPr>
            <w:noProof/>
            <w:webHidden/>
          </w:rPr>
          <w:t>14</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-0,007</m:t>
                        </m:r>
                      </m:e>
                    </m:mr>
                    <m:mr>
                      <m:e>
                        <m:r>
                          <w:rPr>
                            <w:rFonts w:ascii="Cambria Math" w:hAnsi="Cambria Math"/>
                          </w:rPr>
                          <m:t>-0,020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16.9pt" o:ole="">
                  <v:imagedata r:id="rId19" o:title=""/>
                </v:shape>
                <o:OLEObject Type="Embed" ProgID="Equation.DSMT4" ShapeID="_x0000_i1025" DrawAspect="Content" ObjectID="_1494847058"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9pt;height:23.8pt" o:ole="">
                  <v:imagedata r:id="rId21" o:title=""/>
                </v:shape>
                <o:OLEObject Type="Embed" ProgID="Equation.DSMT4" ShapeID="_x0000_i1026" DrawAspect="Content" ObjectID="_1494847059"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3pt;height:23.8pt" o:ole="">
                  <v:imagedata r:id="rId23" o:title=""/>
                </v:shape>
                <o:OLEObject Type="Embed" ProgID="Equation.DSMT4" ShapeID="_x0000_i1027" DrawAspect="Content" ObjectID="_1494847060"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E237B" w:rsidRDefault="007E237B" w:rsidP="007E237B"/>
    <w:p w:rsidR="007E237B" w:rsidRDefault="007E237B" w:rsidP="00DF360F">
      <w:pPr>
        <w:pStyle w:val="Titre4"/>
        <w:numPr>
          <w:ilvl w:val="0"/>
          <w:numId w:val="26"/>
        </w:numPr>
      </w:pPr>
      <w:bookmarkStart w:id="71" w:name="_Toc419836942"/>
      <w:r>
        <w:t>Éléments tolérancés</w:t>
      </w:r>
      <w:bookmarkEnd w:id="71"/>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2" w:name="_Toc419836943"/>
      <w:r>
        <w:t>Éléments de r</w:t>
      </w:r>
      <w:r w:rsidR="00260BA7">
        <w:t>éférence et référence spécifiée</w:t>
      </w:r>
      <w:bookmarkEnd w:id="72"/>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3" w:name="_Toc419836944"/>
      <w:r>
        <w:t>Sy</w:t>
      </w:r>
      <w:r w:rsidR="000069B1">
        <w:t>stèmes de références spécifiées</w:t>
      </w:r>
      <w:bookmarkEnd w:id="73"/>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Pr="00476F1F" w:rsidRDefault="000069B1" w:rsidP="000069B1">
            <w:pPr>
              <w:rPr>
                <w:highlight w:val="red"/>
              </w:rPr>
            </w:pPr>
            <w:r w:rsidRPr="00476F1F">
              <w:rPr>
                <w:highlight w:val="red"/>
              </w:rPr>
              <w:t xml:space="preserve">ER : </w:t>
            </w:r>
          </w:p>
          <w:p w:rsidR="000069B1" w:rsidRPr="00476F1F" w:rsidRDefault="000069B1" w:rsidP="00DF360F">
            <w:pPr>
              <w:pStyle w:val="Paragraphedeliste"/>
              <w:numPr>
                <w:ilvl w:val="0"/>
                <w:numId w:val="29"/>
              </w:numPr>
              <w:rPr>
                <w:highlight w:val="red"/>
              </w:rPr>
            </w:pPr>
            <w:r w:rsidRPr="00476F1F">
              <w:rPr>
                <w:highlight w:val="red"/>
              </w:rPr>
              <w:t>élément de référence primaire : surface nominalement plane;</w:t>
            </w:r>
          </w:p>
          <w:p w:rsidR="000069B1" w:rsidRPr="00476F1F" w:rsidRDefault="000069B1" w:rsidP="00DF360F">
            <w:pPr>
              <w:pStyle w:val="Paragraphedeliste"/>
              <w:numPr>
                <w:ilvl w:val="0"/>
                <w:numId w:val="29"/>
              </w:numPr>
              <w:rPr>
                <w:highlight w:val="red"/>
              </w:rPr>
            </w:pPr>
            <w:r w:rsidRPr="00476F1F">
              <w:rPr>
                <w:highlight w:val="red"/>
              </w:rPr>
              <w:t>élément de référence secondaire : surface nominalement cylindrique.</w:t>
            </w:r>
          </w:p>
          <w:p w:rsidR="000069B1" w:rsidRPr="00476F1F" w:rsidRDefault="000069B1" w:rsidP="000069B1">
            <w:pPr>
              <w:rPr>
                <w:highlight w:val="red"/>
              </w:rPr>
            </w:pPr>
          </w:p>
          <w:p w:rsidR="000069B1" w:rsidRPr="00476F1F" w:rsidRDefault="000069B1" w:rsidP="000069B1">
            <w:pPr>
              <w:rPr>
                <w:highlight w:val="red"/>
              </w:rPr>
            </w:pPr>
            <w:r w:rsidRPr="00476F1F">
              <w:rPr>
                <w:highlight w:val="red"/>
              </w:rPr>
              <w:t>RS :</w:t>
            </w:r>
          </w:p>
          <w:p w:rsidR="000069B1" w:rsidRPr="00476F1F" w:rsidRDefault="000069B1" w:rsidP="00DF360F">
            <w:pPr>
              <w:pStyle w:val="Paragraphedeliste"/>
              <w:numPr>
                <w:ilvl w:val="0"/>
                <w:numId w:val="30"/>
              </w:numPr>
              <w:rPr>
                <w:highlight w:val="red"/>
              </w:rPr>
            </w:pPr>
            <w:r w:rsidRPr="00476F1F">
              <w:rPr>
                <w:highlight w:val="red"/>
              </w:rPr>
              <w:t>référence spécifiée primaire : plan tangent extérieur matière qui minimise le défaut de forme;</w:t>
            </w:r>
          </w:p>
          <w:p w:rsidR="000069B1" w:rsidRDefault="000069B1" w:rsidP="00DF360F">
            <w:pPr>
              <w:pStyle w:val="Paragraphedeliste"/>
              <w:numPr>
                <w:ilvl w:val="0"/>
                <w:numId w:val="30"/>
              </w:numPr>
            </w:pPr>
            <w:r w:rsidRPr="00476F1F">
              <w:rPr>
                <w:highlight w:val="red"/>
              </w:rPr>
              <w:t>référence spécifiée secondaire : axe du plus grand cylindre inscrit qui minimise le défaut de forme et qui est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4" w:name="_Toc419836945"/>
      <w:r>
        <w:t>Zones de tolérance</w:t>
      </w:r>
      <w:bookmarkEnd w:id="74"/>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drawing>
                <wp:inline distT="0" distB="0" distL="0" distR="0" wp14:anchorId="4A77BC2E" wp14:editId="6E7B0201">
                  <wp:extent cx="2402958" cy="17479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4482" cy="1749034"/>
                          </a:xfrm>
                          <a:prstGeom prst="rect">
                            <a:avLst/>
                          </a:prstGeom>
                          <a:noFill/>
                        </pic:spPr>
                      </pic:pic>
                    </a:graphicData>
                  </a:graphic>
                </wp:inline>
              </w:drawing>
            </w:r>
          </w:p>
        </w:tc>
        <w:tc>
          <w:tcPr>
            <w:tcW w:w="5173" w:type="dxa"/>
          </w:tcPr>
          <w:p w:rsidR="00A175E6" w:rsidRPr="00817D7B" w:rsidRDefault="00817D7B" w:rsidP="007E237B">
            <w:pPr>
              <w:rPr>
                <w:highlight w:val="yellow"/>
                <w:lang w:val="en-US"/>
              </w:rPr>
            </w:pPr>
            <w:r w:rsidRPr="00817D7B">
              <w:rPr>
                <w:highlight w:val="yellow"/>
                <w:lang w:val="en-US"/>
              </w:rPr>
              <w:t>DIAMETRE DANS LA ZT</w:t>
            </w:r>
            <w:bookmarkStart w:id="75" w:name="_GoBack"/>
            <w:bookmarkEnd w:id="75"/>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817D7B" w:rsidP="00B0775B">
            <w:pPr>
              <w:jc w:val="center"/>
              <w:rPr>
                <w:sz w:val="16"/>
              </w:rPr>
            </w:pPr>
            <w:r w:rsidRPr="00817D7B">
              <w:rPr>
                <w:sz w:val="16"/>
                <w:highlight w:val="yellow"/>
              </w:rPr>
              <w:t>METTRE LE DIAMETRE DANS LA ZT</w:t>
            </w: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Pr="00817D7B" w:rsidRDefault="002507EE" w:rsidP="002507EE"/>
    <w:p w:rsidR="00215DAC" w:rsidRPr="00817D7B" w:rsidRDefault="00215DAC">
      <w:pPr>
        <w:jc w:val="left"/>
      </w:pPr>
      <w:r w:rsidRPr="00817D7B">
        <w:br w:type="page"/>
      </w:r>
    </w:p>
    <w:p w:rsidR="002507EE" w:rsidRPr="00817D7B" w:rsidRDefault="002507EE" w:rsidP="002507EE"/>
    <w:p w:rsidR="00215DAC" w:rsidRPr="00817D7B" w:rsidRDefault="00215DAC" w:rsidP="002507EE"/>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1EF" w:rsidRPr="00DC02BB" w:rsidRDefault="002F41EF">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2F41EF" w:rsidRPr="00DC02BB" w:rsidRDefault="002F41EF">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9E5B67" w:rsidP="00DA6248">
    <w:pPr>
      <w:pStyle w:val="Pieddepage"/>
      <w:pBdr>
        <w:top w:val="single" w:sz="4" w:space="1" w:color="auto"/>
      </w:pBdr>
      <w:rPr>
        <w:rFonts w:eastAsiaTheme="minorHAnsi" w:cs="Calibri"/>
        <w:sz w:val="16"/>
        <w:szCs w:val="16"/>
      </w:rPr>
    </w:pPr>
    <w:fldSimple w:instr=" FILENAME  \* MERGEFORMAT ">
      <w:r w:rsidR="0087289E" w:rsidRPr="0087289E">
        <w:rPr>
          <w:rFonts w:eastAsiaTheme="minorHAnsi" w:cs="Calibri"/>
          <w:noProof/>
          <w:sz w:val="16"/>
          <w:szCs w:val="16"/>
        </w:rPr>
        <w:t>07_Rea</w:t>
      </w:r>
      <w:r w:rsidR="0087289E" w:rsidRPr="0087289E">
        <w:rPr>
          <w:noProof/>
          <w:sz w:val="16"/>
          <w:szCs w:val="16"/>
        </w:rPr>
        <w:t>_04_GPS_Cours</w:t>
      </w:r>
    </w:fldSimple>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817D7B">
      <w:rPr>
        <w:rFonts w:eastAsiaTheme="minorHAnsi" w:cs="Calibri"/>
        <w:b/>
        <w:noProof/>
        <w:sz w:val="16"/>
        <w:szCs w:val="16"/>
      </w:rPr>
      <w:t>14</w:t>
    </w:r>
    <w:r w:rsidR="0087289E" w:rsidRPr="00245FC4">
      <w:rPr>
        <w:rFonts w:eastAsiaTheme="minorHAnsi" w:cs="Calibri"/>
        <w:b/>
        <w:sz w:val="16"/>
        <w:szCs w:val="16"/>
      </w:rPr>
      <w:fldChar w:fldCharType="end"/>
    </w:r>
    <w:r w:rsidR="0087289E" w:rsidRPr="00245FC4">
      <w:rPr>
        <w:rFonts w:eastAsiaTheme="minorHAnsi" w:cs="Calibri"/>
        <w:b/>
        <w:sz w:val="16"/>
        <w:szCs w:val="16"/>
      </w:rPr>
      <w:t>/</w:t>
    </w:r>
    <w:fldSimple w:instr=" NUMPAGES  \* MERGEFORMAT ">
      <w:r w:rsidR="00817D7B" w:rsidRPr="00817D7B">
        <w:rPr>
          <w:rFonts w:eastAsiaTheme="minorHAnsi" w:cs="Calibri"/>
          <w:b/>
          <w:noProof/>
          <w:sz w:val="16"/>
          <w:szCs w:val="16"/>
        </w:rPr>
        <w:t>20</w:t>
      </w:r>
    </w:fldSimple>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1EF" w:rsidRPr="00DC02BB" w:rsidRDefault="002F41EF">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2F41EF" w:rsidRPr="00DC02BB" w:rsidRDefault="002F41EF">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2F41EF"/>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76F1F"/>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17D7B"/>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5B67"/>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426BE-F53A-46BB-A924-D800C2EF5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1790</TotalTime>
  <Pages>20</Pages>
  <Words>2966</Words>
  <Characters>16316</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261</cp:revision>
  <cp:lastPrinted>2015-05-20T06:17:00Z</cp:lastPrinted>
  <dcterms:created xsi:type="dcterms:W3CDTF">2014-10-28T08:38:00Z</dcterms:created>
  <dcterms:modified xsi:type="dcterms:W3CDTF">2015-06-03T12:31:00Z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