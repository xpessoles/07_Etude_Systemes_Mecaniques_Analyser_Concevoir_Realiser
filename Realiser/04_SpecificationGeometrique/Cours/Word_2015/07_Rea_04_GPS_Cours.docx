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C93A83">
          <w:rPr>
            <w:noProof/>
            <w:webHidden/>
          </w:rPr>
          <w:t>3</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C93A83">
          <w:rPr>
            <w:noProof/>
            <w:webHidden/>
          </w:rPr>
          <w:t>3</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C93A83">
          <w:rPr>
            <w:noProof/>
            <w:webHidden/>
          </w:rPr>
          <w:t>3</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C93A83">
          <w:rPr>
            <w:noProof/>
            <w:webHidden/>
          </w:rPr>
          <w:t>3</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C93A83">
          <w:rPr>
            <w:noProof/>
            <w:webHidden/>
          </w:rPr>
          <w:t>4</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C93A83">
          <w:rPr>
            <w:noProof/>
            <w:webHidden/>
          </w:rPr>
          <w:t>4</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C93A83">
          <w:rPr>
            <w:noProof/>
            <w:webHidden/>
          </w:rPr>
          <w:t>4</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C93A83">
          <w:rPr>
            <w:noProof/>
            <w:webHidden/>
          </w:rPr>
          <w:t>5</w:t>
        </w:r>
        <w:r w:rsidR="00C85801">
          <w:rPr>
            <w:noProof/>
            <w:webHidden/>
          </w:rPr>
          <w:fldChar w:fldCharType="end"/>
        </w:r>
      </w:hyperlink>
    </w:p>
    <w:p w:rsidR="00C85801" w:rsidRDefault="00BA33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C93A83">
          <w:rPr>
            <w:noProof/>
            <w:webHidden/>
          </w:rPr>
          <w:t>5</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C93A83">
          <w:rPr>
            <w:noProof/>
            <w:webHidden/>
          </w:rPr>
          <w:t>5</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C93A83">
          <w:rPr>
            <w:noProof/>
            <w:webHidden/>
          </w:rPr>
          <w:t>6</w:t>
        </w:r>
        <w:r w:rsidR="00C85801">
          <w:rPr>
            <w:noProof/>
            <w:webHidden/>
          </w:rPr>
          <w:fldChar w:fldCharType="end"/>
        </w:r>
      </w:hyperlink>
    </w:p>
    <w:p w:rsidR="00C85801" w:rsidRDefault="00BA33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C93A83">
          <w:rPr>
            <w:noProof/>
            <w:webHidden/>
          </w:rPr>
          <w:t>7</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C93A83">
          <w:rPr>
            <w:noProof/>
            <w:webHidden/>
          </w:rPr>
          <w:t>7</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C93A83">
          <w:rPr>
            <w:noProof/>
            <w:webHidden/>
          </w:rPr>
          <w:t>7</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C93A83">
          <w:rPr>
            <w:noProof/>
            <w:webHidden/>
          </w:rPr>
          <w:t>8</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C93A83">
          <w:rPr>
            <w:noProof/>
            <w:webHidden/>
          </w:rPr>
          <w:t>8</w:t>
        </w:r>
        <w:r w:rsidR="00C85801">
          <w:rPr>
            <w:noProof/>
            <w:webHidden/>
          </w:rPr>
          <w:fldChar w:fldCharType="end"/>
        </w:r>
      </w:hyperlink>
    </w:p>
    <w:p w:rsidR="00C85801" w:rsidRDefault="00BA33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C93A83">
          <w:rPr>
            <w:noProof/>
            <w:webHidden/>
          </w:rPr>
          <w:t>9</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C93A83">
          <w:rPr>
            <w:noProof/>
            <w:webHidden/>
          </w:rPr>
          <w:t>9</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C93A83">
          <w:rPr>
            <w:noProof/>
            <w:webHidden/>
          </w:rPr>
          <w:t>10</w:t>
        </w:r>
        <w:r w:rsidR="00C85801">
          <w:rPr>
            <w:noProof/>
            <w:webHidden/>
          </w:rPr>
          <w:fldChar w:fldCharType="end"/>
        </w:r>
      </w:hyperlink>
    </w:p>
    <w:p w:rsidR="00C85801" w:rsidRDefault="00BA33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C93A83">
          <w:rPr>
            <w:noProof/>
            <w:webHidden/>
          </w:rPr>
          <w:t>10</w:t>
        </w:r>
        <w:r w:rsidR="00C85801">
          <w:rPr>
            <w:noProof/>
            <w:webHidden/>
          </w:rPr>
          <w:fldChar w:fldCharType="end"/>
        </w:r>
      </w:hyperlink>
    </w:p>
    <w:p w:rsidR="00C85801" w:rsidRDefault="00BA3333">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C93A83">
          <w:rPr>
            <w:noProof/>
            <w:webHidden/>
          </w:rPr>
          <w:t>10</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C93A83">
          <w:rPr>
            <w:noProof/>
            <w:webHidden/>
          </w:rPr>
          <w:t>10</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C93A83">
          <w:rPr>
            <w:noProof/>
            <w:webHidden/>
          </w:rPr>
          <w:t>11</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C93A83">
          <w:rPr>
            <w:noProof/>
            <w:webHidden/>
          </w:rPr>
          <w:t>12</w:t>
        </w:r>
        <w:r w:rsidR="00C85801">
          <w:rPr>
            <w:noProof/>
            <w:webHidden/>
          </w:rPr>
          <w:fldChar w:fldCharType="end"/>
        </w:r>
      </w:hyperlink>
    </w:p>
    <w:p w:rsidR="00C85801" w:rsidRDefault="00BA3333">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C93A83">
          <w:rPr>
            <w:noProof/>
            <w:webHidden/>
          </w:rPr>
          <w:t>13</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B2665C" w:rsidP="00A848E3">
            <w:pPr>
              <w:jc w:val="center"/>
            </w:pPr>
            <w:r>
              <w:rPr>
                <w:noProof/>
                <w:lang w:eastAsia="fr-FR"/>
              </w:rPr>
              <w:lastRenderedPageBreak/>
              <w:drawing>
                <wp:inline distT="0" distB="0" distL="0" distR="0" wp14:anchorId="3EB3B859">
                  <wp:extent cx="3252083" cy="2053947"/>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083" cy="2053947"/>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-0,007</m:t>
                        </m:r>
                      </m:e>
                    </m:mr>
                    <m:mr>
                      <m:e>
                        <m:r>
                          <w:rPr>
                            <w:rFonts w:ascii="Cambria Math" w:hAnsi="Cambria Math"/>
                          </w:rPr>
                          <m:t>-0,020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pt;height:16.9pt" o:ole="">
                  <v:imagedata r:id="rId19" o:title=""/>
                </v:shape>
                <o:OLEObject Type="Embed" ProgID="Equation.DSMT4" ShapeID="_x0000_i1025" DrawAspect="Content" ObjectID="_1495519723"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9pt;height:23.15pt" o:ole="">
                  <v:imagedata r:id="rId21" o:title=""/>
                </v:shape>
                <o:OLEObject Type="Embed" ProgID="Equation.DSMT4" ShapeID="_x0000_i1026" DrawAspect="Content" ObjectID="_1495519724"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3pt;height:23.15pt" o:ole="">
                  <v:imagedata r:id="rId23" o:title=""/>
                </v:shape>
                <o:OLEObject Type="Embed" ProgID="Equation.DSMT4" ShapeID="_x0000_i1027" DrawAspect="Content" ObjectID="_1495519725"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lastRenderedPageBreak/>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lastRenderedPageBreak/>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bookmarkEnd w:id="62"/>
    <w:bookmarkEnd w:id="63"/>
    <w:bookmarkEnd w:id="64"/>
    <w:bookmarkEnd w:id="65"/>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Spécification géométrique des 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7" w:name="_Toc419836938"/>
      <w:r>
        <w:t>Tolérancement linéaire</w:t>
      </w:r>
      <w:bookmarkEnd w:id="67"/>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8" w:name="_Toc419836939"/>
      <w:r>
        <w:t>L’exigence de l’enveloppe</w:t>
      </w:r>
      <w:bookmarkEnd w:id="68"/>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69" w:name="_Toc419836940"/>
      <w:r>
        <w:t>Spécification géométrique des produits – Tolérancement géométrique</w:t>
      </w:r>
      <w:bookmarkEnd w:id="69"/>
    </w:p>
    <w:p w:rsidR="00B4761F" w:rsidRDefault="00B4761F" w:rsidP="00B4761F"/>
    <w:p w:rsidR="007E237B" w:rsidRDefault="007E237B" w:rsidP="00DF360F">
      <w:pPr>
        <w:pStyle w:val="Titre3"/>
        <w:numPr>
          <w:ilvl w:val="0"/>
          <w:numId w:val="24"/>
        </w:numPr>
      </w:pPr>
      <w:bookmarkStart w:id="70" w:name="_Toc419836941"/>
      <w:r>
        <w:t>Présentation</w:t>
      </w:r>
      <w:bookmarkEnd w:id="70"/>
    </w:p>
    <w:p w:rsidR="007E237B" w:rsidRDefault="007E237B" w:rsidP="007E237B"/>
    <w:tbl>
      <w:tblPr>
        <w:tblStyle w:val="Grilledutableau"/>
        <w:tblW w:w="0" w:type="auto"/>
        <w:tblLook w:val="04A0" w:firstRow="1" w:lastRow="0" w:firstColumn="1" w:lastColumn="0" w:noHBand="0" w:noVBand="1"/>
      </w:tblPr>
      <w:tblGrid>
        <w:gridCol w:w="5353"/>
        <w:gridCol w:w="4993"/>
      </w:tblGrid>
      <w:tr w:rsidR="007E237B" w:rsidTr="00FD1818">
        <w:tc>
          <w:tcPr>
            <w:tcW w:w="535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4993" w:type="dxa"/>
            <w:vAlign w:val="center"/>
          </w:tcPr>
          <w:p w:rsidR="007E237B" w:rsidRDefault="002407DC" w:rsidP="002407DC">
            <w:pPr>
              <w:jc w:val="center"/>
            </w:pPr>
            <w:r>
              <w:rPr>
                <w:noProof/>
                <w:lang w:eastAsia="fr-FR"/>
              </w:rPr>
              <w:drawing>
                <wp:inline distT="0" distB="0" distL="0" distR="0" wp14:anchorId="318E5089" wp14:editId="3BB4540D">
                  <wp:extent cx="3018671" cy="1256306"/>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504"/>
                          <a:stretch/>
                        </pic:blipFill>
                        <pic:spPr bwMode="auto">
                          <a:xfrm>
                            <a:off x="0" y="0"/>
                            <a:ext cx="3023459" cy="12582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E237B" w:rsidRDefault="007E237B" w:rsidP="007E237B"/>
    <w:p w:rsidR="007E237B" w:rsidRDefault="007E237B" w:rsidP="00DF360F">
      <w:pPr>
        <w:pStyle w:val="Titre4"/>
        <w:numPr>
          <w:ilvl w:val="0"/>
          <w:numId w:val="26"/>
        </w:numPr>
      </w:pPr>
      <w:bookmarkStart w:id="71" w:name="_Toc419836942"/>
      <w:r>
        <w:t>Éléments tolérancés</w:t>
      </w:r>
      <w:bookmarkEnd w:id="71"/>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lastRenderedPageBreak/>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B2665C" w:rsidP="0062244A">
            <w:r>
              <w:t>Les éléments tolérancés sont les deux axes réels des deux surfaces nominalement cylindriques</w:t>
            </w:r>
          </w:p>
        </w:tc>
      </w:tr>
    </w:tbl>
    <w:p w:rsidR="00257B20" w:rsidRDefault="00257B20" w:rsidP="007E237B"/>
    <w:p w:rsidR="007E237B" w:rsidRDefault="007E237B" w:rsidP="00260BA7">
      <w:pPr>
        <w:pStyle w:val="Titre4"/>
      </w:pPr>
      <w:bookmarkStart w:id="72" w:name="_Toc419836943"/>
      <w:r>
        <w:t>Éléments de r</w:t>
      </w:r>
      <w:r w:rsidR="00260BA7">
        <w:t>éférence et référence spécifiée</w:t>
      </w:r>
      <w:bookmarkEnd w:id="72"/>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lastRenderedPageBreak/>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3" w:name="_Toc419836944"/>
      <w:r>
        <w:t>Sy</w:t>
      </w:r>
      <w:r w:rsidR="000069B1">
        <w:t>stèmes de références spécifiées</w:t>
      </w:r>
      <w:bookmarkEnd w:id="73"/>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Pr="00F7510B" w:rsidRDefault="000069B1" w:rsidP="000069B1">
            <w:r w:rsidRPr="00F7510B">
              <w:t xml:space="preserve">ER : </w:t>
            </w:r>
          </w:p>
          <w:p w:rsidR="000069B1" w:rsidRPr="00F7510B" w:rsidRDefault="000069B1" w:rsidP="00DF360F">
            <w:pPr>
              <w:pStyle w:val="Paragraphedeliste"/>
              <w:numPr>
                <w:ilvl w:val="0"/>
                <w:numId w:val="29"/>
              </w:numPr>
            </w:pPr>
            <w:r w:rsidRPr="00F7510B">
              <w:t xml:space="preserve">élément de référence primaire : surface nominalement </w:t>
            </w:r>
            <w:r w:rsidR="00F7510B" w:rsidRPr="00F7510B">
              <w:t>cylindrique</w:t>
            </w:r>
            <w:r w:rsidRPr="00F7510B">
              <w:t>;</w:t>
            </w:r>
          </w:p>
          <w:p w:rsidR="000069B1" w:rsidRPr="00F7510B" w:rsidRDefault="000069B1" w:rsidP="00DF360F">
            <w:pPr>
              <w:pStyle w:val="Paragraphedeliste"/>
              <w:numPr>
                <w:ilvl w:val="0"/>
                <w:numId w:val="29"/>
              </w:numPr>
            </w:pPr>
            <w:r w:rsidRPr="00F7510B">
              <w:t xml:space="preserve">élément de référence secondaire : surface nominalement </w:t>
            </w:r>
            <w:r w:rsidR="00F7510B" w:rsidRPr="00F7510B">
              <w:t>plane</w:t>
            </w:r>
            <w:r w:rsidRPr="00F7510B">
              <w:t>.</w:t>
            </w:r>
          </w:p>
          <w:p w:rsidR="000069B1" w:rsidRPr="00F7510B" w:rsidRDefault="000069B1" w:rsidP="000069B1"/>
          <w:p w:rsidR="000069B1" w:rsidRPr="00F7510B" w:rsidRDefault="000069B1" w:rsidP="000069B1">
            <w:r w:rsidRPr="00F7510B">
              <w:t>RS :</w:t>
            </w:r>
          </w:p>
          <w:p w:rsidR="000069B1" w:rsidRPr="00F7510B" w:rsidRDefault="000069B1" w:rsidP="00DF360F">
            <w:pPr>
              <w:pStyle w:val="Paragraphedeliste"/>
              <w:numPr>
                <w:ilvl w:val="0"/>
                <w:numId w:val="30"/>
              </w:numPr>
            </w:pPr>
            <w:r w:rsidRPr="00F7510B">
              <w:t xml:space="preserve">référence spécifiée primaire : </w:t>
            </w:r>
            <w:r w:rsidR="00F7510B" w:rsidRPr="00F7510B">
              <w:t>axe du plus petit cylindre circonscrit qui minimise le défaut de forme ;</w:t>
            </w:r>
          </w:p>
          <w:p w:rsidR="000069B1" w:rsidRDefault="000069B1" w:rsidP="00F7510B">
            <w:pPr>
              <w:pStyle w:val="Paragraphedeliste"/>
              <w:numPr>
                <w:ilvl w:val="0"/>
                <w:numId w:val="30"/>
              </w:numPr>
            </w:pPr>
            <w:r w:rsidRPr="00F7510B">
              <w:t xml:space="preserve">référence spécifiée secondaire : </w:t>
            </w:r>
            <w:r w:rsidR="00F7510B" w:rsidRPr="00F7510B">
              <w:t>plan tangent extérieur matière</w:t>
            </w:r>
            <w:r w:rsidRPr="00F7510B">
              <w:t xml:space="preserve">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4" w:name="_Toc419836945"/>
      <w:r>
        <w:t>Zones de tolérance</w:t>
      </w:r>
      <w:bookmarkEnd w:id="74"/>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 xml:space="preserve">Forme d’une surface </w:t>
            </w:r>
            <w:proofErr w:type="spellStart"/>
            <w:r>
              <w:t>quelquonque</w:t>
            </w:r>
            <w:proofErr w:type="spellEnd"/>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F7510B" w:rsidP="007E237B">
            <w:pPr>
              <w:rPr>
                <w:lang w:val="en-US"/>
              </w:rPr>
            </w:pPr>
            <w:r>
              <w:rPr>
                <w:noProof/>
                <w:lang w:eastAsia="fr-FR"/>
              </w:rPr>
              <w:drawing>
                <wp:inline distT="0" distB="0" distL="0" distR="0" wp14:anchorId="3AD0A912" wp14:editId="71F2DA26">
                  <wp:extent cx="2321781" cy="1693723"/>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5517" cy="1696448"/>
                          </a:xfrm>
                          <a:prstGeom prst="rect">
                            <a:avLst/>
                          </a:prstGeom>
                          <a:noFill/>
                        </pic:spPr>
                      </pic:pic>
                    </a:graphicData>
                  </a:graphic>
                </wp:inline>
              </w:drawing>
            </w:r>
          </w:p>
        </w:tc>
        <w:tc>
          <w:tcPr>
            <w:tcW w:w="5173" w:type="dxa"/>
          </w:tcPr>
          <w:p w:rsidR="00A175E6" w:rsidRPr="00817D7B" w:rsidRDefault="00A175E6" w:rsidP="007E237B">
            <w:pPr>
              <w:rPr>
                <w:highlight w:val="yellow"/>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085"/>
        <w:gridCol w:w="1667"/>
        <w:gridCol w:w="1663"/>
        <w:gridCol w:w="1666"/>
        <w:gridCol w:w="1668"/>
        <w:gridCol w:w="1673"/>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23821CC3">
                  <wp:extent cx="1186636" cy="22184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87583" cy="222018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F7510B" w:rsidRDefault="00F7510B" w:rsidP="00B0775B">
            <w:pPr>
              <w:jc w:val="center"/>
              <w:rPr>
                <w:sz w:val="16"/>
              </w:rPr>
            </w:pPr>
          </w:p>
          <w:p w:rsidR="00F7510B" w:rsidRDefault="00F7510B"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Pr="00817D7B" w:rsidRDefault="002507EE" w:rsidP="002507EE"/>
    <w:p w:rsidR="00215DAC" w:rsidRPr="00817D7B" w:rsidRDefault="00215DAC">
      <w:pPr>
        <w:jc w:val="left"/>
      </w:pPr>
      <w:r w:rsidRPr="00817D7B">
        <w:br w:type="page"/>
      </w:r>
    </w:p>
    <w:p w:rsidR="002507EE" w:rsidRPr="00817D7B" w:rsidRDefault="002507EE" w:rsidP="002507EE"/>
    <w:p w:rsidR="00215DAC" w:rsidRPr="00817D7B" w:rsidRDefault="00215DAC" w:rsidP="002507EE"/>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23722" w:rsidP="00B0775B">
            <w:pPr>
              <w:jc w:val="center"/>
              <w:rPr>
                <w:sz w:val="16"/>
              </w:rPr>
            </w:pPr>
            <w:bookmarkStart w:id="75" w:name="_GoBack"/>
            <w:r>
              <w:rPr>
                <w:noProof/>
                <w:sz w:val="16"/>
                <w:lang w:eastAsia="fr-FR"/>
              </w:rPr>
              <w:drawing>
                <wp:inline distT="0" distB="0" distL="0" distR="0" wp14:anchorId="50942BC7">
                  <wp:extent cx="1328400" cy="969058"/>
                  <wp:effectExtent l="0" t="0" r="5715"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28400" cy="969058"/>
                          </a:xfrm>
                          <a:prstGeom prst="rect">
                            <a:avLst/>
                          </a:prstGeom>
                          <a:noFill/>
                        </pic:spPr>
                      </pic:pic>
                    </a:graphicData>
                  </a:graphic>
                </wp:inline>
              </w:drawing>
            </w:r>
            <w:bookmarkEnd w:id="75"/>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1986"/>
        <w:gridCol w:w="1687"/>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0DB82751">
                  <wp:extent cx="1118376" cy="1319917"/>
                  <wp:effectExtent l="0" t="0" r="5715" b="0"/>
                  <wp:docPr id="26913" name="Image 2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8162" cy="131966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r w:rsidR="00B41CC3">
              <w:rPr>
                <w:sz w:val="16"/>
              </w:rPr>
              <w:t> : ET inclus dans ZT</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333" w:rsidRPr="00DC02BB" w:rsidRDefault="00BA3333">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BA3333" w:rsidRPr="00DC02BB" w:rsidRDefault="00BA3333">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927AEC" w:rsidP="00DA6248">
    <w:pPr>
      <w:pStyle w:val="Pieddepage"/>
      <w:pBdr>
        <w:top w:val="single" w:sz="4" w:space="1" w:color="auto"/>
      </w:pBdr>
      <w:rPr>
        <w:rFonts w:eastAsiaTheme="minorHAnsi" w:cs="Calibri"/>
        <w:sz w:val="16"/>
        <w:szCs w:val="16"/>
      </w:rPr>
    </w:pPr>
    <w:fldSimple w:instr=" FILENAME  \* MERGEFORMAT ">
      <w:r w:rsidR="00C93A83" w:rsidRPr="00C93A83">
        <w:rPr>
          <w:rFonts w:eastAsiaTheme="minorHAnsi" w:cs="Calibri"/>
          <w:noProof/>
          <w:sz w:val="16"/>
          <w:szCs w:val="16"/>
        </w:rPr>
        <w:t>07_Rea</w:t>
      </w:r>
      <w:r w:rsidR="00C93A83" w:rsidRPr="00C93A83">
        <w:rPr>
          <w:noProof/>
          <w:sz w:val="16"/>
          <w:szCs w:val="16"/>
        </w:rPr>
        <w:t>_04_GPS_Cours</w:t>
      </w:r>
    </w:fldSimple>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C93A83">
      <w:rPr>
        <w:rFonts w:eastAsiaTheme="minorHAnsi" w:cs="Calibri"/>
        <w:b/>
        <w:noProof/>
        <w:sz w:val="16"/>
        <w:szCs w:val="16"/>
      </w:rPr>
      <w:t>18</w:t>
    </w:r>
    <w:r w:rsidR="0087289E" w:rsidRPr="00245FC4">
      <w:rPr>
        <w:rFonts w:eastAsiaTheme="minorHAnsi" w:cs="Calibri"/>
        <w:b/>
        <w:sz w:val="16"/>
        <w:szCs w:val="16"/>
      </w:rPr>
      <w:fldChar w:fldCharType="end"/>
    </w:r>
    <w:r w:rsidR="0087289E" w:rsidRPr="00245FC4">
      <w:rPr>
        <w:rFonts w:eastAsiaTheme="minorHAnsi" w:cs="Calibri"/>
        <w:b/>
        <w:sz w:val="16"/>
        <w:szCs w:val="16"/>
      </w:rPr>
      <w:t>/</w:t>
    </w:r>
    <w:fldSimple w:instr=" NUMPAGES  \* MERGEFORMAT ">
      <w:r w:rsidR="00C93A83" w:rsidRPr="00C93A83">
        <w:rPr>
          <w:rFonts w:eastAsiaTheme="minorHAnsi" w:cs="Calibri"/>
          <w:b/>
          <w:noProof/>
          <w:sz w:val="16"/>
          <w:szCs w:val="16"/>
        </w:rPr>
        <w:t>20</w:t>
      </w:r>
    </w:fldSimple>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 xml:space="preserve">r Pessoles – Jean-Pierre </w:t>
    </w:r>
    <w:proofErr w:type="spellStart"/>
    <w:r>
      <w:rPr>
        <w:rFonts w:asciiTheme="minorHAnsi" w:eastAsiaTheme="minorHAnsi" w:hAnsiTheme="minorHAnsi" w:cstheme="minorBidi"/>
        <w:sz w:val="16"/>
      </w:rPr>
      <w:t>Pupier</w:t>
    </w:r>
    <w:proofErr w:type="spellEnd"/>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333" w:rsidRPr="00DC02BB" w:rsidRDefault="00BA3333">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BA3333" w:rsidRPr="00DC02BB" w:rsidRDefault="00BA3333">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E43"/>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07DC"/>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2F41EF"/>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76F1F"/>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17D7B"/>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173F2"/>
    <w:rsid w:val="00921329"/>
    <w:rsid w:val="00923553"/>
    <w:rsid w:val="00925576"/>
    <w:rsid w:val="00926AA8"/>
    <w:rsid w:val="00926ACC"/>
    <w:rsid w:val="00927AEC"/>
    <w:rsid w:val="009331E6"/>
    <w:rsid w:val="00936CB0"/>
    <w:rsid w:val="00942823"/>
    <w:rsid w:val="00943876"/>
    <w:rsid w:val="00943AEA"/>
    <w:rsid w:val="009463A7"/>
    <w:rsid w:val="009475A1"/>
    <w:rsid w:val="0096182D"/>
    <w:rsid w:val="009626AE"/>
    <w:rsid w:val="00967F86"/>
    <w:rsid w:val="009742B5"/>
    <w:rsid w:val="009775F1"/>
    <w:rsid w:val="009778EA"/>
    <w:rsid w:val="009878F5"/>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5B67"/>
    <w:rsid w:val="009E7D33"/>
    <w:rsid w:val="009F4DDC"/>
    <w:rsid w:val="009F6A4F"/>
    <w:rsid w:val="009F7C62"/>
    <w:rsid w:val="00A01825"/>
    <w:rsid w:val="00A04353"/>
    <w:rsid w:val="00A0783B"/>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65C"/>
    <w:rsid w:val="00B26D6A"/>
    <w:rsid w:val="00B31E03"/>
    <w:rsid w:val="00B35A0F"/>
    <w:rsid w:val="00B36262"/>
    <w:rsid w:val="00B41CC3"/>
    <w:rsid w:val="00B42ACB"/>
    <w:rsid w:val="00B453E7"/>
    <w:rsid w:val="00B4761F"/>
    <w:rsid w:val="00B50659"/>
    <w:rsid w:val="00B5311A"/>
    <w:rsid w:val="00B54B90"/>
    <w:rsid w:val="00B57B49"/>
    <w:rsid w:val="00B64E7F"/>
    <w:rsid w:val="00B65AE6"/>
    <w:rsid w:val="00B71935"/>
    <w:rsid w:val="00B80677"/>
    <w:rsid w:val="00B9523A"/>
    <w:rsid w:val="00BA029D"/>
    <w:rsid w:val="00BA3333"/>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3F24"/>
    <w:rsid w:val="00C85801"/>
    <w:rsid w:val="00C85DE1"/>
    <w:rsid w:val="00C8623C"/>
    <w:rsid w:val="00C87C84"/>
    <w:rsid w:val="00C93793"/>
    <w:rsid w:val="00C93A8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3722"/>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10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1818"/>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A4217-6E33-421E-AD7D-3E701BAAC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1803</TotalTime>
  <Pages>1</Pages>
  <Words>2956</Words>
  <Characters>16259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268</cp:revision>
  <cp:lastPrinted>2015-06-11T07:20:00Z</cp:lastPrinted>
  <dcterms:created xsi:type="dcterms:W3CDTF">2014-10-28T08:38:00Z</dcterms:created>
  <dcterms:modified xsi:type="dcterms:W3CDTF">2015-06-11T07:22:00Z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