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Pr="00B42ACB"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Conception – Chapitre 3</w:t>
      </w:r>
      <w:r w:rsidR="00245FC4">
        <w:rPr>
          <w:sz w:val="36"/>
        </w:rPr>
        <w:t xml:space="preserve"> : </w:t>
      </w:r>
      <w:r>
        <w:rPr>
          <w:sz w:val="36"/>
        </w:rPr>
        <w:t>Liaison Encastrement Démontable</w:t>
      </w:r>
    </w:p>
    <w:p w:rsidR="00DA6248" w:rsidRDefault="00DA6248" w:rsidP="00617A95"/>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617A95" w:rsidRDefault="00617A95" w:rsidP="00617A95"/>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245FC4">
            <w:pPr>
              <w:rPr>
                <w:b/>
                <w:lang w:eastAsia="fr-FR"/>
              </w:rPr>
            </w:pPr>
            <w:r w:rsidRPr="00631076">
              <w:rPr>
                <w:b/>
                <w:lang w:eastAsia="fr-FR"/>
              </w:rPr>
              <w:t>Objectif</w:t>
            </w:r>
            <w:r>
              <w:rPr>
                <w:b/>
                <w:lang w:eastAsia="fr-FR"/>
              </w:rPr>
              <w:t>s</w:t>
            </w:r>
          </w:p>
          <w:p w:rsidR="004B7299" w:rsidRDefault="004B7299" w:rsidP="00AE66EE">
            <w:pPr>
              <w:pStyle w:val="Paragraphedeliste"/>
              <w:numPr>
                <w:ilvl w:val="0"/>
                <w:numId w:val="11"/>
              </w:numPr>
              <w:rPr>
                <w:lang w:eastAsia="fr-FR"/>
              </w:rPr>
            </w:pPr>
            <w:r>
              <w:rPr>
                <w:lang w:eastAsia="fr-FR"/>
              </w:rPr>
              <w:t xml:space="preserve">Lire et interpréter </w:t>
            </w:r>
            <w:r w:rsidR="00AE66EE">
              <w:rPr>
                <w:lang w:eastAsia="fr-FR"/>
              </w:rPr>
              <w:t xml:space="preserve">les éléments filetés sur les dessins 2D. </w:t>
            </w:r>
          </w:p>
        </w:tc>
      </w:tr>
    </w:tbl>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245FC4">
            <w:pPr>
              <w:rPr>
                <w:lang w:eastAsia="fr-FR"/>
              </w:rPr>
            </w:pPr>
            <w:r w:rsidRPr="009D41C3">
              <w:rPr>
                <w:lang w:eastAsia="fr-FR"/>
              </w:rPr>
              <w:t>Compétence : Communiquer</w:t>
            </w:r>
          </w:p>
          <w:p w:rsidR="00290BC7" w:rsidRDefault="00290BC7" w:rsidP="007C509F">
            <w:pPr>
              <w:pStyle w:val="Paragraphedeliste"/>
              <w:numPr>
                <w:ilvl w:val="0"/>
                <w:numId w:val="12"/>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290BC7" w:rsidP="00290BC7">
            <w:pPr>
              <w:pStyle w:val="Paragraphedeliste"/>
              <w:numPr>
                <w:ilvl w:val="0"/>
                <w:numId w:val="12"/>
              </w:numPr>
              <w:rPr>
                <w:lang w:eastAsia="fr-FR"/>
              </w:rPr>
            </w:pPr>
            <w:r w:rsidRPr="00290BC7">
              <w:rPr>
                <w:lang w:eastAsia="fr-FR"/>
              </w:rPr>
              <w:t>Conc1-C3.4</w:t>
            </w:r>
            <w:r>
              <w:rPr>
                <w:lang w:eastAsia="fr-FR"/>
              </w:rPr>
              <w:t xml:space="preserve"> </w:t>
            </w:r>
            <w:r w:rsidR="00DA6248" w:rsidRPr="009D41C3">
              <w:rPr>
                <w:lang w:eastAsia="fr-FR"/>
              </w:rPr>
              <w:t xml:space="preserve">: </w:t>
            </w:r>
            <w:r w:rsidRPr="00290BC7">
              <w:rPr>
                <w:lang w:eastAsia="fr-FR"/>
              </w:rPr>
              <w:t>Critères de choix pour la fonction : la fonction assemblage</w:t>
            </w:r>
          </w:p>
          <w:p w:rsidR="00DA6248" w:rsidRPr="009D41C3" w:rsidRDefault="00290BC7" w:rsidP="00290BC7">
            <w:pPr>
              <w:pStyle w:val="Paragraphedeliste"/>
              <w:numPr>
                <w:ilvl w:val="0"/>
                <w:numId w:val="12"/>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DA6248" w:rsidRDefault="00DA6248" w:rsidP="00617A95"/>
    <w:p w:rsidR="00E13D7B"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2208590" w:history="1">
        <w:r w:rsidR="00E13D7B" w:rsidRPr="00C53677">
          <w:rPr>
            <w:rStyle w:val="Lienhypertexte"/>
            <w:noProof/>
          </w:rPr>
          <w:t>1°-  Architecture des liaisons encastrement démontable</w:t>
        </w:r>
        <w:r w:rsidR="00E13D7B">
          <w:rPr>
            <w:noProof/>
            <w:webHidden/>
          </w:rPr>
          <w:tab/>
        </w:r>
        <w:r w:rsidR="00E13D7B">
          <w:rPr>
            <w:noProof/>
            <w:webHidden/>
          </w:rPr>
          <w:fldChar w:fldCharType="begin"/>
        </w:r>
        <w:r w:rsidR="00E13D7B">
          <w:rPr>
            <w:noProof/>
            <w:webHidden/>
          </w:rPr>
          <w:instrText xml:space="preserve"> PAGEREF _Toc402208590 \h </w:instrText>
        </w:r>
        <w:r w:rsidR="00E13D7B">
          <w:rPr>
            <w:noProof/>
            <w:webHidden/>
          </w:rPr>
        </w:r>
        <w:r w:rsidR="00E13D7B">
          <w:rPr>
            <w:noProof/>
            <w:webHidden/>
          </w:rPr>
          <w:fldChar w:fldCharType="separate"/>
        </w:r>
        <w:r w:rsidR="00E13D7B">
          <w:rPr>
            <w:noProof/>
            <w:webHidden/>
          </w:rPr>
          <w:t>1</w:t>
        </w:r>
        <w:r w:rsidR="00E13D7B">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1" w:history="1">
        <w:r w:rsidRPr="00C53677">
          <w:rPr>
            <w:rStyle w:val="Lienhypertexte"/>
            <w:noProof/>
          </w:rPr>
          <w:t>A. Notion de surfaces prépondérantes</w:t>
        </w:r>
        <w:r>
          <w:rPr>
            <w:noProof/>
            <w:webHidden/>
          </w:rPr>
          <w:tab/>
        </w:r>
        <w:r>
          <w:rPr>
            <w:noProof/>
            <w:webHidden/>
          </w:rPr>
          <w:fldChar w:fldCharType="begin"/>
        </w:r>
        <w:r>
          <w:rPr>
            <w:noProof/>
            <w:webHidden/>
          </w:rPr>
          <w:instrText xml:space="preserve"> PAGEREF _Toc402208591 \h </w:instrText>
        </w:r>
        <w:r>
          <w:rPr>
            <w:noProof/>
            <w:webHidden/>
          </w:rPr>
        </w:r>
        <w:r>
          <w:rPr>
            <w:noProof/>
            <w:webHidden/>
          </w:rPr>
          <w:fldChar w:fldCharType="separate"/>
        </w:r>
        <w:r>
          <w:rPr>
            <w:noProof/>
            <w:webHidden/>
          </w:rPr>
          <w:t>1</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2" w:history="1">
        <w:r w:rsidRPr="00C53677">
          <w:rPr>
            <w:rStyle w:val="Lienhypertexte"/>
            <w:noProof/>
          </w:rPr>
          <w:t>B. Classification des architectures</w:t>
        </w:r>
        <w:r>
          <w:rPr>
            <w:noProof/>
            <w:webHidden/>
          </w:rPr>
          <w:tab/>
        </w:r>
        <w:r>
          <w:rPr>
            <w:noProof/>
            <w:webHidden/>
          </w:rPr>
          <w:fldChar w:fldCharType="begin"/>
        </w:r>
        <w:r>
          <w:rPr>
            <w:noProof/>
            <w:webHidden/>
          </w:rPr>
          <w:instrText xml:space="preserve"> PAGEREF _Toc402208592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3" w:history="1">
        <w:r w:rsidRPr="00C53677">
          <w:rPr>
            <w:rStyle w:val="Lienhypertexte"/>
            <w:noProof/>
          </w:rPr>
          <w:t>C. Notions d’architectures hyperstatiques</w:t>
        </w:r>
        <w:r>
          <w:rPr>
            <w:noProof/>
            <w:webHidden/>
          </w:rPr>
          <w:tab/>
        </w:r>
        <w:r>
          <w:rPr>
            <w:noProof/>
            <w:webHidden/>
          </w:rPr>
          <w:fldChar w:fldCharType="begin"/>
        </w:r>
        <w:r>
          <w:rPr>
            <w:noProof/>
            <w:webHidden/>
          </w:rPr>
          <w:instrText xml:space="preserve"> PAGEREF _Toc402208593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2208594" w:history="1">
        <w:r w:rsidRPr="00C53677">
          <w:rPr>
            <w:rStyle w:val="Lienhypertexte"/>
            <w:noProof/>
          </w:rPr>
          <w:t>2°-  Liaisons à contact plan prépondérant</w:t>
        </w:r>
        <w:r>
          <w:rPr>
            <w:noProof/>
            <w:webHidden/>
          </w:rPr>
          <w:tab/>
        </w:r>
        <w:r>
          <w:rPr>
            <w:noProof/>
            <w:webHidden/>
          </w:rPr>
          <w:fldChar w:fldCharType="begin"/>
        </w:r>
        <w:r>
          <w:rPr>
            <w:noProof/>
            <w:webHidden/>
          </w:rPr>
          <w:instrText xml:space="preserve"> PAGEREF _Toc402208594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5" w:history="1">
        <w:r w:rsidRPr="00C53677">
          <w:rPr>
            <w:rStyle w:val="Lienhypertexte"/>
            <w:noProof/>
          </w:rPr>
          <w:t>A. Mise en position principale : réalisation de la liaison appui plan</w:t>
        </w:r>
        <w:r>
          <w:rPr>
            <w:noProof/>
            <w:webHidden/>
          </w:rPr>
          <w:tab/>
        </w:r>
        <w:r>
          <w:rPr>
            <w:noProof/>
            <w:webHidden/>
          </w:rPr>
          <w:fldChar w:fldCharType="begin"/>
        </w:r>
        <w:r>
          <w:rPr>
            <w:noProof/>
            <w:webHidden/>
          </w:rPr>
          <w:instrText xml:space="preserve"> PAGEREF _Toc402208595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6" w:history="1">
        <w:r w:rsidRPr="00C53677">
          <w:rPr>
            <w:rStyle w:val="Lienhypertexte"/>
            <w:noProof/>
          </w:rPr>
          <w:t>B. Mise en position secondaire</w:t>
        </w:r>
        <w:r>
          <w:rPr>
            <w:noProof/>
            <w:webHidden/>
          </w:rPr>
          <w:tab/>
        </w:r>
        <w:r>
          <w:rPr>
            <w:noProof/>
            <w:webHidden/>
          </w:rPr>
          <w:fldChar w:fldCharType="begin"/>
        </w:r>
        <w:r>
          <w:rPr>
            <w:noProof/>
            <w:webHidden/>
          </w:rPr>
          <w:instrText xml:space="preserve"> PAGEREF _Toc402208596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7" w:history="1">
        <w:r w:rsidRPr="00C53677">
          <w:rPr>
            <w:rStyle w:val="Lienhypertexte"/>
            <w:noProof/>
          </w:rPr>
          <w:t>C. Maintien en position</w:t>
        </w:r>
        <w:r>
          <w:rPr>
            <w:noProof/>
            <w:webHidden/>
          </w:rPr>
          <w:tab/>
        </w:r>
        <w:r>
          <w:rPr>
            <w:noProof/>
            <w:webHidden/>
          </w:rPr>
          <w:fldChar w:fldCharType="begin"/>
        </w:r>
        <w:r>
          <w:rPr>
            <w:noProof/>
            <w:webHidden/>
          </w:rPr>
          <w:instrText xml:space="preserve"> PAGEREF _Toc402208597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8" w:history="1">
        <w:r w:rsidRPr="00C53677">
          <w:rPr>
            <w:rStyle w:val="Lienhypertexte"/>
            <w:noProof/>
          </w:rPr>
          <w:t>D. Transmission de la puissance</w:t>
        </w:r>
        <w:r>
          <w:rPr>
            <w:noProof/>
            <w:webHidden/>
          </w:rPr>
          <w:tab/>
        </w:r>
        <w:r>
          <w:rPr>
            <w:noProof/>
            <w:webHidden/>
          </w:rPr>
          <w:fldChar w:fldCharType="begin"/>
        </w:r>
        <w:r>
          <w:rPr>
            <w:noProof/>
            <w:webHidden/>
          </w:rPr>
          <w:instrText xml:space="preserve"> PAGEREF _Toc402208598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599" w:history="1">
        <w:r w:rsidRPr="00C53677">
          <w:rPr>
            <w:rStyle w:val="Lienhypertexte"/>
            <w:noProof/>
          </w:rPr>
          <w:t>E. Étanchéité</w:t>
        </w:r>
        <w:r>
          <w:rPr>
            <w:noProof/>
            <w:webHidden/>
          </w:rPr>
          <w:tab/>
        </w:r>
        <w:r>
          <w:rPr>
            <w:noProof/>
            <w:webHidden/>
          </w:rPr>
          <w:fldChar w:fldCharType="begin"/>
        </w:r>
        <w:r>
          <w:rPr>
            <w:noProof/>
            <w:webHidden/>
          </w:rPr>
          <w:instrText xml:space="preserve"> PAGEREF _Toc402208599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0" w:history="1">
        <w:r w:rsidRPr="00C53677">
          <w:rPr>
            <w:rStyle w:val="Lienhypertexte"/>
            <w:noProof/>
          </w:rPr>
          <w:t>F. Fiabilité de la liaison</w:t>
        </w:r>
        <w:r>
          <w:rPr>
            <w:noProof/>
            <w:webHidden/>
          </w:rPr>
          <w:tab/>
        </w:r>
        <w:r>
          <w:rPr>
            <w:noProof/>
            <w:webHidden/>
          </w:rPr>
          <w:fldChar w:fldCharType="begin"/>
        </w:r>
        <w:r>
          <w:rPr>
            <w:noProof/>
            <w:webHidden/>
          </w:rPr>
          <w:instrText xml:space="preserve"> PAGEREF _Toc402208600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1" w:history="1">
        <w:r w:rsidRPr="00C53677">
          <w:rPr>
            <w:rStyle w:val="Lienhypertexte"/>
            <w:noProof/>
          </w:rPr>
          <w:t>G. Réglage de la liaison</w:t>
        </w:r>
        <w:r>
          <w:rPr>
            <w:noProof/>
            <w:webHidden/>
          </w:rPr>
          <w:tab/>
        </w:r>
        <w:r>
          <w:rPr>
            <w:noProof/>
            <w:webHidden/>
          </w:rPr>
          <w:fldChar w:fldCharType="begin"/>
        </w:r>
        <w:r>
          <w:rPr>
            <w:noProof/>
            <w:webHidden/>
          </w:rPr>
          <w:instrText xml:space="preserve"> PAGEREF _Toc402208601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2208602" w:history="1">
        <w:r w:rsidRPr="00C53677">
          <w:rPr>
            <w:rStyle w:val="Lienhypertexte"/>
            <w:noProof/>
          </w:rPr>
          <w:t>3°-  Liaisons à contact cylindrique prépondérant</w:t>
        </w:r>
        <w:r>
          <w:rPr>
            <w:noProof/>
            <w:webHidden/>
          </w:rPr>
          <w:tab/>
        </w:r>
        <w:r>
          <w:rPr>
            <w:noProof/>
            <w:webHidden/>
          </w:rPr>
          <w:fldChar w:fldCharType="begin"/>
        </w:r>
        <w:r>
          <w:rPr>
            <w:noProof/>
            <w:webHidden/>
          </w:rPr>
          <w:instrText xml:space="preserve"> PAGEREF _Toc402208602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3" w:history="1">
        <w:r w:rsidRPr="00C53677">
          <w:rPr>
            <w:rStyle w:val="Lienhypertexte"/>
            <w:noProof/>
          </w:rPr>
          <w:t>A. Mise en position principale : réalisation de la liaison appui plan</w:t>
        </w:r>
        <w:r>
          <w:rPr>
            <w:noProof/>
            <w:webHidden/>
          </w:rPr>
          <w:tab/>
        </w:r>
        <w:r>
          <w:rPr>
            <w:noProof/>
            <w:webHidden/>
          </w:rPr>
          <w:fldChar w:fldCharType="begin"/>
        </w:r>
        <w:r>
          <w:rPr>
            <w:noProof/>
            <w:webHidden/>
          </w:rPr>
          <w:instrText xml:space="preserve"> PAGEREF _Toc402208603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4" w:history="1">
        <w:r w:rsidRPr="00C53677">
          <w:rPr>
            <w:rStyle w:val="Lienhypertexte"/>
            <w:noProof/>
          </w:rPr>
          <w:t>B. Mise en position secondaire</w:t>
        </w:r>
        <w:r>
          <w:rPr>
            <w:noProof/>
            <w:webHidden/>
          </w:rPr>
          <w:tab/>
        </w:r>
        <w:r>
          <w:rPr>
            <w:noProof/>
            <w:webHidden/>
          </w:rPr>
          <w:fldChar w:fldCharType="begin"/>
        </w:r>
        <w:r>
          <w:rPr>
            <w:noProof/>
            <w:webHidden/>
          </w:rPr>
          <w:instrText xml:space="preserve"> PAGEREF _Toc402208604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5" w:history="1">
        <w:r w:rsidRPr="00C53677">
          <w:rPr>
            <w:rStyle w:val="Lienhypertexte"/>
            <w:noProof/>
          </w:rPr>
          <w:t>C. Maintien en position</w:t>
        </w:r>
        <w:r>
          <w:rPr>
            <w:noProof/>
            <w:webHidden/>
          </w:rPr>
          <w:tab/>
        </w:r>
        <w:r>
          <w:rPr>
            <w:noProof/>
            <w:webHidden/>
          </w:rPr>
          <w:fldChar w:fldCharType="begin"/>
        </w:r>
        <w:r>
          <w:rPr>
            <w:noProof/>
            <w:webHidden/>
          </w:rPr>
          <w:instrText xml:space="preserve"> PAGEREF _Toc402208605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6" w:history="1">
        <w:r w:rsidRPr="00C53677">
          <w:rPr>
            <w:rStyle w:val="Lienhypertexte"/>
            <w:noProof/>
          </w:rPr>
          <w:t>D. Transmission de la puissance</w:t>
        </w:r>
        <w:r>
          <w:rPr>
            <w:noProof/>
            <w:webHidden/>
          </w:rPr>
          <w:tab/>
        </w:r>
        <w:r>
          <w:rPr>
            <w:noProof/>
            <w:webHidden/>
          </w:rPr>
          <w:fldChar w:fldCharType="begin"/>
        </w:r>
        <w:r>
          <w:rPr>
            <w:noProof/>
            <w:webHidden/>
          </w:rPr>
          <w:instrText xml:space="preserve"> PAGEREF _Toc402208606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7" w:history="1">
        <w:r w:rsidRPr="00C53677">
          <w:rPr>
            <w:rStyle w:val="Lienhypertexte"/>
            <w:noProof/>
          </w:rPr>
          <w:t>E. Étanchéité</w:t>
        </w:r>
        <w:r>
          <w:rPr>
            <w:noProof/>
            <w:webHidden/>
          </w:rPr>
          <w:tab/>
        </w:r>
        <w:r>
          <w:rPr>
            <w:noProof/>
            <w:webHidden/>
          </w:rPr>
          <w:fldChar w:fldCharType="begin"/>
        </w:r>
        <w:r>
          <w:rPr>
            <w:noProof/>
            <w:webHidden/>
          </w:rPr>
          <w:instrText xml:space="preserve"> PAGEREF _Toc402208607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8" w:history="1">
        <w:r w:rsidRPr="00C53677">
          <w:rPr>
            <w:rStyle w:val="Lienhypertexte"/>
            <w:noProof/>
          </w:rPr>
          <w:t>F. Fiabilité de la liaison</w:t>
        </w:r>
        <w:r>
          <w:rPr>
            <w:noProof/>
            <w:webHidden/>
          </w:rPr>
          <w:tab/>
        </w:r>
        <w:r>
          <w:rPr>
            <w:noProof/>
            <w:webHidden/>
          </w:rPr>
          <w:fldChar w:fldCharType="begin"/>
        </w:r>
        <w:r>
          <w:rPr>
            <w:noProof/>
            <w:webHidden/>
          </w:rPr>
          <w:instrText xml:space="preserve"> PAGEREF _Toc402208608 \h </w:instrText>
        </w:r>
        <w:r>
          <w:rPr>
            <w:noProof/>
            <w:webHidden/>
          </w:rPr>
        </w:r>
        <w:r>
          <w:rPr>
            <w:noProof/>
            <w:webHidden/>
          </w:rPr>
          <w:fldChar w:fldCharType="separate"/>
        </w:r>
        <w:r>
          <w:rPr>
            <w:noProof/>
            <w:webHidden/>
          </w:rPr>
          <w:t>2</w:t>
        </w:r>
        <w:r>
          <w:rPr>
            <w:noProof/>
            <w:webHidden/>
          </w:rPr>
          <w:fldChar w:fldCharType="end"/>
        </w:r>
      </w:hyperlink>
    </w:p>
    <w:p w:rsidR="00E13D7B" w:rsidRDefault="00E13D7B">
      <w:pPr>
        <w:pStyle w:val="TM3"/>
        <w:tabs>
          <w:tab w:val="right" w:leader="dot" w:pos="10196"/>
        </w:tabs>
        <w:rPr>
          <w:rFonts w:asciiTheme="minorHAnsi" w:eastAsiaTheme="minorEastAsia" w:hAnsiTheme="minorHAnsi" w:cstheme="minorBidi"/>
          <w:i w:val="0"/>
          <w:noProof/>
          <w:sz w:val="22"/>
          <w:szCs w:val="22"/>
          <w:lang w:eastAsia="fr-FR"/>
        </w:rPr>
      </w:pPr>
      <w:hyperlink w:anchor="_Toc402208609" w:history="1">
        <w:r w:rsidRPr="00C53677">
          <w:rPr>
            <w:rStyle w:val="Lienhypertexte"/>
            <w:noProof/>
          </w:rPr>
          <w:t>G. Réglage de la liaison</w:t>
        </w:r>
        <w:r>
          <w:rPr>
            <w:noProof/>
            <w:webHidden/>
          </w:rPr>
          <w:tab/>
        </w:r>
        <w:r>
          <w:rPr>
            <w:noProof/>
            <w:webHidden/>
          </w:rPr>
          <w:fldChar w:fldCharType="begin"/>
        </w:r>
        <w:r>
          <w:rPr>
            <w:noProof/>
            <w:webHidden/>
          </w:rPr>
          <w:instrText xml:space="preserve"> PAGEREF _Toc402208609 \h </w:instrText>
        </w:r>
        <w:r>
          <w:rPr>
            <w:noProof/>
            <w:webHidden/>
          </w:rPr>
        </w:r>
        <w:r>
          <w:rPr>
            <w:noProof/>
            <w:webHidden/>
          </w:rPr>
          <w:fldChar w:fldCharType="separate"/>
        </w:r>
        <w:r>
          <w:rPr>
            <w:noProof/>
            <w:webHidden/>
          </w:rPr>
          <w:t>2</w:t>
        </w:r>
        <w:r>
          <w:rPr>
            <w:noProof/>
            <w:webHidden/>
          </w:rPr>
          <w:fldChar w:fldCharType="end"/>
        </w:r>
      </w:hyperlink>
    </w:p>
    <w:p w:rsidR="00245FC4" w:rsidRDefault="007A57DA" w:rsidP="00245FC4">
      <w:pPr>
        <w:rPr>
          <w:sz w:val="24"/>
        </w:rPr>
      </w:pPr>
      <w:r>
        <w:rPr>
          <w:sz w:val="24"/>
        </w:rPr>
        <w:fldChar w:fldCharType="end"/>
      </w:r>
    </w:p>
    <w:p w:rsidR="00DA4BBE" w:rsidRDefault="00DA4BBE" w:rsidP="00245FC4">
      <w:pPr>
        <w:rPr>
          <w:b/>
          <w:smallCaps/>
          <w:sz w:val="24"/>
        </w:rPr>
      </w:pPr>
    </w:p>
    <w:p w:rsidR="00245FC4" w:rsidRDefault="003C32B4" w:rsidP="007C509F">
      <w:pPr>
        <w:pStyle w:val="Titre2"/>
        <w:numPr>
          <w:ilvl w:val="0"/>
          <w:numId w:val="9"/>
        </w:numPr>
      </w:pPr>
      <w:bookmarkStart w:id="0" w:name="_Toc402208590"/>
      <w:r>
        <w:t>Architecture des liaisons encastrement démontable</w:t>
      </w:r>
      <w:bookmarkEnd w:id="0"/>
    </w:p>
    <w:p w:rsidR="003C32B4" w:rsidRDefault="003C32B4" w:rsidP="003C32B4">
      <w:pPr>
        <w:pStyle w:val="Titre3"/>
      </w:pPr>
      <w:bookmarkStart w:id="1" w:name="_Toc402208591"/>
      <w:r>
        <w:t>Notion de surfaces prépondérantes</w:t>
      </w:r>
      <w:bookmarkEnd w:id="1"/>
    </w:p>
    <w:p w:rsidR="003C32B4" w:rsidRPr="003C32B4" w:rsidRDefault="003C32B4" w:rsidP="003C32B4"/>
    <w:p w:rsidR="003C32B4" w:rsidRDefault="003C32B4" w:rsidP="003C32B4">
      <w:pPr>
        <w:pStyle w:val="Titre3"/>
      </w:pPr>
      <w:bookmarkStart w:id="2" w:name="_Toc402208592"/>
      <w:r>
        <w:t>Classification des architectures</w:t>
      </w:r>
      <w:bookmarkEnd w:id="2"/>
    </w:p>
    <w:p w:rsidR="00417FA5" w:rsidRPr="00417FA5" w:rsidRDefault="00417FA5" w:rsidP="00417FA5">
      <w:pPr>
        <w:jc w:val="center"/>
      </w:pPr>
      <w:r>
        <w:rPr>
          <w:noProof/>
          <w:lang w:eastAsia="fr-FR"/>
        </w:rPr>
        <w:drawing>
          <wp:inline distT="0" distB="0" distL="0" distR="0">
            <wp:extent cx="5092631" cy="583021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3891" cy="5831658"/>
                    </a:xfrm>
                    <a:prstGeom prst="rect">
                      <a:avLst/>
                    </a:prstGeom>
                    <a:noFill/>
                    <a:ln>
                      <a:noFill/>
                    </a:ln>
                  </pic:spPr>
                </pic:pic>
              </a:graphicData>
            </a:graphic>
          </wp:inline>
        </w:drawing>
      </w:r>
    </w:p>
    <w:p w:rsidR="003C32B4" w:rsidRPr="003C32B4" w:rsidRDefault="003C32B4" w:rsidP="003C32B4"/>
    <w:p w:rsidR="003C32B4" w:rsidRPr="003C32B4" w:rsidRDefault="003C32B4" w:rsidP="003C32B4">
      <w:pPr>
        <w:pStyle w:val="Titre3"/>
      </w:pPr>
      <w:bookmarkStart w:id="3" w:name="_Toc402208593"/>
      <w:r>
        <w:t>Notions d’architectures hyperstatiques</w:t>
      </w:r>
      <w:bookmarkEnd w:id="3"/>
    </w:p>
    <w:p w:rsidR="00245FC4" w:rsidRDefault="00245FC4" w:rsidP="00DA4BBE"/>
    <w:p w:rsidR="00245FC4" w:rsidRDefault="003C32B4" w:rsidP="003C32B4">
      <w:pPr>
        <w:pStyle w:val="Titre2"/>
      </w:pPr>
      <w:bookmarkStart w:id="4" w:name="_Toc402208594"/>
      <w:r>
        <w:t xml:space="preserve">Liaisons à </w:t>
      </w:r>
      <w:r w:rsidR="00DA1586">
        <w:t>contact</w:t>
      </w:r>
      <w:r>
        <w:t xml:space="preserve"> plan prépondérant</w:t>
      </w:r>
      <w:bookmarkEnd w:id="4"/>
    </w:p>
    <w:p w:rsidR="003C32B4" w:rsidRDefault="003C32B4" w:rsidP="003C32B4"/>
    <w:p w:rsidR="00DA1586" w:rsidRDefault="00DA1586" w:rsidP="00DA1586">
      <w:pPr>
        <w:pStyle w:val="Titre3"/>
        <w:numPr>
          <w:ilvl w:val="0"/>
          <w:numId w:val="22"/>
        </w:numPr>
      </w:pPr>
      <w:bookmarkStart w:id="5" w:name="_Toc402208595"/>
      <w:r>
        <w:t>Mise en position principale : réalisation de la liaison appui plan</w:t>
      </w:r>
      <w:bookmarkEnd w:id="5"/>
    </w:p>
    <w:p w:rsidR="00A170E8" w:rsidRDefault="00A170E8" w:rsidP="00A170E8">
      <w:pPr>
        <w:pStyle w:val="Titre4"/>
      </w:pPr>
      <w:r>
        <w:t>Principe</w:t>
      </w:r>
    </w:p>
    <w:p w:rsidR="00A170E8" w:rsidRDefault="00A170E8" w:rsidP="00A170E8">
      <w:r>
        <w:t>Une liaison plane peut être réalisée par :</w:t>
      </w:r>
    </w:p>
    <w:p w:rsidR="00A170E8" w:rsidRDefault="00A170E8" w:rsidP="00A170E8">
      <w:pPr>
        <w:pStyle w:val="Paragraphedeliste"/>
        <w:numPr>
          <w:ilvl w:val="0"/>
          <w:numId w:val="31"/>
        </w:numPr>
        <w:jc w:val="left"/>
      </w:pPr>
      <w:r>
        <w:t>trois liaisons sphère-plan,</w:t>
      </w:r>
    </w:p>
    <w:p w:rsidR="00A170E8" w:rsidRDefault="00A170E8" w:rsidP="00A170E8">
      <w:pPr>
        <w:pStyle w:val="Paragraphedeliste"/>
        <w:numPr>
          <w:ilvl w:val="0"/>
          <w:numId w:val="31"/>
        </w:numPr>
        <w:jc w:val="left"/>
      </w:pPr>
      <w:r>
        <w:t>un contact entre deux plans.</w:t>
      </w:r>
    </w:p>
    <w:p w:rsidR="00A170E8" w:rsidRPr="00A170E8" w:rsidRDefault="00A170E8" w:rsidP="00A170E8"/>
    <w:p w:rsidR="00B00301" w:rsidRDefault="00B00301" w:rsidP="00B00301">
      <w:pPr>
        <w:pStyle w:val="Titre4"/>
      </w:pPr>
      <w:r w:rsidRPr="00B00301">
        <w:t>Trois liaisons sphères plans</w:t>
      </w:r>
    </w:p>
    <w:p w:rsidR="00B00301" w:rsidRPr="00B00301" w:rsidRDefault="00B00301" w:rsidP="00B00301">
      <w:pPr>
        <w:pStyle w:val="Para"/>
      </w:pPr>
      <w:r w:rsidRPr="00B00301">
        <w:t>Disposition</w:t>
      </w:r>
    </w:p>
    <w:p w:rsidR="00B00301" w:rsidRDefault="00B00301" w:rsidP="00B00301"/>
    <w:tbl>
      <w:tblPr>
        <w:tblW w:w="0" w:type="auto"/>
        <w:tblBorders>
          <w:insideH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B00301" w:rsidTr="00250735">
        <w:tc>
          <w:tcPr>
            <w:tcW w:w="4889" w:type="dxa"/>
            <w:vAlign w:val="center"/>
          </w:tcPr>
          <w:p w:rsidR="00B00301" w:rsidRDefault="00B00301" w:rsidP="00250735">
            <w:pPr>
              <w:jc w:val="center"/>
            </w:pPr>
            <w:r>
              <w:rPr>
                <w:noProof/>
                <w:lang w:eastAsia="fr-FR"/>
              </w:rPr>
              <w:lastRenderedPageBreak/>
              <mc:AlternateContent>
                <mc:Choice Requires="wps">
                  <w:drawing>
                    <wp:anchor distT="0" distB="0" distL="114300" distR="114300" simplePos="0" relativeHeight="251661312" behindDoc="0" locked="0" layoutInCell="1" allowOverlap="1" wp14:anchorId="570C1A38" wp14:editId="0656B4AF">
                      <wp:simplePos x="0" y="0"/>
                      <wp:positionH relativeFrom="column">
                        <wp:posOffset>1717675</wp:posOffset>
                      </wp:positionH>
                      <wp:positionV relativeFrom="paragraph">
                        <wp:posOffset>556895</wp:posOffset>
                      </wp:positionV>
                      <wp:extent cx="304800" cy="321310"/>
                      <wp:effectExtent l="8890" t="13970" r="10160" b="7620"/>
                      <wp:wrapNone/>
                      <wp:docPr id="49" name="El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213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49" o:spid="_x0000_s1026" style="position:absolute;margin-left:135.25pt;margin-top:43.85pt;width:24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"/>
                  </w:pict>
                </mc:Fallback>
              </mc:AlternateContent>
            </w:r>
            <w:r>
              <w:rPr>
                <w:noProof/>
                <w:lang w:eastAsia="fr-FR"/>
              </w:rPr>
              <mc:AlternateContent>
                <mc:Choice Requires="wps">
                  <w:drawing>
                    <wp:anchor distT="0" distB="0" distL="114300" distR="114300" simplePos="0" relativeHeight="251660288" behindDoc="0" locked="0" layoutInCell="1" allowOverlap="1" wp14:anchorId="475E44FD" wp14:editId="06896638">
                      <wp:simplePos x="0" y="0"/>
                      <wp:positionH relativeFrom="column">
                        <wp:posOffset>1989455</wp:posOffset>
                      </wp:positionH>
                      <wp:positionV relativeFrom="paragraph">
                        <wp:posOffset>338455</wp:posOffset>
                      </wp:positionV>
                      <wp:extent cx="304800" cy="321310"/>
                      <wp:effectExtent l="13970" t="5080" r="5080" b="6985"/>
                      <wp:wrapNone/>
                      <wp:docPr id="48" name="Ellips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213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48" o:spid="_x0000_s1026" style="position:absolute;margin-left:156.65pt;margin-top:26.65pt;width:24pt;height:2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"/>
                  </w:pict>
                </mc:Fallback>
              </mc:AlternateContent>
            </w:r>
            <w:r>
              <w:rPr>
                <w:noProof/>
                <w:lang w:eastAsia="fr-FR"/>
              </w:rPr>
              <mc:AlternateContent>
                <mc:Choice Requires="wps">
                  <w:drawing>
                    <wp:anchor distT="0" distB="0" distL="114300" distR="114300" simplePos="0" relativeHeight="251659264" behindDoc="0" locked="0" layoutInCell="1" allowOverlap="1" wp14:anchorId="602330AF" wp14:editId="410F8835">
                      <wp:simplePos x="0" y="0"/>
                      <wp:positionH relativeFrom="column">
                        <wp:posOffset>775970</wp:posOffset>
                      </wp:positionH>
                      <wp:positionV relativeFrom="paragraph">
                        <wp:posOffset>471805</wp:posOffset>
                      </wp:positionV>
                      <wp:extent cx="304800" cy="321310"/>
                      <wp:effectExtent l="10160" t="5080" r="8890" b="6985"/>
                      <wp:wrapNone/>
                      <wp:docPr id="47" name="Ellips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213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47" o:spid="_x0000_s1026" style="position:absolute;margin-left:61.1pt;margin-top:37.15pt;width:24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"/>
                  </w:pict>
                </mc:Fallback>
              </mc:AlternateContent>
            </w:r>
            <w:r>
              <w:object w:dxaOrig="3226" w:dyaOrig="2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1.6pt;height:104.65pt" o:ole="" fillcolor="window">
                  <v:imagedata r:id="rId12" o:title=""/>
                </v:shape>
                <o:OLEObject Type="Embed" ProgID="MgxDesigner" ShapeID="_x0000_i1028" DrawAspect="Content" ObjectID="_1475952359" r:id="rId13"/>
              </w:object>
            </w:r>
          </w:p>
        </w:tc>
        <w:tc>
          <w:tcPr>
            <w:tcW w:w="4889" w:type="dxa"/>
            <w:vAlign w:val="center"/>
          </w:tcPr>
          <w:p w:rsidR="00B00301" w:rsidRDefault="00B00301" w:rsidP="00250735">
            <w:r>
              <w:sym w:font="Symbol" w:char="F0B7"/>
            </w:r>
            <w:r>
              <w:t xml:space="preserve"> Elles doivent être </w:t>
            </w:r>
            <w:r w:rsidRPr="00B00301">
              <w:t>non alignées</w:t>
            </w:r>
            <w:r>
              <w:t xml:space="preserve"> et de normales </w:t>
            </w:r>
            <w:r w:rsidRPr="00B00301">
              <w:t>parallèles</w:t>
            </w:r>
            <w:r>
              <w:t>.</w:t>
            </w:r>
          </w:p>
          <w:p w:rsidR="00B00301" w:rsidRDefault="00B00301" w:rsidP="00250735"/>
          <w:p w:rsidR="00B00301" w:rsidRDefault="00B00301" w:rsidP="00250735">
            <w:r>
              <w:sym w:font="Symbol" w:char="F0B7"/>
            </w:r>
            <w:r>
              <w:t xml:space="preserve"> Le triangle formé par les trois points de contact doit être le </w:t>
            </w:r>
            <w:r w:rsidRPr="00B00301">
              <w:t xml:space="preserve">plus grand possible </w:t>
            </w:r>
            <w:r>
              <w:t>pour améliorer la stabilité de la liaison plane.</w:t>
            </w:r>
          </w:p>
          <w:p w:rsidR="00B00301" w:rsidRDefault="00B00301" w:rsidP="00250735"/>
          <w:p w:rsidR="00B00301" w:rsidRDefault="00B00301" w:rsidP="00250735">
            <w:r>
              <w:sym w:font="Symbol" w:char="F0B7"/>
            </w:r>
            <w:r>
              <w:t xml:space="preserve"> Un triangle </w:t>
            </w:r>
            <w:r w:rsidRPr="00B00301">
              <w:t>équilatéral</w:t>
            </w:r>
            <w:r>
              <w:t xml:space="preserve"> permet une meilleure stabilité dans tous les sens.</w:t>
            </w:r>
          </w:p>
        </w:tc>
      </w:tr>
    </w:tbl>
    <w:p w:rsidR="00B00301" w:rsidRDefault="00B00301" w:rsidP="00B00301"/>
    <w:p w:rsidR="00B00301" w:rsidRDefault="00B00301" w:rsidP="00B00301">
      <w:pPr>
        <w:pStyle w:val="Para"/>
      </w:pPr>
      <w:bookmarkStart w:id="6" w:name="_Toc504031541"/>
      <w:bookmarkStart w:id="7" w:name="_Toc371256770"/>
      <w:r>
        <w:t>Répartition des pressions</w:t>
      </w:r>
      <w:bookmarkEnd w:id="6"/>
      <w:bookmarkEnd w:id="7"/>
    </w:p>
    <w:p w:rsidR="00B00301" w:rsidRDefault="00B00301" w:rsidP="00B00301">
      <w:r>
        <w:t>On s'intéresse au contact entre un plan et une sphère (surface classique en construction mécanique.)</w:t>
      </w:r>
    </w:p>
    <w:p w:rsidR="00B00301" w:rsidRDefault="00B00301" w:rsidP="00B00301"/>
    <w:tbl>
      <w:tblPr>
        <w:tblW w:w="0" w:type="auto"/>
        <w:tblCellMar>
          <w:left w:w="70" w:type="dxa"/>
          <w:right w:w="70" w:type="dxa"/>
        </w:tblCellMar>
        <w:tblLook w:val="0000" w:firstRow="0" w:lastRow="0" w:firstColumn="0" w:lastColumn="0" w:noHBand="0" w:noVBand="0"/>
      </w:tblPr>
      <w:tblGrid>
        <w:gridCol w:w="4889"/>
        <w:gridCol w:w="4889"/>
      </w:tblGrid>
      <w:tr w:rsidR="00B00301" w:rsidTr="00250735">
        <w:tc>
          <w:tcPr>
            <w:tcW w:w="4889" w:type="dxa"/>
            <w:tcBorders>
              <w:right w:val="single" w:sz="4" w:space="0" w:color="auto"/>
            </w:tcBorders>
          </w:tcPr>
          <w:p w:rsidR="00B00301" w:rsidRDefault="00B00301" w:rsidP="00250735">
            <w:pPr>
              <w:jc w:val="center"/>
            </w:pPr>
            <w:r>
              <w:object w:dxaOrig="1772" w:dyaOrig="2866">
                <v:shape id="_x0000_i1025" type="#_x0000_t75" style="width:88.75pt;height:143.15pt" o:ole="">
                  <v:imagedata r:id="rId14" o:title=""/>
                </v:shape>
                <o:OLEObject Type="Embed" ProgID="Designer.Drawing.7" ShapeID="_x0000_i1025" DrawAspect="Content" ObjectID="_1475952360" r:id="rId15"/>
              </w:object>
            </w:r>
          </w:p>
        </w:tc>
        <w:tc>
          <w:tcPr>
            <w:tcW w:w="4889" w:type="dxa"/>
            <w:tcBorders>
              <w:left w:val="single" w:sz="4" w:space="0" w:color="auto"/>
            </w:tcBorders>
          </w:tcPr>
          <w:p w:rsidR="00B00301" w:rsidRDefault="00B00301" w:rsidP="00250735">
            <w:pPr>
              <w:jc w:val="center"/>
            </w:pPr>
            <w:r>
              <w:object w:dxaOrig="3826" w:dyaOrig="3390">
                <v:shape id="_x0000_i1026" type="#_x0000_t75" style="width:190.9pt;height:169.95pt" o:ole="">
                  <v:imagedata r:id="rId16" o:title=""/>
                </v:shape>
                <o:OLEObject Type="Embed" ProgID="Designer.Drawing.7" ShapeID="_x0000_i1026" DrawAspect="Content" ObjectID="_1475952361" r:id="rId17"/>
              </w:object>
            </w:r>
          </w:p>
        </w:tc>
      </w:tr>
      <w:tr w:rsidR="00B00301" w:rsidRPr="000A34B1" w:rsidTr="00250735">
        <w:tc>
          <w:tcPr>
            <w:tcW w:w="4889" w:type="dxa"/>
            <w:tcBorders>
              <w:right w:val="single" w:sz="4" w:space="0" w:color="auto"/>
            </w:tcBorders>
          </w:tcPr>
          <w:p w:rsidR="00B00301" w:rsidRPr="00B00301" w:rsidRDefault="00B00301" w:rsidP="00B00301">
            <w:pPr>
              <w:rPr>
                <w:rFonts w:asciiTheme="minorHAnsi" w:hAnsiTheme="minorHAnsi"/>
              </w:rPr>
            </w:pPr>
            <w:r>
              <w:rPr>
                <w:rFonts w:asciiTheme="minorHAnsi" w:hAnsiTheme="minorHAnsi"/>
              </w:rPr>
              <w:t>L</w:t>
            </w:r>
            <w:r w:rsidRPr="00B00301">
              <w:rPr>
                <w:rFonts w:asciiTheme="minorHAnsi" w:hAnsiTheme="minorHAnsi"/>
              </w:rPr>
              <w:t>a zone de contact est un point si aucun effort n'est appliqué.</w:t>
            </w:r>
          </w:p>
          <w:p w:rsidR="00B00301" w:rsidRPr="00B00301" w:rsidRDefault="00B00301" w:rsidP="00B00301">
            <w:pPr>
              <w:rPr>
                <w:rFonts w:asciiTheme="minorHAnsi" w:hAnsiTheme="minorHAnsi"/>
              </w:rPr>
            </w:pPr>
          </w:p>
          <w:p w:rsidR="00B00301" w:rsidRPr="00B00301" w:rsidRDefault="00B00301" w:rsidP="00B00301">
            <w:pPr>
              <w:rPr>
                <w:rFonts w:asciiTheme="minorHAnsi" w:hAnsiTheme="minorHAnsi"/>
              </w:rPr>
            </w:pPr>
          </w:p>
        </w:tc>
        <w:tc>
          <w:tcPr>
            <w:tcW w:w="4889" w:type="dxa"/>
            <w:tcBorders>
              <w:left w:val="single" w:sz="4" w:space="0" w:color="auto"/>
            </w:tcBorders>
          </w:tcPr>
          <w:p w:rsidR="00B00301" w:rsidRPr="00B00301" w:rsidRDefault="00B00301" w:rsidP="00B00301">
            <w:pPr>
              <w:rPr>
                <w:rFonts w:asciiTheme="minorHAnsi" w:hAnsiTheme="minorHAnsi"/>
              </w:rPr>
            </w:pPr>
            <w:r w:rsidRPr="00B00301">
              <w:rPr>
                <w:rFonts w:asciiTheme="minorHAnsi" w:hAnsiTheme="minorHAnsi"/>
              </w:rPr>
              <w:t>Dès que la liaison transmet un effort, les pièces se déforment en surface et en profondeur (lois de déformation différentes) et le contact s'établit sur une petite surface circulaire (représentée agrandie).</w:t>
            </w:r>
          </w:p>
        </w:tc>
      </w:tr>
    </w:tbl>
    <w:p w:rsidR="00B00301" w:rsidRDefault="00B00301" w:rsidP="00B00301">
      <w:pPr>
        <w:pStyle w:val="Pieddepage"/>
        <w:tabs>
          <w:tab w:val="clear" w:pos="4536"/>
          <w:tab w:val="clear" w:pos="9072"/>
        </w:tabs>
      </w:pPr>
    </w:p>
    <w:p w:rsidR="00B00301" w:rsidRPr="00B00301" w:rsidRDefault="00B00301" w:rsidP="00B00301">
      <w:pPr>
        <w:rPr>
          <w:rFonts w:asciiTheme="minorHAnsi" w:hAnsiTheme="minorHAnsi"/>
        </w:rPr>
      </w:pPr>
      <w:r w:rsidRPr="00B00301">
        <w:rPr>
          <w:rFonts w:asciiTheme="minorHAnsi" w:hAnsiTheme="minorHAnsi"/>
        </w:rPr>
        <w:t>On constate expérimentalement que la pression maximale décroît lorsque le rayon de la sphère croit. On a donc intérêt à utiliser une sphère de grand rayon.</w:t>
      </w:r>
    </w:p>
    <w:p w:rsidR="00B00301" w:rsidRPr="000A34B1" w:rsidRDefault="00B00301" w:rsidP="00B00301"/>
    <w:p w:rsidR="00B00301" w:rsidRDefault="00B00301" w:rsidP="00B00301">
      <w:pPr>
        <w:pStyle w:val="Para"/>
      </w:pPr>
      <w:bookmarkStart w:id="8" w:name="_Toc504031542"/>
      <w:bookmarkStart w:id="9" w:name="_Toc371256771"/>
      <w:r>
        <w:t>Modes de détérioration des surfaces</w:t>
      </w:r>
      <w:bookmarkEnd w:id="8"/>
      <w:bookmarkEnd w:id="9"/>
    </w:p>
    <w:p w:rsidR="00B00301" w:rsidRPr="00B00301" w:rsidRDefault="00B00301" w:rsidP="00B00301">
      <w:pPr>
        <w:rPr>
          <w:rFonts w:asciiTheme="minorHAnsi" w:hAnsiTheme="minorHAnsi"/>
        </w:rPr>
      </w:pPr>
      <w:r w:rsidRPr="00B00301">
        <w:rPr>
          <w:rFonts w:asciiTheme="minorHAnsi" w:hAnsiTheme="minorHAnsi"/>
        </w:rPr>
        <w:t xml:space="preserve">La détérioration des surfaces peut se faire par </w:t>
      </w:r>
      <w:r w:rsidRPr="00B00301">
        <w:t>matage</w:t>
      </w:r>
      <w:r w:rsidRPr="00B00301">
        <w:rPr>
          <w:rFonts w:asciiTheme="minorHAnsi" w:hAnsiTheme="minorHAnsi"/>
        </w:rPr>
        <w:t xml:space="preserve"> (</w:t>
      </w:r>
      <w:r w:rsidRPr="00B00301">
        <w:t>pièces immobiles</w:t>
      </w:r>
      <w:r w:rsidRPr="00B00301">
        <w:rPr>
          <w:rFonts w:asciiTheme="minorHAnsi" w:hAnsiTheme="minorHAnsi"/>
        </w:rPr>
        <w:t>). La pièce dure imprime sa marque dans la pièce tendre.</w:t>
      </w:r>
    </w:p>
    <w:p w:rsidR="00B00301" w:rsidRPr="00B00301" w:rsidRDefault="00B00301" w:rsidP="00B00301">
      <w:pPr>
        <w:rPr>
          <w:rFonts w:asciiTheme="minorHAnsi" w:hAnsiTheme="minorHAnsi"/>
        </w:rPr>
      </w:pPr>
    </w:p>
    <w:p w:rsidR="00B00301" w:rsidRDefault="00A170E8" w:rsidP="00B00301">
      <w:r>
        <w:t>L</w:t>
      </w:r>
      <w:r w:rsidR="00B00301">
        <w:t xml:space="preserve">a détérioration des surfaces peut se faire par </w:t>
      </w:r>
      <w:r w:rsidR="00B00301" w:rsidRPr="00B00301">
        <w:t>usure</w:t>
      </w:r>
      <w:r w:rsidR="00B00301">
        <w:t xml:space="preserve"> (</w:t>
      </w:r>
      <w:r w:rsidR="00B00301" w:rsidRPr="00B00301">
        <w:t>pièces mobiles</w:t>
      </w:r>
      <w:r w:rsidR="00B00301">
        <w:t xml:space="preserve"> l'une par rapport à l'autre). L'usure dépend de la </w:t>
      </w:r>
      <w:r w:rsidR="00B00301" w:rsidRPr="00B00301">
        <w:t>pression de contact</w:t>
      </w:r>
      <w:r w:rsidR="00B00301">
        <w:t xml:space="preserve"> et de la </w:t>
      </w:r>
      <w:r w:rsidR="00B00301" w:rsidRPr="00B00301">
        <w:t>longueur</w:t>
      </w:r>
      <w:r w:rsidR="00B00301">
        <w:t xml:space="preserve"> du déplacement relatif. </w:t>
      </w:r>
    </w:p>
    <w:p w:rsidR="00B00301" w:rsidRDefault="00B00301" w:rsidP="00B00301"/>
    <w:p w:rsidR="00B00301" w:rsidRDefault="00B00301" w:rsidP="00B00301">
      <w:r>
        <w:t xml:space="preserve">Dans chaque cas, on dispose de valeurs de pression à ne pas dépasser. Ces valeurs sont obtenues expérimentalement et dépendent des </w:t>
      </w:r>
      <w:r w:rsidRPr="00B00301">
        <w:t>duretés</w:t>
      </w:r>
      <w:r>
        <w:t xml:space="preserve"> des pièces en contact ainsi que des conditions de fonctionnement (par exemple : lubrification ou non).</w:t>
      </w:r>
    </w:p>
    <w:p w:rsidR="00B00301" w:rsidRDefault="00B00301" w:rsidP="00B00301"/>
    <w:p w:rsidR="00B00301" w:rsidRDefault="00B00301" w:rsidP="00A170E8">
      <w:pPr>
        <w:pStyle w:val="Para"/>
      </w:pPr>
      <w:bookmarkStart w:id="10" w:name="_Toc504031543"/>
      <w:bookmarkStart w:id="11" w:name="_Toc371256772"/>
      <w:r>
        <w:t>Une réalisation technologique</w:t>
      </w:r>
      <w:bookmarkEnd w:id="10"/>
      <w:bookmarkEnd w:id="11"/>
    </w:p>
    <w:p w:rsidR="00B00301" w:rsidRDefault="00B00301" w:rsidP="00B00301"/>
    <w:tbl>
      <w:tblPr>
        <w:tblW w:w="0" w:type="auto"/>
        <w:tblBorders>
          <w:insideH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B00301" w:rsidTr="00250735">
        <w:tc>
          <w:tcPr>
            <w:tcW w:w="4889" w:type="dxa"/>
            <w:vAlign w:val="center"/>
          </w:tcPr>
          <w:p w:rsidR="00B00301" w:rsidRDefault="00B00301" w:rsidP="00B00301">
            <w:r>
              <w:object w:dxaOrig="3519" w:dyaOrig="1441">
                <v:shape id="_x0000_i1027" type="#_x0000_t75" style="width:175.8pt;height:1in" o:ole="" fillcolor="window">
                  <v:imagedata r:id="rId18" o:title=""/>
                </v:shape>
                <o:OLEObject Type="Embed" ProgID="MgxDesigner" ShapeID="_x0000_i1027" DrawAspect="Content" ObjectID="_1475952362" r:id="rId19"/>
              </w:object>
            </w:r>
          </w:p>
        </w:tc>
        <w:tc>
          <w:tcPr>
            <w:tcW w:w="4889" w:type="dxa"/>
            <w:vAlign w:val="center"/>
          </w:tcPr>
          <w:p w:rsidR="00B00301" w:rsidRDefault="00B00301" w:rsidP="00B00301">
            <w:r>
              <w:sym w:font="Symbol" w:char="F0B7"/>
            </w:r>
            <w:r>
              <w:t xml:space="preserve"> Le plot à bout sphérique est rapporté car il est usiné par tournage.</w:t>
            </w:r>
          </w:p>
          <w:p w:rsidR="00B00301" w:rsidRDefault="00B00301" w:rsidP="00B00301"/>
          <w:p w:rsidR="00B00301" w:rsidRDefault="00B00301" w:rsidP="00B00301">
            <w:r>
              <w:sym w:font="Symbol" w:char="F0B7"/>
            </w:r>
            <w:r>
              <w:t xml:space="preserve"> Il est en </w:t>
            </w:r>
            <w:r w:rsidRPr="00B00301">
              <w:t>acier trempé</w:t>
            </w:r>
            <w:r>
              <w:t xml:space="preserve"> pour pouvoir résister à l'usure.</w:t>
            </w:r>
          </w:p>
          <w:p w:rsidR="00B00301" w:rsidRDefault="00B00301" w:rsidP="00B00301">
            <w:pPr>
              <w:pStyle w:val="Pieddepage"/>
              <w:tabs>
                <w:tab w:val="clear" w:pos="4536"/>
                <w:tab w:val="clear" w:pos="9072"/>
              </w:tabs>
            </w:pPr>
          </w:p>
        </w:tc>
      </w:tr>
    </w:tbl>
    <w:p w:rsidR="00B00301" w:rsidRDefault="00B00301" w:rsidP="00B00301"/>
    <w:p w:rsidR="00B00301" w:rsidRDefault="00B00301" w:rsidP="00B00301">
      <w:pPr>
        <w:pStyle w:val="Titre5"/>
        <w:jc w:val="left"/>
      </w:pPr>
      <w:bookmarkStart w:id="12" w:name="_Toc504031544"/>
      <w:r>
        <w:t>Conclusion, remarque</w:t>
      </w:r>
      <w:bookmarkEnd w:id="12"/>
    </w:p>
    <w:p w:rsidR="00B00301" w:rsidRDefault="00B00301" w:rsidP="00B00301">
      <w:r>
        <w:lastRenderedPageBreak/>
        <w:t xml:space="preserve">L'aire de la surface de contact étant faible, la </w:t>
      </w:r>
      <w:r w:rsidRPr="00B00301">
        <w:t>force</w:t>
      </w:r>
      <w:r>
        <w:t xml:space="preserve"> qui passe par cette liaison ponctuelle doit être </w:t>
      </w:r>
      <w:r w:rsidRPr="00B00301">
        <w:t>faible</w:t>
      </w:r>
      <w:r>
        <w:t xml:space="preserve"> pour que la pression de contact qui règne alors ne détériore pas les surfaces.</w:t>
      </w:r>
    </w:p>
    <w:p w:rsidR="00B00301" w:rsidRDefault="00B00301" w:rsidP="00B00301">
      <w:pPr>
        <w:pStyle w:val="Paragraphedeliste"/>
      </w:pPr>
    </w:p>
    <w:p w:rsidR="00B00301" w:rsidRDefault="00B00301" w:rsidP="00B00301">
      <w:r>
        <w:t>Si la liaison plane est réalisée par plus de trois liaisons ponctuelles (liaison hyperstatique) :</w:t>
      </w:r>
    </w:p>
    <w:p w:rsidR="00B00301" w:rsidRDefault="00B00301" w:rsidP="00B00301">
      <w:r>
        <w:t xml:space="preserve">Les points "de contact " doivent être </w:t>
      </w:r>
      <w:r w:rsidRPr="00B00301">
        <w:t>coplanaires</w:t>
      </w:r>
      <w:r>
        <w:t>. Ceci demande un usinage soigné ou alors un réglage des appuis secondaires. Exemple : table avec un pied réglable.</w:t>
      </w:r>
    </w:p>
    <w:p w:rsidR="00B00301" w:rsidRDefault="00B00301" w:rsidP="00B00301">
      <w:r>
        <w:t xml:space="preserve">Une des pièces doit être </w:t>
      </w:r>
      <w:r w:rsidRPr="00B00301">
        <w:t>souple</w:t>
      </w:r>
      <w:r>
        <w:t xml:space="preserve"> pour pouvoir faire toucher tous les points à la fois : exemple de la table de camping.</w:t>
      </w:r>
    </w:p>
    <w:p w:rsidR="00DA1586" w:rsidRDefault="00DA1586" w:rsidP="00DA1586"/>
    <w:p w:rsidR="00A170E8" w:rsidRDefault="00A170E8" w:rsidP="00A170E8">
      <w:pPr>
        <w:pStyle w:val="Titre4"/>
      </w:pPr>
      <w:r>
        <w:t>Contact plan – plan</w:t>
      </w:r>
    </w:p>
    <w:p w:rsidR="00A170E8" w:rsidRDefault="00250735" w:rsidP="00A170E8">
      <w:r>
        <w:t>E</w:t>
      </w:r>
      <w:r w:rsidR="00A170E8">
        <w:t>n pratique, l'appui plan est réalisé très couramment par un contact plan sur plan.</w:t>
      </w:r>
    </w:p>
    <w:p w:rsidR="00A170E8" w:rsidRDefault="00A170E8" w:rsidP="00A170E8"/>
    <w:p w:rsidR="00A170E8" w:rsidRPr="000F3E9D" w:rsidRDefault="00A170E8" w:rsidP="00A170E8">
      <w:pPr>
        <w:pStyle w:val="Para"/>
        <w:numPr>
          <w:ilvl w:val="0"/>
          <w:numId w:val="30"/>
        </w:numPr>
      </w:pPr>
      <w:bookmarkStart w:id="13" w:name="_Toc504031546"/>
      <w:bookmarkStart w:id="14" w:name="_Toc371256774"/>
      <w:r w:rsidRPr="000F3E9D">
        <w:t>Évidement de la surface</w:t>
      </w:r>
      <w:bookmarkEnd w:id="13"/>
      <w:bookmarkEnd w:id="14"/>
    </w:p>
    <w:p w:rsidR="00A170E8" w:rsidRDefault="00A170E8" w:rsidP="00A170E8">
      <w:r>
        <w:t>Il faut avoir une bonne planéité des deux pièces pour éviter le défaut suivant :</w:t>
      </w:r>
    </w:p>
    <w:p w:rsidR="00A170E8" w:rsidRDefault="00A170E8" w:rsidP="00A170E8"/>
    <w:p w:rsidR="00A170E8" w:rsidRDefault="00A170E8" w:rsidP="00A170E8">
      <w:pPr>
        <w:jc w:val="center"/>
      </w:pPr>
      <w:r>
        <w:object w:dxaOrig="5651" w:dyaOrig="990">
          <v:shape id="_x0000_i1029" type="#_x0000_t75" style="width:225.2pt;height:39.35pt" o:ole="" fillcolor="window">
            <v:imagedata r:id="rId20" o:title=""/>
          </v:shape>
          <o:OLEObject Type="Embed" ProgID="MgxDesigner" ShapeID="_x0000_i1029" DrawAspect="Content" ObjectID="_1475952363" r:id="rId21"/>
        </w:object>
      </w:r>
    </w:p>
    <w:p w:rsidR="00A170E8" w:rsidRDefault="00A170E8" w:rsidP="00A170E8"/>
    <w:p w:rsidR="00A170E8" w:rsidRDefault="00A170E8" w:rsidP="00A170E8">
      <w:r>
        <w:t xml:space="preserve">Pour améliorer les choses, on ne garde que les </w:t>
      </w:r>
      <w:r w:rsidRPr="00250735">
        <w:t>extrémités</w:t>
      </w:r>
      <w:r w:rsidRPr="009171E1">
        <w:t>.</w:t>
      </w:r>
      <w:r>
        <w:t xml:space="preserve"> L'usinage est donc réduit, la matière est économisée et le contact se fait mieux.</w:t>
      </w:r>
    </w:p>
    <w:p w:rsidR="00A170E8" w:rsidRDefault="00A170E8" w:rsidP="00A170E8">
      <w:pPr>
        <w:rPr>
          <w:i/>
        </w:rPr>
      </w:pPr>
    </w:p>
    <w:p w:rsidR="00A170E8" w:rsidRDefault="00A170E8" w:rsidP="00A170E8">
      <w:pPr>
        <w:pStyle w:val="Exemple"/>
        <w:jc w:val="left"/>
      </w:pPr>
      <w:r>
        <w:t xml:space="preserve">Faire le dessin </w:t>
      </w:r>
    </w:p>
    <w:p w:rsidR="00A170E8" w:rsidRDefault="00A170E8" w:rsidP="00A170E8">
      <w:pPr>
        <w:jc w:val="center"/>
      </w:pPr>
      <w:r>
        <w:rPr>
          <w:noProof/>
          <w:lang w:eastAsia="fr-FR"/>
        </w:rPr>
        <mc:AlternateContent>
          <mc:Choice Requires="wps">
            <w:drawing>
              <wp:inline distT="0" distB="0" distL="0" distR="0" wp14:anchorId="1EDCA4C8" wp14:editId="11AA41DC">
                <wp:extent cx="3388360" cy="1248410"/>
                <wp:effectExtent l="7620" t="12065" r="13970" b="6350"/>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8360" cy="12484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1" o:spid="_x0000_s1026" style="width:266.8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">
                <w10:anchorlock/>
              </v:rect>
            </w:pict>
          </mc:Fallback>
        </mc:AlternateContent>
      </w:r>
    </w:p>
    <w:p w:rsidR="00A170E8" w:rsidRDefault="00A170E8" w:rsidP="00A170E8">
      <w:pPr>
        <w:pStyle w:val="Para"/>
      </w:pPr>
      <w:bookmarkStart w:id="15" w:name="_Toc504031547"/>
      <w:bookmarkStart w:id="16" w:name="_Toc371256775"/>
      <w:r>
        <w:t>Réalisations technologiques</w:t>
      </w:r>
      <w:bookmarkEnd w:id="15"/>
      <w:bookmarkEnd w:id="1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A170E8" w:rsidTr="00250735">
        <w:tc>
          <w:tcPr>
            <w:tcW w:w="2586" w:type="dxa"/>
            <w:vAlign w:val="center"/>
          </w:tcPr>
          <w:p w:rsidR="00A170E8" w:rsidRDefault="00A170E8" w:rsidP="00250735">
            <w:pPr>
              <w:jc w:val="center"/>
            </w:pPr>
            <w:r w:rsidRPr="00C90E2A">
              <w:rPr>
                <w:noProof/>
                <w:lang w:eastAsia="fr-FR"/>
              </w:rPr>
              <w:drawing>
                <wp:inline distT="0" distB="0" distL="0" distR="0" wp14:anchorId="4BAD470C" wp14:editId="518B850E">
                  <wp:extent cx="1291393" cy="1097280"/>
                  <wp:effectExtent l="19050" t="0" r="4007" b="0"/>
                  <wp:docPr id="43" name="Image 8" descr="plan com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 complet"/>
                          <pic:cNvPicPr>
                            <a:picLocks noChangeAspect="1" noChangeArrowheads="1"/>
                          </pic:cNvPicPr>
                        </pic:nvPicPr>
                        <pic:blipFill>
                          <a:blip r:embed="rId22" cstate="print"/>
                          <a:srcRect/>
                          <a:stretch>
                            <a:fillRect/>
                          </a:stretch>
                        </pic:blipFill>
                        <pic:spPr bwMode="auto">
                          <a:xfrm>
                            <a:off x="0" y="0"/>
                            <a:ext cx="1291393" cy="1097280"/>
                          </a:xfrm>
                          <a:prstGeom prst="rect">
                            <a:avLst/>
                          </a:prstGeom>
                          <a:noFill/>
                          <a:ln w="9525">
                            <a:noFill/>
                            <a:miter lim="800000"/>
                            <a:headEnd/>
                            <a:tailEnd/>
                          </a:ln>
                        </pic:spPr>
                      </pic:pic>
                    </a:graphicData>
                  </a:graphic>
                </wp:inline>
              </w:drawing>
            </w:r>
          </w:p>
          <w:p w:rsidR="00A170E8" w:rsidRDefault="00A170E8" w:rsidP="00250735">
            <w:pPr>
              <w:jc w:val="center"/>
            </w:pPr>
            <w:r>
              <w:t>Plan complet</w:t>
            </w:r>
          </w:p>
        </w:tc>
        <w:tc>
          <w:tcPr>
            <w:tcW w:w="2586" w:type="dxa"/>
            <w:vAlign w:val="center"/>
          </w:tcPr>
          <w:p w:rsidR="00A170E8" w:rsidRDefault="00A170E8" w:rsidP="00250735">
            <w:pPr>
              <w:jc w:val="center"/>
            </w:pPr>
            <w:r w:rsidRPr="00C90E2A">
              <w:rPr>
                <w:noProof/>
                <w:lang w:eastAsia="fr-FR"/>
              </w:rPr>
              <w:drawing>
                <wp:inline distT="0" distB="0" distL="0" distR="0" wp14:anchorId="707C40ED" wp14:editId="69D3B1F1">
                  <wp:extent cx="1338065" cy="1132840"/>
                  <wp:effectExtent l="19050" t="0" r="0" b="0"/>
                  <wp:docPr id="44" name="Image 9" descr="deux band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ux bandest"/>
                          <pic:cNvPicPr>
                            <a:picLocks noChangeAspect="1" noChangeArrowheads="1"/>
                          </pic:cNvPicPr>
                        </pic:nvPicPr>
                        <pic:blipFill>
                          <a:blip r:embed="rId23" cstate="print"/>
                          <a:srcRect/>
                          <a:stretch>
                            <a:fillRect/>
                          </a:stretch>
                        </pic:blipFill>
                        <pic:spPr bwMode="auto">
                          <a:xfrm>
                            <a:off x="0" y="0"/>
                            <a:ext cx="1338065" cy="1132840"/>
                          </a:xfrm>
                          <a:prstGeom prst="rect">
                            <a:avLst/>
                          </a:prstGeom>
                          <a:noFill/>
                          <a:ln w="9525">
                            <a:noFill/>
                            <a:miter lim="800000"/>
                            <a:headEnd/>
                            <a:tailEnd/>
                          </a:ln>
                        </pic:spPr>
                      </pic:pic>
                    </a:graphicData>
                  </a:graphic>
                </wp:inline>
              </w:drawing>
            </w:r>
          </w:p>
          <w:p w:rsidR="00A170E8" w:rsidRDefault="00A170E8" w:rsidP="00250735">
            <w:pPr>
              <w:jc w:val="center"/>
            </w:pPr>
            <w:r>
              <w:t>Deux bandes</w:t>
            </w:r>
          </w:p>
        </w:tc>
        <w:tc>
          <w:tcPr>
            <w:tcW w:w="2587" w:type="dxa"/>
            <w:vAlign w:val="center"/>
          </w:tcPr>
          <w:p w:rsidR="00A170E8" w:rsidRDefault="00A170E8" w:rsidP="00250735">
            <w:pPr>
              <w:jc w:val="center"/>
            </w:pPr>
            <w:r w:rsidRPr="00C90E2A">
              <w:rPr>
                <w:noProof/>
                <w:lang w:eastAsia="fr-FR"/>
              </w:rPr>
              <w:drawing>
                <wp:inline distT="0" distB="0" distL="0" distR="0" wp14:anchorId="795E4F53" wp14:editId="32162F1F">
                  <wp:extent cx="1301397" cy="1102360"/>
                  <wp:effectExtent l="19050" t="0" r="0" b="0"/>
                  <wp:docPr id="45" name="Image 10" descr="quatre pi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tre pieds"/>
                          <pic:cNvPicPr>
                            <a:picLocks noChangeAspect="1" noChangeArrowheads="1"/>
                          </pic:cNvPicPr>
                        </pic:nvPicPr>
                        <pic:blipFill>
                          <a:blip r:embed="rId24" cstate="print"/>
                          <a:srcRect/>
                          <a:stretch>
                            <a:fillRect/>
                          </a:stretch>
                        </pic:blipFill>
                        <pic:spPr bwMode="auto">
                          <a:xfrm>
                            <a:off x="0" y="0"/>
                            <a:ext cx="1301397" cy="1102360"/>
                          </a:xfrm>
                          <a:prstGeom prst="rect">
                            <a:avLst/>
                          </a:prstGeom>
                          <a:noFill/>
                          <a:ln w="9525">
                            <a:noFill/>
                            <a:miter lim="800000"/>
                            <a:headEnd/>
                            <a:tailEnd/>
                          </a:ln>
                        </pic:spPr>
                      </pic:pic>
                    </a:graphicData>
                  </a:graphic>
                </wp:inline>
              </w:drawing>
            </w:r>
          </w:p>
          <w:p w:rsidR="00A170E8" w:rsidRDefault="00A170E8" w:rsidP="00250735">
            <w:pPr>
              <w:jc w:val="center"/>
            </w:pPr>
            <w:r>
              <w:t>Quatre pieds</w:t>
            </w:r>
          </w:p>
        </w:tc>
        <w:tc>
          <w:tcPr>
            <w:tcW w:w="2587" w:type="dxa"/>
            <w:vAlign w:val="center"/>
          </w:tcPr>
          <w:p w:rsidR="00A170E8" w:rsidRDefault="00A170E8" w:rsidP="00250735">
            <w:pPr>
              <w:jc w:val="center"/>
            </w:pPr>
            <w:r w:rsidRPr="00C90E2A">
              <w:rPr>
                <w:noProof/>
                <w:lang w:eastAsia="fr-FR"/>
              </w:rPr>
              <w:drawing>
                <wp:inline distT="0" distB="0" distL="0" distR="0" wp14:anchorId="181A776E" wp14:editId="4A646F28">
                  <wp:extent cx="1307414" cy="1112520"/>
                  <wp:effectExtent l="19050" t="0" r="7036" b="0"/>
                  <wp:docPr id="50" name="Image 11" descr="cour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uronne"/>
                          <pic:cNvPicPr>
                            <a:picLocks noChangeAspect="1" noChangeArrowheads="1"/>
                          </pic:cNvPicPr>
                        </pic:nvPicPr>
                        <pic:blipFill>
                          <a:blip r:embed="rId25" cstate="print"/>
                          <a:srcRect/>
                          <a:stretch>
                            <a:fillRect/>
                          </a:stretch>
                        </pic:blipFill>
                        <pic:spPr bwMode="auto">
                          <a:xfrm>
                            <a:off x="0" y="0"/>
                            <a:ext cx="1307414" cy="1112520"/>
                          </a:xfrm>
                          <a:prstGeom prst="rect">
                            <a:avLst/>
                          </a:prstGeom>
                          <a:noFill/>
                          <a:ln w="9525">
                            <a:noFill/>
                            <a:miter lim="800000"/>
                            <a:headEnd/>
                            <a:tailEnd/>
                          </a:ln>
                        </pic:spPr>
                      </pic:pic>
                    </a:graphicData>
                  </a:graphic>
                </wp:inline>
              </w:drawing>
            </w:r>
          </w:p>
          <w:p w:rsidR="00A170E8" w:rsidRDefault="00A170E8" w:rsidP="00250735">
            <w:pPr>
              <w:jc w:val="center"/>
            </w:pPr>
            <w:r>
              <w:t>Couronne</w:t>
            </w:r>
          </w:p>
        </w:tc>
      </w:tr>
    </w:tbl>
    <w:p w:rsidR="00B00301" w:rsidRPr="00DA1586" w:rsidRDefault="00B00301" w:rsidP="00DA1586"/>
    <w:p w:rsidR="00DA1586" w:rsidRDefault="00DA1586" w:rsidP="00DA1586">
      <w:pPr>
        <w:pStyle w:val="Titre3"/>
      </w:pPr>
      <w:bookmarkStart w:id="17" w:name="_Toc402208596"/>
      <w:r>
        <w:t>Mise en position secondaire</w:t>
      </w:r>
      <w:bookmarkEnd w:id="17"/>
    </w:p>
    <w:p w:rsidR="00DA1586" w:rsidRDefault="00250735" w:rsidP="00250735">
      <w:pPr>
        <w:pStyle w:val="Titre4"/>
        <w:numPr>
          <w:ilvl w:val="0"/>
          <w:numId w:val="32"/>
        </w:numPr>
      </w:pPr>
      <w:r>
        <w:t>Réalisation d’une liaison pivot</w:t>
      </w:r>
    </w:p>
    <w:p w:rsidR="00250735" w:rsidRDefault="00250735" w:rsidP="00250735">
      <w:pPr>
        <w:pStyle w:val="Para"/>
        <w:numPr>
          <w:ilvl w:val="0"/>
          <w:numId w:val="33"/>
        </w:numPr>
      </w:pPr>
      <w:r>
        <w:t>Principe</w:t>
      </w:r>
    </w:p>
    <w:tbl>
      <w:tblPr>
        <w:tblW w:w="0" w:type="auto"/>
        <w:tblBorders>
          <w:insideH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250735" w:rsidTr="00250735">
        <w:tc>
          <w:tcPr>
            <w:tcW w:w="4889" w:type="dxa"/>
            <w:vAlign w:val="center"/>
          </w:tcPr>
          <w:p w:rsidR="00250735" w:rsidRDefault="00250735" w:rsidP="00250735">
            <w:pPr>
              <w:jc w:val="center"/>
            </w:pPr>
            <w:r>
              <w:rPr>
                <w:noProof/>
                <w:lang w:eastAsia="fr-FR"/>
              </w:rPr>
              <mc:AlternateContent>
                <mc:Choice Requires="wpc">
                  <w:drawing>
                    <wp:inline distT="0" distB="0" distL="0" distR="0" wp14:anchorId="397DAF6A" wp14:editId="25BF4E60">
                      <wp:extent cx="1737360" cy="1595120"/>
                      <wp:effectExtent l="11430" t="22225" r="3810" b="1905"/>
                      <wp:docPr id="319" name="Zone de dessin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 name="Group 8"/>
                              <wpg:cNvGrpSpPr>
                                <a:grpSpLocks/>
                              </wpg:cNvGrpSpPr>
                              <wpg:grpSpPr bwMode="auto">
                                <a:xfrm>
                                  <a:off x="1905" y="338455"/>
                                  <a:ext cx="1346835" cy="760730"/>
                                  <a:chOff x="3" y="533"/>
                                  <a:chExt cx="2121" cy="1198"/>
                                </a:xfrm>
                              </wpg:grpSpPr>
                              <wps:wsp>
                                <wps:cNvPr id="53" name="Freeform 9"/>
                                <wps:cNvSpPr>
                                  <a:spLocks/>
                                </wps:cNvSpPr>
                                <wps:spPr bwMode="auto">
                                  <a:xfrm>
                                    <a:off x="3" y="533"/>
                                    <a:ext cx="2121" cy="644"/>
                                  </a:xfrm>
                                  <a:custGeom>
                                    <a:avLst/>
                                    <a:gdLst>
                                      <a:gd name="T0" fmla="*/ 2100 w 2121"/>
                                      <a:gd name="T1" fmla="*/ 260 h 644"/>
                                      <a:gd name="T2" fmla="*/ 2038 w 2121"/>
                                      <a:gd name="T3" fmla="*/ 195 h 644"/>
                                      <a:gd name="T4" fmla="*/ 1951 w 2121"/>
                                      <a:gd name="T5" fmla="*/ 147 h 644"/>
                                      <a:gd name="T6" fmla="*/ 1838 w 2121"/>
                                      <a:gd name="T7" fmla="*/ 102 h 644"/>
                                      <a:gd name="T8" fmla="*/ 1701 w 2121"/>
                                      <a:gd name="T9" fmla="*/ 66 h 644"/>
                                      <a:gd name="T10" fmla="*/ 1543 w 2121"/>
                                      <a:gd name="T11" fmla="*/ 36 h 644"/>
                                      <a:gd name="T12" fmla="*/ 1372 w 2121"/>
                                      <a:gd name="T13" fmla="*/ 15 h 644"/>
                                      <a:gd name="T14" fmla="*/ 967 w 2121"/>
                                      <a:gd name="T15" fmla="*/ 0 h 644"/>
                                      <a:gd name="T16" fmla="*/ 731 w 2121"/>
                                      <a:gd name="T17" fmla="*/ 15 h 644"/>
                                      <a:gd name="T18" fmla="*/ 561 w 2121"/>
                                      <a:gd name="T19" fmla="*/ 39 h 644"/>
                                      <a:gd name="T20" fmla="*/ 406 w 2121"/>
                                      <a:gd name="T21" fmla="*/ 69 h 644"/>
                                      <a:gd name="T22" fmla="*/ 271 w 2121"/>
                                      <a:gd name="T23" fmla="*/ 105 h 644"/>
                                      <a:gd name="T24" fmla="*/ 161 w 2121"/>
                                      <a:gd name="T25" fmla="*/ 150 h 644"/>
                                      <a:gd name="T26" fmla="*/ 72 w 2121"/>
                                      <a:gd name="T27" fmla="*/ 207 h 644"/>
                                      <a:gd name="T28" fmla="*/ 15 w 2121"/>
                                      <a:gd name="T29" fmla="*/ 263 h 644"/>
                                      <a:gd name="T30" fmla="*/ 3 w 2121"/>
                                      <a:gd name="T31" fmla="*/ 350 h 644"/>
                                      <a:gd name="T32" fmla="*/ 36 w 2121"/>
                                      <a:gd name="T33" fmla="*/ 407 h 644"/>
                                      <a:gd name="T34" fmla="*/ 116 w 2121"/>
                                      <a:gd name="T35" fmla="*/ 470 h 644"/>
                                      <a:gd name="T36" fmla="*/ 212 w 2121"/>
                                      <a:gd name="T37" fmla="*/ 515 h 644"/>
                                      <a:gd name="T38" fmla="*/ 337 w 2121"/>
                                      <a:gd name="T39" fmla="*/ 557 h 644"/>
                                      <a:gd name="T40" fmla="*/ 483 w 2121"/>
                                      <a:gd name="T41" fmla="*/ 593 h 644"/>
                                      <a:gd name="T42" fmla="*/ 644 w 2121"/>
                                      <a:gd name="T43" fmla="*/ 617 h 644"/>
                                      <a:gd name="T44" fmla="*/ 820 w 2121"/>
                                      <a:gd name="T45" fmla="*/ 635 h 644"/>
                                      <a:gd name="T46" fmla="*/ 1283 w 2121"/>
                                      <a:gd name="T47" fmla="*/ 638 h 644"/>
                                      <a:gd name="T48" fmla="*/ 1459 w 2121"/>
                                      <a:gd name="T49" fmla="*/ 620 h 644"/>
                                      <a:gd name="T50" fmla="*/ 1623 w 2121"/>
                                      <a:gd name="T51" fmla="*/ 596 h 644"/>
                                      <a:gd name="T52" fmla="*/ 1772 w 2121"/>
                                      <a:gd name="T53" fmla="*/ 563 h 644"/>
                                      <a:gd name="T54" fmla="*/ 1898 w 2121"/>
                                      <a:gd name="T55" fmla="*/ 521 h 644"/>
                                      <a:gd name="T56" fmla="*/ 1996 w 2121"/>
                                      <a:gd name="T57" fmla="*/ 473 h 644"/>
                                      <a:gd name="T58" fmla="*/ 2080 w 2121"/>
                                      <a:gd name="T59" fmla="*/ 410 h 644"/>
                                      <a:gd name="T60" fmla="*/ 2115 w 2121"/>
                                      <a:gd name="T61" fmla="*/ 356 h 644"/>
                                      <a:gd name="T62" fmla="*/ 2106 w 2121"/>
                                      <a:gd name="T63" fmla="*/ 281 h 644"/>
                                      <a:gd name="T64" fmla="*/ 2071 w 2121"/>
                                      <a:gd name="T65" fmla="*/ 230 h 644"/>
                                      <a:gd name="T66" fmla="*/ 1993 w 2121"/>
                                      <a:gd name="T67" fmla="*/ 177 h 644"/>
                                      <a:gd name="T68" fmla="*/ 1892 w 2121"/>
                                      <a:gd name="T69" fmla="*/ 132 h 644"/>
                                      <a:gd name="T70" fmla="*/ 1766 w 2121"/>
                                      <a:gd name="T71" fmla="*/ 90 h 644"/>
                                      <a:gd name="T72" fmla="*/ 1620 w 2121"/>
                                      <a:gd name="T73" fmla="*/ 60 h 644"/>
                                      <a:gd name="T74" fmla="*/ 1456 w 2121"/>
                                      <a:gd name="T75" fmla="*/ 33 h 644"/>
                                      <a:gd name="T76" fmla="*/ 1280 w 2121"/>
                                      <a:gd name="T77" fmla="*/ 18 h 644"/>
                                      <a:gd name="T78" fmla="*/ 823 w 2121"/>
                                      <a:gd name="T79" fmla="*/ 21 h 644"/>
                                      <a:gd name="T80" fmla="*/ 647 w 2121"/>
                                      <a:gd name="T81" fmla="*/ 36 h 644"/>
                                      <a:gd name="T82" fmla="*/ 486 w 2121"/>
                                      <a:gd name="T83" fmla="*/ 63 h 644"/>
                                      <a:gd name="T84" fmla="*/ 340 w 2121"/>
                                      <a:gd name="T85" fmla="*/ 96 h 644"/>
                                      <a:gd name="T86" fmla="*/ 218 w 2121"/>
                                      <a:gd name="T87" fmla="*/ 135 h 644"/>
                                      <a:gd name="T88" fmla="*/ 119 w 2121"/>
                                      <a:gd name="T89" fmla="*/ 180 h 644"/>
                                      <a:gd name="T90" fmla="*/ 48 w 2121"/>
                                      <a:gd name="T91" fmla="*/ 236 h 644"/>
                                      <a:gd name="T92" fmla="*/ 12 w 2121"/>
                                      <a:gd name="T93" fmla="*/ 287 h 644"/>
                                      <a:gd name="T94" fmla="*/ 18 w 2121"/>
                                      <a:gd name="T95" fmla="*/ 371 h 644"/>
                                      <a:gd name="T96" fmla="*/ 69 w 2121"/>
                                      <a:gd name="T97" fmla="*/ 428 h 644"/>
                                      <a:gd name="T98" fmla="*/ 146 w 2121"/>
                                      <a:gd name="T99" fmla="*/ 479 h 644"/>
                                      <a:gd name="T100" fmla="*/ 254 w 2121"/>
                                      <a:gd name="T101" fmla="*/ 521 h 644"/>
                                      <a:gd name="T102" fmla="*/ 382 w 2121"/>
                                      <a:gd name="T103" fmla="*/ 560 h 644"/>
                                      <a:gd name="T104" fmla="*/ 534 w 2121"/>
                                      <a:gd name="T105" fmla="*/ 590 h 644"/>
                                      <a:gd name="T106" fmla="*/ 698 w 2121"/>
                                      <a:gd name="T107" fmla="*/ 614 h 644"/>
                                      <a:gd name="T108" fmla="*/ 895 w 2121"/>
                                      <a:gd name="T109" fmla="*/ 629 h 644"/>
                                      <a:gd name="T110" fmla="*/ 1334 w 2121"/>
                                      <a:gd name="T111" fmla="*/ 620 h 644"/>
                                      <a:gd name="T112" fmla="*/ 1507 w 2121"/>
                                      <a:gd name="T113" fmla="*/ 602 h 644"/>
                                      <a:gd name="T114" fmla="*/ 1665 w 2121"/>
                                      <a:gd name="T115" fmla="*/ 575 h 644"/>
                                      <a:gd name="T116" fmla="*/ 1808 w 2121"/>
                                      <a:gd name="T117" fmla="*/ 542 h 644"/>
                                      <a:gd name="T118" fmla="*/ 1924 w 2121"/>
                                      <a:gd name="T119" fmla="*/ 500 h 644"/>
                                      <a:gd name="T120" fmla="*/ 2017 w 2121"/>
                                      <a:gd name="T121" fmla="*/ 455 h 644"/>
                                      <a:gd name="T122" fmla="*/ 2086 w 2121"/>
                                      <a:gd name="T123" fmla="*/ 398 h 644"/>
                                      <a:gd name="T124" fmla="*/ 2112 w 2121"/>
                                      <a:gd name="T125" fmla="*/ 34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121" h="644">
                                        <a:moveTo>
                                          <a:pt x="2121" y="323"/>
                                        </a:moveTo>
                                        <a:lnTo>
                                          <a:pt x="2121" y="302"/>
                                        </a:lnTo>
                                        <a:lnTo>
                                          <a:pt x="2118" y="299"/>
                                        </a:lnTo>
                                        <a:lnTo>
                                          <a:pt x="2118" y="293"/>
                                        </a:lnTo>
                                        <a:lnTo>
                                          <a:pt x="2115" y="287"/>
                                        </a:lnTo>
                                        <a:lnTo>
                                          <a:pt x="2112" y="281"/>
                                        </a:lnTo>
                                        <a:lnTo>
                                          <a:pt x="2112" y="275"/>
                                        </a:lnTo>
                                        <a:lnTo>
                                          <a:pt x="2109" y="269"/>
                                        </a:lnTo>
                                        <a:lnTo>
                                          <a:pt x="2106" y="263"/>
                                        </a:lnTo>
                                        <a:lnTo>
                                          <a:pt x="2100" y="260"/>
                                        </a:lnTo>
                                        <a:lnTo>
                                          <a:pt x="2097" y="254"/>
                                        </a:lnTo>
                                        <a:lnTo>
                                          <a:pt x="2095" y="248"/>
                                        </a:lnTo>
                                        <a:lnTo>
                                          <a:pt x="2089" y="242"/>
                                        </a:lnTo>
                                        <a:lnTo>
                                          <a:pt x="2086" y="236"/>
                                        </a:lnTo>
                                        <a:lnTo>
                                          <a:pt x="2080" y="233"/>
                                        </a:lnTo>
                                        <a:lnTo>
                                          <a:pt x="2074" y="227"/>
                                        </a:lnTo>
                                        <a:lnTo>
                                          <a:pt x="2071" y="221"/>
                                        </a:lnTo>
                                        <a:lnTo>
                                          <a:pt x="2059" y="210"/>
                                        </a:lnTo>
                                        <a:lnTo>
                                          <a:pt x="2050" y="207"/>
                                        </a:lnTo>
                                        <a:lnTo>
                                          <a:pt x="2038" y="195"/>
                                        </a:lnTo>
                                        <a:lnTo>
                                          <a:pt x="2029" y="189"/>
                                        </a:lnTo>
                                        <a:lnTo>
                                          <a:pt x="2023" y="186"/>
                                        </a:lnTo>
                                        <a:lnTo>
                                          <a:pt x="2014" y="180"/>
                                        </a:lnTo>
                                        <a:lnTo>
                                          <a:pt x="2005" y="174"/>
                                        </a:lnTo>
                                        <a:lnTo>
                                          <a:pt x="1996" y="171"/>
                                        </a:lnTo>
                                        <a:lnTo>
                                          <a:pt x="1987" y="165"/>
                                        </a:lnTo>
                                        <a:lnTo>
                                          <a:pt x="1978" y="162"/>
                                        </a:lnTo>
                                        <a:lnTo>
                                          <a:pt x="1969" y="156"/>
                                        </a:lnTo>
                                        <a:lnTo>
                                          <a:pt x="1960" y="150"/>
                                        </a:lnTo>
                                        <a:lnTo>
                                          <a:pt x="1951" y="147"/>
                                        </a:lnTo>
                                        <a:lnTo>
                                          <a:pt x="1939" y="141"/>
                                        </a:lnTo>
                                        <a:lnTo>
                                          <a:pt x="1930" y="138"/>
                                        </a:lnTo>
                                        <a:lnTo>
                                          <a:pt x="1918" y="132"/>
                                        </a:lnTo>
                                        <a:lnTo>
                                          <a:pt x="1910" y="129"/>
                                        </a:lnTo>
                                        <a:lnTo>
                                          <a:pt x="1898" y="123"/>
                                        </a:lnTo>
                                        <a:lnTo>
                                          <a:pt x="1886" y="120"/>
                                        </a:lnTo>
                                        <a:lnTo>
                                          <a:pt x="1874" y="114"/>
                                        </a:lnTo>
                                        <a:lnTo>
                                          <a:pt x="1862" y="111"/>
                                        </a:lnTo>
                                        <a:lnTo>
                                          <a:pt x="1850" y="105"/>
                                        </a:lnTo>
                                        <a:lnTo>
                                          <a:pt x="1838" y="102"/>
                                        </a:lnTo>
                                        <a:lnTo>
                                          <a:pt x="1823" y="99"/>
                                        </a:lnTo>
                                        <a:lnTo>
                                          <a:pt x="1811" y="93"/>
                                        </a:lnTo>
                                        <a:lnTo>
                                          <a:pt x="1799" y="90"/>
                                        </a:lnTo>
                                        <a:lnTo>
                                          <a:pt x="1784" y="87"/>
                                        </a:lnTo>
                                        <a:lnTo>
                                          <a:pt x="1772" y="81"/>
                                        </a:lnTo>
                                        <a:lnTo>
                                          <a:pt x="1757" y="78"/>
                                        </a:lnTo>
                                        <a:lnTo>
                                          <a:pt x="1742" y="75"/>
                                        </a:lnTo>
                                        <a:lnTo>
                                          <a:pt x="1728" y="72"/>
                                        </a:lnTo>
                                        <a:lnTo>
                                          <a:pt x="1716" y="69"/>
                                        </a:lnTo>
                                        <a:lnTo>
                                          <a:pt x="1701" y="66"/>
                                        </a:lnTo>
                                        <a:lnTo>
                                          <a:pt x="1686" y="60"/>
                                        </a:lnTo>
                                        <a:lnTo>
                                          <a:pt x="1671" y="57"/>
                                        </a:lnTo>
                                        <a:lnTo>
                                          <a:pt x="1656" y="54"/>
                                        </a:lnTo>
                                        <a:lnTo>
                                          <a:pt x="1638" y="51"/>
                                        </a:lnTo>
                                        <a:lnTo>
                                          <a:pt x="1623" y="48"/>
                                        </a:lnTo>
                                        <a:lnTo>
                                          <a:pt x="1608" y="45"/>
                                        </a:lnTo>
                                        <a:lnTo>
                                          <a:pt x="1593" y="42"/>
                                        </a:lnTo>
                                        <a:lnTo>
                                          <a:pt x="1575" y="39"/>
                                        </a:lnTo>
                                        <a:lnTo>
                                          <a:pt x="1560" y="39"/>
                                        </a:lnTo>
                                        <a:lnTo>
                                          <a:pt x="1543" y="36"/>
                                        </a:lnTo>
                                        <a:lnTo>
                                          <a:pt x="1528" y="33"/>
                                        </a:lnTo>
                                        <a:lnTo>
                                          <a:pt x="1510" y="30"/>
                                        </a:lnTo>
                                        <a:lnTo>
                                          <a:pt x="1492" y="27"/>
                                        </a:lnTo>
                                        <a:lnTo>
                                          <a:pt x="1477" y="27"/>
                                        </a:lnTo>
                                        <a:lnTo>
                                          <a:pt x="1459" y="24"/>
                                        </a:lnTo>
                                        <a:lnTo>
                                          <a:pt x="1441" y="21"/>
                                        </a:lnTo>
                                        <a:lnTo>
                                          <a:pt x="1423" y="18"/>
                                        </a:lnTo>
                                        <a:lnTo>
                                          <a:pt x="1408" y="18"/>
                                        </a:lnTo>
                                        <a:lnTo>
                                          <a:pt x="1390" y="15"/>
                                        </a:lnTo>
                                        <a:lnTo>
                                          <a:pt x="1372" y="15"/>
                                        </a:lnTo>
                                        <a:lnTo>
                                          <a:pt x="1355" y="12"/>
                                        </a:lnTo>
                                        <a:lnTo>
                                          <a:pt x="1337" y="12"/>
                                        </a:lnTo>
                                        <a:lnTo>
                                          <a:pt x="1319" y="9"/>
                                        </a:lnTo>
                                        <a:lnTo>
                                          <a:pt x="1301" y="9"/>
                                        </a:lnTo>
                                        <a:lnTo>
                                          <a:pt x="1283" y="6"/>
                                        </a:lnTo>
                                        <a:lnTo>
                                          <a:pt x="1247" y="6"/>
                                        </a:lnTo>
                                        <a:lnTo>
                                          <a:pt x="1229" y="3"/>
                                        </a:lnTo>
                                        <a:lnTo>
                                          <a:pt x="1173" y="3"/>
                                        </a:lnTo>
                                        <a:lnTo>
                                          <a:pt x="1155" y="0"/>
                                        </a:lnTo>
                                        <a:lnTo>
                                          <a:pt x="967" y="0"/>
                                        </a:lnTo>
                                        <a:lnTo>
                                          <a:pt x="949" y="3"/>
                                        </a:lnTo>
                                        <a:lnTo>
                                          <a:pt x="892" y="3"/>
                                        </a:lnTo>
                                        <a:lnTo>
                                          <a:pt x="874" y="6"/>
                                        </a:lnTo>
                                        <a:lnTo>
                                          <a:pt x="838" y="6"/>
                                        </a:lnTo>
                                        <a:lnTo>
                                          <a:pt x="820" y="9"/>
                                        </a:lnTo>
                                        <a:lnTo>
                                          <a:pt x="803" y="9"/>
                                        </a:lnTo>
                                        <a:lnTo>
                                          <a:pt x="785" y="12"/>
                                        </a:lnTo>
                                        <a:lnTo>
                                          <a:pt x="767" y="12"/>
                                        </a:lnTo>
                                        <a:lnTo>
                                          <a:pt x="749" y="15"/>
                                        </a:lnTo>
                                        <a:lnTo>
                                          <a:pt x="731" y="15"/>
                                        </a:lnTo>
                                        <a:lnTo>
                                          <a:pt x="713" y="18"/>
                                        </a:lnTo>
                                        <a:lnTo>
                                          <a:pt x="698" y="18"/>
                                        </a:lnTo>
                                        <a:lnTo>
                                          <a:pt x="680" y="21"/>
                                        </a:lnTo>
                                        <a:lnTo>
                                          <a:pt x="662" y="24"/>
                                        </a:lnTo>
                                        <a:lnTo>
                                          <a:pt x="644" y="27"/>
                                        </a:lnTo>
                                        <a:lnTo>
                                          <a:pt x="630" y="27"/>
                                        </a:lnTo>
                                        <a:lnTo>
                                          <a:pt x="612" y="30"/>
                                        </a:lnTo>
                                        <a:lnTo>
                                          <a:pt x="594" y="33"/>
                                        </a:lnTo>
                                        <a:lnTo>
                                          <a:pt x="579" y="36"/>
                                        </a:lnTo>
                                        <a:lnTo>
                                          <a:pt x="561" y="39"/>
                                        </a:lnTo>
                                        <a:lnTo>
                                          <a:pt x="546" y="39"/>
                                        </a:lnTo>
                                        <a:lnTo>
                                          <a:pt x="531" y="42"/>
                                        </a:lnTo>
                                        <a:lnTo>
                                          <a:pt x="513" y="45"/>
                                        </a:lnTo>
                                        <a:lnTo>
                                          <a:pt x="498" y="48"/>
                                        </a:lnTo>
                                        <a:lnTo>
                                          <a:pt x="483" y="51"/>
                                        </a:lnTo>
                                        <a:lnTo>
                                          <a:pt x="465" y="54"/>
                                        </a:lnTo>
                                        <a:lnTo>
                                          <a:pt x="451" y="57"/>
                                        </a:lnTo>
                                        <a:lnTo>
                                          <a:pt x="436" y="60"/>
                                        </a:lnTo>
                                        <a:lnTo>
                                          <a:pt x="421" y="66"/>
                                        </a:lnTo>
                                        <a:lnTo>
                                          <a:pt x="406" y="69"/>
                                        </a:lnTo>
                                        <a:lnTo>
                                          <a:pt x="394" y="72"/>
                                        </a:lnTo>
                                        <a:lnTo>
                                          <a:pt x="379" y="75"/>
                                        </a:lnTo>
                                        <a:lnTo>
                                          <a:pt x="364" y="78"/>
                                        </a:lnTo>
                                        <a:lnTo>
                                          <a:pt x="349" y="81"/>
                                        </a:lnTo>
                                        <a:lnTo>
                                          <a:pt x="337" y="87"/>
                                        </a:lnTo>
                                        <a:lnTo>
                                          <a:pt x="322" y="90"/>
                                        </a:lnTo>
                                        <a:lnTo>
                                          <a:pt x="310" y="93"/>
                                        </a:lnTo>
                                        <a:lnTo>
                                          <a:pt x="298" y="99"/>
                                        </a:lnTo>
                                        <a:lnTo>
                                          <a:pt x="283" y="102"/>
                                        </a:lnTo>
                                        <a:lnTo>
                                          <a:pt x="271" y="105"/>
                                        </a:lnTo>
                                        <a:lnTo>
                                          <a:pt x="260" y="111"/>
                                        </a:lnTo>
                                        <a:lnTo>
                                          <a:pt x="248" y="114"/>
                                        </a:lnTo>
                                        <a:lnTo>
                                          <a:pt x="236" y="120"/>
                                        </a:lnTo>
                                        <a:lnTo>
                                          <a:pt x="224" y="123"/>
                                        </a:lnTo>
                                        <a:lnTo>
                                          <a:pt x="212" y="129"/>
                                        </a:lnTo>
                                        <a:lnTo>
                                          <a:pt x="203" y="132"/>
                                        </a:lnTo>
                                        <a:lnTo>
                                          <a:pt x="191" y="138"/>
                                        </a:lnTo>
                                        <a:lnTo>
                                          <a:pt x="182" y="141"/>
                                        </a:lnTo>
                                        <a:lnTo>
                                          <a:pt x="170" y="147"/>
                                        </a:lnTo>
                                        <a:lnTo>
                                          <a:pt x="161" y="150"/>
                                        </a:lnTo>
                                        <a:lnTo>
                                          <a:pt x="152" y="156"/>
                                        </a:lnTo>
                                        <a:lnTo>
                                          <a:pt x="143" y="162"/>
                                        </a:lnTo>
                                        <a:lnTo>
                                          <a:pt x="134" y="165"/>
                                        </a:lnTo>
                                        <a:lnTo>
                                          <a:pt x="125" y="171"/>
                                        </a:lnTo>
                                        <a:lnTo>
                                          <a:pt x="116" y="174"/>
                                        </a:lnTo>
                                        <a:lnTo>
                                          <a:pt x="107" y="180"/>
                                        </a:lnTo>
                                        <a:lnTo>
                                          <a:pt x="98" y="186"/>
                                        </a:lnTo>
                                        <a:lnTo>
                                          <a:pt x="92" y="189"/>
                                        </a:lnTo>
                                        <a:lnTo>
                                          <a:pt x="84" y="195"/>
                                        </a:lnTo>
                                        <a:lnTo>
                                          <a:pt x="72" y="207"/>
                                        </a:lnTo>
                                        <a:lnTo>
                                          <a:pt x="63" y="210"/>
                                        </a:lnTo>
                                        <a:lnTo>
                                          <a:pt x="51" y="221"/>
                                        </a:lnTo>
                                        <a:lnTo>
                                          <a:pt x="48" y="227"/>
                                        </a:lnTo>
                                        <a:lnTo>
                                          <a:pt x="42" y="233"/>
                                        </a:lnTo>
                                        <a:lnTo>
                                          <a:pt x="36" y="236"/>
                                        </a:lnTo>
                                        <a:lnTo>
                                          <a:pt x="33" y="242"/>
                                        </a:lnTo>
                                        <a:lnTo>
                                          <a:pt x="27" y="248"/>
                                        </a:lnTo>
                                        <a:lnTo>
                                          <a:pt x="24" y="254"/>
                                        </a:lnTo>
                                        <a:lnTo>
                                          <a:pt x="21" y="260"/>
                                        </a:lnTo>
                                        <a:lnTo>
                                          <a:pt x="15" y="263"/>
                                        </a:lnTo>
                                        <a:lnTo>
                                          <a:pt x="12" y="269"/>
                                        </a:lnTo>
                                        <a:lnTo>
                                          <a:pt x="9" y="275"/>
                                        </a:lnTo>
                                        <a:lnTo>
                                          <a:pt x="9" y="281"/>
                                        </a:lnTo>
                                        <a:lnTo>
                                          <a:pt x="6" y="287"/>
                                        </a:lnTo>
                                        <a:lnTo>
                                          <a:pt x="3" y="293"/>
                                        </a:lnTo>
                                        <a:lnTo>
                                          <a:pt x="3" y="299"/>
                                        </a:lnTo>
                                        <a:lnTo>
                                          <a:pt x="0" y="302"/>
                                        </a:lnTo>
                                        <a:lnTo>
                                          <a:pt x="0" y="341"/>
                                        </a:lnTo>
                                        <a:lnTo>
                                          <a:pt x="3" y="344"/>
                                        </a:lnTo>
                                        <a:lnTo>
                                          <a:pt x="3" y="350"/>
                                        </a:lnTo>
                                        <a:lnTo>
                                          <a:pt x="6" y="356"/>
                                        </a:lnTo>
                                        <a:lnTo>
                                          <a:pt x="9" y="362"/>
                                        </a:lnTo>
                                        <a:lnTo>
                                          <a:pt x="9" y="368"/>
                                        </a:lnTo>
                                        <a:lnTo>
                                          <a:pt x="12" y="374"/>
                                        </a:lnTo>
                                        <a:lnTo>
                                          <a:pt x="15" y="380"/>
                                        </a:lnTo>
                                        <a:lnTo>
                                          <a:pt x="21" y="383"/>
                                        </a:lnTo>
                                        <a:lnTo>
                                          <a:pt x="24" y="389"/>
                                        </a:lnTo>
                                        <a:lnTo>
                                          <a:pt x="27" y="395"/>
                                        </a:lnTo>
                                        <a:lnTo>
                                          <a:pt x="33" y="401"/>
                                        </a:lnTo>
                                        <a:lnTo>
                                          <a:pt x="36" y="407"/>
                                        </a:lnTo>
                                        <a:lnTo>
                                          <a:pt x="42" y="410"/>
                                        </a:lnTo>
                                        <a:lnTo>
                                          <a:pt x="48" y="416"/>
                                        </a:lnTo>
                                        <a:lnTo>
                                          <a:pt x="51" y="422"/>
                                        </a:lnTo>
                                        <a:lnTo>
                                          <a:pt x="63" y="434"/>
                                        </a:lnTo>
                                        <a:lnTo>
                                          <a:pt x="72" y="437"/>
                                        </a:lnTo>
                                        <a:lnTo>
                                          <a:pt x="84" y="449"/>
                                        </a:lnTo>
                                        <a:lnTo>
                                          <a:pt x="92" y="455"/>
                                        </a:lnTo>
                                        <a:lnTo>
                                          <a:pt x="98" y="458"/>
                                        </a:lnTo>
                                        <a:lnTo>
                                          <a:pt x="107" y="464"/>
                                        </a:lnTo>
                                        <a:lnTo>
                                          <a:pt x="116" y="470"/>
                                        </a:lnTo>
                                        <a:lnTo>
                                          <a:pt x="125" y="473"/>
                                        </a:lnTo>
                                        <a:lnTo>
                                          <a:pt x="134" y="479"/>
                                        </a:lnTo>
                                        <a:lnTo>
                                          <a:pt x="143" y="485"/>
                                        </a:lnTo>
                                        <a:lnTo>
                                          <a:pt x="152" y="488"/>
                                        </a:lnTo>
                                        <a:lnTo>
                                          <a:pt x="161" y="494"/>
                                        </a:lnTo>
                                        <a:lnTo>
                                          <a:pt x="170" y="497"/>
                                        </a:lnTo>
                                        <a:lnTo>
                                          <a:pt x="182" y="503"/>
                                        </a:lnTo>
                                        <a:lnTo>
                                          <a:pt x="191" y="506"/>
                                        </a:lnTo>
                                        <a:lnTo>
                                          <a:pt x="203" y="512"/>
                                        </a:lnTo>
                                        <a:lnTo>
                                          <a:pt x="212" y="515"/>
                                        </a:lnTo>
                                        <a:lnTo>
                                          <a:pt x="224" y="521"/>
                                        </a:lnTo>
                                        <a:lnTo>
                                          <a:pt x="236" y="524"/>
                                        </a:lnTo>
                                        <a:lnTo>
                                          <a:pt x="248" y="530"/>
                                        </a:lnTo>
                                        <a:lnTo>
                                          <a:pt x="260" y="533"/>
                                        </a:lnTo>
                                        <a:lnTo>
                                          <a:pt x="271" y="539"/>
                                        </a:lnTo>
                                        <a:lnTo>
                                          <a:pt x="283" y="542"/>
                                        </a:lnTo>
                                        <a:lnTo>
                                          <a:pt x="298" y="545"/>
                                        </a:lnTo>
                                        <a:lnTo>
                                          <a:pt x="310" y="551"/>
                                        </a:lnTo>
                                        <a:lnTo>
                                          <a:pt x="322" y="554"/>
                                        </a:lnTo>
                                        <a:lnTo>
                                          <a:pt x="337" y="557"/>
                                        </a:lnTo>
                                        <a:lnTo>
                                          <a:pt x="349" y="563"/>
                                        </a:lnTo>
                                        <a:lnTo>
                                          <a:pt x="364" y="566"/>
                                        </a:lnTo>
                                        <a:lnTo>
                                          <a:pt x="379" y="569"/>
                                        </a:lnTo>
                                        <a:lnTo>
                                          <a:pt x="394" y="572"/>
                                        </a:lnTo>
                                        <a:lnTo>
                                          <a:pt x="406" y="575"/>
                                        </a:lnTo>
                                        <a:lnTo>
                                          <a:pt x="421" y="578"/>
                                        </a:lnTo>
                                        <a:lnTo>
                                          <a:pt x="436" y="584"/>
                                        </a:lnTo>
                                        <a:lnTo>
                                          <a:pt x="451" y="587"/>
                                        </a:lnTo>
                                        <a:lnTo>
                                          <a:pt x="465" y="590"/>
                                        </a:lnTo>
                                        <a:lnTo>
                                          <a:pt x="483" y="593"/>
                                        </a:lnTo>
                                        <a:lnTo>
                                          <a:pt x="498" y="596"/>
                                        </a:lnTo>
                                        <a:lnTo>
                                          <a:pt x="513" y="599"/>
                                        </a:lnTo>
                                        <a:lnTo>
                                          <a:pt x="531" y="602"/>
                                        </a:lnTo>
                                        <a:lnTo>
                                          <a:pt x="546" y="605"/>
                                        </a:lnTo>
                                        <a:lnTo>
                                          <a:pt x="561" y="605"/>
                                        </a:lnTo>
                                        <a:lnTo>
                                          <a:pt x="579" y="608"/>
                                        </a:lnTo>
                                        <a:lnTo>
                                          <a:pt x="594" y="611"/>
                                        </a:lnTo>
                                        <a:lnTo>
                                          <a:pt x="612" y="614"/>
                                        </a:lnTo>
                                        <a:lnTo>
                                          <a:pt x="630" y="617"/>
                                        </a:lnTo>
                                        <a:lnTo>
                                          <a:pt x="644" y="617"/>
                                        </a:lnTo>
                                        <a:lnTo>
                                          <a:pt x="662" y="620"/>
                                        </a:lnTo>
                                        <a:lnTo>
                                          <a:pt x="680" y="623"/>
                                        </a:lnTo>
                                        <a:lnTo>
                                          <a:pt x="698" y="626"/>
                                        </a:lnTo>
                                        <a:lnTo>
                                          <a:pt x="713" y="626"/>
                                        </a:lnTo>
                                        <a:lnTo>
                                          <a:pt x="731" y="629"/>
                                        </a:lnTo>
                                        <a:lnTo>
                                          <a:pt x="749" y="629"/>
                                        </a:lnTo>
                                        <a:lnTo>
                                          <a:pt x="767" y="632"/>
                                        </a:lnTo>
                                        <a:lnTo>
                                          <a:pt x="785" y="632"/>
                                        </a:lnTo>
                                        <a:lnTo>
                                          <a:pt x="803" y="635"/>
                                        </a:lnTo>
                                        <a:lnTo>
                                          <a:pt x="820" y="635"/>
                                        </a:lnTo>
                                        <a:lnTo>
                                          <a:pt x="838" y="638"/>
                                        </a:lnTo>
                                        <a:lnTo>
                                          <a:pt x="874" y="638"/>
                                        </a:lnTo>
                                        <a:lnTo>
                                          <a:pt x="892" y="641"/>
                                        </a:lnTo>
                                        <a:lnTo>
                                          <a:pt x="949" y="641"/>
                                        </a:lnTo>
                                        <a:lnTo>
                                          <a:pt x="967" y="644"/>
                                        </a:lnTo>
                                        <a:lnTo>
                                          <a:pt x="1155" y="644"/>
                                        </a:lnTo>
                                        <a:lnTo>
                                          <a:pt x="1173" y="641"/>
                                        </a:lnTo>
                                        <a:lnTo>
                                          <a:pt x="1229" y="641"/>
                                        </a:lnTo>
                                        <a:lnTo>
                                          <a:pt x="1247" y="638"/>
                                        </a:lnTo>
                                        <a:lnTo>
                                          <a:pt x="1283" y="638"/>
                                        </a:lnTo>
                                        <a:lnTo>
                                          <a:pt x="1301" y="635"/>
                                        </a:lnTo>
                                        <a:lnTo>
                                          <a:pt x="1319" y="635"/>
                                        </a:lnTo>
                                        <a:lnTo>
                                          <a:pt x="1337" y="632"/>
                                        </a:lnTo>
                                        <a:lnTo>
                                          <a:pt x="1355" y="632"/>
                                        </a:lnTo>
                                        <a:lnTo>
                                          <a:pt x="1372" y="629"/>
                                        </a:lnTo>
                                        <a:lnTo>
                                          <a:pt x="1390" y="629"/>
                                        </a:lnTo>
                                        <a:lnTo>
                                          <a:pt x="1408" y="626"/>
                                        </a:lnTo>
                                        <a:lnTo>
                                          <a:pt x="1423" y="626"/>
                                        </a:lnTo>
                                        <a:lnTo>
                                          <a:pt x="1441" y="623"/>
                                        </a:lnTo>
                                        <a:lnTo>
                                          <a:pt x="1459" y="620"/>
                                        </a:lnTo>
                                        <a:lnTo>
                                          <a:pt x="1477" y="617"/>
                                        </a:lnTo>
                                        <a:lnTo>
                                          <a:pt x="1492" y="617"/>
                                        </a:lnTo>
                                        <a:lnTo>
                                          <a:pt x="1510" y="614"/>
                                        </a:lnTo>
                                        <a:lnTo>
                                          <a:pt x="1528" y="611"/>
                                        </a:lnTo>
                                        <a:lnTo>
                                          <a:pt x="1543" y="608"/>
                                        </a:lnTo>
                                        <a:lnTo>
                                          <a:pt x="1560" y="605"/>
                                        </a:lnTo>
                                        <a:lnTo>
                                          <a:pt x="1575" y="605"/>
                                        </a:lnTo>
                                        <a:lnTo>
                                          <a:pt x="1593" y="602"/>
                                        </a:lnTo>
                                        <a:lnTo>
                                          <a:pt x="1608" y="599"/>
                                        </a:lnTo>
                                        <a:lnTo>
                                          <a:pt x="1623" y="596"/>
                                        </a:lnTo>
                                        <a:lnTo>
                                          <a:pt x="1638" y="593"/>
                                        </a:lnTo>
                                        <a:lnTo>
                                          <a:pt x="1656" y="590"/>
                                        </a:lnTo>
                                        <a:lnTo>
                                          <a:pt x="1671" y="587"/>
                                        </a:lnTo>
                                        <a:lnTo>
                                          <a:pt x="1686" y="584"/>
                                        </a:lnTo>
                                        <a:lnTo>
                                          <a:pt x="1701" y="578"/>
                                        </a:lnTo>
                                        <a:lnTo>
                                          <a:pt x="1716" y="575"/>
                                        </a:lnTo>
                                        <a:lnTo>
                                          <a:pt x="1728" y="572"/>
                                        </a:lnTo>
                                        <a:lnTo>
                                          <a:pt x="1742" y="569"/>
                                        </a:lnTo>
                                        <a:lnTo>
                                          <a:pt x="1757" y="566"/>
                                        </a:lnTo>
                                        <a:lnTo>
                                          <a:pt x="1772" y="563"/>
                                        </a:lnTo>
                                        <a:lnTo>
                                          <a:pt x="1784" y="557"/>
                                        </a:lnTo>
                                        <a:lnTo>
                                          <a:pt x="1799" y="554"/>
                                        </a:lnTo>
                                        <a:lnTo>
                                          <a:pt x="1811" y="551"/>
                                        </a:lnTo>
                                        <a:lnTo>
                                          <a:pt x="1823" y="545"/>
                                        </a:lnTo>
                                        <a:lnTo>
                                          <a:pt x="1838" y="542"/>
                                        </a:lnTo>
                                        <a:lnTo>
                                          <a:pt x="1850" y="539"/>
                                        </a:lnTo>
                                        <a:lnTo>
                                          <a:pt x="1862" y="533"/>
                                        </a:lnTo>
                                        <a:lnTo>
                                          <a:pt x="1874" y="530"/>
                                        </a:lnTo>
                                        <a:lnTo>
                                          <a:pt x="1886" y="524"/>
                                        </a:lnTo>
                                        <a:lnTo>
                                          <a:pt x="1898" y="521"/>
                                        </a:lnTo>
                                        <a:lnTo>
                                          <a:pt x="1910" y="515"/>
                                        </a:lnTo>
                                        <a:lnTo>
                                          <a:pt x="1918" y="512"/>
                                        </a:lnTo>
                                        <a:lnTo>
                                          <a:pt x="1930" y="506"/>
                                        </a:lnTo>
                                        <a:lnTo>
                                          <a:pt x="1939" y="503"/>
                                        </a:lnTo>
                                        <a:lnTo>
                                          <a:pt x="1951" y="497"/>
                                        </a:lnTo>
                                        <a:lnTo>
                                          <a:pt x="1960" y="494"/>
                                        </a:lnTo>
                                        <a:lnTo>
                                          <a:pt x="1969" y="488"/>
                                        </a:lnTo>
                                        <a:lnTo>
                                          <a:pt x="1978" y="485"/>
                                        </a:lnTo>
                                        <a:lnTo>
                                          <a:pt x="1987" y="479"/>
                                        </a:lnTo>
                                        <a:lnTo>
                                          <a:pt x="1996" y="473"/>
                                        </a:lnTo>
                                        <a:lnTo>
                                          <a:pt x="2005" y="470"/>
                                        </a:lnTo>
                                        <a:lnTo>
                                          <a:pt x="2014" y="464"/>
                                        </a:lnTo>
                                        <a:lnTo>
                                          <a:pt x="2023" y="458"/>
                                        </a:lnTo>
                                        <a:lnTo>
                                          <a:pt x="2029" y="455"/>
                                        </a:lnTo>
                                        <a:lnTo>
                                          <a:pt x="2038" y="449"/>
                                        </a:lnTo>
                                        <a:lnTo>
                                          <a:pt x="2050" y="437"/>
                                        </a:lnTo>
                                        <a:lnTo>
                                          <a:pt x="2059" y="434"/>
                                        </a:lnTo>
                                        <a:lnTo>
                                          <a:pt x="2071" y="422"/>
                                        </a:lnTo>
                                        <a:lnTo>
                                          <a:pt x="2074" y="416"/>
                                        </a:lnTo>
                                        <a:lnTo>
                                          <a:pt x="2080" y="410"/>
                                        </a:lnTo>
                                        <a:lnTo>
                                          <a:pt x="2086" y="407"/>
                                        </a:lnTo>
                                        <a:lnTo>
                                          <a:pt x="2089" y="401"/>
                                        </a:lnTo>
                                        <a:lnTo>
                                          <a:pt x="2095" y="395"/>
                                        </a:lnTo>
                                        <a:lnTo>
                                          <a:pt x="2097" y="389"/>
                                        </a:lnTo>
                                        <a:lnTo>
                                          <a:pt x="2100" y="383"/>
                                        </a:lnTo>
                                        <a:lnTo>
                                          <a:pt x="2106" y="380"/>
                                        </a:lnTo>
                                        <a:lnTo>
                                          <a:pt x="2109" y="374"/>
                                        </a:lnTo>
                                        <a:lnTo>
                                          <a:pt x="2112" y="368"/>
                                        </a:lnTo>
                                        <a:lnTo>
                                          <a:pt x="2112" y="362"/>
                                        </a:lnTo>
                                        <a:lnTo>
                                          <a:pt x="2115" y="356"/>
                                        </a:lnTo>
                                        <a:lnTo>
                                          <a:pt x="2118" y="350"/>
                                        </a:lnTo>
                                        <a:lnTo>
                                          <a:pt x="2118" y="344"/>
                                        </a:lnTo>
                                        <a:lnTo>
                                          <a:pt x="2121" y="341"/>
                                        </a:lnTo>
                                        <a:lnTo>
                                          <a:pt x="2121" y="323"/>
                                        </a:lnTo>
                                        <a:lnTo>
                                          <a:pt x="2115" y="323"/>
                                        </a:lnTo>
                                        <a:lnTo>
                                          <a:pt x="2115" y="305"/>
                                        </a:lnTo>
                                        <a:lnTo>
                                          <a:pt x="2112" y="299"/>
                                        </a:lnTo>
                                        <a:lnTo>
                                          <a:pt x="2112" y="293"/>
                                        </a:lnTo>
                                        <a:lnTo>
                                          <a:pt x="2109" y="287"/>
                                        </a:lnTo>
                                        <a:lnTo>
                                          <a:pt x="2106" y="281"/>
                                        </a:lnTo>
                                        <a:lnTo>
                                          <a:pt x="2106" y="278"/>
                                        </a:lnTo>
                                        <a:lnTo>
                                          <a:pt x="2103" y="272"/>
                                        </a:lnTo>
                                        <a:lnTo>
                                          <a:pt x="2100" y="266"/>
                                        </a:lnTo>
                                        <a:lnTo>
                                          <a:pt x="2097" y="260"/>
                                        </a:lnTo>
                                        <a:lnTo>
                                          <a:pt x="2092" y="257"/>
                                        </a:lnTo>
                                        <a:lnTo>
                                          <a:pt x="2089" y="251"/>
                                        </a:lnTo>
                                        <a:lnTo>
                                          <a:pt x="2086" y="245"/>
                                        </a:lnTo>
                                        <a:lnTo>
                                          <a:pt x="2080" y="239"/>
                                        </a:lnTo>
                                        <a:lnTo>
                                          <a:pt x="2074" y="236"/>
                                        </a:lnTo>
                                        <a:lnTo>
                                          <a:pt x="2071" y="230"/>
                                        </a:lnTo>
                                        <a:lnTo>
                                          <a:pt x="2059" y="219"/>
                                        </a:lnTo>
                                        <a:lnTo>
                                          <a:pt x="2053" y="216"/>
                                        </a:lnTo>
                                        <a:lnTo>
                                          <a:pt x="2047" y="210"/>
                                        </a:lnTo>
                                        <a:lnTo>
                                          <a:pt x="2038" y="204"/>
                                        </a:lnTo>
                                        <a:lnTo>
                                          <a:pt x="2032" y="201"/>
                                        </a:lnTo>
                                        <a:lnTo>
                                          <a:pt x="2023" y="195"/>
                                        </a:lnTo>
                                        <a:lnTo>
                                          <a:pt x="2017" y="189"/>
                                        </a:lnTo>
                                        <a:lnTo>
                                          <a:pt x="2008" y="186"/>
                                        </a:lnTo>
                                        <a:lnTo>
                                          <a:pt x="2002" y="180"/>
                                        </a:lnTo>
                                        <a:lnTo>
                                          <a:pt x="1993" y="177"/>
                                        </a:lnTo>
                                        <a:lnTo>
                                          <a:pt x="1984" y="171"/>
                                        </a:lnTo>
                                        <a:lnTo>
                                          <a:pt x="1975" y="168"/>
                                        </a:lnTo>
                                        <a:lnTo>
                                          <a:pt x="1966" y="162"/>
                                        </a:lnTo>
                                        <a:lnTo>
                                          <a:pt x="1954" y="156"/>
                                        </a:lnTo>
                                        <a:lnTo>
                                          <a:pt x="1945" y="153"/>
                                        </a:lnTo>
                                        <a:lnTo>
                                          <a:pt x="1936" y="147"/>
                                        </a:lnTo>
                                        <a:lnTo>
                                          <a:pt x="1924" y="144"/>
                                        </a:lnTo>
                                        <a:lnTo>
                                          <a:pt x="1915" y="138"/>
                                        </a:lnTo>
                                        <a:lnTo>
                                          <a:pt x="1904" y="135"/>
                                        </a:lnTo>
                                        <a:lnTo>
                                          <a:pt x="1892" y="132"/>
                                        </a:lnTo>
                                        <a:lnTo>
                                          <a:pt x="1880" y="126"/>
                                        </a:lnTo>
                                        <a:lnTo>
                                          <a:pt x="1868" y="123"/>
                                        </a:lnTo>
                                        <a:lnTo>
                                          <a:pt x="1856" y="117"/>
                                        </a:lnTo>
                                        <a:lnTo>
                                          <a:pt x="1844" y="114"/>
                                        </a:lnTo>
                                        <a:lnTo>
                                          <a:pt x="1832" y="111"/>
                                        </a:lnTo>
                                        <a:lnTo>
                                          <a:pt x="1820" y="105"/>
                                        </a:lnTo>
                                        <a:lnTo>
                                          <a:pt x="1808" y="102"/>
                                        </a:lnTo>
                                        <a:lnTo>
                                          <a:pt x="1793" y="99"/>
                                        </a:lnTo>
                                        <a:lnTo>
                                          <a:pt x="1781" y="96"/>
                                        </a:lnTo>
                                        <a:lnTo>
                                          <a:pt x="1766" y="90"/>
                                        </a:lnTo>
                                        <a:lnTo>
                                          <a:pt x="1754" y="87"/>
                                        </a:lnTo>
                                        <a:lnTo>
                                          <a:pt x="1739" y="84"/>
                                        </a:lnTo>
                                        <a:lnTo>
                                          <a:pt x="1725" y="81"/>
                                        </a:lnTo>
                                        <a:lnTo>
                                          <a:pt x="1710" y="78"/>
                                        </a:lnTo>
                                        <a:lnTo>
                                          <a:pt x="1695" y="75"/>
                                        </a:lnTo>
                                        <a:lnTo>
                                          <a:pt x="1680" y="72"/>
                                        </a:lnTo>
                                        <a:lnTo>
                                          <a:pt x="1665" y="69"/>
                                        </a:lnTo>
                                        <a:lnTo>
                                          <a:pt x="1650" y="66"/>
                                        </a:lnTo>
                                        <a:lnTo>
                                          <a:pt x="1635" y="63"/>
                                        </a:lnTo>
                                        <a:lnTo>
                                          <a:pt x="1620" y="60"/>
                                        </a:lnTo>
                                        <a:lnTo>
                                          <a:pt x="1605" y="57"/>
                                        </a:lnTo>
                                        <a:lnTo>
                                          <a:pt x="1590" y="54"/>
                                        </a:lnTo>
                                        <a:lnTo>
                                          <a:pt x="1572" y="51"/>
                                        </a:lnTo>
                                        <a:lnTo>
                                          <a:pt x="1557" y="48"/>
                                        </a:lnTo>
                                        <a:lnTo>
                                          <a:pt x="1540" y="45"/>
                                        </a:lnTo>
                                        <a:lnTo>
                                          <a:pt x="1525" y="42"/>
                                        </a:lnTo>
                                        <a:lnTo>
                                          <a:pt x="1507" y="42"/>
                                        </a:lnTo>
                                        <a:lnTo>
                                          <a:pt x="1492" y="39"/>
                                        </a:lnTo>
                                        <a:lnTo>
                                          <a:pt x="1474" y="36"/>
                                        </a:lnTo>
                                        <a:lnTo>
                                          <a:pt x="1456" y="33"/>
                                        </a:lnTo>
                                        <a:lnTo>
                                          <a:pt x="1441" y="33"/>
                                        </a:lnTo>
                                        <a:lnTo>
                                          <a:pt x="1423" y="30"/>
                                        </a:lnTo>
                                        <a:lnTo>
                                          <a:pt x="1405" y="30"/>
                                        </a:lnTo>
                                        <a:lnTo>
                                          <a:pt x="1387" y="27"/>
                                        </a:lnTo>
                                        <a:lnTo>
                                          <a:pt x="1369" y="27"/>
                                        </a:lnTo>
                                        <a:lnTo>
                                          <a:pt x="1352" y="24"/>
                                        </a:lnTo>
                                        <a:lnTo>
                                          <a:pt x="1334" y="24"/>
                                        </a:lnTo>
                                        <a:lnTo>
                                          <a:pt x="1316" y="21"/>
                                        </a:lnTo>
                                        <a:lnTo>
                                          <a:pt x="1298" y="21"/>
                                        </a:lnTo>
                                        <a:lnTo>
                                          <a:pt x="1280" y="18"/>
                                        </a:lnTo>
                                        <a:lnTo>
                                          <a:pt x="1244" y="18"/>
                                        </a:lnTo>
                                        <a:lnTo>
                                          <a:pt x="1226" y="15"/>
                                        </a:lnTo>
                                        <a:lnTo>
                                          <a:pt x="1173" y="15"/>
                                        </a:lnTo>
                                        <a:lnTo>
                                          <a:pt x="1155" y="12"/>
                                        </a:lnTo>
                                        <a:lnTo>
                                          <a:pt x="967" y="12"/>
                                        </a:lnTo>
                                        <a:lnTo>
                                          <a:pt x="949" y="15"/>
                                        </a:lnTo>
                                        <a:lnTo>
                                          <a:pt x="895" y="15"/>
                                        </a:lnTo>
                                        <a:lnTo>
                                          <a:pt x="877" y="18"/>
                                        </a:lnTo>
                                        <a:lnTo>
                                          <a:pt x="841" y="18"/>
                                        </a:lnTo>
                                        <a:lnTo>
                                          <a:pt x="823" y="21"/>
                                        </a:lnTo>
                                        <a:lnTo>
                                          <a:pt x="806" y="21"/>
                                        </a:lnTo>
                                        <a:lnTo>
                                          <a:pt x="788" y="24"/>
                                        </a:lnTo>
                                        <a:lnTo>
                                          <a:pt x="770" y="24"/>
                                        </a:lnTo>
                                        <a:lnTo>
                                          <a:pt x="752" y="27"/>
                                        </a:lnTo>
                                        <a:lnTo>
                                          <a:pt x="734" y="27"/>
                                        </a:lnTo>
                                        <a:lnTo>
                                          <a:pt x="716" y="30"/>
                                        </a:lnTo>
                                        <a:lnTo>
                                          <a:pt x="698" y="30"/>
                                        </a:lnTo>
                                        <a:lnTo>
                                          <a:pt x="680" y="33"/>
                                        </a:lnTo>
                                        <a:lnTo>
                                          <a:pt x="665" y="33"/>
                                        </a:lnTo>
                                        <a:lnTo>
                                          <a:pt x="647" y="36"/>
                                        </a:lnTo>
                                        <a:lnTo>
                                          <a:pt x="630" y="39"/>
                                        </a:lnTo>
                                        <a:lnTo>
                                          <a:pt x="615" y="42"/>
                                        </a:lnTo>
                                        <a:lnTo>
                                          <a:pt x="597" y="42"/>
                                        </a:lnTo>
                                        <a:lnTo>
                                          <a:pt x="582" y="45"/>
                                        </a:lnTo>
                                        <a:lnTo>
                                          <a:pt x="564" y="48"/>
                                        </a:lnTo>
                                        <a:lnTo>
                                          <a:pt x="549" y="51"/>
                                        </a:lnTo>
                                        <a:lnTo>
                                          <a:pt x="534" y="54"/>
                                        </a:lnTo>
                                        <a:lnTo>
                                          <a:pt x="516" y="57"/>
                                        </a:lnTo>
                                        <a:lnTo>
                                          <a:pt x="501" y="60"/>
                                        </a:lnTo>
                                        <a:lnTo>
                                          <a:pt x="486" y="63"/>
                                        </a:lnTo>
                                        <a:lnTo>
                                          <a:pt x="471" y="66"/>
                                        </a:lnTo>
                                        <a:lnTo>
                                          <a:pt x="456" y="69"/>
                                        </a:lnTo>
                                        <a:lnTo>
                                          <a:pt x="442" y="72"/>
                                        </a:lnTo>
                                        <a:lnTo>
                                          <a:pt x="427" y="75"/>
                                        </a:lnTo>
                                        <a:lnTo>
                                          <a:pt x="412" y="78"/>
                                        </a:lnTo>
                                        <a:lnTo>
                                          <a:pt x="397" y="81"/>
                                        </a:lnTo>
                                        <a:lnTo>
                                          <a:pt x="382" y="84"/>
                                        </a:lnTo>
                                        <a:lnTo>
                                          <a:pt x="367" y="87"/>
                                        </a:lnTo>
                                        <a:lnTo>
                                          <a:pt x="355" y="90"/>
                                        </a:lnTo>
                                        <a:lnTo>
                                          <a:pt x="340" y="96"/>
                                        </a:lnTo>
                                        <a:lnTo>
                                          <a:pt x="328" y="99"/>
                                        </a:lnTo>
                                        <a:lnTo>
                                          <a:pt x="313" y="102"/>
                                        </a:lnTo>
                                        <a:lnTo>
                                          <a:pt x="301" y="105"/>
                                        </a:lnTo>
                                        <a:lnTo>
                                          <a:pt x="289" y="111"/>
                                        </a:lnTo>
                                        <a:lnTo>
                                          <a:pt x="277" y="114"/>
                                        </a:lnTo>
                                        <a:lnTo>
                                          <a:pt x="266" y="117"/>
                                        </a:lnTo>
                                        <a:lnTo>
                                          <a:pt x="254" y="123"/>
                                        </a:lnTo>
                                        <a:lnTo>
                                          <a:pt x="242" y="126"/>
                                        </a:lnTo>
                                        <a:lnTo>
                                          <a:pt x="230" y="132"/>
                                        </a:lnTo>
                                        <a:lnTo>
                                          <a:pt x="218" y="135"/>
                                        </a:lnTo>
                                        <a:lnTo>
                                          <a:pt x="206" y="138"/>
                                        </a:lnTo>
                                        <a:lnTo>
                                          <a:pt x="197" y="144"/>
                                        </a:lnTo>
                                        <a:lnTo>
                                          <a:pt x="185" y="147"/>
                                        </a:lnTo>
                                        <a:lnTo>
                                          <a:pt x="176" y="153"/>
                                        </a:lnTo>
                                        <a:lnTo>
                                          <a:pt x="167" y="156"/>
                                        </a:lnTo>
                                        <a:lnTo>
                                          <a:pt x="155" y="162"/>
                                        </a:lnTo>
                                        <a:lnTo>
                                          <a:pt x="146" y="168"/>
                                        </a:lnTo>
                                        <a:lnTo>
                                          <a:pt x="137" y="171"/>
                                        </a:lnTo>
                                        <a:lnTo>
                                          <a:pt x="128" y="177"/>
                                        </a:lnTo>
                                        <a:lnTo>
                                          <a:pt x="119" y="180"/>
                                        </a:lnTo>
                                        <a:lnTo>
                                          <a:pt x="113" y="186"/>
                                        </a:lnTo>
                                        <a:lnTo>
                                          <a:pt x="104" y="189"/>
                                        </a:lnTo>
                                        <a:lnTo>
                                          <a:pt x="98" y="195"/>
                                        </a:lnTo>
                                        <a:lnTo>
                                          <a:pt x="89" y="201"/>
                                        </a:lnTo>
                                        <a:lnTo>
                                          <a:pt x="84" y="204"/>
                                        </a:lnTo>
                                        <a:lnTo>
                                          <a:pt x="75" y="210"/>
                                        </a:lnTo>
                                        <a:lnTo>
                                          <a:pt x="69" y="216"/>
                                        </a:lnTo>
                                        <a:lnTo>
                                          <a:pt x="63" y="219"/>
                                        </a:lnTo>
                                        <a:lnTo>
                                          <a:pt x="51" y="230"/>
                                        </a:lnTo>
                                        <a:lnTo>
                                          <a:pt x="48" y="236"/>
                                        </a:lnTo>
                                        <a:lnTo>
                                          <a:pt x="42" y="239"/>
                                        </a:lnTo>
                                        <a:lnTo>
                                          <a:pt x="36" y="245"/>
                                        </a:lnTo>
                                        <a:lnTo>
                                          <a:pt x="33" y="251"/>
                                        </a:lnTo>
                                        <a:lnTo>
                                          <a:pt x="30" y="257"/>
                                        </a:lnTo>
                                        <a:lnTo>
                                          <a:pt x="24" y="260"/>
                                        </a:lnTo>
                                        <a:lnTo>
                                          <a:pt x="21" y="266"/>
                                        </a:lnTo>
                                        <a:lnTo>
                                          <a:pt x="18" y="272"/>
                                        </a:lnTo>
                                        <a:lnTo>
                                          <a:pt x="15" y="278"/>
                                        </a:lnTo>
                                        <a:lnTo>
                                          <a:pt x="15" y="281"/>
                                        </a:lnTo>
                                        <a:lnTo>
                                          <a:pt x="12" y="287"/>
                                        </a:lnTo>
                                        <a:lnTo>
                                          <a:pt x="9" y="293"/>
                                        </a:lnTo>
                                        <a:lnTo>
                                          <a:pt x="9" y="299"/>
                                        </a:lnTo>
                                        <a:lnTo>
                                          <a:pt x="6" y="305"/>
                                        </a:lnTo>
                                        <a:lnTo>
                                          <a:pt x="6" y="338"/>
                                        </a:lnTo>
                                        <a:lnTo>
                                          <a:pt x="9" y="344"/>
                                        </a:lnTo>
                                        <a:lnTo>
                                          <a:pt x="9" y="350"/>
                                        </a:lnTo>
                                        <a:lnTo>
                                          <a:pt x="12" y="356"/>
                                        </a:lnTo>
                                        <a:lnTo>
                                          <a:pt x="15" y="362"/>
                                        </a:lnTo>
                                        <a:lnTo>
                                          <a:pt x="15" y="365"/>
                                        </a:lnTo>
                                        <a:lnTo>
                                          <a:pt x="18" y="371"/>
                                        </a:lnTo>
                                        <a:lnTo>
                                          <a:pt x="21" y="377"/>
                                        </a:lnTo>
                                        <a:lnTo>
                                          <a:pt x="24" y="383"/>
                                        </a:lnTo>
                                        <a:lnTo>
                                          <a:pt x="30" y="386"/>
                                        </a:lnTo>
                                        <a:lnTo>
                                          <a:pt x="33" y="392"/>
                                        </a:lnTo>
                                        <a:lnTo>
                                          <a:pt x="36" y="398"/>
                                        </a:lnTo>
                                        <a:lnTo>
                                          <a:pt x="42" y="404"/>
                                        </a:lnTo>
                                        <a:lnTo>
                                          <a:pt x="48" y="407"/>
                                        </a:lnTo>
                                        <a:lnTo>
                                          <a:pt x="51" y="413"/>
                                        </a:lnTo>
                                        <a:lnTo>
                                          <a:pt x="63" y="425"/>
                                        </a:lnTo>
                                        <a:lnTo>
                                          <a:pt x="69" y="428"/>
                                        </a:lnTo>
                                        <a:lnTo>
                                          <a:pt x="75" y="434"/>
                                        </a:lnTo>
                                        <a:lnTo>
                                          <a:pt x="84" y="440"/>
                                        </a:lnTo>
                                        <a:lnTo>
                                          <a:pt x="89" y="443"/>
                                        </a:lnTo>
                                        <a:lnTo>
                                          <a:pt x="98" y="449"/>
                                        </a:lnTo>
                                        <a:lnTo>
                                          <a:pt x="104" y="455"/>
                                        </a:lnTo>
                                        <a:lnTo>
                                          <a:pt x="113" y="458"/>
                                        </a:lnTo>
                                        <a:lnTo>
                                          <a:pt x="119" y="464"/>
                                        </a:lnTo>
                                        <a:lnTo>
                                          <a:pt x="128" y="467"/>
                                        </a:lnTo>
                                        <a:lnTo>
                                          <a:pt x="137" y="473"/>
                                        </a:lnTo>
                                        <a:lnTo>
                                          <a:pt x="146" y="479"/>
                                        </a:lnTo>
                                        <a:lnTo>
                                          <a:pt x="155" y="482"/>
                                        </a:lnTo>
                                        <a:lnTo>
                                          <a:pt x="167" y="488"/>
                                        </a:lnTo>
                                        <a:lnTo>
                                          <a:pt x="176" y="491"/>
                                        </a:lnTo>
                                        <a:lnTo>
                                          <a:pt x="185" y="497"/>
                                        </a:lnTo>
                                        <a:lnTo>
                                          <a:pt x="197" y="500"/>
                                        </a:lnTo>
                                        <a:lnTo>
                                          <a:pt x="206" y="506"/>
                                        </a:lnTo>
                                        <a:lnTo>
                                          <a:pt x="218" y="509"/>
                                        </a:lnTo>
                                        <a:lnTo>
                                          <a:pt x="230" y="512"/>
                                        </a:lnTo>
                                        <a:lnTo>
                                          <a:pt x="242" y="518"/>
                                        </a:lnTo>
                                        <a:lnTo>
                                          <a:pt x="254" y="521"/>
                                        </a:lnTo>
                                        <a:lnTo>
                                          <a:pt x="266" y="527"/>
                                        </a:lnTo>
                                        <a:lnTo>
                                          <a:pt x="277" y="530"/>
                                        </a:lnTo>
                                        <a:lnTo>
                                          <a:pt x="289" y="533"/>
                                        </a:lnTo>
                                        <a:lnTo>
                                          <a:pt x="301" y="539"/>
                                        </a:lnTo>
                                        <a:lnTo>
                                          <a:pt x="313" y="542"/>
                                        </a:lnTo>
                                        <a:lnTo>
                                          <a:pt x="328" y="545"/>
                                        </a:lnTo>
                                        <a:lnTo>
                                          <a:pt x="340" y="548"/>
                                        </a:lnTo>
                                        <a:lnTo>
                                          <a:pt x="355" y="554"/>
                                        </a:lnTo>
                                        <a:lnTo>
                                          <a:pt x="367" y="557"/>
                                        </a:lnTo>
                                        <a:lnTo>
                                          <a:pt x="382" y="560"/>
                                        </a:lnTo>
                                        <a:lnTo>
                                          <a:pt x="397" y="563"/>
                                        </a:lnTo>
                                        <a:lnTo>
                                          <a:pt x="412" y="566"/>
                                        </a:lnTo>
                                        <a:lnTo>
                                          <a:pt x="427" y="569"/>
                                        </a:lnTo>
                                        <a:lnTo>
                                          <a:pt x="442" y="572"/>
                                        </a:lnTo>
                                        <a:lnTo>
                                          <a:pt x="456" y="575"/>
                                        </a:lnTo>
                                        <a:lnTo>
                                          <a:pt x="471" y="578"/>
                                        </a:lnTo>
                                        <a:lnTo>
                                          <a:pt x="486" y="581"/>
                                        </a:lnTo>
                                        <a:lnTo>
                                          <a:pt x="501" y="584"/>
                                        </a:lnTo>
                                        <a:lnTo>
                                          <a:pt x="516" y="587"/>
                                        </a:lnTo>
                                        <a:lnTo>
                                          <a:pt x="534" y="590"/>
                                        </a:lnTo>
                                        <a:lnTo>
                                          <a:pt x="549" y="593"/>
                                        </a:lnTo>
                                        <a:lnTo>
                                          <a:pt x="564" y="596"/>
                                        </a:lnTo>
                                        <a:lnTo>
                                          <a:pt x="582" y="599"/>
                                        </a:lnTo>
                                        <a:lnTo>
                                          <a:pt x="597" y="602"/>
                                        </a:lnTo>
                                        <a:lnTo>
                                          <a:pt x="615" y="602"/>
                                        </a:lnTo>
                                        <a:lnTo>
                                          <a:pt x="630" y="605"/>
                                        </a:lnTo>
                                        <a:lnTo>
                                          <a:pt x="647" y="608"/>
                                        </a:lnTo>
                                        <a:lnTo>
                                          <a:pt x="665" y="611"/>
                                        </a:lnTo>
                                        <a:lnTo>
                                          <a:pt x="680" y="611"/>
                                        </a:lnTo>
                                        <a:lnTo>
                                          <a:pt x="698" y="614"/>
                                        </a:lnTo>
                                        <a:lnTo>
                                          <a:pt x="716" y="614"/>
                                        </a:lnTo>
                                        <a:lnTo>
                                          <a:pt x="734" y="617"/>
                                        </a:lnTo>
                                        <a:lnTo>
                                          <a:pt x="752" y="617"/>
                                        </a:lnTo>
                                        <a:lnTo>
                                          <a:pt x="770" y="620"/>
                                        </a:lnTo>
                                        <a:lnTo>
                                          <a:pt x="788" y="620"/>
                                        </a:lnTo>
                                        <a:lnTo>
                                          <a:pt x="806" y="623"/>
                                        </a:lnTo>
                                        <a:lnTo>
                                          <a:pt x="823" y="623"/>
                                        </a:lnTo>
                                        <a:lnTo>
                                          <a:pt x="841" y="626"/>
                                        </a:lnTo>
                                        <a:lnTo>
                                          <a:pt x="877" y="626"/>
                                        </a:lnTo>
                                        <a:lnTo>
                                          <a:pt x="895" y="629"/>
                                        </a:lnTo>
                                        <a:lnTo>
                                          <a:pt x="949" y="629"/>
                                        </a:lnTo>
                                        <a:lnTo>
                                          <a:pt x="967" y="632"/>
                                        </a:lnTo>
                                        <a:lnTo>
                                          <a:pt x="1155" y="632"/>
                                        </a:lnTo>
                                        <a:lnTo>
                                          <a:pt x="1173" y="629"/>
                                        </a:lnTo>
                                        <a:lnTo>
                                          <a:pt x="1226" y="629"/>
                                        </a:lnTo>
                                        <a:lnTo>
                                          <a:pt x="1244" y="626"/>
                                        </a:lnTo>
                                        <a:lnTo>
                                          <a:pt x="1280" y="626"/>
                                        </a:lnTo>
                                        <a:lnTo>
                                          <a:pt x="1298" y="623"/>
                                        </a:lnTo>
                                        <a:lnTo>
                                          <a:pt x="1316" y="623"/>
                                        </a:lnTo>
                                        <a:lnTo>
                                          <a:pt x="1334" y="620"/>
                                        </a:lnTo>
                                        <a:lnTo>
                                          <a:pt x="1352" y="620"/>
                                        </a:lnTo>
                                        <a:lnTo>
                                          <a:pt x="1369" y="617"/>
                                        </a:lnTo>
                                        <a:lnTo>
                                          <a:pt x="1387" y="617"/>
                                        </a:lnTo>
                                        <a:lnTo>
                                          <a:pt x="1405" y="614"/>
                                        </a:lnTo>
                                        <a:lnTo>
                                          <a:pt x="1423" y="614"/>
                                        </a:lnTo>
                                        <a:lnTo>
                                          <a:pt x="1441" y="611"/>
                                        </a:lnTo>
                                        <a:lnTo>
                                          <a:pt x="1456" y="611"/>
                                        </a:lnTo>
                                        <a:lnTo>
                                          <a:pt x="1474" y="608"/>
                                        </a:lnTo>
                                        <a:lnTo>
                                          <a:pt x="1492" y="605"/>
                                        </a:lnTo>
                                        <a:lnTo>
                                          <a:pt x="1507" y="602"/>
                                        </a:lnTo>
                                        <a:lnTo>
                                          <a:pt x="1525" y="602"/>
                                        </a:lnTo>
                                        <a:lnTo>
                                          <a:pt x="1540" y="599"/>
                                        </a:lnTo>
                                        <a:lnTo>
                                          <a:pt x="1557" y="596"/>
                                        </a:lnTo>
                                        <a:lnTo>
                                          <a:pt x="1572" y="593"/>
                                        </a:lnTo>
                                        <a:lnTo>
                                          <a:pt x="1590" y="590"/>
                                        </a:lnTo>
                                        <a:lnTo>
                                          <a:pt x="1605" y="587"/>
                                        </a:lnTo>
                                        <a:lnTo>
                                          <a:pt x="1620" y="584"/>
                                        </a:lnTo>
                                        <a:lnTo>
                                          <a:pt x="1635" y="581"/>
                                        </a:lnTo>
                                        <a:lnTo>
                                          <a:pt x="1650" y="578"/>
                                        </a:lnTo>
                                        <a:lnTo>
                                          <a:pt x="1665" y="575"/>
                                        </a:lnTo>
                                        <a:lnTo>
                                          <a:pt x="1680" y="572"/>
                                        </a:lnTo>
                                        <a:lnTo>
                                          <a:pt x="1695" y="569"/>
                                        </a:lnTo>
                                        <a:lnTo>
                                          <a:pt x="1710" y="566"/>
                                        </a:lnTo>
                                        <a:lnTo>
                                          <a:pt x="1725" y="563"/>
                                        </a:lnTo>
                                        <a:lnTo>
                                          <a:pt x="1739" y="560"/>
                                        </a:lnTo>
                                        <a:lnTo>
                                          <a:pt x="1754" y="557"/>
                                        </a:lnTo>
                                        <a:lnTo>
                                          <a:pt x="1766" y="554"/>
                                        </a:lnTo>
                                        <a:lnTo>
                                          <a:pt x="1781" y="548"/>
                                        </a:lnTo>
                                        <a:lnTo>
                                          <a:pt x="1793" y="545"/>
                                        </a:lnTo>
                                        <a:lnTo>
                                          <a:pt x="1808" y="542"/>
                                        </a:lnTo>
                                        <a:lnTo>
                                          <a:pt x="1820" y="539"/>
                                        </a:lnTo>
                                        <a:lnTo>
                                          <a:pt x="1832" y="533"/>
                                        </a:lnTo>
                                        <a:lnTo>
                                          <a:pt x="1844" y="530"/>
                                        </a:lnTo>
                                        <a:lnTo>
                                          <a:pt x="1856" y="527"/>
                                        </a:lnTo>
                                        <a:lnTo>
                                          <a:pt x="1868" y="521"/>
                                        </a:lnTo>
                                        <a:lnTo>
                                          <a:pt x="1880" y="518"/>
                                        </a:lnTo>
                                        <a:lnTo>
                                          <a:pt x="1892" y="512"/>
                                        </a:lnTo>
                                        <a:lnTo>
                                          <a:pt x="1904" y="509"/>
                                        </a:lnTo>
                                        <a:lnTo>
                                          <a:pt x="1915" y="506"/>
                                        </a:lnTo>
                                        <a:lnTo>
                                          <a:pt x="1924" y="500"/>
                                        </a:lnTo>
                                        <a:lnTo>
                                          <a:pt x="1936" y="497"/>
                                        </a:lnTo>
                                        <a:lnTo>
                                          <a:pt x="1945" y="491"/>
                                        </a:lnTo>
                                        <a:lnTo>
                                          <a:pt x="1954" y="488"/>
                                        </a:lnTo>
                                        <a:lnTo>
                                          <a:pt x="1966" y="482"/>
                                        </a:lnTo>
                                        <a:lnTo>
                                          <a:pt x="1975" y="479"/>
                                        </a:lnTo>
                                        <a:lnTo>
                                          <a:pt x="1984" y="473"/>
                                        </a:lnTo>
                                        <a:lnTo>
                                          <a:pt x="1993" y="467"/>
                                        </a:lnTo>
                                        <a:lnTo>
                                          <a:pt x="2002" y="464"/>
                                        </a:lnTo>
                                        <a:lnTo>
                                          <a:pt x="2008" y="458"/>
                                        </a:lnTo>
                                        <a:lnTo>
                                          <a:pt x="2017" y="455"/>
                                        </a:lnTo>
                                        <a:lnTo>
                                          <a:pt x="2023" y="449"/>
                                        </a:lnTo>
                                        <a:lnTo>
                                          <a:pt x="2032" y="443"/>
                                        </a:lnTo>
                                        <a:lnTo>
                                          <a:pt x="2038" y="440"/>
                                        </a:lnTo>
                                        <a:lnTo>
                                          <a:pt x="2047" y="434"/>
                                        </a:lnTo>
                                        <a:lnTo>
                                          <a:pt x="2053" y="428"/>
                                        </a:lnTo>
                                        <a:lnTo>
                                          <a:pt x="2059" y="425"/>
                                        </a:lnTo>
                                        <a:lnTo>
                                          <a:pt x="2071" y="413"/>
                                        </a:lnTo>
                                        <a:lnTo>
                                          <a:pt x="2074" y="407"/>
                                        </a:lnTo>
                                        <a:lnTo>
                                          <a:pt x="2080" y="404"/>
                                        </a:lnTo>
                                        <a:lnTo>
                                          <a:pt x="2086" y="398"/>
                                        </a:lnTo>
                                        <a:lnTo>
                                          <a:pt x="2089" y="392"/>
                                        </a:lnTo>
                                        <a:lnTo>
                                          <a:pt x="2092" y="386"/>
                                        </a:lnTo>
                                        <a:lnTo>
                                          <a:pt x="2097" y="383"/>
                                        </a:lnTo>
                                        <a:lnTo>
                                          <a:pt x="2100" y="377"/>
                                        </a:lnTo>
                                        <a:lnTo>
                                          <a:pt x="2103" y="371"/>
                                        </a:lnTo>
                                        <a:lnTo>
                                          <a:pt x="2106" y="365"/>
                                        </a:lnTo>
                                        <a:lnTo>
                                          <a:pt x="2106" y="362"/>
                                        </a:lnTo>
                                        <a:lnTo>
                                          <a:pt x="2109" y="356"/>
                                        </a:lnTo>
                                        <a:lnTo>
                                          <a:pt x="2112" y="350"/>
                                        </a:lnTo>
                                        <a:lnTo>
                                          <a:pt x="2112" y="344"/>
                                        </a:lnTo>
                                        <a:lnTo>
                                          <a:pt x="2115" y="338"/>
                                        </a:lnTo>
                                        <a:lnTo>
                                          <a:pt x="2115" y="323"/>
                                        </a:lnTo>
                                        <a:lnTo>
                                          <a:pt x="2121" y="3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0"/>
                                <wps:cNvSpPr>
                                  <a:spLocks/>
                                </wps:cNvSpPr>
                                <wps:spPr bwMode="auto">
                                  <a:xfrm>
                                    <a:off x="3" y="1383"/>
                                    <a:ext cx="2121" cy="348"/>
                                  </a:xfrm>
                                  <a:custGeom>
                                    <a:avLst/>
                                    <a:gdLst>
                                      <a:gd name="T0" fmla="*/ 0 w 2121"/>
                                      <a:gd name="T1" fmla="*/ 0 h 348"/>
                                      <a:gd name="T2" fmla="*/ 12 w 2121"/>
                                      <a:gd name="T3" fmla="*/ 54 h 348"/>
                                      <a:gd name="T4" fmla="*/ 48 w 2121"/>
                                      <a:gd name="T5" fmla="*/ 105 h 348"/>
                                      <a:gd name="T6" fmla="*/ 104 w 2121"/>
                                      <a:gd name="T7" fmla="*/ 150 h 348"/>
                                      <a:gd name="T8" fmla="*/ 182 w 2121"/>
                                      <a:gd name="T9" fmla="*/ 195 h 348"/>
                                      <a:gd name="T10" fmla="*/ 277 w 2121"/>
                                      <a:gd name="T11" fmla="*/ 234 h 348"/>
                                      <a:gd name="T12" fmla="*/ 388 w 2121"/>
                                      <a:gd name="T13" fmla="*/ 267 h 348"/>
                                      <a:gd name="T14" fmla="*/ 513 w 2121"/>
                                      <a:gd name="T15" fmla="*/ 297 h 348"/>
                                      <a:gd name="T16" fmla="*/ 650 w 2121"/>
                                      <a:gd name="T17" fmla="*/ 318 h 348"/>
                                      <a:gd name="T18" fmla="*/ 797 w 2121"/>
                                      <a:gd name="T19" fmla="*/ 336 h 348"/>
                                      <a:gd name="T20" fmla="*/ 952 w 2121"/>
                                      <a:gd name="T21" fmla="*/ 345 h 348"/>
                                      <a:gd name="T22" fmla="*/ 1116 w 2121"/>
                                      <a:gd name="T23" fmla="*/ 345 h 348"/>
                                      <a:gd name="T24" fmla="*/ 1274 w 2121"/>
                                      <a:gd name="T25" fmla="*/ 339 h 348"/>
                                      <a:gd name="T26" fmla="*/ 1423 w 2121"/>
                                      <a:gd name="T27" fmla="*/ 327 h 348"/>
                                      <a:gd name="T28" fmla="*/ 1563 w 2121"/>
                                      <a:gd name="T29" fmla="*/ 306 h 348"/>
                                      <a:gd name="T30" fmla="*/ 1692 w 2121"/>
                                      <a:gd name="T31" fmla="*/ 279 h 348"/>
                                      <a:gd name="T32" fmla="*/ 1808 w 2121"/>
                                      <a:gd name="T33" fmla="*/ 246 h 348"/>
                                      <a:gd name="T34" fmla="*/ 1910 w 2121"/>
                                      <a:gd name="T35" fmla="*/ 207 h 348"/>
                                      <a:gd name="T36" fmla="*/ 1990 w 2121"/>
                                      <a:gd name="T37" fmla="*/ 165 h 348"/>
                                      <a:gd name="T38" fmla="*/ 2056 w 2121"/>
                                      <a:gd name="T39" fmla="*/ 120 h 348"/>
                                      <a:gd name="T40" fmla="*/ 2097 w 2121"/>
                                      <a:gd name="T41" fmla="*/ 72 h 348"/>
                                      <a:gd name="T42" fmla="*/ 2118 w 2121"/>
                                      <a:gd name="T43" fmla="*/ 21 h 348"/>
                                      <a:gd name="T44" fmla="*/ 2115 w 2121"/>
                                      <a:gd name="T45" fmla="*/ 0 h 348"/>
                                      <a:gd name="T46" fmla="*/ 2112 w 2121"/>
                                      <a:gd name="T47" fmla="*/ 18 h 348"/>
                                      <a:gd name="T48" fmla="*/ 2095 w 2121"/>
                                      <a:gd name="T49" fmla="*/ 69 h 348"/>
                                      <a:gd name="T50" fmla="*/ 2032 w 2121"/>
                                      <a:gd name="T51" fmla="*/ 132 h 348"/>
                                      <a:gd name="T52" fmla="*/ 1963 w 2121"/>
                                      <a:gd name="T53" fmla="*/ 174 h 348"/>
                                      <a:gd name="T54" fmla="*/ 1874 w 2121"/>
                                      <a:gd name="T55" fmla="*/ 216 h 348"/>
                                      <a:gd name="T56" fmla="*/ 1769 w 2121"/>
                                      <a:gd name="T57" fmla="*/ 252 h 348"/>
                                      <a:gd name="T58" fmla="*/ 1650 w 2121"/>
                                      <a:gd name="T59" fmla="*/ 282 h 348"/>
                                      <a:gd name="T60" fmla="*/ 1519 w 2121"/>
                                      <a:gd name="T61" fmla="*/ 306 h 348"/>
                                      <a:gd name="T62" fmla="*/ 1375 w 2121"/>
                                      <a:gd name="T63" fmla="*/ 324 h 348"/>
                                      <a:gd name="T64" fmla="*/ 1220 w 2121"/>
                                      <a:gd name="T65" fmla="*/ 336 h 348"/>
                                      <a:gd name="T66" fmla="*/ 1062 w 2121"/>
                                      <a:gd name="T67" fmla="*/ 342 h 348"/>
                                      <a:gd name="T68" fmla="*/ 901 w 2121"/>
                                      <a:gd name="T69" fmla="*/ 336 h 348"/>
                                      <a:gd name="T70" fmla="*/ 746 w 2121"/>
                                      <a:gd name="T71" fmla="*/ 324 h 348"/>
                                      <a:gd name="T72" fmla="*/ 603 w 2121"/>
                                      <a:gd name="T73" fmla="*/ 306 h 348"/>
                                      <a:gd name="T74" fmla="*/ 471 w 2121"/>
                                      <a:gd name="T75" fmla="*/ 282 h 348"/>
                                      <a:gd name="T76" fmla="*/ 352 w 2121"/>
                                      <a:gd name="T77" fmla="*/ 252 h 348"/>
                                      <a:gd name="T78" fmla="*/ 245 w 2121"/>
                                      <a:gd name="T79" fmla="*/ 216 h 348"/>
                                      <a:gd name="T80" fmla="*/ 158 w 2121"/>
                                      <a:gd name="T81" fmla="*/ 174 h 348"/>
                                      <a:gd name="T82" fmla="*/ 87 w 2121"/>
                                      <a:gd name="T83" fmla="*/ 132 h 348"/>
                                      <a:gd name="T84" fmla="*/ 39 w 2121"/>
                                      <a:gd name="T85" fmla="*/ 84 h 348"/>
                                      <a:gd name="T86" fmla="*/ 9 w 2121"/>
                                      <a:gd name="T87" fmla="*/ 36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121" h="348">
                                        <a:moveTo>
                                          <a:pt x="6" y="3"/>
                                        </a:moveTo>
                                        <a:lnTo>
                                          <a:pt x="6" y="0"/>
                                        </a:lnTo>
                                        <a:lnTo>
                                          <a:pt x="0" y="0"/>
                                        </a:lnTo>
                                        <a:lnTo>
                                          <a:pt x="0" y="21"/>
                                        </a:lnTo>
                                        <a:lnTo>
                                          <a:pt x="3" y="36"/>
                                        </a:lnTo>
                                        <a:lnTo>
                                          <a:pt x="12" y="54"/>
                                        </a:lnTo>
                                        <a:lnTo>
                                          <a:pt x="21" y="72"/>
                                        </a:lnTo>
                                        <a:lnTo>
                                          <a:pt x="33" y="87"/>
                                        </a:lnTo>
                                        <a:lnTo>
                                          <a:pt x="48" y="105"/>
                                        </a:lnTo>
                                        <a:lnTo>
                                          <a:pt x="63" y="120"/>
                                        </a:lnTo>
                                        <a:lnTo>
                                          <a:pt x="84" y="135"/>
                                        </a:lnTo>
                                        <a:lnTo>
                                          <a:pt x="104" y="150"/>
                                        </a:lnTo>
                                        <a:lnTo>
                                          <a:pt x="128" y="165"/>
                                        </a:lnTo>
                                        <a:lnTo>
                                          <a:pt x="155" y="180"/>
                                        </a:lnTo>
                                        <a:lnTo>
                                          <a:pt x="182" y="195"/>
                                        </a:lnTo>
                                        <a:lnTo>
                                          <a:pt x="212" y="207"/>
                                        </a:lnTo>
                                        <a:lnTo>
                                          <a:pt x="245" y="222"/>
                                        </a:lnTo>
                                        <a:lnTo>
                                          <a:pt x="277" y="234"/>
                                        </a:lnTo>
                                        <a:lnTo>
                                          <a:pt x="313" y="246"/>
                                        </a:lnTo>
                                        <a:lnTo>
                                          <a:pt x="349" y="258"/>
                                        </a:lnTo>
                                        <a:lnTo>
                                          <a:pt x="388" y="267"/>
                                        </a:lnTo>
                                        <a:lnTo>
                                          <a:pt x="427" y="279"/>
                                        </a:lnTo>
                                        <a:lnTo>
                                          <a:pt x="468" y="288"/>
                                        </a:lnTo>
                                        <a:lnTo>
                                          <a:pt x="513" y="297"/>
                                        </a:lnTo>
                                        <a:lnTo>
                                          <a:pt x="558" y="306"/>
                                        </a:lnTo>
                                        <a:lnTo>
                                          <a:pt x="603" y="312"/>
                                        </a:lnTo>
                                        <a:lnTo>
                                          <a:pt x="650" y="318"/>
                                        </a:lnTo>
                                        <a:lnTo>
                                          <a:pt x="698" y="327"/>
                                        </a:lnTo>
                                        <a:lnTo>
                                          <a:pt x="746" y="330"/>
                                        </a:lnTo>
                                        <a:lnTo>
                                          <a:pt x="797" y="336"/>
                                        </a:lnTo>
                                        <a:lnTo>
                                          <a:pt x="847" y="339"/>
                                        </a:lnTo>
                                        <a:lnTo>
                                          <a:pt x="901" y="342"/>
                                        </a:lnTo>
                                        <a:lnTo>
                                          <a:pt x="952" y="345"/>
                                        </a:lnTo>
                                        <a:lnTo>
                                          <a:pt x="1005" y="345"/>
                                        </a:lnTo>
                                        <a:lnTo>
                                          <a:pt x="1062" y="348"/>
                                        </a:lnTo>
                                        <a:lnTo>
                                          <a:pt x="1116" y="345"/>
                                        </a:lnTo>
                                        <a:lnTo>
                                          <a:pt x="1170" y="345"/>
                                        </a:lnTo>
                                        <a:lnTo>
                                          <a:pt x="1220" y="342"/>
                                        </a:lnTo>
                                        <a:lnTo>
                                          <a:pt x="1274" y="339"/>
                                        </a:lnTo>
                                        <a:lnTo>
                                          <a:pt x="1325" y="336"/>
                                        </a:lnTo>
                                        <a:lnTo>
                                          <a:pt x="1375" y="330"/>
                                        </a:lnTo>
                                        <a:lnTo>
                                          <a:pt x="1423" y="327"/>
                                        </a:lnTo>
                                        <a:lnTo>
                                          <a:pt x="1471" y="318"/>
                                        </a:lnTo>
                                        <a:lnTo>
                                          <a:pt x="1519" y="312"/>
                                        </a:lnTo>
                                        <a:lnTo>
                                          <a:pt x="1563" y="306"/>
                                        </a:lnTo>
                                        <a:lnTo>
                                          <a:pt x="1608" y="297"/>
                                        </a:lnTo>
                                        <a:lnTo>
                                          <a:pt x="1653" y="288"/>
                                        </a:lnTo>
                                        <a:lnTo>
                                          <a:pt x="1692" y="279"/>
                                        </a:lnTo>
                                        <a:lnTo>
                                          <a:pt x="1733" y="267"/>
                                        </a:lnTo>
                                        <a:lnTo>
                                          <a:pt x="1772" y="258"/>
                                        </a:lnTo>
                                        <a:lnTo>
                                          <a:pt x="1808" y="246"/>
                                        </a:lnTo>
                                        <a:lnTo>
                                          <a:pt x="1844" y="234"/>
                                        </a:lnTo>
                                        <a:lnTo>
                                          <a:pt x="1877" y="222"/>
                                        </a:lnTo>
                                        <a:lnTo>
                                          <a:pt x="1910" y="207"/>
                                        </a:lnTo>
                                        <a:lnTo>
                                          <a:pt x="1936" y="195"/>
                                        </a:lnTo>
                                        <a:lnTo>
                                          <a:pt x="1966" y="180"/>
                                        </a:lnTo>
                                        <a:lnTo>
                                          <a:pt x="1990" y="165"/>
                                        </a:lnTo>
                                        <a:lnTo>
                                          <a:pt x="2014" y="150"/>
                                        </a:lnTo>
                                        <a:lnTo>
                                          <a:pt x="2035" y="135"/>
                                        </a:lnTo>
                                        <a:lnTo>
                                          <a:pt x="2056" y="120"/>
                                        </a:lnTo>
                                        <a:lnTo>
                                          <a:pt x="2071" y="105"/>
                                        </a:lnTo>
                                        <a:lnTo>
                                          <a:pt x="2086" y="87"/>
                                        </a:lnTo>
                                        <a:lnTo>
                                          <a:pt x="2097" y="72"/>
                                        </a:lnTo>
                                        <a:lnTo>
                                          <a:pt x="2106" y="54"/>
                                        </a:lnTo>
                                        <a:lnTo>
                                          <a:pt x="2115" y="36"/>
                                        </a:lnTo>
                                        <a:lnTo>
                                          <a:pt x="2118" y="21"/>
                                        </a:lnTo>
                                        <a:lnTo>
                                          <a:pt x="2121" y="3"/>
                                        </a:lnTo>
                                        <a:lnTo>
                                          <a:pt x="2121" y="0"/>
                                        </a:lnTo>
                                        <a:lnTo>
                                          <a:pt x="2115" y="0"/>
                                        </a:lnTo>
                                        <a:lnTo>
                                          <a:pt x="2115" y="3"/>
                                        </a:lnTo>
                                        <a:lnTo>
                                          <a:pt x="2112" y="18"/>
                                        </a:lnTo>
                                        <a:lnTo>
                                          <a:pt x="2109" y="36"/>
                                        </a:lnTo>
                                        <a:lnTo>
                                          <a:pt x="2100" y="51"/>
                                        </a:lnTo>
                                        <a:lnTo>
                                          <a:pt x="2095" y="69"/>
                                        </a:lnTo>
                                        <a:lnTo>
                                          <a:pt x="2083" y="84"/>
                                        </a:lnTo>
                                        <a:lnTo>
                                          <a:pt x="2050" y="117"/>
                                        </a:lnTo>
                                        <a:lnTo>
                                          <a:pt x="2032" y="132"/>
                                        </a:lnTo>
                                        <a:lnTo>
                                          <a:pt x="2011" y="147"/>
                                        </a:lnTo>
                                        <a:lnTo>
                                          <a:pt x="1987" y="162"/>
                                        </a:lnTo>
                                        <a:lnTo>
                                          <a:pt x="1963" y="174"/>
                                        </a:lnTo>
                                        <a:lnTo>
                                          <a:pt x="1933" y="189"/>
                                        </a:lnTo>
                                        <a:lnTo>
                                          <a:pt x="1907" y="201"/>
                                        </a:lnTo>
                                        <a:lnTo>
                                          <a:pt x="1874" y="216"/>
                                        </a:lnTo>
                                        <a:lnTo>
                                          <a:pt x="1841" y="228"/>
                                        </a:lnTo>
                                        <a:lnTo>
                                          <a:pt x="1805" y="240"/>
                                        </a:lnTo>
                                        <a:lnTo>
                                          <a:pt x="1769" y="252"/>
                                        </a:lnTo>
                                        <a:lnTo>
                                          <a:pt x="1730" y="261"/>
                                        </a:lnTo>
                                        <a:lnTo>
                                          <a:pt x="1692" y="273"/>
                                        </a:lnTo>
                                        <a:lnTo>
                                          <a:pt x="1650" y="282"/>
                                        </a:lnTo>
                                        <a:lnTo>
                                          <a:pt x="1608" y="291"/>
                                        </a:lnTo>
                                        <a:lnTo>
                                          <a:pt x="1563" y="300"/>
                                        </a:lnTo>
                                        <a:lnTo>
                                          <a:pt x="1519" y="306"/>
                                        </a:lnTo>
                                        <a:lnTo>
                                          <a:pt x="1471" y="312"/>
                                        </a:lnTo>
                                        <a:lnTo>
                                          <a:pt x="1423" y="321"/>
                                        </a:lnTo>
                                        <a:lnTo>
                                          <a:pt x="1375" y="324"/>
                                        </a:lnTo>
                                        <a:lnTo>
                                          <a:pt x="1325" y="330"/>
                                        </a:lnTo>
                                        <a:lnTo>
                                          <a:pt x="1274" y="333"/>
                                        </a:lnTo>
                                        <a:lnTo>
                                          <a:pt x="1220" y="336"/>
                                        </a:lnTo>
                                        <a:lnTo>
                                          <a:pt x="1170" y="339"/>
                                        </a:lnTo>
                                        <a:lnTo>
                                          <a:pt x="1116" y="339"/>
                                        </a:lnTo>
                                        <a:lnTo>
                                          <a:pt x="1062" y="342"/>
                                        </a:lnTo>
                                        <a:lnTo>
                                          <a:pt x="1005" y="339"/>
                                        </a:lnTo>
                                        <a:lnTo>
                                          <a:pt x="952" y="339"/>
                                        </a:lnTo>
                                        <a:lnTo>
                                          <a:pt x="901" y="336"/>
                                        </a:lnTo>
                                        <a:lnTo>
                                          <a:pt x="847" y="333"/>
                                        </a:lnTo>
                                        <a:lnTo>
                                          <a:pt x="797" y="330"/>
                                        </a:lnTo>
                                        <a:lnTo>
                                          <a:pt x="746" y="324"/>
                                        </a:lnTo>
                                        <a:lnTo>
                                          <a:pt x="698" y="321"/>
                                        </a:lnTo>
                                        <a:lnTo>
                                          <a:pt x="650" y="312"/>
                                        </a:lnTo>
                                        <a:lnTo>
                                          <a:pt x="603" y="306"/>
                                        </a:lnTo>
                                        <a:lnTo>
                                          <a:pt x="558" y="300"/>
                                        </a:lnTo>
                                        <a:lnTo>
                                          <a:pt x="513" y="291"/>
                                        </a:lnTo>
                                        <a:lnTo>
                                          <a:pt x="471" y="282"/>
                                        </a:lnTo>
                                        <a:lnTo>
                                          <a:pt x="430" y="273"/>
                                        </a:lnTo>
                                        <a:lnTo>
                                          <a:pt x="388" y="261"/>
                                        </a:lnTo>
                                        <a:lnTo>
                                          <a:pt x="352" y="252"/>
                                        </a:lnTo>
                                        <a:lnTo>
                                          <a:pt x="313" y="240"/>
                                        </a:lnTo>
                                        <a:lnTo>
                                          <a:pt x="277" y="228"/>
                                        </a:lnTo>
                                        <a:lnTo>
                                          <a:pt x="245" y="216"/>
                                        </a:lnTo>
                                        <a:lnTo>
                                          <a:pt x="215" y="201"/>
                                        </a:lnTo>
                                        <a:lnTo>
                                          <a:pt x="185" y="189"/>
                                        </a:lnTo>
                                        <a:lnTo>
                                          <a:pt x="158" y="174"/>
                                        </a:lnTo>
                                        <a:lnTo>
                                          <a:pt x="131" y="162"/>
                                        </a:lnTo>
                                        <a:lnTo>
                                          <a:pt x="107" y="147"/>
                                        </a:lnTo>
                                        <a:lnTo>
                                          <a:pt x="87" y="132"/>
                                        </a:lnTo>
                                        <a:lnTo>
                                          <a:pt x="69" y="117"/>
                                        </a:lnTo>
                                        <a:lnTo>
                                          <a:pt x="51" y="99"/>
                                        </a:lnTo>
                                        <a:lnTo>
                                          <a:pt x="39" y="84"/>
                                        </a:lnTo>
                                        <a:lnTo>
                                          <a:pt x="27" y="69"/>
                                        </a:lnTo>
                                        <a:lnTo>
                                          <a:pt x="18" y="51"/>
                                        </a:lnTo>
                                        <a:lnTo>
                                          <a:pt x="9" y="36"/>
                                        </a:lnTo>
                                        <a:lnTo>
                                          <a:pt x="6" y="18"/>
                                        </a:lnTo>
                                        <a:lnTo>
                                          <a:pt x="6"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1"/>
                                <wps:cNvSpPr>
                                  <a:spLocks/>
                                </wps:cNvSpPr>
                                <wps:spPr bwMode="auto">
                                  <a:xfrm>
                                    <a:off x="3" y="853"/>
                                    <a:ext cx="6" cy="536"/>
                                  </a:xfrm>
                                  <a:custGeom>
                                    <a:avLst/>
                                    <a:gdLst>
                                      <a:gd name="T0" fmla="*/ 6 w 6"/>
                                      <a:gd name="T1" fmla="*/ 3 h 536"/>
                                      <a:gd name="T2" fmla="*/ 6 w 6"/>
                                      <a:gd name="T3" fmla="*/ 0 h 536"/>
                                      <a:gd name="T4" fmla="*/ 0 w 6"/>
                                      <a:gd name="T5" fmla="*/ 0 h 536"/>
                                      <a:gd name="T6" fmla="*/ 0 w 6"/>
                                      <a:gd name="T7" fmla="*/ 536 h 536"/>
                                      <a:gd name="T8" fmla="*/ 3 w 6"/>
                                      <a:gd name="T9" fmla="*/ 536 h 536"/>
                                      <a:gd name="T10" fmla="*/ 3 w 6"/>
                                      <a:gd name="T11" fmla="*/ 533 h 536"/>
                                      <a:gd name="T12" fmla="*/ 6 w 6"/>
                                      <a:gd name="T13" fmla="*/ 533 h 536"/>
                                      <a:gd name="T14" fmla="*/ 6 w 6"/>
                                      <a:gd name="T15" fmla="*/ 3 h 5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536">
                                        <a:moveTo>
                                          <a:pt x="6" y="3"/>
                                        </a:moveTo>
                                        <a:lnTo>
                                          <a:pt x="6" y="0"/>
                                        </a:lnTo>
                                        <a:lnTo>
                                          <a:pt x="0" y="0"/>
                                        </a:lnTo>
                                        <a:lnTo>
                                          <a:pt x="0" y="536"/>
                                        </a:lnTo>
                                        <a:lnTo>
                                          <a:pt x="3" y="536"/>
                                        </a:lnTo>
                                        <a:lnTo>
                                          <a:pt x="3" y="533"/>
                                        </a:lnTo>
                                        <a:lnTo>
                                          <a:pt x="6" y="533"/>
                                        </a:lnTo>
                                        <a:lnTo>
                                          <a:pt x="6"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
                                <wps:cNvSpPr>
                                  <a:spLocks/>
                                </wps:cNvSpPr>
                                <wps:spPr bwMode="auto">
                                  <a:xfrm>
                                    <a:off x="2118" y="853"/>
                                    <a:ext cx="6" cy="536"/>
                                  </a:xfrm>
                                  <a:custGeom>
                                    <a:avLst/>
                                    <a:gdLst>
                                      <a:gd name="T0" fmla="*/ 0 w 6"/>
                                      <a:gd name="T1" fmla="*/ 533 h 536"/>
                                      <a:gd name="T2" fmla="*/ 0 w 6"/>
                                      <a:gd name="T3" fmla="*/ 536 h 536"/>
                                      <a:gd name="T4" fmla="*/ 3 w 6"/>
                                      <a:gd name="T5" fmla="*/ 536 h 536"/>
                                      <a:gd name="T6" fmla="*/ 3 w 6"/>
                                      <a:gd name="T7" fmla="*/ 533 h 536"/>
                                      <a:gd name="T8" fmla="*/ 6 w 6"/>
                                      <a:gd name="T9" fmla="*/ 533 h 536"/>
                                      <a:gd name="T10" fmla="*/ 6 w 6"/>
                                      <a:gd name="T11" fmla="*/ 0 h 536"/>
                                      <a:gd name="T12" fmla="*/ 0 w 6"/>
                                      <a:gd name="T13" fmla="*/ 0 h 536"/>
                                      <a:gd name="T14" fmla="*/ 0 w 6"/>
                                      <a:gd name="T15" fmla="*/ 3 h 536"/>
                                      <a:gd name="T16" fmla="*/ 0 w 6"/>
                                      <a:gd name="T17" fmla="*/ 533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536">
                                        <a:moveTo>
                                          <a:pt x="0" y="533"/>
                                        </a:moveTo>
                                        <a:lnTo>
                                          <a:pt x="0" y="536"/>
                                        </a:lnTo>
                                        <a:lnTo>
                                          <a:pt x="3" y="536"/>
                                        </a:lnTo>
                                        <a:lnTo>
                                          <a:pt x="3" y="533"/>
                                        </a:lnTo>
                                        <a:lnTo>
                                          <a:pt x="6" y="533"/>
                                        </a:lnTo>
                                        <a:lnTo>
                                          <a:pt x="6" y="0"/>
                                        </a:lnTo>
                                        <a:lnTo>
                                          <a:pt x="0" y="0"/>
                                        </a:lnTo>
                                        <a:lnTo>
                                          <a:pt x="0" y="3"/>
                                        </a:lnTo>
                                        <a:lnTo>
                                          <a:pt x="0" y="5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3"/>
                                <wps:cNvSpPr>
                                  <a:spLocks/>
                                </wps:cNvSpPr>
                                <wps:spPr bwMode="auto">
                                  <a:xfrm>
                                    <a:off x="3" y="1087"/>
                                    <a:ext cx="2121" cy="347"/>
                                  </a:xfrm>
                                  <a:custGeom>
                                    <a:avLst/>
                                    <a:gdLst>
                                      <a:gd name="T0" fmla="*/ 2118 w 2121"/>
                                      <a:gd name="T1" fmla="*/ 347 h 347"/>
                                      <a:gd name="T2" fmla="*/ 2118 w 2121"/>
                                      <a:gd name="T3" fmla="*/ 326 h 347"/>
                                      <a:gd name="T4" fmla="*/ 2097 w 2121"/>
                                      <a:gd name="T5" fmla="*/ 272 h 347"/>
                                      <a:gd name="T6" fmla="*/ 2056 w 2121"/>
                                      <a:gd name="T7" fmla="*/ 224 h 347"/>
                                      <a:gd name="T8" fmla="*/ 1990 w 2121"/>
                                      <a:gd name="T9" fmla="*/ 179 h 347"/>
                                      <a:gd name="T10" fmla="*/ 1910 w 2121"/>
                                      <a:gd name="T11" fmla="*/ 138 h 347"/>
                                      <a:gd name="T12" fmla="*/ 1808 w 2121"/>
                                      <a:gd name="T13" fmla="*/ 99 h 347"/>
                                      <a:gd name="T14" fmla="*/ 1692 w 2121"/>
                                      <a:gd name="T15" fmla="*/ 66 h 347"/>
                                      <a:gd name="T16" fmla="*/ 1563 w 2121"/>
                                      <a:gd name="T17" fmla="*/ 42 h 347"/>
                                      <a:gd name="T18" fmla="*/ 1423 w 2121"/>
                                      <a:gd name="T19" fmla="*/ 21 h 347"/>
                                      <a:gd name="T20" fmla="*/ 1274 w 2121"/>
                                      <a:gd name="T21" fmla="*/ 6 h 347"/>
                                      <a:gd name="T22" fmla="*/ 952 w 2121"/>
                                      <a:gd name="T23" fmla="*/ 0 h 347"/>
                                      <a:gd name="T24" fmla="*/ 797 w 2121"/>
                                      <a:gd name="T25" fmla="*/ 9 h 347"/>
                                      <a:gd name="T26" fmla="*/ 650 w 2121"/>
                                      <a:gd name="T27" fmla="*/ 27 h 347"/>
                                      <a:gd name="T28" fmla="*/ 513 w 2121"/>
                                      <a:gd name="T29" fmla="*/ 48 h 347"/>
                                      <a:gd name="T30" fmla="*/ 388 w 2121"/>
                                      <a:gd name="T31" fmla="*/ 78 h 347"/>
                                      <a:gd name="T32" fmla="*/ 277 w 2121"/>
                                      <a:gd name="T33" fmla="*/ 111 h 347"/>
                                      <a:gd name="T34" fmla="*/ 182 w 2121"/>
                                      <a:gd name="T35" fmla="*/ 150 h 347"/>
                                      <a:gd name="T36" fmla="*/ 104 w 2121"/>
                                      <a:gd name="T37" fmla="*/ 194 h 347"/>
                                      <a:gd name="T38" fmla="*/ 48 w 2121"/>
                                      <a:gd name="T39" fmla="*/ 239 h 347"/>
                                      <a:gd name="T40" fmla="*/ 12 w 2121"/>
                                      <a:gd name="T41" fmla="*/ 290 h 347"/>
                                      <a:gd name="T42" fmla="*/ 0 w 2121"/>
                                      <a:gd name="T43" fmla="*/ 347 h 347"/>
                                      <a:gd name="T44" fmla="*/ 6 w 2121"/>
                                      <a:gd name="T45" fmla="*/ 344 h 347"/>
                                      <a:gd name="T46" fmla="*/ 9 w 2121"/>
                                      <a:gd name="T47" fmla="*/ 308 h 347"/>
                                      <a:gd name="T48" fmla="*/ 39 w 2121"/>
                                      <a:gd name="T49" fmla="*/ 260 h 347"/>
                                      <a:gd name="T50" fmla="*/ 87 w 2121"/>
                                      <a:gd name="T51" fmla="*/ 212 h 347"/>
                                      <a:gd name="T52" fmla="*/ 158 w 2121"/>
                                      <a:gd name="T53" fmla="*/ 170 h 347"/>
                                      <a:gd name="T54" fmla="*/ 245 w 2121"/>
                                      <a:gd name="T55" fmla="*/ 129 h 347"/>
                                      <a:gd name="T56" fmla="*/ 352 w 2121"/>
                                      <a:gd name="T57" fmla="*/ 96 h 347"/>
                                      <a:gd name="T58" fmla="*/ 471 w 2121"/>
                                      <a:gd name="T59" fmla="*/ 63 h 347"/>
                                      <a:gd name="T60" fmla="*/ 603 w 2121"/>
                                      <a:gd name="T61" fmla="*/ 39 h 347"/>
                                      <a:gd name="T62" fmla="*/ 746 w 2121"/>
                                      <a:gd name="T63" fmla="*/ 21 h 347"/>
                                      <a:gd name="T64" fmla="*/ 901 w 2121"/>
                                      <a:gd name="T65" fmla="*/ 9 h 347"/>
                                      <a:gd name="T66" fmla="*/ 1220 w 2121"/>
                                      <a:gd name="T67" fmla="*/ 9 h 347"/>
                                      <a:gd name="T68" fmla="*/ 1375 w 2121"/>
                                      <a:gd name="T69" fmla="*/ 21 h 347"/>
                                      <a:gd name="T70" fmla="*/ 1519 w 2121"/>
                                      <a:gd name="T71" fmla="*/ 39 h 347"/>
                                      <a:gd name="T72" fmla="*/ 1650 w 2121"/>
                                      <a:gd name="T73" fmla="*/ 63 h 347"/>
                                      <a:gd name="T74" fmla="*/ 1769 w 2121"/>
                                      <a:gd name="T75" fmla="*/ 96 h 347"/>
                                      <a:gd name="T76" fmla="*/ 1874 w 2121"/>
                                      <a:gd name="T77" fmla="*/ 129 h 347"/>
                                      <a:gd name="T78" fmla="*/ 1963 w 2121"/>
                                      <a:gd name="T79" fmla="*/ 170 h 347"/>
                                      <a:gd name="T80" fmla="*/ 2032 w 2121"/>
                                      <a:gd name="T81" fmla="*/ 212 h 347"/>
                                      <a:gd name="T82" fmla="*/ 2083 w 2121"/>
                                      <a:gd name="T83" fmla="*/ 260 h 347"/>
                                      <a:gd name="T84" fmla="*/ 2109 w 2121"/>
                                      <a:gd name="T85" fmla="*/ 308 h 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121" h="347">
                                        <a:moveTo>
                                          <a:pt x="2115" y="344"/>
                                        </a:moveTo>
                                        <a:lnTo>
                                          <a:pt x="2115" y="347"/>
                                        </a:lnTo>
                                        <a:lnTo>
                                          <a:pt x="2118" y="347"/>
                                        </a:lnTo>
                                        <a:lnTo>
                                          <a:pt x="2118" y="344"/>
                                        </a:lnTo>
                                        <a:lnTo>
                                          <a:pt x="2121" y="344"/>
                                        </a:lnTo>
                                        <a:lnTo>
                                          <a:pt x="2118" y="326"/>
                                        </a:lnTo>
                                        <a:lnTo>
                                          <a:pt x="2115" y="308"/>
                                        </a:lnTo>
                                        <a:lnTo>
                                          <a:pt x="2106" y="290"/>
                                        </a:lnTo>
                                        <a:lnTo>
                                          <a:pt x="2097" y="272"/>
                                        </a:lnTo>
                                        <a:lnTo>
                                          <a:pt x="2086" y="257"/>
                                        </a:lnTo>
                                        <a:lnTo>
                                          <a:pt x="2071" y="239"/>
                                        </a:lnTo>
                                        <a:lnTo>
                                          <a:pt x="2056" y="224"/>
                                        </a:lnTo>
                                        <a:lnTo>
                                          <a:pt x="2035" y="209"/>
                                        </a:lnTo>
                                        <a:lnTo>
                                          <a:pt x="2014" y="194"/>
                                        </a:lnTo>
                                        <a:lnTo>
                                          <a:pt x="1990" y="179"/>
                                        </a:lnTo>
                                        <a:lnTo>
                                          <a:pt x="1966" y="165"/>
                                        </a:lnTo>
                                        <a:lnTo>
                                          <a:pt x="1936" y="150"/>
                                        </a:lnTo>
                                        <a:lnTo>
                                          <a:pt x="1910" y="138"/>
                                        </a:lnTo>
                                        <a:lnTo>
                                          <a:pt x="1877" y="123"/>
                                        </a:lnTo>
                                        <a:lnTo>
                                          <a:pt x="1844" y="111"/>
                                        </a:lnTo>
                                        <a:lnTo>
                                          <a:pt x="1808" y="99"/>
                                        </a:lnTo>
                                        <a:lnTo>
                                          <a:pt x="1772" y="90"/>
                                        </a:lnTo>
                                        <a:lnTo>
                                          <a:pt x="1733" y="78"/>
                                        </a:lnTo>
                                        <a:lnTo>
                                          <a:pt x="1692" y="66"/>
                                        </a:lnTo>
                                        <a:lnTo>
                                          <a:pt x="1653" y="57"/>
                                        </a:lnTo>
                                        <a:lnTo>
                                          <a:pt x="1608" y="48"/>
                                        </a:lnTo>
                                        <a:lnTo>
                                          <a:pt x="1563" y="42"/>
                                        </a:lnTo>
                                        <a:lnTo>
                                          <a:pt x="1519" y="33"/>
                                        </a:lnTo>
                                        <a:lnTo>
                                          <a:pt x="1471" y="27"/>
                                        </a:lnTo>
                                        <a:lnTo>
                                          <a:pt x="1423" y="21"/>
                                        </a:lnTo>
                                        <a:lnTo>
                                          <a:pt x="1375" y="15"/>
                                        </a:lnTo>
                                        <a:lnTo>
                                          <a:pt x="1325" y="9"/>
                                        </a:lnTo>
                                        <a:lnTo>
                                          <a:pt x="1274" y="6"/>
                                        </a:lnTo>
                                        <a:lnTo>
                                          <a:pt x="1220" y="3"/>
                                        </a:lnTo>
                                        <a:lnTo>
                                          <a:pt x="1170" y="0"/>
                                        </a:lnTo>
                                        <a:lnTo>
                                          <a:pt x="952" y="0"/>
                                        </a:lnTo>
                                        <a:lnTo>
                                          <a:pt x="901" y="3"/>
                                        </a:lnTo>
                                        <a:lnTo>
                                          <a:pt x="847" y="6"/>
                                        </a:lnTo>
                                        <a:lnTo>
                                          <a:pt x="797" y="9"/>
                                        </a:lnTo>
                                        <a:lnTo>
                                          <a:pt x="746" y="15"/>
                                        </a:lnTo>
                                        <a:lnTo>
                                          <a:pt x="698" y="21"/>
                                        </a:lnTo>
                                        <a:lnTo>
                                          <a:pt x="650" y="27"/>
                                        </a:lnTo>
                                        <a:lnTo>
                                          <a:pt x="603" y="33"/>
                                        </a:lnTo>
                                        <a:lnTo>
                                          <a:pt x="558" y="42"/>
                                        </a:lnTo>
                                        <a:lnTo>
                                          <a:pt x="513" y="48"/>
                                        </a:lnTo>
                                        <a:lnTo>
                                          <a:pt x="468" y="57"/>
                                        </a:lnTo>
                                        <a:lnTo>
                                          <a:pt x="427" y="66"/>
                                        </a:lnTo>
                                        <a:lnTo>
                                          <a:pt x="388" y="78"/>
                                        </a:lnTo>
                                        <a:lnTo>
                                          <a:pt x="349" y="90"/>
                                        </a:lnTo>
                                        <a:lnTo>
                                          <a:pt x="313" y="99"/>
                                        </a:lnTo>
                                        <a:lnTo>
                                          <a:pt x="277" y="111"/>
                                        </a:lnTo>
                                        <a:lnTo>
                                          <a:pt x="245" y="123"/>
                                        </a:lnTo>
                                        <a:lnTo>
                                          <a:pt x="212" y="138"/>
                                        </a:lnTo>
                                        <a:lnTo>
                                          <a:pt x="182" y="150"/>
                                        </a:lnTo>
                                        <a:lnTo>
                                          <a:pt x="155" y="165"/>
                                        </a:lnTo>
                                        <a:lnTo>
                                          <a:pt x="128" y="179"/>
                                        </a:lnTo>
                                        <a:lnTo>
                                          <a:pt x="104" y="194"/>
                                        </a:lnTo>
                                        <a:lnTo>
                                          <a:pt x="84" y="209"/>
                                        </a:lnTo>
                                        <a:lnTo>
                                          <a:pt x="63" y="224"/>
                                        </a:lnTo>
                                        <a:lnTo>
                                          <a:pt x="48" y="239"/>
                                        </a:lnTo>
                                        <a:lnTo>
                                          <a:pt x="33" y="257"/>
                                        </a:lnTo>
                                        <a:lnTo>
                                          <a:pt x="21" y="272"/>
                                        </a:lnTo>
                                        <a:lnTo>
                                          <a:pt x="12" y="290"/>
                                        </a:lnTo>
                                        <a:lnTo>
                                          <a:pt x="3" y="308"/>
                                        </a:lnTo>
                                        <a:lnTo>
                                          <a:pt x="0" y="326"/>
                                        </a:lnTo>
                                        <a:lnTo>
                                          <a:pt x="0" y="347"/>
                                        </a:lnTo>
                                        <a:lnTo>
                                          <a:pt x="3" y="347"/>
                                        </a:lnTo>
                                        <a:lnTo>
                                          <a:pt x="3" y="344"/>
                                        </a:lnTo>
                                        <a:lnTo>
                                          <a:pt x="6" y="344"/>
                                        </a:lnTo>
                                        <a:lnTo>
                                          <a:pt x="6" y="326"/>
                                        </a:lnTo>
                                        <a:lnTo>
                                          <a:pt x="9" y="308"/>
                                        </a:lnTo>
                                        <a:lnTo>
                                          <a:pt x="18" y="293"/>
                                        </a:lnTo>
                                        <a:lnTo>
                                          <a:pt x="27" y="275"/>
                                        </a:lnTo>
                                        <a:lnTo>
                                          <a:pt x="39" y="260"/>
                                        </a:lnTo>
                                        <a:lnTo>
                                          <a:pt x="51" y="245"/>
                                        </a:lnTo>
                                        <a:lnTo>
                                          <a:pt x="69" y="230"/>
                                        </a:lnTo>
                                        <a:lnTo>
                                          <a:pt x="87" y="212"/>
                                        </a:lnTo>
                                        <a:lnTo>
                                          <a:pt x="107" y="197"/>
                                        </a:lnTo>
                                        <a:lnTo>
                                          <a:pt x="131" y="182"/>
                                        </a:lnTo>
                                        <a:lnTo>
                                          <a:pt x="158" y="170"/>
                                        </a:lnTo>
                                        <a:lnTo>
                                          <a:pt x="185" y="156"/>
                                        </a:lnTo>
                                        <a:lnTo>
                                          <a:pt x="215" y="144"/>
                                        </a:lnTo>
                                        <a:lnTo>
                                          <a:pt x="245" y="129"/>
                                        </a:lnTo>
                                        <a:lnTo>
                                          <a:pt x="277" y="117"/>
                                        </a:lnTo>
                                        <a:lnTo>
                                          <a:pt x="313" y="105"/>
                                        </a:lnTo>
                                        <a:lnTo>
                                          <a:pt x="352" y="96"/>
                                        </a:lnTo>
                                        <a:lnTo>
                                          <a:pt x="388" y="84"/>
                                        </a:lnTo>
                                        <a:lnTo>
                                          <a:pt x="430" y="72"/>
                                        </a:lnTo>
                                        <a:lnTo>
                                          <a:pt x="471" y="63"/>
                                        </a:lnTo>
                                        <a:lnTo>
                                          <a:pt x="513" y="54"/>
                                        </a:lnTo>
                                        <a:lnTo>
                                          <a:pt x="558" y="48"/>
                                        </a:lnTo>
                                        <a:lnTo>
                                          <a:pt x="603" y="39"/>
                                        </a:lnTo>
                                        <a:lnTo>
                                          <a:pt x="650" y="33"/>
                                        </a:lnTo>
                                        <a:lnTo>
                                          <a:pt x="698" y="27"/>
                                        </a:lnTo>
                                        <a:lnTo>
                                          <a:pt x="746" y="21"/>
                                        </a:lnTo>
                                        <a:lnTo>
                                          <a:pt x="797" y="15"/>
                                        </a:lnTo>
                                        <a:lnTo>
                                          <a:pt x="847" y="12"/>
                                        </a:lnTo>
                                        <a:lnTo>
                                          <a:pt x="901" y="9"/>
                                        </a:lnTo>
                                        <a:lnTo>
                                          <a:pt x="952" y="6"/>
                                        </a:lnTo>
                                        <a:lnTo>
                                          <a:pt x="1170" y="6"/>
                                        </a:lnTo>
                                        <a:lnTo>
                                          <a:pt x="1220" y="9"/>
                                        </a:lnTo>
                                        <a:lnTo>
                                          <a:pt x="1274" y="12"/>
                                        </a:lnTo>
                                        <a:lnTo>
                                          <a:pt x="1325" y="15"/>
                                        </a:lnTo>
                                        <a:lnTo>
                                          <a:pt x="1375" y="21"/>
                                        </a:lnTo>
                                        <a:lnTo>
                                          <a:pt x="1423" y="27"/>
                                        </a:lnTo>
                                        <a:lnTo>
                                          <a:pt x="1471" y="33"/>
                                        </a:lnTo>
                                        <a:lnTo>
                                          <a:pt x="1519" y="39"/>
                                        </a:lnTo>
                                        <a:lnTo>
                                          <a:pt x="1563" y="48"/>
                                        </a:lnTo>
                                        <a:lnTo>
                                          <a:pt x="1608" y="54"/>
                                        </a:lnTo>
                                        <a:lnTo>
                                          <a:pt x="1650" y="63"/>
                                        </a:lnTo>
                                        <a:lnTo>
                                          <a:pt x="1692" y="72"/>
                                        </a:lnTo>
                                        <a:lnTo>
                                          <a:pt x="1730" y="84"/>
                                        </a:lnTo>
                                        <a:lnTo>
                                          <a:pt x="1769" y="96"/>
                                        </a:lnTo>
                                        <a:lnTo>
                                          <a:pt x="1805" y="105"/>
                                        </a:lnTo>
                                        <a:lnTo>
                                          <a:pt x="1841" y="117"/>
                                        </a:lnTo>
                                        <a:lnTo>
                                          <a:pt x="1874" y="129"/>
                                        </a:lnTo>
                                        <a:lnTo>
                                          <a:pt x="1907" y="144"/>
                                        </a:lnTo>
                                        <a:lnTo>
                                          <a:pt x="1933" y="156"/>
                                        </a:lnTo>
                                        <a:lnTo>
                                          <a:pt x="1963" y="170"/>
                                        </a:lnTo>
                                        <a:lnTo>
                                          <a:pt x="1987" y="182"/>
                                        </a:lnTo>
                                        <a:lnTo>
                                          <a:pt x="2011" y="197"/>
                                        </a:lnTo>
                                        <a:lnTo>
                                          <a:pt x="2032" y="212"/>
                                        </a:lnTo>
                                        <a:lnTo>
                                          <a:pt x="2050" y="230"/>
                                        </a:lnTo>
                                        <a:lnTo>
                                          <a:pt x="2068" y="245"/>
                                        </a:lnTo>
                                        <a:lnTo>
                                          <a:pt x="2083" y="260"/>
                                        </a:lnTo>
                                        <a:lnTo>
                                          <a:pt x="2095" y="275"/>
                                        </a:lnTo>
                                        <a:lnTo>
                                          <a:pt x="2100" y="293"/>
                                        </a:lnTo>
                                        <a:lnTo>
                                          <a:pt x="2109" y="308"/>
                                        </a:lnTo>
                                        <a:lnTo>
                                          <a:pt x="2112" y="326"/>
                                        </a:lnTo>
                                        <a:lnTo>
                                          <a:pt x="2115"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4"/>
                                <wps:cNvSpPr>
                                  <a:spLocks/>
                                </wps:cNvSpPr>
                                <wps:spPr bwMode="auto">
                                  <a:xfrm>
                                    <a:off x="2118" y="1428"/>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5"/>
                                <wps:cNvSpPr>
                                  <a:spLocks/>
                                </wps:cNvSpPr>
                                <wps:spPr bwMode="auto">
                                  <a:xfrm>
                                    <a:off x="2115" y="1416"/>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6"/>
                                <wps:cNvSpPr>
                                  <a:spLocks/>
                                </wps:cNvSpPr>
                                <wps:spPr bwMode="auto">
                                  <a:xfrm>
                                    <a:off x="2115" y="1404"/>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7"/>
                                <wps:cNvSpPr>
                                  <a:spLocks/>
                                </wps:cNvSpPr>
                                <wps:spPr bwMode="auto">
                                  <a:xfrm>
                                    <a:off x="2112" y="1392"/>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
                                <wps:cNvSpPr>
                                  <a:spLocks/>
                                </wps:cNvSpPr>
                                <wps:spPr bwMode="auto">
                                  <a:xfrm>
                                    <a:off x="2106" y="138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9"/>
                                <wps:cNvSpPr>
                                  <a:spLocks/>
                                </wps:cNvSpPr>
                                <wps:spPr bwMode="auto">
                                  <a:xfrm>
                                    <a:off x="2100" y="1371"/>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0"/>
                                <wps:cNvSpPr>
                                  <a:spLocks/>
                                </wps:cNvSpPr>
                                <wps:spPr bwMode="auto">
                                  <a:xfrm>
                                    <a:off x="2095" y="1359"/>
                                    <a:ext cx="5" cy="6"/>
                                  </a:xfrm>
                                  <a:custGeom>
                                    <a:avLst/>
                                    <a:gdLst>
                                      <a:gd name="T0" fmla="*/ 3 w 5"/>
                                      <a:gd name="T1" fmla="*/ 0 h 6"/>
                                      <a:gd name="T2" fmla="*/ 3 w 5"/>
                                      <a:gd name="T3" fmla="*/ 3 h 6"/>
                                      <a:gd name="T4" fmla="*/ 0 w 5"/>
                                      <a:gd name="T5" fmla="*/ 3 h 6"/>
                                      <a:gd name="T6" fmla="*/ 3 w 5"/>
                                      <a:gd name="T7" fmla="*/ 6 h 6"/>
                                      <a:gd name="T8" fmla="*/ 5 w 5"/>
                                      <a:gd name="T9" fmla="*/ 6 h 6"/>
                                      <a:gd name="T10" fmla="*/ 5 w 5"/>
                                      <a:gd name="T11" fmla="*/ 0 h 6"/>
                                      <a:gd name="T12" fmla="*/ 3 w 5"/>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3" y="0"/>
                                        </a:moveTo>
                                        <a:lnTo>
                                          <a:pt x="3" y="3"/>
                                        </a:lnTo>
                                        <a:lnTo>
                                          <a:pt x="0" y="3"/>
                                        </a:lnTo>
                                        <a:lnTo>
                                          <a:pt x="3" y="6"/>
                                        </a:lnTo>
                                        <a:lnTo>
                                          <a:pt x="5" y="6"/>
                                        </a:lnTo>
                                        <a:lnTo>
                                          <a:pt x="5"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1"/>
                                <wps:cNvSpPr>
                                  <a:spLocks/>
                                </wps:cNvSpPr>
                                <wps:spPr bwMode="auto">
                                  <a:xfrm>
                                    <a:off x="2089" y="135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2"/>
                                <wps:cNvSpPr>
                                  <a:spLocks/>
                                </wps:cNvSpPr>
                                <wps:spPr bwMode="auto">
                                  <a:xfrm>
                                    <a:off x="2083" y="1341"/>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
                                <wps:cNvSpPr>
                                  <a:spLocks/>
                                </wps:cNvSpPr>
                                <wps:spPr bwMode="auto">
                                  <a:xfrm>
                                    <a:off x="2074" y="1332"/>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4"/>
                                <wps:cNvSpPr>
                                  <a:spLocks/>
                                </wps:cNvSpPr>
                                <wps:spPr bwMode="auto">
                                  <a:xfrm>
                                    <a:off x="2065" y="1323"/>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5"/>
                                <wps:cNvSpPr>
                                  <a:spLocks/>
                                </wps:cNvSpPr>
                                <wps:spPr bwMode="auto">
                                  <a:xfrm>
                                    <a:off x="2056" y="1314"/>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6"/>
                                <wps:cNvSpPr>
                                  <a:spLocks/>
                                </wps:cNvSpPr>
                                <wps:spPr bwMode="auto">
                                  <a:xfrm>
                                    <a:off x="2047" y="1305"/>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7"/>
                                <wps:cNvSpPr>
                                  <a:spLocks/>
                                </wps:cNvSpPr>
                                <wps:spPr bwMode="auto">
                                  <a:xfrm>
                                    <a:off x="2038" y="129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8"/>
                                <wps:cNvSpPr>
                                  <a:spLocks/>
                                </wps:cNvSpPr>
                                <wps:spPr bwMode="auto">
                                  <a:xfrm>
                                    <a:off x="2029" y="1290"/>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9"/>
                                <wps:cNvSpPr>
                                  <a:spLocks/>
                                </wps:cNvSpPr>
                                <wps:spPr bwMode="auto">
                                  <a:xfrm>
                                    <a:off x="2020" y="1284"/>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0"/>
                                <wps:cNvSpPr>
                                  <a:spLocks/>
                                </wps:cNvSpPr>
                                <wps:spPr bwMode="auto">
                                  <a:xfrm>
                                    <a:off x="2008" y="1278"/>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1"/>
                                <wps:cNvSpPr>
                                  <a:spLocks/>
                                </wps:cNvSpPr>
                                <wps:spPr bwMode="auto">
                                  <a:xfrm>
                                    <a:off x="1999" y="1272"/>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2"/>
                                <wps:cNvSpPr>
                                  <a:spLocks/>
                                </wps:cNvSpPr>
                                <wps:spPr bwMode="auto">
                                  <a:xfrm>
                                    <a:off x="1987" y="1266"/>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33"/>
                                <wps:cNvSpPr>
                                  <a:spLocks/>
                                </wps:cNvSpPr>
                                <wps:spPr bwMode="auto">
                                  <a:xfrm>
                                    <a:off x="1978" y="1260"/>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4"/>
                                <wps:cNvSpPr>
                                  <a:spLocks/>
                                </wps:cNvSpPr>
                                <wps:spPr bwMode="auto">
                                  <a:xfrm>
                                    <a:off x="1966" y="1255"/>
                                    <a:ext cx="6" cy="5"/>
                                  </a:xfrm>
                                  <a:custGeom>
                                    <a:avLst/>
                                    <a:gdLst>
                                      <a:gd name="T0" fmla="*/ 3 w 6"/>
                                      <a:gd name="T1" fmla="*/ 0 h 5"/>
                                      <a:gd name="T2" fmla="*/ 0 w 6"/>
                                      <a:gd name="T3" fmla="*/ 0 h 5"/>
                                      <a:gd name="T4" fmla="*/ 0 w 6"/>
                                      <a:gd name="T5" fmla="*/ 2 h 5"/>
                                      <a:gd name="T6" fmla="*/ 3 w 6"/>
                                      <a:gd name="T7" fmla="*/ 2 h 5"/>
                                      <a:gd name="T8" fmla="*/ 3 w 6"/>
                                      <a:gd name="T9" fmla="*/ 5 h 5"/>
                                      <a:gd name="T10" fmla="*/ 6 w 6"/>
                                      <a:gd name="T11" fmla="*/ 5 h 5"/>
                                      <a:gd name="T12" fmla="*/ 6 w 6"/>
                                      <a:gd name="T13" fmla="*/ 0 h 5"/>
                                      <a:gd name="T14" fmla="*/ 3 w 6"/>
                                      <a:gd name="T15" fmla="*/ 0 h 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5">
                                        <a:moveTo>
                                          <a:pt x="3" y="0"/>
                                        </a:moveTo>
                                        <a:lnTo>
                                          <a:pt x="0" y="0"/>
                                        </a:lnTo>
                                        <a:lnTo>
                                          <a:pt x="0" y="2"/>
                                        </a:lnTo>
                                        <a:lnTo>
                                          <a:pt x="3" y="2"/>
                                        </a:lnTo>
                                        <a:lnTo>
                                          <a:pt x="3" y="5"/>
                                        </a:lnTo>
                                        <a:lnTo>
                                          <a:pt x="6" y="5"/>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5"/>
                                <wps:cNvSpPr>
                                  <a:spLocks/>
                                </wps:cNvSpPr>
                                <wps:spPr bwMode="auto">
                                  <a:xfrm>
                                    <a:off x="1957" y="1249"/>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6"/>
                                <wps:cNvSpPr>
                                  <a:spLocks/>
                                </wps:cNvSpPr>
                                <wps:spPr bwMode="auto">
                                  <a:xfrm>
                                    <a:off x="1945" y="1243"/>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7"/>
                                <wps:cNvSpPr>
                                  <a:spLocks/>
                                </wps:cNvSpPr>
                                <wps:spPr bwMode="auto">
                                  <a:xfrm>
                                    <a:off x="1936" y="123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8"/>
                                <wps:cNvSpPr>
                                  <a:spLocks/>
                                </wps:cNvSpPr>
                                <wps:spPr bwMode="auto">
                                  <a:xfrm>
                                    <a:off x="1924" y="1234"/>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9"/>
                                <wps:cNvSpPr>
                                  <a:spLocks/>
                                </wps:cNvSpPr>
                                <wps:spPr bwMode="auto">
                                  <a:xfrm>
                                    <a:off x="1913" y="1228"/>
                                    <a:ext cx="5" cy="6"/>
                                  </a:xfrm>
                                  <a:custGeom>
                                    <a:avLst/>
                                    <a:gdLst>
                                      <a:gd name="T0" fmla="*/ 2 w 5"/>
                                      <a:gd name="T1" fmla="*/ 0 h 6"/>
                                      <a:gd name="T2" fmla="*/ 0 w 5"/>
                                      <a:gd name="T3" fmla="*/ 3 h 6"/>
                                      <a:gd name="T4" fmla="*/ 2 w 5"/>
                                      <a:gd name="T5" fmla="*/ 3 h 6"/>
                                      <a:gd name="T6" fmla="*/ 2 w 5"/>
                                      <a:gd name="T7" fmla="*/ 6 h 6"/>
                                      <a:gd name="T8" fmla="*/ 5 w 5"/>
                                      <a:gd name="T9" fmla="*/ 6 h 6"/>
                                      <a:gd name="T10" fmla="*/ 5 w 5"/>
                                      <a:gd name="T11" fmla="*/ 0 h 6"/>
                                      <a:gd name="T12" fmla="*/ 2 w 5"/>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2" y="0"/>
                                        </a:moveTo>
                                        <a:lnTo>
                                          <a:pt x="0" y="3"/>
                                        </a:lnTo>
                                        <a:lnTo>
                                          <a:pt x="2" y="3"/>
                                        </a:lnTo>
                                        <a:lnTo>
                                          <a:pt x="2" y="6"/>
                                        </a:lnTo>
                                        <a:lnTo>
                                          <a:pt x="5" y="6"/>
                                        </a:lnTo>
                                        <a:lnTo>
                                          <a:pt x="5" y="0"/>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0"/>
                                <wps:cNvSpPr>
                                  <a:spLocks/>
                                </wps:cNvSpPr>
                                <wps:spPr bwMode="auto">
                                  <a:xfrm>
                                    <a:off x="1904" y="1222"/>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1"/>
                                <wps:cNvSpPr>
                                  <a:spLocks/>
                                </wps:cNvSpPr>
                                <wps:spPr bwMode="auto">
                                  <a:xfrm>
                                    <a:off x="1892" y="121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2"/>
                                <wps:cNvSpPr>
                                  <a:spLocks/>
                                </wps:cNvSpPr>
                                <wps:spPr bwMode="auto">
                                  <a:xfrm>
                                    <a:off x="1880" y="1213"/>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3"/>
                                <wps:cNvSpPr>
                                  <a:spLocks/>
                                </wps:cNvSpPr>
                                <wps:spPr bwMode="auto">
                                  <a:xfrm>
                                    <a:off x="1871" y="121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4"/>
                                <wps:cNvSpPr>
                                  <a:spLocks/>
                                </wps:cNvSpPr>
                                <wps:spPr bwMode="auto">
                                  <a:xfrm>
                                    <a:off x="1859" y="1204"/>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5"/>
                                <wps:cNvSpPr>
                                  <a:spLocks/>
                                </wps:cNvSpPr>
                                <wps:spPr bwMode="auto">
                                  <a:xfrm>
                                    <a:off x="1847" y="1201"/>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6"/>
                                <wps:cNvSpPr>
                                  <a:spLocks/>
                                </wps:cNvSpPr>
                                <wps:spPr bwMode="auto">
                                  <a:xfrm>
                                    <a:off x="1838" y="1198"/>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7"/>
                                <wps:cNvSpPr>
                                  <a:spLocks/>
                                </wps:cNvSpPr>
                                <wps:spPr bwMode="auto">
                                  <a:xfrm>
                                    <a:off x="1826" y="1195"/>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8"/>
                                <wps:cNvSpPr>
                                  <a:spLocks/>
                                </wps:cNvSpPr>
                                <wps:spPr bwMode="auto">
                                  <a:xfrm>
                                    <a:off x="1814" y="1189"/>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9"/>
                                <wps:cNvSpPr>
                                  <a:spLocks/>
                                </wps:cNvSpPr>
                                <wps:spPr bwMode="auto">
                                  <a:xfrm>
                                    <a:off x="1802" y="1186"/>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0"/>
                                <wps:cNvSpPr>
                                  <a:spLocks/>
                                </wps:cNvSpPr>
                                <wps:spPr bwMode="auto">
                                  <a:xfrm>
                                    <a:off x="1793" y="1183"/>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1"/>
                                <wps:cNvSpPr>
                                  <a:spLocks/>
                                </wps:cNvSpPr>
                                <wps:spPr bwMode="auto">
                                  <a:xfrm>
                                    <a:off x="1781" y="1180"/>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2"/>
                                <wps:cNvSpPr>
                                  <a:spLocks/>
                                </wps:cNvSpPr>
                                <wps:spPr bwMode="auto">
                                  <a:xfrm>
                                    <a:off x="1769" y="1174"/>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53"/>
                                <wps:cNvSpPr>
                                  <a:spLocks/>
                                </wps:cNvSpPr>
                                <wps:spPr bwMode="auto">
                                  <a:xfrm>
                                    <a:off x="1757" y="1171"/>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54"/>
                                <wps:cNvSpPr>
                                  <a:spLocks/>
                                </wps:cNvSpPr>
                                <wps:spPr bwMode="auto">
                                  <a:xfrm>
                                    <a:off x="1745" y="1168"/>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5"/>
                                <wps:cNvSpPr>
                                  <a:spLocks/>
                                </wps:cNvSpPr>
                                <wps:spPr bwMode="auto">
                                  <a:xfrm>
                                    <a:off x="1736" y="1165"/>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6"/>
                                <wps:cNvSpPr>
                                  <a:spLocks/>
                                </wps:cNvSpPr>
                                <wps:spPr bwMode="auto">
                                  <a:xfrm>
                                    <a:off x="1722" y="1162"/>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7"/>
                                <wps:cNvSpPr>
                                  <a:spLocks/>
                                </wps:cNvSpPr>
                                <wps:spPr bwMode="auto">
                                  <a:xfrm>
                                    <a:off x="1713" y="1159"/>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8"/>
                                <wps:cNvSpPr>
                                  <a:spLocks/>
                                </wps:cNvSpPr>
                                <wps:spPr bwMode="auto">
                                  <a:xfrm>
                                    <a:off x="1701" y="115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9"/>
                                <wps:cNvSpPr>
                                  <a:spLocks/>
                                </wps:cNvSpPr>
                                <wps:spPr bwMode="auto">
                                  <a:xfrm>
                                    <a:off x="1689" y="115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0"/>
                                <wps:cNvSpPr>
                                  <a:spLocks/>
                                </wps:cNvSpPr>
                                <wps:spPr bwMode="auto">
                                  <a:xfrm>
                                    <a:off x="1677" y="1150"/>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61"/>
                                <wps:cNvSpPr>
                                  <a:spLocks/>
                                </wps:cNvSpPr>
                                <wps:spPr bwMode="auto">
                                  <a:xfrm>
                                    <a:off x="1665" y="1147"/>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62"/>
                                <wps:cNvSpPr>
                                  <a:spLocks/>
                                </wps:cNvSpPr>
                                <wps:spPr bwMode="auto">
                                  <a:xfrm>
                                    <a:off x="1653" y="1147"/>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3"/>
                                <wps:cNvSpPr>
                                  <a:spLocks/>
                                </wps:cNvSpPr>
                                <wps:spPr bwMode="auto">
                                  <a:xfrm>
                                    <a:off x="1641" y="1144"/>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4"/>
                                <wps:cNvSpPr>
                                  <a:spLocks/>
                                </wps:cNvSpPr>
                                <wps:spPr bwMode="auto">
                                  <a:xfrm>
                                    <a:off x="1629" y="1141"/>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5"/>
                                <wps:cNvSpPr>
                                  <a:spLocks/>
                                </wps:cNvSpPr>
                                <wps:spPr bwMode="auto">
                                  <a:xfrm>
                                    <a:off x="1617" y="1138"/>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6"/>
                                <wps:cNvSpPr>
                                  <a:spLocks/>
                                </wps:cNvSpPr>
                                <wps:spPr bwMode="auto">
                                  <a:xfrm>
                                    <a:off x="1605" y="1135"/>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7"/>
                                <wps:cNvSpPr>
                                  <a:spLocks/>
                                </wps:cNvSpPr>
                                <wps:spPr bwMode="auto">
                                  <a:xfrm>
                                    <a:off x="1593" y="1135"/>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8"/>
                                <wps:cNvSpPr>
                                  <a:spLocks/>
                                </wps:cNvSpPr>
                                <wps:spPr bwMode="auto">
                                  <a:xfrm>
                                    <a:off x="1581" y="1132"/>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9"/>
                                <wps:cNvSpPr>
                                  <a:spLocks/>
                                </wps:cNvSpPr>
                                <wps:spPr bwMode="auto">
                                  <a:xfrm>
                                    <a:off x="1569" y="1129"/>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70"/>
                                <wps:cNvSpPr>
                                  <a:spLocks/>
                                </wps:cNvSpPr>
                                <wps:spPr bwMode="auto">
                                  <a:xfrm>
                                    <a:off x="1560" y="1126"/>
                                    <a:ext cx="6" cy="6"/>
                                  </a:xfrm>
                                  <a:custGeom>
                                    <a:avLst/>
                                    <a:gdLst>
                                      <a:gd name="T0" fmla="*/ 3 w 6"/>
                                      <a:gd name="T1" fmla="*/ 0 h 6"/>
                                      <a:gd name="T2" fmla="*/ 0 w 6"/>
                                      <a:gd name="T3" fmla="*/ 0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1"/>
                                <wps:cNvSpPr>
                                  <a:spLocks/>
                                </wps:cNvSpPr>
                                <wps:spPr bwMode="auto">
                                  <a:xfrm>
                                    <a:off x="1549" y="1126"/>
                                    <a:ext cx="5" cy="6"/>
                                  </a:xfrm>
                                  <a:custGeom>
                                    <a:avLst/>
                                    <a:gdLst>
                                      <a:gd name="T0" fmla="*/ 2 w 5"/>
                                      <a:gd name="T1" fmla="*/ 0 h 6"/>
                                      <a:gd name="T2" fmla="*/ 0 w 5"/>
                                      <a:gd name="T3" fmla="*/ 0 h 6"/>
                                      <a:gd name="T4" fmla="*/ 0 w 5"/>
                                      <a:gd name="T5" fmla="*/ 6 h 6"/>
                                      <a:gd name="T6" fmla="*/ 2 w 5"/>
                                      <a:gd name="T7" fmla="*/ 6 h 6"/>
                                      <a:gd name="T8" fmla="*/ 2 w 5"/>
                                      <a:gd name="T9" fmla="*/ 3 h 6"/>
                                      <a:gd name="T10" fmla="*/ 5 w 5"/>
                                      <a:gd name="T11" fmla="*/ 3 h 6"/>
                                      <a:gd name="T12" fmla="*/ 5 w 5"/>
                                      <a:gd name="T13" fmla="*/ 0 h 6"/>
                                      <a:gd name="T14" fmla="*/ 2 w 5"/>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 h="6">
                                        <a:moveTo>
                                          <a:pt x="2" y="0"/>
                                        </a:moveTo>
                                        <a:lnTo>
                                          <a:pt x="0" y="0"/>
                                        </a:lnTo>
                                        <a:lnTo>
                                          <a:pt x="0" y="6"/>
                                        </a:lnTo>
                                        <a:lnTo>
                                          <a:pt x="2" y="6"/>
                                        </a:lnTo>
                                        <a:lnTo>
                                          <a:pt x="2" y="3"/>
                                        </a:lnTo>
                                        <a:lnTo>
                                          <a:pt x="5" y="3"/>
                                        </a:lnTo>
                                        <a:lnTo>
                                          <a:pt x="5" y="0"/>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2"/>
                                <wps:cNvSpPr>
                                  <a:spLocks/>
                                </wps:cNvSpPr>
                                <wps:spPr bwMode="auto">
                                  <a:xfrm>
                                    <a:off x="1537" y="1123"/>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73"/>
                                <wps:cNvSpPr>
                                  <a:spLocks/>
                                </wps:cNvSpPr>
                                <wps:spPr bwMode="auto">
                                  <a:xfrm>
                                    <a:off x="1525" y="1120"/>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74"/>
                                <wps:cNvSpPr>
                                  <a:spLocks/>
                                </wps:cNvSpPr>
                                <wps:spPr bwMode="auto">
                                  <a:xfrm>
                                    <a:off x="1513" y="1120"/>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75"/>
                                <wps:cNvSpPr>
                                  <a:spLocks/>
                                </wps:cNvSpPr>
                                <wps:spPr bwMode="auto">
                                  <a:xfrm>
                                    <a:off x="1501" y="111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76"/>
                                <wps:cNvSpPr>
                                  <a:spLocks/>
                                </wps:cNvSpPr>
                                <wps:spPr bwMode="auto">
                                  <a:xfrm>
                                    <a:off x="1489" y="1117"/>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77"/>
                                <wps:cNvSpPr>
                                  <a:spLocks/>
                                </wps:cNvSpPr>
                                <wps:spPr bwMode="auto">
                                  <a:xfrm>
                                    <a:off x="1477" y="1114"/>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78"/>
                                <wps:cNvSpPr>
                                  <a:spLocks/>
                                </wps:cNvSpPr>
                                <wps:spPr bwMode="auto">
                                  <a:xfrm>
                                    <a:off x="1465" y="1111"/>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79"/>
                                <wps:cNvSpPr>
                                  <a:spLocks/>
                                </wps:cNvSpPr>
                                <wps:spPr bwMode="auto">
                                  <a:xfrm>
                                    <a:off x="1453" y="1111"/>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80"/>
                                <wps:cNvSpPr>
                                  <a:spLocks/>
                                </wps:cNvSpPr>
                                <wps:spPr bwMode="auto">
                                  <a:xfrm>
                                    <a:off x="1441" y="1108"/>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81"/>
                                <wps:cNvSpPr>
                                  <a:spLocks/>
                                </wps:cNvSpPr>
                                <wps:spPr bwMode="auto">
                                  <a:xfrm>
                                    <a:off x="1429" y="1108"/>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82"/>
                                <wps:cNvSpPr>
                                  <a:spLocks/>
                                </wps:cNvSpPr>
                                <wps:spPr bwMode="auto">
                                  <a:xfrm>
                                    <a:off x="1417" y="1105"/>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3"/>
                                <wps:cNvSpPr>
                                  <a:spLocks/>
                                </wps:cNvSpPr>
                                <wps:spPr bwMode="auto">
                                  <a:xfrm>
                                    <a:off x="1405" y="1105"/>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4"/>
                                <wps:cNvSpPr>
                                  <a:spLocks/>
                                </wps:cNvSpPr>
                                <wps:spPr bwMode="auto">
                                  <a:xfrm>
                                    <a:off x="1393" y="1102"/>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5"/>
                                <wps:cNvSpPr>
                                  <a:spLocks/>
                                </wps:cNvSpPr>
                                <wps:spPr bwMode="auto">
                                  <a:xfrm>
                                    <a:off x="1381" y="1102"/>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6"/>
                                <wps:cNvSpPr>
                                  <a:spLocks/>
                                </wps:cNvSpPr>
                                <wps:spPr bwMode="auto">
                                  <a:xfrm>
                                    <a:off x="1369" y="1102"/>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7"/>
                                <wps:cNvSpPr>
                                  <a:spLocks/>
                                </wps:cNvSpPr>
                                <wps:spPr bwMode="auto">
                                  <a:xfrm>
                                    <a:off x="1358" y="109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88"/>
                                <wps:cNvSpPr>
                                  <a:spLocks/>
                                </wps:cNvSpPr>
                                <wps:spPr bwMode="auto">
                                  <a:xfrm>
                                    <a:off x="1346" y="109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9"/>
                                <wps:cNvSpPr>
                                  <a:spLocks/>
                                </wps:cNvSpPr>
                                <wps:spPr bwMode="auto">
                                  <a:xfrm>
                                    <a:off x="1334" y="1096"/>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90"/>
                                <wps:cNvSpPr>
                                  <a:spLocks/>
                                </wps:cNvSpPr>
                                <wps:spPr bwMode="auto">
                                  <a:xfrm>
                                    <a:off x="1322" y="109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91"/>
                                <wps:cNvSpPr>
                                  <a:spLocks/>
                                </wps:cNvSpPr>
                                <wps:spPr bwMode="auto">
                                  <a:xfrm>
                                    <a:off x="1310" y="109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92"/>
                                <wps:cNvSpPr>
                                  <a:spLocks/>
                                </wps:cNvSpPr>
                                <wps:spPr bwMode="auto">
                                  <a:xfrm>
                                    <a:off x="1298" y="1096"/>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3"/>
                                <wps:cNvSpPr>
                                  <a:spLocks/>
                                </wps:cNvSpPr>
                                <wps:spPr bwMode="auto">
                                  <a:xfrm>
                                    <a:off x="1286" y="1093"/>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94"/>
                                <wps:cNvSpPr>
                                  <a:spLocks/>
                                </wps:cNvSpPr>
                                <wps:spPr bwMode="auto">
                                  <a:xfrm>
                                    <a:off x="1274" y="109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95"/>
                                <wps:cNvSpPr>
                                  <a:spLocks/>
                                </wps:cNvSpPr>
                                <wps:spPr bwMode="auto">
                                  <a:xfrm>
                                    <a:off x="1262" y="1093"/>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96"/>
                                <wps:cNvSpPr>
                                  <a:spLocks/>
                                </wps:cNvSpPr>
                                <wps:spPr bwMode="auto">
                                  <a:xfrm>
                                    <a:off x="1250" y="1090"/>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97"/>
                                <wps:cNvSpPr>
                                  <a:spLocks/>
                                </wps:cNvSpPr>
                                <wps:spPr bwMode="auto">
                                  <a:xfrm>
                                    <a:off x="1238" y="109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98"/>
                                <wps:cNvSpPr>
                                  <a:spLocks/>
                                </wps:cNvSpPr>
                                <wps:spPr bwMode="auto">
                                  <a:xfrm>
                                    <a:off x="1226" y="109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99"/>
                                <wps:cNvSpPr>
                                  <a:spLocks/>
                                </wps:cNvSpPr>
                                <wps:spPr bwMode="auto">
                                  <a:xfrm>
                                    <a:off x="1214" y="109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00"/>
                                <wps:cNvSpPr>
                                  <a:spLocks/>
                                </wps:cNvSpPr>
                                <wps:spPr bwMode="auto">
                                  <a:xfrm>
                                    <a:off x="1202" y="1090"/>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01"/>
                                <wps:cNvSpPr>
                                  <a:spLocks/>
                                </wps:cNvSpPr>
                                <wps:spPr bwMode="auto">
                                  <a:xfrm>
                                    <a:off x="1190" y="1087"/>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02"/>
                                <wps:cNvSpPr>
                                  <a:spLocks/>
                                </wps:cNvSpPr>
                                <wps:spPr bwMode="auto">
                                  <a:xfrm>
                                    <a:off x="1179"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3"/>
                                <wps:cNvSpPr>
                                  <a:spLocks/>
                                </wps:cNvSpPr>
                                <wps:spPr bwMode="auto">
                                  <a:xfrm>
                                    <a:off x="1167"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04"/>
                                <wps:cNvSpPr>
                                  <a:spLocks/>
                                </wps:cNvSpPr>
                                <wps:spPr bwMode="auto">
                                  <a:xfrm>
                                    <a:off x="1155"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05"/>
                                <wps:cNvSpPr>
                                  <a:spLocks/>
                                </wps:cNvSpPr>
                                <wps:spPr bwMode="auto">
                                  <a:xfrm>
                                    <a:off x="1143"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06"/>
                                <wps:cNvSpPr>
                                  <a:spLocks/>
                                </wps:cNvSpPr>
                                <wps:spPr bwMode="auto">
                                  <a:xfrm>
                                    <a:off x="1131"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07"/>
                                <wps:cNvSpPr>
                                  <a:spLocks/>
                                </wps:cNvSpPr>
                                <wps:spPr bwMode="auto">
                                  <a:xfrm>
                                    <a:off x="1119"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08"/>
                                <wps:cNvSpPr>
                                  <a:spLocks/>
                                </wps:cNvSpPr>
                                <wps:spPr bwMode="auto">
                                  <a:xfrm>
                                    <a:off x="1107"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09"/>
                                <wps:cNvSpPr>
                                  <a:spLocks/>
                                </wps:cNvSpPr>
                                <wps:spPr bwMode="auto">
                                  <a:xfrm>
                                    <a:off x="1095"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10"/>
                                <wps:cNvSpPr>
                                  <a:spLocks/>
                                </wps:cNvSpPr>
                                <wps:spPr bwMode="auto">
                                  <a:xfrm>
                                    <a:off x="1083"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11"/>
                                <wps:cNvSpPr>
                                  <a:spLocks/>
                                </wps:cNvSpPr>
                                <wps:spPr bwMode="auto">
                                  <a:xfrm>
                                    <a:off x="1071"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12"/>
                                <wps:cNvSpPr>
                                  <a:spLocks/>
                                </wps:cNvSpPr>
                                <wps:spPr bwMode="auto">
                                  <a:xfrm>
                                    <a:off x="1059"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13"/>
                                <wps:cNvSpPr>
                                  <a:spLocks/>
                                </wps:cNvSpPr>
                                <wps:spPr bwMode="auto">
                                  <a:xfrm>
                                    <a:off x="1047"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14"/>
                                <wps:cNvSpPr>
                                  <a:spLocks/>
                                </wps:cNvSpPr>
                                <wps:spPr bwMode="auto">
                                  <a:xfrm>
                                    <a:off x="1035"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15"/>
                                <wps:cNvSpPr>
                                  <a:spLocks/>
                                </wps:cNvSpPr>
                                <wps:spPr bwMode="auto">
                                  <a:xfrm>
                                    <a:off x="1023"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16"/>
                                <wps:cNvSpPr>
                                  <a:spLocks/>
                                </wps:cNvSpPr>
                                <wps:spPr bwMode="auto">
                                  <a:xfrm>
                                    <a:off x="1011" y="108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17"/>
                                <wps:cNvSpPr>
                                  <a:spLocks/>
                                </wps:cNvSpPr>
                                <wps:spPr bwMode="auto">
                                  <a:xfrm>
                                    <a:off x="1000" y="1087"/>
                                    <a:ext cx="5" cy="6"/>
                                  </a:xfrm>
                                  <a:custGeom>
                                    <a:avLst/>
                                    <a:gdLst>
                                      <a:gd name="T0" fmla="*/ 3 w 5"/>
                                      <a:gd name="T1" fmla="*/ 0 h 6"/>
                                      <a:gd name="T2" fmla="*/ 0 w 5"/>
                                      <a:gd name="T3" fmla="*/ 0 h 6"/>
                                      <a:gd name="T4" fmla="*/ 0 w 5"/>
                                      <a:gd name="T5" fmla="*/ 3 h 6"/>
                                      <a:gd name="T6" fmla="*/ 3 w 5"/>
                                      <a:gd name="T7" fmla="*/ 3 h 6"/>
                                      <a:gd name="T8" fmla="*/ 3 w 5"/>
                                      <a:gd name="T9" fmla="*/ 6 h 6"/>
                                      <a:gd name="T10" fmla="*/ 5 w 5"/>
                                      <a:gd name="T11" fmla="*/ 3 h 6"/>
                                      <a:gd name="T12" fmla="*/ 5 w 5"/>
                                      <a:gd name="T13" fmla="*/ 0 h 6"/>
                                      <a:gd name="T14" fmla="*/ 3 w 5"/>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 h="6">
                                        <a:moveTo>
                                          <a:pt x="3" y="0"/>
                                        </a:moveTo>
                                        <a:lnTo>
                                          <a:pt x="0" y="0"/>
                                        </a:lnTo>
                                        <a:lnTo>
                                          <a:pt x="0" y="3"/>
                                        </a:lnTo>
                                        <a:lnTo>
                                          <a:pt x="3" y="3"/>
                                        </a:lnTo>
                                        <a:lnTo>
                                          <a:pt x="3" y="6"/>
                                        </a:lnTo>
                                        <a:lnTo>
                                          <a:pt x="5" y="3"/>
                                        </a:lnTo>
                                        <a:lnTo>
                                          <a:pt x="5"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18"/>
                                <wps:cNvSpPr>
                                  <a:spLocks/>
                                </wps:cNvSpPr>
                                <wps:spPr bwMode="auto">
                                  <a:xfrm>
                                    <a:off x="988"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19"/>
                                <wps:cNvSpPr>
                                  <a:spLocks/>
                                </wps:cNvSpPr>
                                <wps:spPr bwMode="auto">
                                  <a:xfrm>
                                    <a:off x="976"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20"/>
                                <wps:cNvSpPr>
                                  <a:spLocks/>
                                </wps:cNvSpPr>
                                <wps:spPr bwMode="auto">
                                  <a:xfrm>
                                    <a:off x="964"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21"/>
                                <wps:cNvSpPr>
                                  <a:spLocks/>
                                </wps:cNvSpPr>
                                <wps:spPr bwMode="auto">
                                  <a:xfrm>
                                    <a:off x="952" y="108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22"/>
                                <wps:cNvSpPr>
                                  <a:spLocks/>
                                </wps:cNvSpPr>
                                <wps:spPr bwMode="auto">
                                  <a:xfrm>
                                    <a:off x="940" y="1087"/>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23"/>
                                <wps:cNvSpPr>
                                  <a:spLocks/>
                                </wps:cNvSpPr>
                                <wps:spPr bwMode="auto">
                                  <a:xfrm>
                                    <a:off x="928" y="1090"/>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4"/>
                                <wps:cNvSpPr>
                                  <a:spLocks/>
                                </wps:cNvSpPr>
                                <wps:spPr bwMode="auto">
                                  <a:xfrm>
                                    <a:off x="916" y="1090"/>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5"/>
                                <wps:cNvSpPr>
                                  <a:spLocks/>
                                </wps:cNvSpPr>
                                <wps:spPr bwMode="auto">
                                  <a:xfrm>
                                    <a:off x="904" y="109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26"/>
                                <wps:cNvSpPr>
                                  <a:spLocks/>
                                </wps:cNvSpPr>
                                <wps:spPr bwMode="auto">
                                  <a:xfrm>
                                    <a:off x="892" y="109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27"/>
                                <wps:cNvSpPr>
                                  <a:spLocks/>
                                </wps:cNvSpPr>
                                <wps:spPr bwMode="auto">
                                  <a:xfrm>
                                    <a:off x="880" y="1090"/>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28"/>
                                <wps:cNvSpPr>
                                  <a:spLocks/>
                                </wps:cNvSpPr>
                                <wps:spPr bwMode="auto">
                                  <a:xfrm>
                                    <a:off x="868" y="1093"/>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29"/>
                                <wps:cNvSpPr>
                                  <a:spLocks/>
                                </wps:cNvSpPr>
                                <wps:spPr bwMode="auto">
                                  <a:xfrm>
                                    <a:off x="856" y="109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30"/>
                                <wps:cNvSpPr>
                                  <a:spLocks/>
                                </wps:cNvSpPr>
                                <wps:spPr bwMode="auto">
                                  <a:xfrm>
                                    <a:off x="844" y="109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31"/>
                                <wps:cNvSpPr>
                                  <a:spLocks/>
                                </wps:cNvSpPr>
                                <wps:spPr bwMode="auto">
                                  <a:xfrm>
                                    <a:off x="832" y="109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32"/>
                                <wps:cNvSpPr>
                                  <a:spLocks/>
                                </wps:cNvSpPr>
                                <wps:spPr bwMode="auto">
                                  <a:xfrm>
                                    <a:off x="821" y="1093"/>
                                    <a:ext cx="5" cy="6"/>
                                  </a:xfrm>
                                  <a:custGeom>
                                    <a:avLst/>
                                    <a:gdLst>
                                      <a:gd name="T0" fmla="*/ 2 w 5"/>
                                      <a:gd name="T1" fmla="*/ 0 h 6"/>
                                      <a:gd name="T2" fmla="*/ 2 w 5"/>
                                      <a:gd name="T3" fmla="*/ 3 h 6"/>
                                      <a:gd name="T4" fmla="*/ 0 w 5"/>
                                      <a:gd name="T5" fmla="*/ 3 h 6"/>
                                      <a:gd name="T6" fmla="*/ 0 w 5"/>
                                      <a:gd name="T7" fmla="*/ 6 h 6"/>
                                      <a:gd name="T8" fmla="*/ 5 w 5"/>
                                      <a:gd name="T9" fmla="*/ 6 h 6"/>
                                      <a:gd name="T10" fmla="*/ 5 w 5"/>
                                      <a:gd name="T11" fmla="*/ 3 h 6"/>
                                      <a:gd name="T12" fmla="*/ 2 w 5"/>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2" y="0"/>
                                        </a:moveTo>
                                        <a:lnTo>
                                          <a:pt x="2" y="3"/>
                                        </a:lnTo>
                                        <a:lnTo>
                                          <a:pt x="0" y="3"/>
                                        </a:lnTo>
                                        <a:lnTo>
                                          <a:pt x="0" y="6"/>
                                        </a:lnTo>
                                        <a:lnTo>
                                          <a:pt x="5" y="6"/>
                                        </a:lnTo>
                                        <a:lnTo>
                                          <a:pt x="5" y="3"/>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33"/>
                                <wps:cNvSpPr>
                                  <a:spLocks/>
                                </wps:cNvSpPr>
                                <wps:spPr bwMode="auto">
                                  <a:xfrm>
                                    <a:off x="809" y="109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4"/>
                                <wps:cNvSpPr>
                                  <a:spLocks/>
                                </wps:cNvSpPr>
                                <wps:spPr bwMode="auto">
                                  <a:xfrm>
                                    <a:off x="797" y="109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35"/>
                                <wps:cNvSpPr>
                                  <a:spLocks/>
                                </wps:cNvSpPr>
                                <wps:spPr bwMode="auto">
                                  <a:xfrm>
                                    <a:off x="785" y="1099"/>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36"/>
                                <wps:cNvSpPr>
                                  <a:spLocks/>
                                </wps:cNvSpPr>
                                <wps:spPr bwMode="auto">
                                  <a:xfrm>
                                    <a:off x="773" y="109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7"/>
                                <wps:cNvSpPr>
                                  <a:spLocks/>
                                </wps:cNvSpPr>
                                <wps:spPr bwMode="auto">
                                  <a:xfrm>
                                    <a:off x="761" y="1099"/>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38"/>
                                <wps:cNvSpPr>
                                  <a:spLocks/>
                                </wps:cNvSpPr>
                                <wps:spPr bwMode="auto">
                                  <a:xfrm>
                                    <a:off x="749" y="1102"/>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39"/>
                                <wps:cNvSpPr>
                                  <a:spLocks/>
                                </wps:cNvSpPr>
                                <wps:spPr bwMode="auto">
                                  <a:xfrm>
                                    <a:off x="737" y="1102"/>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40"/>
                                <wps:cNvSpPr>
                                  <a:spLocks/>
                                </wps:cNvSpPr>
                                <wps:spPr bwMode="auto">
                                  <a:xfrm>
                                    <a:off x="725" y="1105"/>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41"/>
                                <wps:cNvSpPr>
                                  <a:spLocks/>
                                </wps:cNvSpPr>
                                <wps:spPr bwMode="auto">
                                  <a:xfrm>
                                    <a:off x="713" y="1105"/>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42"/>
                                <wps:cNvSpPr>
                                  <a:spLocks/>
                                </wps:cNvSpPr>
                                <wps:spPr bwMode="auto">
                                  <a:xfrm>
                                    <a:off x="701" y="1108"/>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43"/>
                                <wps:cNvSpPr>
                                  <a:spLocks/>
                                </wps:cNvSpPr>
                                <wps:spPr bwMode="auto">
                                  <a:xfrm>
                                    <a:off x="689" y="1108"/>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44"/>
                                <wps:cNvSpPr>
                                  <a:spLocks/>
                                </wps:cNvSpPr>
                                <wps:spPr bwMode="auto">
                                  <a:xfrm>
                                    <a:off x="677" y="1108"/>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45"/>
                                <wps:cNvSpPr>
                                  <a:spLocks/>
                                </wps:cNvSpPr>
                                <wps:spPr bwMode="auto">
                                  <a:xfrm>
                                    <a:off x="665" y="1111"/>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6"/>
                                <wps:cNvSpPr>
                                  <a:spLocks/>
                                </wps:cNvSpPr>
                                <wps:spPr bwMode="auto">
                                  <a:xfrm>
                                    <a:off x="653" y="1111"/>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7"/>
                                <wps:cNvSpPr>
                                  <a:spLocks/>
                                </wps:cNvSpPr>
                                <wps:spPr bwMode="auto">
                                  <a:xfrm>
                                    <a:off x="641" y="1114"/>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48"/>
                                <wps:cNvSpPr>
                                  <a:spLocks/>
                                </wps:cNvSpPr>
                                <wps:spPr bwMode="auto">
                                  <a:xfrm>
                                    <a:off x="630" y="111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49"/>
                                <wps:cNvSpPr>
                                  <a:spLocks/>
                                </wps:cNvSpPr>
                                <wps:spPr bwMode="auto">
                                  <a:xfrm>
                                    <a:off x="618" y="111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0"/>
                                <wps:cNvSpPr>
                                  <a:spLocks/>
                                </wps:cNvSpPr>
                                <wps:spPr bwMode="auto">
                                  <a:xfrm>
                                    <a:off x="606" y="1120"/>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1"/>
                                <wps:cNvSpPr>
                                  <a:spLocks/>
                                </wps:cNvSpPr>
                                <wps:spPr bwMode="auto">
                                  <a:xfrm>
                                    <a:off x="594" y="1120"/>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52"/>
                                <wps:cNvSpPr>
                                  <a:spLocks/>
                                </wps:cNvSpPr>
                                <wps:spPr bwMode="auto">
                                  <a:xfrm>
                                    <a:off x="582" y="1123"/>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3"/>
                                <wps:cNvSpPr>
                                  <a:spLocks/>
                                </wps:cNvSpPr>
                                <wps:spPr bwMode="auto">
                                  <a:xfrm>
                                    <a:off x="570" y="1126"/>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54"/>
                                <wps:cNvSpPr>
                                  <a:spLocks/>
                                </wps:cNvSpPr>
                                <wps:spPr bwMode="auto">
                                  <a:xfrm>
                                    <a:off x="558" y="1129"/>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5"/>
                                <wps:cNvSpPr>
                                  <a:spLocks/>
                                </wps:cNvSpPr>
                                <wps:spPr bwMode="auto">
                                  <a:xfrm>
                                    <a:off x="549" y="1129"/>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6"/>
                                <wps:cNvSpPr>
                                  <a:spLocks/>
                                </wps:cNvSpPr>
                                <wps:spPr bwMode="auto">
                                  <a:xfrm>
                                    <a:off x="537" y="1132"/>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57"/>
                                <wps:cNvSpPr>
                                  <a:spLocks/>
                                </wps:cNvSpPr>
                                <wps:spPr bwMode="auto">
                                  <a:xfrm>
                                    <a:off x="525" y="1135"/>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58"/>
                                <wps:cNvSpPr>
                                  <a:spLocks/>
                                </wps:cNvSpPr>
                                <wps:spPr bwMode="auto">
                                  <a:xfrm>
                                    <a:off x="513" y="1135"/>
                                    <a:ext cx="6" cy="6"/>
                                  </a:xfrm>
                                  <a:custGeom>
                                    <a:avLst/>
                                    <a:gdLst>
                                      <a:gd name="T0" fmla="*/ 3 w 6"/>
                                      <a:gd name="T1" fmla="*/ 0 h 6"/>
                                      <a:gd name="T2" fmla="*/ 0 w 6"/>
                                      <a:gd name="T3" fmla="*/ 3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59"/>
                                <wps:cNvSpPr>
                                  <a:spLocks/>
                                </wps:cNvSpPr>
                                <wps:spPr bwMode="auto">
                                  <a:xfrm>
                                    <a:off x="501" y="1138"/>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60"/>
                                <wps:cNvSpPr>
                                  <a:spLocks/>
                                </wps:cNvSpPr>
                                <wps:spPr bwMode="auto">
                                  <a:xfrm>
                                    <a:off x="489" y="1141"/>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61"/>
                                <wps:cNvSpPr>
                                  <a:spLocks/>
                                </wps:cNvSpPr>
                                <wps:spPr bwMode="auto">
                                  <a:xfrm>
                                    <a:off x="477" y="1144"/>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62"/>
                                <wps:cNvSpPr>
                                  <a:spLocks/>
                                </wps:cNvSpPr>
                                <wps:spPr bwMode="auto">
                                  <a:xfrm>
                                    <a:off x="465" y="114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63"/>
                                <wps:cNvSpPr>
                                  <a:spLocks/>
                                </wps:cNvSpPr>
                                <wps:spPr bwMode="auto">
                                  <a:xfrm>
                                    <a:off x="454" y="1147"/>
                                    <a:ext cx="5" cy="6"/>
                                  </a:xfrm>
                                  <a:custGeom>
                                    <a:avLst/>
                                    <a:gdLst>
                                      <a:gd name="T0" fmla="*/ 2 w 5"/>
                                      <a:gd name="T1" fmla="*/ 0 h 6"/>
                                      <a:gd name="T2" fmla="*/ 2 w 5"/>
                                      <a:gd name="T3" fmla="*/ 3 h 6"/>
                                      <a:gd name="T4" fmla="*/ 0 w 5"/>
                                      <a:gd name="T5" fmla="*/ 3 h 6"/>
                                      <a:gd name="T6" fmla="*/ 0 w 5"/>
                                      <a:gd name="T7" fmla="*/ 6 h 6"/>
                                      <a:gd name="T8" fmla="*/ 5 w 5"/>
                                      <a:gd name="T9" fmla="*/ 6 h 6"/>
                                      <a:gd name="T10" fmla="*/ 5 w 5"/>
                                      <a:gd name="T11" fmla="*/ 3 h 6"/>
                                      <a:gd name="T12" fmla="*/ 2 w 5"/>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2" y="0"/>
                                        </a:moveTo>
                                        <a:lnTo>
                                          <a:pt x="2" y="3"/>
                                        </a:lnTo>
                                        <a:lnTo>
                                          <a:pt x="0" y="3"/>
                                        </a:lnTo>
                                        <a:lnTo>
                                          <a:pt x="0" y="6"/>
                                        </a:lnTo>
                                        <a:lnTo>
                                          <a:pt x="5" y="6"/>
                                        </a:lnTo>
                                        <a:lnTo>
                                          <a:pt x="5" y="3"/>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4"/>
                                <wps:cNvSpPr>
                                  <a:spLocks/>
                                </wps:cNvSpPr>
                                <wps:spPr bwMode="auto">
                                  <a:xfrm>
                                    <a:off x="442" y="1150"/>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65"/>
                                <wps:cNvSpPr>
                                  <a:spLocks/>
                                </wps:cNvSpPr>
                                <wps:spPr bwMode="auto">
                                  <a:xfrm>
                                    <a:off x="430" y="115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66"/>
                                <wps:cNvSpPr>
                                  <a:spLocks/>
                                </wps:cNvSpPr>
                                <wps:spPr bwMode="auto">
                                  <a:xfrm>
                                    <a:off x="418" y="1156"/>
                                    <a:ext cx="6" cy="6"/>
                                  </a:xfrm>
                                  <a:custGeom>
                                    <a:avLst/>
                                    <a:gdLst>
                                      <a:gd name="T0" fmla="*/ 3 w 6"/>
                                      <a:gd name="T1" fmla="*/ 0 h 6"/>
                                      <a:gd name="T2" fmla="*/ 3 w 6"/>
                                      <a:gd name="T3" fmla="*/ 3 h 6"/>
                                      <a:gd name="T4" fmla="*/ 0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67"/>
                                <wps:cNvSpPr>
                                  <a:spLocks/>
                                </wps:cNvSpPr>
                                <wps:spPr bwMode="auto">
                                  <a:xfrm>
                                    <a:off x="409" y="1159"/>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68"/>
                                <wps:cNvSpPr>
                                  <a:spLocks/>
                                </wps:cNvSpPr>
                                <wps:spPr bwMode="auto">
                                  <a:xfrm>
                                    <a:off x="397" y="1162"/>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69"/>
                                <wps:cNvSpPr>
                                  <a:spLocks/>
                                </wps:cNvSpPr>
                                <wps:spPr bwMode="auto">
                                  <a:xfrm>
                                    <a:off x="385" y="1165"/>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70"/>
                                <wps:cNvSpPr>
                                  <a:spLocks/>
                                </wps:cNvSpPr>
                                <wps:spPr bwMode="auto">
                                  <a:xfrm>
                                    <a:off x="373" y="1168"/>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71"/>
                                <wps:cNvSpPr>
                                  <a:spLocks/>
                                </wps:cNvSpPr>
                                <wps:spPr bwMode="auto">
                                  <a:xfrm>
                                    <a:off x="361" y="1171"/>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72"/>
                                <wps:cNvSpPr>
                                  <a:spLocks/>
                                </wps:cNvSpPr>
                                <wps:spPr bwMode="auto">
                                  <a:xfrm>
                                    <a:off x="349" y="1177"/>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73"/>
                                <wps:cNvSpPr>
                                  <a:spLocks/>
                                </wps:cNvSpPr>
                                <wps:spPr bwMode="auto">
                                  <a:xfrm>
                                    <a:off x="340" y="1180"/>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74"/>
                                <wps:cNvSpPr>
                                  <a:spLocks/>
                                </wps:cNvSpPr>
                                <wps:spPr bwMode="auto">
                                  <a:xfrm>
                                    <a:off x="328" y="118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75"/>
                                <wps:cNvSpPr>
                                  <a:spLocks/>
                                </wps:cNvSpPr>
                                <wps:spPr bwMode="auto">
                                  <a:xfrm>
                                    <a:off x="316" y="1186"/>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76"/>
                                <wps:cNvSpPr>
                                  <a:spLocks/>
                                </wps:cNvSpPr>
                                <wps:spPr bwMode="auto">
                                  <a:xfrm>
                                    <a:off x="304" y="1189"/>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77"/>
                                <wps:cNvSpPr>
                                  <a:spLocks/>
                                </wps:cNvSpPr>
                                <wps:spPr bwMode="auto">
                                  <a:xfrm>
                                    <a:off x="292" y="1195"/>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6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78"/>
                                <wps:cNvSpPr>
                                  <a:spLocks/>
                                </wps:cNvSpPr>
                                <wps:spPr bwMode="auto">
                                  <a:xfrm>
                                    <a:off x="283" y="1198"/>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79"/>
                                <wps:cNvSpPr>
                                  <a:spLocks/>
                                </wps:cNvSpPr>
                                <wps:spPr bwMode="auto">
                                  <a:xfrm>
                                    <a:off x="272" y="1201"/>
                                    <a:ext cx="5" cy="6"/>
                                  </a:xfrm>
                                  <a:custGeom>
                                    <a:avLst/>
                                    <a:gdLst>
                                      <a:gd name="T0" fmla="*/ 2 w 5"/>
                                      <a:gd name="T1" fmla="*/ 0 h 6"/>
                                      <a:gd name="T2" fmla="*/ 0 w 5"/>
                                      <a:gd name="T3" fmla="*/ 0 h 6"/>
                                      <a:gd name="T4" fmla="*/ 0 w 5"/>
                                      <a:gd name="T5" fmla="*/ 6 h 6"/>
                                      <a:gd name="T6" fmla="*/ 5 w 5"/>
                                      <a:gd name="T7" fmla="*/ 6 h 6"/>
                                      <a:gd name="T8" fmla="*/ 5 w 5"/>
                                      <a:gd name="T9" fmla="*/ 0 h 6"/>
                                      <a:gd name="T10" fmla="*/ 2 w 5"/>
                                      <a:gd name="T11" fmla="*/ 0 h 6"/>
                                    </a:gdLst>
                                    <a:ahLst/>
                                    <a:cxnLst>
                                      <a:cxn ang="0">
                                        <a:pos x="T0" y="T1"/>
                                      </a:cxn>
                                      <a:cxn ang="0">
                                        <a:pos x="T2" y="T3"/>
                                      </a:cxn>
                                      <a:cxn ang="0">
                                        <a:pos x="T4" y="T5"/>
                                      </a:cxn>
                                      <a:cxn ang="0">
                                        <a:pos x="T6" y="T7"/>
                                      </a:cxn>
                                      <a:cxn ang="0">
                                        <a:pos x="T8" y="T9"/>
                                      </a:cxn>
                                      <a:cxn ang="0">
                                        <a:pos x="T10" y="T11"/>
                                      </a:cxn>
                                    </a:cxnLst>
                                    <a:rect l="0" t="0" r="r" b="b"/>
                                    <a:pathLst>
                                      <a:path w="5" h="6">
                                        <a:moveTo>
                                          <a:pt x="2" y="0"/>
                                        </a:moveTo>
                                        <a:lnTo>
                                          <a:pt x="0" y="0"/>
                                        </a:lnTo>
                                        <a:lnTo>
                                          <a:pt x="0" y="6"/>
                                        </a:lnTo>
                                        <a:lnTo>
                                          <a:pt x="5" y="6"/>
                                        </a:lnTo>
                                        <a:lnTo>
                                          <a:pt x="5" y="0"/>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80"/>
                                <wps:cNvSpPr>
                                  <a:spLocks/>
                                </wps:cNvSpPr>
                                <wps:spPr bwMode="auto">
                                  <a:xfrm>
                                    <a:off x="260" y="1204"/>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81"/>
                                <wps:cNvSpPr>
                                  <a:spLocks/>
                                </wps:cNvSpPr>
                                <wps:spPr bwMode="auto">
                                  <a:xfrm>
                                    <a:off x="248" y="1210"/>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82"/>
                                <wps:cNvSpPr>
                                  <a:spLocks/>
                                </wps:cNvSpPr>
                                <wps:spPr bwMode="auto">
                                  <a:xfrm>
                                    <a:off x="239" y="1213"/>
                                    <a:ext cx="6" cy="6"/>
                                  </a:xfrm>
                                  <a:custGeom>
                                    <a:avLst/>
                                    <a:gdLst>
                                      <a:gd name="T0" fmla="*/ 3 w 6"/>
                                      <a:gd name="T1" fmla="*/ 0 h 6"/>
                                      <a:gd name="T2" fmla="*/ 0 w 6"/>
                                      <a:gd name="T3" fmla="*/ 0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83"/>
                                <wps:cNvSpPr>
                                  <a:spLocks/>
                                </wps:cNvSpPr>
                                <wps:spPr bwMode="auto">
                                  <a:xfrm>
                                    <a:off x="227" y="121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4"/>
                                <wps:cNvSpPr>
                                  <a:spLocks/>
                                </wps:cNvSpPr>
                                <wps:spPr bwMode="auto">
                                  <a:xfrm>
                                    <a:off x="215" y="1225"/>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85"/>
                                <wps:cNvSpPr>
                                  <a:spLocks/>
                                </wps:cNvSpPr>
                                <wps:spPr bwMode="auto">
                                  <a:xfrm>
                                    <a:off x="206" y="1228"/>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86"/>
                                <wps:cNvSpPr>
                                  <a:spLocks/>
                                </wps:cNvSpPr>
                                <wps:spPr bwMode="auto">
                                  <a:xfrm>
                                    <a:off x="194" y="1234"/>
                                    <a:ext cx="6" cy="6"/>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87"/>
                                <wps:cNvSpPr>
                                  <a:spLocks/>
                                </wps:cNvSpPr>
                                <wps:spPr bwMode="auto">
                                  <a:xfrm>
                                    <a:off x="182" y="1237"/>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188"/>
                                <wps:cNvSpPr>
                                  <a:spLocks/>
                                </wps:cNvSpPr>
                                <wps:spPr bwMode="auto">
                                  <a:xfrm>
                                    <a:off x="173" y="1243"/>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89"/>
                                <wps:cNvSpPr>
                                  <a:spLocks/>
                                </wps:cNvSpPr>
                                <wps:spPr bwMode="auto">
                                  <a:xfrm>
                                    <a:off x="161" y="124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90"/>
                                <wps:cNvSpPr>
                                  <a:spLocks/>
                                </wps:cNvSpPr>
                                <wps:spPr bwMode="auto">
                                  <a:xfrm>
                                    <a:off x="152" y="1255"/>
                                    <a:ext cx="6" cy="5"/>
                                  </a:xfrm>
                                  <a:custGeom>
                                    <a:avLst/>
                                    <a:gdLst>
                                      <a:gd name="T0" fmla="*/ 3 w 6"/>
                                      <a:gd name="T1" fmla="*/ 0 h 5"/>
                                      <a:gd name="T2" fmla="*/ 0 w 6"/>
                                      <a:gd name="T3" fmla="*/ 0 h 5"/>
                                      <a:gd name="T4" fmla="*/ 0 w 6"/>
                                      <a:gd name="T5" fmla="*/ 5 h 5"/>
                                      <a:gd name="T6" fmla="*/ 3 w 6"/>
                                      <a:gd name="T7" fmla="*/ 5 h 5"/>
                                      <a:gd name="T8" fmla="*/ 3 w 6"/>
                                      <a:gd name="T9" fmla="*/ 2 h 5"/>
                                      <a:gd name="T10" fmla="*/ 6 w 6"/>
                                      <a:gd name="T11" fmla="*/ 2 h 5"/>
                                      <a:gd name="T12" fmla="*/ 6 w 6"/>
                                      <a:gd name="T13" fmla="*/ 0 h 5"/>
                                      <a:gd name="T14" fmla="*/ 3 w 6"/>
                                      <a:gd name="T15" fmla="*/ 0 h 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5">
                                        <a:moveTo>
                                          <a:pt x="3" y="0"/>
                                        </a:moveTo>
                                        <a:lnTo>
                                          <a:pt x="0" y="0"/>
                                        </a:lnTo>
                                        <a:lnTo>
                                          <a:pt x="0" y="5"/>
                                        </a:lnTo>
                                        <a:lnTo>
                                          <a:pt x="3" y="5"/>
                                        </a:lnTo>
                                        <a:lnTo>
                                          <a:pt x="3" y="2"/>
                                        </a:lnTo>
                                        <a:lnTo>
                                          <a:pt x="6" y="2"/>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91"/>
                                <wps:cNvSpPr>
                                  <a:spLocks/>
                                </wps:cNvSpPr>
                                <wps:spPr bwMode="auto">
                                  <a:xfrm>
                                    <a:off x="140" y="1260"/>
                                    <a:ext cx="6" cy="6"/>
                                  </a:xfrm>
                                  <a:custGeom>
                                    <a:avLst/>
                                    <a:gdLst>
                                      <a:gd name="T0" fmla="*/ 3 w 6"/>
                                      <a:gd name="T1" fmla="*/ 0 h 6"/>
                                      <a:gd name="T2" fmla="*/ 0 w 6"/>
                                      <a:gd name="T3" fmla="*/ 0 h 6"/>
                                      <a:gd name="T4" fmla="*/ 0 w 6"/>
                                      <a:gd name="T5" fmla="*/ 3 h 6"/>
                                      <a:gd name="T6" fmla="*/ 3 w 6"/>
                                      <a:gd name="T7" fmla="*/ 3 h 6"/>
                                      <a:gd name="T8" fmla="*/ 3 w 6"/>
                                      <a:gd name="T9" fmla="*/ 6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3"/>
                                        </a:lnTo>
                                        <a:lnTo>
                                          <a:pt x="3" y="6"/>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92"/>
                                <wps:cNvSpPr>
                                  <a:spLocks/>
                                </wps:cNvSpPr>
                                <wps:spPr bwMode="auto">
                                  <a:xfrm>
                                    <a:off x="131" y="1266"/>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6"/>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3"/>
                                <wps:cNvSpPr>
                                  <a:spLocks/>
                                </wps:cNvSpPr>
                                <wps:spPr bwMode="auto">
                                  <a:xfrm>
                                    <a:off x="119" y="1272"/>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94"/>
                                <wps:cNvSpPr>
                                  <a:spLocks/>
                                </wps:cNvSpPr>
                                <wps:spPr bwMode="auto">
                                  <a:xfrm>
                                    <a:off x="110" y="1278"/>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95"/>
                                <wps:cNvSpPr>
                                  <a:spLocks/>
                                </wps:cNvSpPr>
                                <wps:spPr bwMode="auto">
                                  <a:xfrm>
                                    <a:off x="101" y="1284"/>
                                    <a:ext cx="6" cy="6"/>
                                  </a:xfrm>
                                  <a:custGeom>
                                    <a:avLst/>
                                    <a:gdLst>
                                      <a:gd name="T0" fmla="*/ 3 w 6"/>
                                      <a:gd name="T1" fmla="*/ 0 h 6"/>
                                      <a:gd name="T2" fmla="*/ 0 w 6"/>
                                      <a:gd name="T3" fmla="*/ 0 h 6"/>
                                      <a:gd name="T4" fmla="*/ 0 w 6"/>
                                      <a:gd name="T5" fmla="*/ 6 h 6"/>
                                      <a:gd name="T6" fmla="*/ 3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96"/>
                                <wps:cNvSpPr>
                                  <a:spLocks/>
                                </wps:cNvSpPr>
                                <wps:spPr bwMode="auto">
                                  <a:xfrm>
                                    <a:off x="90" y="1290"/>
                                    <a:ext cx="5" cy="6"/>
                                  </a:xfrm>
                                  <a:custGeom>
                                    <a:avLst/>
                                    <a:gdLst>
                                      <a:gd name="T0" fmla="*/ 2 w 5"/>
                                      <a:gd name="T1" fmla="*/ 0 h 6"/>
                                      <a:gd name="T2" fmla="*/ 2 w 5"/>
                                      <a:gd name="T3" fmla="*/ 3 h 6"/>
                                      <a:gd name="T4" fmla="*/ 0 w 5"/>
                                      <a:gd name="T5" fmla="*/ 3 h 6"/>
                                      <a:gd name="T6" fmla="*/ 0 w 5"/>
                                      <a:gd name="T7" fmla="*/ 6 h 6"/>
                                      <a:gd name="T8" fmla="*/ 5 w 5"/>
                                      <a:gd name="T9" fmla="*/ 6 h 6"/>
                                      <a:gd name="T10" fmla="*/ 5 w 5"/>
                                      <a:gd name="T11" fmla="*/ 0 h 6"/>
                                      <a:gd name="T12" fmla="*/ 2 w 5"/>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2" y="0"/>
                                        </a:moveTo>
                                        <a:lnTo>
                                          <a:pt x="2" y="3"/>
                                        </a:lnTo>
                                        <a:lnTo>
                                          <a:pt x="0" y="3"/>
                                        </a:lnTo>
                                        <a:lnTo>
                                          <a:pt x="0" y="6"/>
                                        </a:lnTo>
                                        <a:lnTo>
                                          <a:pt x="5" y="6"/>
                                        </a:lnTo>
                                        <a:lnTo>
                                          <a:pt x="5" y="0"/>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97"/>
                                <wps:cNvSpPr>
                                  <a:spLocks/>
                                </wps:cNvSpPr>
                                <wps:spPr bwMode="auto">
                                  <a:xfrm>
                                    <a:off x="81" y="1299"/>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8"/>
                                <wps:cNvSpPr>
                                  <a:spLocks/>
                                </wps:cNvSpPr>
                                <wps:spPr bwMode="auto">
                                  <a:xfrm>
                                    <a:off x="72" y="1305"/>
                                    <a:ext cx="6" cy="6"/>
                                  </a:xfrm>
                                  <a:custGeom>
                                    <a:avLst/>
                                    <a:gdLst>
                                      <a:gd name="T0" fmla="*/ 3 w 6"/>
                                      <a:gd name="T1" fmla="*/ 0 h 6"/>
                                      <a:gd name="T2" fmla="*/ 3 w 6"/>
                                      <a:gd name="T3" fmla="*/ 3 h 6"/>
                                      <a:gd name="T4" fmla="*/ 0 w 6"/>
                                      <a:gd name="T5" fmla="*/ 3 h 6"/>
                                      <a:gd name="T6" fmla="*/ 0 w 6"/>
                                      <a:gd name="T7" fmla="*/ 6 h 6"/>
                                      <a:gd name="T8" fmla="*/ 6 w 6"/>
                                      <a:gd name="T9" fmla="*/ 6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3" y="3"/>
                                        </a:lnTo>
                                        <a:lnTo>
                                          <a:pt x="0" y="3"/>
                                        </a:lnTo>
                                        <a:lnTo>
                                          <a:pt x="0" y="6"/>
                                        </a:lnTo>
                                        <a:lnTo>
                                          <a:pt x="6" y="6"/>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9"/>
                                <wps:cNvSpPr>
                                  <a:spLocks/>
                                </wps:cNvSpPr>
                                <wps:spPr bwMode="auto">
                                  <a:xfrm>
                                    <a:off x="63" y="1314"/>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00"/>
                                <wps:cNvSpPr>
                                  <a:spLocks/>
                                </wps:cNvSpPr>
                                <wps:spPr bwMode="auto">
                                  <a:xfrm>
                                    <a:off x="54" y="1323"/>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01"/>
                                <wps:cNvSpPr>
                                  <a:spLocks/>
                                </wps:cNvSpPr>
                                <wps:spPr bwMode="auto">
                                  <a:xfrm>
                                    <a:off x="45" y="1332"/>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02"/>
                                <wps:cNvSpPr>
                                  <a:spLocks/>
                                </wps:cNvSpPr>
                                <wps:spPr bwMode="auto">
                                  <a:xfrm>
                                    <a:off x="36" y="1341"/>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03"/>
                                <wps:cNvSpPr>
                                  <a:spLocks/>
                                </wps:cNvSpPr>
                                <wps:spPr bwMode="auto">
                                  <a:xfrm>
                                    <a:off x="30" y="135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04"/>
                                <wps:cNvSpPr>
                                  <a:spLocks/>
                                </wps:cNvSpPr>
                                <wps:spPr bwMode="auto">
                                  <a:xfrm>
                                    <a:off x="24" y="1359"/>
                                    <a:ext cx="6" cy="6"/>
                                  </a:xfrm>
                                  <a:custGeom>
                                    <a:avLst/>
                                    <a:gdLst>
                                      <a:gd name="T0" fmla="*/ 3 w 6"/>
                                      <a:gd name="T1" fmla="*/ 0 h 6"/>
                                      <a:gd name="T2" fmla="*/ 0 w 6"/>
                                      <a:gd name="T3" fmla="*/ 0 h 6"/>
                                      <a:gd name="T4" fmla="*/ 0 w 6"/>
                                      <a:gd name="T5" fmla="*/ 6 h 6"/>
                                      <a:gd name="T6" fmla="*/ 6 w 6"/>
                                      <a:gd name="T7" fmla="*/ 6 h 6"/>
                                      <a:gd name="T8" fmla="*/ 6 w 6"/>
                                      <a:gd name="T9" fmla="*/ 3 h 6"/>
                                      <a:gd name="T10" fmla="*/ 3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6" y="6"/>
                                        </a:lnTo>
                                        <a:lnTo>
                                          <a:pt x="6" y="3"/>
                                        </a:lnTo>
                                        <a:lnTo>
                                          <a:pt x="3"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05"/>
                                <wps:cNvSpPr>
                                  <a:spLocks/>
                                </wps:cNvSpPr>
                                <wps:spPr bwMode="auto">
                                  <a:xfrm>
                                    <a:off x="18" y="1371"/>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06"/>
                                <wps:cNvSpPr>
                                  <a:spLocks/>
                                </wps:cNvSpPr>
                                <wps:spPr bwMode="auto">
                                  <a:xfrm>
                                    <a:off x="12" y="1380"/>
                                    <a:ext cx="6" cy="6"/>
                                  </a:xfrm>
                                  <a:custGeom>
                                    <a:avLst/>
                                    <a:gdLst>
                                      <a:gd name="T0" fmla="*/ 3 w 6"/>
                                      <a:gd name="T1" fmla="*/ 0 h 6"/>
                                      <a:gd name="T2" fmla="*/ 0 w 6"/>
                                      <a:gd name="T3" fmla="*/ 0 h 6"/>
                                      <a:gd name="T4" fmla="*/ 0 w 6"/>
                                      <a:gd name="T5" fmla="*/ 6 h 6"/>
                                      <a:gd name="T6" fmla="*/ 6 w 6"/>
                                      <a:gd name="T7" fmla="*/ 6 h 6"/>
                                      <a:gd name="T8" fmla="*/ 6 w 6"/>
                                      <a:gd name="T9" fmla="*/ 0 h 6"/>
                                      <a:gd name="T10" fmla="*/ 3 w 6"/>
                                      <a:gd name="T11" fmla="*/ 0 h 6"/>
                                    </a:gdLst>
                                    <a:ahLst/>
                                    <a:cxnLst>
                                      <a:cxn ang="0">
                                        <a:pos x="T0" y="T1"/>
                                      </a:cxn>
                                      <a:cxn ang="0">
                                        <a:pos x="T2" y="T3"/>
                                      </a:cxn>
                                      <a:cxn ang="0">
                                        <a:pos x="T4" y="T5"/>
                                      </a:cxn>
                                      <a:cxn ang="0">
                                        <a:pos x="T6" y="T7"/>
                                      </a:cxn>
                                      <a:cxn ang="0">
                                        <a:pos x="T8" y="T9"/>
                                      </a:cxn>
                                      <a:cxn ang="0">
                                        <a:pos x="T10" y="T11"/>
                                      </a:cxn>
                                    </a:cxnLst>
                                    <a:rect l="0" t="0" r="r" b="b"/>
                                    <a:pathLst>
                                      <a:path w="6" h="6">
                                        <a:moveTo>
                                          <a:pt x="3" y="0"/>
                                        </a:moveTo>
                                        <a:lnTo>
                                          <a:pt x="0" y="0"/>
                                        </a:lnTo>
                                        <a:lnTo>
                                          <a:pt x="0"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07"/>
                                <wps:cNvSpPr>
                                  <a:spLocks/>
                                </wps:cNvSpPr>
                                <wps:spPr bwMode="auto">
                                  <a:xfrm>
                                    <a:off x="6" y="1392"/>
                                    <a:ext cx="6" cy="6"/>
                                  </a:xfrm>
                                  <a:custGeom>
                                    <a:avLst/>
                                    <a:gdLst>
                                      <a:gd name="T0" fmla="*/ 3 w 6"/>
                                      <a:gd name="T1" fmla="*/ 0 h 6"/>
                                      <a:gd name="T2" fmla="*/ 0 w 6"/>
                                      <a:gd name="T3" fmla="*/ 3 h 6"/>
                                      <a:gd name="T4" fmla="*/ 3 w 6"/>
                                      <a:gd name="T5" fmla="*/ 3 h 6"/>
                                      <a:gd name="T6" fmla="*/ 3 w 6"/>
                                      <a:gd name="T7" fmla="*/ 6 h 6"/>
                                      <a:gd name="T8" fmla="*/ 6 w 6"/>
                                      <a:gd name="T9" fmla="*/ 6 h 6"/>
                                      <a:gd name="T10" fmla="*/ 6 w 6"/>
                                      <a:gd name="T11" fmla="*/ 0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3"/>
                                        </a:lnTo>
                                        <a:lnTo>
                                          <a:pt x="3" y="3"/>
                                        </a:lnTo>
                                        <a:lnTo>
                                          <a:pt x="3" y="6"/>
                                        </a:lnTo>
                                        <a:lnTo>
                                          <a:pt x="6" y="6"/>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08"/>
                                <wps:cNvSpPr>
                                  <a:spLocks/>
                                </wps:cNvSpPr>
                                <wps:spPr bwMode="auto">
                                  <a:xfrm>
                                    <a:off x="6" y="1404"/>
                                    <a:ext cx="6" cy="6"/>
                                  </a:xfrm>
                                  <a:custGeom>
                                    <a:avLst/>
                                    <a:gdLst>
                                      <a:gd name="T0" fmla="*/ 3 w 6"/>
                                      <a:gd name="T1" fmla="*/ 0 h 6"/>
                                      <a:gd name="T2" fmla="*/ 0 w 6"/>
                                      <a:gd name="T3" fmla="*/ 0 h 6"/>
                                      <a:gd name="T4" fmla="*/ 0 w 6"/>
                                      <a:gd name="T5" fmla="*/ 6 h 6"/>
                                      <a:gd name="T6" fmla="*/ 3 w 6"/>
                                      <a:gd name="T7" fmla="*/ 6 h 6"/>
                                      <a:gd name="T8" fmla="*/ 3 w 6"/>
                                      <a:gd name="T9" fmla="*/ 3 h 6"/>
                                      <a:gd name="T10" fmla="*/ 6 w 6"/>
                                      <a:gd name="T11" fmla="*/ 3 h 6"/>
                                      <a:gd name="T12" fmla="*/ 3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3" y="0"/>
                                        </a:moveTo>
                                        <a:lnTo>
                                          <a:pt x="0" y="0"/>
                                        </a:lnTo>
                                        <a:lnTo>
                                          <a:pt x="0" y="6"/>
                                        </a:lnTo>
                                        <a:lnTo>
                                          <a:pt x="3" y="6"/>
                                        </a:lnTo>
                                        <a:lnTo>
                                          <a:pt x="3" y="3"/>
                                        </a:lnTo>
                                        <a:lnTo>
                                          <a:pt x="6" y="3"/>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72" name="Freeform 209"/>
                              <wps:cNvSpPr>
                                <a:spLocks/>
                              </wps:cNvSpPr>
                              <wps:spPr bwMode="auto">
                                <a:xfrm>
                                  <a:off x="1905" y="899160"/>
                                  <a:ext cx="3810" cy="3810"/>
                                </a:xfrm>
                                <a:custGeom>
                                  <a:avLst/>
                                  <a:gdLst>
                                    <a:gd name="T0" fmla="*/ 3 w 6"/>
                                    <a:gd name="T1" fmla="*/ 0 h 6"/>
                                    <a:gd name="T2" fmla="*/ 0 w 6"/>
                                    <a:gd name="T3" fmla="*/ 0 h 6"/>
                                    <a:gd name="T4" fmla="*/ 0 w 6"/>
                                    <a:gd name="T5" fmla="*/ 3 h 6"/>
                                    <a:gd name="T6" fmla="*/ 3 w 6"/>
                                    <a:gd name="T7" fmla="*/ 6 h 6"/>
                                    <a:gd name="T8" fmla="*/ 3 w 6"/>
                                    <a:gd name="T9" fmla="*/ 3 h 6"/>
                                    <a:gd name="T10" fmla="*/ 6 w 6"/>
                                    <a:gd name="T11" fmla="*/ 3 h 6"/>
                                    <a:gd name="T12" fmla="*/ 6 w 6"/>
                                    <a:gd name="T13" fmla="*/ 0 h 6"/>
                                    <a:gd name="T14" fmla="*/ 3 w 6"/>
                                    <a:gd name="T15" fmla="*/ 0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 h="6">
                                      <a:moveTo>
                                        <a:pt x="3" y="0"/>
                                      </a:moveTo>
                                      <a:lnTo>
                                        <a:pt x="0" y="0"/>
                                      </a:lnTo>
                                      <a:lnTo>
                                        <a:pt x="0" y="3"/>
                                      </a:lnTo>
                                      <a:lnTo>
                                        <a:pt x="3" y="6"/>
                                      </a:lnTo>
                                      <a:lnTo>
                                        <a:pt x="3" y="3"/>
                                      </a:lnTo>
                                      <a:lnTo>
                                        <a:pt x="6" y="3"/>
                                      </a:lnTo>
                                      <a:lnTo>
                                        <a:pt x="6"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10"/>
                              <wps:cNvSpPr>
                                <a:spLocks/>
                              </wps:cNvSpPr>
                              <wps:spPr bwMode="auto">
                                <a:xfrm>
                                  <a:off x="132715" y="1170940"/>
                                  <a:ext cx="575945" cy="120015"/>
                                </a:xfrm>
                                <a:custGeom>
                                  <a:avLst/>
                                  <a:gdLst>
                                    <a:gd name="T0" fmla="*/ 6 w 907"/>
                                    <a:gd name="T1" fmla="*/ 171 h 189"/>
                                    <a:gd name="T2" fmla="*/ 3 w 907"/>
                                    <a:gd name="T3" fmla="*/ 171 h 189"/>
                                    <a:gd name="T4" fmla="*/ 0 w 907"/>
                                    <a:gd name="T5" fmla="*/ 174 h 189"/>
                                    <a:gd name="T6" fmla="*/ 0 w 907"/>
                                    <a:gd name="T7" fmla="*/ 186 h 189"/>
                                    <a:gd name="T8" fmla="*/ 6 w 907"/>
                                    <a:gd name="T9" fmla="*/ 186 h 189"/>
                                    <a:gd name="T10" fmla="*/ 6 w 907"/>
                                    <a:gd name="T11" fmla="*/ 189 h 189"/>
                                    <a:gd name="T12" fmla="*/ 9 w 907"/>
                                    <a:gd name="T13" fmla="*/ 189 h 189"/>
                                    <a:gd name="T14" fmla="*/ 898 w 907"/>
                                    <a:gd name="T15" fmla="*/ 18 h 189"/>
                                    <a:gd name="T16" fmla="*/ 901 w 907"/>
                                    <a:gd name="T17" fmla="*/ 15 h 189"/>
                                    <a:gd name="T18" fmla="*/ 904 w 907"/>
                                    <a:gd name="T19" fmla="*/ 15 h 189"/>
                                    <a:gd name="T20" fmla="*/ 904 w 907"/>
                                    <a:gd name="T21" fmla="*/ 12 h 189"/>
                                    <a:gd name="T22" fmla="*/ 907 w 907"/>
                                    <a:gd name="T23" fmla="*/ 9 h 189"/>
                                    <a:gd name="T24" fmla="*/ 907 w 907"/>
                                    <a:gd name="T25" fmla="*/ 6 h 189"/>
                                    <a:gd name="T26" fmla="*/ 901 w 907"/>
                                    <a:gd name="T27" fmla="*/ 0 h 189"/>
                                    <a:gd name="T28" fmla="*/ 895 w 907"/>
                                    <a:gd name="T29" fmla="*/ 0 h 189"/>
                                    <a:gd name="T30" fmla="*/ 6 w 907"/>
                                    <a:gd name="T31" fmla="*/ 17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7" h="189">
                                      <a:moveTo>
                                        <a:pt x="6" y="171"/>
                                      </a:moveTo>
                                      <a:lnTo>
                                        <a:pt x="3" y="171"/>
                                      </a:lnTo>
                                      <a:lnTo>
                                        <a:pt x="0" y="174"/>
                                      </a:lnTo>
                                      <a:lnTo>
                                        <a:pt x="0" y="186"/>
                                      </a:lnTo>
                                      <a:lnTo>
                                        <a:pt x="6" y="186"/>
                                      </a:lnTo>
                                      <a:lnTo>
                                        <a:pt x="6" y="189"/>
                                      </a:lnTo>
                                      <a:lnTo>
                                        <a:pt x="9" y="189"/>
                                      </a:lnTo>
                                      <a:lnTo>
                                        <a:pt x="898" y="18"/>
                                      </a:lnTo>
                                      <a:lnTo>
                                        <a:pt x="901" y="15"/>
                                      </a:lnTo>
                                      <a:lnTo>
                                        <a:pt x="904" y="15"/>
                                      </a:lnTo>
                                      <a:lnTo>
                                        <a:pt x="904" y="12"/>
                                      </a:lnTo>
                                      <a:lnTo>
                                        <a:pt x="907" y="9"/>
                                      </a:lnTo>
                                      <a:lnTo>
                                        <a:pt x="907" y="6"/>
                                      </a:lnTo>
                                      <a:lnTo>
                                        <a:pt x="901" y="0"/>
                                      </a:lnTo>
                                      <a:lnTo>
                                        <a:pt x="895" y="0"/>
                                      </a:lnTo>
                                      <a:lnTo>
                                        <a:pt x="6" y="1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11"/>
                              <wps:cNvSpPr>
                                <a:spLocks/>
                              </wps:cNvSpPr>
                              <wps:spPr bwMode="auto">
                                <a:xfrm>
                                  <a:off x="697230" y="1170940"/>
                                  <a:ext cx="494665" cy="173355"/>
                                </a:xfrm>
                                <a:custGeom>
                                  <a:avLst/>
                                  <a:gdLst>
                                    <a:gd name="T0" fmla="*/ 12 w 779"/>
                                    <a:gd name="T1" fmla="*/ 0 h 273"/>
                                    <a:gd name="T2" fmla="*/ 3 w 779"/>
                                    <a:gd name="T3" fmla="*/ 0 h 273"/>
                                    <a:gd name="T4" fmla="*/ 0 w 779"/>
                                    <a:gd name="T5" fmla="*/ 3 h 273"/>
                                    <a:gd name="T6" fmla="*/ 0 w 779"/>
                                    <a:gd name="T7" fmla="*/ 15 h 273"/>
                                    <a:gd name="T8" fmla="*/ 6 w 779"/>
                                    <a:gd name="T9" fmla="*/ 15 h 273"/>
                                    <a:gd name="T10" fmla="*/ 767 w 779"/>
                                    <a:gd name="T11" fmla="*/ 270 h 273"/>
                                    <a:gd name="T12" fmla="*/ 767 w 779"/>
                                    <a:gd name="T13" fmla="*/ 273 h 273"/>
                                    <a:gd name="T14" fmla="*/ 770 w 779"/>
                                    <a:gd name="T15" fmla="*/ 273 h 273"/>
                                    <a:gd name="T16" fmla="*/ 773 w 779"/>
                                    <a:gd name="T17" fmla="*/ 270 h 273"/>
                                    <a:gd name="T18" fmla="*/ 776 w 779"/>
                                    <a:gd name="T19" fmla="*/ 270 h 273"/>
                                    <a:gd name="T20" fmla="*/ 776 w 779"/>
                                    <a:gd name="T21" fmla="*/ 267 h 273"/>
                                    <a:gd name="T22" fmla="*/ 779 w 779"/>
                                    <a:gd name="T23" fmla="*/ 264 h 273"/>
                                    <a:gd name="T24" fmla="*/ 779 w 779"/>
                                    <a:gd name="T25" fmla="*/ 261 h 273"/>
                                    <a:gd name="T26" fmla="*/ 773 w 779"/>
                                    <a:gd name="T27" fmla="*/ 255 h 273"/>
                                    <a:gd name="T28" fmla="*/ 12 w 779"/>
                                    <a:gd name="T29" fmla="*/ 0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79" h="273">
                                      <a:moveTo>
                                        <a:pt x="12" y="0"/>
                                      </a:moveTo>
                                      <a:lnTo>
                                        <a:pt x="3" y="0"/>
                                      </a:lnTo>
                                      <a:lnTo>
                                        <a:pt x="0" y="3"/>
                                      </a:lnTo>
                                      <a:lnTo>
                                        <a:pt x="0" y="15"/>
                                      </a:lnTo>
                                      <a:lnTo>
                                        <a:pt x="6" y="15"/>
                                      </a:lnTo>
                                      <a:lnTo>
                                        <a:pt x="767" y="270"/>
                                      </a:lnTo>
                                      <a:lnTo>
                                        <a:pt x="767" y="273"/>
                                      </a:lnTo>
                                      <a:lnTo>
                                        <a:pt x="770" y="273"/>
                                      </a:lnTo>
                                      <a:lnTo>
                                        <a:pt x="773" y="270"/>
                                      </a:lnTo>
                                      <a:lnTo>
                                        <a:pt x="776" y="270"/>
                                      </a:lnTo>
                                      <a:lnTo>
                                        <a:pt x="776" y="267"/>
                                      </a:lnTo>
                                      <a:lnTo>
                                        <a:pt x="779" y="264"/>
                                      </a:lnTo>
                                      <a:lnTo>
                                        <a:pt x="779" y="261"/>
                                      </a:lnTo>
                                      <a:lnTo>
                                        <a:pt x="773" y="255"/>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2"/>
                              <wps:cNvSpPr>
                                <a:spLocks/>
                              </wps:cNvSpPr>
                              <wps:spPr bwMode="auto">
                                <a:xfrm>
                                  <a:off x="132715" y="1279525"/>
                                  <a:ext cx="1059180" cy="64770"/>
                                </a:xfrm>
                                <a:custGeom>
                                  <a:avLst/>
                                  <a:gdLst>
                                    <a:gd name="T0" fmla="*/ 9 w 1668"/>
                                    <a:gd name="T1" fmla="*/ 0 h 102"/>
                                    <a:gd name="T2" fmla="*/ 3 w 1668"/>
                                    <a:gd name="T3" fmla="*/ 0 h 102"/>
                                    <a:gd name="T4" fmla="*/ 0 w 1668"/>
                                    <a:gd name="T5" fmla="*/ 3 h 102"/>
                                    <a:gd name="T6" fmla="*/ 0 w 1668"/>
                                    <a:gd name="T7" fmla="*/ 15 h 102"/>
                                    <a:gd name="T8" fmla="*/ 6 w 1668"/>
                                    <a:gd name="T9" fmla="*/ 15 h 102"/>
                                    <a:gd name="T10" fmla="*/ 6 w 1668"/>
                                    <a:gd name="T11" fmla="*/ 18 h 102"/>
                                    <a:gd name="T12" fmla="*/ 1656 w 1668"/>
                                    <a:gd name="T13" fmla="*/ 102 h 102"/>
                                    <a:gd name="T14" fmla="*/ 1659 w 1668"/>
                                    <a:gd name="T15" fmla="*/ 102 h 102"/>
                                    <a:gd name="T16" fmla="*/ 1662 w 1668"/>
                                    <a:gd name="T17" fmla="*/ 99 h 102"/>
                                    <a:gd name="T18" fmla="*/ 1665 w 1668"/>
                                    <a:gd name="T19" fmla="*/ 99 h 102"/>
                                    <a:gd name="T20" fmla="*/ 1665 w 1668"/>
                                    <a:gd name="T21" fmla="*/ 96 h 102"/>
                                    <a:gd name="T22" fmla="*/ 1668 w 1668"/>
                                    <a:gd name="T23" fmla="*/ 93 h 102"/>
                                    <a:gd name="T24" fmla="*/ 1668 w 1668"/>
                                    <a:gd name="T25" fmla="*/ 90 h 102"/>
                                    <a:gd name="T26" fmla="*/ 1662 w 1668"/>
                                    <a:gd name="T27" fmla="*/ 84 h 102"/>
                                    <a:gd name="T28" fmla="*/ 1659 w 1668"/>
                                    <a:gd name="T29" fmla="*/ 84 h 102"/>
                                    <a:gd name="T30" fmla="*/ 9 w 1668"/>
                                    <a:gd name="T31"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68" h="102">
                                      <a:moveTo>
                                        <a:pt x="9" y="0"/>
                                      </a:moveTo>
                                      <a:lnTo>
                                        <a:pt x="3" y="0"/>
                                      </a:lnTo>
                                      <a:lnTo>
                                        <a:pt x="0" y="3"/>
                                      </a:lnTo>
                                      <a:lnTo>
                                        <a:pt x="0" y="15"/>
                                      </a:lnTo>
                                      <a:lnTo>
                                        <a:pt x="6" y="15"/>
                                      </a:lnTo>
                                      <a:lnTo>
                                        <a:pt x="6" y="18"/>
                                      </a:lnTo>
                                      <a:lnTo>
                                        <a:pt x="1656" y="102"/>
                                      </a:lnTo>
                                      <a:lnTo>
                                        <a:pt x="1659" y="102"/>
                                      </a:lnTo>
                                      <a:lnTo>
                                        <a:pt x="1662" y="99"/>
                                      </a:lnTo>
                                      <a:lnTo>
                                        <a:pt x="1665" y="99"/>
                                      </a:lnTo>
                                      <a:lnTo>
                                        <a:pt x="1665" y="96"/>
                                      </a:lnTo>
                                      <a:lnTo>
                                        <a:pt x="1668" y="93"/>
                                      </a:lnTo>
                                      <a:lnTo>
                                        <a:pt x="1668" y="90"/>
                                      </a:lnTo>
                                      <a:lnTo>
                                        <a:pt x="1662" y="84"/>
                                      </a:lnTo>
                                      <a:lnTo>
                                        <a:pt x="1659" y="84"/>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13"/>
                              <wps:cNvSpPr>
                                <a:spLocks/>
                              </wps:cNvSpPr>
                              <wps:spPr bwMode="auto">
                                <a:xfrm>
                                  <a:off x="273050" y="1059180"/>
                                  <a:ext cx="11430" cy="528320"/>
                                </a:xfrm>
                                <a:custGeom>
                                  <a:avLst/>
                                  <a:gdLst>
                                    <a:gd name="T0" fmla="*/ 18 w 18"/>
                                    <a:gd name="T1" fmla="*/ 9 h 832"/>
                                    <a:gd name="T2" fmla="*/ 18 w 18"/>
                                    <a:gd name="T3" fmla="*/ 6 h 832"/>
                                    <a:gd name="T4" fmla="*/ 12 w 18"/>
                                    <a:gd name="T5" fmla="*/ 0 h 832"/>
                                    <a:gd name="T6" fmla="*/ 3 w 18"/>
                                    <a:gd name="T7" fmla="*/ 0 h 832"/>
                                    <a:gd name="T8" fmla="*/ 3 w 18"/>
                                    <a:gd name="T9" fmla="*/ 3 h 832"/>
                                    <a:gd name="T10" fmla="*/ 0 w 18"/>
                                    <a:gd name="T11" fmla="*/ 3 h 832"/>
                                    <a:gd name="T12" fmla="*/ 0 w 18"/>
                                    <a:gd name="T13" fmla="*/ 826 h 832"/>
                                    <a:gd name="T14" fmla="*/ 6 w 18"/>
                                    <a:gd name="T15" fmla="*/ 832 h 832"/>
                                    <a:gd name="T16" fmla="*/ 9 w 18"/>
                                    <a:gd name="T17" fmla="*/ 832 h 832"/>
                                    <a:gd name="T18" fmla="*/ 12 w 18"/>
                                    <a:gd name="T19" fmla="*/ 829 h 832"/>
                                    <a:gd name="T20" fmla="*/ 15 w 18"/>
                                    <a:gd name="T21" fmla="*/ 829 h 832"/>
                                    <a:gd name="T22" fmla="*/ 15 w 18"/>
                                    <a:gd name="T23" fmla="*/ 826 h 832"/>
                                    <a:gd name="T24" fmla="*/ 18 w 18"/>
                                    <a:gd name="T25" fmla="*/ 823 h 832"/>
                                    <a:gd name="T26" fmla="*/ 18 w 18"/>
                                    <a:gd name="T27" fmla="*/ 9 h 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 h="832">
                                      <a:moveTo>
                                        <a:pt x="18" y="9"/>
                                      </a:moveTo>
                                      <a:lnTo>
                                        <a:pt x="18" y="6"/>
                                      </a:lnTo>
                                      <a:lnTo>
                                        <a:pt x="12" y="0"/>
                                      </a:lnTo>
                                      <a:lnTo>
                                        <a:pt x="3" y="0"/>
                                      </a:lnTo>
                                      <a:lnTo>
                                        <a:pt x="3" y="3"/>
                                      </a:lnTo>
                                      <a:lnTo>
                                        <a:pt x="0" y="3"/>
                                      </a:lnTo>
                                      <a:lnTo>
                                        <a:pt x="0" y="826"/>
                                      </a:lnTo>
                                      <a:lnTo>
                                        <a:pt x="6" y="832"/>
                                      </a:lnTo>
                                      <a:lnTo>
                                        <a:pt x="9" y="832"/>
                                      </a:lnTo>
                                      <a:lnTo>
                                        <a:pt x="12" y="829"/>
                                      </a:lnTo>
                                      <a:lnTo>
                                        <a:pt x="15" y="829"/>
                                      </a:lnTo>
                                      <a:lnTo>
                                        <a:pt x="15" y="826"/>
                                      </a:lnTo>
                                      <a:lnTo>
                                        <a:pt x="18" y="823"/>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14"/>
                              <wps:cNvSpPr>
                                <a:spLocks/>
                              </wps:cNvSpPr>
                              <wps:spPr bwMode="auto">
                                <a:xfrm>
                                  <a:off x="1718310" y="713105"/>
                                  <a:ext cx="11430" cy="631190"/>
                                </a:xfrm>
                                <a:custGeom>
                                  <a:avLst/>
                                  <a:gdLst>
                                    <a:gd name="T0" fmla="*/ 18 w 18"/>
                                    <a:gd name="T1" fmla="*/ 9 h 994"/>
                                    <a:gd name="T2" fmla="*/ 18 w 18"/>
                                    <a:gd name="T3" fmla="*/ 6 h 994"/>
                                    <a:gd name="T4" fmla="*/ 12 w 18"/>
                                    <a:gd name="T5" fmla="*/ 0 h 994"/>
                                    <a:gd name="T6" fmla="*/ 3 w 18"/>
                                    <a:gd name="T7" fmla="*/ 0 h 994"/>
                                    <a:gd name="T8" fmla="*/ 3 w 18"/>
                                    <a:gd name="T9" fmla="*/ 3 h 994"/>
                                    <a:gd name="T10" fmla="*/ 0 w 18"/>
                                    <a:gd name="T11" fmla="*/ 3 h 994"/>
                                    <a:gd name="T12" fmla="*/ 0 w 18"/>
                                    <a:gd name="T13" fmla="*/ 988 h 994"/>
                                    <a:gd name="T14" fmla="*/ 6 w 18"/>
                                    <a:gd name="T15" fmla="*/ 994 h 994"/>
                                    <a:gd name="T16" fmla="*/ 9 w 18"/>
                                    <a:gd name="T17" fmla="*/ 994 h 994"/>
                                    <a:gd name="T18" fmla="*/ 12 w 18"/>
                                    <a:gd name="T19" fmla="*/ 991 h 994"/>
                                    <a:gd name="T20" fmla="*/ 15 w 18"/>
                                    <a:gd name="T21" fmla="*/ 991 h 994"/>
                                    <a:gd name="T22" fmla="*/ 15 w 18"/>
                                    <a:gd name="T23" fmla="*/ 988 h 994"/>
                                    <a:gd name="T24" fmla="*/ 18 w 18"/>
                                    <a:gd name="T25" fmla="*/ 985 h 994"/>
                                    <a:gd name="T26" fmla="*/ 18 w 18"/>
                                    <a:gd name="T27" fmla="*/ 9 h 9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 h="994">
                                      <a:moveTo>
                                        <a:pt x="18" y="9"/>
                                      </a:moveTo>
                                      <a:lnTo>
                                        <a:pt x="18" y="6"/>
                                      </a:lnTo>
                                      <a:lnTo>
                                        <a:pt x="12" y="0"/>
                                      </a:lnTo>
                                      <a:lnTo>
                                        <a:pt x="3" y="0"/>
                                      </a:lnTo>
                                      <a:lnTo>
                                        <a:pt x="3" y="3"/>
                                      </a:lnTo>
                                      <a:lnTo>
                                        <a:pt x="0" y="3"/>
                                      </a:lnTo>
                                      <a:lnTo>
                                        <a:pt x="0" y="988"/>
                                      </a:lnTo>
                                      <a:lnTo>
                                        <a:pt x="6" y="994"/>
                                      </a:lnTo>
                                      <a:lnTo>
                                        <a:pt x="9" y="994"/>
                                      </a:lnTo>
                                      <a:lnTo>
                                        <a:pt x="12" y="991"/>
                                      </a:lnTo>
                                      <a:lnTo>
                                        <a:pt x="15" y="991"/>
                                      </a:lnTo>
                                      <a:lnTo>
                                        <a:pt x="15" y="988"/>
                                      </a:lnTo>
                                      <a:lnTo>
                                        <a:pt x="18" y="985"/>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15"/>
                              <wps:cNvSpPr>
                                <a:spLocks/>
                              </wps:cNvSpPr>
                              <wps:spPr bwMode="auto">
                                <a:xfrm>
                                  <a:off x="273050" y="1302385"/>
                                  <a:ext cx="350520" cy="285115"/>
                                </a:xfrm>
                                <a:custGeom>
                                  <a:avLst/>
                                  <a:gdLst>
                                    <a:gd name="T0" fmla="*/ 3 w 552"/>
                                    <a:gd name="T1" fmla="*/ 431 h 449"/>
                                    <a:gd name="T2" fmla="*/ 0 w 552"/>
                                    <a:gd name="T3" fmla="*/ 434 h 449"/>
                                    <a:gd name="T4" fmla="*/ 0 w 552"/>
                                    <a:gd name="T5" fmla="*/ 446 h 449"/>
                                    <a:gd name="T6" fmla="*/ 6 w 552"/>
                                    <a:gd name="T7" fmla="*/ 446 h 449"/>
                                    <a:gd name="T8" fmla="*/ 6 w 552"/>
                                    <a:gd name="T9" fmla="*/ 449 h 449"/>
                                    <a:gd name="T10" fmla="*/ 9 w 552"/>
                                    <a:gd name="T11" fmla="*/ 449 h 449"/>
                                    <a:gd name="T12" fmla="*/ 12 w 552"/>
                                    <a:gd name="T13" fmla="*/ 446 h 449"/>
                                    <a:gd name="T14" fmla="*/ 15 w 552"/>
                                    <a:gd name="T15" fmla="*/ 446 h 449"/>
                                    <a:gd name="T16" fmla="*/ 549 w 552"/>
                                    <a:gd name="T17" fmla="*/ 15 h 449"/>
                                    <a:gd name="T18" fmla="*/ 549 w 552"/>
                                    <a:gd name="T19" fmla="*/ 12 h 449"/>
                                    <a:gd name="T20" fmla="*/ 552 w 552"/>
                                    <a:gd name="T21" fmla="*/ 9 h 449"/>
                                    <a:gd name="T22" fmla="*/ 552 w 552"/>
                                    <a:gd name="T23" fmla="*/ 6 h 449"/>
                                    <a:gd name="T24" fmla="*/ 546 w 552"/>
                                    <a:gd name="T25" fmla="*/ 0 h 449"/>
                                    <a:gd name="T26" fmla="*/ 537 w 552"/>
                                    <a:gd name="T27" fmla="*/ 0 h 449"/>
                                    <a:gd name="T28" fmla="*/ 3 w 552"/>
                                    <a:gd name="T29" fmla="*/ 43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52" h="449">
                                      <a:moveTo>
                                        <a:pt x="3" y="431"/>
                                      </a:moveTo>
                                      <a:lnTo>
                                        <a:pt x="0" y="434"/>
                                      </a:lnTo>
                                      <a:lnTo>
                                        <a:pt x="0" y="446"/>
                                      </a:lnTo>
                                      <a:lnTo>
                                        <a:pt x="6" y="446"/>
                                      </a:lnTo>
                                      <a:lnTo>
                                        <a:pt x="6" y="449"/>
                                      </a:lnTo>
                                      <a:lnTo>
                                        <a:pt x="9" y="449"/>
                                      </a:lnTo>
                                      <a:lnTo>
                                        <a:pt x="12" y="446"/>
                                      </a:lnTo>
                                      <a:lnTo>
                                        <a:pt x="15" y="446"/>
                                      </a:lnTo>
                                      <a:lnTo>
                                        <a:pt x="549" y="15"/>
                                      </a:lnTo>
                                      <a:lnTo>
                                        <a:pt x="549" y="12"/>
                                      </a:lnTo>
                                      <a:lnTo>
                                        <a:pt x="552" y="9"/>
                                      </a:lnTo>
                                      <a:lnTo>
                                        <a:pt x="552" y="6"/>
                                      </a:lnTo>
                                      <a:lnTo>
                                        <a:pt x="546" y="0"/>
                                      </a:lnTo>
                                      <a:lnTo>
                                        <a:pt x="537" y="0"/>
                                      </a:lnTo>
                                      <a:lnTo>
                                        <a:pt x="3"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16"/>
                              <wps:cNvSpPr>
                                <a:spLocks/>
                              </wps:cNvSpPr>
                              <wps:spPr bwMode="auto">
                                <a:xfrm>
                                  <a:off x="1174750" y="1332865"/>
                                  <a:ext cx="554990" cy="11430"/>
                                </a:xfrm>
                                <a:custGeom>
                                  <a:avLst/>
                                  <a:gdLst>
                                    <a:gd name="T0" fmla="*/ 865 w 874"/>
                                    <a:gd name="T1" fmla="*/ 18 h 18"/>
                                    <a:gd name="T2" fmla="*/ 868 w 874"/>
                                    <a:gd name="T3" fmla="*/ 15 h 18"/>
                                    <a:gd name="T4" fmla="*/ 871 w 874"/>
                                    <a:gd name="T5" fmla="*/ 15 h 18"/>
                                    <a:gd name="T6" fmla="*/ 871 w 874"/>
                                    <a:gd name="T7" fmla="*/ 12 h 18"/>
                                    <a:gd name="T8" fmla="*/ 874 w 874"/>
                                    <a:gd name="T9" fmla="*/ 9 h 18"/>
                                    <a:gd name="T10" fmla="*/ 874 w 874"/>
                                    <a:gd name="T11" fmla="*/ 6 h 18"/>
                                    <a:gd name="T12" fmla="*/ 868 w 874"/>
                                    <a:gd name="T13" fmla="*/ 0 h 18"/>
                                    <a:gd name="T14" fmla="*/ 3 w 874"/>
                                    <a:gd name="T15" fmla="*/ 0 h 18"/>
                                    <a:gd name="T16" fmla="*/ 3 w 874"/>
                                    <a:gd name="T17" fmla="*/ 3 h 18"/>
                                    <a:gd name="T18" fmla="*/ 0 w 874"/>
                                    <a:gd name="T19" fmla="*/ 3 h 18"/>
                                    <a:gd name="T20" fmla="*/ 0 w 874"/>
                                    <a:gd name="T21" fmla="*/ 12 h 18"/>
                                    <a:gd name="T22" fmla="*/ 6 w 874"/>
                                    <a:gd name="T23" fmla="*/ 18 h 18"/>
                                    <a:gd name="T24" fmla="*/ 9 w 874"/>
                                    <a:gd name="T25" fmla="*/ 18 h 18"/>
                                    <a:gd name="T26" fmla="*/ 865 w 874"/>
                                    <a:gd name="T27"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74" h="18">
                                      <a:moveTo>
                                        <a:pt x="865" y="18"/>
                                      </a:moveTo>
                                      <a:lnTo>
                                        <a:pt x="868" y="15"/>
                                      </a:lnTo>
                                      <a:lnTo>
                                        <a:pt x="871" y="15"/>
                                      </a:lnTo>
                                      <a:lnTo>
                                        <a:pt x="871" y="12"/>
                                      </a:lnTo>
                                      <a:lnTo>
                                        <a:pt x="874" y="9"/>
                                      </a:lnTo>
                                      <a:lnTo>
                                        <a:pt x="874" y="6"/>
                                      </a:lnTo>
                                      <a:lnTo>
                                        <a:pt x="868" y="0"/>
                                      </a:lnTo>
                                      <a:lnTo>
                                        <a:pt x="3" y="0"/>
                                      </a:lnTo>
                                      <a:lnTo>
                                        <a:pt x="3" y="3"/>
                                      </a:lnTo>
                                      <a:lnTo>
                                        <a:pt x="0" y="3"/>
                                      </a:lnTo>
                                      <a:lnTo>
                                        <a:pt x="0" y="12"/>
                                      </a:lnTo>
                                      <a:lnTo>
                                        <a:pt x="6" y="18"/>
                                      </a:lnTo>
                                      <a:lnTo>
                                        <a:pt x="9" y="18"/>
                                      </a:lnTo>
                                      <a:lnTo>
                                        <a:pt x="865"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17"/>
                              <wps:cNvSpPr>
                                <a:spLocks/>
                              </wps:cNvSpPr>
                              <wps:spPr bwMode="auto">
                                <a:xfrm>
                                  <a:off x="680085" y="51435"/>
                                  <a:ext cx="3810" cy="524510"/>
                                </a:xfrm>
                                <a:custGeom>
                                  <a:avLst/>
                                  <a:gdLst>
                                    <a:gd name="T0" fmla="*/ 0 w 6"/>
                                    <a:gd name="T1" fmla="*/ 823 h 826"/>
                                    <a:gd name="T2" fmla="*/ 0 w 6"/>
                                    <a:gd name="T3" fmla="*/ 826 h 826"/>
                                    <a:gd name="T4" fmla="*/ 3 w 6"/>
                                    <a:gd name="T5" fmla="*/ 826 h 826"/>
                                    <a:gd name="T6" fmla="*/ 3 w 6"/>
                                    <a:gd name="T7" fmla="*/ 823 h 826"/>
                                    <a:gd name="T8" fmla="*/ 6 w 6"/>
                                    <a:gd name="T9" fmla="*/ 823 h 826"/>
                                    <a:gd name="T10" fmla="*/ 6 w 6"/>
                                    <a:gd name="T11" fmla="*/ 0 h 826"/>
                                    <a:gd name="T12" fmla="*/ 0 w 6"/>
                                    <a:gd name="T13" fmla="*/ 0 h 826"/>
                                    <a:gd name="T14" fmla="*/ 0 w 6"/>
                                    <a:gd name="T15" fmla="*/ 3 h 826"/>
                                    <a:gd name="T16" fmla="*/ 0 w 6"/>
                                    <a:gd name="T17" fmla="*/ 823 h 8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826">
                                      <a:moveTo>
                                        <a:pt x="0" y="823"/>
                                      </a:moveTo>
                                      <a:lnTo>
                                        <a:pt x="0" y="826"/>
                                      </a:lnTo>
                                      <a:lnTo>
                                        <a:pt x="3" y="826"/>
                                      </a:lnTo>
                                      <a:lnTo>
                                        <a:pt x="3" y="823"/>
                                      </a:lnTo>
                                      <a:lnTo>
                                        <a:pt x="6" y="823"/>
                                      </a:lnTo>
                                      <a:lnTo>
                                        <a:pt x="6" y="0"/>
                                      </a:lnTo>
                                      <a:lnTo>
                                        <a:pt x="0" y="0"/>
                                      </a:lnTo>
                                      <a:lnTo>
                                        <a:pt x="0" y="3"/>
                                      </a:lnTo>
                                      <a:lnTo>
                                        <a:pt x="0" y="8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18"/>
                              <wps:cNvSpPr>
                                <a:spLocks/>
                              </wps:cNvSpPr>
                              <wps:spPr bwMode="auto">
                                <a:xfrm>
                                  <a:off x="631190" y="1905"/>
                                  <a:ext cx="104140" cy="150495"/>
                                </a:xfrm>
                                <a:custGeom>
                                  <a:avLst/>
                                  <a:gdLst>
                                    <a:gd name="T0" fmla="*/ 0 w 164"/>
                                    <a:gd name="T1" fmla="*/ 237 h 237"/>
                                    <a:gd name="T2" fmla="*/ 80 w 164"/>
                                    <a:gd name="T3" fmla="*/ 0 h 237"/>
                                    <a:gd name="T4" fmla="*/ 164 w 164"/>
                                    <a:gd name="T5" fmla="*/ 237 h 237"/>
                                    <a:gd name="T6" fmla="*/ 80 w 164"/>
                                    <a:gd name="T7" fmla="*/ 81 h 237"/>
                                    <a:gd name="T8" fmla="*/ 0 w 164"/>
                                    <a:gd name="T9" fmla="*/ 237 h 237"/>
                                  </a:gdLst>
                                  <a:ahLst/>
                                  <a:cxnLst>
                                    <a:cxn ang="0">
                                      <a:pos x="T0" y="T1"/>
                                    </a:cxn>
                                    <a:cxn ang="0">
                                      <a:pos x="T2" y="T3"/>
                                    </a:cxn>
                                    <a:cxn ang="0">
                                      <a:pos x="T4" y="T5"/>
                                    </a:cxn>
                                    <a:cxn ang="0">
                                      <a:pos x="T6" y="T7"/>
                                    </a:cxn>
                                    <a:cxn ang="0">
                                      <a:pos x="T8" y="T9"/>
                                    </a:cxn>
                                  </a:cxnLst>
                                  <a:rect l="0" t="0" r="r" b="b"/>
                                  <a:pathLst>
                                    <a:path w="164" h="237">
                                      <a:moveTo>
                                        <a:pt x="0" y="237"/>
                                      </a:moveTo>
                                      <a:lnTo>
                                        <a:pt x="80" y="0"/>
                                      </a:lnTo>
                                      <a:lnTo>
                                        <a:pt x="164" y="237"/>
                                      </a:lnTo>
                                      <a:lnTo>
                                        <a:pt x="80" y="81"/>
                                      </a:lnTo>
                                      <a:lnTo>
                                        <a:pt x="0" y="237"/>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82" name="Freeform 219"/>
                              <wps:cNvSpPr>
                                <a:spLocks/>
                              </wps:cNvSpPr>
                              <wps:spPr bwMode="auto">
                                <a:xfrm>
                                  <a:off x="680085" y="564515"/>
                                  <a:ext cx="502285" cy="3810"/>
                                </a:xfrm>
                                <a:custGeom>
                                  <a:avLst/>
                                  <a:gdLst>
                                    <a:gd name="T0" fmla="*/ 3 w 791"/>
                                    <a:gd name="T1" fmla="*/ 0 h 6"/>
                                    <a:gd name="T2" fmla="*/ 0 w 791"/>
                                    <a:gd name="T3" fmla="*/ 0 h 6"/>
                                    <a:gd name="T4" fmla="*/ 0 w 791"/>
                                    <a:gd name="T5" fmla="*/ 6 h 6"/>
                                    <a:gd name="T6" fmla="*/ 788 w 791"/>
                                    <a:gd name="T7" fmla="*/ 6 h 6"/>
                                    <a:gd name="T8" fmla="*/ 788 w 791"/>
                                    <a:gd name="T9" fmla="*/ 3 h 6"/>
                                    <a:gd name="T10" fmla="*/ 791 w 791"/>
                                    <a:gd name="T11" fmla="*/ 3 h 6"/>
                                    <a:gd name="T12" fmla="*/ 791 w 791"/>
                                    <a:gd name="T13" fmla="*/ 0 h 6"/>
                                    <a:gd name="T14" fmla="*/ 788 w 791"/>
                                    <a:gd name="T15" fmla="*/ 0 h 6"/>
                                    <a:gd name="T16" fmla="*/ 3 w 791"/>
                                    <a:gd name="T17" fmla="*/ 0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91" h="6">
                                      <a:moveTo>
                                        <a:pt x="3" y="0"/>
                                      </a:moveTo>
                                      <a:lnTo>
                                        <a:pt x="0" y="0"/>
                                      </a:lnTo>
                                      <a:lnTo>
                                        <a:pt x="0" y="6"/>
                                      </a:lnTo>
                                      <a:lnTo>
                                        <a:pt x="788" y="6"/>
                                      </a:lnTo>
                                      <a:lnTo>
                                        <a:pt x="788" y="3"/>
                                      </a:lnTo>
                                      <a:lnTo>
                                        <a:pt x="791" y="3"/>
                                      </a:lnTo>
                                      <a:lnTo>
                                        <a:pt x="791" y="0"/>
                                      </a:lnTo>
                                      <a:lnTo>
                                        <a:pt x="788" y="0"/>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20"/>
                              <wps:cNvSpPr>
                                <a:spLocks/>
                              </wps:cNvSpPr>
                              <wps:spPr bwMode="auto">
                                <a:xfrm>
                                  <a:off x="1083945" y="513080"/>
                                  <a:ext cx="149225" cy="104775"/>
                                </a:xfrm>
                                <a:custGeom>
                                  <a:avLst/>
                                  <a:gdLst>
                                    <a:gd name="T0" fmla="*/ 0 w 235"/>
                                    <a:gd name="T1" fmla="*/ 0 h 165"/>
                                    <a:gd name="T2" fmla="*/ 235 w 235"/>
                                    <a:gd name="T3" fmla="*/ 84 h 165"/>
                                    <a:gd name="T4" fmla="*/ 0 w 235"/>
                                    <a:gd name="T5" fmla="*/ 165 h 165"/>
                                    <a:gd name="T6" fmla="*/ 152 w 235"/>
                                    <a:gd name="T7" fmla="*/ 84 h 165"/>
                                    <a:gd name="T8" fmla="*/ 0 w 235"/>
                                    <a:gd name="T9" fmla="*/ 0 h 165"/>
                                  </a:gdLst>
                                  <a:ahLst/>
                                  <a:cxnLst>
                                    <a:cxn ang="0">
                                      <a:pos x="T0" y="T1"/>
                                    </a:cxn>
                                    <a:cxn ang="0">
                                      <a:pos x="T2" y="T3"/>
                                    </a:cxn>
                                    <a:cxn ang="0">
                                      <a:pos x="T4" y="T5"/>
                                    </a:cxn>
                                    <a:cxn ang="0">
                                      <a:pos x="T6" y="T7"/>
                                    </a:cxn>
                                    <a:cxn ang="0">
                                      <a:pos x="T8" y="T9"/>
                                    </a:cxn>
                                  </a:cxnLst>
                                  <a:rect l="0" t="0" r="r" b="b"/>
                                  <a:pathLst>
                                    <a:path w="235" h="165">
                                      <a:moveTo>
                                        <a:pt x="0" y="0"/>
                                      </a:moveTo>
                                      <a:lnTo>
                                        <a:pt x="235" y="84"/>
                                      </a:lnTo>
                                      <a:lnTo>
                                        <a:pt x="0" y="165"/>
                                      </a:lnTo>
                                      <a:lnTo>
                                        <a:pt x="152" y="84"/>
                                      </a:lnTo>
                                      <a:lnTo>
                                        <a:pt x="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84" name="Freeform 221"/>
                              <wps:cNvSpPr>
                                <a:spLocks/>
                              </wps:cNvSpPr>
                              <wps:spPr bwMode="auto">
                                <a:xfrm>
                                  <a:off x="504190" y="564515"/>
                                  <a:ext cx="179705" cy="118110"/>
                                </a:xfrm>
                                <a:custGeom>
                                  <a:avLst/>
                                  <a:gdLst>
                                    <a:gd name="T0" fmla="*/ 280 w 283"/>
                                    <a:gd name="T1" fmla="*/ 3 h 186"/>
                                    <a:gd name="T2" fmla="*/ 283 w 283"/>
                                    <a:gd name="T3" fmla="*/ 3 h 186"/>
                                    <a:gd name="T4" fmla="*/ 283 w 283"/>
                                    <a:gd name="T5" fmla="*/ 0 h 186"/>
                                    <a:gd name="T6" fmla="*/ 277 w 283"/>
                                    <a:gd name="T7" fmla="*/ 0 h 186"/>
                                    <a:gd name="T8" fmla="*/ 0 w 283"/>
                                    <a:gd name="T9" fmla="*/ 180 h 186"/>
                                    <a:gd name="T10" fmla="*/ 0 w 283"/>
                                    <a:gd name="T11" fmla="*/ 186 h 186"/>
                                    <a:gd name="T12" fmla="*/ 3 w 283"/>
                                    <a:gd name="T13" fmla="*/ 186 h 186"/>
                                    <a:gd name="T14" fmla="*/ 3 w 283"/>
                                    <a:gd name="T15" fmla="*/ 183 h 186"/>
                                    <a:gd name="T16" fmla="*/ 280 w 283"/>
                                    <a:gd name="T17" fmla="*/ 3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3" h="186">
                                      <a:moveTo>
                                        <a:pt x="280" y="3"/>
                                      </a:moveTo>
                                      <a:lnTo>
                                        <a:pt x="283" y="3"/>
                                      </a:lnTo>
                                      <a:lnTo>
                                        <a:pt x="283" y="0"/>
                                      </a:lnTo>
                                      <a:lnTo>
                                        <a:pt x="277" y="0"/>
                                      </a:lnTo>
                                      <a:lnTo>
                                        <a:pt x="0" y="180"/>
                                      </a:lnTo>
                                      <a:lnTo>
                                        <a:pt x="0" y="186"/>
                                      </a:lnTo>
                                      <a:lnTo>
                                        <a:pt x="3" y="186"/>
                                      </a:lnTo>
                                      <a:lnTo>
                                        <a:pt x="3" y="183"/>
                                      </a:lnTo>
                                      <a:lnTo>
                                        <a:pt x="28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22"/>
                              <wps:cNvSpPr>
                                <a:spLocks/>
                              </wps:cNvSpPr>
                              <wps:spPr bwMode="auto">
                                <a:xfrm>
                                  <a:off x="460375" y="581660"/>
                                  <a:ext cx="157480" cy="127635"/>
                                </a:xfrm>
                                <a:custGeom>
                                  <a:avLst/>
                                  <a:gdLst>
                                    <a:gd name="T0" fmla="*/ 248 w 248"/>
                                    <a:gd name="T1" fmla="*/ 141 h 201"/>
                                    <a:gd name="T2" fmla="*/ 0 w 248"/>
                                    <a:gd name="T3" fmla="*/ 201 h 201"/>
                                    <a:gd name="T4" fmla="*/ 155 w 248"/>
                                    <a:gd name="T5" fmla="*/ 0 h 201"/>
                                    <a:gd name="T6" fmla="*/ 72 w 248"/>
                                    <a:gd name="T7" fmla="*/ 156 h 201"/>
                                    <a:gd name="T8" fmla="*/ 248 w 248"/>
                                    <a:gd name="T9" fmla="*/ 141 h 201"/>
                                  </a:gdLst>
                                  <a:ahLst/>
                                  <a:cxnLst>
                                    <a:cxn ang="0">
                                      <a:pos x="T0" y="T1"/>
                                    </a:cxn>
                                    <a:cxn ang="0">
                                      <a:pos x="T2" y="T3"/>
                                    </a:cxn>
                                    <a:cxn ang="0">
                                      <a:pos x="T4" y="T5"/>
                                    </a:cxn>
                                    <a:cxn ang="0">
                                      <a:pos x="T6" y="T7"/>
                                    </a:cxn>
                                    <a:cxn ang="0">
                                      <a:pos x="T8" y="T9"/>
                                    </a:cxn>
                                  </a:cxnLst>
                                  <a:rect l="0" t="0" r="r" b="b"/>
                                  <a:pathLst>
                                    <a:path w="248" h="201">
                                      <a:moveTo>
                                        <a:pt x="248" y="141"/>
                                      </a:moveTo>
                                      <a:lnTo>
                                        <a:pt x="0" y="201"/>
                                      </a:lnTo>
                                      <a:lnTo>
                                        <a:pt x="155" y="0"/>
                                      </a:lnTo>
                                      <a:lnTo>
                                        <a:pt x="72" y="156"/>
                                      </a:lnTo>
                                      <a:lnTo>
                                        <a:pt x="248" y="14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86" name="Rectangle 223"/>
                              <wps:cNvSpPr>
                                <a:spLocks noChangeArrowheads="1"/>
                              </wps:cNvSpPr>
                              <wps:spPr bwMode="auto">
                                <a:xfrm>
                                  <a:off x="1042035" y="408940"/>
                                  <a:ext cx="514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proofErr w:type="gramStart"/>
                                    <w:r>
                                      <w:rPr>
                                        <w:rFonts w:ascii="Arial" w:hAnsi="Arial" w:cs="Arial"/>
                                        <w:color w:val="000000"/>
                                        <w:sz w:val="16"/>
                                        <w:szCs w:val="16"/>
                                        <w:lang w:val="en-US"/>
                                      </w:rPr>
                                      <w:t>x</w:t>
                                    </w:r>
                                    <w:proofErr w:type="gramEnd"/>
                                  </w:p>
                                </w:txbxContent>
                              </wps:txbx>
                              <wps:bodyPr rot="0" vert="horz" wrap="none" lIns="0" tIns="0" rIns="0" bIns="0" anchor="t" anchorCtr="0" upright="1">
                                <a:spAutoFit/>
                              </wps:bodyPr>
                            </wps:wsp>
                            <wps:wsp>
                              <wps:cNvPr id="287" name="Rectangle 224"/>
                              <wps:cNvSpPr>
                                <a:spLocks noChangeArrowheads="1"/>
                              </wps:cNvSpPr>
                              <wps:spPr bwMode="auto">
                                <a:xfrm>
                                  <a:off x="532130" y="81915"/>
                                  <a:ext cx="514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proofErr w:type="gramStart"/>
                                    <w:r>
                                      <w:rPr>
                                        <w:rFonts w:ascii="Arial" w:hAnsi="Arial" w:cs="Arial"/>
                                        <w:color w:val="000000"/>
                                        <w:sz w:val="16"/>
                                        <w:szCs w:val="16"/>
                                        <w:lang w:val="en-US"/>
                                      </w:rPr>
                                      <w:t>y</w:t>
                                    </w:r>
                                    <w:proofErr w:type="gramEnd"/>
                                  </w:p>
                                </w:txbxContent>
                              </wps:txbx>
                              <wps:bodyPr rot="0" vert="horz" wrap="none" lIns="0" tIns="0" rIns="0" bIns="0" anchor="t" anchorCtr="0" upright="1">
                                <a:spAutoFit/>
                              </wps:bodyPr>
                            </wps:wsp>
                            <wps:wsp>
                              <wps:cNvPr id="288" name="Rectangle 225"/>
                              <wps:cNvSpPr>
                                <a:spLocks noChangeArrowheads="1"/>
                              </wps:cNvSpPr>
                              <wps:spPr bwMode="auto">
                                <a:xfrm>
                                  <a:off x="382905" y="553085"/>
                                  <a:ext cx="514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proofErr w:type="gramStart"/>
                                    <w:r>
                                      <w:rPr>
                                        <w:rFonts w:ascii="Arial" w:hAnsi="Arial" w:cs="Arial"/>
                                        <w:color w:val="000000"/>
                                        <w:sz w:val="16"/>
                                        <w:szCs w:val="16"/>
                                        <w:lang w:val="en-US"/>
                                      </w:rPr>
                                      <w:t>z</w:t>
                                    </w:r>
                                    <w:proofErr w:type="gramEnd"/>
                                  </w:p>
                                </w:txbxContent>
                              </wps:txbx>
                              <wps:bodyPr rot="0" vert="horz" wrap="none" lIns="0" tIns="0" rIns="0" bIns="0" anchor="t" anchorCtr="0" upright="1">
                                <a:spAutoFit/>
                              </wps:bodyPr>
                            </wps:wsp>
                            <wps:wsp>
                              <wps:cNvPr id="289" name="Rectangle 226"/>
                              <wps:cNvSpPr>
                                <a:spLocks noChangeArrowheads="1"/>
                              </wps:cNvSpPr>
                              <wps:spPr bwMode="auto">
                                <a:xfrm>
                                  <a:off x="45720" y="125857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r>
                                      <w:rPr>
                                        <w:rFonts w:ascii="Arial" w:hAnsi="Arial" w:cs="Arial"/>
                                        <w:color w:val="000000"/>
                                        <w:sz w:val="16"/>
                                        <w:szCs w:val="16"/>
                                        <w:lang w:val="en-US"/>
                                      </w:rPr>
                                      <w:t>1</w:t>
                                    </w:r>
                                  </w:p>
                                </w:txbxContent>
                              </wps:txbx>
                              <wps:bodyPr rot="0" vert="horz" wrap="none" lIns="0" tIns="0" rIns="0" bIns="0" anchor="t" anchorCtr="0" upright="1">
                                <a:spAutoFit/>
                              </wps:bodyPr>
                            </wps:wsp>
                            <wps:wsp>
                              <wps:cNvPr id="290" name="Rectangle 227"/>
                              <wps:cNvSpPr>
                                <a:spLocks noChangeArrowheads="1"/>
                              </wps:cNvSpPr>
                              <wps:spPr bwMode="auto">
                                <a:xfrm>
                                  <a:off x="807085" y="95059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r>
                                      <w:rPr>
                                        <w:rFonts w:ascii="Arial" w:hAnsi="Arial" w:cs="Arial"/>
                                        <w:color w:val="000000"/>
                                        <w:sz w:val="16"/>
                                        <w:szCs w:val="16"/>
                                        <w:lang w:val="en-US"/>
                                      </w:rPr>
                                      <w:t>2</w:t>
                                    </w:r>
                                  </w:p>
                                </w:txbxContent>
                              </wps:txbx>
                              <wps:bodyPr rot="0" vert="horz" wrap="none" lIns="0" tIns="0" rIns="0" bIns="0" anchor="t" anchorCtr="0" upright="1">
                                <a:spAutoFit/>
                              </wps:bodyPr>
                            </wps:wsp>
                            <wps:wsp>
                              <wps:cNvPr id="291" name="Rectangle 228"/>
                              <wps:cNvSpPr>
                                <a:spLocks noChangeArrowheads="1"/>
                              </wps:cNvSpPr>
                              <wps:spPr bwMode="auto">
                                <a:xfrm>
                                  <a:off x="1223645" y="117284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r>
                                      <w:rPr>
                                        <w:rFonts w:ascii="Arial" w:hAnsi="Arial" w:cs="Arial"/>
                                        <w:color w:val="000000"/>
                                        <w:sz w:val="16"/>
                                        <w:szCs w:val="16"/>
                                        <w:lang w:val="en-US"/>
                                      </w:rPr>
                                      <w:t>3</w:t>
                                    </w:r>
                                  </w:p>
                                </w:txbxContent>
                              </wps:txbx>
                              <wps:bodyPr rot="0" vert="horz" wrap="none" lIns="0" tIns="0" rIns="0" bIns="0" anchor="t" anchorCtr="0" upright="1">
                                <a:spAutoFit/>
                              </wps:bodyPr>
                            </wps:wsp>
                            <wps:wsp>
                              <wps:cNvPr id="292" name="Rectangle 229"/>
                              <wps:cNvSpPr>
                                <a:spLocks noChangeArrowheads="1"/>
                              </wps:cNvSpPr>
                              <wps:spPr bwMode="auto">
                                <a:xfrm>
                                  <a:off x="314325" y="108775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r>
                                      <w:rPr>
                                        <w:rFonts w:ascii="Arial" w:hAnsi="Arial" w:cs="Arial"/>
                                        <w:color w:val="000000"/>
                                        <w:sz w:val="16"/>
                                        <w:szCs w:val="16"/>
                                        <w:lang w:val="en-US"/>
                                      </w:rPr>
                                      <w:t>4</w:t>
                                    </w:r>
                                  </w:p>
                                </w:txbxContent>
                              </wps:txbx>
                              <wps:bodyPr rot="0" vert="horz" wrap="none" lIns="0" tIns="0" rIns="0" bIns="0" anchor="t" anchorCtr="0" upright="1">
                                <a:spAutoFit/>
                              </wps:bodyPr>
                            </wps:wsp>
                            <wps:wsp>
                              <wps:cNvPr id="293" name="Rectangle 230"/>
                              <wps:cNvSpPr>
                                <a:spLocks noChangeArrowheads="1"/>
                              </wps:cNvSpPr>
                              <wps:spPr bwMode="auto">
                                <a:xfrm>
                                  <a:off x="1572260" y="74549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Default="00250735" w:rsidP="00250735">
                                    <w:r>
                                      <w:rPr>
                                        <w:rFonts w:ascii="Arial" w:hAnsi="Arial" w:cs="Arial"/>
                                        <w:color w:val="000000"/>
                                        <w:sz w:val="16"/>
                                        <w:szCs w:val="16"/>
                                        <w:lang w:val="en-US"/>
                                      </w:rPr>
                                      <w:t>5</w:t>
                                    </w:r>
                                  </w:p>
                                </w:txbxContent>
                              </wps:txbx>
                              <wps:bodyPr rot="0" vert="horz" wrap="none" lIns="0" tIns="0" rIns="0" bIns="0" anchor="t" anchorCtr="0" upright="1">
                                <a:spAutoFit/>
                              </wps:bodyPr>
                            </wps:wsp>
                            <wps:wsp>
                              <wps:cNvPr id="294" name="Freeform 231"/>
                              <wps:cNvSpPr>
                                <a:spLocks/>
                              </wps:cNvSpPr>
                              <wps:spPr bwMode="auto">
                                <a:xfrm>
                                  <a:off x="1165225" y="1112520"/>
                                  <a:ext cx="11430" cy="226060"/>
                                </a:xfrm>
                                <a:custGeom>
                                  <a:avLst/>
                                  <a:gdLst>
                                    <a:gd name="T0" fmla="*/ 18 w 18"/>
                                    <a:gd name="T1" fmla="*/ 8 h 356"/>
                                    <a:gd name="T2" fmla="*/ 18 w 18"/>
                                    <a:gd name="T3" fmla="*/ 6 h 356"/>
                                    <a:gd name="T4" fmla="*/ 12 w 18"/>
                                    <a:gd name="T5" fmla="*/ 0 h 356"/>
                                    <a:gd name="T6" fmla="*/ 3 w 18"/>
                                    <a:gd name="T7" fmla="*/ 0 h 356"/>
                                    <a:gd name="T8" fmla="*/ 3 w 18"/>
                                    <a:gd name="T9" fmla="*/ 3 h 356"/>
                                    <a:gd name="T10" fmla="*/ 0 w 18"/>
                                    <a:gd name="T11" fmla="*/ 3 h 356"/>
                                    <a:gd name="T12" fmla="*/ 0 w 18"/>
                                    <a:gd name="T13" fmla="*/ 350 h 356"/>
                                    <a:gd name="T14" fmla="*/ 6 w 18"/>
                                    <a:gd name="T15" fmla="*/ 356 h 356"/>
                                    <a:gd name="T16" fmla="*/ 9 w 18"/>
                                    <a:gd name="T17" fmla="*/ 356 h 356"/>
                                    <a:gd name="T18" fmla="*/ 12 w 18"/>
                                    <a:gd name="T19" fmla="*/ 353 h 356"/>
                                    <a:gd name="T20" fmla="*/ 15 w 18"/>
                                    <a:gd name="T21" fmla="*/ 353 h 356"/>
                                    <a:gd name="T22" fmla="*/ 15 w 18"/>
                                    <a:gd name="T23" fmla="*/ 350 h 356"/>
                                    <a:gd name="T24" fmla="*/ 18 w 18"/>
                                    <a:gd name="T25" fmla="*/ 347 h 356"/>
                                    <a:gd name="T26" fmla="*/ 18 w 18"/>
                                    <a:gd name="T27" fmla="*/ 8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 h="356">
                                      <a:moveTo>
                                        <a:pt x="18" y="8"/>
                                      </a:moveTo>
                                      <a:lnTo>
                                        <a:pt x="18" y="6"/>
                                      </a:lnTo>
                                      <a:lnTo>
                                        <a:pt x="12" y="0"/>
                                      </a:lnTo>
                                      <a:lnTo>
                                        <a:pt x="3" y="0"/>
                                      </a:lnTo>
                                      <a:lnTo>
                                        <a:pt x="3" y="3"/>
                                      </a:lnTo>
                                      <a:lnTo>
                                        <a:pt x="0" y="3"/>
                                      </a:lnTo>
                                      <a:lnTo>
                                        <a:pt x="0" y="350"/>
                                      </a:lnTo>
                                      <a:lnTo>
                                        <a:pt x="6" y="356"/>
                                      </a:lnTo>
                                      <a:lnTo>
                                        <a:pt x="9" y="356"/>
                                      </a:lnTo>
                                      <a:lnTo>
                                        <a:pt x="12" y="353"/>
                                      </a:lnTo>
                                      <a:lnTo>
                                        <a:pt x="15" y="353"/>
                                      </a:lnTo>
                                      <a:lnTo>
                                        <a:pt x="15" y="350"/>
                                      </a:lnTo>
                                      <a:lnTo>
                                        <a:pt x="18" y="347"/>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32"/>
                              <wps:cNvSpPr>
                                <a:spLocks/>
                              </wps:cNvSpPr>
                              <wps:spPr bwMode="auto">
                                <a:xfrm>
                                  <a:off x="1091565" y="929640"/>
                                  <a:ext cx="160655" cy="187960"/>
                                </a:xfrm>
                                <a:custGeom>
                                  <a:avLst/>
                                  <a:gdLst>
                                    <a:gd name="T0" fmla="*/ 122 w 253"/>
                                    <a:gd name="T1" fmla="*/ 9 h 296"/>
                                    <a:gd name="T2" fmla="*/ 116 w 253"/>
                                    <a:gd name="T3" fmla="*/ 21 h 296"/>
                                    <a:gd name="T4" fmla="*/ 110 w 253"/>
                                    <a:gd name="T5" fmla="*/ 33 h 296"/>
                                    <a:gd name="T6" fmla="*/ 104 w 253"/>
                                    <a:gd name="T7" fmla="*/ 45 h 296"/>
                                    <a:gd name="T8" fmla="*/ 98 w 253"/>
                                    <a:gd name="T9" fmla="*/ 57 h 296"/>
                                    <a:gd name="T10" fmla="*/ 92 w 253"/>
                                    <a:gd name="T11" fmla="*/ 69 h 296"/>
                                    <a:gd name="T12" fmla="*/ 86 w 253"/>
                                    <a:gd name="T13" fmla="*/ 81 h 296"/>
                                    <a:gd name="T14" fmla="*/ 80 w 253"/>
                                    <a:gd name="T15" fmla="*/ 93 h 296"/>
                                    <a:gd name="T16" fmla="*/ 74 w 253"/>
                                    <a:gd name="T17" fmla="*/ 105 h 296"/>
                                    <a:gd name="T18" fmla="*/ 68 w 253"/>
                                    <a:gd name="T19" fmla="*/ 117 h 296"/>
                                    <a:gd name="T20" fmla="*/ 62 w 253"/>
                                    <a:gd name="T21" fmla="*/ 129 h 296"/>
                                    <a:gd name="T22" fmla="*/ 56 w 253"/>
                                    <a:gd name="T23" fmla="*/ 141 h 296"/>
                                    <a:gd name="T24" fmla="*/ 50 w 253"/>
                                    <a:gd name="T25" fmla="*/ 153 h 296"/>
                                    <a:gd name="T26" fmla="*/ 44 w 253"/>
                                    <a:gd name="T27" fmla="*/ 165 h 296"/>
                                    <a:gd name="T28" fmla="*/ 38 w 253"/>
                                    <a:gd name="T29" fmla="*/ 177 h 296"/>
                                    <a:gd name="T30" fmla="*/ 32 w 253"/>
                                    <a:gd name="T31" fmla="*/ 189 h 296"/>
                                    <a:gd name="T32" fmla="*/ 26 w 253"/>
                                    <a:gd name="T33" fmla="*/ 201 h 296"/>
                                    <a:gd name="T34" fmla="*/ 20 w 253"/>
                                    <a:gd name="T35" fmla="*/ 213 h 296"/>
                                    <a:gd name="T36" fmla="*/ 14 w 253"/>
                                    <a:gd name="T37" fmla="*/ 225 h 296"/>
                                    <a:gd name="T38" fmla="*/ 9 w 253"/>
                                    <a:gd name="T39" fmla="*/ 237 h 296"/>
                                    <a:gd name="T40" fmla="*/ 3 w 253"/>
                                    <a:gd name="T41" fmla="*/ 249 h 296"/>
                                    <a:gd name="T42" fmla="*/ 3 w 253"/>
                                    <a:gd name="T43" fmla="*/ 270 h 296"/>
                                    <a:gd name="T44" fmla="*/ 14 w 253"/>
                                    <a:gd name="T45" fmla="*/ 279 h 296"/>
                                    <a:gd name="T46" fmla="*/ 26 w 253"/>
                                    <a:gd name="T47" fmla="*/ 285 h 296"/>
                                    <a:gd name="T48" fmla="*/ 41 w 253"/>
                                    <a:gd name="T49" fmla="*/ 291 h 296"/>
                                    <a:gd name="T50" fmla="*/ 71 w 253"/>
                                    <a:gd name="T51" fmla="*/ 296 h 296"/>
                                    <a:gd name="T52" fmla="*/ 196 w 253"/>
                                    <a:gd name="T53" fmla="*/ 291 h 296"/>
                                    <a:gd name="T54" fmla="*/ 220 w 253"/>
                                    <a:gd name="T55" fmla="*/ 285 h 296"/>
                                    <a:gd name="T56" fmla="*/ 232 w 253"/>
                                    <a:gd name="T57" fmla="*/ 279 h 296"/>
                                    <a:gd name="T58" fmla="*/ 250 w 253"/>
                                    <a:gd name="T59" fmla="*/ 270 h 296"/>
                                    <a:gd name="T60" fmla="*/ 250 w 253"/>
                                    <a:gd name="T61" fmla="*/ 252 h 296"/>
                                    <a:gd name="T62" fmla="*/ 244 w 253"/>
                                    <a:gd name="T63" fmla="*/ 240 h 296"/>
                                    <a:gd name="T64" fmla="*/ 238 w 253"/>
                                    <a:gd name="T65" fmla="*/ 228 h 296"/>
                                    <a:gd name="T66" fmla="*/ 232 w 253"/>
                                    <a:gd name="T67" fmla="*/ 216 h 296"/>
                                    <a:gd name="T68" fmla="*/ 226 w 253"/>
                                    <a:gd name="T69" fmla="*/ 204 h 296"/>
                                    <a:gd name="T70" fmla="*/ 220 w 253"/>
                                    <a:gd name="T71" fmla="*/ 192 h 296"/>
                                    <a:gd name="T72" fmla="*/ 214 w 253"/>
                                    <a:gd name="T73" fmla="*/ 180 h 296"/>
                                    <a:gd name="T74" fmla="*/ 208 w 253"/>
                                    <a:gd name="T75" fmla="*/ 168 h 296"/>
                                    <a:gd name="T76" fmla="*/ 202 w 253"/>
                                    <a:gd name="T77" fmla="*/ 156 h 296"/>
                                    <a:gd name="T78" fmla="*/ 196 w 253"/>
                                    <a:gd name="T79" fmla="*/ 144 h 296"/>
                                    <a:gd name="T80" fmla="*/ 191 w 253"/>
                                    <a:gd name="T81" fmla="*/ 132 h 296"/>
                                    <a:gd name="T82" fmla="*/ 185 w 253"/>
                                    <a:gd name="T83" fmla="*/ 120 h 296"/>
                                    <a:gd name="T84" fmla="*/ 179 w 253"/>
                                    <a:gd name="T85" fmla="*/ 108 h 296"/>
                                    <a:gd name="T86" fmla="*/ 173 w 253"/>
                                    <a:gd name="T87" fmla="*/ 96 h 296"/>
                                    <a:gd name="T88" fmla="*/ 167 w 253"/>
                                    <a:gd name="T89" fmla="*/ 84 h 296"/>
                                    <a:gd name="T90" fmla="*/ 161 w 253"/>
                                    <a:gd name="T91" fmla="*/ 72 h 296"/>
                                    <a:gd name="T92" fmla="*/ 155 w 253"/>
                                    <a:gd name="T93" fmla="*/ 60 h 296"/>
                                    <a:gd name="T94" fmla="*/ 149 w 253"/>
                                    <a:gd name="T95" fmla="*/ 48 h 296"/>
                                    <a:gd name="T96" fmla="*/ 143 w 253"/>
                                    <a:gd name="T97" fmla="*/ 36 h 296"/>
                                    <a:gd name="T98" fmla="*/ 137 w 253"/>
                                    <a:gd name="T99" fmla="*/ 24 h 296"/>
                                    <a:gd name="T100" fmla="*/ 131 w 253"/>
                                    <a:gd name="T101" fmla="*/ 12 h 296"/>
                                    <a:gd name="T102" fmla="*/ 125 w 253"/>
                                    <a:gd name="T103" fmla="*/ 0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53" h="296">
                                      <a:moveTo>
                                        <a:pt x="125" y="0"/>
                                      </a:moveTo>
                                      <a:lnTo>
                                        <a:pt x="125" y="3"/>
                                      </a:lnTo>
                                      <a:lnTo>
                                        <a:pt x="122" y="3"/>
                                      </a:lnTo>
                                      <a:lnTo>
                                        <a:pt x="122" y="9"/>
                                      </a:lnTo>
                                      <a:lnTo>
                                        <a:pt x="119" y="9"/>
                                      </a:lnTo>
                                      <a:lnTo>
                                        <a:pt x="119" y="15"/>
                                      </a:lnTo>
                                      <a:lnTo>
                                        <a:pt x="116" y="15"/>
                                      </a:lnTo>
                                      <a:lnTo>
                                        <a:pt x="116" y="21"/>
                                      </a:lnTo>
                                      <a:lnTo>
                                        <a:pt x="113" y="21"/>
                                      </a:lnTo>
                                      <a:lnTo>
                                        <a:pt x="113" y="27"/>
                                      </a:lnTo>
                                      <a:lnTo>
                                        <a:pt x="110" y="27"/>
                                      </a:lnTo>
                                      <a:lnTo>
                                        <a:pt x="110" y="33"/>
                                      </a:lnTo>
                                      <a:lnTo>
                                        <a:pt x="107" y="33"/>
                                      </a:lnTo>
                                      <a:lnTo>
                                        <a:pt x="107" y="39"/>
                                      </a:lnTo>
                                      <a:lnTo>
                                        <a:pt x="104" y="39"/>
                                      </a:lnTo>
                                      <a:lnTo>
                                        <a:pt x="104" y="45"/>
                                      </a:lnTo>
                                      <a:lnTo>
                                        <a:pt x="101" y="45"/>
                                      </a:lnTo>
                                      <a:lnTo>
                                        <a:pt x="101" y="51"/>
                                      </a:lnTo>
                                      <a:lnTo>
                                        <a:pt x="98" y="51"/>
                                      </a:lnTo>
                                      <a:lnTo>
                                        <a:pt x="98" y="57"/>
                                      </a:lnTo>
                                      <a:lnTo>
                                        <a:pt x="95" y="57"/>
                                      </a:lnTo>
                                      <a:lnTo>
                                        <a:pt x="95" y="63"/>
                                      </a:lnTo>
                                      <a:lnTo>
                                        <a:pt x="92" y="63"/>
                                      </a:lnTo>
                                      <a:lnTo>
                                        <a:pt x="92" y="69"/>
                                      </a:lnTo>
                                      <a:lnTo>
                                        <a:pt x="89" y="69"/>
                                      </a:lnTo>
                                      <a:lnTo>
                                        <a:pt x="89" y="75"/>
                                      </a:lnTo>
                                      <a:lnTo>
                                        <a:pt x="86" y="75"/>
                                      </a:lnTo>
                                      <a:lnTo>
                                        <a:pt x="86" y="81"/>
                                      </a:lnTo>
                                      <a:lnTo>
                                        <a:pt x="83" y="81"/>
                                      </a:lnTo>
                                      <a:lnTo>
                                        <a:pt x="83" y="87"/>
                                      </a:lnTo>
                                      <a:lnTo>
                                        <a:pt x="80" y="87"/>
                                      </a:lnTo>
                                      <a:lnTo>
                                        <a:pt x="80" y="93"/>
                                      </a:lnTo>
                                      <a:lnTo>
                                        <a:pt x="77" y="93"/>
                                      </a:lnTo>
                                      <a:lnTo>
                                        <a:pt x="77" y="99"/>
                                      </a:lnTo>
                                      <a:lnTo>
                                        <a:pt x="74" y="99"/>
                                      </a:lnTo>
                                      <a:lnTo>
                                        <a:pt x="74" y="105"/>
                                      </a:lnTo>
                                      <a:lnTo>
                                        <a:pt x="71" y="105"/>
                                      </a:lnTo>
                                      <a:lnTo>
                                        <a:pt x="71" y="111"/>
                                      </a:lnTo>
                                      <a:lnTo>
                                        <a:pt x="68" y="111"/>
                                      </a:lnTo>
                                      <a:lnTo>
                                        <a:pt x="68" y="117"/>
                                      </a:lnTo>
                                      <a:lnTo>
                                        <a:pt x="65" y="117"/>
                                      </a:lnTo>
                                      <a:lnTo>
                                        <a:pt x="65" y="123"/>
                                      </a:lnTo>
                                      <a:lnTo>
                                        <a:pt x="62" y="123"/>
                                      </a:lnTo>
                                      <a:lnTo>
                                        <a:pt x="62" y="129"/>
                                      </a:lnTo>
                                      <a:lnTo>
                                        <a:pt x="59" y="129"/>
                                      </a:lnTo>
                                      <a:lnTo>
                                        <a:pt x="59" y="135"/>
                                      </a:lnTo>
                                      <a:lnTo>
                                        <a:pt x="56" y="135"/>
                                      </a:lnTo>
                                      <a:lnTo>
                                        <a:pt x="56" y="141"/>
                                      </a:lnTo>
                                      <a:lnTo>
                                        <a:pt x="53" y="141"/>
                                      </a:lnTo>
                                      <a:lnTo>
                                        <a:pt x="53" y="147"/>
                                      </a:lnTo>
                                      <a:lnTo>
                                        <a:pt x="50" y="147"/>
                                      </a:lnTo>
                                      <a:lnTo>
                                        <a:pt x="50" y="153"/>
                                      </a:lnTo>
                                      <a:lnTo>
                                        <a:pt x="47" y="153"/>
                                      </a:lnTo>
                                      <a:lnTo>
                                        <a:pt x="47" y="159"/>
                                      </a:lnTo>
                                      <a:lnTo>
                                        <a:pt x="44" y="159"/>
                                      </a:lnTo>
                                      <a:lnTo>
                                        <a:pt x="44" y="165"/>
                                      </a:lnTo>
                                      <a:lnTo>
                                        <a:pt x="41" y="165"/>
                                      </a:lnTo>
                                      <a:lnTo>
                                        <a:pt x="41" y="171"/>
                                      </a:lnTo>
                                      <a:lnTo>
                                        <a:pt x="38" y="171"/>
                                      </a:lnTo>
                                      <a:lnTo>
                                        <a:pt x="38" y="177"/>
                                      </a:lnTo>
                                      <a:lnTo>
                                        <a:pt x="35" y="177"/>
                                      </a:lnTo>
                                      <a:lnTo>
                                        <a:pt x="35" y="183"/>
                                      </a:lnTo>
                                      <a:lnTo>
                                        <a:pt x="32" y="183"/>
                                      </a:lnTo>
                                      <a:lnTo>
                                        <a:pt x="32" y="189"/>
                                      </a:lnTo>
                                      <a:lnTo>
                                        <a:pt x="29" y="189"/>
                                      </a:lnTo>
                                      <a:lnTo>
                                        <a:pt x="29" y="195"/>
                                      </a:lnTo>
                                      <a:lnTo>
                                        <a:pt x="26" y="195"/>
                                      </a:lnTo>
                                      <a:lnTo>
                                        <a:pt x="26" y="201"/>
                                      </a:lnTo>
                                      <a:lnTo>
                                        <a:pt x="23" y="201"/>
                                      </a:lnTo>
                                      <a:lnTo>
                                        <a:pt x="23" y="207"/>
                                      </a:lnTo>
                                      <a:lnTo>
                                        <a:pt x="20" y="207"/>
                                      </a:lnTo>
                                      <a:lnTo>
                                        <a:pt x="20" y="213"/>
                                      </a:lnTo>
                                      <a:lnTo>
                                        <a:pt x="17" y="213"/>
                                      </a:lnTo>
                                      <a:lnTo>
                                        <a:pt x="17" y="219"/>
                                      </a:lnTo>
                                      <a:lnTo>
                                        <a:pt x="14" y="219"/>
                                      </a:lnTo>
                                      <a:lnTo>
                                        <a:pt x="14" y="225"/>
                                      </a:lnTo>
                                      <a:lnTo>
                                        <a:pt x="12" y="225"/>
                                      </a:lnTo>
                                      <a:lnTo>
                                        <a:pt x="12" y="231"/>
                                      </a:lnTo>
                                      <a:lnTo>
                                        <a:pt x="9" y="231"/>
                                      </a:lnTo>
                                      <a:lnTo>
                                        <a:pt x="9" y="237"/>
                                      </a:lnTo>
                                      <a:lnTo>
                                        <a:pt x="6" y="237"/>
                                      </a:lnTo>
                                      <a:lnTo>
                                        <a:pt x="6" y="243"/>
                                      </a:lnTo>
                                      <a:lnTo>
                                        <a:pt x="3" y="243"/>
                                      </a:lnTo>
                                      <a:lnTo>
                                        <a:pt x="3" y="249"/>
                                      </a:lnTo>
                                      <a:lnTo>
                                        <a:pt x="0" y="249"/>
                                      </a:lnTo>
                                      <a:lnTo>
                                        <a:pt x="0" y="264"/>
                                      </a:lnTo>
                                      <a:lnTo>
                                        <a:pt x="3" y="264"/>
                                      </a:lnTo>
                                      <a:lnTo>
                                        <a:pt x="3" y="270"/>
                                      </a:lnTo>
                                      <a:lnTo>
                                        <a:pt x="6" y="270"/>
                                      </a:lnTo>
                                      <a:lnTo>
                                        <a:pt x="6" y="273"/>
                                      </a:lnTo>
                                      <a:lnTo>
                                        <a:pt x="12" y="273"/>
                                      </a:lnTo>
                                      <a:lnTo>
                                        <a:pt x="14" y="279"/>
                                      </a:lnTo>
                                      <a:lnTo>
                                        <a:pt x="20" y="279"/>
                                      </a:lnTo>
                                      <a:lnTo>
                                        <a:pt x="20" y="282"/>
                                      </a:lnTo>
                                      <a:lnTo>
                                        <a:pt x="26" y="282"/>
                                      </a:lnTo>
                                      <a:lnTo>
                                        <a:pt x="26" y="285"/>
                                      </a:lnTo>
                                      <a:lnTo>
                                        <a:pt x="32" y="285"/>
                                      </a:lnTo>
                                      <a:lnTo>
                                        <a:pt x="32" y="288"/>
                                      </a:lnTo>
                                      <a:lnTo>
                                        <a:pt x="41" y="288"/>
                                      </a:lnTo>
                                      <a:lnTo>
                                        <a:pt x="41" y="291"/>
                                      </a:lnTo>
                                      <a:lnTo>
                                        <a:pt x="56" y="291"/>
                                      </a:lnTo>
                                      <a:lnTo>
                                        <a:pt x="56" y="294"/>
                                      </a:lnTo>
                                      <a:lnTo>
                                        <a:pt x="71" y="294"/>
                                      </a:lnTo>
                                      <a:lnTo>
                                        <a:pt x="71" y="296"/>
                                      </a:lnTo>
                                      <a:lnTo>
                                        <a:pt x="182" y="296"/>
                                      </a:lnTo>
                                      <a:lnTo>
                                        <a:pt x="182" y="294"/>
                                      </a:lnTo>
                                      <a:lnTo>
                                        <a:pt x="196" y="294"/>
                                      </a:lnTo>
                                      <a:lnTo>
                                        <a:pt x="196" y="291"/>
                                      </a:lnTo>
                                      <a:lnTo>
                                        <a:pt x="211" y="291"/>
                                      </a:lnTo>
                                      <a:lnTo>
                                        <a:pt x="211" y="288"/>
                                      </a:lnTo>
                                      <a:lnTo>
                                        <a:pt x="220" y="288"/>
                                      </a:lnTo>
                                      <a:lnTo>
                                        <a:pt x="220" y="285"/>
                                      </a:lnTo>
                                      <a:lnTo>
                                        <a:pt x="226" y="285"/>
                                      </a:lnTo>
                                      <a:lnTo>
                                        <a:pt x="226" y="282"/>
                                      </a:lnTo>
                                      <a:lnTo>
                                        <a:pt x="232" y="282"/>
                                      </a:lnTo>
                                      <a:lnTo>
                                        <a:pt x="232" y="279"/>
                                      </a:lnTo>
                                      <a:lnTo>
                                        <a:pt x="238" y="279"/>
                                      </a:lnTo>
                                      <a:lnTo>
                                        <a:pt x="238" y="276"/>
                                      </a:lnTo>
                                      <a:lnTo>
                                        <a:pt x="244" y="273"/>
                                      </a:lnTo>
                                      <a:lnTo>
                                        <a:pt x="250" y="270"/>
                                      </a:lnTo>
                                      <a:lnTo>
                                        <a:pt x="250" y="264"/>
                                      </a:lnTo>
                                      <a:lnTo>
                                        <a:pt x="253" y="264"/>
                                      </a:lnTo>
                                      <a:lnTo>
                                        <a:pt x="253" y="252"/>
                                      </a:lnTo>
                                      <a:lnTo>
                                        <a:pt x="250" y="252"/>
                                      </a:lnTo>
                                      <a:lnTo>
                                        <a:pt x="250" y="246"/>
                                      </a:lnTo>
                                      <a:lnTo>
                                        <a:pt x="247" y="246"/>
                                      </a:lnTo>
                                      <a:lnTo>
                                        <a:pt x="247" y="240"/>
                                      </a:lnTo>
                                      <a:lnTo>
                                        <a:pt x="244" y="240"/>
                                      </a:lnTo>
                                      <a:lnTo>
                                        <a:pt x="244" y="234"/>
                                      </a:lnTo>
                                      <a:lnTo>
                                        <a:pt x="241" y="234"/>
                                      </a:lnTo>
                                      <a:lnTo>
                                        <a:pt x="241" y="228"/>
                                      </a:lnTo>
                                      <a:lnTo>
                                        <a:pt x="238" y="228"/>
                                      </a:lnTo>
                                      <a:lnTo>
                                        <a:pt x="238" y="222"/>
                                      </a:lnTo>
                                      <a:lnTo>
                                        <a:pt x="235" y="222"/>
                                      </a:lnTo>
                                      <a:lnTo>
                                        <a:pt x="235" y="216"/>
                                      </a:lnTo>
                                      <a:lnTo>
                                        <a:pt x="232" y="216"/>
                                      </a:lnTo>
                                      <a:lnTo>
                                        <a:pt x="232" y="210"/>
                                      </a:lnTo>
                                      <a:lnTo>
                                        <a:pt x="229" y="210"/>
                                      </a:lnTo>
                                      <a:lnTo>
                                        <a:pt x="229" y="204"/>
                                      </a:lnTo>
                                      <a:lnTo>
                                        <a:pt x="226" y="204"/>
                                      </a:lnTo>
                                      <a:lnTo>
                                        <a:pt x="226" y="198"/>
                                      </a:lnTo>
                                      <a:lnTo>
                                        <a:pt x="223" y="198"/>
                                      </a:lnTo>
                                      <a:lnTo>
                                        <a:pt x="223" y="192"/>
                                      </a:lnTo>
                                      <a:lnTo>
                                        <a:pt x="220" y="192"/>
                                      </a:lnTo>
                                      <a:lnTo>
                                        <a:pt x="220" y="186"/>
                                      </a:lnTo>
                                      <a:lnTo>
                                        <a:pt x="217" y="186"/>
                                      </a:lnTo>
                                      <a:lnTo>
                                        <a:pt x="217" y="180"/>
                                      </a:lnTo>
                                      <a:lnTo>
                                        <a:pt x="214" y="180"/>
                                      </a:lnTo>
                                      <a:lnTo>
                                        <a:pt x="214" y="174"/>
                                      </a:lnTo>
                                      <a:lnTo>
                                        <a:pt x="211" y="174"/>
                                      </a:lnTo>
                                      <a:lnTo>
                                        <a:pt x="211" y="168"/>
                                      </a:lnTo>
                                      <a:lnTo>
                                        <a:pt x="208" y="168"/>
                                      </a:lnTo>
                                      <a:lnTo>
                                        <a:pt x="208" y="162"/>
                                      </a:lnTo>
                                      <a:lnTo>
                                        <a:pt x="205" y="162"/>
                                      </a:lnTo>
                                      <a:lnTo>
                                        <a:pt x="205" y="156"/>
                                      </a:lnTo>
                                      <a:lnTo>
                                        <a:pt x="202" y="156"/>
                                      </a:lnTo>
                                      <a:lnTo>
                                        <a:pt x="202" y="150"/>
                                      </a:lnTo>
                                      <a:lnTo>
                                        <a:pt x="199" y="150"/>
                                      </a:lnTo>
                                      <a:lnTo>
                                        <a:pt x="199" y="144"/>
                                      </a:lnTo>
                                      <a:lnTo>
                                        <a:pt x="196" y="144"/>
                                      </a:lnTo>
                                      <a:lnTo>
                                        <a:pt x="196" y="138"/>
                                      </a:lnTo>
                                      <a:lnTo>
                                        <a:pt x="194" y="138"/>
                                      </a:lnTo>
                                      <a:lnTo>
                                        <a:pt x="194" y="132"/>
                                      </a:lnTo>
                                      <a:lnTo>
                                        <a:pt x="191" y="132"/>
                                      </a:lnTo>
                                      <a:lnTo>
                                        <a:pt x="191" y="126"/>
                                      </a:lnTo>
                                      <a:lnTo>
                                        <a:pt x="188" y="126"/>
                                      </a:lnTo>
                                      <a:lnTo>
                                        <a:pt x="188" y="120"/>
                                      </a:lnTo>
                                      <a:lnTo>
                                        <a:pt x="185" y="120"/>
                                      </a:lnTo>
                                      <a:lnTo>
                                        <a:pt x="185" y="114"/>
                                      </a:lnTo>
                                      <a:lnTo>
                                        <a:pt x="182" y="114"/>
                                      </a:lnTo>
                                      <a:lnTo>
                                        <a:pt x="182" y="108"/>
                                      </a:lnTo>
                                      <a:lnTo>
                                        <a:pt x="179" y="108"/>
                                      </a:lnTo>
                                      <a:lnTo>
                                        <a:pt x="179" y="102"/>
                                      </a:lnTo>
                                      <a:lnTo>
                                        <a:pt x="176" y="102"/>
                                      </a:lnTo>
                                      <a:lnTo>
                                        <a:pt x="176" y="96"/>
                                      </a:lnTo>
                                      <a:lnTo>
                                        <a:pt x="173" y="96"/>
                                      </a:lnTo>
                                      <a:lnTo>
                                        <a:pt x="173" y="90"/>
                                      </a:lnTo>
                                      <a:lnTo>
                                        <a:pt x="170" y="90"/>
                                      </a:lnTo>
                                      <a:lnTo>
                                        <a:pt x="170" y="84"/>
                                      </a:lnTo>
                                      <a:lnTo>
                                        <a:pt x="167" y="84"/>
                                      </a:lnTo>
                                      <a:lnTo>
                                        <a:pt x="167" y="78"/>
                                      </a:lnTo>
                                      <a:lnTo>
                                        <a:pt x="164" y="78"/>
                                      </a:lnTo>
                                      <a:lnTo>
                                        <a:pt x="164" y="72"/>
                                      </a:lnTo>
                                      <a:lnTo>
                                        <a:pt x="161" y="72"/>
                                      </a:lnTo>
                                      <a:lnTo>
                                        <a:pt x="161" y="66"/>
                                      </a:lnTo>
                                      <a:lnTo>
                                        <a:pt x="158" y="66"/>
                                      </a:lnTo>
                                      <a:lnTo>
                                        <a:pt x="158" y="60"/>
                                      </a:lnTo>
                                      <a:lnTo>
                                        <a:pt x="155" y="60"/>
                                      </a:lnTo>
                                      <a:lnTo>
                                        <a:pt x="155" y="54"/>
                                      </a:lnTo>
                                      <a:lnTo>
                                        <a:pt x="152" y="54"/>
                                      </a:lnTo>
                                      <a:lnTo>
                                        <a:pt x="152" y="48"/>
                                      </a:lnTo>
                                      <a:lnTo>
                                        <a:pt x="149" y="48"/>
                                      </a:lnTo>
                                      <a:lnTo>
                                        <a:pt x="149" y="42"/>
                                      </a:lnTo>
                                      <a:lnTo>
                                        <a:pt x="146" y="42"/>
                                      </a:lnTo>
                                      <a:lnTo>
                                        <a:pt x="146" y="36"/>
                                      </a:lnTo>
                                      <a:lnTo>
                                        <a:pt x="143" y="36"/>
                                      </a:lnTo>
                                      <a:lnTo>
                                        <a:pt x="143" y="30"/>
                                      </a:lnTo>
                                      <a:lnTo>
                                        <a:pt x="140" y="30"/>
                                      </a:lnTo>
                                      <a:lnTo>
                                        <a:pt x="140" y="24"/>
                                      </a:lnTo>
                                      <a:lnTo>
                                        <a:pt x="137" y="24"/>
                                      </a:lnTo>
                                      <a:lnTo>
                                        <a:pt x="137" y="18"/>
                                      </a:lnTo>
                                      <a:lnTo>
                                        <a:pt x="134" y="18"/>
                                      </a:lnTo>
                                      <a:lnTo>
                                        <a:pt x="134" y="12"/>
                                      </a:lnTo>
                                      <a:lnTo>
                                        <a:pt x="131" y="12"/>
                                      </a:lnTo>
                                      <a:lnTo>
                                        <a:pt x="131" y="6"/>
                                      </a:lnTo>
                                      <a:lnTo>
                                        <a:pt x="128" y="6"/>
                                      </a:lnTo>
                                      <a:lnTo>
                                        <a:pt x="128" y="0"/>
                                      </a:lnTo>
                                      <a:lnTo>
                                        <a:pt x="1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33"/>
                              <wps:cNvSpPr>
                                <a:spLocks/>
                              </wps:cNvSpPr>
                              <wps:spPr bwMode="auto">
                                <a:xfrm>
                                  <a:off x="1089660" y="925830"/>
                                  <a:ext cx="164465" cy="193675"/>
                                </a:xfrm>
                                <a:custGeom>
                                  <a:avLst/>
                                  <a:gdLst>
                                    <a:gd name="T0" fmla="*/ 125 w 259"/>
                                    <a:gd name="T1" fmla="*/ 3 h 305"/>
                                    <a:gd name="T2" fmla="*/ 256 w 259"/>
                                    <a:gd name="T3" fmla="*/ 264 h 305"/>
                                    <a:gd name="T4" fmla="*/ 253 w 259"/>
                                    <a:gd name="T5" fmla="*/ 270 h 305"/>
                                    <a:gd name="T6" fmla="*/ 250 w 259"/>
                                    <a:gd name="T7" fmla="*/ 273 h 305"/>
                                    <a:gd name="T8" fmla="*/ 244 w 259"/>
                                    <a:gd name="T9" fmla="*/ 276 h 305"/>
                                    <a:gd name="T10" fmla="*/ 241 w 259"/>
                                    <a:gd name="T11" fmla="*/ 279 h 305"/>
                                    <a:gd name="T12" fmla="*/ 235 w 259"/>
                                    <a:gd name="T13" fmla="*/ 282 h 305"/>
                                    <a:gd name="T14" fmla="*/ 229 w 259"/>
                                    <a:gd name="T15" fmla="*/ 285 h 305"/>
                                    <a:gd name="T16" fmla="*/ 223 w 259"/>
                                    <a:gd name="T17" fmla="*/ 288 h 305"/>
                                    <a:gd name="T18" fmla="*/ 214 w 259"/>
                                    <a:gd name="T19" fmla="*/ 291 h 305"/>
                                    <a:gd name="T20" fmla="*/ 199 w 259"/>
                                    <a:gd name="T21" fmla="*/ 294 h 305"/>
                                    <a:gd name="T22" fmla="*/ 185 w 259"/>
                                    <a:gd name="T23" fmla="*/ 297 h 305"/>
                                    <a:gd name="T24" fmla="*/ 164 w 259"/>
                                    <a:gd name="T25" fmla="*/ 300 h 305"/>
                                    <a:gd name="T26" fmla="*/ 74 w 259"/>
                                    <a:gd name="T27" fmla="*/ 297 h 305"/>
                                    <a:gd name="T28" fmla="*/ 56 w 259"/>
                                    <a:gd name="T29" fmla="*/ 291 h 305"/>
                                    <a:gd name="T30" fmla="*/ 47 w 259"/>
                                    <a:gd name="T31" fmla="*/ 288 h 305"/>
                                    <a:gd name="T32" fmla="*/ 38 w 259"/>
                                    <a:gd name="T33" fmla="*/ 285 h 305"/>
                                    <a:gd name="T34" fmla="*/ 23 w 259"/>
                                    <a:gd name="T35" fmla="*/ 282 h 305"/>
                                    <a:gd name="T36" fmla="*/ 20 w 259"/>
                                    <a:gd name="T37" fmla="*/ 282 h 305"/>
                                    <a:gd name="T38" fmla="*/ 12 w 259"/>
                                    <a:gd name="T39" fmla="*/ 273 h 305"/>
                                    <a:gd name="T40" fmla="*/ 12 w 259"/>
                                    <a:gd name="T41" fmla="*/ 270 h 305"/>
                                    <a:gd name="T42" fmla="*/ 9 w 259"/>
                                    <a:gd name="T43" fmla="*/ 264 h 305"/>
                                    <a:gd name="T44" fmla="*/ 6 w 259"/>
                                    <a:gd name="T45" fmla="*/ 258 h 305"/>
                                    <a:gd name="T46" fmla="*/ 0 w 259"/>
                                    <a:gd name="T47" fmla="*/ 270 h 305"/>
                                    <a:gd name="T48" fmla="*/ 3 w 259"/>
                                    <a:gd name="T49" fmla="*/ 276 h 305"/>
                                    <a:gd name="T50" fmla="*/ 6 w 259"/>
                                    <a:gd name="T51" fmla="*/ 279 h 305"/>
                                    <a:gd name="T52" fmla="*/ 12 w 259"/>
                                    <a:gd name="T53" fmla="*/ 279 h 305"/>
                                    <a:gd name="T54" fmla="*/ 15 w 259"/>
                                    <a:gd name="T55" fmla="*/ 279 h 305"/>
                                    <a:gd name="T56" fmla="*/ 17 w 259"/>
                                    <a:gd name="T57" fmla="*/ 282 h 305"/>
                                    <a:gd name="T58" fmla="*/ 26 w 259"/>
                                    <a:gd name="T59" fmla="*/ 288 h 305"/>
                                    <a:gd name="T60" fmla="*/ 26 w 259"/>
                                    <a:gd name="T61" fmla="*/ 291 h 305"/>
                                    <a:gd name="T62" fmla="*/ 32 w 259"/>
                                    <a:gd name="T63" fmla="*/ 294 h 305"/>
                                    <a:gd name="T64" fmla="*/ 41 w 259"/>
                                    <a:gd name="T65" fmla="*/ 297 h 305"/>
                                    <a:gd name="T66" fmla="*/ 56 w 259"/>
                                    <a:gd name="T67" fmla="*/ 297 h 305"/>
                                    <a:gd name="T68" fmla="*/ 68 w 259"/>
                                    <a:gd name="T69" fmla="*/ 297 h 305"/>
                                    <a:gd name="T70" fmla="*/ 92 w 259"/>
                                    <a:gd name="T71" fmla="*/ 302 h 305"/>
                                    <a:gd name="T72" fmla="*/ 92 w 259"/>
                                    <a:gd name="T73" fmla="*/ 305 h 305"/>
                                    <a:gd name="T74" fmla="*/ 167 w 259"/>
                                    <a:gd name="T75" fmla="*/ 300 h 305"/>
                                    <a:gd name="T76" fmla="*/ 185 w 259"/>
                                    <a:gd name="T77" fmla="*/ 300 h 305"/>
                                    <a:gd name="T78" fmla="*/ 199 w 259"/>
                                    <a:gd name="T79" fmla="*/ 300 h 305"/>
                                    <a:gd name="T80" fmla="*/ 202 w 259"/>
                                    <a:gd name="T81" fmla="*/ 297 h 305"/>
                                    <a:gd name="T82" fmla="*/ 217 w 259"/>
                                    <a:gd name="T83" fmla="*/ 294 h 305"/>
                                    <a:gd name="T84" fmla="*/ 223 w 259"/>
                                    <a:gd name="T85" fmla="*/ 294 h 305"/>
                                    <a:gd name="T86" fmla="*/ 226 w 259"/>
                                    <a:gd name="T87" fmla="*/ 288 h 305"/>
                                    <a:gd name="T88" fmla="*/ 229 w 259"/>
                                    <a:gd name="T89" fmla="*/ 288 h 305"/>
                                    <a:gd name="T90" fmla="*/ 235 w 259"/>
                                    <a:gd name="T91" fmla="*/ 288 h 305"/>
                                    <a:gd name="T92" fmla="*/ 238 w 259"/>
                                    <a:gd name="T93" fmla="*/ 285 h 305"/>
                                    <a:gd name="T94" fmla="*/ 244 w 259"/>
                                    <a:gd name="T95" fmla="*/ 282 h 305"/>
                                    <a:gd name="T96" fmla="*/ 244 w 259"/>
                                    <a:gd name="T97" fmla="*/ 282 h 305"/>
                                    <a:gd name="T98" fmla="*/ 247 w 259"/>
                                    <a:gd name="T99" fmla="*/ 279 h 305"/>
                                    <a:gd name="T100" fmla="*/ 253 w 259"/>
                                    <a:gd name="T101" fmla="*/ 276 h 305"/>
                                    <a:gd name="T102" fmla="*/ 253 w 259"/>
                                    <a:gd name="T103" fmla="*/ 276 h 305"/>
                                    <a:gd name="T104" fmla="*/ 256 w 259"/>
                                    <a:gd name="T105" fmla="*/ 267 h 305"/>
                                    <a:gd name="T106" fmla="*/ 256 w 259"/>
                                    <a:gd name="T107" fmla="*/ 267 h 305"/>
                                    <a:gd name="T108" fmla="*/ 131 w 259"/>
                                    <a:gd name="T109" fmla="*/ 0 h 305"/>
                                    <a:gd name="T110" fmla="*/ 0 w 259"/>
                                    <a:gd name="T111" fmla="*/ 258 h 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59" h="305">
                                      <a:moveTo>
                                        <a:pt x="6" y="258"/>
                                      </a:moveTo>
                                      <a:lnTo>
                                        <a:pt x="131" y="3"/>
                                      </a:lnTo>
                                      <a:lnTo>
                                        <a:pt x="125" y="3"/>
                                      </a:lnTo>
                                      <a:lnTo>
                                        <a:pt x="253" y="258"/>
                                      </a:lnTo>
                                      <a:lnTo>
                                        <a:pt x="253" y="267"/>
                                      </a:lnTo>
                                      <a:lnTo>
                                        <a:pt x="256" y="264"/>
                                      </a:lnTo>
                                      <a:lnTo>
                                        <a:pt x="250" y="264"/>
                                      </a:lnTo>
                                      <a:lnTo>
                                        <a:pt x="250" y="273"/>
                                      </a:lnTo>
                                      <a:lnTo>
                                        <a:pt x="253" y="270"/>
                                      </a:lnTo>
                                      <a:lnTo>
                                        <a:pt x="247" y="270"/>
                                      </a:lnTo>
                                      <a:lnTo>
                                        <a:pt x="247" y="276"/>
                                      </a:lnTo>
                                      <a:lnTo>
                                        <a:pt x="250" y="273"/>
                                      </a:lnTo>
                                      <a:lnTo>
                                        <a:pt x="244" y="273"/>
                                      </a:lnTo>
                                      <a:lnTo>
                                        <a:pt x="241" y="276"/>
                                      </a:lnTo>
                                      <a:lnTo>
                                        <a:pt x="244" y="276"/>
                                      </a:lnTo>
                                      <a:lnTo>
                                        <a:pt x="238" y="276"/>
                                      </a:lnTo>
                                      <a:lnTo>
                                        <a:pt x="238" y="282"/>
                                      </a:lnTo>
                                      <a:lnTo>
                                        <a:pt x="241" y="279"/>
                                      </a:lnTo>
                                      <a:lnTo>
                                        <a:pt x="235" y="279"/>
                                      </a:lnTo>
                                      <a:lnTo>
                                        <a:pt x="232" y="282"/>
                                      </a:lnTo>
                                      <a:lnTo>
                                        <a:pt x="235" y="282"/>
                                      </a:lnTo>
                                      <a:lnTo>
                                        <a:pt x="229" y="282"/>
                                      </a:lnTo>
                                      <a:lnTo>
                                        <a:pt x="226" y="285"/>
                                      </a:lnTo>
                                      <a:lnTo>
                                        <a:pt x="229" y="285"/>
                                      </a:lnTo>
                                      <a:lnTo>
                                        <a:pt x="220" y="285"/>
                                      </a:lnTo>
                                      <a:lnTo>
                                        <a:pt x="220" y="291"/>
                                      </a:lnTo>
                                      <a:lnTo>
                                        <a:pt x="223" y="288"/>
                                      </a:lnTo>
                                      <a:lnTo>
                                        <a:pt x="211" y="288"/>
                                      </a:lnTo>
                                      <a:lnTo>
                                        <a:pt x="211" y="294"/>
                                      </a:lnTo>
                                      <a:lnTo>
                                        <a:pt x="214" y="291"/>
                                      </a:lnTo>
                                      <a:lnTo>
                                        <a:pt x="199" y="291"/>
                                      </a:lnTo>
                                      <a:lnTo>
                                        <a:pt x="197" y="294"/>
                                      </a:lnTo>
                                      <a:lnTo>
                                        <a:pt x="199" y="294"/>
                                      </a:lnTo>
                                      <a:lnTo>
                                        <a:pt x="185" y="294"/>
                                      </a:lnTo>
                                      <a:lnTo>
                                        <a:pt x="182" y="297"/>
                                      </a:lnTo>
                                      <a:lnTo>
                                        <a:pt x="185" y="297"/>
                                      </a:lnTo>
                                      <a:lnTo>
                                        <a:pt x="164" y="297"/>
                                      </a:lnTo>
                                      <a:lnTo>
                                        <a:pt x="161" y="300"/>
                                      </a:lnTo>
                                      <a:lnTo>
                                        <a:pt x="164" y="300"/>
                                      </a:lnTo>
                                      <a:lnTo>
                                        <a:pt x="95" y="300"/>
                                      </a:lnTo>
                                      <a:lnTo>
                                        <a:pt x="92" y="297"/>
                                      </a:lnTo>
                                      <a:lnTo>
                                        <a:pt x="74" y="297"/>
                                      </a:lnTo>
                                      <a:lnTo>
                                        <a:pt x="71" y="294"/>
                                      </a:lnTo>
                                      <a:lnTo>
                                        <a:pt x="59" y="294"/>
                                      </a:lnTo>
                                      <a:lnTo>
                                        <a:pt x="56" y="291"/>
                                      </a:lnTo>
                                      <a:lnTo>
                                        <a:pt x="44" y="291"/>
                                      </a:lnTo>
                                      <a:lnTo>
                                        <a:pt x="47" y="294"/>
                                      </a:lnTo>
                                      <a:lnTo>
                                        <a:pt x="47" y="288"/>
                                      </a:lnTo>
                                      <a:lnTo>
                                        <a:pt x="35" y="288"/>
                                      </a:lnTo>
                                      <a:lnTo>
                                        <a:pt x="38" y="291"/>
                                      </a:lnTo>
                                      <a:lnTo>
                                        <a:pt x="38" y="285"/>
                                      </a:lnTo>
                                      <a:lnTo>
                                        <a:pt x="29" y="285"/>
                                      </a:lnTo>
                                      <a:lnTo>
                                        <a:pt x="26" y="282"/>
                                      </a:lnTo>
                                      <a:lnTo>
                                        <a:pt x="23" y="282"/>
                                      </a:lnTo>
                                      <a:lnTo>
                                        <a:pt x="20" y="279"/>
                                      </a:lnTo>
                                      <a:lnTo>
                                        <a:pt x="17" y="279"/>
                                      </a:lnTo>
                                      <a:lnTo>
                                        <a:pt x="20" y="282"/>
                                      </a:lnTo>
                                      <a:lnTo>
                                        <a:pt x="20" y="276"/>
                                      </a:lnTo>
                                      <a:lnTo>
                                        <a:pt x="15" y="276"/>
                                      </a:lnTo>
                                      <a:lnTo>
                                        <a:pt x="12" y="273"/>
                                      </a:lnTo>
                                      <a:lnTo>
                                        <a:pt x="9" y="273"/>
                                      </a:lnTo>
                                      <a:lnTo>
                                        <a:pt x="12" y="276"/>
                                      </a:lnTo>
                                      <a:lnTo>
                                        <a:pt x="12" y="270"/>
                                      </a:lnTo>
                                      <a:lnTo>
                                        <a:pt x="6" y="270"/>
                                      </a:lnTo>
                                      <a:lnTo>
                                        <a:pt x="9" y="273"/>
                                      </a:lnTo>
                                      <a:lnTo>
                                        <a:pt x="9" y="264"/>
                                      </a:lnTo>
                                      <a:lnTo>
                                        <a:pt x="3" y="264"/>
                                      </a:lnTo>
                                      <a:lnTo>
                                        <a:pt x="6" y="267"/>
                                      </a:lnTo>
                                      <a:lnTo>
                                        <a:pt x="6" y="258"/>
                                      </a:lnTo>
                                      <a:lnTo>
                                        <a:pt x="0" y="258"/>
                                      </a:lnTo>
                                      <a:lnTo>
                                        <a:pt x="0" y="267"/>
                                      </a:lnTo>
                                      <a:lnTo>
                                        <a:pt x="0" y="270"/>
                                      </a:lnTo>
                                      <a:lnTo>
                                        <a:pt x="6" y="270"/>
                                      </a:lnTo>
                                      <a:lnTo>
                                        <a:pt x="3" y="267"/>
                                      </a:lnTo>
                                      <a:lnTo>
                                        <a:pt x="3" y="276"/>
                                      </a:lnTo>
                                      <a:lnTo>
                                        <a:pt x="9" y="276"/>
                                      </a:lnTo>
                                      <a:lnTo>
                                        <a:pt x="6" y="273"/>
                                      </a:lnTo>
                                      <a:lnTo>
                                        <a:pt x="6" y="279"/>
                                      </a:lnTo>
                                      <a:lnTo>
                                        <a:pt x="12" y="279"/>
                                      </a:lnTo>
                                      <a:lnTo>
                                        <a:pt x="9" y="276"/>
                                      </a:lnTo>
                                      <a:lnTo>
                                        <a:pt x="12" y="279"/>
                                      </a:lnTo>
                                      <a:lnTo>
                                        <a:pt x="12" y="282"/>
                                      </a:lnTo>
                                      <a:lnTo>
                                        <a:pt x="17" y="282"/>
                                      </a:lnTo>
                                      <a:lnTo>
                                        <a:pt x="15" y="279"/>
                                      </a:lnTo>
                                      <a:lnTo>
                                        <a:pt x="15" y="285"/>
                                      </a:lnTo>
                                      <a:lnTo>
                                        <a:pt x="20" y="285"/>
                                      </a:lnTo>
                                      <a:lnTo>
                                        <a:pt x="17" y="282"/>
                                      </a:lnTo>
                                      <a:lnTo>
                                        <a:pt x="20" y="285"/>
                                      </a:lnTo>
                                      <a:lnTo>
                                        <a:pt x="20" y="288"/>
                                      </a:lnTo>
                                      <a:lnTo>
                                        <a:pt x="26" y="288"/>
                                      </a:lnTo>
                                      <a:lnTo>
                                        <a:pt x="23" y="285"/>
                                      </a:lnTo>
                                      <a:lnTo>
                                        <a:pt x="26" y="288"/>
                                      </a:lnTo>
                                      <a:lnTo>
                                        <a:pt x="26" y="291"/>
                                      </a:lnTo>
                                      <a:lnTo>
                                        <a:pt x="35" y="291"/>
                                      </a:lnTo>
                                      <a:lnTo>
                                        <a:pt x="32" y="288"/>
                                      </a:lnTo>
                                      <a:lnTo>
                                        <a:pt x="32" y="294"/>
                                      </a:lnTo>
                                      <a:lnTo>
                                        <a:pt x="44" y="294"/>
                                      </a:lnTo>
                                      <a:lnTo>
                                        <a:pt x="41" y="291"/>
                                      </a:lnTo>
                                      <a:lnTo>
                                        <a:pt x="41" y="297"/>
                                      </a:lnTo>
                                      <a:lnTo>
                                        <a:pt x="56" y="297"/>
                                      </a:lnTo>
                                      <a:lnTo>
                                        <a:pt x="53" y="294"/>
                                      </a:lnTo>
                                      <a:lnTo>
                                        <a:pt x="56" y="297"/>
                                      </a:lnTo>
                                      <a:lnTo>
                                        <a:pt x="56" y="300"/>
                                      </a:lnTo>
                                      <a:lnTo>
                                        <a:pt x="71" y="300"/>
                                      </a:lnTo>
                                      <a:lnTo>
                                        <a:pt x="68" y="297"/>
                                      </a:lnTo>
                                      <a:lnTo>
                                        <a:pt x="71" y="300"/>
                                      </a:lnTo>
                                      <a:lnTo>
                                        <a:pt x="71" y="302"/>
                                      </a:lnTo>
                                      <a:lnTo>
                                        <a:pt x="92" y="302"/>
                                      </a:lnTo>
                                      <a:lnTo>
                                        <a:pt x="89" y="300"/>
                                      </a:lnTo>
                                      <a:lnTo>
                                        <a:pt x="92" y="302"/>
                                      </a:lnTo>
                                      <a:lnTo>
                                        <a:pt x="92" y="305"/>
                                      </a:lnTo>
                                      <a:lnTo>
                                        <a:pt x="164" y="305"/>
                                      </a:lnTo>
                                      <a:lnTo>
                                        <a:pt x="164" y="302"/>
                                      </a:lnTo>
                                      <a:lnTo>
                                        <a:pt x="167" y="300"/>
                                      </a:lnTo>
                                      <a:lnTo>
                                        <a:pt x="167" y="302"/>
                                      </a:lnTo>
                                      <a:lnTo>
                                        <a:pt x="185" y="302"/>
                                      </a:lnTo>
                                      <a:lnTo>
                                        <a:pt x="185" y="300"/>
                                      </a:lnTo>
                                      <a:lnTo>
                                        <a:pt x="188" y="297"/>
                                      </a:lnTo>
                                      <a:lnTo>
                                        <a:pt x="188" y="300"/>
                                      </a:lnTo>
                                      <a:lnTo>
                                        <a:pt x="199" y="300"/>
                                      </a:lnTo>
                                      <a:lnTo>
                                        <a:pt x="199" y="297"/>
                                      </a:lnTo>
                                      <a:lnTo>
                                        <a:pt x="202" y="294"/>
                                      </a:lnTo>
                                      <a:lnTo>
                                        <a:pt x="202" y="297"/>
                                      </a:lnTo>
                                      <a:lnTo>
                                        <a:pt x="214" y="297"/>
                                      </a:lnTo>
                                      <a:lnTo>
                                        <a:pt x="214" y="294"/>
                                      </a:lnTo>
                                      <a:lnTo>
                                        <a:pt x="217" y="294"/>
                                      </a:lnTo>
                                      <a:lnTo>
                                        <a:pt x="217" y="291"/>
                                      </a:lnTo>
                                      <a:lnTo>
                                        <a:pt x="214" y="294"/>
                                      </a:lnTo>
                                      <a:lnTo>
                                        <a:pt x="223" y="294"/>
                                      </a:lnTo>
                                      <a:lnTo>
                                        <a:pt x="223" y="291"/>
                                      </a:lnTo>
                                      <a:lnTo>
                                        <a:pt x="226" y="291"/>
                                      </a:lnTo>
                                      <a:lnTo>
                                        <a:pt x="226" y="288"/>
                                      </a:lnTo>
                                      <a:lnTo>
                                        <a:pt x="223" y="291"/>
                                      </a:lnTo>
                                      <a:lnTo>
                                        <a:pt x="229" y="291"/>
                                      </a:lnTo>
                                      <a:lnTo>
                                        <a:pt x="229" y="288"/>
                                      </a:lnTo>
                                      <a:lnTo>
                                        <a:pt x="232" y="285"/>
                                      </a:lnTo>
                                      <a:lnTo>
                                        <a:pt x="232" y="288"/>
                                      </a:lnTo>
                                      <a:lnTo>
                                        <a:pt x="235" y="288"/>
                                      </a:lnTo>
                                      <a:lnTo>
                                        <a:pt x="235" y="285"/>
                                      </a:lnTo>
                                      <a:lnTo>
                                        <a:pt x="238" y="282"/>
                                      </a:lnTo>
                                      <a:lnTo>
                                        <a:pt x="238" y="285"/>
                                      </a:lnTo>
                                      <a:lnTo>
                                        <a:pt x="241" y="285"/>
                                      </a:lnTo>
                                      <a:lnTo>
                                        <a:pt x="241" y="282"/>
                                      </a:lnTo>
                                      <a:lnTo>
                                        <a:pt x="244" y="282"/>
                                      </a:lnTo>
                                      <a:lnTo>
                                        <a:pt x="244" y="279"/>
                                      </a:lnTo>
                                      <a:lnTo>
                                        <a:pt x="241" y="282"/>
                                      </a:lnTo>
                                      <a:lnTo>
                                        <a:pt x="244" y="282"/>
                                      </a:lnTo>
                                      <a:lnTo>
                                        <a:pt x="244" y="279"/>
                                      </a:lnTo>
                                      <a:lnTo>
                                        <a:pt x="247" y="276"/>
                                      </a:lnTo>
                                      <a:lnTo>
                                        <a:pt x="247" y="279"/>
                                      </a:lnTo>
                                      <a:lnTo>
                                        <a:pt x="250" y="279"/>
                                      </a:lnTo>
                                      <a:lnTo>
                                        <a:pt x="250" y="276"/>
                                      </a:lnTo>
                                      <a:lnTo>
                                        <a:pt x="253" y="276"/>
                                      </a:lnTo>
                                      <a:lnTo>
                                        <a:pt x="253" y="273"/>
                                      </a:lnTo>
                                      <a:lnTo>
                                        <a:pt x="250" y="276"/>
                                      </a:lnTo>
                                      <a:lnTo>
                                        <a:pt x="253" y="276"/>
                                      </a:lnTo>
                                      <a:lnTo>
                                        <a:pt x="253" y="273"/>
                                      </a:lnTo>
                                      <a:lnTo>
                                        <a:pt x="256" y="273"/>
                                      </a:lnTo>
                                      <a:lnTo>
                                        <a:pt x="256" y="267"/>
                                      </a:lnTo>
                                      <a:lnTo>
                                        <a:pt x="253" y="270"/>
                                      </a:lnTo>
                                      <a:lnTo>
                                        <a:pt x="256" y="270"/>
                                      </a:lnTo>
                                      <a:lnTo>
                                        <a:pt x="256" y="267"/>
                                      </a:lnTo>
                                      <a:lnTo>
                                        <a:pt x="259" y="267"/>
                                      </a:lnTo>
                                      <a:lnTo>
                                        <a:pt x="259" y="255"/>
                                      </a:lnTo>
                                      <a:lnTo>
                                        <a:pt x="131" y="0"/>
                                      </a:lnTo>
                                      <a:lnTo>
                                        <a:pt x="125" y="0"/>
                                      </a:lnTo>
                                      <a:lnTo>
                                        <a:pt x="0" y="255"/>
                                      </a:lnTo>
                                      <a:lnTo>
                                        <a:pt x="0" y="258"/>
                                      </a:lnTo>
                                      <a:lnTo>
                                        <a:pt x="6"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34"/>
                              <wps:cNvSpPr>
                                <a:spLocks/>
                              </wps:cNvSpPr>
                              <wps:spPr bwMode="auto">
                                <a:xfrm>
                                  <a:off x="127000" y="1062990"/>
                                  <a:ext cx="11430" cy="226060"/>
                                </a:xfrm>
                                <a:custGeom>
                                  <a:avLst/>
                                  <a:gdLst>
                                    <a:gd name="T0" fmla="*/ 18 w 18"/>
                                    <a:gd name="T1" fmla="*/ 9 h 356"/>
                                    <a:gd name="T2" fmla="*/ 18 w 18"/>
                                    <a:gd name="T3" fmla="*/ 6 h 356"/>
                                    <a:gd name="T4" fmla="*/ 12 w 18"/>
                                    <a:gd name="T5" fmla="*/ 0 h 356"/>
                                    <a:gd name="T6" fmla="*/ 3 w 18"/>
                                    <a:gd name="T7" fmla="*/ 0 h 356"/>
                                    <a:gd name="T8" fmla="*/ 3 w 18"/>
                                    <a:gd name="T9" fmla="*/ 3 h 356"/>
                                    <a:gd name="T10" fmla="*/ 0 w 18"/>
                                    <a:gd name="T11" fmla="*/ 3 h 356"/>
                                    <a:gd name="T12" fmla="*/ 0 w 18"/>
                                    <a:gd name="T13" fmla="*/ 350 h 356"/>
                                    <a:gd name="T14" fmla="*/ 6 w 18"/>
                                    <a:gd name="T15" fmla="*/ 356 h 356"/>
                                    <a:gd name="T16" fmla="*/ 9 w 18"/>
                                    <a:gd name="T17" fmla="*/ 356 h 356"/>
                                    <a:gd name="T18" fmla="*/ 12 w 18"/>
                                    <a:gd name="T19" fmla="*/ 353 h 356"/>
                                    <a:gd name="T20" fmla="*/ 15 w 18"/>
                                    <a:gd name="T21" fmla="*/ 353 h 356"/>
                                    <a:gd name="T22" fmla="*/ 15 w 18"/>
                                    <a:gd name="T23" fmla="*/ 350 h 356"/>
                                    <a:gd name="T24" fmla="*/ 18 w 18"/>
                                    <a:gd name="T25" fmla="*/ 347 h 356"/>
                                    <a:gd name="T26" fmla="*/ 18 w 18"/>
                                    <a:gd name="T27" fmla="*/ 9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 h="356">
                                      <a:moveTo>
                                        <a:pt x="18" y="9"/>
                                      </a:moveTo>
                                      <a:lnTo>
                                        <a:pt x="18" y="6"/>
                                      </a:lnTo>
                                      <a:lnTo>
                                        <a:pt x="12" y="0"/>
                                      </a:lnTo>
                                      <a:lnTo>
                                        <a:pt x="3" y="0"/>
                                      </a:lnTo>
                                      <a:lnTo>
                                        <a:pt x="3" y="3"/>
                                      </a:lnTo>
                                      <a:lnTo>
                                        <a:pt x="0" y="3"/>
                                      </a:lnTo>
                                      <a:lnTo>
                                        <a:pt x="0" y="350"/>
                                      </a:lnTo>
                                      <a:lnTo>
                                        <a:pt x="6" y="356"/>
                                      </a:lnTo>
                                      <a:lnTo>
                                        <a:pt x="9" y="356"/>
                                      </a:lnTo>
                                      <a:lnTo>
                                        <a:pt x="12" y="353"/>
                                      </a:lnTo>
                                      <a:lnTo>
                                        <a:pt x="15" y="353"/>
                                      </a:lnTo>
                                      <a:lnTo>
                                        <a:pt x="15" y="350"/>
                                      </a:lnTo>
                                      <a:lnTo>
                                        <a:pt x="18" y="34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35"/>
                              <wps:cNvSpPr>
                                <a:spLocks/>
                              </wps:cNvSpPr>
                              <wps:spPr bwMode="auto">
                                <a:xfrm>
                                  <a:off x="53340" y="882015"/>
                                  <a:ext cx="160655" cy="186690"/>
                                </a:xfrm>
                                <a:custGeom>
                                  <a:avLst/>
                                  <a:gdLst>
                                    <a:gd name="T0" fmla="*/ 122 w 253"/>
                                    <a:gd name="T1" fmla="*/ 9 h 294"/>
                                    <a:gd name="T2" fmla="*/ 116 w 253"/>
                                    <a:gd name="T3" fmla="*/ 21 h 294"/>
                                    <a:gd name="T4" fmla="*/ 110 w 253"/>
                                    <a:gd name="T5" fmla="*/ 33 h 294"/>
                                    <a:gd name="T6" fmla="*/ 104 w 253"/>
                                    <a:gd name="T7" fmla="*/ 45 h 294"/>
                                    <a:gd name="T8" fmla="*/ 98 w 253"/>
                                    <a:gd name="T9" fmla="*/ 57 h 294"/>
                                    <a:gd name="T10" fmla="*/ 92 w 253"/>
                                    <a:gd name="T11" fmla="*/ 69 h 294"/>
                                    <a:gd name="T12" fmla="*/ 86 w 253"/>
                                    <a:gd name="T13" fmla="*/ 81 h 294"/>
                                    <a:gd name="T14" fmla="*/ 80 w 253"/>
                                    <a:gd name="T15" fmla="*/ 93 h 294"/>
                                    <a:gd name="T16" fmla="*/ 74 w 253"/>
                                    <a:gd name="T17" fmla="*/ 105 h 294"/>
                                    <a:gd name="T18" fmla="*/ 68 w 253"/>
                                    <a:gd name="T19" fmla="*/ 117 h 294"/>
                                    <a:gd name="T20" fmla="*/ 62 w 253"/>
                                    <a:gd name="T21" fmla="*/ 129 h 294"/>
                                    <a:gd name="T22" fmla="*/ 56 w 253"/>
                                    <a:gd name="T23" fmla="*/ 141 h 294"/>
                                    <a:gd name="T24" fmla="*/ 50 w 253"/>
                                    <a:gd name="T25" fmla="*/ 153 h 294"/>
                                    <a:gd name="T26" fmla="*/ 44 w 253"/>
                                    <a:gd name="T27" fmla="*/ 165 h 294"/>
                                    <a:gd name="T28" fmla="*/ 38 w 253"/>
                                    <a:gd name="T29" fmla="*/ 177 h 294"/>
                                    <a:gd name="T30" fmla="*/ 32 w 253"/>
                                    <a:gd name="T31" fmla="*/ 189 h 294"/>
                                    <a:gd name="T32" fmla="*/ 26 w 253"/>
                                    <a:gd name="T33" fmla="*/ 201 h 294"/>
                                    <a:gd name="T34" fmla="*/ 20 w 253"/>
                                    <a:gd name="T35" fmla="*/ 213 h 294"/>
                                    <a:gd name="T36" fmla="*/ 14 w 253"/>
                                    <a:gd name="T37" fmla="*/ 225 h 294"/>
                                    <a:gd name="T38" fmla="*/ 8 w 253"/>
                                    <a:gd name="T39" fmla="*/ 237 h 294"/>
                                    <a:gd name="T40" fmla="*/ 3 w 253"/>
                                    <a:gd name="T41" fmla="*/ 249 h 294"/>
                                    <a:gd name="T42" fmla="*/ 3 w 253"/>
                                    <a:gd name="T43" fmla="*/ 267 h 294"/>
                                    <a:gd name="T44" fmla="*/ 14 w 253"/>
                                    <a:gd name="T45" fmla="*/ 276 h 294"/>
                                    <a:gd name="T46" fmla="*/ 26 w 253"/>
                                    <a:gd name="T47" fmla="*/ 282 h 294"/>
                                    <a:gd name="T48" fmla="*/ 41 w 253"/>
                                    <a:gd name="T49" fmla="*/ 288 h 294"/>
                                    <a:gd name="T50" fmla="*/ 71 w 253"/>
                                    <a:gd name="T51" fmla="*/ 294 h 294"/>
                                    <a:gd name="T52" fmla="*/ 196 w 253"/>
                                    <a:gd name="T53" fmla="*/ 288 h 294"/>
                                    <a:gd name="T54" fmla="*/ 220 w 253"/>
                                    <a:gd name="T55" fmla="*/ 282 h 294"/>
                                    <a:gd name="T56" fmla="*/ 232 w 253"/>
                                    <a:gd name="T57" fmla="*/ 276 h 294"/>
                                    <a:gd name="T58" fmla="*/ 250 w 253"/>
                                    <a:gd name="T59" fmla="*/ 267 h 294"/>
                                    <a:gd name="T60" fmla="*/ 250 w 253"/>
                                    <a:gd name="T61" fmla="*/ 252 h 294"/>
                                    <a:gd name="T62" fmla="*/ 244 w 253"/>
                                    <a:gd name="T63" fmla="*/ 240 h 294"/>
                                    <a:gd name="T64" fmla="*/ 238 w 253"/>
                                    <a:gd name="T65" fmla="*/ 228 h 294"/>
                                    <a:gd name="T66" fmla="*/ 232 w 253"/>
                                    <a:gd name="T67" fmla="*/ 216 h 294"/>
                                    <a:gd name="T68" fmla="*/ 226 w 253"/>
                                    <a:gd name="T69" fmla="*/ 204 h 294"/>
                                    <a:gd name="T70" fmla="*/ 220 w 253"/>
                                    <a:gd name="T71" fmla="*/ 192 h 294"/>
                                    <a:gd name="T72" fmla="*/ 214 w 253"/>
                                    <a:gd name="T73" fmla="*/ 180 h 294"/>
                                    <a:gd name="T74" fmla="*/ 208 w 253"/>
                                    <a:gd name="T75" fmla="*/ 168 h 294"/>
                                    <a:gd name="T76" fmla="*/ 202 w 253"/>
                                    <a:gd name="T77" fmla="*/ 156 h 294"/>
                                    <a:gd name="T78" fmla="*/ 196 w 253"/>
                                    <a:gd name="T79" fmla="*/ 144 h 294"/>
                                    <a:gd name="T80" fmla="*/ 190 w 253"/>
                                    <a:gd name="T81" fmla="*/ 132 h 294"/>
                                    <a:gd name="T82" fmla="*/ 185 w 253"/>
                                    <a:gd name="T83" fmla="*/ 120 h 294"/>
                                    <a:gd name="T84" fmla="*/ 179 w 253"/>
                                    <a:gd name="T85" fmla="*/ 108 h 294"/>
                                    <a:gd name="T86" fmla="*/ 173 w 253"/>
                                    <a:gd name="T87" fmla="*/ 96 h 294"/>
                                    <a:gd name="T88" fmla="*/ 167 w 253"/>
                                    <a:gd name="T89" fmla="*/ 84 h 294"/>
                                    <a:gd name="T90" fmla="*/ 161 w 253"/>
                                    <a:gd name="T91" fmla="*/ 72 h 294"/>
                                    <a:gd name="T92" fmla="*/ 155 w 253"/>
                                    <a:gd name="T93" fmla="*/ 60 h 294"/>
                                    <a:gd name="T94" fmla="*/ 149 w 253"/>
                                    <a:gd name="T95" fmla="*/ 48 h 294"/>
                                    <a:gd name="T96" fmla="*/ 143 w 253"/>
                                    <a:gd name="T97" fmla="*/ 36 h 294"/>
                                    <a:gd name="T98" fmla="*/ 137 w 253"/>
                                    <a:gd name="T99" fmla="*/ 24 h 294"/>
                                    <a:gd name="T100" fmla="*/ 131 w 253"/>
                                    <a:gd name="T101" fmla="*/ 12 h 294"/>
                                    <a:gd name="T102" fmla="*/ 125 w 253"/>
                                    <a:gd name="T103"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53" h="294">
                                      <a:moveTo>
                                        <a:pt x="125" y="0"/>
                                      </a:moveTo>
                                      <a:lnTo>
                                        <a:pt x="125" y="3"/>
                                      </a:lnTo>
                                      <a:lnTo>
                                        <a:pt x="122" y="3"/>
                                      </a:lnTo>
                                      <a:lnTo>
                                        <a:pt x="122" y="9"/>
                                      </a:lnTo>
                                      <a:lnTo>
                                        <a:pt x="119" y="9"/>
                                      </a:lnTo>
                                      <a:lnTo>
                                        <a:pt x="119" y="15"/>
                                      </a:lnTo>
                                      <a:lnTo>
                                        <a:pt x="116" y="15"/>
                                      </a:lnTo>
                                      <a:lnTo>
                                        <a:pt x="116" y="21"/>
                                      </a:lnTo>
                                      <a:lnTo>
                                        <a:pt x="113" y="21"/>
                                      </a:lnTo>
                                      <a:lnTo>
                                        <a:pt x="113" y="27"/>
                                      </a:lnTo>
                                      <a:lnTo>
                                        <a:pt x="110" y="27"/>
                                      </a:lnTo>
                                      <a:lnTo>
                                        <a:pt x="110" y="33"/>
                                      </a:lnTo>
                                      <a:lnTo>
                                        <a:pt x="107" y="33"/>
                                      </a:lnTo>
                                      <a:lnTo>
                                        <a:pt x="107" y="39"/>
                                      </a:lnTo>
                                      <a:lnTo>
                                        <a:pt x="104" y="39"/>
                                      </a:lnTo>
                                      <a:lnTo>
                                        <a:pt x="104" y="45"/>
                                      </a:lnTo>
                                      <a:lnTo>
                                        <a:pt x="101" y="45"/>
                                      </a:lnTo>
                                      <a:lnTo>
                                        <a:pt x="101" y="51"/>
                                      </a:lnTo>
                                      <a:lnTo>
                                        <a:pt x="98" y="51"/>
                                      </a:lnTo>
                                      <a:lnTo>
                                        <a:pt x="98" y="57"/>
                                      </a:lnTo>
                                      <a:lnTo>
                                        <a:pt x="95" y="57"/>
                                      </a:lnTo>
                                      <a:lnTo>
                                        <a:pt x="95" y="63"/>
                                      </a:lnTo>
                                      <a:lnTo>
                                        <a:pt x="92" y="63"/>
                                      </a:lnTo>
                                      <a:lnTo>
                                        <a:pt x="92" y="69"/>
                                      </a:lnTo>
                                      <a:lnTo>
                                        <a:pt x="89" y="69"/>
                                      </a:lnTo>
                                      <a:lnTo>
                                        <a:pt x="89" y="75"/>
                                      </a:lnTo>
                                      <a:lnTo>
                                        <a:pt x="86" y="75"/>
                                      </a:lnTo>
                                      <a:lnTo>
                                        <a:pt x="86" y="81"/>
                                      </a:lnTo>
                                      <a:lnTo>
                                        <a:pt x="83" y="81"/>
                                      </a:lnTo>
                                      <a:lnTo>
                                        <a:pt x="83" y="87"/>
                                      </a:lnTo>
                                      <a:lnTo>
                                        <a:pt x="80" y="87"/>
                                      </a:lnTo>
                                      <a:lnTo>
                                        <a:pt x="80" y="93"/>
                                      </a:lnTo>
                                      <a:lnTo>
                                        <a:pt x="77" y="93"/>
                                      </a:lnTo>
                                      <a:lnTo>
                                        <a:pt x="77" y="99"/>
                                      </a:lnTo>
                                      <a:lnTo>
                                        <a:pt x="74" y="99"/>
                                      </a:lnTo>
                                      <a:lnTo>
                                        <a:pt x="74" y="105"/>
                                      </a:lnTo>
                                      <a:lnTo>
                                        <a:pt x="71" y="105"/>
                                      </a:lnTo>
                                      <a:lnTo>
                                        <a:pt x="71" y="111"/>
                                      </a:lnTo>
                                      <a:lnTo>
                                        <a:pt x="68" y="111"/>
                                      </a:lnTo>
                                      <a:lnTo>
                                        <a:pt x="68" y="117"/>
                                      </a:lnTo>
                                      <a:lnTo>
                                        <a:pt x="65" y="117"/>
                                      </a:lnTo>
                                      <a:lnTo>
                                        <a:pt x="65" y="123"/>
                                      </a:lnTo>
                                      <a:lnTo>
                                        <a:pt x="62" y="123"/>
                                      </a:lnTo>
                                      <a:lnTo>
                                        <a:pt x="62" y="129"/>
                                      </a:lnTo>
                                      <a:lnTo>
                                        <a:pt x="59" y="129"/>
                                      </a:lnTo>
                                      <a:lnTo>
                                        <a:pt x="59" y="135"/>
                                      </a:lnTo>
                                      <a:lnTo>
                                        <a:pt x="56" y="135"/>
                                      </a:lnTo>
                                      <a:lnTo>
                                        <a:pt x="56" y="141"/>
                                      </a:lnTo>
                                      <a:lnTo>
                                        <a:pt x="53" y="141"/>
                                      </a:lnTo>
                                      <a:lnTo>
                                        <a:pt x="53" y="147"/>
                                      </a:lnTo>
                                      <a:lnTo>
                                        <a:pt x="50" y="147"/>
                                      </a:lnTo>
                                      <a:lnTo>
                                        <a:pt x="50" y="153"/>
                                      </a:lnTo>
                                      <a:lnTo>
                                        <a:pt x="47" y="153"/>
                                      </a:lnTo>
                                      <a:lnTo>
                                        <a:pt x="47" y="159"/>
                                      </a:lnTo>
                                      <a:lnTo>
                                        <a:pt x="44" y="159"/>
                                      </a:lnTo>
                                      <a:lnTo>
                                        <a:pt x="44" y="165"/>
                                      </a:lnTo>
                                      <a:lnTo>
                                        <a:pt x="41" y="165"/>
                                      </a:lnTo>
                                      <a:lnTo>
                                        <a:pt x="41" y="171"/>
                                      </a:lnTo>
                                      <a:lnTo>
                                        <a:pt x="38" y="171"/>
                                      </a:lnTo>
                                      <a:lnTo>
                                        <a:pt x="38" y="177"/>
                                      </a:lnTo>
                                      <a:lnTo>
                                        <a:pt x="35" y="177"/>
                                      </a:lnTo>
                                      <a:lnTo>
                                        <a:pt x="35" y="183"/>
                                      </a:lnTo>
                                      <a:lnTo>
                                        <a:pt x="32" y="183"/>
                                      </a:lnTo>
                                      <a:lnTo>
                                        <a:pt x="32" y="189"/>
                                      </a:lnTo>
                                      <a:lnTo>
                                        <a:pt x="29" y="189"/>
                                      </a:lnTo>
                                      <a:lnTo>
                                        <a:pt x="29" y="195"/>
                                      </a:lnTo>
                                      <a:lnTo>
                                        <a:pt x="26" y="195"/>
                                      </a:lnTo>
                                      <a:lnTo>
                                        <a:pt x="26" y="201"/>
                                      </a:lnTo>
                                      <a:lnTo>
                                        <a:pt x="23" y="201"/>
                                      </a:lnTo>
                                      <a:lnTo>
                                        <a:pt x="23" y="207"/>
                                      </a:lnTo>
                                      <a:lnTo>
                                        <a:pt x="20" y="207"/>
                                      </a:lnTo>
                                      <a:lnTo>
                                        <a:pt x="20" y="213"/>
                                      </a:lnTo>
                                      <a:lnTo>
                                        <a:pt x="17" y="213"/>
                                      </a:lnTo>
                                      <a:lnTo>
                                        <a:pt x="17" y="219"/>
                                      </a:lnTo>
                                      <a:lnTo>
                                        <a:pt x="14" y="219"/>
                                      </a:lnTo>
                                      <a:lnTo>
                                        <a:pt x="14" y="225"/>
                                      </a:lnTo>
                                      <a:lnTo>
                                        <a:pt x="11" y="225"/>
                                      </a:lnTo>
                                      <a:lnTo>
                                        <a:pt x="11" y="231"/>
                                      </a:lnTo>
                                      <a:lnTo>
                                        <a:pt x="8" y="231"/>
                                      </a:lnTo>
                                      <a:lnTo>
                                        <a:pt x="8" y="237"/>
                                      </a:lnTo>
                                      <a:lnTo>
                                        <a:pt x="6" y="237"/>
                                      </a:lnTo>
                                      <a:lnTo>
                                        <a:pt x="6" y="243"/>
                                      </a:lnTo>
                                      <a:lnTo>
                                        <a:pt x="3" y="243"/>
                                      </a:lnTo>
                                      <a:lnTo>
                                        <a:pt x="3" y="249"/>
                                      </a:lnTo>
                                      <a:lnTo>
                                        <a:pt x="0" y="249"/>
                                      </a:lnTo>
                                      <a:lnTo>
                                        <a:pt x="0" y="261"/>
                                      </a:lnTo>
                                      <a:lnTo>
                                        <a:pt x="3" y="261"/>
                                      </a:lnTo>
                                      <a:lnTo>
                                        <a:pt x="3" y="267"/>
                                      </a:lnTo>
                                      <a:lnTo>
                                        <a:pt x="6" y="267"/>
                                      </a:lnTo>
                                      <a:lnTo>
                                        <a:pt x="6" y="270"/>
                                      </a:lnTo>
                                      <a:lnTo>
                                        <a:pt x="11" y="270"/>
                                      </a:lnTo>
                                      <a:lnTo>
                                        <a:pt x="14" y="276"/>
                                      </a:lnTo>
                                      <a:lnTo>
                                        <a:pt x="20" y="276"/>
                                      </a:lnTo>
                                      <a:lnTo>
                                        <a:pt x="20" y="279"/>
                                      </a:lnTo>
                                      <a:lnTo>
                                        <a:pt x="26" y="279"/>
                                      </a:lnTo>
                                      <a:lnTo>
                                        <a:pt x="26" y="282"/>
                                      </a:lnTo>
                                      <a:lnTo>
                                        <a:pt x="32" y="282"/>
                                      </a:lnTo>
                                      <a:lnTo>
                                        <a:pt x="32" y="285"/>
                                      </a:lnTo>
                                      <a:lnTo>
                                        <a:pt x="41" y="285"/>
                                      </a:lnTo>
                                      <a:lnTo>
                                        <a:pt x="41" y="288"/>
                                      </a:lnTo>
                                      <a:lnTo>
                                        <a:pt x="56" y="288"/>
                                      </a:lnTo>
                                      <a:lnTo>
                                        <a:pt x="56" y="291"/>
                                      </a:lnTo>
                                      <a:lnTo>
                                        <a:pt x="71" y="291"/>
                                      </a:lnTo>
                                      <a:lnTo>
                                        <a:pt x="71" y="294"/>
                                      </a:lnTo>
                                      <a:lnTo>
                                        <a:pt x="182" y="294"/>
                                      </a:lnTo>
                                      <a:lnTo>
                                        <a:pt x="182" y="291"/>
                                      </a:lnTo>
                                      <a:lnTo>
                                        <a:pt x="196" y="291"/>
                                      </a:lnTo>
                                      <a:lnTo>
                                        <a:pt x="196" y="288"/>
                                      </a:lnTo>
                                      <a:lnTo>
                                        <a:pt x="211" y="288"/>
                                      </a:lnTo>
                                      <a:lnTo>
                                        <a:pt x="211" y="285"/>
                                      </a:lnTo>
                                      <a:lnTo>
                                        <a:pt x="220" y="285"/>
                                      </a:lnTo>
                                      <a:lnTo>
                                        <a:pt x="220" y="282"/>
                                      </a:lnTo>
                                      <a:lnTo>
                                        <a:pt x="226" y="282"/>
                                      </a:lnTo>
                                      <a:lnTo>
                                        <a:pt x="226" y="279"/>
                                      </a:lnTo>
                                      <a:lnTo>
                                        <a:pt x="232" y="279"/>
                                      </a:lnTo>
                                      <a:lnTo>
                                        <a:pt x="232" y="276"/>
                                      </a:lnTo>
                                      <a:lnTo>
                                        <a:pt x="238" y="276"/>
                                      </a:lnTo>
                                      <a:lnTo>
                                        <a:pt x="238" y="273"/>
                                      </a:lnTo>
                                      <a:lnTo>
                                        <a:pt x="244" y="270"/>
                                      </a:lnTo>
                                      <a:lnTo>
                                        <a:pt x="250" y="267"/>
                                      </a:lnTo>
                                      <a:lnTo>
                                        <a:pt x="250" y="261"/>
                                      </a:lnTo>
                                      <a:lnTo>
                                        <a:pt x="253" y="261"/>
                                      </a:lnTo>
                                      <a:lnTo>
                                        <a:pt x="253" y="252"/>
                                      </a:lnTo>
                                      <a:lnTo>
                                        <a:pt x="250" y="252"/>
                                      </a:lnTo>
                                      <a:lnTo>
                                        <a:pt x="250" y="246"/>
                                      </a:lnTo>
                                      <a:lnTo>
                                        <a:pt x="247" y="246"/>
                                      </a:lnTo>
                                      <a:lnTo>
                                        <a:pt x="247" y="240"/>
                                      </a:lnTo>
                                      <a:lnTo>
                                        <a:pt x="244" y="240"/>
                                      </a:lnTo>
                                      <a:lnTo>
                                        <a:pt x="244" y="234"/>
                                      </a:lnTo>
                                      <a:lnTo>
                                        <a:pt x="241" y="234"/>
                                      </a:lnTo>
                                      <a:lnTo>
                                        <a:pt x="241" y="228"/>
                                      </a:lnTo>
                                      <a:lnTo>
                                        <a:pt x="238" y="228"/>
                                      </a:lnTo>
                                      <a:lnTo>
                                        <a:pt x="238" y="222"/>
                                      </a:lnTo>
                                      <a:lnTo>
                                        <a:pt x="235" y="222"/>
                                      </a:lnTo>
                                      <a:lnTo>
                                        <a:pt x="235" y="216"/>
                                      </a:lnTo>
                                      <a:lnTo>
                                        <a:pt x="232" y="216"/>
                                      </a:lnTo>
                                      <a:lnTo>
                                        <a:pt x="232" y="210"/>
                                      </a:lnTo>
                                      <a:lnTo>
                                        <a:pt x="229" y="210"/>
                                      </a:lnTo>
                                      <a:lnTo>
                                        <a:pt x="229" y="204"/>
                                      </a:lnTo>
                                      <a:lnTo>
                                        <a:pt x="226" y="204"/>
                                      </a:lnTo>
                                      <a:lnTo>
                                        <a:pt x="226" y="198"/>
                                      </a:lnTo>
                                      <a:lnTo>
                                        <a:pt x="223" y="198"/>
                                      </a:lnTo>
                                      <a:lnTo>
                                        <a:pt x="223" y="192"/>
                                      </a:lnTo>
                                      <a:lnTo>
                                        <a:pt x="220" y="192"/>
                                      </a:lnTo>
                                      <a:lnTo>
                                        <a:pt x="220" y="186"/>
                                      </a:lnTo>
                                      <a:lnTo>
                                        <a:pt x="217" y="186"/>
                                      </a:lnTo>
                                      <a:lnTo>
                                        <a:pt x="217" y="180"/>
                                      </a:lnTo>
                                      <a:lnTo>
                                        <a:pt x="214" y="180"/>
                                      </a:lnTo>
                                      <a:lnTo>
                                        <a:pt x="214" y="174"/>
                                      </a:lnTo>
                                      <a:lnTo>
                                        <a:pt x="211" y="174"/>
                                      </a:lnTo>
                                      <a:lnTo>
                                        <a:pt x="211" y="168"/>
                                      </a:lnTo>
                                      <a:lnTo>
                                        <a:pt x="208" y="168"/>
                                      </a:lnTo>
                                      <a:lnTo>
                                        <a:pt x="208" y="162"/>
                                      </a:lnTo>
                                      <a:lnTo>
                                        <a:pt x="205" y="162"/>
                                      </a:lnTo>
                                      <a:lnTo>
                                        <a:pt x="205" y="156"/>
                                      </a:lnTo>
                                      <a:lnTo>
                                        <a:pt x="202" y="156"/>
                                      </a:lnTo>
                                      <a:lnTo>
                                        <a:pt x="202" y="150"/>
                                      </a:lnTo>
                                      <a:lnTo>
                                        <a:pt x="199" y="150"/>
                                      </a:lnTo>
                                      <a:lnTo>
                                        <a:pt x="199" y="144"/>
                                      </a:lnTo>
                                      <a:lnTo>
                                        <a:pt x="196" y="144"/>
                                      </a:lnTo>
                                      <a:lnTo>
                                        <a:pt x="196" y="138"/>
                                      </a:lnTo>
                                      <a:lnTo>
                                        <a:pt x="193" y="138"/>
                                      </a:lnTo>
                                      <a:lnTo>
                                        <a:pt x="193" y="132"/>
                                      </a:lnTo>
                                      <a:lnTo>
                                        <a:pt x="190" y="132"/>
                                      </a:lnTo>
                                      <a:lnTo>
                                        <a:pt x="190" y="126"/>
                                      </a:lnTo>
                                      <a:lnTo>
                                        <a:pt x="188" y="126"/>
                                      </a:lnTo>
                                      <a:lnTo>
                                        <a:pt x="188" y="120"/>
                                      </a:lnTo>
                                      <a:lnTo>
                                        <a:pt x="185" y="120"/>
                                      </a:lnTo>
                                      <a:lnTo>
                                        <a:pt x="185" y="114"/>
                                      </a:lnTo>
                                      <a:lnTo>
                                        <a:pt x="182" y="114"/>
                                      </a:lnTo>
                                      <a:lnTo>
                                        <a:pt x="182" y="108"/>
                                      </a:lnTo>
                                      <a:lnTo>
                                        <a:pt x="179" y="108"/>
                                      </a:lnTo>
                                      <a:lnTo>
                                        <a:pt x="179" y="102"/>
                                      </a:lnTo>
                                      <a:lnTo>
                                        <a:pt x="176" y="102"/>
                                      </a:lnTo>
                                      <a:lnTo>
                                        <a:pt x="176" y="96"/>
                                      </a:lnTo>
                                      <a:lnTo>
                                        <a:pt x="173" y="96"/>
                                      </a:lnTo>
                                      <a:lnTo>
                                        <a:pt x="173" y="90"/>
                                      </a:lnTo>
                                      <a:lnTo>
                                        <a:pt x="170" y="90"/>
                                      </a:lnTo>
                                      <a:lnTo>
                                        <a:pt x="170" y="84"/>
                                      </a:lnTo>
                                      <a:lnTo>
                                        <a:pt x="167" y="84"/>
                                      </a:lnTo>
                                      <a:lnTo>
                                        <a:pt x="167" y="78"/>
                                      </a:lnTo>
                                      <a:lnTo>
                                        <a:pt x="164" y="78"/>
                                      </a:lnTo>
                                      <a:lnTo>
                                        <a:pt x="164" y="72"/>
                                      </a:lnTo>
                                      <a:lnTo>
                                        <a:pt x="161" y="72"/>
                                      </a:lnTo>
                                      <a:lnTo>
                                        <a:pt x="161" y="66"/>
                                      </a:lnTo>
                                      <a:lnTo>
                                        <a:pt x="158" y="66"/>
                                      </a:lnTo>
                                      <a:lnTo>
                                        <a:pt x="158" y="60"/>
                                      </a:lnTo>
                                      <a:lnTo>
                                        <a:pt x="155" y="60"/>
                                      </a:lnTo>
                                      <a:lnTo>
                                        <a:pt x="155" y="54"/>
                                      </a:lnTo>
                                      <a:lnTo>
                                        <a:pt x="152" y="54"/>
                                      </a:lnTo>
                                      <a:lnTo>
                                        <a:pt x="152" y="48"/>
                                      </a:lnTo>
                                      <a:lnTo>
                                        <a:pt x="149" y="48"/>
                                      </a:lnTo>
                                      <a:lnTo>
                                        <a:pt x="149" y="42"/>
                                      </a:lnTo>
                                      <a:lnTo>
                                        <a:pt x="146" y="42"/>
                                      </a:lnTo>
                                      <a:lnTo>
                                        <a:pt x="146" y="36"/>
                                      </a:lnTo>
                                      <a:lnTo>
                                        <a:pt x="143" y="36"/>
                                      </a:lnTo>
                                      <a:lnTo>
                                        <a:pt x="143" y="30"/>
                                      </a:lnTo>
                                      <a:lnTo>
                                        <a:pt x="140" y="30"/>
                                      </a:lnTo>
                                      <a:lnTo>
                                        <a:pt x="140" y="24"/>
                                      </a:lnTo>
                                      <a:lnTo>
                                        <a:pt x="137" y="24"/>
                                      </a:lnTo>
                                      <a:lnTo>
                                        <a:pt x="137" y="18"/>
                                      </a:lnTo>
                                      <a:lnTo>
                                        <a:pt x="134" y="18"/>
                                      </a:lnTo>
                                      <a:lnTo>
                                        <a:pt x="134" y="12"/>
                                      </a:lnTo>
                                      <a:lnTo>
                                        <a:pt x="131" y="12"/>
                                      </a:lnTo>
                                      <a:lnTo>
                                        <a:pt x="131" y="6"/>
                                      </a:lnTo>
                                      <a:lnTo>
                                        <a:pt x="128" y="6"/>
                                      </a:lnTo>
                                      <a:lnTo>
                                        <a:pt x="128" y="0"/>
                                      </a:lnTo>
                                      <a:lnTo>
                                        <a:pt x="1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36"/>
                              <wps:cNvSpPr>
                                <a:spLocks/>
                              </wps:cNvSpPr>
                              <wps:spPr bwMode="auto">
                                <a:xfrm>
                                  <a:off x="51435" y="878205"/>
                                  <a:ext cx="164465" cy="192405"/>
                                </a:xfrm>
                                <a:custGeom>
                                  <a:avLst/>
                                  <a:gdLst>
                                    <a:gd name="T0" fmla="*/ 125 w 259"/>
                                    <a:gd name="T1" fmla="*/ 3 h 303"/>
                                    <a:gd name="T2" fmla="*/ 256 w 259"/>
                                    <a:gd name="T3" fmla="*/ 261 h 303"/>
                                    <a:gd name="T4" fmla="*/ 253 w 259"/>
                                    <a:gd name="T5" fmla="*/ 267 h 303"/>
                                    <a:gd name="T6" fmla="*/ 250 w 259"/>
                                    <a:gd name="T7" fmla="*/ 270 h 303"/>
                                    <a:gd name="T8" fmla="*/ 244 w 259"/>
                                    <a:gd name="T9" fmla="*/ 273 h 303"/>
                                    <a:gd name="T10" fmla="*/ 241 w 259"/>
                                    <a:gd name="T11" fmla="*/ 276 h 303"/>
                                    <a:gd name="T12" fmla="*/ 235 w 259"/>
                                    <a:gd name="T13" fmla="*/ 279 h 303"/>
                                    <a:gd name="T14" fmla="*/ 229 w 259"/>
                                    <a:gd name="T15" fmla="*/ 282 h 303"/>
                                    <a:gd name="T16" fmla="*/ 223 w 259"/>
                                    <a:gd name="T17" fmla="*/ 285 h 303"/>
                                    <a:gd name="T18" fmla="*/ 214 w 259"/>
                                    <a:gd name="T19" fmla="*/ 288 h 303"/>
                                    <a:gd name="T20" fmla="*/ 199 w 259"/>
                                    <a:gd name="T21" fmla="*/ 291 h 303"/>
                                    <a:gd name="T22" fmla="*/ 185 w 259"/>
                                    <a:gd name="T23" fmla="*/ 294 h 303"/>
                                    <a:gd name="T24" fmla="*/ 164 w 259"/>
                                    <a:gd name="T25" fmla="*/ 297 h 303"/>
                                    <a:gd name="T26" fmla="*/ 74 w 259"/>
                                    <a:gd name="T27" fmla="*/ 294 h 303"/>
                                    <a:gd name="T28" fmla="*/ 56 w 259"/>
                                    <a:gd name="T29" fmla="*/ 288 h 303"/>
                                    <a:gd name="T30" fmla="*/ 47 w 259"/>
                                    <a:gd name="T31" fmla="*/ 285 h 303"/>
                                    <a:gd name="T32" fmla="*/ 38 w 259"/>
                                    <a:gd name="T33" fmla="*/ 282 h 303"/>
                                    <a:gd name="T34" fmla="*/ 23 w 259"/>
                                    <a:gd name="T35" fmla="*/ 279 h 303"/>
                                    <a:gd name="T36" fmla="*/ 20 w 259"/>
                                    <a:gd name="T37" fmla="*/ 279 h 303"/>
                                    <a:gd name="T38" fmla="*/ 11 w 259"/>
                                    <a:gd name="T39" fmla="*/ 270 h 303"/>
                                    <a:gd name="T40" fmla="*/ 11 w 259"/>
                                    <a:gd name="T41" fmla="*/ 267 h 303"/>
                                    <a:gd name="T42" fmla="*/ 9 w 259"/>
                                    <a:gd name="T43" fmla="*/ 261 h 303"/>
                                    <a:gd name="T44" fmla="*/ 6 w 259"/>
                                    <a:gd name="T45" fmla="*/ 258 h 303"/>
                                    <a:gd name="T46" fmla="*/ 0 w 259"/>
                                    <a:gd name="T47" fmla="*/ 267 h 303"/>
                                    <a:gd name="T48" fmla="*/ 3 w 259"/>
                                    <a:gd name="T49" fmla="*/ 273 h 303"/>
                                    <a:gd name="T50" fmla="*/ 6 w 259"/>
                                    <a:gd name="T51" fmla="*/ 276 h 303"/>
                                    <a:gd name="T52" fmla="*/ 11 w 259"/>
                                    <a:gd name="T53" fmla="*/ 276 h 303"/>
                                    <a:gd name="T54" fmla="*/ 14 w 259"/>
                                    <a:gd name="T55" fmla="*/ 276 h 303"/>
                                    <a:gd name="T56" fmla="*/ 17 w 259"/>
                                    <a:gd name="T57" fmla="*/ 279 h 303"/>
                                    <a:gd name="T58" fmla="*/ 26 w 259"/>
                                    <a:gd name="T59" fmla="*/ 285 h 303"/>
                                    <a:gd name="T60" fmla="*/ 26 w 259"/>
                                    <a:gd name="T61" fmla="*/ 288 h 303"/>
                                    <a:gd name="T62" fmla="*/ 32 w 259"/>
                                    <a:gd name="T63" fmla="*/ 291 h 303"/>
                                    <a:gd name="T64" fmla="*/ 41 w 259"/>
                                    <a:gd name="T65" fmla="*/ 294 h 303"/>
                                    <a:gd name="T66" fmla="*/ 56 w 259"/>
                                    <a:gd name="T67" fmla="*/ 294 h 303"/>
                                    <a:gd name="T68" fmla="*/ 68 w 259"/>
                                    <a:gd name="T69" fmla="*/ 294 h 303"/>
                                    <a:gd name="T70" fmla="*/ 92 w 259"/>
                                    <a:gd name="T71" fmla="*/ 300 h 303"/>
                                    <a:gd name="T72" fmla="*/ 92 w 259"/>
                                    <a:gd name="T73" fmla="*/ 303 h 303"/>
                                    <a:gd name="T74" fmla="*/ 167 w 259"/>
                                    <a:gd name="T75" fmla="*/ 297 h 303"/>
                                    <a:gd name="T76" fmla="*/ 185 w 259"/>
                                    <a:gd name="T77" fmla="*/ 297 h 303"/>
                                    <a:gd name="T78" fmla="*/ 199 w 259"/>
                                    <a:gd name="T79" fmla="*/ 297 h 303"/>
                                    <a:gd name="T80" fmla="*/ 202 w 259"/>
                                    <a:gd name="T81" fmla="*/ 294 h 303"/>
                                    <a:gd name="T82" fmla="*/ 217 w 259"/>
                                    <a:gd name="T83" fmla="*/ 291 h 303"/>
                                    <a:gd name="T84" fmla="*/ 223 w 259"/>
                                    <a:gd name="T85" fmla="*/ 291 h 303"/>
                                    <a:gd name="T86" fmla="*/ 226 w 259"/>
                                    <a:gd name="T87" fmla="*/ 285 h 303"/>
                                    <a:gd name="T88" fmla="*/ 229 w 259"/>
                                    <a:gd name="T89" fmla="*/ 285 h 303"/>
                                    <a:gd name="T90" fmla="*/ 235 w 259"/>
                                    <a:gd name="T91" fmla="*/ 285 h 303"/>
                                    <a:gd name="T92" fmla="*/ 238 w 259"/>
                                    <a:gd name="T93" fmla="*/ 282 h 303"/>
                                    <a:gd name="T94" fmla="*/ 244 w 259"/>
                                    <a:gd name="T95" fmla="*/ 279 h 303"/>
                                    <a:gd name="T96" fmla="*/ 244 w 259"/>
                                    <a:gd name="T97" fmla="*/ 279 h 303"/>
                                    <a:gd name="T98" fmla="*/ 247 w 259"/>
                                    <a:gd name="T99" fmla="*/ 276 h 303"/>
                                    <a:gd name="T100" fmla="*/ 253 w 259"/>
                                    <a:gd name="T101" fmla="*/ 273 h 303"/>
                                    <a:gd name="T102" fmla="*/ 253 w 259"/>
                                    <a:gd name="T103" fmla="*/ 273 h 303"/>
                                    <a:gd name="T104" fmla="*/ 256 w 259"/>
                                    <a:gd name="T105" fmla="*/ 264 h 303"/>
                                    <a:gd name="T106" fmla="*/ 256 w 259"/>
                                    <a:gd name="T107" fmla="*/ 264 h 303"/>
                                    <a:gd name="T108" fmla="*/ 131 w 259"/>
                                    <a:gd name="T109" fmla="*/ 0 h 303"/>
                                    <a:gd name="T110" fmla="*/ 0 w 259"/>
                                    <a:gd name="T111" fmla="*/ 258 h 3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59" h="303">
                                      <a:moveTo>
                                        <a:pt x="6" y="258"/>
                                      </a:moveTo>
                                      <a:lnTo>
                                        <a:pt x="131" y="3"/>
                                      </a:lnTo>
                                      <a:lnTo>
                                        <a:pt x="125" y="3"/>
                                      </a:lnTo>
                                      <a:lnTo>
                                        <a:pt x="253" y="258"/>
                                      </a:lnTo>
                                      <a:lnTo>
                                        <a:pt x="253" y="264"/>
                                      </a:lnTo>
                                      <a:lnTo>
                                        <a:pt x="256" y="261"/>
                                      </a:lnTo>
                                      <a:lnTo>
                                        <a:pt x="250" y="261"/>
                                      </a:lnTo>
                                      <a:lnTo>
                                        <a:pt x="250" y="270"/>
                                      </a:lnTo>
                                      <a:lnTo>
                                        <a:pt x="253" y="267"/>
                                      </a:lnTo>
                                      <a:lnTo>
                                        <a:pt x="247" y="267"/>
                                      </a:lnTo>
                                      <a:lnTo>
                                        <a:pt x="247" y="273"/>
                                      </a:lnTo>
                                      <a:lnTo>
                                        <a:pt x="250" y="270"/>
                                      </a:lnTo>
                                      <a:lnTo>
                                        <a:pt x="244" y="270"/>
                                      </a:lnTo>
                                      <a:lnTo>
                                        <a:pt x="241" y="273"/>
                                      </a:lnTo>
                                      <a:lnTo>
                                        <a:pt x="244" y="273"/>
                                      </a:lnTo>
                                      <a:lnTo>
                                        <a:pt x="238" y="273"/>
                                      </a:lnTo>
                                      <a:lnTo>
                                        <a:pt x="238" y="279"/>
                                      </a:lnTo>
                                      <a:lnTo>
                                        <a:pt x="241" y="276"/>
                                      </a:lnTo>
                                      <a:lnTo>
                                        <a:pt x="235" y="276"/>
                                      </a:lnTo>
                                      <a:lnTo>
                                        <a:pt x="232" y="279"/>
                                      </a:lnTo>
                                      <a:lnTo>
                                        <a:pt x="235" y="279"/>
                                      </a:lnTo>
                                      <a:lnTo>
                                        <a:pt x="229" y="279"/>
                                      </a:lnTo>
                                      <a:lnTo>
                                        <a:pt x="226" y="282"/>
                                      </a:lnTo>
                                      <a:lnTo>
                                        <a:pt x="229" y="282"/>
                                      </a:lnTo>
                                      <a:lnTo>
                                        <a:pt x="220" y="282"/>
                                      </a:lnTo>
                                      <a:lnTo>
                                        <a:pt x="220" y="288"/>
                                      </a:lnTo>
                                      <a:lnTo>
                                        <a:pt x="223" y="285"/>
                                      </a:lnTo>
                                      <a:lnTo>
                                        <a:pt x="211" y="285"/>
                                      </a:lnTo>
                                      <a:lnTo>
                                        <a:pt x="211" y="291"/>
                                      </a:lnTo>
                                      <a:lnTo>
                                        <a:pt x="214" y="288"/>
                                      </a:lnTo>
                                      <a:lnTo>
                                        <a:pt x="199" y="288"/>
                                      </a:lnTo>
                                      <a:lnTo>
                                        <a:pt x="196" y="291"/>
                                      </a:lnTo>
                                      <a:lnTo>
                                        <a:pt x="199" y="291"/>
                                      </a:lnTo>
                                      <a:lnTo>
                                        <a:pt x="185" y="291"/>
                                      </a:lnTo>
                                      <a:lnTo>
                                        <a:pt x="182" y="294"/>
                                      </a:lnTo>
                                      <a:lnTo>
                                        <a:pt x="185" y="294"/>
                                      </a:lnTo>
                                      <a:lnTo>
                                        <a:pt x="164" y="294"/>
                                      </a:lnTo>
                                      <a:lnTo>
                                        <a:pt x="161" y="297"/>
                                      </a:lnTo>
                                      <a:lnTo>
                                        <a:pt x="164" y="297"/>
                                      </a:lnTo>
                                      <a:lnTo>
                                        <a:pt x="95" y="297"/>
                                      </a:lnTo>
                                      <a:lnTo>
                                        <a:pt x="92" y="294"/>
                                      </a:lnTo>
                                      <a:lnTo>
                                        <a:pt x="74" y="294"/>
                                      </a:lnTo>
                                      <a:lnTo>
                                        <a:pt x="71" y="291"/>
                                      </a:lnTo>
                                      <a:lnTo>
                                        <a:pt x="59" y="291"/>
                                      </a:lnTo>
                                      <a:lnTo>
                                        <a:pt x="56" y="288"/>
                                      </a:lnTo>
                                      <a:lnTo>
                                        <a:pt x="44" y="288"/>
                                      </a:lnTo>
                                      <a:lnTo>
                                        <a:pt x="47" y="291"/>
                                      </a:lnTo>
                                      <a:lnTo>
                                        <a:pt x="47" y="285"/>
                                      </a:lnTo>
                                      <a:lnTo>
                                        <a:pt x="35" y="285"/>
                                      </a:lnTo>
                                      <a:lnTo>
                                        <a:pt x="38" y="288"/>
                                      </a:lnTo>
                                      <a:lnTo>
                                        <a:pt x="38" y="282"/>
                                      </a:lnTo>
                                      <a:lnTo>
                                        <a:pt x="29" y="282"/>
                                      </a:lnTo>
                                      <a:lnTo>
                                        <a:pt x="26" y="279"/>
                                      </a:lnTo>
                                      <a:lnTo>
                                        <a:pt x="23" y="279"/>
                                      </a:lnTo>
                                      <a:lnTo>
                                        <a:pt x="20" y="276"/>
                                      </a:lnTo>
                                      <a:lnTo>
                                        <a:pt x="17" y="276"/>
                                      </a:lnTo>
                                      <a:lnTo>
                                        <a:pt x="20" y="279"/>
                                      </a:lnTo>
                                      <a:lnTo>
                                        <a:pt x="20" y="273"/>
                                      </a:lnTo>
                                      <a:lnTo>
                                        <a:pt x="14" y="273"/>
                                      </a:lnTo>
                                      <a:lnTo>
                                        <a:pt x="11" y="270"/>
                                      </a:lnTo>
                                      <a:lnTo>
                                        <a:pt x="9" y="270"/>
                                      </a:lnTo>
                                      <a:lnTo>
                                        <a:pt x="11" y="273"/>
                                      </a:lnTo>
                                      <a:lnTo>
                                        <a:pt x="11" y="267"/>
                                      </a:lnTo>
                                      <a:lnTo>
                                        <a:pt x="6" y="267"/>
                                      </a:lnTo>
                                      <a:lnTo>
                                        <a:pt x="9" y="270"/>
                                      </a:lnTo>
                                      <a:lnTo>
                                        <a:pt x="9" y="261"/>
                                      </a:lnTo>
                                      <a:lnTo>
                                        <a:pt x="3" y="261"/>
                                      </a:lnTo>
                                      <a:lnTo>
                                        <a:pt x="6" y="264"/>
                                      </a:lnTo>
                                      <a:lnTo>
                                        <a:pt x="6" y="258"/>
                                      </a:lnTo>
                                      <a:lnTo>
                                        <a:pt x="0" y="258"/>
                                      </a:lnTo>
                                      <a:lnTo>
                                        <a:pt x="0" y="264"/>
                                      </a:lnTo>
                                      <a:lnTo>
                                        <a:pt x="0" y="267"/>
                                      </a:lnTo>
                                      <a:lnTo>
                                        <a:pt x="6" y="267"/>
                                      </a:lnTo>
                                      <a:lnTo>
                                        <a:pt x="3" y="264"/>
                                      </a:lnTo>
                                      <a:lnTo>
                                        <a:pt x="3" y="273"/>
                                      </a:lnTo>
                                      <a:lnTo>
                                        <a:pt x="9" y="273"/>
                                      </a:lnTo>
                                      <a:lnTo>
                                        <a:pt x="6" y="270"/>
                                      </a:lnTo>
                                      <a:lnTo>
                                        <a:pt x="6" y="276"/>
                                      </a:lnTo>
                                      <a:lnTo>
                                        <a:pt x="11" y="276"/>
                                      </a:lnTo>
                                      <a:lnTo>
                                        <a:pt x="9" y="273"/>
                                      </a:lnTo>
                                      <a:lnTo>
                                        <a:pt x="11" y="276"/>
                                      </a:lnTo>
                                      <a:lnTo>
                                        <a:pt x="11" y="279"/>
                                      </a:lnTo>
                                      <a:lnTo>
                                        <a:pt x="17" y="279"/>
                                      </a:lnTo>
                                      <a:lnTo>
                                        <a:pt x="14" y="276"/>
                                      </a:lnTo>
                                      <a:lnTo>
                                        <a:pt x="14" y="282"/>
                                      </a:lnTo>
                                      <a:lnTo>
                                        <a:pt x="20" y="282"/>
                                      </a:lnTo>
                                      <a:lnTo>
                                        <a:pt x="17" y="279"/>
                                      </a:lnTo>
                                      <a:lnTo>
                                        <a:pt x="20" y="282"/>
                                      </a:lnTo>
                                      <a:lnTo>
                                        <a:pt x="20" y="285"/>
                                      </a:lnTo>
                                      <a:lnTo>
                                        <a:pt x="26" y="285"/>
                                      </a:lnTo>
                                      <a:lnTo>
                                        <a:pt x="23" y="282"/>
                                      </a:lnTo>
                                      <a:lnTo>
                                        <a:pt x="26" y="285"/>
                                      </a:lnTo>
                                      <a:lnTo>
                                        <a:pt x="26" y="288"/>
                                      </a:lnTo>
                                      <a:lnTo>
                                        <a:pt x="35" y="288"/>
                                      </a:lnTo>
                                      <a:lnTo>
                                        <a:pt x="32" y="285"/>
                                      </a:lnTo>
                                      <a:lnTo>
                                        <a:pt x="32" y="291"/>
                                      </a:lnTo>
                                      <a:lnTo>
                                        <a:pt x="44" y="291"/>
                                      </a:lnTo>
                                      <a:lnTo>
                                        <a:pt x="41" y="288"/>
                                      </a:lnTo>
                                      <a:lnTo>
                                        <a:pt x="41" y="294"/>
                                      </a:lnTo>
                                      <a:lnTo>
                                        <a:pt x="56" y="294"/>
                                      </a:lnTo>
                                      <a:lnTo>
                                        <a:pt x="53" y="291"/>
                                      </a:lnTo>
                                      <a:lnTo>
                                        <a:pt x="56" y="294"/>
                                      </a:lnTo>
                                      <a:lnTo>
                                        <a:pt x="56" y="297"/>
                                      </a:lnTo>
                                      <a:lnTo>
                                        <a:pt x="71" y="297"/>
                                      </a:lnTo>
                                      <a:lnTo>
                                        <a:pt x="68" y="294"/>
                                      </a:lnTo>
                                      <a:lnTo>
                                        <a:pt x="71" y="297"/>
                                      </a:lnTo>
                                      <a:lnTo>
                                        <a:pt x="71" y="300"/>
                                      </a:lnTo>
                                      <a:lnTo>
                                        <a:pt x="92" y="300"/>
                                      </a:lnTo>
                                      <a:lnTo>
                                        <a:pt x="89" y="297"/>
                                      </a:lnTo>
                                      <a:lnTo>
                                        <a:pt x="92" y="300"/>
                                      </a:lnTo>
                                      <a:lnTo>
                                        <a:pt x="92" y="303"/>
                                      </a:lnTo>
                                      <a:lnTo>
                                        <a:pt x="164" y="303"/>
                                      </a:lnTo>
                                      <a:lnTo>
                                        <a:pt x="164" y="300"/>
                                      </a:lnTo>
                                      <a:lnTo>
                                        <a:pt x="167" y="297"/>
                                      </a:lnTo>
                                      <a:lnTo>
                                        <a:pt x="167" y="300"/>
                                      </a:lnTo>
                                      <a:lnTo>
                                        <a:pt x="185" y="300"/>
                                      </a:lnTo>
                                      <a:lnTo>
                                        <a:pt x="185" y="297"/>
                                      </a:lnTo>
                                      <a:lnTo>
                                        <a:pt x="188" y="294"/>
                                      </a:lnTo>
                                      <a:lnTo>
                                        <a:pt x="188" y="297"/>
                                      </a:lnTo>
                                      <a:lnTo>
                                        <a:pt x="199" y="297"/>
                                      </a:lnTo>
                                      <a:lnTo>
                                        <a:pt x="199" y="294"/>
                                      </a:lnTo>
                                      <a:lnTo>
                                        <a:pt x="202" y="291"/>
                                      </a:lnTo>
                                      <a:lnTo>
                                        <a:pt x="202" y="294"/>
                                      </a:lnTo>
                                      <a:lnTo>
                                        <a:pt x="214" y="294"/>
                                      </a:lnTo>
                                      <a:lnTo>
                                        <a:pt x="214" y="291"/>
                                      </a:lnTo>
                                      <a:lnTo>
                                        <a:pt x="217" y="291"/>
                                      </a:lnTo>
                                      <a:lnTo>
                                        <a:pt x="217" y="288"/>
                                      </a:lnTo>
                                      <a:lnTo>
                                        <a:pt x="214" y="291"/>
                                      </a:lnTo>
                                      <a:lnTo>
                                        <a:pt x="223" y="291"/>
                                      </a:lnTo>
                                      <a:lnTo>
                                        <a:pt x="223" y="288"/>
                                      </a:lnTo>
                                      <a:lnTo>
                                        <a:pt x="226" y="288"/>
                                      </a:lnTo>
                                      <a:lnTo>
                                        <a:pt x="226" y="285"/>
                                      </a:lnTo>
                                      <a:lnTo>
                                        <a:pt x="223" y="288"/>
                                      </a:lnTo>
                                      <a:lnTo>
                                        <a:pt x="229" y="288"/>
                                      </a:lnTo>
                                      <a:lnTo>
                                        <a:pt x="229" y="285"/>
                                      </a:lnTo>
                                      <a:lnTo>
                                        <a:pt x="232" y="282"/>
                                      </a:lnTo>
                                      <a:lnTo>
                                        <a:pt x="232" y="285"/>
                                      </a:lnTo>
                                      <a:lnTo>
                                        <a:pt x="235" y="285"/>
                                      </a:lnTo>
                                      <a:lnTo>
                                        <a:pt x="235" y="282"/>
                                      </a:lnTo>
                                      <a:lnTo>
                                        <a:pt x="238" y="279"/>
                                      </a:lnTo>
                                      <a:lnTo>
                                        <a:pt x="238" y="282"/>
                                      </a:lnTo>
                                      <a:lnTo>
                                        <a:pt x="241" y="282"/>
                                      </a:lnTo>
                                      <a:lnTo>
                                        <a:pt x="241" y="279"/>
                                      </a:lnTo>
                                      <a:lnTo>
                                        <a:pt x="244" y="279"/>
                                      </a:lnTo>
                                      <a:lnTo>
                                        <a:pt x="244" y="276"/>
                                      </a:lnTo>
                                      <a:lnTo>
                                        <a:pt x="241" y="279"/>
                                      </a:lnTo>
                                      <a:lnTo>
                                        <a:pt x="244" y="279"/>
                                      </a:lnTo>
                                      <a:lnTo>
                                        <a:pt x="244" y="276"/>
                                      </a:lnTo>
                                      <a:lnTo>
                                        <a:pt x="247" y="273"/>
                                      </a:lnTo>
                                      <a:lnTo>
                                        <a:pt x="247" y="276"/>
                                      </a:lnTo>
                                      <a:lnTo>
                                        <a:pt x="250" y="276"/>
                                      </a:lnTo>
                                      <a:lnTo>
                                        <a:pt x="250" y="273"/>
                                      </a:lnTo>
                                      <a:lnTo>
                                        <a:pt x="253" y="273"/>
                                      </a:lnTo>
                                      <a:lnTo>
                                        <a:pt x="253" y="270"/>
                                      </a:lnTo>
                                      <a:lnTo>
                                        <a:pt x="250" y="273"/>
                                      </a:lnTo>
                                      <a:lnTo>
                                        <a:pt x="253" y="273"/>
                                      </a:lnTo>
                                      <a:lnTo>
                                        <a:pt x="253" y="270"/>
                                      </a:lnTo>
                                      <a:lnTo>
                                        <a:pt x="256" y="270"/>
                                      </a:lnTo>
                                      <a:lnTo>
                                        <a:pt x="256" y="264"/>
                                      </a:lnTo>
                                      <a:lnTo>
                                        <a:pt x="253" y="267"/>
                                      </a:lnTo>
                                      <a:lnTo>
                                        <a:pt x="256" y="267"/>
                                      </a:lnTo>
                                      <a:lnTo>
                                        <a:pt x="256" y="264"/>
                                      </a:lnTo>
                                      <a:lnTo>
                                        <a:pt x="259" y="264"/>
                                      </a:lnTo>
                                      <a:lnTo>
                                        <a:pt x="259" y="255"/>
                                      </a:lnTo>
                                      <a:lnTo>
                                        <a:pt x="131" y="0"/>
                                      </a:lnTo>
                                      <a:lnTo>
                                        <a:pt x="125" y="0"/>
                                      </a:lnTo>
                                      <a:lnTo>
                                        <a:pt x="0" y="255"/>
                                      </a:lnTo>
                                      <a:lnTo>
                                        <a:pt x="0" y="258"/>
                                      </a:lnTo>
                                      <a:lnTo>
                                        <a:pt x="6"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37"/>
                              <wps:cNvSpPr>
                                <a:spLocks/>
                              </wps:cNvSpPr>
                              <wps:spPr bwMode="auto">
                                <a:xfrm>
                                  <a:off x="701040" y="952500"/>
                                  <a:ext cx="11430" cy="226060"/>
                                </a:xfrm>
                                <a:custGeom>
                                  <a:avLst/>
                                  <a:gdLst>
                                    <a:gd name="T0" fmla="*/ 18 w 18"/>
                                    <a:gd name="T1" fmla="*/ 9 h 356"/>
                                    <a:gd name="T2" fmla="*/ 18 w 18"/>
                                    <a:gd name="T3" fmla="*/ 6 h 356"/>
                                    <a:gd name="T4" fmla="*/ 12 w 18"/>
                                    <a:gd name="T5" fmla="*/ 0 h 356"/>
                                    <a:gd name="T6" fmla="*/ 3 w 18"/>
                                    <a:gd name="T7" fmla="*/ 0 h 356"/>
                                    <a:gd name="T8" fmla="*/ 3 w 18"/>
                                    <a:gd name="T9" fmla="*/ 3 h 356"/>
                                    <a:gd name="T10" fmla="*/ 0 w 18"/>
                                    <a:gd name="T11" fmla="*/ 3 h 356"/>
                                    <a:gd name="T12" fmla="*/ 0 w 18"/>
                                    <a:gd name="T13" fmla="*/ 350 h 356"/>
                                    <a:gd name="T14" fmla="*/ 6 w 18"/>
                                    <a:gd name="T15" fmla="*/ 356 h 356"/>
                                    <a:gd name="T16" fmla="*/ 9 w 18"/>
                                    <a:gd name="T17" fmla="*/ 356 h 356"/>
                                    <a:gd name="T18" fmla="*/ 12 w 18"/>
                                    <a:gd name="T19" fmla="*/ 353 h 356"/>
                                    <a:gd name="T20" fmla="*/ 15 w 18"/>
                                    <a:gd name="T21" fmla="*/ 353 h 356"/>
                                    <a:gd name="T22" fmla="*/ 15 w 18"/>
                                    <a:gd name="T23" fmla="*/ 350 h 356"/>
                                    <a:gd name="T24" fmla="*/ 18 w 18"/>
                                    <a:gd name="T25" fmla="*/ 347 h 356"/>
                                    <a:gd name="T26" fmla="*/ 18 w 18"/>
                                    <a:gd name="T27" fmla="*/ 9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 h="356">
                                      <a:moveTo>
                                        <a:pt x="18" y="9"/>
                                      </a:moveTo>
                                      <a:lnTo>
                                        <a:pt x="18" y="6"/>
                                      </a:lnTo>
                                      <a:lnTo>
                                        <a:pt x="12" y="0"/>
                                      </a:lnTo>
                                      <a:lnTo>
                                        <a:pt x="3" y="0"/>
                                      </a:lnTo>
                                      <a:lnTo>
                                        <a:pt x="3" y="3"/>
                                      </a:lnTo>
                                      <a:lnTo>
                                        <a:pt x="0" y="3"/>
                                      </a:lnTo>
                                      <a:lnTo>
                                        <a:pt x="0" y="350"/>
                                      </a:lnTo>
                                      <a:lnTo>
                                        <a:pt x="6" y="356"/>
                                      </a:lnTo>
                                      <a:lnTo>
                                        <a:pt x="9" y="356"/>
                                      </a:lnTo>
                                      <a:lnTo>
                                        <a:pt x="12" y="353"/>
                                      </a:lnTo>
                                      <a:lnTo>
                                        <a:pt x="15" y="353"/>
                                      </a:lnTo>
                                      <a:lnTo>
                                        <a:pt x="15" y="350"/>
                                      </a:lnTo>
                                      <a:lnTo>
                                        <a:pt x="18" y="34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38"/>
                              <wps:cNvSpPr>
                                <a:spLocks/>
                              </wps:cNvSpPr>
                              <wps:spPr bwMode="auto">
                                <a:xfrm>
                                  <a:off x="627380" y="772160"/>
                                  <a:ext cx="160655" cy="186055"/>
                                </a:xfrm>
                                <a:custGeom>
                                  <a:avLst/>
                                  <a:gdLst>
                                    <a:gd name="T0" fmla="*/ 122 w 253"/>
                                    <a:gd name="T1" fmla="*/ 9 h 293"/>
                                    <a:gd name="T2" fmla="*/ 116 w 253"/>
                                    <a:gd name="T3" fmla="*/ 21 h 293"/>
                                    <a:gd name="T4" fmla="*/ 110 w 253"/>
                                    <a:gd name="T5" fmla="*/ 33 h 293"/>
                                    <a:gd name="T6" fmla="*/ 104 w 253"/>
                                    <a:gd name="T7" fmla="*/ 44 h 293"/>
                                    <a:gd name="T8" fmla="*/ 98 w 253"/>
                                    <a:gd name="T9" fmla="*/ 56 h 293"/>
                                    <a:gd name="T10" fmla="*/ 92 w 253"/>
                                    <a:gd name="T11" fmla="*/ 68 h 293"/>
                                    <a:gd name="T12" fmla="*/ 86 w 253"/>
                                    <a:gd name="T13" fmla="*/ 80 h 293"/>
                                    <a:gd name="T14" fmla="*/ 80 w 253"/>
                                    <a:gd name="T15" fmla="*/ 92 h 293"/>
                                    <a:gd name="T16" fmla="*/ 74 w 253"/>
                                    <a:gd name="T17" fmla="*/ 104 h 293"/>
                                    <a:gd name="T18" fmla="*/ 68 w 253"/>
                                    <a:gd name="T19" fmla="*/ 116 h 293"/>
                                    <a:gd name="T20" fmla="*/ 62 w 253"/>
                                    <a:gd name="T21" fmla="*/ 128 h 293"/>
                                    <a:gd name="T22" fmla="*/ 56 w 253"/>
                                    <a:gd name="T23" fmla="*/ 140 h 293"/>
                                    <a:gd name="T24" fmla="*/ 50 w 253"/>
                                    <a:gd name="T25" fmla="*/ 152 h 293"/>
                                    <a:gd name="T26" fmla="*/ 44 w 253"/>
                                    <a:gd name="T27" fmla="*/ 164 h 293"/>
                                    <a:gd name="T28" fmla="*/ 38 w 253"/>
                                    <a:gd name="T29" fmla="*/ 176 h 293"/>
                                    <a:gd name="T30" fmla="*/ 32 w 253"/>
                                    <a:gd name="T31" fmla="*/ 188 h 293"/>
                                    <a:gd name="T32" fmla="*/ 26 w 253"/>
                                    <a:gd name="T33" fmla="*/ 200 h 293"/>
                                    <a:gd name="T34" fmla="*/ 20 w 253"/>
                                    <a:gd name="T35" fmla="*/ 212 h 293"/>
                                    <a:gd name="T36" fmla="*/ 15 w 253"/>
                                    <a:gd name="T37" fmla="*/ 224 h 293"/>
                                    <a:gd name="T38" fmla="*/ 9 w 253"/>
                                    <a:gd name="T39" fmla="*/ 236 h 293"/>
                                    <a:gd name="T40" fmla="*/ 3 w 253"/>
                                    <a:gd name="T41" fmla="*/ 248 h 293"/>
                                    <a:gd name="T42" fmla="*/ 3 w 253"/>
                                    <a:gd name="T43" fmla="*/ 266 h 293"/>
                                    <a:gd name="T44" fmla="*/ 15 w 253"/>
                                    <a:gd name="T45" fmla="*/ 275 h 293"/>
                                    <a:gd name="T46" fmla="*/ 26 w 253"/>
                                    <a:gd name="T47" fmla="*/ 281 h 293"/>
                                    <a:gd name="T48" fmla="*/ 41 w 253"/>
                                    <a:gd name="T49" fmla="*/ 287 h 293"/>
                                    <a:gd name="T50" fmla="*/ 71 w 253"/>
                                    <a:gd name="T51" fmla="*/ 293 h 293"/>
                                    <a:gd name="T52" fmla="*/ 197 w 253"/>
                                    <a:gd name="T53" fmla="*/ 287 h 293"/>
                                    <a:gd name="T54" fmla="*/ 220 w 253"/>
                                    <a:gd name="T55" fmla="*/ 281 h 293"/>
                                    <a:gd name="T56" fmla="*/ 232 w 253"/>
                                    <a:gd name="T57" fmla="*/ 275 h 293"/>
                                    <a:gd name="T58" fmla="*/ 250 w 253"/>
                                    <a:gd name="T59" fmla="*/ 266 h 293"/>
                                    <a:gd name="T60" fmla="*/ 250 w 253"/>
                                    <a:gd name="T61" fmla="*/ 251 h 293"/>
                                    <a:gd name="T62" fmla="*/ 244 w 253"/>
                                    <a:gd name="T63" fmla="*/ 239 h 293"/>
                                    <a:gd name="T64" fmla="*/ 238 w 253"/>
                                    <a:gd name="T65" fmla="*/ 227 h 293"/>
                                    <a:gd name="T66" fmla="*/ 232 w 253"/>
                                    <a:gd name="T67" fmla="*/ 215 h 293"/>
                                    <a:gd name="T68" fmla="*/ 226 w 253"/>
                                    <a:gd name="T69" fmla="*/ 203 h 293"/>
                                    <a:gd name="T70" fmla="*/ 220 w 253"/>
                                    <a:gd name="T71" fmla="*/ 191 h 293"/>
                                    <a:gd name="T72" fmla="*/ 214 w 253"/>
                                    <a:gd name="T73" fmla="*/ 179 h 293"/>
                                    <a:gd name="T74" fmla="*/ 208 w 253"/>
                                    <a:gd name="T75" fmla="*/ 167 h 293"/>
                                    <a:gd name="T76" fmla="*/ 202 w 253"/>
                                    <a:gd name="T77" fmla="*/ 155 h 293"/>
                                    <a:gd name="T78" fmla="*/ 197 w 253"/>
                                    <a:gd name="T79" fmla="*/ 143 h 293"/>
                                    <a:gd name="T80" fmla="*/ 191 w 253"/>
                                    <a:gd name="T81" fmla="*/ 131 h 293"/>
                                    <a:gd name="T82" fmla="*/ 185 w 253"/>
                                    <a:gd name="T83" fmla="*/ 119 h 293"/>
                                    <a:gd name="T84" fmla="*/ 179 w 253"/>
                                    <a:gd name="T85" fmla="*/ 107 h 293"/>
                                    <a:gd name="T86" fmla="*/ 173 w 253"/>
                                    <a:gd name="T87" fmla="*/ 95 h 293"/>
                                    <a:gd name="T88" fmla="*/ 167 w 253"/>
                                    <a:gd name="T89" fmla="*/ 83 h 293"/>
                                    <a:gd name="T90" fmla="*/ 161 w 253"/>
                                    <a:gd name="T91" fmla="*/ 71 h 293"/>
                                    <a:gd name="T92" fmla="*/ 155 w 253"/>
                                    <a:gd name="T93" fmla="*/ 59 h 293"/>
                                    <a:gd name="T94" fmla="*/ 149 w 253"/>
                                    <a:gd name="T95" fmla="*/ 47 h 293"/>
                                    <a:gd name="T96" fmla="*/ 143 w 253"/>
                                    <a:gd name="T97" fmla="*/ 36 h 293"/>
                                    <a:gd name="T98" fmla="*/ 137 w 253"/>
                                    <a:gd name="T99" fmla="*/ 24 h 293"/>
                                    <a:gd name="T100" fmla="*/ 131 w 253"/>
                                    <a:gd name="T101" fmla="*/ 12 h 293"/>
                                    <a:gd name="T102" fmla="*/ 125 w 253"/>
                                    <a:gd name="T103"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53" h="293">
                                      <a:moveTo>
                                        <a:pt x="125" y="0"/>
                                      </a:moveTo>
                                      <a:lnTo>
                                        <a:pt x="125" y="3"/>
                                      </a:lnTo>
                                      <a:lnTo>
                                        <a:pt x="122" y="3"/>
                                      </a:lnTo>
                                      <a:lnTo>
                                        <a:pt x="122" y="9"/>
                                      </a:lnTo>
                                      <a:lnTo>
                                        <a:pt x="119" y="9"/>
                                      </a:lnTo>
                                      <a:lnTo>
                                        <a:pt x="119" y="15"/>
                                      </a:lnTo>
                                      <a:lnTo>
                                        <a:pt x="116" y="15"/>
                                      </a:lnTo>
                                      <a:lnTo>
                                        <a:pt x="116" y="21"/>
                                      </a:lnTo>
                                      <a:lnTo>
                                        <a:pt x="113" y="21"/>
                                      </a:lnTo>
                                      <a:lnTo>
                                        <a:pt x="113" y="27"/>
                                      </a:lnTo>
                                      <a:lnTo>
                                        <a:pt x="110" y="27"/>
                                      </a:lnTo>
                                      <a:lnTo>
                                        <a:pt x="110" y="33"/>
                                      </a:lnTo>
                                      <a:lnTo>
                                        <a:pt x="107" y="33"/>
                                      </a:lnTo>
                                      <a:lnTo>
                                        <a:pt x="107" y="39"/>
                                      </a:lnTo>
                                      <a:lnTo>
                                        <a:pt x="104" y="39"/>
                                      </a:lnTo>
                                      <a:lnTo>
                                        <a:pt x="104" y="44"/>
                                      </a:lnTo>
                                      <a:lnTo>
                                        <a:pt x="101" y="44"/>
                                      </a:lnTo>
                                      <a:lnTo>
                                        <a:pt x="101" y="50"/>
                                      </a:lnTo>
                                      <a:lnTo>
                                        <a:pt x="98" y="50"/>
                                      </a:lnTo>
                                      <a:lnTo>
                                        <a:pt x="98" y="56"/>
                                      </a:lnTo>
                                      <a:lnTo>
                                        <a:pt x="95" y="56"/>
                                      </a:lnTo>
                                      <a:lnTo>
                                        <a:pt x="95" y="62"/>
                                      </a:lnTo>
                                      <a:lnTo>
                                        <a:pt x="92" y="62"/>
                                      </a:lnTo>
                                      <a:lnTo>
                                        <a:pt x="92" y="68"/>
                                      </a:lnTo>
                                      <a:lnTo>
                                        <a:pt x="89" y="68"/>
                                      </a:lnTo>
                                      <a:lnTo>
                                        <a:pt x="89" y="74"/>
                                      </a:lnTo>
                                      <a:lnTo>
                                        <a:pt x="86" y="74"/>
                                      </a:lnTo>
                                      <a:lnTo>
                                        <a:pt x="86" y="80"/>
                                      </a:lnTo>
                                      <a:lnTo>
                                        <a:pt x="83" y="80"/>
                                      </a:lnTo>
                                      <a:lnTo>
                                        <a:pt x="83" y="86"/>
                                      </a:lnTo>
                                      <a:lnTo>
                                        <a:pt x="80" y="86"/>
                                      </a:lnTo>
                                      <a:lnTo>
                                        <a:pt x="80" y="92"/>
                                      </a:lnTo>
                                      <a:lnTo>
                                        <a:pt x="77" y="92"/>
                                      </a:lnTo>
                                      <a:lnTo>
                                        <a:pt x="77" y="98"/>
                                      </a:lnTo>
                                      <a:lnTo>
                                        <a:pt x="74" y="98"/>
                                      </a:lnTo>
                                      <a:lnTo>
                                        <a:pt x="74" y="104"/>
                                      </a:lnTo>
                                      <a:lnTo>
                                        <a:pt x="71" y="104"/>
                                      </a:lnTo>
                                      <a:lnTo>
                                        <a:pt x="71" y="110"/>
                                      </a:lnTo>
                                      <a:lnTo>
                                        <a:pt x="68" y="110"/>
                                      </a:lnTo>
                                      <a:lnTo>
                                        <a:pt x="68" y="116"/>
                                      </a:lnTo>
                                      <a:lnTo>
                                        <a:pt x="65" y="116"/>
                                      </a:lnTo>
                                      <a:lnTo>
                                        <a:pt x="65" y="122"/>
                                      </a:lnTo>
                                      <a:lnTo>
                                        <a:pt x="62" y="122"/>
                                      </a:lnTo>
                                      <a:lnTo>
                                        <a:pt x="62" y="128"/>
                                      </a:lnTo>
                                      <a:lnTo>
                                        <a:pt x="59" y="128"/>
                                      </a:lnTo>
                                      <a:lnTo>
                                        <a:pt x="59" y="134"/>
                                      </a:lnTo>
                                      <a:lnTo>
                                        <a:pt x="56" y="134"/>
                                      </a:lnTo>
                                      <a:lnTo>
                                        <a:pt x="56" y="140"/>
                                      </a:lnTo>
                                      <a:lnTo>
                                        <a:pt x="53" y="140"/>
                                      </a:lnTo>
                                      <a:lnTo>
                                        <a:pt x="53" y="146"/>
                                      </a:lnTo>
                                      <a:lnTo>
                                        <a:pt x="50" y="146"/>
                                      </a:lnTo>
                                      <a:lnTo>
                                        <a:pt x="50" y="152"/>
                                      </a:lnTo>
                                      <a:lnTo>
                                        <a:pt x="47" y="152"/>
                                      </a:lnTo>
                                      <a:lnTo>
                                        <a:pt x="47" y="158"/>
                                      </a:lnTo>
                                      <a:lnTo>
                                        <a:pt x="44" y="158"/>
                                      </a:lnTo>
                                      <a:lnTo>
                                        <a:pt x="44" y="164"/>
                                      </a:lnTo>
                                      <a:lnTo>
                                        <a:pt x="41" y="164"/>
                                      </a:lnTo>
                                      <a:lnTo>
                                        <a:pt x="41" y="170"/>
                                      </a:lnTo>
                                      <a:lnTo>
                                        <a:pt x="38" y="170"/>
                                      </a:lnTo>
                                      <a:lnTo>
                                        <a:pt x="38" y="176"/>
                                      </a:lnTo>
                                      <a:lnTo>
                                        <a:pt x="35" y="176"/>
                                      </a:lnTo>
                                      <a:lnTo>
                                        <a:pt x="35" y="182"/>
                                      </a:lnTo>
                                      <a:lnTo>
                                        <a:pt x="32" y="182"/>
                                      </a:lnTo>
                                      <a:lnTo>
                                        <a:pt x="32" y="188"/>
                                      </a:lnTo>
                                      <a:lnTo>
                                        <a:pt x="29" y="188"/>
                                      </a:lnTo>
                                      <a:lnTo>
                                        <a:pt x="29" y="194"/>
                                      </a:lnTo>
                                      <a:lnTo>
                                        <a:pt x="26" y="194"/>
                                      </a:lnTo>
                                      <a:lnTo>
                                        <a:pt x="26" y="200"/>
                                      </a:lnTo>
                                      <a:lnTo>
                                        <a:pt x="23" y="200"/>
                                      </a:lnTo>
                                      <a:lnTo>
                                        <a:pt x="23" y="206"/>
                                      </a:lnTo>
                                      <a:lnTo>
                                        <a:pt x="20" y="206"/>
                                      </a:lnTo>
                                      <a:lnTo>
                                        <a:pt x="20" y="212"/>
                                      </a:lnTo>
                                      <a:lnTo>
                                        <a:pt x="17" y="212"/>
                                      </a:lnTo>
                                      <a:lnTo>
                                        <a:pt x="17" y="218"/>
                                      </a:lnTo>
                                      <a:lnTo>
                                        <a:pt x="15" y="218"/>
                                      </a:lnTo>
                                      <a:lnTo>
                                        <a:pt x="15" y="224"/>
                                      </a:lnTo>
                                      <a:lnTo>
                                        <a:pt x="12" y="224"/>
                                      </a:lnTo>
                                      <a:lnTo>
                                        <a:pt x="12" y="230"/>
                                      </a:lnTo>
                                      <a:lnTo>
                                        <a:pt x="9" y="230"/>
                                      </a:lnTo>
                                      <a:lnTo>
                                        <a:pt x="9" y="236"/>
                                      </a:lnTo>
                                      <a:lnTo>
                                        <a:pt x="6" y="236"/>
                                      </a:lnTo>
                                      <a:lnTo>
                                        <a:pt x="6" y="242"/>
                                      </a:lnTo>
                                      <a:lnTo>
                                        <a:pt x="3" y="242"/>
                                      </a:lnTo>
                                      <a:lnTo>
                                        <a:pt x="3" y="248"/>
                                      </a:lnTo>
                                      <a:lnTo>
                                        <a:pt x="0" y="248"/>
                                      </a:lnTo>
                                      <a:lnTo>
                                        <a:pt x="0" y="260"/>
                                      </a:lnTo>
                                      <a:lnTo>
                                        <a:pt x="3" y="260"/>
                                      </a:lnTo>
                                      <a:lnTo>
                                        <a:pt x="3" y="266"/>
                                      </a:lnTo>
                                      <a:lnTo>
                                        <a:pt x="6" y="266"/>
                                      </a:lnTo>
                                      <a:lnTo>
                                        <a:pt x="6" y="269"/>
                                      </a:lnTo>
                                      <a:lnTo>
                                        <a:pt x="12" y="269"/>
                                      </a:lnTo>
                                      <a:lnTo>
                                        <a:pt x="15" y="275"/>
                                      </a:lnTo>
                                      <a:lnTo>
                                        <a:pt x="20" y="275"/>
                                      </a:lnTo>
                                      <a:lnTo>
                                        <a:pt x="20" y="278"/>
                                      </a:lnTo>
                                      <a:lnTo>
                                        <a:pt x="26" y="278"/>
                                      </a:lnTo>
                                      <a:lnTo>
                                        <a:pt x="26" y="281"/>
                                      </a:lnTo>
                                      <a:lnTo>
                                        <a:pt x="32" y="281"/>
                                      </a:lnTo>
                                      <a:lnTo>
                                        <a:pt x="32" y="284"/>
                                      </a:lnTo>
                                      <a:lnTo>
                                        <a:pt x="41" y="284"/>
                                      </a:lnTo>
                                      <a:lnTo>
                                        <a:pt x="41" y="287"/>
                                      </a:lnTo>
                                      <a:lnTo>
                                        <a:pt x="56" y="287"/>
                                      </a:lnTo>
                                      <a:lnTo>
                                        <a:pt x="56" y="290"/>
                                      </a:lnTo>
                                      <a:lnTo>
                                        <a:pt x="71" y="290"/>
                                      </a:lnTo>
                                      <a:lnTo>
                                        <a:pt x="71" y="293"/>
                                      </a:lnTo>
                                      <a:lnTo>
                                        <a:pt x="182" y="293"/>
                                      </a:lnTo>
                                      <a:lnTo>
                                        <a:pt x="182" y="290"/>
                                      </a:lnTo>
                                      <a:lnTo>
                                        <a:pt x="197" y="290"/>
                                      </a:lnTo>
                                      <a:lnTo>
                                        <a:pt x="197" y="287"/>
                                      </a:lnTo>
                                      <a:lnTo>
                                        <a:pt x="211" y="287"/>
                                      </a:lnTo>
                                      <a:lnTo>
                                        <a:pt x="211" y="284"/>
                                      </a:lnTo>
                                      <a:lnTo>
                                        <a:pt x="220" y="284"/>
                                      </a:lnTo>
                                      <a:lnTo>
                                        <a:pt x="220" y="281"/>
                                      </a:lnTo>
                                      <a:lnTo>
                                        <a:pt x="226" y="281"/>
                                      </a:lnTo>
                                      <a:lnTo>
                                        <a:pt x="226" y="278"/>
                                      </a:lnTo>
                                      <a:lnTo>
                                        <a:pt x="232" y="278"/>
                                      </a:lnTo>
                                      <a:lnTo>
                                        <a:pt x="232" y="275"/>
                                      </a:lnTo>
                                      <a:lnTo>
                                        <a:pt x="238" y="275"/>
                                      </a:lnTo>
                                      <a:lnTo>
                                        <a:pt x="238" y="272"/>
                                      </a:lnTo>
                                      <a:lnTo>
                                        <a:pt x="244" y="269"/>
                                      </a:lnTo>
                                      <a:lnTo>
                                        <a:pt x="250" y="266"/>
                                      </a:lnTo>
                                      <a:lnTo>
                                        <a:pt x="250" y="260"/>
                                      </a:lnTo>
                                      <a:lnTo>
                                        <a:pt x="253" y="260"/>
                                      </a:lnTo>
                                      <a:lnTo>
                                        <a:pt x="253" y="251"/>
                                      </a:lnTo>
                                      <a:lnTo>
                                        <a:pt x="250" y="251"/>
                                      </a:lnTo>
                                      <a:lnTo>
                                        <a:pt x="250" y="245"/>
                                      </a:lnTo>
                                      <a:lnTo>
                                        <a:pt x="247" y="245"/>
                                      </a:lnTo>
                                      <a:lnTo>
                                        <a:pt x="247" y="239"/>
                                      </a:lnTo>
                                      <a:lnTo>
                                        <a:pt x="244" y="239"/>
                                      </a:lnTo>
                                      <a:lnTo>
                                        <a:pt x="244" y="233"/>
                                      </a:lnTo>
                                      <a:lnTo>
                                        <a:pt x="241" y="233"/>
                                      </a:lnTo>
                                      <a:lnTo>
                                        <a:pt x="241" y="227"/>
                                      </a:lnTo>
                                      <a:lnTo>
                                        <a:pt x="238" y="227"/>
                                      </a:lnTo>
                                      <a:lnTo>
                                        <a:pt x="238" y="221"/>
                                      </a:lnTo>
                                      <a:lnTo>
                                        <a:pt x="235" y="221"/>
                                      </a:lnTo>
                                      <a:lnTo>
                                        <a:pt x="235" y="215"/>
                                      </a:lnTo>
                                      <a:lnTo>
                                        <a:pt x="232" y="215"/>
                                      </a:lnTo>
                                      <a:lnTo>
                                        <a:pt x="232" y="209"/>
                                      </a:lnTo>
                                      <a:lnTo>
                                        <a:pt x="229" y="209"/>
                                      </a:lnTo>
                                      <a:lnTo>
                                        <a:pt x="229" y="203"/>
                                      </a:lnTo>
                                      <a:lnTo>
                                        <a:pt x="226" y="203"/>
                                      </a:lnTo>
                                      <a:lnTo>
                                        <a:pt x="226" y="197"/>
                                      </a:lnTo>
                                      <a:lnTo>
                                        <a:pt x="223" y="197"/>
                                      </a:lnTo>
                                      <a:lnTo>
                                        <a:pt x="223" y="191"/>
                                      </a:lnTo>
                                      <a:lnTo>
                                        <a:pt x="220" y="191"/>
                                      </a:lnTo>
                                      <a:lnTo>
                                        <a:pt x="220" y="185"/>
                                      </a:lnTo>
                                      <a:lnTo>
                                        <a:pt x="217" y="185"/>
                                      </a:lnTo>
                                      <a:lnTo>
                                        <a:pt x="217" y="179"/>
                                      </a:lnTo>
                                      <a:lnTo>
                                        <a:pt x="214" y="179"/>
                                      </a:lnTo>
                                      <a:lnTo>
                                        <a:pt x="214" y="173"/>
                                      </a:lnTo>
                                      <a:lnTo>
                                        <a:pt x="211" y="173"/>
                                      </a:lnTo>
                                      <a:lnTo>
                                        <a:pt x="211" y="167"/>
                                      </a:lnTo>
                                      <a:lnTo>
                                        <a:pt x="208" y="167"/>
                                      </a:lnTo>
                                      <a:lnTo>
                                        <a:pt x="208" y="161"/>
                                      </a:lnTo>
                                      <a:lnTo>
                                        <a:pt x="205" y="161"/>
                                      </a:lnTo>
                                      <a:lnTo>
                                        <a:pt x="205" y="155"/>
                                      </a:lnTo>
                                      <a:lnTo>
                                        <a:pt x="202" y="155"/>
                                      </a:lnTo>
                                      <a:lnTo>
                                        <a:pt x="202" y="149"/>
                                      </a:lnTo>
                                      <a:lnTo>
                                        <a:pt x="199" y="149"/>
                                      </a:lnTo>
                                      <a:lnTo>
                                        <a:pt x="199" y="143"/>
                                      </a:lnTo>
                                      <a:lnTo>
                                        <a:pt x="197" y="143"/>
                                      </a:lnTo>
                                      <a:lnTo>
                                        <a:pt x="197" y="137"/>
                                      </a:lnTo>
                                      <a:lnTo>
                                        <a:pt x="194" y="137"/>
                                      </a:lnTo>
                                      <a:lnTo>
                                        <a:pt x="194" y="131"/>
                                      </a:lnTo>
                                      <a:lnTo>
                                        <a:pt x="191" y="131"/>
                                      </a:lnTo>
                                      <a:lnTo>
                                        <a:pt x="191" y="125"/>
                                      </a:lnTo>
                                      <a:lnTo>
                                        <a:pt x="188" y="125"/>
                                      </a:lnTo>
                                      <a:lnTo>
                                        <a:pt x="188" y="119"/>
                                      </a:lnTo>
                                      <a:lnTo>
                                        <a:pt x="185" y="119"/>
                                      </a:lnTo>
                                      <a:lnTo>
                                        <a:pt x="185" y="113"/>
                                      </a:lnTo>
                                      <a:lnTo>
                                        <a:pt x="182" y="113"/>
                                      </a:lnTo>
                                      <a:lnTo>
                                        <a:pt x="182" y="107"/>
                                      </a:lnTo>
                                      <a:lnTo>
                                        <a:pt x="179" y="107"/>
                                      </a:lnTo>
                                      <a:lnTo>
                                        <a:pt x="179" y="101"/>
                                      </a:lnTo>
                                      <a:lnTo>
                                        <a:pt x="176" y="101"/>
                                      </a:lnTo>
                                      <a:lnTo>
                                        <a:pt x="176" y="95"/>
                                      </a:lnTo>
                                      <a:lnTo>
                                        <a:pt x="173" y="95"/>
                                      </a:lnTo>
                                      <a:lnTo>
                                        <a:pt x="173" y="89"/>
                                      </a:lnTo>
                                      <a:lnTo>
                                        <a:pt x="170" y="89"/>
                                      </a:lnTo>
                                      <a:lnTo>
                                        <a:pt x="170" y="83"/>
                                      </a:lnTo>
                                      <a:lnTo>
                                        <a:pt x="167" y="83"/>
                                      </a:lnTo>
                                      <a:lnTo>
                                        <a:pt x="167" y="77"/>
                                      </a:lnTo>
                                      <a:lnTo>
                                        <a:pt x="164" y="77"/>
                                      </a:lnTo>
                                      <a:lnTo>
                                        <a:pt x="164" y="71"/>
                                      </a:lnTo>
                                      <a:lnTo>
                                        <a:pt x="161" y="71"/>
                                      </a:lnTo>
                                      <a:lnTo>
                                        <a:pt x="161" y="65"/>
                                      </a:lnTo>
                                      <a:lnTo>
                                        <a:pt x="158" y="65"/>
                                      </a:lnTo>
                                      <a:lnTo>
                                        <a:pt x="158" y="59"/>
                                      </a:lnTo>
                                      <a:lnTo>
                                        <a:pt x="155" y="59"/>
                                      </a:lnTo>
                                      <a:lnTo>
                                        <a:pt x="155" y="53"/>
                                      </a:lnTo>
                                      <a:lnTo>
                                        <a:pt x="152" y="53"/>
                                      </a:lnTo>
                                      <a:lnTo>
                                        <a:pt x="152" y="47"/>
                                      </a:lnTo>
                                      <a:lnTo>
                                        <a:pt x="149" y="47"/>
                                      </a:lnTo>
                                      <a:lnTo>
                                        <a:pt x="149" y="41"/>
                                      </a:lnTo>
                                      <a:lnTo>
                                        <a:pt x="146" y="41"/>
                                      </a:lnTo>
                                      <a:lnTo>
                                        <a:pt x="146" y="36"/>
                                      </a:lnTo>
                                      <a:lnTo>
                                        <a:pt x="143" y="36"/>
                                      </a:lnTo>
                                      <a:lnTo>
                                        <a:pt x="143" y="30"/>
                                      </a:lnTo>
                                      <a:lnTo>
                                        <a:pt x="140" y="30"/>
                                      </a:lnTo>
                                      <a:lnTo>
                                        <a:pt x="140" y="24"/>
                                      </a:lnTo>
                                      <a:lnTo>
                                        <a:pt x="137" y="24"/>
                                      </a:lnTo>
                                      <a:lnTo>
                                        <a:pt x="137" y="18"/>
                                      </a:lnTo>
                                      <a:lnTo>
                                        <a:pt x="134" y="18"/>
                                      </a:lnTo>
                                      <a:lnTo>
                                        <a:pt x="134" y="12"/>
                                      </a:lnTo>
                                      <a:lnTo>
                                        <a:pt x="131" y="12"/>
                                      </a:lnTo>
                                      <a:lnTo>
                                        <a:pt x="131" y="6"/>
                                      </a:lnTo>
                                      <a:lnTo>
                                        <a:pt x="128" y="6"/>
                                      </a:lnTo>
                                      <a:lnTo>
                                        <a:pt x="128" y="0"/>
                                      </a:lnTo>
                                      <a:lnTo>
                                        <a:pt x="1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39"/>
                              <wps:cNvSpPr>
                                <a:spLocks/>
                              </wps:cNvSpPr>
                              <wps:spPr bwMode="auto">
                                <a:xfrm>
                                  <a:off x="625475" y="768350"/>
                                  <a:ext cx="164465" cy="191770"/>
                                </a:xfrm>
                                <a:custGeom>
                                  <a:avLst/>
                                  <a:gdLst>
                                    <a:gd name="T0" fmla="*/ 125 w 259"/>
                                    <a:gd name="T1" fmla="*/ 3 h 302"/>
                                    <a:gd name="T2" fmla="*/ 256 w 259"/>
                                    <a:gd name="T3" fmla="*/ 260 h 302"/>
                                    <a:gd name="T4" fmla="*/ 253 w 259"/>
                                    <a:gd name="T5" fmla="*/ 266 h 302"/>
                                    <a:gd name="T6" fmla="*/ 250 w 259"/>
                                    <a:gd name="T7" fmla="*/ 269 h 302"/>
                                    <a:gd name="T8" fmla="*/ 244 w 259"/>
                                    <a:gd name="T9" fmla="*/ 272 h 302"/>
                                    <a:gd name="T10" fmla="*/ 241 w 259"/>
                                    <a:gd name="T11" fmla="*/ 275 h 302"/>
                                    <a:gd name="T12" fmla="*/ 235 w 259"/>
                                    <a:gd name="T13" fmla="*/ 278 h 302"/>
                                    <a:gd name="T14" fmla="*/ 229 w 259"/>
                                    <a:gd name="T15" fmla="*/ 281 h 302"/>
                                    <a:gd name="T16" fmla="*/ 223 w 259"/>
                                    <a:gd name="T17" fmla="*/ 284 h 302"/>
                                    <a:gd name="T18" fmla="*/ 214 w 259"/>
                                    <a:gd name="T19" fmla="*/ 287 h 302"/>
                                    <a:gd name="T20" fmla="*/ 200 w 259"/>
                                    <a:gd name="T21" fmla="*/ 290 h 302"/>
                                    <a:gd name="T22" fmla="*/ 185 w 259"/>
                                    <a:gd name="T23" fmla="*/ 293 h 302"/>
                                    <a:gd name="T24" fmla="*/ 164 w 259"/>
                                    <a:gd name="T25" fmla="*/ 296 h 302"/>
                                    <a:gd name="T26" fmla="*/ 74 w 259"/>
                                    <a:gd name="T27" fmla="*/ 293 h 302"/>
                                    <a:gd name="T28" fmla="*/ 56 w 259"/>
                                    <a:gd name="T29" fmla="*/ 287 h 302"/>
                                    <a:gd name="T30" fmla="*/ 47 w 259"/>
                                    <a:gd name="T31" fmla="*/ 284 h 302"/>
                                    <a:gd name="T32" fmla="*/ 38 w 259"/>
                                    <a:gd name="T33" fmla="*/ 281 h 302"/>
                                    <a:gd name="T34" fmla="*/ 23 w 259"/>
                                    <a:gd name="T35" fmla="*/ 278 h 302"/>
                                    <a:gd name="T36" fmla="*/ 20 w 259"/>
                                    <a:gd name="T37" fmla="*/ 278 h 302"/>
                                    <a:gd name="T38" fmla="*/ 12 w 259"/>
                                    <a:gd name="T39" fmla="*/ 269 h 302"/>
                                    <a:gd name="T40" fmla="*/ 12 w 259"/>
                                    <a:gd name="T41" fmla="*/ 266 h 302"/>
                                    <a:gd name="T42" fmla="*/ 9 w 259"/>
                                    <a:gd name="T43" fmla="*/ 260 h 302"/>
                                    <a:gd name="T44" fmla="*/ 6 w 259"/>
                                    <a:gd name="T45" fmla="*/ 257 h 302"/>
                                    <a:gd name="T46" fmla="*/ 0 w 259"/>
                                    <a:gd name="T47" fmla="*/ 266 h 302"/>
                                    <a:gd name="T48" fmla="*/ 3 w 259"/>
                                    <a:gd name="T49" fmla="*/ 272 h 302"/>
                                    <a:gd name="T50" fmla="*/ 6 w 259"/>
                                    <a:gd name="T51" fmla="*/ 275 h 302"/>
                                    <a:gd name="T52" fmla="*/ 12 w 259"/>
                                    <a:gd name="T53" fmla="*/ 275 h 302"/>
                                    <a:gd name="T54" fmla="*/ 15 w 259"/>
                                    <a:gd name="T55" fmla="*/ 275 h 302"/>
                                    <a:gd name="T56" fmla="*/ 18 w 259"/>
                                    <a:gd name="T57" fmla="*/ 278 h 302"/>
                                    <a:gd name="T58" fmla="*/ 26 w 259"/>
                                    <a:gd name="T59" fmla="*/ 284 h 302"/>
                                    <a:gd name="T60" fmla="*/ 26 w 259"/>
                                    <a:gd name="T61" fmla="*/ 287 h 302"/>
                                    <a:gd name="T62" fmla="*/ 32 w 259"/>
                                    <a:gd name="T63" fmla="*/ 290 h 302"/>
                                    <a:gd name="T64" fmla="*/ 41 w 259"/>
                                    <a:gd name="T65" fmla="*/ 293 h 302"/>
                                    <a:gd name="T66" fmla="*/ 56 w 259"/>
                                    <a:gd name="T67" fmla="*/ 293 h 302"/>
                                    <a:gd name="T68" fmla="*/ 68 w 259"/>
                                    <a:gd name="T69" fmla="*/ 293 h 302"/>
                                    <a:gd name="T70" fmla="*/ 92 w 259"/>
                                    <a:gd name="T71" fmla="*/ 299 h 302"/>
                                    <a:gd name="T72" fmla="*/ 92 w 259"/>
                                    <a:gd name="T73" fmla="*/ 302 h 302"/>
                                    <a:gd name="T74" fmla="*/ 167 w 259"/>
                                    <a:gd name="T75" fmla="*/ 296 h 302"/>
                                    <a:gd name="T76" fmla="*/ 185 w 259"/>
                                    <a:gd name="T77" fmla="*/ 296 h 302"/>
                                    <a:gd name="T78" fmla="*/ 200 w 259"/>
                                    <a:gd name="T79" fmla="*/ 296 h 302"/>
                                    <a:gd name="T80" fmla="*/ 202 w 259"/>
                                    <a:gd name="T81" fmla="*/ 293 h 302"/>
                                    <a:gd name="T82" fmla="*/ 217 w 259"/>
                                    <a:gd name="T83" fmla="*/ 290 h 302"/>
                                    <a:gd name="T84" fmla="*/ 223 w 259"/>
                                    <a:gd name="T85" fmla="*/ 290 h 302"/>
                                    <a:gd name="T86" fmla="*/ 226 w 259"/>
                                    <a:gd name="T87" fmla="*/ 284 h 302"/>
                                    <a:gd name="T88" fmla="*/ 229 w 259"/>
                                    <a:gd name="T89" fmla="*/ 284 h 302"/>
                                    <a:gd name="T90" fmla="*/ 235 w 259"/>
                                    <a:gd name="T91" fmla="*/ 284 h 302"/>
                                    <a:gd name="T92" fmla="*/ 238 w 259"/>
                                    <a:gd name="T93" fmla="*/ 281 h 302"/>
                                    <a:gd name="T94" fmla="*/ 244 w 259"/>
                                    <a:gd name="T95" fmla="*/ 278 h 302"/>
                                    <a:gd name="T96" fmla="*/ 244 w 259"/>
                                    <a:gd name="T97" fmla="*/ 278 h 302"/>
                                    <a:gd name="T98" fmla="*/ 247 w 259"/>
                                    <a:gd name="T99" fmla="*/ 275 h 302"/>
                                    <a:gd name="T100" fmla="*/ 253 w 259"/>
                                    <a:gd name="T101" fmla="*/ 272 h 302"/>
                                    <a:gd name="T102" fmla="*/ 253 w 259"/>
                                    <a:gd name="T103" fmla="*/ 272 h 302"/>
                                    <a:gd name="T104" fmla="*/ 256 w 259"/>
                                    <a:gd name="T105" fmla="*/ 263 h 302"/>
                                    <a:gd name="T106" fmla="*/ 256 w 259"/>
                                    <a:gd name="T107" fmla="*/ 263 h 302"/>
                                    <a:gd name="T108" fmla="*/ 131 w 259"/>
                                    <a:gd name="T109" fmla="*/ 0 h 302"/>
                                    <a:gd name="T110" fmla="*/ 0 w 259"/>
                                    <a:gd name="T111" fmla="*/ 257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59" h="302">
                                      <a:moveTo>
                                        <a:pt x="6" y="257"/>
                                      </a:moveTo>
                                      <a:lnTo>
                                        <a:pt x="131" y="3"/>
                                      </a:lnTo>
                                      <a:lnTo>
                                        <a:pt x="125" y="3"/>
                                      </a:lnTo>
                                      <a:lnTo>
                                        <a:pt x="253" y="257"/>
                                      </a:lnTo>
                                      <a:lnTo>
                                        <a:pt x="253" y="263"/>
                                      </a:lnTo>
                                      <a:lnTo>
                                        <a:pt x="256" y="260"/>
                                      </a:lnTo>
                                      <a:lnTo>
                                        <a:pt x="250" y="260"/>
                                      </a:lnTo>
                                      <a:lnTo>
                                        <a:pt x="250" y="269"/>
                                      </a:lnTo>
                                      <a:lnTo>
                                        <a:pt x="253" y="266"/>
                                      </a:lnTo>
                                      <a:lnTo>
                                        <a:pt x="247" y="266"/>
                                      </a:lnTo>
                                      <a:lnTo>
                                        <a:pt x="247" y="272"/>
                                      </a:lnTo>
                                      <a:lnTo>
                                        <a:pt x="250" y="269"/>
                                      </a:lnTo>
                                      <a:lnTo>
                                        <a:pt x="244" y="269"/>
                                      </a:lnTo>
                                      <a:lnTo>
                                        <a:pt x="241" y="272"/>
                                      </a:lnTo>
                                      <a:lnTo>
                                        <a:pt x="244" y="272"/>
                                      </a:lnTo>
                                      <a:lnTo>
                                        <a:pt x="238" y="272"/>
                                      </a:lnTo>
                                      <a:lnTo>
                                        <a:pt x="238" y="278"/>
                                      </a:lnTo>
                                      <a:lnTo>
                                        <a:pt x="241" y="275"/>
                                      </a:lnTo>
                                      <a:lnTo>
                                        <a:pt x="235" y="275"/>
                                      </a:lnTo>
                                      <a:lnTo>
                                        <a:pt x="232" y="278"/>
                                      </a:lnTo>
                                      <a:lnTo>
                                        <a:pt x="235" y="278"/>
                                      </a:lnTo>
                                      <a:lnTo>
                                        <a:pt x="229" y="278"/>
                                      </a:lnTo>
                                      <a:lnTo>
                                        <a:pt x="226" y="281"/>
                                      </a:lnTo>
                                      <a:lnTo>
                                        <a:pt x="229" y="281"/>
                                      </a:lnTo>
                                      <a:lnTo>
                                        <a:pt x="220" y="281"/>
                                      </a:lnTo>
                                      <a:lnTo>
                                        <a:pt x="220" y="287"/>
                                      </a:lnTo>
                                      <a:lnTo>
                                        <a:pt x="223" y="284"/>
                                      </a:lnTo>
                                      <a:lnTo>
                                        <a:pt x="211" y="284"/>
                                      </a:lnTo>
                                      <a:lnTo>
                                        <a:pt x="211" y="290"/>
                                      </a:lnTo>
                                      <a:lnTo>
                                        <a:pt x="214" y="287"/>
                                      </a:lnTo>
                                      <a:lnTo>
                                        <a:pt x="200" y="287"/>
                                      </a:lnTo>
                                      <a:lnTo>
                                        <a:pt x="197" y="290"/>
                                      </a:lnTo>
                                      <a:lnTo>
                                        <a:pt x="200" y="290"/>
                                      </a:lnTo>
                                      <a:lnTo>
                                        <a:pt x="185" y="290"/>
                                      </a:lnTo>
                                      <a:lnTo>
                                        <a:pt x="182" y="293"/>
                                      </a:lnTo>
                                      <a:lnTo>
                                        <a:pt x="185" y="293"/>
                                      </a:lnTo>
                                      <a:lnTo>
                                        <a:pt x="164" y="293"/>
                                      </a:lnTo>
                                      <a:lnTo>
                                        <a:pt x="161" y="296"/>
                                      </a:lnTo>
                                      <a:lnTo>
                                        <a:pt x="164" y="296"/>
                                      </a:lnTo>
                                      <a:lnTo>
                                        <a:pt x="95" y="296"/>
                                      </a:lnTo>
                                      <a:lnTo>
                                        <a:pt x="92" y="293"/>
                                      </a:lnTo>
                                      <a:lnTo>
                                        <a:pt x="74" y="293"/>
                                      </a:lnTo>
                                      <a:lnTo>
                                        <a:pt x="71" y="290"/>
                                      </a:lnTo>
                                      <a:lnTo>
                                        <a:pt x="59" y="290"/>
                                      </a:lnTo>
                                      <a:lnTo>
                                        <a:pt x="56" y="287"/>
                                      </a:lnTo>
                                      <a:lnTo>
                                        <a:pt x="44" y="287"/>
                                      </a:lnTo>
                                      <a:lnTo>
                                        <a:pt x="47" y="290"/>
                                      </a:lnTo>
                                      <a:lnTo>
                                        <a:pt x="47" y="284"/>
                                      </a:lnTo>
                                      <a:lnTo>
                                        <a:pt x="35" y="284"/>
                                      </a:lnTo>
                                      <a:lnTo>
                                        <a:pt x="38" y="287"/>
                                      </a:lnTo>
                                      <a:lnTo>
                                        <a:pt x="38" y="281"/>
                                      </a:lnTo>
                                      <a:lnTo>
                                        <a:pt x="29" y="281"/>
                                      </a:lnTo>
                                      <a:lnTo>
                                        <a:pt x="26" y="278"/>
                                      </a:lnTo>
                                      <a:lnTo>
                                        <a:pt x="23" y="278"/>
                                      </a:lnTo>
                                      <a:lnTo>
                                        <a:pt x="20" y="275"/>
                                      </a:lnTo>
                                      <a:lnTo>
                                        <a:pt x="18" y="275"/>
                                      </a:lnTo>
                                      <a:lnTo>
                                        <a:pt x="20" y="278"/>
                                      </a:lnTo>
                                      <a:lnTo>
                                        <a:pt x="20" y="272"/>
                                      </a:lnTo>
                                      <a:lnTo>
                                        <a:pt x="15" y="272"/>
                                      </a:lnTo>
                                      <a:lnTo>
                                        <a:pt x="12" y="269"/>
                                      </a:lnTo>
                                      <a:lnTo>
                                        <a:pt x="9" y="269"/>
                                      </a:lnTo>
                                      <a:lnTo>
                                        <a:pt x="12" y="272"/>
                                      </a:lnTo>
                                      <a:lnTo>
                                        <a:pt x="12" y="266"/>
                                      </a:lnTo>
                                      <a:lnTo>
                                        <a:pt x="6" y="266"/>
                                      </a:lnTo>
                                      <a:lnTo>
                                        <a:pt x="9" y="269"/>
                                      </a:lnTo>
                                      <a:lnTo>
                                        <a:pt x="9" y="260"/>
                                      </a:lnTo>
                                      <a:lnTo>
                                        <a:pt x="3" y="260"/>
                                      </a:lnTo>
                                      <a:lnTo>
                                        <a:pt x="6" y="263"/>
                                      </a:lnTo>
                                      <a:lnTo>
                                        <a:pt x="6" y="257"/>
                                      </a:lnTo>
                                      <a:lnTo>
                                        <a:pt x="0" y="257"/>
                                      </a:lnTo>
                                      <a:lnTo>
                                        <a:pt x="0" y="263"/>
                                      </a:lnTo>
                                      <a:lnTo>
                                        <a:pt x="0" y="266"/>
                                      </a:lnTo>
                                      <a:lnTo>
                                        <a:pt x="6" y="266"/>
                                      </a:lnTo>
                                      <a:lnTo>
                                        <a:pt x="3" y="263"/>
                                      </a:lnTo>
                                      <a:lnTo>
                                        <a:pt x="3" y="272"/>
                                      </a:lnTo>
                                      <a:lnTo>
                                        <a:pt x="9" y="272"/>
                                      </a:lnTo>
                                      <a:lnTo>
                                        <a:pt x="6" y="269"/>
                                      </a:lnTo>
                                      <a:lnTo>
                                        <a:pt x="6" y="275"/>
                                      </a:lnTo>
                                      <a:lnTo>
                                        <a:pt x="12" y="275"/>
                                      </a:lnTo>
                                      <a:lnTo>
                                        <a:pt x="9" y="272"/>
                                      </a:lnTo>
                                      <a:lnTo>
                                        <a:pt x="12" y="275"/>
                                      </a:lnTo>
                                      <a:lnTo>
                                        <a:pt x="12" y="278"/>
                                      </a:lnTo>
                                      <a:lnTo>
                                        <a:pt x="18" y="278"/>
                                      </a:lnTo>
                                      <a:lnTo>
                                        <a:pt x="15" y="275"/>
                                      </a:lnTo>
                                      <a:lnTo>
                                        <a:pt x="15" y="281"/>
                                      </a:lnTo>
                                      <a:lnTo>
                                        <a:pt x="20" y="281"/>
                                      </a:lnTo>
                                      <a:lnTo>
                                        <a:pt x="18" y="278"/>
                                      </a:lnTo>
                                      <a:lnTo>
                                        <a:pt x="20" y="281"/>
                                      </a:lnTo>
                                      <a:lnTo>
                                        <a:pt x="20" y="284"/>
                                      </a:lnTo>
                                      <a:lnTo>
                                        <a:pt x="26" y="284"/>
                                      </a:lnTo>
                                      <a:lnTo>
                                        <a:pt x="23" y="281"/>
                                      </a:lnTo>
                                      <a:lnTo>
                                        <a:pt x="26" y="284"/>
                                      </a:lnTo>
                                      <a:lnTo>
                                        <a:pt x="26" y="287"/>
                                      </a:lnTo>
                                      <a:lnTo>
                                        <a:pt x="35" y="287"/>
                                      </a:lnTo>
                                      <a:lnTo>
                                        <a:pt x="32" y="284"/>
                                      </a:lnTo>
                                      <a:lnTo>
                                        <a:pt x="32" y="290"/>
                                      </a:lnTo>
                                      <a:lnTo>
                                        <a:pt x="44" y="290"/>
                                      </a:lnTo>
                                      <a:lnTo>
                                        <a:pt x="41" y="287"/>
                                      </a:lnTo>
                                      <a:lnTo>
                                        <a:pt x="41" y="293"/>
                                      </a:lnTo>
                                      <a:lnTo>
                                        <a:pt x="56" y="293"/>
                                      </a:lnTo>
                                      <a:lnTo>
                                        <a:pt x="53" y="290"/>
                                      </a:lnTo>
                                      <a:lnTo>
                                        <a:pt x="56" y="293"/>
                                      </a:lnTo>
                                      <a:lnTo>
                                        <a:pt x="56" y="296"/>
                                      </a:lnTo>
                                      <a:lnTo>
                                        <a:pt x="71" y="296"/>
                                      </a:lnTo>
                                      <a:lnTo>
                                        <a:pt x="68" y="293"/>
                                      </a:lnTo>
                                      <a:lnTo>
                                        <a:pt x="71" y="296"/>
                                      </a:lnTo>
                                      <a:lnTo>
                                        <a:pt x="71" y="299"/>
                                      </a:lnTo>
                                      <a:lnTo>
                                        <a:pt x="92" y="299"/>
                                      </a:lnTo>
                                      <a:lnTo>
                                        <a:pt x="89" y="296"/>
                                      </a:lnTo>
                                      <a:lnTo>
                                        <a:pt x="92" y="299"/>
                                      </a:lnTo>
                                      <a:lnTo>
                                        <a:pt x="92" y="302"/>
                                      </a:lnTo>
                                      <a:lnTo>
                                        <a:pt x="164" y="302"/>
                                      </a:lnTo>
                                      <a:lnTo>
                                        <a:pt x="164" y="299"/>
                                      </a:lnTo>
                                      <a:lnTo>
                                        <a:pt x="167" y="296"/>
                                      </a:lnTo>
                                      <a:lnTo>
                                        <a:pt x="167" y="299"/>
                                      </a:lnTo>
                                      <a:lnTo>
                                        <a:pt x="185" y="299"/>
                                      </a:lnTo>
                                      <a:lnTo>
                                        <a:pt x="185" y="296"/>
                                      </a:lnTo>
                                      <a:lnTo>
                                        <a:pt x="188" y="293"/>
                                      </a:lnTo>
                                      <a:lnTo>
                                        <a:pt x="188" y="296"/>
                                      </a:lnTo>
                                      <a:lnTo>
                                        <a:pt x="200" y="296"/>
                                      </a:lnTo>
                                      <a:lnTo>
                                        <a:pt x="200" y="293"/>
                                      </a:lnTo>
                                      <a:lnTo>
                                        <a:pt x="202" y="290"/>
                                      </a:lnTo>
                                      <a:lnTo>
                                        <a:pt x="202" y="293"/>
                                      </a:lnTo>
                                      <a:lnTo>
                                        <a:pt x="214" y="293"/>
                                      </a:lnTo>
                                      <a:lnTo>
                                        <a:pt x="214" y="290"/>
                                      </a:lnTo>
                                      <a:lnTo>
                                        <a:pt x="217" y="290"/>
                                      </a:lnTo>
                                      <a:lnTo>
                                        <a:pt x="217" y="287"/>
                                      </a:lnTo>
                                      <a:lnTo>
                                        <a:pt x="214" y="290"/>
                                      </a:lnTo>
                                      <a:lnTo>
                                        <a:pt x="223" y="290"/>
                                      </a:lnTo>
                                      <a:lnTo>
                                        <a:pt x="223" y="287"/>
                                      </a:lnTo>
                                      <a:lnTo>
                                        <a:pt x="226" y="287"/>
                                      </a:lnTo>
                                      <a:lnTo>
                                        <a:pt x="226" y="284"/>
                                      </a:lnTo>
                                      <a:lnTo>
                                        <a:pt x="223" y="287"/>
                                      </a:lnTo>
                                      <a:lnTo>
                                        <a:pt x="229" y="287"/>
                                      </a:lnTo>
                                      <a:lnTo>
                                        <a:pt x="229" y="284"/>
                                      </a:lnTo>
                                      <a:lnTo>
                                        <a:pt x="232" y="281"/>
                                      </a:lnTo>
                                      <a:lnTo>
                                        <a:pt x="232" y="284"/>
                                      </a:lnTo>
                                      <a:lnTo>
                                        <a:pt x="235" y="284"/>
                                      </a:lnTo>
                                      <a:lnTo>
                                        <a:pt x="235" y="281"/>
                                      </a:lnTo>
                                      <a:lnTo>
                                        <a:pt x="238" y="278"/>
                                      </a:lnTo>
                                      <a:lnTo>
                                        <a:pt x="238" y="281"/>
                                      </a:lnTo>
                                      <a:lnTo>
                                        <a:pt x="241" y="281"/>
                                      </a:lnTo>
                                      <a:lnTo>
                                        <a:pt x="241" y="278"/>
                                      </a:lnTo>
                                      <a:lnTo>
                                        <a:pt x="244" y="278"/>
                                      </a:lnTo>
                                      <a:lnTo>
                                        <a:pt x="244" y="275"/>
                                      </a:lnTo>
                                      <a:lnTo>
                                        <a:pt x="241" y="278"/>
                                      </a:lnTo>
                                      <a:lnTo>
                                        <a:pt x="244" y="278"/>
                                      </a:lnTo>
                                      <a:lnTo>
                                        <a:pt x="244" y="275"/>
                                      </a:lnTo>
                                      <a:lnTo>
                                        <a:pt x="247" y="272"/>
                                      </a:lnTo>
                                      <a:lnTo>
                                        <a:pt x="247" y="275"/>
                                      </a:lnTo>
                                      <a:lnTo>
                                        <a:pt x="250" y="275"/>
                                      </a:lnTo>
                                      <a:lnTo>
                                        <a:pt x="250" y="272"/>
                                      </a:lnTo>
                                      <a:lnTo>
                                        <a:pt x="253" y="272"/>
                                      </a:lnTo>
                                      <a:lnTo>
                                        <a:pt x="253" y="269"/>
                                      </a:lnTo>
                                      <a:lnTo>
                                        <a:pt x="250" y="272"/>
                                      </a:lnTo>
                                      <a:lnTo>
                                        <a:pt x="253" y="272"/>
                                      </a:lnTo>
                                      <a:lnTo>
                                        <a:pt x="253" y="269"/>
                                      </a:lnTo>
                                      <a:lnTo>
                                        <a:pt x="256" y="269"/>
                                      </a:lnTo>
                                      <a:lnTo>
                                        <a:pt x="256" y="263"/>
                                      </a:lnTo>
                                      <a:lnTo>
                                        <a:pt x="253" y="266"/>
                                      </a:lnTo>
                                      <a:lnTo>
                                        <a:pt x="256" y="266"/>
                                      </a:lnTo>
                                      <a:lnTo>
                                        <a:pt x="256" y="263"/>
                                      </a:lnTo>
                                      <a:lnTo>
                                        <a:pt x="259" y="263"/>
                                      </a:lnTo>
                                      <a:lnTo>
                                        <a:pt x="259" y="254"/>
                                      </a:lnTo>
                                      <a:lnTo>
                                        <a:pt x="131" y="0"/>
                                      </a:lnTo>
                                      <a:lnTo>
                                        <a:pt x="125" y="0"/>
                                      </a:lnTo>
                                      <a:lnTo>
                                        <a:pt x="0" y="254"/>
                                      </a:lnTo>
                                      <a:lnTo>
                                        <a:pt x="0" y="257"/>
                                      </a:lnTo>
                                      <a:lnTo>
                                        <a:pt x="6" y="2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40"/>
                              <wps:cNvSpPr>
                                <a:spLocks/>
                              </wps:cNvSpPr>
                              <wps:spPr bwMode="auto">
                                <a:xfrm>
                                  <a:off x="405130" y="836295"/>
                                  <a:ext cx="132715" cy="123825"/>
                                </a:xfrm>
                                <a:custGeom>
                                  <a:avLst/>
                                  <a:gdLst>
                                    <a:gd name="T0" fmla="*/ 185 w 209"/>
                                    <a:gd name="T1" fmla="*/ 3 h 195"/>
                                    <a:gd name="T2" fmla="*/ 174 w 209"/>
                                    <a:gd name="T3" fmla="*/ 9 h 195"/>
                                    <a:gd name="T4" fmla="*/ 147 w 209"/>
                                    <a:gd name="T5" fmla="*/ 12 h 195"/>
                                    <a:gd name="T6" fmla="*/ 132 w 209"/>
                                    <a:gd name="T7" fmla="*/ 18 h 195"/>
                                    <a:gd name="T8" fmla="*/ 108 w 209"/>
                                    <a:gd name="T9" fmla="*/ 21 h 195"/>
                                    <a:gd name="T10" fmla="*/ 93 w 209"/>
                                    <a:gd name="T11" fmla="*/ 27 h 195"/>
                                    <a:gd name="T12" fmla="*/ 66 w 209"/>
                                    <a:gd name="T13" fmla="*/ 30 h 195"/>
                                    <a:gd name="T14" fmla="*/ 54 w 209"/>
                                    <a:gd name="T15" fmla="*/ 36 h 195"/>
                                    <a:gd name="T16" fmla="*/ 27 w 209"/>
                                    <a:gd name="T17" fmla="*/ 39 h 195"/>
                                    <a:gd name="T18" fmla="*/ 12 w 209"/>
                                    <a:gd name="T19" fmla="*/ 45 h 195"/>
                                    <a:gd name="T20" fmla="*/ 6 w 209"/>
                                    <a:gd name="T21" fmla="*/ 51 h 195"/>
                                    <a:gd name="T22" fmla="*/ 12 w 209"/>
                                    <a:gd name="T23" fmla="*/ 63 h 195"/>
                                    <a:gd name="T24" fmla="*/ 21 w 209"/>
                                    <a:gd name="T25" fmla="*/ 69 h 195"/>
                                    <a:gd name="T26" fmla="*/ 27 w 209"/>
                                    <a:gd name="T27" fmla="*/ 81 h 195"/>
                                    <a:gd name="T28" fmla="*/ 36 w 209"/>
                                    <a:gd name="T29" fmla="*/ 93 h 195"/>
                                    <a:gd name="T30" fmla="*/ 45 w 209"/>
                                    <a:gd name="T31" fmla="*/ 99 h 195"/>
                                    <a:gd name="T32" fmla="*/ 54 w 209"/>
                                    <a:gd name="T33" fmla="*/ 111 h 195"/>
                                    <a:gd name="T34" fmla="*/ 63 w 209"/>
                                    <a:gd name="T35" fmla="*/ 123 h 195"/>
                                    <a:gd name="T36" fmla="*/ 72 w 209"/>
                                    <a:gd name="T37" fmla="*/ 135 h 195"/>
                                    <a:gd name="T38" fmla="*/ 78 w 209"/>
                                    <a:gd name="T39" fmla="*/ 141 h 195"/>
                                    <a:gd name="T40" fmla="*/ 87 w 209"/>
                                    <a:gd name="T41" fmla="*/ 153 h 195"/>
                                    <a:gd name="T42" fmla="*/ 93 w 209"/>
                                    <a:gd name="T43" fmla="*/ 159 h 195"/>
                                    <a:gd name="T44" fmla="*/ 102 w 209"/>
                                    <a:gd name="T45" fmla="*/ 171 h 195"/>
                                    <a:gd name="T46" fmla="*/ 111 w 209"/>
                                    <a:gd name="T47" fmla="*/ 183 h 195"/>
                                    <a:gd name="T48" fmla="*/ 120 w 209"/>
                                    <a:gd name="T49" fmla="*/ 195 h 195"/>
                                    <a:gd name="T50" fmla="*/ 129 w 209"/>
                                    <a:gd name="T51" fmla="*/ 186 h 195"/>
                                    <a:gd name="T52" fmla="*/ 132 w 209"/>
                                    <a:gd name="T53" fmla="*/ 174 h 195"/>
                                    <a:gd name="T54" fmla="*/ 138 w 209"/>
                                    <a:gd name="T55" fmla="*/ 165 h 195"/>
                                    <a:gd name="T56" fmla="*/ 141 w 209"/>
                                    <a:gd name="T57" fmla="*/ 153 h 195"/>
                                    <a:gd name="T58" fmla="*/ 147 w 209"/>
                                    <a:gd name="T59" fmla="*/ 147 h 195"/>
                                    <a:gd name="T60" fmla="*/ 150 w 209"/>
                                    <a:gd name="T61" fmla="*/ 132 h 195"/>
                                    <a:gd name="T62" fmla="*/ 156 w 209"/>
                                    <a:gd name="T63" fmla="*/ 126 h 195"/>
                                    <a:gd name="T64" fmla="*/ 159 w 209"/>
                                    <a:gd name="T65" fmla="*/ 111 h 195"/>
                                    <a:gd name="T66" fmla="*/ 165 w 209"/>
                                    <a:gd name="T67" fmla="*/ 105 h 195"/>
                                    <a:gd name="T68" fmla="*/ 168 w 209"/>
                                    <a:gd name="T69" fmla="*/ 93 h 195"/>
                                    <a:gd name="T70" fmla="*/ 174 w 209"/>
                                    <a:gd name="T71" fmla="*/ 87 h 195"/>
                                    <a:gd name="T72" fmla="*/ 177 w 209"/>
                                    <a:gd name="T73" fmla="*/ 72 h 195"/>
                                    <a:gd name="T74" fmla="*/ 183 w 209"/>
                                    <a:gd name="T75" fmla="*/ 66 h 195"/>
                                    <a:gd name="T76" fmla="*/ 185 w 209"/>
                                    <a:gd name="T77" fmla="*/ 51 h 195"/>
                                    <a:gd name="T78" fmla="*/ 191 w 209"/>
                                    <a:gd name="T79" fmla="*/ 45 h 195"/>
                                    <a:gd name="T80" fmla="*/ 194 w 209"/>
                                    <a:gd name="T81" fmla="*/ 33 h 195"/>
                                    <a:gd name="T82" fmla="*/ 200 w 209"/>
                                    <a:gd name="T83" fmla="*/ 24 h 195"/>
                                    <a:gd name="T84" fmla="*/ 203 w 209"/>
                                    <a:gd name="T85" fmla="*/ 12 h 195"/>
                                    <a:gd name="T86" fmla="*/ 209 w 209"/>
                                    <a:gd name="T87" fmla="*/ 6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9" h="195">
                                      <a:moveTo>
                                        <a:pt x="200" y="0"/>
                                      </a:moveTo>
                                      <a:lnTo>
                                        <a:pt x="200" y="3"/>
                                      </a:lnTo>
                                      <a:lnTo>
                                        <a:pt x="185" y="3"/>
                                      </a:lnTo>
                                      <a:lnTo>
                                        <a:pt x="185" y="6"/>
                                      </a:lnTo>
                                      <a:lnTo>
                                        <a:pt x="174" y="6"/>
                                      </a:lnTo>
                                      <a:lnTo>
                                        <a:pt x="174" y="9"/>
                                      </a:lnTo>
                                      <a:lnTo>
                                        <a:pt x="159" y="9"/>
                                      </a:lnTo>
                                      <a:lnTo>
                                        <a:pt x="159" y="12"/>
                                      </a:lnTo>
                                      <a:lnTo>
                                        <a:pt x="147" y="12"/>
                                      </a:lnTo>
                                      <a:lnTo>
                                        <a:pt x="147" y="15"/>
                                      </a:lnTo>
                                      <a:lnTo>
                                        <a:pt x="132" y="15"/>
                                      </a:lnTo>
                                      <a:lnTo>
                                        <a:pt x="132" y="18"/>
                                      </a:lnTo>
                                      <a:lnTo>
                                        <a:pt x="120" y="18"/>
                                      </a:lnTo>
                                      <a:lnTo>
                                        <a:pt x="120" y="21"/>
                                      </a:lnTo>
                                      <a:lnTo>
                                        <a:pt x="108" y="21"/>
                                      </a:lnTo>
                                      <a:lnTo>
                                        <a:pt x="108" y="24"/>
                                      </a:lnTo>
                                      <a:lnTo>
                                        <a:pt x="93" y="24"/>
                                      </a:lnTo>
                                      <a:lnTo>
                                        <a:pt x="93" y="27"/>
                                      </a:lnTo>
                                      <a:lnTo>
                                        <a:pt x="81" y="27"/>
                                      </a:lnTo>
                                      <a:lnTo>
                                        <a:pt x="81" y="30"/>
                                      </a:lnTo>
                                      <a:lnTo>
                                        <a:pt x="66" y="30"/>
                                      </a:lnTo>
                                      <a:lnTo>
                                        <a:pt x="66" y="33"/>
                                      </a:lnTo>
                                      <a:lnTo>
                                        <a:pt x="54" y="33"/>
                                      </a:lnTo>
                                      <a:lnTo>
                                        <a:pt x="54" y="36"/>
                                      </a:lnTo>
                                      <a:lnTo>
                                        <a:pt x="39" y="36"/>
                                      </a:lnTo>
                                      <a:lnTo>
                                        <a:pt x="39" y="39"/>
                                      </a:lnTo>
                                      <a:lnTo>
                                        <a:pt x="27" y="39"/>
                                      </a:lnTo>
                                      <a:lnTo>
                                        <a:pt x="27" y="42"/>
                                      </a:lnTo>
                                      <a:lnTo>
                                        <a:pt x="12" y="42"/>
                                      </a:lnTo>
                                      <a:lnTo>
                                        <a:pt x="12" y="45"/>
                                      </a:lnTo>
                                      <a:lnTo>
                                        <a:pt x="0" y="45"/>
                                      </a:lnTo>
                                      <a:lnTo>
                                        <a:pt x="3" y="51"/>
                                      </a:lnTo>
                                      <a:lnTo>
                                        <a:pt x="6" y="51"/>
                                      </a:lnTo>
                                      <a:lnTo>
                                        <a:pt x="6" y="57"/>
                                      </a:lnTo>
                                      <a:lnTo>
                                        <a:pt x="9" y="57"/>
                                      </a:lnTo>
                                      <a:lnTo>
                                        <a:pt x="12" y="63"/>
                                      </a:lnTo>
                                      <a:lnTo>
                                        <a:pt x="15" y="63"/>
                                      </a:lnTo>
                                      <a:lnTo>
                                        <a:pt x="18" y="69"/>
                                      </a:lnTo>
                                      <a:lnTo>
                                        <a:pt x="21" y="69"/>
                                      </a:lnTo>
                                      <a:lnTo>
                                        <a:pt x="21" y="75"/>
                                      </a:lnTo>
                                      <a:lnTo>
                                        <a:pt x="24" y="75"/>
                                      </a:lnTo>
                                      <a:lnTo>
                                        <a:pt x="27" y="81"/>
                                      </a:lnTo>
                                      <a:lnTo>
                                        <a:pt x="30" y="81"/>
                                      </a:lnTo>
                                      <a:lnTo>
                                        <a:pt x="33" y="87"/>
                                      </a:lnTo>
                                      <a:lnTo>
                                        <a:pt x="36" y="93"/>
                                      </a:lnTo>
                                      <a:lnTo>
                                        <a:pt x="39" y="93"/>
                                      </a:lnTo>
                                      <a:lnTo>
                                        <a:pt x="42" y="99"/>
                                      </a:lnTo>
                                      <a:lnTo>
                                        <a:pt x="45" y="99"/>
                                      </a:lnTo>
                                      <a:lnTo>
                                        <a:pt x="48" y="105"/>
                                      </a:lnTo>
                                      <a:lnTo>
                                        <a:pt x="51" y="111"/>
                                      </a:lnTo>
                                      <a:lnTo>
                                        <a:pt x="54" y="111"/>
                                      </a:lnTo>
                                      <a:lnTo>
                                        <a:pt x="57" y="117"/>
                                      </a:lnTo>
                                      <a:lnTo>
                                        <a:pt x="60" y="117"/>
                                      </a:lnTo>
                                      <a:lnTo>
                                        <a:pt x="63" y="123"/>
                                      </a:lnTo>
                                      <a:lnTo>
                                        <a:pt x="66" y="129"/>
                                      </a:lnTo>
                                      <a:lnTo>
                                        <a:pt x="69" y="129"/>
                                      </a:lnTo>
                                      <a:lnTo>
                                        <a:pt x="72" y="135"/>
                                      </a:lnTo>
                                      <a:lnTo>
                                        <a:pt x="75" y="135"/>
                                      </a:lnTo>
                                      <a:lnTo>
                                        <a:pt x="75" y="141"/>
                                      </a:lnTo>
                                      <a:lnTo>
                                        <a:pt x="78" y="141"/>
                                      </a:lnTo>
                                      <a:lnTo>
                                        <a:pt x="81" y="147"/>
                                      </a:lnTo>
                                      <a:lnTo>
                                        <a:pt x="84" y="147"/>
                                      </a:lnTo>
                                      <a:lnTo>
                                        <a:pt x="87" y="153"/>
                                      </a:lnTo>
                                      <a:lnTo>
                                        <a:pt x="90" y="153"/>
                                      </a:lnTo>
                                      <a:lnTo>
                                        <a:pt x="90" y="159"/>
                                      </a:lnTo>
                                      <a:lnTo>
                                        <a:pt x="93" y="159"/>
                                      </a:lnTo>
                                      <a:lnTo>
                                        <a:pt x="96" y="165"/>
                                      </a:lnTo>
                                      <a:lnTo>
                                        <a:pt x="99" y="165"/>
                                      </a:lnTo>
                                      <a:lnTo>
                                        <a:pt x="102" y="171"/>
                                      </a:lnTo>
                                      <a:lnTo>
                                        <a:pt x="105" y="177"/>
                                      </a:lnTo>
                                      <a:lnTo>
                                        <a:pt x="108" y="177"/>
                                      </a:lnTo>
                                      <a:lnTo>
                                        <a:pt x="111" y="183"/>
                                      </a:lnTo>
                                      <a:lnTo>
                                        <a:pt x="114" y="183"/>
                                      </a:lnTo>
                                      <a:lnTo>
                                        <a:pt x="117" y="189"/>
                                      </a:lnTo>
                                      <a:lnTo>
                                        <a:pt x="120" y="195"/>
                                      </a:lnTo>
                                      <a:lnTo>
                                        <a:pt x="126" y="192"/>
                                      </a:lnTo>
                                      <a:lnTo>
                                        <a:pt x="126" y="186"/>
                                      </a:lnTo>
                                      <a:lnTo>
                                        <a:pt x="129" y="186"/>
                                      </a:lnTo>
                                      <a:lnTo>
                                        <a:pt x="129" y="180"/>
                                      </a:lnTo>
                                      <a:lnTo>
                                        <a:pt x="132" y="180"/>
                                      </a:lnTo>
                                      <a:lnTo>
                                        <a:pt x="132" y="174"/>
                                      </a:lnTo>
                                      <a:lnTo>
                                        <a:pt x="135" y="174"/>
                                      </a:lnTo>
                                      <a:lnTo>
                                        <a:pt x="135" y="165"/>
                                      </a:lnTo>
                                      <a:lnTo>
                                        <a:pt x="138" y="165"/>
                                      </a:lnTo>
                                      <a:lnTo>
                                        <a:pt x="138" y="159"/>
                                      </a:lnTo>
                                      <a:lnTo>
                                        <a:pt x="141" y="159"/>
                                      </a:lnTo>
                                      <a:lnTo>
                                        <a:pt x="141" y="153"/>
                                      </a:lnTo>
                                      <a:lnTo>
                                        <a:pt x="144" y="153"/>
                                      </a:lnTo>
                                      <a:lnTo>
                                        <a:pt x="144" y="147"/>
                                      </a:lnTo>
                                      <a:lnTo>
                                        <a:pt x="147" y="147"/>
                                      </a:lnTo>
                                      <a:lnTo>
                                        <a:pt x="147" y="138"/>
                                      </a:lnTo>
                                      <a:lnTo>
                                        <a:pt x="150" y="138"/>
                                      </a:lnTo>
                                      <a:lnTo>
                                        <a:pt x="150" y="132"/>
                                      </a:lnTo>
                                      <a:lnTo>
                                        <a:pt x="153" y="132"/>
                                      </a:lnTo>
                                      <a:lnTo>
                                        <a:pt x="153" y="126"/>
                                      </a:lnTo>
                                      <a:lnTo>
                                        <a:pt x="156" y="126"/>
                                      </a:lnTo>
                                      <a:lnTo>
                                        <a:pt x="156" y="120"/>
                                      </a:lnTo>
                                      <a:lnTo>
                                        <a:pt x="159" y="120"/>
                                      </a:lnTo>
                                      <a:lnTo>
                                        <a:pt x="159" y="111"/>
                                      </a:lnTo>
                                      <a:lnTo>
                                        <a:pt x="162" y="111"/>
                                      </a:lnTo>
                                      <a:lnTo>
                                        <a:pt x="162" y="105"/>
                                      </a:lnTo>
                                      <a:lnTo>
                                        <a:pt x="165" y="105"/>
                                      </a:lnTo>
                                      <a:lnTo>
                                        <a:pt x="165" y="99"/>
                                      </a:lnTo>
                                      <a:lnTo>
                                        <a:pt x="168" y="99"/>
                                      </a:lnTo>
                                      <a:lnTo>
                                        <a:pt x="168" y="93"/>
                                      </a:lnTo>
                                      <a:lnTo>
                                        <a:pt x="171" y="93"/>
                                      </a:lnTo>
                                      <a:lnTo>
                                        <a:pt x="171" y="87"/>
                                      </a:lnTo>
                                      <a:lnTo>
                                        <a:pt x="174" y="87"/>
                                      </a:lnTo>
                                      <a:lnTo>
                                        <a:pt x="174" y="78"/>
                                      </a:lnTo>
                                      <a:lnTo>
                                        <a:pt x="177" y="78"/>
                                      </a:lnTo>
                                      <a:lnTo>
                                        <a:pt x="177" y="72"/>
                                      </a:lnTo>
                                      <a:lnTo>
                                        <a:pt x="180" y="72"/>
                                      </a:lnTo>
                                      <a:lnTo>
                                        <a:pt x="180" y="66"/>
                                      </a:lnTo>
                                      <a:lnTo>
                                        <a:pt x="183" y="66"/>
                                      </a:lnTo>
                                      <a:lnTo>
                                        <a:pt x="183" y="60"/>
                                      </a:lnTo>
                                      <a:lnTo>
                                        <a:pt x="185" y="60"/>
                                      </a:lnTo>
                                      <a:lnTo>
                                        <a:pt x="185" y="51"/>
                                      </a:lnTo>
                                      <a:lnTo>
                                        <a:pt x="188" y="51"/>
                                      </a:lnTo>
                                      <a:lnTo>
                                        <a:pt x="188" y="45"/>
                                      </a:lnTo>
                                      <a:lnTo>
                                        <a:pt x="191" y="45"/>
                                      </a:lnTo>
                                      <a:lnTo>
                                        <a:pt x="191" y="39"/>
                                      </a:lnTo>
                                      <a:lnTo>
                                        <a:pt x="194" y="39"/>
                                      </a:lnTo>
                                      <a:lnTo>
                                        <a:pt x="194" y="33"/>
                                      </a:lnTo>
                                      <a:lnTo>
                                        <a:pt x="197" y="33"/>
                                      </a:lnTo>
                                      <a:lnTo>
                                        <a:pt x="197" y="24"/>
                                      </a:lnTo>
                                      <a:lnTo>
                                        <a:pt x="200" y="24"/>
                                      </a:lnTo>
                                      <a:lnTo>
                                        <a:pt x="200" y="18"/>
                                      </a:lnTo>
                                      <a:lnTo>
                                        <a:pt x="203" y="18"/>
                                      </a:lnTo>
                                      <a:lnTo>
                                        <a:pt x="203" y="12"/>
                                      </a:lnTo>
                                      <a:lnTo>
                                        <a:pt x="206" y="12"/>
                                      </a:lnTo>
                                      <a:lnTo>
                                        <a:pt x="206" y="6"/>
                                      </a:lnTo>
                                      <a:lnTo>
                                        <a:pt x="209" y="6"/>
                                      </a:lnTo>
                                      <a:lnTo>
                                        <a:pt x="209" y="0"/>
                                      </a:lnTo>
                                      <a:lnTo>
                                        <a:pt x="2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41"/>
                              <wps:cNvSpPr>
                                <a:spLocks/>
                              </wps:cNvSpPr>
                              <wps:spPr bwMode="auto">
                                <a:xfrm>
                                  <a:off x="403860" y="832485"/>
                                  <a:ext cx="137795" cy="129540"/>
                                </a:xfrm>
                                <a:custGeom>
                                  <a:avLst/>
                                  <a:gdLst>
                                    <a:gd name="T0" fmla="*/ 2 w 217"/>
                                    <a:gd name="T1" fmla="*/ 48 h 204"/>
                                    <a:gd name="T2" fmla="*/ 2 w 217"/>
                                    <a:gd name="T3" fmla="*/ 54 h 204"/>
                                    <a:gd name="T4" fmla="*/ 214 w 217"/>
                                    <a:gd name="T5" fmla="*/ 6 h 204"/>
                                    <a:gd name="T6" fmla="*/ 211 w 217"/>
                                    <a:gd name="T7" fmla="*/ 0 h 204"/>
                                    <a:gd name="T8" fmla="*/ 208 w 217"/>
                                    <a:gd name="T9" fmla="*/ 3 h 204"/>
                                    <a:gd name="T10" fmla="*/ 122 w 217"/>
                                    <a:gd name="T11" fmla="*/ 198 h 204"/>
                                    <a:gd name="T12" fmla="*/ 125 w 217"/>
                                    <a:gd name="T13" fmla="*/ 198 h 204"/>
                                    <a:gd name="T14" fmla="*/ 2 w 217"/>
                                    <a:gd name="T15" fmla="*/ 48 h 204"/>
                                    <a:gd name="T16" fmla="*/ 0 w 217"/>
                                    <a:gd name="T17" fmla="*/ 51 h 204"/>
                                    <a:gd name="T18" fmla="*/ 122 w 217"/>
                                    <a:gd name="T19" fmla="*/ 201 h 204"/>
                                    <a:gd name="T20" fmla="*/ 122 w 217"/>
                                    <a:gd name="T21" fmla="*/ 204 h 204"/>
                                    <a:gd name="T22" fmla="*/ 125 w 217"/>
                                    <a:gd name="T23" fmla="*/ 204 h 204"/>
                                    <a:gd name="T24" fmla="*/ 125 w 217"/>
                                    <a:gd name="T25" fmla="*/ 201 h 204"/>
                                    <a:gd name="T26" fmla="*/ 128 w 217"/>
                                    <a:gd name="T27" fmla="*/ 201 h 204"/>
                                    <a:gd name="T28" fmla="*/ 214 w 217"/>
                                    <a:gd name="T29" fmla="*/ 6 h 204"/>
                                    <a:gd name="T30" fmla="*/ 211 w 217"/>
                                    <a:gd name="T31" fmla="*/ 6 h 204"/>
                                    <a:gd name="T32" fmla="*/ 214 w 217"/>
                                    <a:gd name="T33" fmla="*/ 3 h 204"/>
                                    <a:gd name="T34" fmla="*/ 217 w 217"/>
                                    <a:gd name="T35" fmla="*/ 3 h 204"/>
                                    <a:gd name="T36" fmla="*/ 217 w 217"/>
                                    <a:gd name="T37" fmla="*/ 0 h 204"/>
                                    <a:gd name="T38" fmla="*/ 211 w 217"/>
                                    <a:gd name="T39" fmla="*/ 0 h 204"/>
                                    <a:gd name="T40" fmla="*/ 0 w 217"/>
                                    <a:gd name="T41" fmla="*/ 48 h 204"/>
                                    <a:gd name="T42" fmla="*/ 0 w 217"/>
                                    <a:gd name="T43" fmla="*/ 51 h 204"/>
                                    <a:gd name="T44" fmla="*/ 2 w 217"/>
                                    <a:gd name="T45" fmla="*/ 4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17" h="204">
                                      <a:moveTo>
                                        <a:pt x="2" y="48"/>
                                      </a:moveTo>
                                      <a:lnTo>
                                        <a:pt x="2" y="54"/>
                                      </a:lnTo>
                                      <a:lnTo>
                                        <a:pt x="214" y="6"/>
                                      </a:lnTo>
                                      <a:lnTo>
                                        <a:pt x="211" y="0"/>
                                      </a:lnTo>
                                      <a:lnTo>
                                        <a:pt x="208" y="3"/>
                                      </a:lnTo>
                                      <a:lnTo>
                                        <a:pt x="122" y="198"/>
                                      </a:lnTo>
                                      <a:lnTo>
                                        <a:pt x="125" y="198"/>
                                      </a:lnTo>
                                      <a:lnTo>
                                        <a:pt x="2" y="48"/>
                                      </a:lnTo>
                                      <a:lnTo>
                                        <a:pt x="0" y="51"/>
                                      </a:lnTo>
                                      <a:lnTo>
                                        <a:pt x="122" y="201"/>
                                      </a:lnTo>
                                      <a:lnTo>
                                        <a:pt x="122" y="204"/>
                                      </a:lnTo>
                                      <a:lnTo>
                                        <a:pt x="125" y="204"/>
                                      </a:lnTo>
                                      <a:lnTo>
                                        <a:pt x="125" y="201"/>
                                      </a:lnTo>
                                      <a:lnTo>
                                        <a:pt x="128" y="201"/>
                                      </a:lnTo>
                                      <a:lnTo>
                                        <a:pt x="214" y="6"/>
                                      </a:lnTo>
                                      <a:lnTo>
                                        <a:pt x="211" y="6"/>
                                      </a:lnTo>
                                      <a:lnTo>
                                        <a:pt x="214" y="3"/>
                                      </a:lnTo>
                                      <a:lnTo>
                                        <a:pt x="217" y="3"/>
                                      </a:lnTo>
                                      <a:lnTo>
                                        <a:pt x="217" y="0"/>
                                      </a:lnTo>
                                      <a:lnTo>
                                        <a:pt x="211" y="0"/>
                                      </a:lnTo>
                                      <a:lnTo>
                                        <a:pt x="0" y="48"/>
                                      </a:lnTo>
                                      <a:lnTo>
                                        <a:pt x="0" y="51"/>
                                      </a:lnTo>
                                      <a:lnTo>
                                        <a:pt x="2"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2"/>
                              <wps:cNvSpPr>
                                <a:spLocks/>
                              </wps:cNvSpPr>
                              <wps:spPr bwMode="auto">
                                <a:xfrm>
                                  <a:off x="356235" y="864870"/>
                                  <a:ext cx="132715" cy="131445"/>
                                </a:xfrm>
                                <a:custGeom>
                                  <a:avLst/>
                                  <a:gdLst>
                                    <a:gd name="T0" fmla="*/ 86 w 209"/>
                                    <a:gd name="T1" fmla="*/ 3 h 207"/>
                                    <a:gd name="T2" fmla="*/ 66 w 209"/>
                                    <a:gd name="T3" fmla="*/ 6 h 207"/>
                                    <a:gd name="T4" fmla="*/ 57 w 209"/>
                                    <a:gd name="T5" fmla="*/ 12 h 207"/>
                                    <a:gd name="T6" fmla="*/ 48 w 209"/>
                                    <a:gd name="T7" fmla="*/ 15 h 207"/>
                                    <a:gd name="T8" fmla="*/ 42 w 209"/>
                                    <a:gd name="T9" fmla="*/ 21 h 207"/>
                                    <a:gd name="T10" fmla="*/ 36 w 209"/>
                                    <a:gd name="T11" fmla="*/ 24 h 207"/>
                                    <a:gd name="T12" fmla="*/ 33 w 209"/>
                                    <a:gd name="T13" fmla="*/ 30 h 207"/>
                                    <a:gd name="T14" fmla="*/ 27 w 209"/>
                                    <a:gd name="T15" fmla="*/ 36 h 207"/>
                                    <a:gd name="T16" fmla="*/ 21 w 209"/>
                                    <a:gd name="T17" fmla="*/ 39 h 207"/>
                                    <a:gd name="T18" fmla="*/ 18 w 209"/>
                                    <a:gd name="T19" fmla="*/ 45 h 207"/>
                                    <a:gd name="T20" fmla="*/ 12 w 209"/>
                                    <a:gd name="T21" fmla="*/ 54 h 207"/>
                                    <a:gd name="T22" fmla="*/ 9 w 209"/>
                                    <a:gd name="T23" fmla="*/ 63 h 207"/>
                                    <a:gd name="T24" fmla="*/ 3 w 209"/>
                                    <a:gd name="T25" fmla="*/ 75 h 207"/>
                                    <a:gd name="T26" fmla="*/ 0 w 209"/>
                                    <a:gd name="T27" fmla="*/ 102 h 207"/>
                                    <a:gd name="T28" fmla="*/ 3 w 209"/>
                                    <a:gd name="T29" fmla="*/ 132 h 207"/>
                                    <a:gd name="T30" fmla="*/ 9 w 209"/>
                                    <a:gd name="T31" fmla="*/ 144 h 207"/>
                                    <a:gd name="T32" fmla="*/ 12 w 209"/>
                                    <a:gd name="T33" fmla="*/ 153 h 207"/>
                                    <a:gd name="T34" fmla="*/ 18 w 209"/>
                                    <a:gd name="T35" fmla="*/ 162 h 207"/>
                                    <a:gd name="T36" fmla="*/ 21 w 209"/>
                                    <a:gd name="T37" fmla="*/ 168 h 207"/>
                                    <a:gd name="T38" fmla="*/ 27 w 209"/>
                                    <a:gd name="T39" fmla="*/ 171 h 207"/>
                                    <a:gd name="T40" fmla="*/ 33 w 209"/>
                                    <a:gd name="T41" fmla="*/ 177 h 207"/>
                                    <a:gd name="T42" fmla="*/ 36 w 209"/>
                                    <a:gd name="T43" fmla="*/ 183 h 207"/>
                                    <a:gd name="T44" fmla="*/ 42 w 209"/>
                                    <a:gd name="T45" fmla="*/ 186 h 207"/>
                                    <a:gd name="T46" fmla="*/ 48 w 209"/>
                                    <a:gd name="T47" fmla="*/ 192 h 207"/>
                                    <a:gd name="T48" fmla="*/ 57 w 209"/>
                                    <a:gd name="T49" fmla="*/ 195 h 207"/>
                                    <a:gd name="T50" fmla="*/ 66 w 209"/>
                                    <a:gd name="T51" fmla="*/ 201 h 207"/>
                                    <a:gd name="T52" fmla="*/ 86 w 209"/>
                                    <a:gd name="T53" fmla="*/ 204 h 207"/>
                                    <a:gd name="T54" fmla="*/ 119 w 209"/>
                                    <a:gd name="T55" fmla="*/ 207 h 207"/>
                                    <a:gd name="T56" fmla="*/ 137 w 209"/>
                                    <a:gd name="T57" fmla="*/ 201 h 207"/>
                                    <a:gd name="T58" fmla="*/ 149 w 209"/>
                                    <a:gd name="T59" fmla="*/ 198 h 207"/>
                                    <a:gd name="T60" fmla="*/ 155 w 209"/>
                                    <a:gd name="T61" fmla="*/ 192 h 207"/>
                                    <a:gd name="T62" fmla="*/ 167 w 209"/>
                                    <a:gd name="T63" fmla="*/ 189 h 207"/>
                                    <a:gd name="T64" fmla="*/ 170 w 209"/>
                                    <a:gd name="T65" fmla="*/ 183 h 207"/>
                                    <a:gd name="T66" fmla="*/ 176 w 209"/>
                                    <a:gd name="T67" fmla="*/ 180 h 207"/>
                                    <a:gd name="T68" fmla="*/ 182 w 209"/>
                                    <a:gd name="T69" fmla="*/ 174 h 207"/>
                                    <a:gd name="T70" fmla="*/ 185 w 209"/>
                                    <a:gd name="T71" fmla="*/ 168 h 207"/>
                                    <a:gd name="T72" fmla="*/ 191 w 209"/>
                                    <a:gd name="T73" fmla="*/ 165 h 207"/>
                                    <a:gd name="T74" fmla="*/ 194 w 209"/>
                                    <a:gd name="T75" fmla="*/ 156 h 207"/>
                                    <a:gd name="T76" fmla="*/ 200 w 209"/>
                                    <a:gd name="T77" fmla="*/ 147 h 207"/>
                                    <a:gd name="T78" fmla="*/ 203 w 209"/>
                                    <a:gd name="T79" fmla="*/ 135 h 207"/>
                                    <a:gd name="T80" fmla="*/ 209 w 209"/>
                                    <a:gd name="T81" fmla="*/ 120 h 207"/>
                                    <a:gd name="T82" fmla="*/ 206 w 209"/>
                                    <a:gd name="T83" fmla="*/ 84 h 207"/>
                                    <a:gd name="T84" fmla="*/ 203 w 209"/>
                                    <a:gd name="T85" fmla="*/ 66 h 207"/>
                                    <a:gd name="T86" fmla="*/ 197 w 209"/>
                                    <a:gd name="T87" fmla="*/ 57 h 207"/>
                                    <a:gd name="T88" fmla="*/ 194 w 209"/>
                                    <a:gd name="T89" fmla="*/ 48 h 207"/>
                                    <a:gd name="T90" fmla="*/ 188 w 209"/>
                                    <a:gd name="T91" fmla="*/ 42 h 207"/>
                                    <a:gd name="T92" fmla="*/ 185 w 209"/>
                                    <a:gd name="T93" fmla="*/ 36 h 207"/>
                                    <a:gd name="T94" fmla="*/ 179 w 209"/>
                                    <a:gd name="T95" fmla="*/ 30 h 207"/>
                                    <a:gd name="T96" fmla="*/ 173 w 209"/>
                                    <a:gd name="T97" fmla="*/ 27 h 207"/>
                                    <a:gd name="T98" fmla="*/ 170 w 209"/>
                                    <a:gd name="T99" fmla="*/ 21 h 207"/>
                                    <a:gd name="T100" fmla="*/ 164 w 209"/>
                                    <a:gd name="T101" fmla="*/ 18 h 207"/>
                                    <a:gd name="T102" fmla="*/ 155 w 209"/>
                                    <a:gd name="T103" fmla="*/ 12 h 207"/>
                                    <a:gd name="T104" fmla="*/ 146 w 209"/>
                                    <a:gd name="T105" fmla="*/ 9 h 207"/>
                                    <a:gd name="T106" fmla="*/ 134 w 209"/>
                                    <a:gd name="T107" fmla="*/ 3 h 207"/>
                                    <a:gd name="T108" fmla="*/ 104 w 209"/>
                                    <a:gd name="T109" fmla="*/ 0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9" h="207">
                                      <a:moveTo>
                                        <a:pt x="104" y="0"/>
                                      </a:moveTo>
                                      <a:lnTo>
                                        <a:pt x="89" y="0"/>
                                      </a:lnTo>
                                      <a:lnTo>
                                        <a:pt x="86" y="3"/>
                                      </a:lnTo>
                                      <a:lnTo>
                                        <a:pt x="75" y="3"/>
                                      </a:lnTo>
                                      <a:lnTo>
                                        <a:pt x="72" y="6"/>
                                      </a:lnTo>
                                      <a:lnTo>
                                        <a:pt x="66" y="6"/>
                                      </a:lnTo>
                                      <a:lnTo>
                                        <a:pt x="63" y="9"/>
                                      </a:lnTo>
                                      <a:lnTo>
                                        <a:pt x="60" y="9"/>
                                      </a:lnTo>
                                      <a:lnTo>
                                        <a:pt x="57" y="12"/>
                                      </a:lnTo>
                                      <a:lnTo>
                                        <a:pt x="54" y="12"/>
                                      </a:lnTo>
                                      <a:lnTo>
                                        <a:pt x="54" y="15"/>
                                      </a:lnTo>
                                      <a:lnTo>
                                        <a:pt x="48" y="15"/>
                                      </a:lnTo>
                                      <a:lnTo>
                                        <a:pt x="45" y="18"/>
                                      </a:lnTo>
                                      <a:lnTo>
                                        <a:pt x="42" y="18"/>
                                      </a:lnTo>
                                      <a:lnTo>
                                        <a:pt x="42" y="21"/>
                                      </a:lnTo>
                                      <a:lnTo>
                                        <a:pt x="39" y="21"/>
                                      </a:lnTo>
                                      <a:lnTo>
                                        <a:pt x="39" y="24"/>
                                      </a:lnTo>
                                      <a:lnTo>
                                        <a:pt x="36" y="24"/>
                                      </a:lnTo>
                                      <a:lnTo>
                                        <a:pt x="36" y="27"/>
                                      </a:lnTo>
                                      <a:lnTo>
                                        <a:pt x="33" y="27"/>
                                      </a:lnTo>
                                      <a:lnTo>
                                        <a:pt x="33" y="30"/>
                                      </a:lnTo>
                                      <a:lnTo>
                                        <a:pt x="30" y="30"/>
                                      </a:lnTo>
                                      <a:lnTo>
                                        <a:pt x="27" y="33"/>
                                      </a:lnTo>
                                      <a:lnTo>
                                        <a:pt x="27" y="36"/>
                                      </a:lnTo>
                                      <a:lnTo>
                                        <a:pt x="24" y="36"/>
                                      </a:lnTo>
                                      <a:lnTo>
                                        <a:pt x="24" y="39"/>
                                      </a:lnTo>
                                      <a:lnTo>
                                        <a:pt x="21" y="39"/>
                                      </a:lnTo>
                                      <a:lnTo>
                                        <a:pt x="21" y="42"/>
                                      </a:lnTo>
                                      <a:lnTo>
                                        <a:pt x="18" y="42"/>
                                      </a:lnTo>
                                      <a:lnTo>
                                        <a:pt x="18" y="45"/>
                                      </a:lnTo>
                                      <a:lnTo>
                                        <a:pt x="15" y="48"/>
                                      </a:lnTo>
                                      <a:lnTo>
                                        <a:pt x="15" y="51"/>
                                      </a:lnTo>
                                      <a:lnTo>
                                        <a:pt x="12" y="54"/>
                                      </a:lnTo>
                                      <a:lnTo>
                                        <a:pt x="12" y="57"/>
                                      </a:lnTo>
                                      <a:lnTo>
                                        <a:pt x="9" y="60"/>
                                      </a:lnTo>
                                      <a:lnTo>
                                        <a:pt x="9" y="63"/>
                                      </a:lnTo>
                                      <a:lnTo>
                                        <a:pt x="6" y="66"/>
                                      </a:lnTo>
                                      <a:lnTo>
                                        <a:pt x="6" y="72"/>
                                      </a:lnTo>
                                      <a:lnTo>
                                        <a:pt x="3" y="75"/>
                                      </a:lnTo>
                                      <a:lnTo>
                                        <a:pt x="3" y="84"/>
                                      </a:lnTo>
                                      <a:lnTo>
                                        <a:pt x="0" y="87"/>
                                      </a:lnTo>
                                      <a:lnTo>
                                        <a:pt x="0" y="102"/>
                                      </a:lnTo>
                                      <a:lnTo>
                                        <a:pt x="0" y="120"/>
                                      </a:lnTo>
                                      <a:lnTo>
                                        <a:pt x="3" y="123"/>
                                      </a:lnTo>
                                      <a:lnTo>
                                        <a:pt x="3" y="132"/>
                                      </a:lnTo>
                                      <a:lnTo>
                                        <a:pt x="6" y="135"/>
                                      </a:lnTo>
                                      <a:lnTo>
                                        <a:pt x="6" y="141"/>
                                      </a:lnTo>
                                      <a:lnTo>
                                        <a:pt x="9" y="144"/>
                                      </a:lnTo>
                                      <a:lnTo>
                                        <a:pt x="9" y="147"/>
                                      </a:lnTo>
                                      <a:lnTo>
                                        <a:pt x="12" y="150"/>
                                      </a:lnTo>
                                      <a:lnTo>
                                        <a:pt x="12" y="153"/>
                                      </a:lnTo>
                                      <a:lnTo>
                                        <a:pt x="15" y="156"/>
                                      </a:lnTo>
                                      <a:lnTo>
                                        <a:pt x="15" y="159"/>
                                      </a:lnTo>
                                      <a:lnTo>
                                        <a:pt x="18" y="162"/>
                                      </a:lnTo>
                                      <a:lnTo>
                                        <a:pt x="18" y="165"/>
                                      </a:lnTo>
                                      <a:lnTo>
                                        <a:pt x="21" y="165"/>
                                      </a:lnTo>
                                      <a:lnTo>
                                        <a:pt x="21" y="168"/>
                                      </a:lnTo>
                                      <a:lnTo>
                                        <a:pt x="24" y="168"/>
                                      </a:lnTo>
                                      <a:lnTo>
                                        <a:pt x="24" y="171"/>
                                      </a:lnTo>
                                      <a:lnTo>
                                        <a:pt x="27" y="171"/>
                                      </a:lnTo>
                                      <a:lnTo>
                                        <a:pt x="27" y="174"/>
                                      </a:lnTo>
                                      <a:lnTo>
                                        <a:pt x="30" y="177"/>
                                      </a:lnTo>
                                      <a:lnTo>
                                        <a:pt x="33" y="177"/>
                                      </a:lnTo>
                                      <a:lnTo>
                                        <a:pt x="33" y="180"/>
                                      </a:lnTo>
                                      <a:lnTo>
                                        <a:pt x="36" y="180"/>
                                      </a:lnTo>
                                      <a:lnTo>
                                        <a:pt x="36" y="183"/>
                                      </a:lnTo>
                                      <a:lnTo>
                                        <a:pt x="39" y="183"/>
                                      </a:lnTo>
                                      <a:lnTo>
                                        <a:pt x="39" y="186"/>
                                      </a:lnTo>
                                      <a:lnTo>
                                        <a:pt x="42" y="186"/>
                                      </a:lnTo>
                                      <a:lnTo>
                                        <a:pt x="42" y="189"/>
                                      </a:lnTo>
                                      <a:lnTo>
                                        <a:pt x="45" y="189"/>
                                      </a:lnTo>
                                      <a:lnTo>
                                        <a:pt x="48" y="192"/>
                                      </a:lnTo>
                                      <a:lnTo>
                                        <a:pt x="54" y="192"/>
                                      </a:lnTo>
                                      <a:lnTo>
                                        <a:pt x="54" y="195"/>
                                      </a:lnTo>
                                      <a:lnTo>
                                        <a:pt x="57" y="195"/>
                                      </a:lnTo>
                                      <a:lnTo>
                                        <a:pt x="60" y="198"/>
                                      </a:lnTo>
                                      <a:lnTo>
                                        <a:pt x="63" y="198"/>
                                      </a:lnTo>
                                      <a:lnTo>
                                        <a:pt x="66" y="201"/>
                                      </a:lnTo>
                                      <a:lnTo>
                                        <a:pt x="72" y="201"/>
                                      </a:lnTo>
                                      <a:lnTo>
                                        <a:pt x="75" y="204"/>
                                      </a:lnTo>
                                      <a:lnTo>
                                        <a:pt x="86" y="204"/>
                                      </a:lnTo>
                                      <a:lnTo>
                                        <a:pt x="89" y="207"/>
                                      </a:lnTo>
                                      <a:lnTo>
                                        <a:pt x="104" y="207"/>
                                      </a:lnTo>
                                      <a:lnTo>
                                        <a:pt x="119" y="207"/>
                                      </a:lnTo>
                                      <a:lnTo>
                                        <a:pt x="122" y="204"/>
                                      </a:lnTo>
                                      <a:lnTo>
                                        <a:pt x="134" y="204"/>
                                      </a:lnTo>
                                      <a:lnTo>
                                        <a:pt x="137" y="201"/>
                                      </a:lnTo>
                                      <a:lnTo>
                                        <a:pt x="143" y="201"/>
                                      </a:lnTo>
                                      <a:lnTo>
                                        <a:pt x="146" y="198"/>
                                      </a:lnTo>
                                      <a:lnTo>
                                        <a:pt x="149" y="198"/>
                                      </a:lnTo>
                                      <a:lnTo>
                                        <a:pt x="152" y="195"/>
                                      </a:lnTo>
                                      <a:lnTo>
                                        <a:pt x="155" y="195"/>
                                      </a:lnTo>
                                      <a:lnTo>
                                        <a:pt x="155" y="192"/>
                                      </a:lnTo>
                                      <a:lnTo>
                                        <a:pt x="161" y="192"/>
                                      </a:lnTo>
                                      <a:lnTo>
                                        <a:pt x="164" y="189"/>
                                      </a:lnTo>
                                      <a:lnTo>
                                        <a:pt x="167" y="189"/>
                                      </a:lnTo>
                                      <a:lnTo>
                                        <a:pt x="167" y="186"/>
                                      </a:lnTo>
                                      <a:lnTo>
                                        <a:pt x="170" y="186"/>
                                      </a:lnTo>
                                      <a:lnTo>
                                        <a:pt x="170" y="183"/>
                                      </a:lnTo>
                                      <a:lnTo>
                                        <a:pt x="173" y="183"/>
                                      </a:lnTo>
                                      <a:lnTo>
                                        <a:pt x="173" y="180"/>
                                      </a:lnTo>
                                      <a:lnTo>
                                        <a:pt x="176" y="180"/>
                                      </a:lnTo>
                                      <a:lnTo>
                                        <a:pt x="176" y="177"/>
                                      </a:lnTo>
                                      <a:lnTo>
                                        <a:pt x="179" y="177"/>
                                      </a:lnTo>
                                      <a:lnTo>
                                        <a:pt x="182" y="174"/>
                                      </a:lnTo>
                                      <a:lnTo>
                                        <a:pt x="182" y="171"/>
                                      </a:lnTo>
                                      <a:lnTo>
                                        <a:pt x="185" y="171"/>
                                      </a:lnTo>
                                      <a:lnTo>
                                        <a:pt x="185" y="168"/>
                                      </a:lnTo>
                                      <a:lnTo>
                                        <a:pt x="188" y="168"/>
                                      </a:lnTo>
                                      <a:lnTo>
                                        <a:pt x="188" y="165"/>
                                      </a:lnTo>
                                      <a:lnTo>
                                        <a:pt x="191" y="165"/>
                                      </a:lnTo>
                                      <a:lnTo>
                                        <a:pt x="191" y="162"/>
                                      </a:lnTo>
                                      <a:lnTo>
                                        <a:pt x="194" y="159"/>
                                      </a:lnTo>
                                      <a:lnTo>
                                        <a:pt x="194" y="156"/>
                                      </a:lnTo>
                                      <a:lnTo>
                                        <a:pt x="197" y="153"/>
                                      </a:lnTo>
                                      <a:lnTo>
                                        <a:pt x="197" y="150"/>
                                      </a:lnTo>
                                      <a:lnTo>
                                        <a:pt x="200" y="147"/>
                                      </a:lnTo>
                                      <a:lnTo>
                                        <a:pt x="200" y="144"/>
                                      </a:lnTo>
                                      <a:lnTo>
                                        <a:pt x="203" y="141"/>
                                      </a:lnTo>
                                      <a:lnTo>
                                        <a:pt x="203" y="135"/>
                                      </a:lnTo>
                                      <a:lnTo>
                                        <a:pt x="206" y="132"/>
                                      </a:lnTo>
                                      <a:lnTo>
                                        <a:pt x="206" y="123"/>
                                      </a:lnTo>
                                      <a:lnTo>
                                        <a:pt x="209" y="120"/>
                                      </a:lnTo>
                                      <a:lnTo>
                                        <a:pt x="209" y="105"/>
                                      </a:lnTo>
                                      <a:lnTo>
                                        <a:pt x="209" y="87"/>
                                      </a:lnTo>
                                      <a:lnTo>
                                        <a:pt x="206" y="84"/>
                                      </a:lnTo>
                                      <a:lnTo>
                                        <a:pt x="206" y="75"/>
                                      </a:lnTo>
                                      <a:lnTo>
                                        <a:pt x="203" y="72"/>
                                      </a:lnTo>
                                      <a:lnTo>
                                        <a:pt x="203" y="66"/>
                                      </a:lnTo>
                                      <a:lnTo>
                                        <a:pt x="200" y="63"/>
                                      </a:lnTo>
                                      <a:lnTo>
                                        <a:pt x="200" y="60"/>
                                      </a:lnTo>
                                      <a:lnTo>
                                        <a:pt x="197" y="57"/>
                                      </a:lnTo>
                                      <a:lnTo>
                                        <a:pt x="197" y="54"/>
                                      </a:lnTo>
                                      <a:lnTo>
                                        <a:pt x="194" y="51"/>
                                      </a:lnTo>
                                      <a:lnTo>
                                        <a:pt x="194" y="48"/>
                                      </a:lnTo>
                                      <a:lnTo>
                                        <a:pt x="191" y="45"/>
                                      </a:lnTo>
                                      <a:lnTo>
                                        <a:pt x="191" y="42"/>
                                      </a:lnTo>
                                      <a:lnTo>
                                        <a:pt x="188" y="42"/>
                                      </a:lnTo>
                                      <a:lnTo>
                                        <a:pt x="188" y="39"/>
                                      </a:lnTo>
                                      <a:lnTo>
                                        <a:pt x="185" y="39"/>
                                      </a:lnTo>
                                      <a:lnTo>
                                        <a:pt x="185" y="36"/>
                                      </a:lnTo>
                                      <a:lnTo>
                                        <a:pt x="182" y="36"/>
                                      </a:lnTo>
                                      <a:lnTo>
                                        <a:pt x="182" y="33"/>
                                      </a:lnTo>
                                      <a:lnTo>
                                        <a:pt x="179" y="30"/>
                                      </a:lnTo>
                                      <a:lnTo>
                                        <a:pt x="176" y="30"/>
                                      </a:lnTo>
                                      <a:lnTo>
                                        <a:pt x="176" y="27"/>
                                      </a:lnTo>
                                      <a:lnTo>
                                        <a:pt x="173" y="27"/>
                                      </a:lnTo>
                                      <a:lnTo>
                                        <a:pt x="173" y="24"/>
                                      </a:lnTo>
                                      <a:lnTo>
                                        <a:pt x="170" y="24"/>
                                      </a:lnTo>
                                      <a:lnTo>
                                        <a:pt x="170" y="21"/>
                                      </a:lnTo>
                                      <a:lnTo>
                                        <a:pt x="167" y="21"/>
                                      </a:lnTo>
                                      <a:lnTo>
                                        <a:pt x="167" y="18"/>
                                      </a:lnTo>
                                      <a:lnTo>
                                        <a:pt x="164" y="18"/>
                                      </a:lnTo>
                                      <a:lnTo>
                                        <a:pt x="161" y="15"/>
                                      </a:lnTo>
                                      <a:lnTo>
                                        <a:pt x="155" y="15"/>
                                      </a:lnTo>
                                      <a:lnTo>
                                        <a:pt x="155" y="12"/>
                                      </a:lnTo>
                                      <a:lnTo>
                                        <a:pt x="152" y="12"/>
                                      </a:lnTo>
                                      <a:lnTo>
                                        <a:pt x="149" y="9"/>
                                      </a:lnTo>
                                      <a:lnTo>
                                        <a:pt x="146" y="9"/>
                                      </a:lnTo>
                                      <a:lnTo>
                                        <a:pt x="143" y="6"/>
                                      </a:lnTo>
                                      <a:lnTo>
                                        <a:pt x="137" y="6"/>
                                      </a:lnTo>
                                      <a:lnTo>
                                        <a:pt x="134" y="3"/>
                                      </a:lnTo>
                                      <a:lnTo>
                                        <a:pt x="122" y="3"/>
                                      </a:lnTo>
                                      <a:lnTo>
                                        <a:pt x="119" y="0"/>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43"/>
                              <wps:cNvSpPr>
                                <a:spLocks/>
                              </wps:cNvSpPr>
                              <wps:spPr bwMode="auto">
                                <a:xfrm>
                                  <a:off x="348615" y="857250"/>
                                  <a:ext cx="147955" cy="146685"/>
                                </a:xfrm>
                                <a:custGeom>
                                  <a:avLst/>
                                  <a:gdLst>
                                    <a:gd name="T0" fmla="*/ 227 w 233"/>
                                    <a:gd name="T1" fmla="*/ 84 h 231"/>
                                    <a:gd name="T2" fmla="*/ 221 w 233"/>
                                    <a:gd name="T3" fmla="*/ 63 h 231"/>
                                    <a:gd name="T4" fmla="*/ 212 w 233"/>
                                    <a:gd name="T5" fmla="*/ 51 h 231"/>
                                    <a:gd name="T6" fmla="*/ 200 w 233"/>
                                    <a:gd name="T7" fmla="*/ 33 h 231"/>
                                    <a:gd name="T8" fmla="*/ 191 w 233"/>
                                    <a:gd name="T9" fmla="*/ 27 h 231"/>
                                    <a:gd name="T10" fmla="*/ 182 w 233"/>
                                    <a:gd name="T11" fmla="*/ 18 h 231"/>
                                    <a:gd name="T12" fmla="*/ 164 w 233"/>
                                    <a:gd name="T13" fmla="*/ 12 h 231"/>
                                    <a:gd name="T14" fmla="*/ 149 w 233"/>
                                    <a:gd name="T15" fmla="*/ 3 h 231"/>
                                    <a:gd name="T16" fmla="*/ 84 w 233"/>
                                    <a:gd name="T17" fmla="*/ 3 h 231"/>
                                    <a:gd name="T18" fmla="*/ 69 w 233"/>
                                    <a:gd name="T19" fmla="*/ 12 h 231"/>
                                    <a:gd name="T20" fmla="*/ 51 w 233"/>
                                    <a:gd name="T21" fmla="*/ 18 h 231"/>
                                    <a:gd name="T22" fmla="*/ 42 w 233"/>
                                    <a:gd name="T23" fmla="*/ 27 h 231"/>
                                    <a:gd name="T24" fmla="*/ 33 w 233"/>
                                    <a:gd name="T25" fmla="*/ 33 h 231"/>
                                    <a:gd name="T26" fmla="*/ 21 w 233"/>
                                    <a:gd name="T27" fmla="*/ 51 h 231"/>
                                    <a:gd name="T28" fmla="*/ 12 w 233"/>
                                    <a:gd name="T29" fmla="*/ 63 h 231"/>
                                    <a:gd name="T30" fmla="*/ 6 w 233"/>
                                    <a:gd name="T31" fmla="*/ 84 h 231"/>
                                    <a:gd name="T32" fmla="*/ 3 w 233"/>
                                    <a:gd name="T33" fmla="*/ 138 h 231"/>
                                    <a:gd name="T34" fmla="*/ 9 w 233"/>
                                    <a:gd name="T35" fmla="*/ 162 h 231"/>
                                    <a:gd name="T36" fmla="*/ 18 w 233"/>
                                    <a:gd name="T37" fmla="*/ 177 h 231"/>
                                    <a:gd name="T38" fmla="*/ 30 w 233"/>
                                    <a:gd name="T39" fmla="*/ 195 h 231"/>
                                    <a:gd name="T40" fmla="*/ 39 w 233"/>
                                    <a:gd name="T41" fmla="*/ 201 h 231"/>
                                    <a:gd name="T42" fmla="*/ 48 w 233"/>
                                    <a:gd name="T43" fmla="*/ 210 h 231"/>
                                    <a:gd name="T44" fmla="*/ 60 w 233"/>
                                    <a:gd name="T45" fmla="*/ 216 h 231"/>
                                    <a:gd name="T46" fmla="*/ 78 w 233"/>
                                    <a:gd name="T47" fmla="*/ 225 h 231"/>
                                    <a:gd name="T48" fmla="*/ 134 w 233"/>
                                    <a:gd name="T49" fmla="*/ 231 h 231"/>
                                    <a:gd name="T50" fmla="*/ 158 w 233"/>
                                    <a:gd name="T51" fmla="*/ 222 h 231"/>
                                    <a:gd name="T52" fmla="*/ 176 w 233"/>
                                    <a:gd name="T53" fmla="*/ 216 h 231"/>
                                    <a:gd name="T54" fmla="*/ 185 w 233"/>
                                    <a:gd name="T55" fmla="*/ 207 h 231"/>
                                    <a:gd name="T56" fmla="*/ 197 w 233"/>
                                    <a:gd name="T57" fmla="*/ 201 h 231"/>
                                    <a:gd name="T58" fmla="*/ 203 w 233"/>
                                    <a:gd name="T59" fmla="*/ 192 h 231"/>
                                    <a:gd name="T60" fmla="*/ 218 w 233"/>
                                    <a:gd name="T61" fmla="*/ 174 h 231"/>
                                    <a:gd name="T62" fmla="*/ 224 w 233"/>
                                    <a:gd name="T63" fmla="*/ 159 h 231"/>
                                    <a:gd name="T64" fmla="*/ 233 w 233"/>
                                    <a:gd name="T65" fmla="*/ 135 h 231"/>
                                    <a:gd name="T66" fmla="*/ 206 w 233"/>
                                    <a:gd name="T67" fmla="*/ 87 h 231"/>
                                    <a:gd name="T68" fmla="*/ 197 w 233"/>
                                    <a:gd name="T69" fmla="*/ 72 h 231"/>
                                    <a:gd name="T70" fmla="*/ 191 w 233"/>
                                    <a:gd name="T71" fmla="*/ 60 h 231"/>
                                    <a:gd name="T72" fmla="*/ 179 w 233"/>
                                    <a:gd name="T73" fmla="*/ 48 h 231"/>
                                    <a:gd name="T74" fmla="*/ 164 w 233"/>
                                    <a:gd name="T75" fmla="*/ 36 h 231"/>
                                    <a:gd name="T76" fmla="*/ 146 w 233"/>
                                    <a:gd name="T77" fmla="*/ 30 h 231"/>
                                    <a:gd name="T78" fmla="*/ 98 w 233"/>
                                    <a:gd name="T79" fmla="*/ 27 h 231"/>
                                    <a:gd name="T80" fmla="*/ 75 w 233"/>
                                    <a:gd name="T81" fmla="*/ 33 h 231"/>
                                    <a:gd name="T82" fmla="*/ 63 w 233"/>
                                    <a:gd name="T83" fmla="*/ 42 h 231"/>
                                    <a:gd name="T84" fmla="*/ 45 w 233"/>
                                    <a:gd name="T85" fmla="*/ 57 h 231"/>
                                    <a:gd name="T86" fmla="*/ 39 w 233"/>
                                    <a:gd name="T87" fmla="*/ 66 h 231"/>
                                    <a:gd name="T88" fmla="*/ 30 w 233"/>
                                    <a:gd name="T89" fmla="*/ 78 h 231"/>
                                    <a:gd name="T90" fmla="*/ 24 w 233"/>
                                    <a:gd name="T91" fmla="*/ 132 h 231"/>
                                    <a:gd name="T92" fmla="*/ 33 w 233"/>
                                    <a:gd name="T93" fmla="*/ 153 h 231"/>
                                    <a:gd name="T94" fmla="*/ 39 w 233"/>
                                    <a:gd name="T95" fmla="*/ 168 h 231"/>
                                    <a:gd name="T96" fmla="*/ 51 w 233"/>
                                    <a:gd name="T97" fmla="*/ 180 h 231"/>
                                    <a:gd name="T98" fmla="*/ 63 w 233"/>
                                    <a:gd name="T99" fmla="*/ 192 h 231"/>
                                    <a:gd name="T100" fmla="*/ 78 w 233"/>
                                    <a:gd name="T101" fmla="*/ 198 h 231"/>
                                    <a:gd name="T102" fmla="*/ 101 w 233"/>
                                    <a:gd name="T103" fmla="*/ 207 h 231"/>
                                    <a:gd name="T104" fmla="*/ 152 w 233"/>
                                    <a:gd name="T105" fmla="*/ 201 h 231"/>
                                    <a:gd name="T106" fmla="*/ 164 w 233"/>
                                    <a:gd name="T107" fmla="*/ 192 h 231"/>
                                    <a:gd name="T108" fmla="*/ 182 w 233"/>
                                    <a:gd name="T109" fmla="*/ 183 h 231"/>
                                    <a:gd name="T110" fmla="*/ 191 w 233"/>
                                    <a:gd name="T111" fmla="*/ 168 h 231"/>
                                    <a:gd name="T112" fmla="*/ 200 w 233"/>
                                    <a:gd name="T113" fmla="*/ 159 h 231"/>
                                    <a:gd name="T114" fmla="*/ 206 w 233"/>
                                    <a:gd name="T115" fmla="*/ 135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3" h="231">
                                      <a:moveTo>
                                        <a:pt x="233" y="117"/>
                                      </a:moveTo>
                                      <a:lnTo>
                                        <a:pt x="233" y="96"/>
                                      </a:lnTo>
                                      <a:lnTo>
                                        <a:pt x="230" y="93"/>
                                      </a:lnTo>
                                      <a:lnTo>
                                        <a:pt x="230" y="84"/>
                                      </a:lnTo>
                                      <a:lnTo>
                                        <a:pt x="227" y="84"/>
                                      </a:lnTo>
                                      <a:lnTo>
                                        <a:pt x="227" y="75"/>
                                      </a:lnTo>
                                      <a:lnTo>
                                        <a:pt x="224" y="72"/>
                                      </a:lnTo>
                                      <a:lnTo>
                                        <a:pt x="224" y="69"/>
                                      </a:lnTo>
                                      <a:lnTo>
                                        <a:pt x="221" y="66"/>
                                      </a:lnTo>
                                      <a:lnTo>
                                        <a:pt x="221" y="63"/>
                                      </a:lnTo>
                                      <a:lnTo>
                                        <a:pt x="218" y="60"/>
                                      </a:lnTo>
                                      <a:lnTo>
                                        <a:pt x="218" y="57"/>
                                      </a:lnTo>
                                      <a:lnTo>
                                        <a:pt x="215" y="54"/>
                                      </a:lnTo>
                                      <a:lnTo>
                                        <a:pt x="215" y="51"/>
                                      </a:lnTo>
                                      <a:lnTo>
                                        <a:pt x="212" y="51"/>
                                      </a:lnTo>
                                      <a:lnTo>
                                        <a:pt x="212" y="48"/>
                                      </a:lnTo>
                                      <a:lnTo>
                                        <a:pt x="203" y="39"/>
                                      </a:lnTo>
                                      <a:lnTo>
                                        <a:pt x="203" y="36"/>
                                      </a:lnTo>
                                      <a:lnTo>
                                        <a:pt x="200" y="36"/>
                                      </a:lnTo>
                                      <a:lnTo>
                                        <a:pt x="200" y="33"/>
                                      </a:lnTo>
                                      <a:lnTo>
                                        <a:pt x="197" y="33"/>
                                      </a:lnTo>
                                      <a:lnTo>
                                        <a:pt x="197" y="30"/>
                                      </a:lnTo>
                                      <a:lnTo>
                                        <a:pt x="194" y="30"/>
                                      </a:lnTo>
                                      <a:lnTo>
                                        <a:pt x="194" y="27"/>
                                      </a:lnTo>
                                      <a:lnTo>
                                        <a:pt x="191" y="27"/>
                                      </a:lnTo>
                                      <a:lnTo>
                                        <a:pt x="191" y="24"/>
                                      </a:lnTo>
                                      <a:lnTo>
                                        <a:pt x="185" y="24"/>
                                      </a:lnTo>
                                      <a:lnTo>
                                        <a:pt x="185" y="21"/>
                                      </a:lnTo>
                                      <a:lnTo>
                                        <a:pt x="182" y="21"/>
                                      </a:lnTo>
                                      <a:lnTo>
                                        <a:pt x="182" y="18"/>
                                      </a:lnTo>
                                      <a:lnTo>
                                        <a:pt x="179" y="18"/>
                                      </a:lnTo>
                                      <a:lnTo>
                                        <a:pt x="176" y="15"/>
                                      </a:lnTo>
                                      <a:lnTo>
                                        <a:pt x="173" y="15"/>
                                      </a:lnTo>
                                      <a:lnTo>
                                        <a:pt x="170" y="12"/>
                                      </a:lnTo>
                                      <a:lnTo>
                                        <a:pt x="164" y="12"/>
                                      </a:lnTo>
                                      <a:lnTo>
                                        <a:pt x="164" y="9"/>
                                      </a:lnTo>
                                      <a:lnTo>
                                        <a:pt x="158" y="9"/>
                                      </a:lnTo>
                                      <a:lnTo>
                                        <a:pt x="155" y="6"/>
                                      </a:lnTo>
                                      <a:lnTo>
                                        <a:pt x="149" y="6"/>
                                      </a:lnTo>
                                      <a:lnTo>
                                        <a:pt x="149" y="3"/>
                                      </a:lnTo>
                                      <a:lnTo>
                                        <a:pt x="137" y="3"/>
                                      </a:lnTo>
                                      <a:lnTo>
                                        <a:pt x="134" y="0"/>
                                      </a:lnTo>
                                      <a:lnTo>
                                        <a:pt x="98" y="0"/>
                                      </a:lnTo>
                                      <a:lnTo>
                                        <a:pt x="95" y="3"/>
                                      </a:lnTo>
                                      <a:lnTo>
                                        <a:pt x="84" y="3"/>
                                      </a:lnTo>
                                      <a:lnTo>
                                        <a:pt x="84" y="6"/>
                                      </a:lnTo>
                                      <a:lnTo>
                                        <a:pt x="78" y="6"/>
                                      </a:lnTo>
                                      <a:lnTo>
                                        <a:pt x="75" y="9"/>
                                      </a:lnTo>
                                      <a:lnTo>
                                        <a:pt x="69" y="9"/>
                                      </a:lnTo>
                                      <a:lnTo>
                                        <a:pt x="69" y="12"/>
                                      </a:lnTo>
                                      <a:lnTo>
                                        <a:pt x="63" y="12"/>
                                      </a:lnTo>
                                      <a:lnTo>
                                        <a:pt x="60" y="15"/>
                                      </a:lnTo>
                                      <a:lnTo>
                                        <a:pt x="57" y="15"/>
                                      </a:lnTo>
                                      <a:lnTo>
                                        <a:pt x="54" y="18"/>
                                      </a:lnTo>
                                      <a:lnTo>
                                        <a:pt x="51" y="18"/>
                                      </a:lnTo>
                                      <a:lnTo>
                                        <a:pt x="51" y="21"/>
                                      </a:lnTo>
                                      <a:lnTo>
                                        <a:pt x="48" y="21"/>
                                      </a:lnTo>
                                      <a:lnTo>
                                        <a:pt x="48" y="24"/>
                                      </a:lnTo>
                                      <a:lnTo>
                                        <a:pt x="42" y="24"/>
                                      </a:lnTo>
                                      <a:lnTo>
                                        <a:pt x="42" y="27"/>
                                      </a:lnTo>
                                      <a:lnTo>
                                        <a:pt x="39" y="27"/>
                                      </a:lnTo>
                                      <a:lnTo>
                                        <a:pt x="39" y="30"/>
                                      </a:lnTo>
                                      <a:lnTo>
                                        <a:pt x="36" y="30"/>
                                      </a:lnTo>
                                      <a:lnTo>
                                        <a:pt x="36" y="33"/>
                                      </a:lnTo>
                                      <a:lnTo>
                                        <a:pt x="33" y="33"/>
                                      </a:lnTo>
                                      <a:lnTo>
                                        <a:pt x="33" y="36"/>
                                      </a:lnTo>
                                      <a:lnTo>
                                        <a:pt x="30" y="36"/>
                                      </a:lnTo>
                                      <a:lnTo>
                                        <a:pt x="30" y="39"/>
                                      </a:lnTo>
                                      <a:lnTo>
                                        <a:pt x="21" y="48"/>
                                      </a:lnTo>
                                      <a:lnTo>
                                        <a:pt x="21" y="51"/>
                                      </a:lnTo>
                                      <a:lnTo>
                                        <a:pt x="18" y="51"/>
                                      </a:lnTo>
                                      <a:lnTo>
                                        <a:pt x="18" y="54"/>
                                      </a:lnTo>
                                      <a:lnTo>
                                        <a:pt x="15" y="57"/>
                                      </a:lnTo>
                                      <a:lnTo>
                                        <a:pt x="15" y="60"/>
                                      </a:lnTo>
                                      <a:lnTo>
                                        <a:pt x="12" y="63"/>
                                      </a:lnTo>
                                      <a:lnTo>
                                        <a:pt x="12" y="66"/>
                                      </a:lnTo>
                                      <a:lnTo>
                                        <a:pt x="9" y="69"/>
                                      </a:lnTo>
                                      <a:lnTo>
                                        <a:pt x="9" y="72"/>
                                      </a:lnTo>
                                      <a:lnTo>
                                        <a:pt x="6" y="75"/>
                                      </a:lnTo>
                                      <a:lnTo>
                                        <a:pt x="6" y="84"/>
                                      </a:lnTo>
                                      <a:lnTo>
                                        <a:pt x="3" y="84"/>
                                      </a:lnTo>
                                      <a:lnTo>
                                        <a:pt x="3" y="93"/>
                                      </a:lnTo>
                                      <a:lnTo>
                                        <a:pt x="0" y="96"/>
                                      </a:lnTo>
                                      <a:lnTo>
                                        <a:pt x="0" y="135"/>
                                      </a:lnTo>
                                      <a:lnTo>
                                        <a:pt x="3" y="138"/>
                                      </a:lnTo>
                                      <a:lnTo>
                                        <a:pt x="3" y="147"/>
                                      </a:lnTo>
                                      <a:lnTo>
                                        <a:pt x="6" y="147"/>
                                      </a:lnTo>
                                      <a:lnTo>
                                        <a:pt x="6" y="156"/>
                                      </a:lnTo>
                                      <a:lnTo>
                                        <a:pt x="9" y="159"/>
                                      </a:lnTo>
                                      <a:lnTo>
                                        <a:pt x="9" y="162"/>
                                      </a:lnTo>
                                      <a:lnTo>
                                        <a:pt x="12" y="165"/>
                                      </a:lnTo>
                                      <a:lnTo>
                                        <a:pt x="12" y="168"/>
                                      </a:lnTo>
                                      <a:lnTo>
                                        <a:pt x="15" y="171"/>
                                      </a:lnTo>
                                      <a:lnTo>
                                        <a:pt x="15" y="174"/>
                                      </a:lnTo>
                                      <a:lnTo>
                                        <a:pt x="18" y="177"/>
                                      </a:lnTo>
                                      <a:lnTo>
                                        <a:pt x="18" y="180"/>
                                      </a:lnTo>
                                      <a:lnTo>
                                        <a:pt x="21" y="180"/>
                                      </a:lnTo>
                                      <a:lnTo>
                                        <a:pt x="21" y="183"/>
                                      </a:lnTo>
                                      <a:lnTo>
                                        <a:pt x="30" y="192"/>
                                      </a:lnTo>
                                      <a:lnTo>
                                        <a:pt x="30" y="195"/>
                                      </a:lnTo>
                                      <a:lnTo>
                                        <a:pt x="33" y="195"/>
                                      </a:lnTo>
                                      <a:lnTo>
                                        <a:pt x="33" y="198"/>
                                      </a:lnTo>
                                      <a:lnTo>
                                        <a:pt x="36" y="198"/>
                                      </a:lnTo>
                                      <a:lnTo>
                                        <a:pt x="36" y="201"/>
                                      </a:lnTo>
                                      <a:lnTo>
                                        <a:pt x="39" y="201"/>
                                      </a:lnTo>
                                      <a:lnTo>
                                        <a:pt x="39" y="204"/>
                                      </a:lnTo>
                                      <a:lnTo>
                                        <a:pt x="42" y="204"/>
                                      </a:lnTo>
                                      <a:lnTo>
                                        <a:pt x="42" y="207"/>
                                      </a:lnTo>
                                      <a:lnTo>
                                        <a:pt x="48" y="207"/>
                                      </a:lnTo>
                                      <a:lnTo>
                                        <a:pt x="48" y="210"/>
                                      </a:lnTo>
                                      <a:lnTo>
                                        <a:pt x="51" y="210"/>
                                      </a:lnTo>
                                      <a:lnTo>
                                        <a:pt x="51" y="213"/>
                                      </a:lnTo>
                                      <a:lnTo>
                                        <a:pt x="54" y="213"/>
                                      </a:lnTo>
                                      <a:lnTo>
                                        <a:pt x="57" y="216"/>
                                      </a:lnTo>
                                      <a:lnTo>
                                        <a:pt x="60" y="216"/>
                                      </a:lnTo>
                                      <a:lnTo>
                                        <a:pt x="63" y="219"/>
                                      </a:lnTo>
                                      <a:lnTo>
                                        <a:pt x="69" y="219"/>
                                      </a:lnTo>
                                      <a:lnTo>
                                        <a:pt x="69" y="222"/>
                                      </a:lnTo>
                                      <a:lnTo>
                                        <a:pt x="75" y="222"/>
                                      </a:lnTo>
                                      <a:lnTo>
                                        <a:pt x="78" y="225"/>
                                      </a:lnTo>
                                      <a:lnTo>
                                        <a:pt x="84" y="225"/>
                                      </a:lnTo>
                                      <a:lnTo>
                                        <a:pt x="84" y="228"/>
                                      </a:lnTo>
                                      <a:lnTo>
                                        <a:pt x="95" y="228"/>
                                      </a:lnTo>
                                      <a:lnTo>
                                        <a:pt x="98" y="231"/>
                                      </a:lnTo>
                                      <a:lnTo>
                                        <a:pt x="134" y="231"/>
                                      </a:lnTo>
                                      <a:lnTo>
                                        <a:pt x="137" y="228"/>
                                      </a:lnTo>
                                      <a:lnTo>
                                        <a:pt x="149" y="228"/>
                                      </a:lnTo>
                                      <a:lnTo>
                                        <a:pt x="149" y="225"/>
                                      </a:lnTo>
                                      <a:lnTo>
                                        <a:pt x="155" y="225"/>
                                      </a:lnTo>
                                      <a:lnTo>
                                        <a:pt x="158" y="222"/>
                                      </a:lnTo>
                                      <a:lnTo>
                                        <a:pt x="164" y="222"/>
                                      </a:lnTo>
                                      <a:lnTo>
                                        <a:pt x="164" y="219"/>
                                      </a:lnTo>
                                      <a:lnTo>
                                        <a:pt x="170" y="219"/>
                                      </a:lnTo>
                                      <a:lnTo>
                                        <a:pt x="173" y="216"/>
                                      </a:lnTo>
                                      <a:lnTo>
                                        <a:pt x="176" y="216"/>
                                      </a:lnTo>
                                      <a:lnTo>
                                        <a:pt x="179" y="213"/>
                                      </a:lnTo>
                                      <a:lnTo>
                                        <a:pt x="182" y="213"/>
                                      </a:lnTo>
                                      <a:lnTo>
                                        <a:pt x="182" y="210"/>
                                      </a:lnTo>
                                      <a:lnTo>
                                        <a:pt x="185" y="210"/>
                                      </a:lnTo>
                                      <a:lnTo>
                                        <a:pt x="185" y="207"/>
                                      </a:lnTo>
                                      <a:lnTo>
                                        <a:pt x="191" y="207"/>
                                      </a:lnTo>
                                      <a:lnTo>
                                        <a:pt x="191" y="204"/>
                                      </a:lnTo>
                                      <a:lnTo>
                                        <a:pt x="194" y="204"/>
                                      </a:lnTo>
                                      <a:lnTo>
                                        <a:pt x="194" y="201"/>
                                      </a:lnTo>
                                      <a:lnTo>
                                        <a:pt x="197" y="201"/>
                                      </a:lnTo>
                                      <a:lnTo>
                                        <a:pt x="197" y="198"/>
                                      </a:lnTo>
                                      <a:lnTo>
                                        <a:pt x="200" y="198"/>
                                      </a:lnTo>
                                      <a:lnTo>
                                        <a:pt x="200" y="195"/>
                                      </a:lnTo>
                                      <a:lnTo>
                                        <a:pt x="203" y="195"/>
                                      </a:lnTo>
                                      <a:lnTo>
                                        <a:pt x="203" y="192"/>
                                      </a:lnTo>
                                      <a:lnTo>
                                        <a:pt x="212" y="183"/>
                                      </a:lnTo>
                                      <a:lnTo>
                                        <a:pt x="212" y="180"/>
                                      </a:lnTo>
                                      <a:lnTo>
                                        <a:pt x="215" y="180"/>
                                      </a:lnTo>
                                      <a:lnTo>
                                        <a:pt x="215" y="177"/>
                                      </a:lnTo>
                                      <a:lnTo>
                                        <a:pt x="218" y="174"/>
                                      </a:lnTo>
                                      <a:lnTo>
                                        <a:pt x="218" y="171"/>
                                      </a:lnTo>
                                      <a:lnTo>
                                        <a:pt x="221" y="168"/>
                                      </a:lnTo>
                                      <a:lnTo>
                                        <a:pt x="221" y="165"/>
                                      </a:lnTo>
                                      <a:lnTo>
                                        <a:pt x="224" y="162"/>
                                      </a:lnTo>
                                      <a:lnTo>
                                        <a:pt x="224" y="159"/>
                                      </a:lnTo>
                                      <a:lnTo>
                                        <a:pt x="227" y="156"/>
                                      </a:lnTo>
                                      <a:lnTo>
                                        <a:pt x="227" y="147"/>
                                      </a:lnTo>
                                      <a:lnTo>
                                        <a:pt x="230" y="147"/>
                                      </a:lnTo>
                                      <a:lnTo>
                                        <a:pt x="230" y="138"/>
                                      </a:lnTo>
                                      <a:lnTo>
                                        <a:pt x="233" y="135"/>
                                      </a:lnTo>
                                      <a:lnTo>
                                        <a:pt x="233" y="117"/>
                                      </a:lnTo>
                                      <a:lnTo>
                                        <a:pt x="209" y="117"/>
                                      </a:lnTo>
                                      <a:lnTo>
                                        <a:pt x="209" y="99"/>
                                      </a:lnTo>
                                      <a:lnTo>
                                        <a:pt x="206" y="96"/>
                                      </a:lnTo>
                                      <a:lnTo>
                                        <a:pt x="206" y="87"/>
                                      </a:lnTo>
                                      <a:lnTo>
                                        <a:pt x="203" y="87"/>
                                      </a:lnTo>
                                      <a:lnTo>
                                        <a:pt x="203" y="78"/>
                                      </a:lnTo>
                                      <a:lnTo>
                                        <a:pt x="200" y="78"/>
                                      </a:lnTo>
                                      <a:lnTo>
                                        <a:pt x="200" y="72"/>
                                      </a:lnTo>
                                      <a:lnTo>
                                        <a:pt x="197" y="72"/>
                                      </a:lnTo>
                                      <a:lnTo>
                                        <a:pt x="197" y="69"/>
                                      </a:lnTo>
                                      <a:lnTo>
                                        <a:pt x="194" y="66"/>
                                      </a:lnTo>
                                      <a:lnTo>
                                        <a:pt x="194" y="63"/>
                                      </a:lnTo>
                                      <a:lnTo>
                                        <a:pt x="191" y="63"/>
                                      </a:lnTo>
                                      <a:lnTo>
                                        <a:pt x="191" y="60"/>
                                      </a:lnTo>
                                      <a:lnTo>
                                        <a:pt x="188" y="60"/>
                                      </a:lnTo>
                                      <a:lnTo>
                                        <a:pt x="188" y="57"/>
                                      </a:lnTo>
                                      <a:lnTo>
                                        <a:pt x="182" y="51"/>
                                      </a:lnTo>
                                      <a:lnTo>
                                        <a:pt x="182" y="48"/>
                                      </a:lnTo>
                                      <a:lnTo>
                                        <a:pt x="179" y="48"/>
                                      </a:lnTo>
                                      <a:lnTo>
                                        <a:pt x="173" y="42"/>
                                      </a:lnTo>
                                      <a:lnTo>
                                        <a:pt x="170" y="42"/>
                                      </a:lnTo>
                                      <a:lnTo>
                                        <a:pt x="170" y="39"/>
                                      </a:lnTo>
                                      <a:lnTo>
                                        <a:pt x="164" y="39"/>
                                      </a:lnTo>
                                      <a:lnTo>
                                        <a:pt x="164" y="36"/>
                                      </a:lnTo>
                                      <a:lnTo>
                                        <a:pt x="161" y="36"/>
                                      </a:lnTo>
                                      <a:lnTo>
                                        <a:pt x="158" y="33"/>
                                      </a:lnTo>
                                      <a:lnTo>
                                        <a:pt x="155" y="33"/>
                                      </a:lnTo>
                                      <a:lnTo>
                                        <a:pt x="152" y="30"/>
                                      </a:lnTo>
                                      <a:lnTo>
                                        <a:pt x="146" y="30"/>
                                      </a:lnTo>
                                      <a:lnTo>
                                        <a:pt x="146" y="27"/>
                                      </a:lnTo>
                                      <a:lnTo>
                                        <a:pt x="134" y="27"/>
                                      </a:lnTo>
                                      <a:lnTo>
                                        <a:pt x="131" y="24"/>
                                      </a:lnTo>
                                      <a:lnTo>
                                        <a:pt x="101" y="24"/>
                                      </a:lnTo>
                                      <a:lnTo>
                                        <a:pt x="98" y="27"/>
                                      </a:lnTo>
                                      <a:lnTo>
                                        <a:pt x="87" y="27"/>
                                      </a:lnTo>
                                      <a:lnTo>
                                        <a:pt x="87" y="30"/>
                                      </a:lnTo>
                                      <a:lnTo>
                                        <a:pt x="81" y="30"/>
                                      </a:lnTo>
                                      <a:lnTo>
                                        <a:pt x="78" y="33"/>
                                      </a:lnTo>
                                      <a:lnTo>
                                        <a:pt x="75" y="33"/>
                                      </a:lnTo>
                                      <a:lnTo>
                                        <a:pt x="72" y="36"/>
                                      </a:lnTo>
                                      <a:lnTo>
                                        <a:pt x="69" y="36"/>
                                      </a:lnTo>
                                      <a:lnTo>
                                        <a:pt x="69" y="39"/>
                                      </a:lnTo>
                                      <a:lnTo>
                                        <a:pt x="63" y="39"/>
                                      </a:lnTo>
                                      <a:lnTo>
                                        <a:pt x="63" y="42"/>
                                      </a:lnTo>
                                      <a:lnTo>
                                        <a:pt x="60" y="42"/>
                                      </a:lnTo>
                                      <a:lnTo>
                                        <a:pt x="54" y="48"/>
                                      </a:lnTo>
                                      <a:lnTo>
                                        <a:pt x="51" y="48"/>
                                      </a:lnTo>
                                      <a:lnTo>
                                        <a:pt x="51" y="51"/>
                                      </a:lnTo>
                                      <a:lnTo>
                                        <a:pt x="45" y="57"/>
                                      </a:lnTo>
                                      <a:lnTo>
                                        <a:pt x="45" y="60"/>
                                      </a:lnTo>
                                      <a:lnTo>
                                        <a:pt x="42" y="60"/>
                                      </a:lnTo>
                                      <a:lnTo>
                                        <a:pt x="42" y="63"/>
                                      </a:lnTo>
                                      <a:lnTo>
                                        <a:pt x="39" y="63"/>
                                      </a:lnTo>
                                      <a:lnTo>
                                        <a:pt x="39" y="66"/>
                                      </a:lnTo>
                                      <a:lnTo>
                                        <a:pt x="36" y="69"/>
                                      </a:lnTo>
                                      <a:lnTo>
                                        <a:pt x="36" y="72"/>
                                      </a:lnTo>
                                      <a:lnTo>
                                        <a:pt x="33" y="72"/>
                                      </a:lnTo>
                                      <a:lnTo>
                                        <a:pt x="33" y="78"/>
                                      </a:lnTo>
                                      <a:lnTo>
                                        <a:pt x="30" y="78"/>
                                      </a:lnTo>
                                      <a:lnTo>
                                        <a:pt x="30" y="87"/>
                                      </a:lnTo>
                                      <a:lnTo>
                                        <a:pt x="27" y="87"/>
                                      </a:lnTo>
                                      <a:lnTo>
                                        <a:pt x="27" y="96"/>
                                      </a:lnTo>
                                      <a:lnTo>
                                        <a:pt x="24" y="99"/>
                                      </a:lnTo>
                                      <a:lnTo>
                                        <a:pt x="24" y="132"/>
                                      </a:lnTo>
                                      <a:lnTo>
                                        <a:pt x="27" y="135"/>
                                      </a:lnTo>
                                      <a:lnTo>
                                        <a:pt x="27" y="144"/>
                                      </a:lnTo>
                                      <a:lnTo>
                                        <a:pt x="30" y="144"/>
                                      </a:lnTo>
                                      <a:lnTo>
                                        <a:pt x="30" y="153"/>
                                      </a:lnTo>
                                      <a:lnTo>
                                        <a:pt x="33" y="153"/>
                                      </a:lnTo>
                                      <a:lnTo>
                                        <a:pt x="33" y="159"/>
                                      </a:lnTo>
                                      <a:lnTo>
                                        <a:pt x="36" y="159"/>
                                      </a:lnTo>
                                      <a:lnTo>
                                        <a:pt x="36" y="162"/>
                                      </a:lnTo>
                                      <a:lnTo>
                                        <a:pt x="39" y="165"/>
                                      </a:lnTo>
                                      <a:lnTo>
                                        <a:pt x="39" y="168"/>
                                      </a:lnTo>
                                      <a:lnTo>
                                        <a:pt x="42" y="168"/>
                                      </a:lnTo>
                                      <a:lnTo>
                                        <a:pt x="42" y="171"/>
                                      </a:lnTo>
                                      <a:lnTo>
                                        <a:pt x="45" y="171"/>
                                      </a:lnTo>
                                      <a:lnTo>
                                        <a:pt x="45" y="174"/>
                                      </a:lnTo>
                                      <a:lnTo>
                                        <a:pt x="51" y="180"/>
                                      </a:lnTo>
                                      <a:lnTo>
                                        <a:pt x="51" y="183"/>
                                      </a:lnTo>
                                      <a:lnTo>
                                        <a:pt x="54" y="183"/>
                                      </a:lnTo>
                                      <a:lnTo>
                                        <a:pt x="60" y="189"/>
                                      </a:lnTo>
                                      <a:lnTo>
                                        <a:pt x="63" y="189"/>
                                      </a:lnTo>
                                      <a:lnTo>
                                        <a:pt x="63" y="192"/>
                                      </a:lnTo>
                                      <a:lnTo>
                                        <a:pt x="69" y="192"/>
                                      </a:lnTo>
                                      <a:lnTo>
                                        <a:pt x="69" y="195"/>
                                      </a:lnTo>
                                      <a:lnTo>
                                        <a:pt x="72" y="195"/>
                                      </a:lnTo>
                                      <a:lnTo>
                                        <a:pt x="75" y="198"/>
                                      </a:lnTo>
                                      <a:lnTo>
                                        <a:pt x="78" y="198"/>
                                      </a:lnTo>
                                      <a:lnTo>
                                        <a:pt x="81" y="201"/>
                                      </a:lnTo>
                                      <a:lnTo>
                                        <a:pt x="87" y="201"/>
                                      </a:lnTo>
                                      <a:lnTo>
                                        <a:pt x="87" y="204"/>
                                      </a:lnTo>
                                      <a:lnTo>
                                        <a:pt x="98" y="204"/>
                                      </a:lnTo>
                                      <a:lnTo>
                                        <a:pt x="101" y="207"/>
                                      </a:lnTo>
                                      <a:lnTo>
                                        <a:pt x="131" y="207"/>
                                      </a:lnTo>
                                      <a:lnTo>
                                        <a:pt x="134" y="204"/>
                                      </a:lnTo>
                                      <a:lnTo>
                                        <a:pt x="146" y="204"/>
                                      </a:lnTo>
                                      <a:lnTo>
                                        <a:pt x="146" y="201"/>
                                      </a:lnTo>
                                      <a:lnTo>
                                        <a:pt x="152" y="201"/>
                                      </a:lnTo>
                                      <a:lnTo>
                                        <a:pt x="155" y="198"/>
                                      </a:lnTo>
                                      <a:lnTo>
                                        <a:pt x="158" y="198"/>
                                      </a:lnTo>
                                      <a:lnTo>
                                        <a:pt x="161" y="195"/>
                                      </a:lnTo>
                                      <a:lnTo>
                                        <a:pt x="164" y="195"/>
                                      </a:lnTo>
                                      <a:lnTo>
                                        <a:pt x="164" y="192"/>
                                      </a:lnTo>
                                      <a:lnTo>
                                        <a:pt x="170" y="192"/>
                                      </a:lnTo>
                                      <a:lnTo>
                                        <a:pt x="170" y="189"/>
                                      </a:lnTo>
                                      <a:lnTo>
                                        <a:pt x="173" y="189"/>
                                      </a:lnTo>
                                      <a:lnTo>
                                        <a:pt x="179" y="183"/>
                                      </a:lnTo>
                                      <a:lnTo>
                                        <a:pt x="182" y="183"/>
                                      </a:lnTo>
                                      <a:lnTo>
                                        <a:pt x="182" y="180"/>
                                      </a:lnTo>
                                      <a:lnTo>
                                        <a:pt x="188" y="174"/>
                                      </a:lnTo>
                                      <a:lnTo>
                                        <a:pt x="188" y="171"/>
                                      </a:lnTo>
                                      <a:lnTo>
                                        <a:pt x="191" y="171"/>
                                      </a:lnTo>
                                      <a:lnTo>
                                        <a:pt x="191" y="168"/>
                                      </a:lnTo>
                                      <a:lnTo>
                                        <a:pt x="194" y="168"/>
                                      </a:lnTo>
                                      <a:lnTo>
                                        <a:pt x="194" y="165"/>
                                      </a:lnTo>
                                      <a:lnTo>
                                        <a:pt x="197" y="162"/>
                                      </a:lnTo>
                                      <a:lnTo>
                                        <a:pt x="197" y="159"/>
                                      </a:lnTo>
                                      <a:lnTo>
                                        <a:pt x="200" y="159"/>
                                      </a:lnTo>
                                      <a:lnTo>
                                        <a:pt x="200" y="153"/>
                                      </a:lnTo>
                                      <a:lnTo>
                                        <a:pt x="203" y="153"/>
                                      </a:lnTo>
                                      <a:lnTo>
                                        <a:pt x="203" y="144"/>
                                      </a:lnTo>
                                      <a:lnTo>
                                        <a:pt x="206" y="144"/>
                                      </a:lnTo>
                                      <a:lnTo>
                                        <a:pt x="206" y="135"/>
                                      </a:lnTo>
                                      <a:lnTo>
                                        <a:pt x="209" y="132"/>
                                      </a:lnTo>
                                      <a:lnTo>
                                        <a:pt x="209" y="117"/>
                                      </a:lnTo>
                                      <a:lnTo>
                                        <a:pt x="233" y="1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44"/>
                              <wps:cNvSpPr>
                                <a:spLocks/>
                              </wps:cNvSpPr>
                              <wps:spPr bwMode="auto">
                                <a:xfrm>
                                  <a:off x="267335" y="925830"/>
                                  <a:ext cx="160655" cy="131445"/>
                                </a:xfrm>
                                <a:custGeom>
                                  <a:avLst/>
                                  <a:gdLst>
                                    <a:gd name="T0" fmla="*/ 247 w 253"/>
                                    <a:gd name="T1" fmla="*/ 15 h 207"/>
                                    <a:gd name="T2" fmla="*/ 253 w 253"/>
                                    <a:gd name="T3" fmla="*/ 9 h 207"/>
                                    <a:gd name="T4" fmla="*/ 253 w 253"/>
                                    <a:gd name="T5" fmla="*/ 6 h 207"/>
                                    <a:gd name="T6" fmla="*/ 247 w 253"/>
                                    <a:gd name="T7" fmla="*/ 0 h 207"/>
                                    <a:gd name="T8" fmla="*/ 238 w 253"/>
                                    <a:gd name="T9" fmla="*/ 0 h 207"/>
                                    <a:gd name="T10" fmla="*/ 3 w 253"/>
                                    <a:gd name="T11" fmla="*/ 189 h 207"/>
                                    <a:gd name="T12" fmla="*/ 0 w 253"/>
                                    <a:gd name="T13" fmla="*/ 192 h 207"/>
                                    <a:gd name="T14" fmla="*/ 0 w 253"/>
                                    <a:gd name="T15" fmla="*/ 201 h 207"/>
                                    <a:gd name="T16" fmla="*/ 3 w 253"/>
                                    <a:gd name="T17" fmla="*/ 204 h 207"/>
                                    <a:gd name="T18" fmla="*/ 6 w 253"/>
                                    <a:gd name="T19" fmla="*/ 204 h 207"/>
                                    <a:gd name="T20" fmla="*/ 6 w 253"/>
                                    <a:gd name="T21" fmla="*/ 207 h 207"/>
                                    <a:gd name="T22" fmla="*/ 9 w 253"/>
                                    <a:gd name="T23" fmla="*/ 207 h 207"/>
                                    <a:gd name="T24" fmla="*/ 12 w 253"/>
                                    <a:gd name="T25" fmla="*/ 204 h 207"/>
                                    <a:gd name="T26" fmla="*/ 247 w 253"/>
                                    <a:gd name="T27" fmla="*/ 15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3" h="207">
                                      <a:moveTo>
                                        <a:pt x="247" y="15"/>
                                      </a:moveTo>
                                      <a:lnTo>
                                        <a:pt x="253" y="9"/>
                                      </a:lnTo>
                                      <a:lnTo>
                                        <a:pt x="253" y="6"/>
                                      </a:lnTo>
                                      <a:lnTo>
                                        <a:pt x="247" y="0"/>
                                      </a:lnTo>
                                      <a:lnTo>
                                        <a:pt x="238" y="0"/>
                                      </a:lnTo>
                                      <a:lnTo>
                                        <a:pt x="3" y="189"/>
                                      </a:lnTo>
                                      <a:lnTo>
                                        <a:pt x="0" y="192"/>
                                      </a:lnTo>
                                      <a:lnTo>
                                        <a:pt x="0" y="201"/>
                                      </a:lnTo>
                                      <a:lnTo>
                                        <a:pt x="3" y="204"/>
                                      </a:lnTo>
                                      <a:lnTo>
                                        <a:pt x="6" y="204"/>
                                      </a:lnTo>
                                      <a:lnTo>
                                        <a:pt x="6" y="207"/>
                                      </a:lnTo>
                                      <a:lnTo>
                                        <a:pt x="9" y="207"/>
                                      </a:lnTo>
                                      <a:lnTo>
                                        <a:pt x="12" y="204"/>
                                      </a:lnTo>
                                      <a:lnTo>
                                        <a:pt x="247"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45"/>
                              <wps:cNvSpPr>
                                <a:spLocks/>
                              </wps:cNvSpPr>
                              <wps:spPr bwMode="auto">
                                <a:xfrm>
                                  <a:off x="1341120" y="633095"/>
                                  <a:ext cx="161290" cy="160020"/>
                                </a:xfrm>
                                <a:custGeom>
                                  <a:avLst/>
                                  <a:gdLst>
                                    <a:gd name="T0" fmla="*/ 242 w 254"/>
                                    <a:gd name="T1" fmla="*/ 3 h 252"/>
                                    <a:gd name="T2" fmla="*/ 236 w 254"/>
                                    <a:gd name="T3" fmla="*/ 9 h 252"/>
                                    <a:gd name="T4" fmla="*/ 224 w 254"/>
                                    <a:gd name="T5" fmla="*/ 12 h 252"/>
                                    <a:gd name="T6" fmla="*/ 218 w 254"/>
                                    <a:gd name="T7" fmla="*/ 18 h 252"/>
                                    <a:gd name="T8" fmla="*/ 206 w 254"/>
                                    <a:gd name="T9" fmla="*/ 21 h 252"/>
                                    <a:gd name="T10" fmla="*/ 200 w 254"/>
                                    <a:gd name="T11" fmla="*/ 27 h 252"/>
                                    <a:gd name="T12" fmla="*/ 188 w 254"/>
                                    <a:gd name="T13" fmla="*/ 30 h 252"/>
                                    <a:gd name="T14" fmla="*/ 182 w 254"/>
                                    <a:gd name="T15" fmla="*/ 36 h 252"/>
                                    <a:gd name="T16" fmla="*/ 170 w 254"/>
                                    <a:gd name="T17" fmla="*/ 39 h 252"/>
                                    <a:gd name="T18" fmla="*/ 165 w 254"/>
                                    <a:gd name="T19" fmla="*/ 45 h 252"/>
                                    <a:gd name="T20" fmla="*/ 153 w 254"/>
                                    <a:gd name="T21" fmla="*/ 48 h 252"/>
                                    <a:gd name="T22" fmla="*/ 147 w 254"/>
                                    <a:gd name="T23" fmla="*/ 54 h 252"/>
                                    <a:gd name="T24" fmla="*/ 135 w 254"/>
                                    <a:gd name="T25" fmla="*/ 57 h 252"/>
                                    <a:gd name="T26" fmla="*/ 129 w 254"/>
                                    <a:gd name="T27" fmla="*/ 63 h 252"/>
                                    <a:gd name="T28" fmla="*/ 111 w 254"/>
                                    <a:gd name="T29" fmla="*/ 72 h 252"/>
                                    <a:gd name="T30" fmla="*/ 93 w 254"/>
                                    <a:gd name="T31" fmla="*/ 81 h 252"/>
                                    <a:gd name="T32" fmla="*/ 75 w 254"/>
                                    <a:gd name="T33" fmla="*/ 90 h 252"/>
                                    <a:gd name="T34" fmla="*/ 57 w 254"/>
                                    <a:gd name="T35" fmla="*/ 99 h 252"/>
                                    <a:gd name="T36" fmla="*/ 39 w 254"/>
                                    <a:gd name="T37" fmla="*/ 108 h 252"/>
                                    <a:gd name="T38" fmla="*/ 21 w 254"/>
                                    <a:gd name="T39" fmla="*/ 117 h 252"/>
                                    <a:gd name="T40" fmla="*/ 3 w 254"/>
                                    <a:gd name="T41" fmla="*/ 126 h 252"/>
                                    <a:gd name="T42" fmla="*/ 6 w 254"/>
                                    <a:gd name="T43" fmla="*/ 129 h 252"/>
                                    <a:gd name="T44" fmla="*/ 12 w 254"/>
                                    <a:gd name="T45" fmla="*/ 135 h 252"/>
                                    <a:gd name="T46" fmla="*/ 24 w 254"/>
                                    <a:gd name="T47" fmla="*/ 138 h 252"/>
                                    <a:gd name="T48" fmla="*/ 30 w 254"/>
                                    <a:gd name="T49" fmla="*/ 144 h 252"/>
                                    <a:gd name="T50" fmla="*/ 42 w 254"/>
                                    <a:gd name="T51" fmla="*/ 147 h 252"/>
                                    <a:gd name="T52" fmla="*/ 48 w 254"/>
                                    <a:gd name="T53" fmla="*/ 153 h 252"/>
                                    <a:gd name="T54" fmla="*/ 60 w 254"/>
                                    <a:gd name="T55" fmla="*/ 156 h 252"/>
                                    <a:gd name="T56" fmla="*/ 66 w 254"/>
                                    <a:gd name="T57" fmla="*/ 162 h 252"/>
                                    <a:gd name="T58" fmla="*/ 78 w 254"/>
                                    <a:gd name="T59" fmla="*/ 165 h 252"/>
                                    <a:gd name="T60" fmla="*/ 84 w 254"/>
                                    <a:gd name="T61" fmla="*/ 171 h 252"/>
                                    <a:gd name="T62" fmla="*/ 96 w 254"/>
                                    <a:gd name="T63" fmla="*/ 174 h 252"/>
                                    <a:gd name="T64" fmla="*/ 102 w 254"/>
                                    <a:gd name="T65" fmla="*/ 180 h 252"/>
                                    <a:gd name="T66" fmla="*/ 114 w 254"/>
                                    <a:gd name="T67" fmla="*/ 183 h 252"/>
                                    <a:gd name="T68" fmla="*/ 120 w 254"/>
                                    <a:gd name="T69" fmla="*/ 189 h 252"/>
                                    <a:gd name="T70" fmla="*/ 135 w 254"/>
                                    <a:gd name="T71" fmla="*/ 192 h 252"/>
                                    <a:gd name="T72" fmla="*/ 141 w 254"/>
                                    <a:gd name="T73" fmla="*/ 198 h 252"/>
                                    <a:gd name="T74" fmla="*/ 153 w 254"/>
                                    <a:gd name="T75" fmla="*/ 201 h 252"/>
                                    <a:gd name="T76" fmla="*/ 159 w 254"/>
                                    <a:gd name="T77" fmla="*/ 207 h 252"/>
                                    <a:gd name="T78" fmla="*/ 170 w 254"/>
                                    <a:gd name="T79" fmla="*/ 210 h 252"/>
                                    <a:gd name="T80" fmla="*/ 176 w 254"/>
                                    <a:gd name="T81" fmla="*/ 216 h 252"/>
                                    <a:gd name="T82" fmla="*/ 188 w 254"/>
                                    <a:gd name="T83" fmla="*/ 219 h 252"/>
                                    <a:gd name="T84" fmla="*/ 194 w 254"/>
                                    <a:gd name="T85" fmla="*/ 225 h 252"/>
                                    <a:gd name="T86" fmla="*/ 206 w 254"/>
                                    <a:gd name="T87" fmla="*/ 228 h 252"/>
                                    <a:gd name="T88" fmla="*/ 212 w 254"/>
                                    <a:gd name="T89" fmla="*/ 234 h 252"/>
                                    <a:gd name="T90" fmla="*/ 224 w 254"/>
                                    <a:gd name="T91" fmla="*/ 237 h 252"/>
                                    <a:gd name="T92" fmla="*/ 230 w 254"/>
                                    <a:gd name="T93" fmla="*/ 243 h 252"/>
                                    <a:gd name="T94" fmla="*/ 242 w 254"/>
                                    <a:gd name="T95" fmla="*/ 246 h 252"/>
                                    <a:gd name="T96" fmla="*/ 248 w 254"/>
                                    <a:gd name="T97" fmla="*/ 252 h 252"/>
                                    <a:gd name="T98" fmla="*/ 248 w 254"/>
                                    <a:gd name="T99" fmla="*/ 0 h 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54" h="252">
                                      <a:moveTo>
                                        <a:pt x="248" y="0"/>
                                      </a:moveTo>
                                      <a:lnTo>
                                        <a:pt x="248" y="3"/>
                                      </a:lnTo>
                                      <a:lnTo>
                                        <a:pt x="242" y="3"/>
                                      </a:lnTo>
                                      <a:lnTo>
                                        <a:pt x="242" y="6"/>
                                      </a:lnTo>
                                      <a:lnTo>
                                        <a:pt x="236" y="6"/>
                                      </a:lnTo>
                                      <a:lnTo>
                                        <a:pt x="236" y="9"/>
                                      </a:lnTo>
                                      <a:lnTo>
                                        <a:pt x="230" y="9"/>
                                      </a:lnTo>
                                      <a:lnTo>
                                        <a:pt x="230" y="12"/>
                                      </a:lnTo>
                                      <a:lnTo>
                                        <a:pt x="224" y="12"/>
                                      </a:lnTo>
                                      <a:lnTo>
                                        <a:pt x="224" y="15"/>
                                      </a:lnTo>
                                      <a:lnTo>
                                        <a:pt x="218" y="15"/>
                                      </a:lnTo>
                                      <a:lnTo>
                                        <a:pt x="218" y="18"/>
                                      </a:lnTo>
                                      <a:lnTo>
                                        <a:pt x="212" y="18"/>
                                      </a:lnTo>
                                      <a:lnTo>
                                        <a:pt x="212" y="21"/>
                                      </a:lnTo>
                                      <a:lnTo>
                                        <a:pt x="206" y="21"/>
                                      </a:lnTo>
                                      <a:lnTo>
                                        <a:pt x="206" y="24"/>
                                      </a:lnTo>
                                      <a:lnTo>
                                        <a:pt x="200" y="24"/>
                                      </a:lnTo>
                                      <a:lnTo>
                                        <a:pt x="200" y="27"/>
                                      </a:lnTo>
                                      <a:lnTo>
                                        <a:pt x="194" y="27"/>
                                      </a:lnTo>
                                      <a:lnTo>
                                        <a:pt x="194" y="30"/>
                                      </a:lnTo>
                                      <a:lnTo>
                                        <a:pt x="188" y="30"/>
                                      </a:lnTo>
                                      <a:lnTo>
                                        <a:pt x="188" y="33"/>
                                      </a:lnTo>
                                      <a:lnTo>
                                        <a:pt x="182" y="33"/>
                                      </a:lnTo>
                                      <a:lnTo>
                                        <a:pt x="182" y="36"/>
                                      </a:lnTo>
                                      <a:lnTo>
                                        <a:pt x="176" y="36"/>
                                      </a:lnTo>
                                      <a:lnTo>
                                        <a:pt x="176" y="39"/>
                                      </a:lnTo>
                                      <a:lnTo>
                                        <a:pt x="170" y="39"/>
                                      </a:lnTo>
                                      <a:lnTo>
                                        <a:pt x="170" y="42"/>
                                      </a:lnTo>
                                      <a:lnTo>
                                        <a:pt x="165" y="42"/>
                                      </a:lnTo>
                                      <a:lnTo>
                                        <a:pt x="165" y="45"/>
                                      </a:lnTo>
                                      <a:lnTo>
                                        <a:pt x="159" y="45"/>
                                      </a:lnTo>
                                      <a:lnTo>
                                        <a:pt x="159" y="48"/>
                                      </a:lnTo>
                                      <a:lnTo>
                                        <a:pt x="153" y="48"/>
                                      </a:lnTo>
                                      <a:lnTo>
                                        <a:pt x="153" y="51"/>
                                      </a:lnTo>
                                      <a:lnTo>
                                        <a:pt x="147" y="51"/>
                                      </a:lnTo>
                                      <a:lnTo>
                                        <a:pt x="147" y="54"/>
                                      </a:lnTo>
                                      <a:lnTo>
                                        <a:pt x="141" y="54"/>
                                      </a:lnTo>
                                      <a:lnTo>
                                        <a:pt x="141" y="57"/>
                                      </a:lnTo>
                                      <a:lnTo>
                                        <a:pt x="135" y="57"/>
                                      </a:lnTo>
                                      <a:lnTo>
                                        <a:pt x="135" y="60"/>
                                      </a:lnTo>
                                      <a:lnTo>
                                        <a:pt x="129" y="60"/>
                                      </a:lnTo>
                                      <a:lnTo>
                                        <a:pt x="129" y="63"/>
                                      </a:lnTo>
                                      <a:lnTo>
                                        <a:pt x="123" y="66"/>
                                      </a:lnTo>
                                      <a:lnTo>
                                        <a:pt x="117" y="69"/>
                                      </a:lnTo>
                                      <a:lnTo>
                                        <a:pt x="111" y="72"/>
                                      </a:lnTo>
                                      <a:lnTo>
                                        <a:pt x="105" y="75"/>
                                      </a:lnTo>
                                      <a:lnTo>
                                        <a:pt x="99" y="78"/>
                                      </a:lnTo>
                                      <a:lnTo>
                                        <a:pt x="93" y="81"/>
                                      </a:lnTo>
                                      <a:lnTo>
                                        <a:pt x="87" y="84"/>
                                      </a:lnTo>
                                      <a:lnTo>
                                        <a:pt x="81" y="87"/>
                                      </a:lnTo>
                                      <a:lnTo>
                                        <a:pt x="75" y="90"/>
                                      </a:lnTo>
                                      <a:lnTo>
                                        <a:pt x="69" y="93"/>
                                      </a:lnTo>
                                      <a:lnTo>
                                        <a:pt x="63" y="96"/>
                                      </a:lnTo>
                                      <a:lnTo>
                                        <a:pt x="57" y="99"/>
                                      </a:lnTo>
                                      <a:lnTo>
                                        <a:pt x="51" y="102"/>
                                      </a:lnTo>
                                      <a:lnTo>
                                        <a:pt x="45" y="105"/>
                                      </a:lnTo>
                                      <a:lnTo>
                                        <a:pt x="39" y="108"/>
                                      </a:lnTo>
                                      <a:lnTo>
                                        <a:pt x="33" y="111"/>
                                      </a:lnTo>
                                      <a:lnTo>
                                        <a:pt x="27" y="114"/>
                                      </a:lnTo>
                                      <a:lnTo>
                                        <a:pt x="21" y="117"/>
                                      </a:lnTo>
                                      <a:lnTo>
                                        <a:pt x="15" y="120"/>
                                      </a:lnTo>
                                      <a:lnTo>
                                        <a:pt x="9" y="123"/>
                                      </a:lnTo>
                                      <a:lnTo>
                                        <a:pt x="3" y="126"/>
                                      </a:lnTo>
                                      <a:lnTo>
                                        <a:pt x="0" y="126"/>
                                      </a:lnTo>
                                      <a:lnTo>
                                        <a:pt x="0" y="129"/>
                                      </a:lnTo>
                                      <a:lnTo>
                                        <a:pt x="6" y="129"/>
                                      </a:lnTo>
                                      <a:lnTo>
                                        <a:pt x="6" y="132"/>
                                      </a:lnTo>
                                      <a:lnTo>
                                        <a:pt x="12" y="132"/>
                                      </a:lnTo>
                                      <a:lnTo>
                                        <a:pt x="12" y="135"/>
                                      </a:lnTo>
                                      <a:lnTo>
                                        <a:pt x="18" y="135"/>
                                      </a:lnTo>
                                      <a:lnTo>
                                        <a:pt x="18" y="138"/>
                                      </a:lnTo>
                                      <a:lnTo>
                                        <a:pt x="24" y="138"/>
                                      </a:lnTo>
                                      <a:lnTo>
                                        <a:pt x="24" y="141"/>
                                      </a:lnTo>
                                      <a:lnTo>
                                        <a:pt x="30" y="141"/>
                                      </a:lnTo>
                                      <a:lnTo>
                                        <a:pt x="30" y="144"/>
                                      </a:lnTo>
                                      <a:lnTo>
                                        <a:pt x="36" y="144"/>
                                      </a:lnTo>
                                      <a:lnTo>
                                        <a:pt x="36" y="147"/>
                                      </a:lnTo>
                                      <a:lnTo>
                                        <a:pt x="42" y="147"/>
                                      </a:lnTo>
                                      <a:lnTo>
                                        <a:pt x="42" y="150"/>
                                      </a:lnTo>
                                      <a:lnTo>
                                        <a:pt x="48" y="150"/>
                                      </a:lnTo>
                                      <a:lnTo>
                                        <a:pt x="48" y="153"/>
                                      </a:lnTo>
                                      <a:lnTo>
                                        <a:pt x="54" y="153"/>
                                      </a:lnTo>
                                      <a:lnTo>
                                        <a:pt x="54" y="156"/>
                                      </a:lnTo>
                                      <a:lnTo>
                                        <a:pt x="60" y="156"/>
                                      </a:lnTo>
                                      <a:lnTo>
                                        <a:pt x="60" y="159"/>
                                      </a:lnTo>
                                      <a:lnTo>
                                        <a:pt x="66" y="159"/>
                                      </a:lnTo>
                                      <a:lnTo>
                                        <a:pt x="66" y="162"/>
                                      </a:lnTo>
                                      <a:lnTo>
                                        <a:pt x="72" y="162"/>
                                      </a:lnTo>
                                      <a:lnTo>
                                        <a:pt x="72" y="165"/>
                                      </a:lnTo>
                                      <a:lnTo>
                                        <a:pt x="78" y="165"/>
                                      </a:lnTo>
                                      <a:lnTo>
                                        <a:pt x="78" y="168"/>
                                      </a:lnTo>
                                      <a:lnTo>
                                        <a:pt x="84" y="168"/>
                                      </a:lnTo>
                                      <a:lnTo>
                                        <a:pt x="84" y="171"/>
                                      </a:lnTo>
                                      <a:lnTo>
                                        <a:pt x="90" y="171"/>
                                      </a:lnTo>
                                      <a:lnTo>
                                        <a:pt x="90" y="174"/>
                                      </a:lnTo>
                                      <a:lnTo>
                                        <a:pt x="96" y="174"/>
                                      </a:lnTo>
                                      <a:lnTo>
                                        <a:pt x="96" y="177"/>
                                      </a:lnTo>
                                      <a:lnTo>
                                        <a:pt x="102" y="177"/>
                                      </a:lnTo>
                                      <a:lnTo>
                                        <a:pt x="102" y="180"/>
                                      </a:lnTo>
                                      <a:lnTo>
                                        <a:pt x="108" y="180"/>
                                      </a:lnTo>
                                      <a:lnTo>
                                        <a:pt x="108" y="183"/>
                                      </a:lnTo>
                                      <a:lnTo>
                                        <a:pt x="114" y="183"/>
                                      </a:lnTo>
                                      <a:lnTo>
                                        <a:pt x="114" y="186"/>
                                      </a:lnTo>
                                      <a:lnTo>
                                        <a:pt x="120" y="186"/>
                                      </a:lnTo>
                                      <a:lnTo>
                                        <a:pt x="120" y="189"/>
                                      </a:lnTo>
                                      <a:lnTo>
                                        <a:pt x="129" y="189"/>
                                      </a:lnTo>
                                      <a:lnTo>
                                        <a:pt x="129" y="192"/>
                                      </a:lnTo>
                                      <a:lnTo>
                                        <a:pt x="135" y="192"/>
                                      </a:lnTo>
                                      <a:lnTo>
                                        <a:pt x="135" y="195"/>
                                      </a:lnTo>
                                      <a:lnTo>
                                        <a:pt x="141" y="195"/>
                                      </a:lnTo>
                                      <a:lnTo>
                                        <a:pt x="141" y="198"/>
                                      </a:lnTo>
                                      <a:lnTo>
                                        <a:pt x="147" y="198"/>
                                      </a:lnTo>
                                      <a:lnTo>
                                        <a:pt x="147" y="201"/>
                                      </a:lnTo>
                                      <a:lnTo>
                                        <a:pt x="153" y="201"/>
                                      </a:lnTo>
                                      <a:lnTo>
                                        <a:pt x="153" y="204"/>
                                      </a:lnTo>
                                      <a:lnTo>
                                        <a:pt x="159" y="204"/>
                                      </a:lnTo>
                                      <a:lnTo>
                                        <a:pt x="159" y="207"/>
                                      </a:lnTo>
                                      <a:lnTo>
                                        <a:pt x="165" y="207"/>
                                      </a:lnTo>
                                      <a:lnTo>
                                        <a:pt x="165" y="210"/>
                                      </a:lnTo>
                                      <a:lnTo>
                                        <a:pt x="170" y="210"/>
                                      </a:lnTo>
                                      <a:lnTo>
                                        <a:pt x="170" y="213"/>
                                      </a:lnTo>
                                      <a:lnTo>
                                        <a:pt x="176" y="213"/>
                                      </a:lnTo>
                                      <a:lnTo>
                                        <a:pt x="176" y="216"/>
                                      </a:lnTo>
                                      <a:lnTo>
                                        <a:pt x="182" y="216"/>
                                      </a:lnTo>
                                      <a:lnTo>
                                        <a:pt x="182" y="219"/>
                                      </a:lnTo>
                                      <a:lnTo>
                                        <a:pt x="188" y="219"/>
                                      </a:lnTo>
                                      <a:lnTo>
                                        <a:pt x="188" y="222"/>
                                      </a:lnTo>
                                      <a:lnTo>
                                        <a:pt x="194" y="222"/>
                                      </a:lnTo>
                                      <a:lnTo>
                                        <a:pt x="194" y="225"/>
                                      </a:lnTo>
                                      <a:lnTo>
                                        <a:pt x="200" y="225"/>
                                      </a:lnTo>
                                      <a:lnTo>
                                        <a:pt x="200" y="228"/>
                                      </a:lnTo>
                                      <a:lnTo>
                                        <a:pt x="206" y="228"/>
                                      </a:lnTo>
                                      <a:lnTo>
                                        <a:pt x="206" y="231"/>
                                      </a:lnTo>
                                      <a:lnTo>
                                        <a:pt x="212" y="231"/>
                                      </a:lnTo>
                                      <a:lnTo>
                                        <a:pt x="212" y="234"/>
                                      </a:lnTo>
                                      <a:lnTo>
                                        <a:pt x="218" y="234"/>
                                      </a:lnTo>
                                      <a:lnTo>
                                        <a:pt x="218" y="237"/>
                                      </a:lnTo>
                                      <a:lnTo>
                                        <a:pt x="224" y="237"/>
                                      </a:lnTo>
                                      <a:lnTo>
                                        <a:pt x="224" y="240"/>
                                      </a:lnTo>
                                      <a:lnTo>
                                        <a:pt x="230" y="240"/>
                                      </a:lnTo>
                                      <a:lnTo>
                                        <a:pt x="230" y="243"/>
                                      </a:lnTo>
                                      <a:lnTo>
                                        <a:pt x="236" y="243"/>
                                      </a:lnTo>
                                      <a:lnTo>
                                        <a:pt x="236" y="246"/>
                                      </a:lnTo>
                                      <a:lnTo>
                                        <a:pt x="242" y="246"/>
                                      </a:lnTo>
                                      <a:lnTo>
                                        <a:pt x="242" y="249"/>
                                      </a:lnTo>
                                      <a:lnTo>
                                        <a:pt x="248" y="249"/>
                                      </a:lnTo>
                                      <a:lnTo>
                                        <a:pt x="248" y="252"/>
                                      </a:lnTo>
                                      <a:lnTo>
                                        <a:pt x="254" y="252"/>
                                      </a:lnTo>
                                      <a:lnTo>
                                        <a:pt x="254" y="0"/>
                                      </a:lnTo>
                                      <a:lnTo>
                                        <a:pt x="2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46"/>
                              <wps:cNvSpPr>
                                <a:spLocks/>
                              </wps:cNvSpPr>
                              <wps:spPr bwMode="auto">
                                <a:xfrm>
                                  <a:off x="1339215" y="629285"/>
                                  <a:ext cx="165100" cy="165735"/>
                                </a:xfrm>
                                <a:custGeom>
                                  <a:avLst/>
                                  <a:gdLst>
                                    <a:gd name="T0" fmla="*/ 254 w 260"/>
                                    <a:gd name="T1" fmla="*/ 258 h 261"/>
                                    <a:gd name="T2" fmla="*/ 257 w 260"/>
                                    <a:gd name="T3" fmla="*/ 255 h 261"/>
                                    <a:gd name="T4" fmla="*/ 3 w 260"/>
                                    <a:gd name="T5" fmla="*/ 129 h 261"/>
                                    <a:gd name="T6" fmla="*/ 3 w 260"/>
                                    <a:gd name="T7" fmla="*/ 135 h 261"/>
                                    <a:gd name="T8" fmla="*/ 257 w 260"/>
                                    <a:gd name="T9" fmla="*/ 6 h 261"/>
                                    <a:gd name="T10" fmla="*/ 254 w 260"/>
                                    <a:gd name="T11" fmla="*/ 3 h 261"/>
                                    <a:gd name="T12" fmla="*/ 254 w 260"/>
                                    <a:gd name="T13" fmla="*/ 258 h 261"/>
                                    <a:gd name="T14" fmla="*/ 260 w 260"/>
                                    <a:gd name="T15" fmla="*/ 258 h 261"/>
                                    <a:gd name="T16" fmla="*/ 260 w 260"/>
                                    <a:gd name="T17" fmla="*/ 3 h 261"/>
                                    <a:gd name="T18" fmla="*/ 260 w 260"/>
                                    <a:gd name="T19" fmla="*/ 0 h 261"/>
                                    <a:gd name="T20" fmla="*/ 254 w 260"/>
                                    <a:gd name="T21" fmla="*/ 0 h 261"/>
                                    <a:gd name="T22" fmla="*/ 0 w 260"/>
                                    <a:gd name="T23" fmla="*/ 129 h 261"/>
                                    <a:gd name="T24" fmla="*/ 0 w 260"/>
                                    <a:gd name="T25" fmla="*/ 135 h 261"/>
                                    <a:gd name="T26" fmla="*/ 254 w 260"/>
                                    <a:gd name="T27" fmla="*/ 261 h 261"/>
                                    <a:gd name="T28" fmla="*/ 257 w 260"/>
                                    <a:gd name="T29" fmla="*/ 261 h 261"/>
                                    <a:gd name="T30" fmla="*/ 257 w 260"/>
                                    <a:gd name="T31" fmla="*/ 258 h 261"/>
                                    <a:gd name="T32" fmla="*/ 260 w 260"/>
                                    <a:gd name="T33" fmla="*/ 258 h 261"/>
                                    <a:gd name="T34" fmla="*/ 254 w 260"/>
                                    <a:gd name="T35" fmla="*/ 258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0" h="261">
                                      <a:moveTo>
                                        <a:pt x="254" y="258"/>
                                      </a:moveTo>
                                      <a:lnTo>
                                        <a:pt x="257" y="255"/>
                                      </a:lnTo>
                                      <a:lnTo>
                                        <a:pt x="3" y="129"/>
                                      </a:lnTo>
                                      <a:lnTo>
                                        <a:pt x="3" y="135"/>
                                      </a:lnTo>
                                      <a:lnTo>
                                        <a:pt x="257" y="6"/>
                                      </a:lnTo>
                                      <a:lnTo>
                                        <a:pt x="254" y="3"/>
                                      </a:lnTo>
                                      <a:lnTo>
                                        <a:pt x="254" y="258"/>
                                      </a:lnTo>
                                      <a:lnTo>
                                        <a:pt x="260" y="258"/>
                                      </a:lnTo>
                                      <a:lnTo>
                                        <a:pt x="260" y="3"/>
                                      </a:lnTo>
                                      <a:lnTo>
                                        <a:pt x="260" y="0"/>
                                      </a:lnTo>
                                      <a:lnTo>
                                        <a:pt x="254" y="0"/>
                                      </a:lnTo>
                                      <a:lnTo>
                                        <a:pt x="0" y="129"/>
                                      </a:lnTo>
                                      <a:lnTo>
                                        <a:pt x="0" y="135"/>
                                      </a:lnTo>
                                      <a:lnTo>
                                        <a:pt x="254" y="261"/>
                                      </a:lnTo>
                                      <a:lnTo>
                                        <a:pt x="257" y="261"/>
                                      </a:lnTo>
                                      <a:lnTo>
                                        <a:pt x="257" y="258"/>
                                      </a:lnTo>
                                      <a:lnTo>
                                        <a:pt x="260" y="258"/>
                                      </a:lnTo>
                                      <a:lnTo>
                                        <a:pt x="25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47"/>
                              <wps:cNvSpPr>
                                <a:spLocks/>
                              </wps:cNvSpPr>
                              <wps:spPr bwMode="auto">
                                <a:xfrm>
                                  <a:off x="1475740" y="631190"/>
                                  <a:ext cx="55245" cy="161925"/>
                                </a:xfrm>
                                <a:custGeom>
                                  <a:avLst/>
                                  <a:gdLst>
                                    <a:gd name="T0" fmla="*/ 36 w 87"/>
                                    <a:gd name="T1" fmla="*/ 0 h 255"/>
                                    <a:gd name="T2" fmla="*/ 30 w 87"/>
                                    <a:gd name="T3" fmla="*/ 3 h 255"/>
                                    <a:gd name="T4" fmla="*/ 27 w 87"/>
                                    <a:gd name="T5" fmla="*/ 6 h 255"/>
                                    <a:gd name="T6" fmla="*/ 24 w 87"/>
                                    <a:gd name="T7" fmla="*/ 12 h 255"/>
                                    <a:gd name="T8" fmla="*/ 21 w 87"/>
                                    <a:gd name="T9" fmla="*/ 15 h 255"/>
                                    <a:gd name="T10" fmla="*/ 18 w 87"/>
                                    <a:gd name="T11" fmla="*/ 21 h 255"/>
                                    <a:gd name="T12" fmla="*/ 15 w 87"/>
                                    <a:gd name="T13" fmla="*/ 27 h 255"/>
                                    <a:gd name="T14" fmla="*/ 12 w 87"/>
                                    <a:gd name="T15" fmla="*/ 33 h 255"/>
                                    <a:gd name="T16" fmla="*/ 9 w 87"/>
                                    <a:gd name="T17" fmla="*/ 42 h 255"/>
                                    <a:gd name="T18" fmla="*/ 6 w 87"/>
                                    <a:gd name="T19" fmla="*/ 57 h 255"/>
                                    <a:gd name="T20" fmla="*/ 3 w 87"/>
                                    <a:gd name="T21" fmla="*/ 72 h 255"/>
                                    <a:gd name="T22" fmla="*/ 0 w 87"/>
                                    <a:gd name="T23" fmla="*/ 93 h 255"/>
                                    <a:gd name="T24" fmla="*/ 0 w 87"/>
                                    <a:gd name="T25" fmla="*/ 162 h 255"/>
                                    <a:gd name="T26" fmla="*/ 3 w 87"/>
                                    <a:gd name="T27" fmla="*/ 183 h 255"/>
                                    <a:gd name="T28" fmla="*/ 6 w 87"/>
                                    <a:gd name="T29" fmla="*/ 198 h 255"/>
                                    <a:gd name="T30" fmla="*/ 9 w 87"/>
                                    <a:gd name="T31" fmla="*/ 213 h 255"/>
                                    <a:gd name="T32" fmla="*/ 12 w 87"/>
                                    <a:gd name="T33" fmla="*/ 222 h 255"/>
                                    <a:gd name="T34" fmla="*/ 15 w 87"/>
                                    <a:gd name="T35" fmla="*/ 228 h 255"/>
                                    <a:gd name="T36" fmla="*/ 18 w 87"/>
                                    <a:gd name="T37" fmla="*/ 234 h 255"/>
                                    <a:gd name="T38" fmla="*/ 21 w 87"/>
                                    <a:gd name="T39" fmla="*/ 240 h 255"/>
                                    <a:gd name="T40" fmla="*/ 24 w 87"/>
                                    <a:gd name="T41" fmla="*/ 243 h 255"/>
                                    <a:gd name="T42" fmla="*/ 27 w 87"/>
                                    <a:gd name="T43" fmla="*/ 249 h 255"/>
                                    <a:gd name="T44" fmla="*/ 30 w 87"/>
                                    <a:gd name="T45" fmla="*/ 252 h 255"/>
                                    <a:gd name="T46" fmla="*/ 36 w 87"/>
                                    <a:gd name="T47" fmla="*/ 255 h 255"/>
                                    <a:gd name="T48" fmla="*/ 51 w 87"/>
                                    <a:gd name="T49" fmla="*/ 255 h 255"/>
                                    <a:gd name="T50" fmla="*/ 57 w 87"/>
                                    <a:gd name="T51" fmla="*/ 252 h 255"/>
                                    <a:gd name="T52" fmla="*/ 60 w 87"/>
                                    <a:gd name="T53" fmla="*/ 249 h 255"/>
                                    <a:gd name="T54" fmla="*/ 63 w 87"/>
                                    <a:gd name="T55" fmla="*/ 243 h 255"/>
                                    <a:gd name="T56" fmla="*/ 66 w 87"/>
                                    <a:gd name="T57" fmla="*/ 240 h 255"/>
                                    <a:gd name="T58" fmla="*/ 69 w 87"/>
                                    <a:gd name="T59" fmla="*/ 234 h 255"/>
                                    <a:gd name="T60" fmla="*/ 72 w 87"/>
                                    <a:gd name="T61" fmla="*/ 228 h 255"/>
                                    <a:gd name="T62" fmla="*/ 75 w 87"/>
                                    <a:gd name="T63" fmla="*/ 222 h 255"/>
                                    <a:gd name="T64" fmla="*/ 78 w 87"/>
                                    <a:gd name="T65" fmla="*/ 213 h 255"/>
                                    <a:gd name="T66" fmla="*/ 81 w 87"/>
                                    <a:gd name="T67" fmla="*/ 198 h 255"/>
                                    <a:gd name="T68" fmla="*/ 84 w 87"/>
                                    <a:gd name="T69" fmla="*/ 183 h 255"/>
                                    <a:gd name="T70" fmla="*/ 87 w 87"/>
                                    <a:gd name="T71" fmla="*/ 162 h 255"/>
                                    <a:gd name="T72" fmla="*/ 87 w 87"/>
                                    <a:gd name="T73" fmla="*/ 93 h 255"/>
                                    <a:gd name="T74" fmla="*/ 84 w 87"/>
                                    <a:gd name="T75" fmla="*/ 72 h 255"/>
                                    <a:gd name="T76" fmla="*/ 81 w 87"/>
                                    <a:gd name="T77" fmla="*/ 57 h 255"/>
                                    <a:gd name="T78" fmla="*/ 78 w 87"/>
                                    <a:gd name="T79" fmla="*/ 42 h 255"/>
                                    <a:gd name="T80" fmla="*/ 75 w 87"/>
                                    <a:gd name="T81" fmla="*/ 33 h 255"/>
                                    <a:gd name="T82" fmla="*/ 72 w 87"/>
                                    <a:gd name="T83" fmla="*/ 27 h 255"/>
                                    <a:gd name="T84" fmla="*/ 69 w 87"/>
                                    <a:gd name="T85" fmla="*/ 21 h 255"/>
                                    <a:gd name="T86" fmla="*/ 66 w 87"/>
                                    <a:gd name="T87" fmla="*/ 15 h 255"/>
                                    <a:gd name="T88" fmla="*/ 63 w 87"/>
                                    <a:gd name="T89" fmla="*/ 12 h 255"/>
                                    <a:gd name="T90" fmla="*/ 60 w 87"/>
                                    <a:gd name="T91" fmla="*/ 6 h 255"/>
                                    <a:gd name="T92" fmla="*/ 57 w 87"/>
                                    <a:gd name="T93" fmla="*/ 3 h 255"/>
                                    <a:gd name="T94" fmla="*/ 51 w 87"/>
                                    <a:gd name="T95"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7" h="255">
                                      <a:moveTo>
                                        <a:pt x="42" y="0"/>
                                      </a:moveTo>
                                      <a:lnTo>
                                        <a:pt x="36" y="0"/>
                                      </a:lnTo>
                                      <a:lnTo>
                                        <a:pt x="36" y="3"/>
                                      </a:lnTo>
                                      <a:lnTo>
                                        <a:pt x="30" y="3"/>
                                      </a:lnTo>
                                      <a:lnTo>
                                        <a:pt x="30" y="6"/>
                                      </a:lnTo>
                                      <a:lnTo>
                                        <a:pt x="27" y="6"/>
                                      </a:lnTo>
                                      <a:lnTo>
                                        <a:pt x="27" y="9"/>
                                      </a:lnTo>
                                      <a:lnTo>
                                        <a:pt x="24" y="12"/>
                                      </a:lnTo>
                                      <a:lnTo>
                                        <a:pt x="24" y="15"/>
                                      </a:lnTo>
                                      <a:lnTo>
                                        <a:pt x="21" y="15"/>
                                      </a:lnTo>
                                      <a:lnTo>
                                        <a:pt x="21" y="18"/>
                                      </a:lnTo>
                                      <a:lnTo>
                                        <a:pt x="18" y="21"/>
                                      </a:lnTo>
                                      <a:lnTo>
                                        <a:pt x="18" y="24"/>
                                      </a:lnTo>
                                      <a:lnTo>
                                        <a:pt x="15" y="27"/>
                                      </a:lnTo>
                                      <a:lnTo>
                                        <a:pt x="15" y="33"/>
                                      </a:lnTo>
                                      <a:lnTo>
                                        <a:pt x="12" y="33"/>
                                      </a:lnTo>
                                      <a:lnTo>
                                        <a:pt x="12" y="42"/>
                                      </a:lnTo>
                                      <a:lnTo>
                                        <a:pt x="9" y="42"/>
                                      </a:lnTo>
                                      <a:lnTo>
                                        <a:pt x="9" y="54"/>
                                      </a:lnTo>
                                      <a:lnTo>
                                        <a:pt x="6" y="57"/>
                                      </a:lnTo>
                                      <a:lnTo>
                                        <a:pt x="6" y="69"/>
                                      </a:lnTo>
                                      <a:lnTo>
                                        <a:pt x="3" y="72"/>
                                      </a:lnTo>
                                      <a:lnTo>
                                        <a:pt x="3" y="90"/>
                                      </a:lnTo>
                                      <a:lnTo>
                                        <a:pt x="0" y="93"/>
                                      </a:lnTo>
                                      <a:lnTo>
                                        <a:pt x="0" y="126"/>
                                      </a:lnTo>
                                      <a:lnTo>
                                        <a:pt x="0" y="162"/>
                                      </a:lnTo>
                                      <a:lnTo>
                                        <a:pt x="3" y="165"/>
                                      </a:lnTo>
                                      <a:lnTo>
                                        <a:pt x="3" y="183"/>
                                      </a:lnTo>
                                      <a:lnTo>
                                        <a:pt x="6" y="186"/>
                                      </a:lnTo>
                                      <a:lnTo>
                                        <a:pt x="6" y="198"/>
                                      </a:lnTo>
                                      <a:lnTo>
                                        <a:pt x="9" y="201"/>
                                      </a:lnTo>
                                      <a:lnTo>
                                        <a:pt x="9" y="213"/>
                                      </a:lnTo>
                                      <a:lnTo>
                                        <a:pt x="12" y="213"/>
                                      </a:lnTo>
                                      <a:lnTo>
                                        <a:pt x="12" y="222"/>
                                      </a:lnTo>
                                      <a:lnTo>
                                        <a:pt x="15" y="222"/>
                                      </a:lnTo>
                                      <a:lnTo>
                                        <a:pt x="15" y="228"/>
                                      </a:lnTo>
                                      <a:lnTo>
                                        <a:pt x="18" y="231"/>
                                      </a:lnTo>
                                      <a:lnTo>
                                        <a:pt x="18" y="234"/>
                                      </a:lnTo>
                                      <a:lnTo>
                                        <a:pt x="21" y="237"/>
                                      </a:lnTo>
                                      <a:lnTo>
                                        <a:pt x="21" y="240"/>
                                      </a:lnTo>
                                      <a:lnTo>
                                        <a:pt x="24" y="240"/>
                                      </a:lnTo>
                                      <a:lnTo>
                                        <a:pt x="24" y="243"/>
                                      </a:lnTo>
                                      <a:lnTo>
                                        <a:pt x="27" y="246"/>
                                      </a:lnTo>
                                      <a:lnTo>
                                        <a:pt x="27" y="249"/>
                                      </a:lnTo>
                                      <a:lnTo>
                                        <a:pt x="30" y="249"/>
                                      </a:lnTo>
                                      <a:lnTo>
                                        <a:pt x="30" y="252"/>
                                      </a:lnTo>
                                      <a:lnTo>
                                        <a:pt x="36" y="252"/>
                                      </a:lnTo>
                                      <a:lnTo>
                                        <a:pt x="36" y="255"/>
                                      </a:lnTo>
                                      <a:lnTo>
                                        <a:pt x="42" y="255"/>
                                      </a:lnTo>
                                      <a:lnTo>
                                        <a:pt x="51" y="255"/>
                                      </a:lnTo>
                                      <a:lnTo>
                                        <a:pt x="51" y="252"/>
                                      </a:lnTo>
                                      <a:lnTo>
                                        <a:pt x="57" y="252"/>
                                      </a:lnTo>
                                      <a:lnTo>
                                        <a:pt x="57" y="249"/>
                                      </a:lnTo>
                                      <a:lnTo>
                                        <a:pt x="60" y="249"/>
                                      </a:lnTo>
                                      <a:lnTo>
                                        <a:pt x="60" y="246"/>
                                      </a:lnTo>
                                      <a:lnTo>
                                        <a:pt x="63" y="243"/>
                                      </a:lnTo>
                                      <a:lnTo>
                                        <a:pt x="63" y="240"/>
                                      </a:lnTo>
                                      <a:lnTo>
                                        <a:pt x="66" y="240"/>
                                      </a:lnTo>
                                      <a:lnTo>
                                        <a:pt x="66" y="237"/>
                                      </a:lnTo>
                                      <a:lnTo>
                                        <a:pt x="69" y="234"/>
                                      </a:lnTo>
                                      <a:lnTo>
                                        <a:pt x="69" y="231"/>
                                      </a:lnTo>
                                      <a:lnTo>
                                        <a:pt x="72" y="228"/>
                                      </a:lnTo>
                                      <a:lnTo>
                                        <a:pt x="72" y="222"/>
                                      </a:lnTo>
                                      <a:lnTo>
                                        <a:pt x="75" y="222"/>
                                      </a:lnTo>
                                      <a:lnTo>
                                        <a:pt x="75" y="213"/>
                                      </a:lnTo>
                                      <a:lnTo>
                                        <a:pt x="78" y="213"/>
                                      </a:lnTo>
                                      <a:lnTo>
                                        <a:pt x="78" y="201"/>
                                      </a:lnTo>
                                      <a:lnTo>
                                        <a:pt x="81" y="198"/>
                                      </a:lnTo>
                                      <a:lnTo>
                                        <a:pt x="81" y="186"/>
                                      </a:lnTo>
                                      <a:lnTo>
                                        <a:pt x="84" y="183"/>
                                      </a:lnTo>
                                      <a:lnTo>
                                        <a:pt x="84" y="165"/>
                                      </a:lnTo>
                                      <a:lnTo>
                                        <a:pt x="87" y="162"/>
                                      </a:lnTo>
                                      <a:lnTo>
                                        <a:pt x="87" y="129"/>
                                      </a:lnTo>
                                      <a:lnTo>
                                        <a:pt x="87" y="93"/>
                                      </a:lnTo>
                                      <a:lnTo>
                                        <a:pt x="84" y="90"/>
                                      </a:lnTo>
                                      <a:lnTo>
                                        <a:pt x="84" y="72"/>
                                      </a:lnTo>
                                      <a:lnTo>
                                        <a:pt x="81" y="69"/>
                                      </a:lnTo>
                                      <a:lnTo>
                                        <a:pt x="81" y="57"/>
                                      </a:lnTo>
                                      <a:lnTo>
                                        <a:pt x="78" y="54"/>
                                      </a:lnTo>
                                      <a:lnTo>
                                        <a:pt x="78" y="42"/>
                                      </a:lnTo>
                                      <a:lnTo>
                                        <a:pt x="75" y="42"/>
                                      </a:lnTo>
                                      <a:lnTo>
                                        <a:pt x="75" y="33"/>
                                      </a:lnTo>
                                      <a:lnTo>
                                        <a:pt x="72" y="33"/>
                                      </a:lnTo>
                                      <a:lnTo>
                                        <a:pt x="72" y="27"/>
                                      </a:lnTo>
                                      <a:lnTo>
                                        <a:pt x="69" y="24"/>
                                      </a:lnTo>
                                      <a:lnTo>
                                        <a:pt x="69" y="21"/>
                                      </a:lnTo>
                                      <a:lnTo>
                                        <a:pt x="66" y="18"/>
                                      </a:lnTo>
                                      <a:lnTo>
                                        <a:pt x="66" y="15"/>
                                      </a:lnTo>
                                      <a:lnTo>
                                        <a:pt x="63" y="15"/>
                                      </a:lnTo>
                                      <a:lnTo>
                                        <a:pt x="63" y="12"/>
                                      </a:lnTo>
                                      <a:lnTo>
                                        <a:pt x="60" y="9"/>
                                      </a:lnTo>
                                      <a:lnTo>
                                        <a:pt x="60" y="6"/>
                                      </a:lnTo>
                                      <a:lnTo>
                                        <a:pt x="57" y="6"/>
                                      </a:lnTo>
                                      <a:lnTo>
                                        <a:pt x="57" y="3"/>
                                      </a:lnTo>
                                      <a:lnTo>
                                        <a:pt x="51" y="3"/>
                                      </a:lnTo>
                                      <a:lnTo>
                                        <a:pt x="51" y="0"/>
                                      </a:lnTo>
                                      <a:lnTo>
                                        <a:pt x="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48"/>
                              <wps:cNvSpPr>
                                <a:spLocks/>
                              </wps:cNvSpPr>
                              <wps:spPr bwMode="auto">
                                <a:xfrm>
                                  <a:off x="1470025" y="625475"/>
                                  <a:ext cx="66675" cy="174625"/>
                                </a:xfrm>
                                <a:custGeom>
                                  <a:avLst/>
                                  <a:gdLst>
                                    <a:gd name="T0" fmla="*/ 102 w 105"/>
                                    <a:gd name="T1" fmla="*/ 105 h 275"/>
                                    <a:gd name="T2" fmla="*/ 99 w 105"/>
                                    <a:gd name="T3" fmla="*/ 66 h 275"/>
                                    <a:gd name="T4" fmla="*/ 93 w 105"/>
                                    <a:gd name="T5" fmla="*/ 54 h 275"/>
                                    <a:gd name="T6" fmla="*/ 90 w 105"/>
                                    <a:gd name="T7" fmla="*/ 36 h 275"/>
                                    <a:gd name="T8" fmla="*/ 84 w 105"/>
                                    <a:gd name="T9" fmla="*/ 30 h 275"/>
                                    <a:gd name="T10" fmla="*/ 81 w 105"/>
                                    <a:gd name="T11" fmla="*/ 18 h 275"/>
                                    <a:gd name="T12" fmla="*/ 75 w 105"/>
                                    <a:gd name="T13" fmla="*/ 15 h 275"/>
                                    <a:gd name="T14" fmla="*/ 66 w 105"/>
                                    <a:gd name="T15" fmla="*/ 6 h 275"/>
                                    <a:gd name="T16" fmla="*/ 60 w 105"/>
                                    <a:gd name="T17" fmla="*/ 0 h 275"/>
                                    <a:gd name="T18" fmla="*/ 39 w 105"/>
                                    <a:gd name="T19" fmla="*/ 3 h 275"/>
                                    <a:gd name="T20" fmla="*/ 30 w 105"/>
                                    <a:gd name="T21" fmla="*/ 12 h 275"/>
                                    <a:gd name="T22" fmla="*/ 27 w 105"/>
                                    <a:gd name="T23" fmla="*/ 18 h 275"/>
                                    <a:gd name="T24" fmla="*/ 18 w 105"/>
                                    <a:gd name="T25" fmla="*/ 30 h 275"/>
                                    <a:gd name="T26" fmla="*/ 15 w 105"/>
                                    <a:gd name="T27" fmla="*/ 45 h 275"/>
                                    <a:gd name="T28" fmla="*/ 9 w 105"/>
                                    <a:gd name="T29" fmla="*/ 54 h 275"/>
                                    <a:gd name="T30" fmla="*/ 6 w 105"/>
                                    <a:gd name="T31" fmla="*/ 81 h 275"/>
                                    <a:gd name="T32" fmla="*/ 0 w 105"/>
                                    <a:gd name="T33" fmla="*/ 108 h 275"/>
                                    <a:gd name="T34" fmla="*/ 3 w 105"/>
                                    <a:gd name="T35" fmla="*/ 195 h 275"/>
                                    <a:gd name="T36" fmla="*/ 9 w 105"/>
                                    <a:gd name="T37" fmla="*/ 210 h 275"/>
                                    <a:gd name="T38" fmla="*/ 12 w 105"/>
                                    <a:gd name="T39" fmla="*/ 231 h 275"/>
                                    <a:gd name="T40" fmla="*/ 18 w 105"/>
                                    <a:gd name="T41" fmla="*/ 240 h 275"/>
                                    <a:gd name="T42" fmla="*/ 21 w 105"/>
                                    <a:gd name="T43" fmla="*/ 252 h 275"/>
                                    <a:gd name="T44" fmla="*/ 30 w 105"/>
                                    <a:gd name="T45" fmla="*/ 261 h 275"/>
                                    <a:gd name="T46" fmla="*/ 39 w 105"/>
                                    <a:gd name="T47" fmla="*/ 270 h 275"/>
                                    <a:gd name="T48" fmla="*/ 45 w 105"/>
                                    <a:gd name="T49" fmla="*/ 275 h 275"/>
                                    <a:gd name="T50" fmla="*/ 66 w 105"/>
                                    <a:gd name="T51" fmla="*/ 272 h 275"/>
                                    <a:gd name="T52" fmla="*/ 75 w 105"/>
                                    <a:gd name="T53" fmla="*/ 264 h 275"/>
                                    <a:gd name="T54" fmla="*/ 78 w 105"/>
                                    <a:gd name="T55" fmla="*/ 258 h 275"/>
                                    <a:gd name="T56" fmla="*/ 84 w 105"/>
                                    <a:gd name="T57" fmla="*/ 252 h 275"/>
                                    <a:gd name="T58" fmla="*/ 87 w 105"/>
                                    <a:gd name="T59" fmla="*/ 240 h 275"/>
                                    <a:gd name="T60" fmla="*/ 93 w 105"/>
                                    <a:gd name="T61" fmla="*/ 231 h 275"/>
                                    <a:gd name="T62" fmla="*/ 96 w 105"/>
                                    <a:gd name="T63" fmla="*/ 210 h 275"/>
                                    <a:gd name="T64" fmla="*/ 102 w 105"/>
                                    <a:gd name="T65" fmla="*/ 195 h 275"/>
                                    <a:gd name="T66" fmla="*/ 105 w 105"/>
                                    <a:gd name="T67" fmla="*/ 138 h 275"/>
                                    <a:gd name="T68" fmla="*/ 81 w 105"/>
                                    <a:gd name="T69" fmla="*/ 99 h 275"/>
                                    <a:gd name="T70" fmla="*/ 78 w 105"/>
                                    <a:gd name="T71" fmla="*/ 60 h 275"/>
                                    <a:gd name="T72" fmla="*/ 72 w 105"/>
                                    <a:gd name="T73" fmla="*/ 48 h 275"/>
                                    <a:gd name="T74" fmla="*/ 69 w 105"/>
                                    <a:gd name="T75" fmla="*/ 33 h 275"/>
                                    <a:gd name="T76" fmla="*/ 63 w 105"/>
                                    <a:gd name="T77" fmla="*/ 27 h 275"/>
                                    <a:gd name="T78" fmla="*/ 60 w 105"/>
                                    <a:gd name="T79" fmla="*/ 21 h 275"/>
                                    <a:gd name="T80" fmla="*/ 42 w 105"/>
                                    <a:gd name="T81" fmla="*/ 24 h 275"/>
                                    <a:gd name="T82" fmla="*/ 39 w 105"/>
                                    <a:gd name="T83" fmla="*/ 33 h 275"/>
                                    <a:gd name="T84" fmla="*/ 33 w 105"/>
                                    <a:gd name="T85" fmla="*/ 42 h 275"/>
                                    <a:gd name="T86" fmla="*/ 30 w 105"/>
                                    <a:gd name="T87" fmla="*/ 60 h 275"/>
                                    <a:gd name="T88" fmla="*/ 24 w 105"/>
                                    <a:gd name="T89" fmla="*/ 78 h 275"/>
                                    <a:gd name="T90" fmla="*/ 21 w 105"/>
                                    <a:gd name="T91" fmla="*/ 174 h 275"/>
                                    <a:gd name="T92" fmla="*/ 27 w 105"/>
                                    <a:gd name="T93" fmla="*/ 201 h 275"/>
                                    <a:gd name="T94" fmla="*/ 30 w 105"/>
                                    <a:gd name="T95" fmla="*/ 225 h 275"/>
                                    <a:gd name="T96" fmla="*/ 36 w 105"/>
                                    <a:gd name="T97" fmla="*/ 237 h 275"/>
                                    <a:gd name="T98" fmla="*/ 39 w 105"/>
                                    <a:gd name="T99" fmla="*/ 246 h 275"/>
                                    <a:gd name="T100" fmla="*/ 45 w 105"/>
                                    <a:gd name="T101" fmla="*/ 252 h 275"/>
                                    <a:gd name="T102" fmla="*/ 60 w 105"/>
                                    <a:gd name="T103" fmla="*/ 252 h 275"/>
                                    <a:gd name="T104" fmla="*/ 66 w 105"/>
                                    <a:gd name="T105" fmla="*/ 246 h 275"/>
                                    <a:gd name="T106" fmla="*/ 69 w 105"/>
                                    <a:gd name="T107" fmla="*/ 237 h 275"/>
                                    <a:gd name="T108" fmla="*/ 75 w 105"/>
                                    <a:gd name="T109" fmla="*/ 225 h 275"/>
                                    <a:gd name="T110" fmla="*/ 78 w 105"/>
                                    <a:gd name="T111" fmla="*/ 201 h 275"/>
                                    <a:gd name="T112" fmla="*/ 84 w 105"/>
                                    <a:gd name="T113" fmla="*/ 174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5" h="275">
                                      <a:moveTo>
                                        <a:pt x="105" y="138"/>
                                      </a:moveTo>
                                      <a:lnTo>
                                        <a:pt x="105" y="108"/>
                                      </a:lnTo>
                                      <a:lnTo>
                                        <a:pt x="102" y="105"/>
                                      </a:lnTo>
                                      <a:lnTo>
                                        <a:pt x="102" y="81"/>
                                      </a:lnTo>
                                      <a:lnTo>
                                        <a:pt x="99" y="81"/>
                                      </a:lnTo>
                                      <a:lnTo>
                                        <a:pt x="99" y="66"/>
                                      </a:lnTo>
                                      <a:lnTo>
                                        <a:pt x="96" y="66"/>
                                      </a:lnTo>
                                      <a:lnTo>
                                        <a:pt x="96" y="54"/>
                                      </a:lnTo>
                                      <a:lnTo>
                                        <a:pt x="93" y="54"/>
                                      </a:lnTo>
                                      <a:lnTo>
                                        <a:pt x="93" y="45"/>
                                      </a:lnTo>
                                      <a:lnTo>
                                        <a:pt x="90" y="45"/>
                                      </a:lnTo>
                                      <a:lnTo>
                                        <a:pt x="90" y="36"/>
                                      </a:lnTo>
                                      <a:lnTo>
                                        <a:pt x="87" y="36"/>
                                      </a:lnTo>
                                      <a:lnTo>
                                        <a:pt x="87" y="30"/>
                                      </a:lnTo>
                                      <a:lnTo>
                                        <a:pt x="84" y="30"/>
                                      </a:lnTo>
                                      <a:lnTo>
                                        <a:pt x="84" y="24"/>
                                      </a:lnTo>
                                      <a:lnTo>
                                        <a:pt x="81" y="21"/>
                                      </a:lnTo>
                                      <a:lnTo>
                                        <a:pt x="81" y="18"/>
                                      </a:lnTo>
                                      <a:lnTo>
                                        <a:pt x="78" y="18"/>
                                      </a:lnTo>
                                      <a:lnTo>
                                        <a:pt x="78" y="15"/>
                                      </a:lnTo>
                                      <a:lnTo>
                                        <a:pt x="75" y="15"/>
                                      </a:lnTo>
                                      <a:lnTo>
                                        <a:pt x="75" y="12"/>
                                      </a:lnTo>
                                      <a:lnTo>
                                        <a:pt x="69" y="6"/>
                                      </a:lnTo>
                                      <a:lnTo>
                                        <a:pt x="66" y="6"/>
                                      </a:lnTo>
                                      <a:lnTo>
                                        <a:pt x="66" y="3"/>
                                      </a:lnTo>
                                      <a:lnTo>
                                        <a:pt x="63" y="3"/>
                                      </a:lnTo>
                                      <a:lnTo>
                                        <a:pt x="60" y="0"/>
                                      </a:lnTo>
                                      <a:lnTo>
                                        <a:pt x="45" y="0"/>
                                      </a:lnTo>
                                      <a:lnTo>
                                        <a:pt x="42" y="3"/>
                                      </a:lnTo>
                                      <a:lnTo>
                                        <a:pt x="39" y="3"/>
                                      </a:lnTo>
                                      <a:lnTo>
                                        <a:pt x="39" y="6"/>
                                      </a:lnTo>
                                      <a:lnTo>
                                        <a:pt x="36" y="6"/>
                                      </a:lnTo>
                                      <a:lnTo>
                                        <a:pt x="30" y="12"/>
                                      </a:lnTo>
                                      <a:lnTo>
                                        <a:pt x="30" y="15"/>
                                      </a:lnTo>
                                      <a:lnTo>
                                        <a:pt x="27" y="15"/>
                                      </a:lnTo>
                                      <a:lnTo>
                                        <a:pt x="27" y="18"/>
                                      </a:lnTo>
                                      <a:lnTo>
                                        <a:pt x="21" y="24"/>
                                      </a:lnTo>
                                      <a:lnTo>
                                        <a:pt x="21" y="30"/>
                                      </a:lnTo>
                                      <a:lnTo>
                                        <a:pt x="18" y="30"/>
                                      </a:lnTo>
                                      <a:lnTo>
                                        <a:pt x="18" y="36"/>
                                      </a:lnTo>
                                      <a:lnTo>
                                        <a:pt x="15" y="36"/>
                                      </a:lnTo>
                                      <a:lnTo>
                                        <a:pt x="15" y="45"/>
                                      </a:lnTo>
                                      <a:lnTo>
                                        <a:pt x="12" y="45"/>
                                      </a:lnTo>
                                      <a:lnTo>
                                        <a:pt x="12" y="54"/>
                                      </a:lnTo>
                                      <a:lnTo>
                                        <a:pt x="9" y="54"/>
                                      </a:lnTo>
                                      <a:lnTo>
                                        <a:pt x="9" y="66"/>
                                      </a:lnTo>
                                      <a:lnTo>
                                        <a:pt x="6" y="66"/>
                                      </a:lnTo>
                                      <a:lnTo>
                                        <a:pt x="6" y="81"/>
                                      </a:lnTo>
                                      <a:lnTo>
                                        <a:pt x="3" y="81"/>
                                      </a:lnTo>
                                      <a:lnTo>
                                        <a:pt x="3" y="105"/>
                                      </a:lnTo>
                                      <a:lnTo>
                                        <a:pt x="0" y="108"/>
                                      </a:lnTo>
                                      <a:lnTo>
                                        <a:pt x="0" y="168"/>
                                      </a:lnTo>
                                      <a:lnTo>
                                        <a:pt x="3" y="171"/>
                                      </a:lnTo>
                                      <a:lnTo>
                                        <a:pt x="3" y="195"/>
                                      </a:lnTo>
                                      <a:lnTo>
                                        <a:pt x="6" y="195"/>
                                      </a:lnTo>
                                      <a:lnTo>
                                        <a:pt x="6" y="210"/>
                                      </a:lnTo>
                                      <a:lnTo>
                                        <a:pt x="9" y="210"/>
                                      </a:lnTo>
                                      <a:lnTo>
                                        <a:pt x="9" y="222"/>
                                      </a:lnTo>
                                      <a:lnTo>
                                        <a:pt x="12" y="222"/>
                                      </a:lnTo>
                                      <a:lnTo>
                                        <a:pt x="12" y="231"/>
                                      </a:lnTo>
                                      <a:lnTo>
                                        <a:pt x="15" y="231"/>
                                      </a:lnTo>
                                      <a:lnTo>
                                        <a:pt x="15" y="240"/>
                                      </a:lnTo>
                                      <a:lnTo>
                                        <a:pt x="18" y="240"/>
                                      </a:lnTo>
                                      <a:lnTo>
                                        <a:pt x="18" y="246"/>
                                      </a:lnTo>
                                      <a:lnTo>
                                        <a:pt x="21" y="246"/>
                                      </a:lnTo>
                                      <a:lnTo>
                                        <a:pt x="21" y="252"/>
                                      </a:lnTo>
                                      <a:lnTo>
                                        <a:pt x="27" y="258"/>
                                      </a:lnTo>
                                      <a:lnTo>
                                        <a:pt x="27" y="261"/>
                                      </a:lnTo>
                                      <a:lnTo>
                                        <a:pt x="30" y="261"/>
                                      </a:lnTo>
                                      <a:lnTo>
                                        <a:pt x="30" y="264"/>
                                      </a:lnTo>
                                      <a:lnTo>
                                        <a:pt x="36" y="270"/>
                                      </a:lnTo>
                                      <a:lnTo>
                                        <a:pt x="39" y="270"/>
                                      </a:lnTo>
                                      <a:lnTo>
                                        <a:pt x="39" y="272"/>
                                      </a:lnTo>
                                      <a:lnTo>
                                        <a:pt x="42" y="272"/>
                                      </a:lnTo>
                                      <a:lnTo>
                                        <a:pt x="45" y="275"/>
                                      </a:lnTo>
                                      <a:lnTo>
                                        <a:pt x="60" y="275"/>
                                      </a:lnTo>
                                      <a:lnTo>
                                        <a:pt x="63" y="272"/>
                                      </a:lnTo>
                                      <a:lnTo>
                                        <a:pt x="66" y="272"/>
                                      </a:lnTo>
                                      <a:lnTo>
                                        <a:pt x="66" y="270"/>
                                      </a:lnTo>
                                      <a:lnTo>
                                        <a:pt x="69" y="270"/>
                                      </a:lnTo>
                                      <a:lnTo>
                                        <a:pt x="75" y="264"/>
                                      </a:lnTo>
                                      <a:lnTo>
                                        <a:pt x="75" y="261"/>
                                      </a:lnTo>
                                      <a:lnTo>
                                        <a:pt x="78" y="261"/>
                                      </a:lnTo>
                                      <a:lnTo>
                                        <a:pt x="78" y="258"/>
                                      </a:lnTo>
                                      <a:lnTo>
                                        <a:pt x="81" y="258"/>
                                      </a:lnTo>
                                      <a:lnTo>
                                        <a:pt x="81" y="255"/>
                                      </a:lnTo>
                                      <a:lnTo>
                                        <a:pt x="84" y="252"/>
                                      </a:lnTo>
                                      <a:lnTo>
                                        <a:pt x="84" y="246"/>
                                      </a:lnTo>
                                      <a:lnTo>
                                        <a:pt x="87" y="246"/>
                                      </a:lnTo>
                                      <a:lnTo>
                                        <a:pt x="87" y="240"/>
                                      </a:lnTo>
                                      <a:lnTo>
                                        <a:pt x="90" y="240"/>
                                      </a:lnTo>
                                      <a:lnTo>
                                        <a:pt x="90" y="231"/>
                                      </a:lnTo>
                                      <a:lnTo>
                                        <a:pt x="93" y="231"/>
                                      </a:lnTo>
                                      <a:lnTo>
                                        <a:pt x="93" y="222"/>
                                      </a:lnTo>
                                      <a:lnTo>
                                        <a:pt x="96" y="222"/>
                                      </a:lnTo>
                                      <a:lnTo>
                                        <a:pt x="96" y="210"/>
                                      </a:lnTo>
                                      <a:lnTo>
                                        <a:pt x="99" y="210"/>
                                      </a:lnTo>
                                      <a:lnTo>
                                        <a:pt x="99" y="195"/>
                                      </a:lnTo>
                                      <a:lnTo>
                                        <a:pt x="102" y="195"/>
                                      </a:lnTo>
                                      <a:lnTo>
                                        <a:pt x="102" y="171"/>
                                      </a:lnTo>
                                      <a:lnTo>
                                        <a:pt x="105" y="168"/>
                                      </a:lnTo>
                                      <a:lnTo>
                                        <a:pt x="105" y="138"/>
                                      </a:lnTo>
                                      <a:lnTo>
                                        <a:pt x="84" y="138"/>
                                      </a:lnTo>
                                      <a:lnTo>
                                        <a:pt x="84" y="102"/>
                                      </a:lnTo>
                                      <a:lnTo>
                                        <a:pt x="81" y="99"/>
                                      </a:lnTo>
                                      <a:lnTo>
                                        <a:pt x="81" y="78"/>
                                      </a:lnTo>
                                      <a:lnTo>
                                        <a:pt x="78" y="75"/>
                                      </a:lnTo>
                                      <a:lnTo>
                                        <a:pt x="78" y="60"/>
                                      </a:lnTo>
                                      <a:lnTo>
                                        <a:pt x="75" y="60"/>
                                      </a:lnTo>
                                      <a:lnTo>
                                        <a:pt x="75" y="51"/>
                                      </a:lnTo>
                                      <a:lnTo>
                                        <a:pt x="72" y="48"/>
                                      </a:lnTo>
                                      <a:lnTo>
                                        <a:pt x="72" y="42"/>
                                      </a:lnTo>
                                      <a:lnTo>
                                        <a:pt x="69" y="39"/>
                                      </a:lnTo>
                                      <a:lnTo>
                                        <a:pt x="69" y="33"/>
                                      </a:lnTo>
                                      <a:lnTo>
                                        <a:pt x="66" y="33"/>
                                      </a:lnTo>
                                      <a:lnTo>
                                        <a:pt x="66" y="30"/>
                                      </a:lnTo>
                                      <a:lnTo>
                                        <a:pt x="63" y="27"/>
                                      </a:lnTo>
                                      <a:lnTo>
                                        <a:pt x="63" y="24"/>
                                      </a:lnTo>
                                      <a:lnTo>
                                        <a:pt x="60" y="24"/>
                                      </a:lnTo>
                                      <a:lnTo>
                                        <a:pt x="60" y="21"/>
                                      </a:lnTo>
                                      <a:lnTo>
                                        <a:pt x="45" y="21"/>
                                      </a:lnTo>
                                      <a:lnTo>
                                        <a:pt x="45" y="24"/>
                                      </a:lnTo>
                                      <a:lnTo>
                                        <a:pt x="42" y="24"/>
                                      </a:lnTo>
                                      <a:lnTo>
                                        <a:pt x="42" y="27"/>
                                      </a:lnTo>
                                      <a:lnTo>
                                        <a:pt x="39" y="30"/>
                                      </a:lnTo>
                                      <a:lnTo>
                                        <a:pt x="39" y="33"/>
                                      </a:lnTo>
                                      <a:lnTo>
                                        <a:pt x="36" y="33"/>
                                      </a:lnTo>
                                      <a:lnTo>
                                        <a:pt x="36" y="39"/>
                                      </a:lnTo>
                                      <a:lnTo>
                                        <a:pt x="33" y="42"/>
                                      </a:lnTo>
                                      <a:lnTo>
                                        <a:pt x="33" y="48"/>
                                      </a:lnTo>
                                      <a:lnTo>
                                        <a:pt x="30" y="51"/>
                                      </a:lnTo>
                                      <a:lnTo>
                                        <a:pt x="30" y="60"/>
                                      </a:lnTo>
                                      <a:lnTo>
                                        <a:pt x="27" y="60"/>
                                      </a:lnTo>
                                      <a:lnTo>
                                        <a:pt x="27" y="75"/>
                                      </a:lnTo>
                                      <a:lnTo>
                                        <a:pt x="24" y="78"/>
                                      </a:lnTo>
                                      <a:lnTo>
                                        <a:pt x="24" y="99"/>
                                      </a:lnTo>
                                      <a:lnTo>
                                        <a:pt x="21" y="102"/>
                                      </a:lnTo>
                                      <a:lnTo>
                                        <a:pt x="21" y="174"/>
                                      </a:lnTo>
                                      <a:lnTo>
                                        <a:pt x="24" y="177"/>
                                      </a:lnTo>
                                      <a:lnTo>
                                        <a:pt x="24" y="198"/>
                                      </a:lnTo>
                                      <a:lnTo>
                                        <a:pt x="27" y="201"/>
                                      </a:lnTo>
                                      <a:lnTo>
                                        <a:pt x="27" y="216"/>
                                      </a:lnTo>
                                      <a:lnTo>
                                        <a:pt x="30" y="216"/>
                                      </a:lnTo>
                                      <a:lnTo>
                                        <a:pt x="30" y="225"/>
                                      </a:lnTo>
                                      <a:lnTo>
                                        <a:pt x="33" y="228"/>
                                      </a:lnTo>
                                      <a:lnTo>
                                        <a:pt x="33" y="234"/>
                                      </a:lnTo>
                                      <a:lnTo>
                                        <a:pt x="36" y="237"/>
                                      </a:lnTo>
                                      <a:lnTo>
                                        <a:pt x="36" y="243"/>
                                      </a:lnTo>
                                      <a:lnTo>
                                        <a:pt x="39" y="243"/>
                                      </a:lnTo>
                                      <a:lnTo>
                                        <a:pt x="39" y="246"/>
                                      </a:lnTo>
                                      <a:lnTo>
                                        <a:pt x="42" y="249"/>
                                      </a:lnTo>
                                      <a:lnTo>
                                        <a:pt x="42" y="252"/>
                                      </a:lnTo>
                                      <a:lnTo>
                                        <a:pt x="45" y="252"/>
                                      </a:lnTo>
                                      <a:lnTo>
                                        <a:pt x="45" y="255"/>
                                      </a:lnTo>
                                      <a:lnTo>
                                        <a:pt x="60" y="255"/>
                                      </a:lnTo>
                                      <a:lnTo>
                                        <a:pt x="60" y="252"/>
                                      </a:lnTo>
                                      <a:lnTo>
                                        <a:pt x="63" y="252"/>
                                      </a:lnTo>
                                      <a:lnTo>
                                        <a:pt x="63" y="249"/>
                                      </a:lnTo>
                                      <a:lnTo>
                                        <a:pt x="66" y="246"/>
                                      </a:lnTo>
                                      <a:lnTo>
                                        <a:pt x="66" y="243"/>
                                      </a:lnTo>
                                      <a:lnTo>
                                        <a:pt x="69" y="243"/>
                                      </a:lnTo>
                                      <a:lnTo>
                                        <a:pt x="69" y="237"/>
                                      </a:lnTo>
                                      <a:lnTo>
                                        <a:pt x="72" y="234"/>
                                      </a:lnTo>
                                      <a:lnTo>
                                        <a:pt x="72" y="228"/>
                                      </a:lnTo>
                                      <a:lnTo>
                                        <a:pt x="75" y="225"/>
                                      </a:lnTo>
                                      <a:lnTo>
                                        <a:pt x="75" y="216"/>
                                      </a:lnTo>
                                      <a:lnTo>
                                        <a:pt x="78" y="216"/>
                                      </a:lnTo>
                                      <a:lnTo>
                                        <a:pt x="78" y="201"/>
                                      </a:lnTo>
                                      <a:lnTo>
                                        <a:pt x="81" y="198"/>
                                      </a:lnTo>
                                      <a:lnTo>
                                        <a:pt x="81" y="177"/>
                                      </a:lnTo>
                                      <a:lnTo>
                                        <a:pt x="84" y="174"/>
                                      </a:lnTo>
                                      <a:lnTo>
                                        <a:pt x="84" y="138"/>
                                      </a:lnTo>
                                      <a:lnTo>
                                        <a:pt x="105" y="1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49"/>
                              <wps:cNvSpPr>
                                <a:spLocks/>
                              </wps:cNvSpPr>
                              <wps:spPr bwMode="auto">
                                <a:xfrm>
                                  <a:off x="1496695" y="707390"/>
                                  <a:ext cx="227330" cy="11430"/>
                                </a:xfrm>
                                <a:custGeom>
                                  <a:avLst/>
                                  <a:gdLst>
                                    <a:gd name="T0" fmla="*/ 9 w 358"/>
                                    <a:gd name="T1" fmla="*/ 0 h 18"/>
                                    <a:gd name="T2" fmla="*/ 3 w 358"/>
                                    <a:gd name="T3" fmla="*/ 0 h 18"/>
                                    <a:gd name="T4" fmla="*/ 3 w 358"/>
                                    <a:gd name="T5" fmla="*/ 3 h 18"/>
                                    <a:gd name="T6" fmla="*/ 0 w 358"/>
                                    <a:gd name="T7" fmla="*/ 3 h 18"/>
                                    <a:gd name="T8" fmla="*/ 0 w 358"/>
                                    <a:gd name="T9" fmla="*/ 12 h 18"/>
                                    <a:gd name="T10" fmla="*/ 6 w 358"/>
                                    <a:gd name="T11" fmla="*/ 18 h 18"/>
                                    <a:gd name="T12" fmla="*/ 349 w 358"/>
                                    <a:gd name="T13" fmla="*/ 18 h 18"/>
                                    <a:gd name="T14" fmla="*/ 352 w 358"/>
                                    <a:gd name="T15" fmla="*/ 15 h 18"/>
                                    <a:gd name="T16" fmla="*/ 355 w 358"/>
                                    <a:gd name="T17" fmla="*/ 15 h 18"/>
                                    <a:gd name="T18" fmla="*/ 355 w 358"/>
                                    <a:gd name="T19" fmla="*/ 12 h 18"/>
                                    <a:gd name="T20" fmla="*/ 358 w 358"/>
                                    <a:gd name="T21" fmla="*/ 9 h 18"/>
                                    <a:gd name="T22" fmla="*/ 358 w 358"/>
                                    <a:gd name="T23" fmla="*/ 6 h 18"/>
                                    <a:gd name="T24" fmla="*/ 352 w 358"/>
                                    <a:gd name="T25" fmla="*/ 0 h 18"/>
                                    <a:gd name="T26" fmla="*/ 349 w 358"/>
                                    <a:gd name="T27" fmla="*/ 0 h 18"/>
                                    <a:gd name="T28" fmla="*/ 9 w 358"/>
                                    <a:gd name="T29"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8" h="18">
                                      <a:moveTo>
                                        <a:pt x="9" y="0"/>
                                      </a:moveTo>
                                      <a:lnTo>
                                        <a:pt x="3" y="0"/>
                                      </a:lnTo>
                                      <a:lnTo>
                                        <a:pt x="3" y="3"/>
                                      </a:lnTo>
                                      <a:lnTo>
                                        <a:pt x="0" y="3"/>
                                      </a:lnTo>
                                      <a:lnTo>
                                        <a:pt x="0" y="12"/>
                                      </a:lnTo>
                                      <a:lnTo>
                                        <a:pt x="6" y="18"/>
                                      </a:lnTo>
                                      <a:lnTo>
                                        <a:pt x="349" y="18"/>
                                      </a:lnTo>
                                      <a:lnTo>
                                        <a:pt x="352" y="15"/>
                                      </a:lnTo>
                                      <a:lnTo>
                                        <a:pt x="355" y="15"/>
                                      </a:lnTo>
                                      <a:lnTo>
                                        <a:pt x="355" y="12"/>
                                      </a:lnTo>
                                      <a:lnTo>
                                        <a:pt x="358" y="9"/>
                                      </a:lnTo>
                                      <a:lnTo>
                                        <a:pt x="358" y="6"/>
                                      </a:lnTo>
                                      <a:lnTo>
                                        <a:pt x="352" y="0"/>
                                      </a:lnTo>
                                      <a:lnTo>
                                        <a:pt x="349" y="0"/>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Oval 250"/>
                              <wps:cNvSpPr>
                                <a:spLocks noChangeArrowheads="1"/>
                              </wps:cNvSpPr>
                              <wps:spPr bwMode="auto">
                                <a:xfrm>
                                  <a:off x="1341120" y="590550"/>
                                  <a:ext cx="234950" cy="245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 name="Oval 251"/>
                              <wps:cNvSpPr>
                                <a:spLocks noChangeArrowheads="1"/>
                              </wps:cNvSpPr>
                              <wps:spPr bwMode="auto">
                                <a:xfrm>
                                  <a:off x="1051560" y="902970"/>
                                  <a:ext cx="234950" cy="245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AutoShape 252"/>
                              <wps:cNvCnPr>
                                <a:cxnSpLocks noChangeShapeType="1"/>
                                <a:stCxn id="284" idx="3"/>
                                <a:endCxn id="283" idx="3"/>
                              </wps:cNvCnPr>
                              <wps:spPr bwMode="auto">
                                <a:xfrm>
                                  <a:off x="680085" y="564515"/>
                                  <a:ext cx="500380" cy="1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Oval 253"/>
                              <wps:cNvSpPr>
                                <a:spLocks noChangeArrowheads="1"/>
                              </wps:cNvSpPr>
                              <wps:spPr bwMode="auto">
                                <a:xfrm>
                                  <a:off x="574040" y="762635"/>
                                  <a:ext cx="234950" cy="245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7" name="Oval 254"/>
                              <wps:cNvSpPr>
                                <a:spLocks noChangeArrowheads="1"/>
                              </wps:cNvSpPr>
                              <wps:spPr bwMode="auto">
                                <a:xfrm>
                                  <a:off x="321945" y="775970"/>
                                  <a:ext cx="234950" cy="245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8" name="Oval 255"/>
                              <wps:cNvSpPr>
                                <a:spLocks noChangeArrowheads="1"/>
                              </wps:cNvSpPr>
                              <wps:spPr bwMode="auto">
                                <a:xfrm>
                                  <a:off x="0" y="874395"/>
                                  <a:ext cx="234950" cy="245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Zone de dessin 319" o:spid="_x0000_s1026" editas="canvas" style="width:136.8pt;height:125.6pt;mso-position-horizontal-relative:char;mso-position-vertical-relative:line" coordsize="17373,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">
                      <v:shape id="_x0000_s1027" type="#_x0000_t75" style="position:absolute;width:17373;height:15951;visibility:visible;mso-wrap-style:square">
                        <v:fill o:detectmouseclick="t"/>
                        <v:path o:connecttype="none"/>
                      </v:shape>
                      <v:group id="Group 8" o:spid="_x0000_s1028" style="position:absolute;left:19;top:3384;width:13468;height:7607" coordorigin="3,533" coordsize="2121,1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9" o:spid="_x0000_s1029" style="position:absolute;left:3;top:533;width:2121;height:644;visibility:visible;mso-wrap-style:square;v-text-anchor:top" coordsize="212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d+cQA&#10;AADbAAAADwAAAGRycy9kb3ducmV2LnhtbESPT2sCMRTE74LfIbxCb5pVqchqlCIUhYVCdT14e27e&#10;/sHNyzaJuv32TaHgcZiZ3zCrTW9acSfnG8sKJuMEBHFhdcOVgvz4MVqA8AFZY2uZFPyQh816OFhh&#10;qu2Dv+h+CJWIEPYpKqhD6FIpfVGTQT+2HXH0SusMhihdJbXDR4SbVk6TZC4NNhwXauxoW1NxPdyM&#10;gtO5yssdTjLrkuw7v2SfoWxuSr2+9O9LEIH68Az/t/dawds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nfnEAAAA2wAAAA8AAAAAAAAAAAAAAAAAmAIAAGRycy9k&#10;b3ducmV2LnhtbFBLBQYAAAAABAAEAPUAAACJAwAAAAA=&#10;" path="m2121,323r,-21l2118,299r,-6l2115,287r-3,-6l2112,275r-3,-6l2106,263r-6,-3l2097,254r-2,-6l2089,242r-3,-6l2080,233r-6,-6l2071,221r-12,-11l2050,207r-12,-12l2029,189r-6,-3l2014,180r-9,-6l1996,171r-9,-6l1978,162r-9,-6l1960,150r-9,-3l1939,141r-9,-3l1918,132r-8,-3l1898,123r-12,-3l1874,114r-12,-3l1850,105r-12,-3l1823,99r-12,-6l1799,90r-15,-3l1772,81r-15,-3l1742,75r-14,-3l1716,69r-15,-3l1686,60r-15,-3l1656,54r-18,-3l1623,48r-15,-3l1593,42r-18,-3l1560,39r-17,-3l1528,33r-18,-3l1492,27r-15,l1459,24r-18,-3l1423,18r-15,l1390,15r-18,l1355,12r-18,l1319,9r-18,l1283,6r-36,l1229,3r-56,l1155,,967,,949,3r-57,l874,6r-36,l820,9r-17,l785,12r-18,l749,15r-18,l713,18r-15,l680,21r-18,3l644,27r-14,l612,30r-18,3l579,36r-18,3l546,39r-15,3l513,45r-15,3l483,51r-18,3l451,57r-15,3l421,66r-15,3l394,72r-15,3l364,78r-15,3l337,87r-15,3l310,93r-12,6l283,102r-12,3l260,111r-12,3l236,120r-12,3l212,129r-9,3l191,138r-9,3l170,147r-9,3l152,156r-9,6l134,165r-9,6l116,174r-9,6l98,186r-6,3l84,195,72,207r-9,3l51,221r-3,6l42,233r-6,3l33,242r-6,6l24,254r-3,6l15,263r-3,6l9,275r,6l6,287r-3,6l3,299,,302r,39l3,344r,6l6,356r3,6l9,368r3,6l15,380r6,3l24,389r3,6l33,401r3,6l42,410r6,6l51,422r12,12l72,437r12,12l92,455r6,3l107,464r9,6l125,473r9,6l143,485r9,3l161,494r9,3l182,503r9,3l203,512r9,3l224,521r12,3l248,530r12,3l271,539r12,3l298,545r12,6l322,554r15,3l349,563r15,3l379,569r15,3l406,575r15,3l436,584r15,3l465,590r18,3l498,596r15,3l531,602r15,3l561,605r18,3l594,611r18,3l630,617r14,l662,620r18,3l698,626r15,l731,629r18,l767,632r18,l803,635r17,l838,638r36,l892,641r57,l967,644r188,l1173,641r56,l1247,638r36,l1301,635r18,l1337,632r18,l1372,629r18,l1408,626r15,l1441,623r18,-3l1477,617r15,l1510,614r18,-3l1543,608r17,-3l1575,605r18,-3l1608,599r15,-3l1638,593r18,-3l1671,587r15,-3l1701,578r15,-3l1728,572r14,-3l1757,566r15,-3l1784,557r15,-3l1811,551r12,-6l1838,542r12,-3l1862,533r12,-3l1886,524r12,-3l1910,515r8,-3l1930,506r9,-3l1951,497r9,-3l1969,488r9,-3l1987,479r9,-6l2005,470r9,-6l2023,458r6,-3l2038,449r12,-12l2059,434r12,-12l2074,416r6,-6l2086,407r3,-6l2095,395r2,-6l2100,383r6,-3l2109,374r3,-6l2112,362r3,-6l2118,350r,-6l2121,341r,-18l2115,323r,-18l2112,299r,-6l2109,287r-3,-6l2106,278r-3,-6l2100,266r-3,-6l2092,257r-3,-6l2086,245r-6,-6l2074,236r-3,-6l2059,219r-6,-3l2047,210r-9,-6l2032,201r-9,-6l2017,189r-9,-3l2002,180r-9,-3l1984,171r-9,-3l1966,162r-12,-6l1945,153r-9,-6l1924,144r-9,-6l1904,135r-12,-3l1880,126r-12,-3l1856,117r-12,-3l1832,111r-12,-6l1808,102r-15,-3l1781,96r-15,-6l1754,87r-15,-3l1725,81r-15,-3l1695,75r-15,-3l1665,69r-15,-3l1635,63r-15,-3l1605,57r-15,-3l1572,51r-15,-3l1540,45r-15,-3l1507,42r-15,-3l1474,36r-18,-3l1441,33r-18,-3l1405,30r-18,-3l1369,27r-17,-3l1334,24r-18,-3l1298,21r-18,-3l1244,18r-18,-3l1173,15r-18,-3l967,12r-18,3l895,15r-18,3l841,18r-18,3l806,21r-18,3l770,24r-18,3l734,27r-18,3l698,30r-18,3l665,33r-18,3l630,39r-15,3l597,42r-15,3l564,48r-15,3l534,54r-18,3l501,60r-15,3l471,66r-15,3l442,72r-15,3l412,78r-15,3l382,84r-15,3l355,90r-15,6l328,99r-15,3l301,105r-12,6l277,114r-11,3l254,123r-12,3l230,132r-12,3l206,138r-9,6l185,147r-9,6l167,156r-12,6l146,168r-9,3l128,177r-9,3l113,186r-9,3l98,195r-9,6l84,204r-9,6l69,216r-6,3l51,230r-3,6l42,239r-6,6l33,251r-3,6l24,260r-3,6l18,272r-3,6l15,281r-3,6l9,293r,6l6,305r,33l9,344r,6l12,356r3,6l15,365r3,6l21,377r3,6l30,386r3,6l36,398r6,6l48,407r3,6l63,425r6,3l75,434r9,6l89,443r9,6l104,455r9,3l119,464r9,3l137,473r9,6l155,482r12,6l176,491r9,6l197,500r9,6l218,509r12,3l242,518r12,3l266,527r11,3l289,533r12,6l313,542r15,3l340,548r15,6l367,557r15,3l397,563r15,3l427,569r15,3l456,575r15,3l486,581r15,3l516,587r18,3l549,593r15,3l582,599r15,3l615,602r15,3l647,608r18,3l680,611r18,3l716,614r18,3l752,617r18,3l788,620r18,3l823,623r18,3l877,626r18,3l949,629r18,3l1155,632r18,-3l1226,629r18,-3l1280,626r18,-3l1316,623r18,-3l1352,620r17,-3l1387,617r18,-3l1423,614r18,-3l1456,611r18,-3l1492,605r15,-3l1525,602r15,-3l1557,596r15,-3l1590,590r15,-3l1620,584r15,-3l1650,578r15,-3l1680,572r15,-3l1710,566r15,-3l1739,560r15,-3l1766,554r15,-6l1793,545r15,-3l1820,539r12,-6l1844,530r12,-3l1868,521r12,-3l1892,512r12,-3l1915,506r9,-6l1936,497r9,-6l1954,488r12,-6l1975,479r9,-6l1993,467r9,-3l2008,458r9,-3l2023,449r9,-6l2038,440r9,-6l2053,428r6,-3l2071,413r3,-6l2080,404r6,-6l2089,392r3,-6l2097,383r3,-6l2103,371r3,-6l2106,362r3,-6l2112,350r,-6l2115,338r,-15l2121,323xe" fillcolor="black" stroked="f">
                          <v:path arrowok="t" o:connecttype="custom" o:connectlocs="2100,260;2038,195;1951,147;1838,102;1701,66;1543,36;1372,15;967,0;731,15;561,39;406,69;271,105;161,150;72,207;15,263;3,350;36,407;116,470;212,515;337,557;483,593;644,617;820,635;1283,638;1459,620;1623,596;1772,563;1898,521;1996,473;2080,410;2115,356;2106,281;2071,230;1993,177;1892,132;1766,90;1620,60;1456,33;1280,18;823,21;647,36;486,63;340,96;218,135;119,180;48,236;12,287;18,371;69,428;146,479;254,521;382,560;534,590;698,614;895,629;1334,620;1507,602;1665,575;1808,542;1924,500;2017,455;2086,398;2112,344" o:connectangles="0,0,0,0,0,0,0,0,0,0,0,0,0,0,0,0,0,0,0,0,0,0,0,0,0,0,0,0,0,0,0,0,0,0,0,0,0,0,0,0,0,0,0,0,0,0,0,0,0,0,0,0,0,0,0,0,0,0,0,0,0,0,0"/>
                        </v:shape>
                        <v:shape id="Freeform 10" o:spid="_x0000_s1030" style="position:absolute;left:3;top:1383;width:2121;height:348;visibility:visible;mso-wrap-style:square;v-text-anchor:top" coordsize="212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4qcMA&#10;AADbAAAADwAAAGRycy9kb3ducmV2LnhtbESPUWvCQBCE3wv9D8cW+lL0YrEiqaeoKPhqmh+wza1J&#10;am4vZM8Y/fW9gtDHYWa+YRarwTWqp05qzwYm4wQUceFtzaWB/Gs/moOSgGyx8UwGbiSwWj4/LTC1&#10;/spH6rNQqghhSdFAFUKbai1FRQ5l7Fvi6J185zBE2ZXadniNcNfo9ySZaYc1x4UKW9pWVJyzizNQ&#10;Tt+yXX6S7LzJ+/tPc5Dv+0yMeX0Z1p+gAg3hP/xoH6yBjy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4qcMAAADbAAAADwAAAAAAAAAAAAAAAACYAgAAZHJzL2Rv&#10;d25yZXYueG1sUEsFBgAAAAAEAAQA9QAAAIgDAAAAAA==&#10;" path="m6,3l6,,,,,21,3,36r9,18l21,72,33,87r15,18l63,120r21,15l104,150r24,15l155,180r27,15l212,207r33,15l277,234r36,12l349,258r39,9l427,279r41,9l513,297r45,9l603,312r47,6l698,327r48,3l797,336r50,3l901,342r51,3l1005,345r57,3l1116,345r54,l1220,342r54,-3l1325,336r50,-6l1423,327r48,-9l1519,312r44,-6l1608,297r45,-9l1692,279r41,-12l1772,258r36,-12l1844,234r33,-12l1910,207r26,-12l1966,180r24,-15l2014,150r21,-15l2056,120r15,-15l2086,87r11,-15l2106,54r9,-18l2118,21r3,-18l2121,r-6,l2115,3r-3,15l2109,36r-9,15l2095,69r-12,15l2050,117r-18,15l2011,147r-24,15l1963,174r-30,15l1907,201r-33,15l1841,228r-36,12l1769,252r-39,9l1692,273r-42,9l1608,291r-45,9l1519,306r-48,6l1423,321r-48,3l1325,330r-51,3l1220,336r-50,3l1116,339r-54,3l1005,339r-53,l901,336r-54,-3l797,330r-51,-6l698,321r-48,-9l603,306r-45,-6l513,291r-42,-9l430,273,388,261r-36,-9l313,240,277,228,245,216,215,201,185,189,158,174,131,162,107,147,87,132,69,117,51,99,39,84,27,69,18,51,9,36,6,18,6,3xe" fillcolor="black" stroked="f">
                          <v:path arrowok="t" o:connecttype="custom" o:connectlocs="0,0;12,54;48,105;104,150;182,195;277,234;388,267;513,297;650,318;797,336;952,345;1116,345;1274,339;1423,327;1563,306;1692,279;1808,246;1910,207;1990,165;2056,120;2097,72;2118,21;2115,0;2112,18;2095,69;2032,132;1963,174;1874,216;1769,252;1650,282;1519,306;1375,324;1220,336;1062,342;901,336;746,324;603,306;471,282;352,252;245,216;158,174;87,132;39,84;9,36" o:connectangles="0,0,0,0,0,0,0,0,0,0,0,0,0,0,0,0,0,0,0,0,0,0,0,0,0,0,0,0,0,0,0,0,0,0,0,0,0,0,0,0,0,0,0,0"/>
                        </v:shape>
                        <v:shape id="Freeform 11" o:spid="_x0000_s1031" style="position:absolute;left:3;top:853;width:6;height:536;visibility:visible;mso-wrap-style:square;v-text-anchor:top" coordsize="6,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zQ8MA&#10;AADbAAAADwAAAGRycy9kb3ducmV2LnhtbESPwWrDMBBE74X8g9hCbo3sQNrEtRJCIeBLwE1Lzou1&#10;ttxaK2OptvP3UaHQ4zAzb5j8MNtOjDT41rGCdJWAIK6cbrlR8PlxetqC8AFZY+eYFNzIw2G/eMgx&#10;027idxovoRERwj5DBSaEPpPSV4Ys+pXriaNXu8FiiHJopB5winDbyXWSPEuLLccFgz29Gaq+Lz9W&#10;gdyU6yY1ZflV3867ItlO1xQnpZaP8/EVRKA5/If/2oVWsHmB3y/xB8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kzQ8MAAADbAAAADwAAAAAAAAAAAAAAAACYAgAAZHJzL2Rv&#10;d25yZXYueG1sUEsFBgAAAAAEAAQA9QAAAIgDAAAAAA==&#10;" path="m6,3l6,,,,,536r3,l3,533r3,l6,3xe" fillcolor="black" stroked="f">
                          <v:path arrowok="t" o:connecttype="custom" o:connectlocs="6,3;6,0;0,0;0,536;3,536;3,533;6,533;6,3" o:connectangles="0,0,0,0,0,0,0,0"/>
                        </v:shape>
                        <v:shape id="Freeform 12" o:spid="_x0000_s1032" style="position:absolute;left:2118;top:853;width:6;height:536;visibility:visible;mso-wrap-style:square;v-text-anchor:top" coordsize="6,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nMb8A&#10;AADbAAAADwAAAGRycy9kb3ducmV2LnhtbERPy4rCMBTdC/MP4Q7MTtMWFKdjLMOA4GagPnB9aa5N&#10;tbkpTbT1781CcHk471Ux2lbcqfeNYwXpLAFBXDndcK3geNhMlyB8QNbYOiYFD/JQrD8mK8y1G3hH&#10;932oRQxhn6MCE0KXS+krQxb9zHXEkTu73mKIsK+l7nGI4baVWZIspMWGY4PBjv4MVdf9zSqQ8zKr&#10;U1OWl/Pj/3ubLIdTioNSX5/j7w+IQGN4i1/urVYwj2Pjl/gD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ZqcxvwAAANsAAAAPAAAAAAAAAAAAAAAAAJgCAABkcnMvZG93bnJl&#10;di54bWxQSwUGAAAAAAQABAD1AAAAhAMAAAAA&#10;" path="m,533r,3l3,536r,-3l6,533,6,,,,,3,,533xe" fillcolor="black" stroked="f">
                          <v:path arrowok="t" o:connecttype="custom" o:connectlocs="0,533;0,536;3,536;3,533;6,533;6,0;0,0;0,3;0,533" o:connectangles="0,0,0,0,0,0,0,0,0"/>
                        </v:shape>
                        <v:shape id="Freeform 13" o:spid="_x0000_s1033" style="position:absolute;left:3;top:1087;width:2121;height:347;visibility:visible;mso-wrap-style:square;v-text-anchor:top" coordsize="2121,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vUMQA&#10;AADbAAAADwAAAGRycy9kb3ducmV2LnhtbESPQWvCQBSE70L/w/IKXqRuKihN6ipSEHMRUVt6fey+&#10;JqnZtyG7mvjvXUHwOMzMN8x82dtaXKj1lWMF7+MEBLF2puJCwfdx/fYBwgdkg7VjUnAlD8vFy2CO&#10;mXEd7+lyCIWIEPYZKihDaDIpvS7Joh+7hjh6f661GKJsC2la7CLc1nKSJDNpseK4UGJDXyXp0+Fs&#10;FbhTPk1H+X+Kq1T/dLvt78TojVLD1371CSJQH57hRzs3CqY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b1DEAAAA2wAAAA8AAAAAAAAAAAAAAAAAmAIAAGRycy9k&#10;b3ducmV2LnhtbFBLBQYAAAAABAAEAPUAAACJAwAAAAA=&#10;" path="m2115,344r,3l2118,347r,-3l2121,344r-3,-18l2115,308r-9,-18l2097,272r-11,-15l2071,239r-15,-15l2035,209r-21,-15l1990,179r-24,-14l1936,150r-26,-12l1877,123r-33,-12l1808,99r-36,-9l1733,78,1692,66r-39,-9l1608,48r-45,-6l1519,33r-48,-6l1423,21r-48,-6l1325,9,1274,6,1220,3,1170,,952,,901,3,847,6,797,9r-51,6l698,21r-48,6l603,33r-45,9l513,48r-45,9l427,66,388,78,349,90r-36,9l277,111r-32,12l212,138r-30,12l155,165r-27,14l104,194,84,209,63,224,48,239,33,257,21,272r-9,18l3,308,,326r,21l3,347r,-3l6,344r,-18l9,308r9,-15l27,275,39,260,51,245,69,230,87,212r20,-15l131,182r27,-12l185,156r30,-12l245,129r32,-12l313,105r39,-9l388,84,430,72r41,-9l513,54r45,-6l603,39r47,-6l698,27r48,-6l797,15r50,-3l901,9,952,6r218,l1220,9r54,3l1325,15r50,6l1423,27r48,6l1519,39r44,9l1608,54r42,9l1692,72r38,12l1769,96r36,9l1841,117r33,12l1907,144r26,12l1963,170r24,12l2011,197r21,15l2050,230r18,15l2083,260r12,15l2100,293r9,15l2112,326r3,18xe" stroked="f">
                          <v:path arrowok="t" o:connecttype="custom" o:connectlocs="2118,347;2118,326;2097,272;2056,224;1990,179;1910,138;1808,99;1692,66;1563,42;1423,21;1274,6;952,0;797,9;650,27;513,48;388,78;277,111;182,150;104,194;48,239;12,290;0,347;6,344;9,308;39,260;87,212;158,170;245,129;352,96;471,63;603,39;746,21;901,9;1220,9;1375,21;1519,39;1650,63;1769,96;1874,129;1963,170;2032,212;2083,260;2109,308" o:connectangles="0,0,0,0,0,0,0,0,0,0,0,0,0,0,0,0,0,0,0,0,0,0,0,0,0,0,0,0,0,0,0,0,0,0,0,0,0,0,0,0,0,0,0"/>
                        </v:shape>
                        <v:shape id="Freeform 14" o:spid="_x0000_s1034" style="position:absolute;left:2118;top:142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bL8YA&#10;AADbAAAADwAAAGRycy9kb3ducmV2LnhtbESPQWvCQBCF7wX/wzJCL6Vu0opI6ibY0EIPXqoe7G3M&#10;TjfB7GzIbjT9965Q8Ph48743b1WMthVn6n3jWEE6S0AQV043bBTsd5/PSxA+IGtsHZOCP/JQ5JOH&#10;FWbaXfibzttgRISwz1BBHUKXSemrmiz6meuIo/freoshyt5I3eMlwm0rX5JkIS02HBtq7KisqTpt&#10;BxvfaA4/81IfzfzdbD6Ou83wdEgHpR6n4/oNRKAx3I//019aweIVblsiA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bL8YAAADbAAAADwAAAAAAAAAAAAAAAACYAgAAZHJz&#10;L2Rvd25yZXYueG1sUEsFBgAAAAAEAAQA9QAAAIsDAAAAAA==&#10;" path="m3,l,,,6r3,l3,3r3,l6,,3,xe" fillcolor="black" stroked="f">
                          <v:path arrowok="t" o:connecttype="custom" o:connectlocs="3,0;0,0;0,6;3,6;3,3;6,3;6,0;3,0" o:connectangles="0,0,0,0,0,0,0,0"/>
                        </v:shape>
                        <v:shape id="Freeform 15" o:spid="_x0000_s1035" style="position:absolute;left:2115;top:141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dLMQA&#10;AADbAAAADwAAAGRycy9kb3ducmV2LnhtbESPQYvCMBCF78L+hzALe5E1VUSXahQVFzx4WfWgt7EZ&#10;02IzKU2q9d8bYcHj48373rzpvLWluFHtC8cK+r0EBHHmdMFGwWH/+/0DwgdkjaVjUvAgD/PZR2eK&#10;qXZ3/qPbLhgRIexTVJCHUKVS+iwni77nKuLoXVxtMURZG6lrvEe4LeUgSUbSYsGxIceKVjll111j&#10;4xvF8TRc6bMZLs12fd5vm+6x3yj19dkuJiACteF9/J/eaAWjMby2RAD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YHSzEAAAA2wAAAA8AAAAAAAAAAAAAAAAAmAIAAGRycy9k&#10;b3ducmV2LnhtbFBLBQYAAAAABAAEAPUAAACJAwAAAAA=&#10;" path="m3,l,,,3r3,l3,6r3,l6,,3,xe" fillcolor="black" stroked="f">
                          <v:path arrowok="t" o:connecttype="custom" o:connectlocs="3,0;0,0;0,3;3,3;3,6;6,6;6,0;3,0" o:connectangles="0,0,0,0,0,0,0,0"/>
                        </v:shape>
                        <v:shape id="Freeform 16" o:spid="_x0000_s1036" style="position:absolute;left:2115;top:140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JXsUA&#10;AADbAAAADwAAAGRycy9kb3ducmV2LnhtbESPTWvCQBCG7wX/wzKCl1I3ikhJXUWlhR68+HGwtzE7&#10;boLZ2ZDdaPrvO4eCx+Gd95lnFqve1+pObawCG5iMM1DERbAVOwOn49fbO6iYkC3WgcnAL0VYLQcv&#10;C8xtePCe7ofklEA45migTKnJtY5FSR7jODTEkl1D6zHJ2DptW3wI3Nd6mmVz7bFiuVBiQ9uSituh&#10;86JRnX9mW3txs43bfV6Ou+71POmMGQ379QeoRH16Lv+3v62BucjKLwIA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4lexQAAANsAAAAPAAAAAAAAAAAAAAAAAJgCAABkcnMv&#10;ZG93bnJldi54bWxQSwUGAAAAAAQABAD1AAAAigMAAAAA&#10;" path="m3,l,,,6r3,l3,3r3,l6,,3,xe" fillcolor="black" stroked="f">
                          <v:path arrowok="t" o:connecttype="custom" o:connectlocs="3,0;0,0;0,6;3,6;3,3;6,3;6,0;3,0" o:connectangles="0,0,0,0,0,0,0,0"/>
                        </v:shape>
                        <v:shape id="Freeform 17" o:spid="_x0000_s1037" style="position:absolute;left:2112;top:139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ssxcQA&#10;AADbAAAADwAAAGRycy9kb3ducmV2LnhtbESPQYvCMBCF78L+hzALe5E1VUTcahQVFzx4WfWgt7EZ&#10;02IzKU2q9d8bYcHj48373rzpvLWluFHtC8cK+r0EBHHmdMFGwWH/+z0G4QOyxtIxKXiQh/nsozPF&#10;VLs7/9FtF4yIEPYpKshDqFIpfZaTRd9zFXH0Lq62GKKsjdQ13iPclnKQJCNpseDYkGNFq5yy666x&#10;8Y3ieBqu9NkMl2a7Pu+3TffYb5T6+mwXExCB2vA+/k9vtILRD7y2RAD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LLMXEAAAA2wAAAA8AAAAAAAAAAAAAAAAAmAIAAGRycy9k&#10;b3ducmV2LnhtbFBLBQYAAAAABAAEAPUAAACJAwAAAAA=&#10;" path="m3,l,,,6r3,l3,3r3,l3,xe" fillcolor="black" stroked="f">
                          <v:path arrowok="t" o:connecttype="custom" o:connectlocs="3,0;0,0;0,6;3,6;3,3;6,3;3,0" o:connectangles="0,0,0,0,0,0,0"/>
                        </v:shape>
                        <v:shape id="Freeform 18" o:spid="_x0000_s1038" style="position:absolute;left:2106;top:138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ThcYA&#10;AADbAAAADwAAAGRycy9kb3ducmV2LnhtbESPwW7CMAyG70h7h8iTdkEjZUIwFQLa0CZx4ELZgd1M&#10;Y9JqjVM1KXRvjw+TdrR+/58/rzaDb9SVulgHNjCdZKCIy2Brdga+jp/Pr6BiQrbYBCYDvxRhs34Y&#10;rTC34cYHuhbJKYFwzNFAlVKbax3LijzGSWiJJbuEzmOSsXPadngTuG/0S5bNtcea5UKFLW0rKn+K&#10;3otGffqebe3Zzd7d/uN83Pfj07Q35ulxeFuCSjSk/+W/9s4aWIi9/CIA0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ThcYAAADbAAAADwAAAAAAAAAAAAAAAACYAgAAZHJz&#10;L2Rvd25yZXYueG1sUEsFBgAAAAAEAAQA9QAAAIsDAAAAAA==&#10;" path="m3,l,,,6r6,l6,,3,xe" fillcolor="black" stroked="f">
                          <v:path arrowok="t" o:connecttype="custom" o:connectlocs="3,0;0,0;0,6;6,6;6,0;3,0" o:connectangles="0,0,0,0,0,0"/>
                        </v:shape>
                        <v:shape id="Freeform 19" o:spid="_x0000_s1039" style="position:absolute;left:2100;top:137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HsYA&#10;AADbAAAADwAAAGRycy9kb3ducmV2LnhtbESPQWvCQBCF74X+h2UKvRSzSRFbYlapYsGDF00Pehuz&#10;4yY0OxuyG03/vVso9Ph48743r1iOthVX6n3jWEGWpCCIK6cbNgq+ys/JOwgfkDW2jknBD3lYLh4f&#10;Csy1u/GerodgRISwz1FBHUKXS+mrmiz6xHXE0bu43mKIsjdS93iLcNvK1zSdSYsNx4YaO1rXVH0f&#10;BhvfaI6n6VqfzXRldptzuRtejtmg1PPT+DEHEWgM/8d/6a1W8JbB75YIAL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2HsYAAADbAAAADwAAAAAAAAAAAAAAAACYAgAAZHJz&#10;L2Rvd25yZXYueG1sUEsFBgAAAAAEAAQA9QAAAIsDAAAAAA==&#10;" path="m3,l,,,3r3,l3,6r3,l6,,3,xe" fillcolor="black" stroked="f">
                          <v:path arrowok="t" o:connecttype="custom" o:connectlocs="3,0;0,0;0,3;3,3;3,6;6,6;6,0;3,0" o:connectangles="0,0,0,0,0,0,0,0"/>
                        </v:shape>
                        <v:shape id="Freeform 20" o:spid="_x0000_s1040" style="position:absolute;left:2095;top:1359;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P9MUA&#10;AADbAAAADwAAAGRycy9kb3ducmV2LnhtbESPQWvCQBSE74X+h+UVvNWNCa2SuoqYClJyMXrx9sg+&#10;k9Ds25DdJvHfu4VCj8PMfMOst5NpxUC9aywrWMwjEMSl1Q1XCi7nw+sKhPPIGlvLpOBODrab56c1&#10;ptqOfKKh8JUIEHYpKqi971IpXVmTQTe3HXHwbrY36IPsK6l7HAPctDKOondpsOGwUGNH+5rK7+LH&#10;KMi/dNbl16K4ZYckS5Zvl/y8+FRq9jLtPkB4mvx/+K991AqWMfx+CT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w/0xQAAANsAAAAPAAAAAAAAAAAAAAAAAJgCAABkcnMv&#10;ZG93bnJldi54bWxQSwUGAAAAAAQABAD1AAAAigMAAAAA&#10;" path="m3,r,3l,3,3,6r2,l5,,3,xe" fillcolor="black" stroked="f">
                          <v:path arrowok="t" o:connecttype="custom" o:connectlocs="3,0;3,3;0,3;3,6;5,6;5,0;3,0" o:connectangles="0,0,0,0,0,0,0"/>
                        </v:shape>
                        <v:shape id="Freeform 21" o:spid="_x0000_s1041" style="position:absolute;left:2089;top:135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MVhsUA&#10;AADbAAAADwAAAGRycy9kb3ducmV2LnhtbESPQWvCQBCF74L/YRnBi9SNEqqkrmKlQg9eqh7sbcxO&#10;N8HsbMhuNP77riB4fLx535u3WHW2EldqfOlYwWScgCDOnS7ZKDgetm9zED4ga6wck4I7eVgt+70F&#10;Ztrd+Ieu+2BEhLDPUEERQp1J6fOCLPqxq4mj9+caiyHKxkjd4C3CbSWnSfIuLZYcGwqsaVNQftm3&#10;Nr5Rnn7TjT6b9NPsvs6HXTs6TVqlhoNu/QEiUBdex8/0t1YwS+GxJQJ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xWGxQAAANsAAAAPAAAAAAAAAAAAAAAAAJgCAABkcnMv&#10;ZG93bnJldi54bWxQSwUGAAAAAAQABAD1AAAAigMAAAAA&#10;" path="m3,l,,,6r6,l6,,3,xe" fillcolor="black" stroked="f">
                          <v:path arrowok="t" o:connecttype="custom" o:connectlocs="3,0;0,0;0,6;6,6;6,0;3,0" o:connectangles="0,0,0,0,0,0"/>
                        </v:shape>
                        <v:shape id="Freeform 22" o:spid="_x0000_s1042" style="position:absolute;left:2083;top:134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AOsYA&#10;AADbAAAADwAAAGRycy9kb3ducmV2LnhtbESPQWvCQBCF7wX/wzJCL6VuUqxI6iZYaaEHL1UP9jZm&#10;p5tgdjZkNzH9911B8Ph48743b1WMthEDdb52rCCdJSCIS6drNgoO+8/nJQgfkDU2jknBH3ko8snD&#10;CjPtLvxNwy4YESHsM1RQhdBmUvqyIot+5lri6P26zmKIsjNSd3iJcNvIlyRZSIs1x4YKW9pUVJ53&#10;vY1v1Mef+UafzPzdbD9O+23/dEx7pR6n4/oNRKAx3I9v6S+tYPkK1y0RAD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rAOsYAAADbAAAADwAAAAAAAAAAAAAAAACYAgAAZHJz&#10;L2Rvd25yZXYueG1sUEsFBgAAAAAEAAQA9QAAAIsDAAAAAA==&#10;" path="m3,l,,,6r3,l3,3r3,l6,,3,xe" fillcolor="black" stroked="f">
                          <v:path arrowok="t" o:connecttype="custom" o:connectlocs="3,0;0,0;0,6;3,6;3,3;6,3;6,0;3,0" o:connectangles="0,0,0,0,0,0,0,0"/>
                        </v:shape>
                        <v:shape id="Freeform 23" o:spid="_x0000_s1043" style="position:absolute;left:2074;top:133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eTcQA&#10;AADbAAAADwAAAGRycy9kb3ducmV2LnhtbESPQYvCMBCF78L+hzALXmRNFRGpRlFR8OBlrQf3NjZj&#10;WmwmpUm1/nuzsLDHx5v3vXmLVWcr8aDGl44VjIYJCOLc6ZKNgnO2/5qB8AFZY+WYFLzIw2r50Vtg&#10;qt2Tv+lxCkZECPsUFRQh1KmUPi/Ioh+6mjh6N9dYDFE2RuoGnxFuKzlOkqm0WHJsKLCmbUH5/dTa&#10;+EZ5+Zls9dVMNua4u2bHdnAZtUr1P7v1HESgLvwf/6UPWsFsCr9bIgD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Xk3EAAAA2wAAAA8AAAAAAAAAAAAAAAAAmAIAAGRycy9k&#10;b3ducmV2LnhtbFBLBQYAAAAABAAEAPUAAACJAwAAAAA=&#10;" path="m3,l,,,3,3,6,3,3r3,l6,,3,xe" fillcolor="black" stroked="f">
                          <v:path arrowok="t" o:connecttype="custom" o:connectlocs="3,0;0,0;0,3;3,6;3,3;6,3;6,0;3,0" o:connectangles="0,0,0,0,0,0,0,0"/>
                        </v:shape>
                        <v:shape id="Freeform 24" o:spid="_x0000_s1044" style="position:absolute;left:2065;top:132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71sYA&#10;AADbAAAADwAAAGRycy9kb3ducmV2LnhtbESPQWvCQBCF7wX/wzJCL6VuUqRK6iZYaaEHL1UP9jZm&#10;p5tgdjZkNzH9911B8Ph48743b1WMthEDdb52rCCdJSCIS6drNgoO+8/nJQgfkDU2jknBH3ko8snD&#10;CjPtLvxNwy4YESHsM1RQhdBmUvqyIot+5lri6P26zmKIsjNSd3iJcNvIlyR5lRZrjg0VtrSpqDzv&#10;ehvfqI8/840+mfm72X6c9tv+6Zj2Sj1Ox/UbiEBjuB/f0l9awXIB1y0RAD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T71sYAAADbAAAADwAAAAAAAAAAAAAAAACYAgAAZHJz&#10;L2Rvd25yZXYueG1sUEsFBgAAAAAEAAQA9QAAAIsDAAAAAA==&#10;" path="m3,l,,,3r3,l3,6,6,3,6,,3,xe" fillcolor="black" stroked="f">
                          <v:path arrowok="t" o:connecttype="custom" o:connectlocs="3,0;0,0;0,3;3,3;3,6;6,3;6,0;3,0" o:connectangles="0,0,0,0,0,0,0,0"/>
                        </v:shape>
                        <v:shape id="Freeform 25" o:spid="_x0000_s1045" style="position:absolute;left:2056;top:131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vpMUA&#10;AADbAAAADwAAAGRycy9kb3ducmV2LnhtbESPwWrCQBCG70LfYZlCL6Ibi4ikrqJioQcvVQ96G7PT&#10;TTA7G7IbTd++cyh4HP75v/lmsep9re7Uxiqwgck4A0VcBFuxM3A6fo7moGJCtlgHJgO/FGG1fBks&#10;MLfhwd90PySnBMIxRwNlSk2udSxK8hjHoSGW7Ce0HpOMrdO2xYfAfa3fs2ymPVYsF0psaFtScTt0&#10;XjSq82W6tVc33bj97nrcd8PzpDPm7bVff4BK1Kfn8n/7yxqYi6z8IgD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2+kxQAAANsAAAAPAAAAAAAAAAAAAAAAAJgCAABkcnMv&#10;ZG93bnJldi54bWxQSwUGAAAAAAQABAD1AAAAigMAAAAA&#10;" path="m3,l,,,6r6,l6,,3,xe" fillcolor="black" stroked="f">
                          <v:path arrowok="t" o:connecttype="custom" o:connectlocs="3,0;0,0;0,6;6,6;6,0;3,0" o:connectangles="0,0,0,0,0,0"/>
                        </v:shape>
                        <v:shape id="Freeform 26" o:spid="_x0000_s1046" style="position:absolute;left:2047;top:13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KP8QA&#10;AADbAAAADwAAAGRycy9kb3ducmV2LnhtbESPQYvCMBCF78L+hzALXkRTRcStRllFwYMXdQ96G5sx&#10;LdtMSpNq/fdmYcHj48373rz5srWluFPtC8cKhoMEBHHmdMFGwc9p25+C8AFZY+mYFDzJw3Lx0Zlj&#10;qt2DD3Q/BiMihH2KCvIQqlRKn+Vk0Q9cRRy9m6sthihrI3WNjwi3pRwlyURaLDg25FjROqfs99jY&#10;+EZxvozX+mrGK7PfXE/7pnceNkp1P9vvGYhAbXgf/6d3WsH0C/62RAD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Hyj/EAAAA2wAAAA8AAAAAAAAAAAAAAAAAmAIAAGRycy9k&#10;b3ducmV2LnhtbFBLBQYAAAAABAAEAPUAAACJAwAAAAA=&#10;" path="m3,r,3l,3,,6r6,l6,3,3,xe" fillcolor="black" stroked="f">
                          <v:path arrowok="t" o:connecttype="custom" o:connectlocs="3,0;3,3;0,3;0,6;6,6;6,3;3,0" o:connectangles="0,0,0,0,0,0,0"/>
                        </v:shape>
                        <v:shape id="Freeform 27" o:spid="_x0000_s1047" style="position:absolute;left:2038;top:12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1f8YA&#10;AADbAAAADwAAAGRycy9kb3ducmV2LnhtbESPwW7CMAyG70h7h8iTdkEjZUKIFQLa0CZx4ELZgd1M&#10;Y9JqjVM1KXRvjw+TdrR+/58/rzaDb9SVulgHNjCdZKCIy2Brdga+jp/PC1AxIVtsApOBX4qwWT+M&#10;VpjbcOMDXYvklEA45migSqnNtY5lRR7jJLTEkl1C5zHJ2DltO7wJ3Df6Jcvm2mPNcqHClrYVlT9F&#10;70WjPn3PtvbsZu9u/3E+7vvxadob8/Q4vC1BJRrS//Jfe2cNvIq9/CIA0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T1f8YAAADbAAAADwAAAAAAAAAAAAAAAACYAgAAZHJz&#10;L2Rvd25yZXYueG1sUEsFBgAAAAAEAAQA9QAAAIsDAAAAAA==&#10;" path="m3,l,,,6r6,l6,,3,xe" fillcolor="black" stroked="f">
                          <v:path arrowok="t" o:connecttype="custom" o:connectlocs="3,0;0,0;0,6;6,6;6,0;3,0" o:connectangles="0,0,0,0,0,0"/>
                        </v:shape>
                        <v:shape id="Freeform 28" o:spid="_x0000_s1048" style="position:absolute;left:2029;top:12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5MYA&#10;AADbAAAADwAAAGRycy9kb3ducmV2LnhtbESPQWvCQBCF74X+h2UKvRSzSRFpY1apYsGDF00Pehuz&#10;4yY0OxuyG03/vVso9Ph48743r1iOthVX6n3jWEGWpCCIK6cbNgq+ys/JGwgfkDW2jknBD3lYLh4f&#10;Csy1u/GerodgRISwz1FBHUKXS+mrmiz6xHXE0bu43mKIsjdS93iLcNvK1zSdSYsNx4YaO1rXVH0f&#10;BhvfaI6n6VqfzXRldptzuRtejtmg1PPT+DEHEWgM/8d/6a1W8J7B75YIAL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Q5MYAAADbAAAADwAAAAAAAAAAAAAAAACYAgAAZHJz&#10;L2Rvd25yZXYueG1sUEsFBgAAAAAEAAQA9QAAAIsDAAAAAA==&#10;" path="m3,l,3,,6r6,l6,3,3,3,3,xe" fillcolor="black" stroked="f">
                          <v:path arrowok="t" o:connecttype="custom" o:connectlocs="3,0;0,3;0,6;6,6;6,3;3,3;3,0" o:connectangles="0,0,0,0,0,0,0"/>
                        </v:shape>
                        <v:shape id="Freeform 29" o:spid="_x0000_s1049" style="position:absolute;left:2020;top:128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Ok8YA&#10;AADbAAAADwAAAGRycy9kb3ducmV2LnhtbESPQWvCQBCF74L/YRnBi9SNIZQ2dRUVCz3kUu3B3sbs&#10;dBOanQ3ZjUn/fbdQ8Ph48743b70dbSNu1PnasYLVMgFBXDpds1HwcX59eALhA7LGxjEp+CEP2810&#10;ssZcu4Hf6XYKRkQI+xwVVCG0uZS+rMiiX7qWOHpfrrMYouyM1B0OEW4bmSbJo7RYc2yosKVDReX3&#10;qbfxjfrymR301WR7Uxyv56JfXFa9UvPZuHsBEWgM9+P/9JtW8JzC35YIAL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rOk8YAAADbAAAADwAAAAAAAAAAAAAAAACYAgAAZHJz&#10;L2Rvd25yZXYueG1sUEsFBgAAAAAEAAQA9QAAAIsDAAAAAA==&#10;" path="m3,l,,,6r3,l6,3,3,3,3,xe" fillcolor="black" stroked="f">
                          <v:path arrowok="t" o:connecttype="custom" o:connectlocs="3,0;0,0;0,6;3,6;6,3;3,3;3,0" o:connectangles="0,0,0,0,0,0,0"/>
                        </v:shape>
                        <v:shape id="Freeform 30" o:spid="_x0000_s1050" style="position:absolute;left:2008;top:127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ZrCMYA&#10;AADbAAAADwAAAGRycy9kb3ducmV2LnhtbESPQWvCQBCF74X+h2UEL6VutCI1ukoVCx68GD3obcyO&#10;m2B2NmQ3mv77rlDo8fHmfW/efNnZStyp8aVjBcNBAoI4d7pko+B4+H7/BOEDssbKMSn4IQ/LxevL&#10;HFPtHrynexaMiBD2KSooQqhTKX1ekEU/cDVx9K6usRiibIzUDT4i3FZylCQTabHk2FBgTeuC8lvW&#10;2vhGeTqP1/pixiuz21wOu/btNGyV6ve6rxmIQF34P/5Lb7WC6Qc8t0QA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ZrCMYAAADbAAAADwAAAAAAAAAAAAAAAACYAgAAZHJz&#10;L2Rvd25yZXYueG1sUEsFBgAAAAAEAAQA9QAAAIsDAAAAAA==&#10;" path="m3,l,,,3r3,l3,6,6,3,6,,3,xe" fillcolor="black" stroked="f">
                          <v:path arrowok="t" o:connecttype="custom" o:connectlocs="3,0;0,0;0,3;3,3;3,6;6,3;6,0;3,0" o:connectangles="0,0,0,0,0,0,0,0"/>
                        </v:shape>
                        <v:shape id="Freeform 31" o:spid="_x0000_s1051" style="position:absolute;left:1999;top:127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fMUA&#10;AADbAAAADwAAAGRycy9kb3ducmV2LnhtbESPQWvCQBCF74L/YRnBi9SNEoqmrmKlQg9eqh7sbcxO&#10;N8HsbMhuNP77riB4fLx535u3WHW2EldqfOlYwWScgCDOnS7ZKDgetm8zED4ga6wck4I7eVgt+70F&#10;Ztrd+Ieu+2BEhLDPUEERQp1J6fOCLPqxq4mj9+caiyHKxkjd4C3CbSWnSfIuLZYcGwqsaVNQftm3&#10;Nr5Rnn7TjT6b9NPsvs6HXTs6TVqlhoNu/QEiUBdex8/0t1YwT+GxJQJ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8xQAAANsAAAAPAAAAAAAAAAAAAAAAAJgCAABkcnMv&#10;ZG93bnJldi54bWxQSwUGAAAAAAQABAD1AAAAigMAAAAA&#10;" path="m3,l,,,6r3,l3,3r3,l6,,3,xe" fillcolor="black" stroked="f">
                          <v:path arrowok="t" o:connecttype="custom" o:connectlocs="3,0;0,0;0,6;3,6;3,3;6,3;6,0;3,0" o:connectangles="0,0,0,0,0,0,0,0"/>
                        </v:shape>
                        <v:shape id="Freeform 32" o:spid="_x0000_s1052" style="position:absolute;left:1987;top:126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W58YA&#10;AADbAAAADwAAAGRycy9kb3ducmV2LnhtbESPQWvCQBCF74X+h2UEL6VuLCo1ukorFjx4MXrQ25gd&#10;N8HsbMhuNP33rlDo8fHmfW/efNnZStyo8aVjBcNBAoI4d7pko+Cw/3n/BOEDssbKMSn4JQ/LxevL&#10;HFPt7ryjWxaMiBD2KSooQqhTKX1ekEU/cDVx9C6usRiibIzUDd4j3FbyI0km0mLJsaHAmlYF5des&#10;tfGN8ngarfTZjL7Ndn3eb9u347BVqt/rvmYgAnXh//gvvdEKpmN4bokA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NW58YAAADbAAAADwAAAAAAAAAAAAAAAACYAgAAZHJz&#10;L2Rvd25yZXYueG1sUEsFBgAAAAAEAAQA9QAAAIsDAAAAAA==&#10;" path="m3,l,,,3r3,l3,6r3,l6,,3,xe" fillcolor="black" stroked="f">
                          <v:path arrowok="t" o:connecttype="custom" o:connectlocs="3,0;0,0;0,3;3,3;3,6;6,6;6,0;3,0" o:connectangles="0,0,0,0,0,0,0,0"/>
                        </v:shape>
                        <v:shape id="Freeform 33" o:spid="_x0000_s1053" style="position:absolute;left:1978;top:126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IkMQA&#10;AADbAAAADwAAAGRycy9kb3ducmV2LnhtbESPQYvCMBCF78L+hzALe5E1VUTcahQVFzx4WfWgt7EZ&#10;02IzKU2q9d8bYcHj48373rzpvLWluFHtC8cK+r0EBHHmdMFGwWH/+z0G4QOyxtIxKXiQh/nsozPF&#10;VLs7/9FtF4yIEPYpKshDqFIpfZaTRd9zFXH0Lq62GKKsjdQ13iPclnKQJCNpseDYkGNFq5yy666x&#10;8Y3ieBqu9NkMl2a7Pu+3TffYb5T6+mwXExCB2vA+/k9vtIKfEby2RAD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yJDEAAAA2wAAAA8AAAAAAAAAAAAAAAAAmAIAAGRycy9k&#10;b3ducmV2LnhtbFBLBQYAAAAABAAEAPUAAACJAwAAAAA=&#10;" path="m3,l,,,3,3,6,3,3r3,l6,,3,xe" fillcolor="black" stroked="f">
                          <v:path arrowok="t" o:connecttype="custom" o:connectlocs="3,0;0,0;0,3;3,6;3,3;6,3;6,0;3,0" o:connectangles="0,0,0,0,0,0,0,0"/>
                        </v:shape>
                        <v:shape id="Freeform 34" o:spid="_x0000_s1054" style="position:absolute;left:1966;top:1255;width:6;height:5;visibility:visible;mso-wrap-style:square;v-text-anchor:top" coordsize="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DYsIA&#10;AADbAAAADwAAAGRycy9kb3ducmV2LnhtbESPQYvCMBSE74L/ITxhb5pWYa3VKCIIe9Xdi7dn82xL&#10;m5eaRG3//WZhweMwM98wm11vWvEk52vLCtJZAoK4sLrmUsHP93GagfABWWNrmRQM5GG3HY82mGv7&#10;4hM9z6EUEcI+RwVVCF0upS8qMuhntiOO3s06gyFKV0rt8BXhppXzJPmUBmuOCxV2dKioaM4Po+CS&#10;3ehwHE5psb8PqW2ui3njFkp9TPr9GkSgPrzD/+0vrWC1hL8v8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YNiwgAAANsAAAAPAAAAAAAAAAAAAAAAAJgCAABkcnMvZG93&#10;bnJldi54bWxQSwUGAAAAAAQABAD1AAAAhwMAAAAA&#10;" path="m3,l,,,2r3,l3,5r3,l6,,3,xe" fillcolor="black" stroked="f">
                          <v:path arrowok="t" o:connecttype="custom" o:connectlocs="3,0;0,0;0,2;3,2;3,5;6,5;6,0;3,0" o:connectangles="0,0,0,0,0,0,0,0"/>
                        </v:shape>
                        <v:shape id="Freeform 35" o:spid="_x0000_s1055" style="position:absolute;left:1957;top:124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ecYA&#10;AADbAAAADwAAAGRycy9kb3ducmV2LnhtbESPwW7CMAyG70h7h8iTdkEjZUKIFQLa0CZx4ELZgd1M&#10;Y9JqjVM1KXRvjw+TdrR+/58/rzaDb9SVulgHNjCdZKCIy2Brdga+jp/PC1AxIVtsApOBX4qwWT+M&#10;VpjbcOMDXYvklEA45migSqnNtY5lRR7jJLTEkl1C5zHJ2DltO7wJ3Df6Jcvm2mPNcqHClrYVlT9F&#10;70WjPn3PtvbsZu9u/3E+7vvxadob8/Q4vC1BJRrS//Jfe2cNvIqs/CIA0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5ecYAAADbAAAADwAAAAAAAAAAAAAAAACYAgAAZHJz&#10;L2Rvd25yZXYueG1sUEsFBgAAAAAEAAQA9QAAAIsDAAAAAA==&#10;" path="m3,l,,,3,3,6,3,3r3,l6,,3,xe" fillcolor="black" stroked="f">
                          <v:path arrowok="t" o:connecttype="custom" o:connectlocs="3,0;0,0;0,3;3,6;3,3;6,3;6,0;3,0" o:connectangles="0,0,0,0,0,0,0,0"/>
                        </v:shape>
                        <v:shape id="Freeform 36" o:spid="_x0000_s1056" style="position:absolute;left:1945;top:124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c4sYA&#10;AADbAAAADwAAAGRycy9kb3ducmV2LnhtbESPQWvCQBCF7wX/wzJCL6VuUqRo6iZYaaEHL1UP9jZm&#10;p5tgdjZkNzH9911B8Ph48743b1WMthEDdb52rCCdJSCIS6drNgoO+8/nBQgfkDU2jknBH3ko8snD&#10;CjPtLvxNwy4YESHsM1RQhdBmUvqyIot+5lri6P26zmKIsjNSd3iJcNvIlyR5lRZrjg0VtrSpqDzv&#10;ehvfqI8/840+mfm72X6c9tv+6Zj2Sj1Ox/UbiEBjuB/f0l9awXIJ1y0RAD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5c4sYAAADbAAAADwAAAAAAAAAAAAAAAACYAgAAZHJz&#10;L2Rvd25yZXYueG1sUEsFBgAAAAAEAAQA9QAAAIsDAAAAAA==&#10;" path="m3,l,3r3,l3,6r3,l6,,3,xe" fillcolor="black" stroked="f">
                          <v:path arrowok="t" o:connecttype="custom" o:connectlocs="3,0;0,3;3,3;3,6;6,6;6,0;3,0" o:connectangles="0,0,0,0,0,0,0"/>
                        </v:shape>
                        <v:shape id="Freeform 37" o:spid="_x0000_s1057" style="position:absolute;left:1936;top:123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dscYA&#10;AADcAAAADwAAAGRycy9kb3ducmV2LnhtbESPQWvCQBCF7wX/wzJCL0U3FiklzUaqWOjBS7UHvY3Z&#10;6SY0OxuyG43/3jkUepvHvO/Nm2I1+lZdqI9NYAOLeQaKuAq2YWfg+/AxewUVE7LFNjAZuFGEVTl5&#10;KDC34cpfdNknpySEY44G6pS6XOtY1eQxzkNHLLuf0HtMInunbY9XCfetfs6yF+2xYblQY0ebmqrf&#10;/eClRnM8LTf27JZrt9ueD7vh6bgYjHmcju9voBKN6d/8R39a4TKpL8/IBLq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dscYAAADcAAAADwAAAAAAAAAAAAAAAACYAgAAZHJz&#10;L2Rvd25yZXYueG1sUEsFBgAAAAAEAAQA9QAAAIsDAAAAAA==&#10;" path="m3,l,,,6r6,l6,,3,xe" fillcolor="black" stroked="f">
                          <v:path arrowok="t" o:connecttype="custom" o:connectlocs="3,0;0,0;0,6;6,6;6,0;3,0" o:connectangles="0,0,0,0,0,0"/>
                        </v:shape>
                        <v:shape id="Freeform 38" o:spid="_x0000_s1058" style="position:absolute;left:1924;top:123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KscA&#10;AADcAAAADwAAAGRycy9kb3ducmV2LnhtbESPzWrDMBCE74W8g9hAL6WRXUwJbhSTmBZ68CU/h+S2&#10;sbayqbUylpy4b18VAr3tMvPNzq6KyXbiSoNvHStIFwkI4trplo2C4+HjeQnCB2SNnWNS8EMeivXs&#10;YYW5djfe0XUfjIgh7HNU0ITQ51L6uiGLfuF64qh9ucFiiOtgpB7wFsNtJ1+S5FVabDleaLCnsqH6&#10;ez/aWKM9nbNSX0y2NdX75VCNT6d0VOpxPm3eQASawr/5Tn/qyCUp/D0TJ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uCrHAAAA3AAAAA8AAAAAAAAAAAAAAAAAmAIAAGRy&#10;cy9kb3ducmV2LnhtbFBLBQYAAAAABAAEAPUAAACMAwAAAAA=&#10;" path="m3,l,,,3r3,l3,6,6,3,6,,3,xe" fillcolor="black" stroked="f">
                          <v:path arrowok="t" o:connecttype="custom" o:connectlocs="3,0;0,0;0,3;3,3;3,6;6,3;6,0;3,0" o:connectangles="0,0,0,0,0,0,0,0"/>
                        </v:shape>
                        <v:shape id="Freeform 39" o:spid="_x0000_s1059" style="position:absolute;left:1913;top:1228;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c8MEA&#10;AADcAAAADwAAAGRycy9kb3ducmV2LnhtbERPTYvCMBC9L/gfwgje1lTFXalGEasg0stWL96GZmyL&#10;zaQ0Ueu/N4Kwt3m8z1msOlOLO7WusqxgNIxAEOdWV1woOB133zMQziNrrC2Tgic5WC17XwuMtX3w&#10;H90zX4gQwi5GBaX3TSyly0sy6Ia2IQ7cxbYGfYBtIXWLjxBuajmOoh9psOLQUGJDm5Lya3YzCtKD&#10;Tpr0nGWXZDdJJr/TU3ocbZUa9Lv1HISnzv+LP+69DvOjMbyfCR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C3PDBAAAA3AAAAA8AAAAAAAAAAAAAAAAAmAIAAGRycy9kb3du&#10;cmV2LnhtbFBLBQYAAAAABAAEAPUAAACGAwAAAAA=&#10;" path="m2,l,3r2,l2,6r3,l5,,2,xe" fillcolor="black" stroked="f">
                          <v:path arrowok="t" o:connecttype="custom" o:connectlocs="2,0;0,3;2,3;2,6;5,6;5,0;2,0" o:connectangles="0,0,0,0,0,0,0"/>
                        </v:shape>
                        <v:shape id="Freeform 40" o:spid="_x0000_s1060" style="position:absolute;left:1904;top:122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DxsUA&#10;AADcAAAADwAAAGRycy9kb3ducmV2LnhtbESPQYvCMBCF78L+hzDCXkRTV5GlGmUVBQ9e1D3obWzG&#10;tNhMSpNq/febBcHbDO99b97MFq0txZ1qXzhWMBwkIIgzpws2Cn6Pm/43CB+QNZaOScGTPCzmH50Z&#10;pto9eE/3QzAihrBPUUEeQpVK6bOcLPqBq4ijdnW1xRDX2khd4yOG21J+JclEWiw4XsixolVO2e3Q&#10;2FijOJ3HK30x46XZrS/HXdM7DRulPrvtzxREoDa8zS96qyOXjOD/mTiB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YPGxQAAANwAAAAPAAAAAAAAAAAAAAAAAJgCAABkcnMv&#10;ZG93bnJldi54bWxQSwUGAAAAAAQABAD1AAAAigMAAAAA&#10;" path="m3,l,3,,6r6,l6,3,3,3,3,xe" fillcolor="black" stroked="f">
                          <v:path arrowok="t" o:connecttype="custom" o:connectlocs="3,0;0,3;0,6;6,6;6,3;3,3;3,0" o:connectangles="0,0,0,0,0,0,0"/>
                        </v:shape>
                        <v:shape id="Freeform 41" o:spid="_x0000_s1061" style="position:absolute;left:1892;top:121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bsscA&#10;AADcAAAADwAAAGRycy9kb3ducmV2LnhtbESPQWvDMAyF74P+B6PCLmN1OsIoWd3Shg126KVND+lN&#10;jTUnLJZD7KTZv58Hhd0k3vuentbbybZipN43jhUsFwkI4srpho2Cc/HxvALhA7LG1jEp+CEP283s&#10;YY2Zdjc+0ngKRsQQ9hkqqEPoMil9VZNFv3AdcdS+XG8xxLU3Uvd4i+G2lS9J8iotNhwv1NhRXlP1&#10;fRpsrNGUlzTXV5PuzeH9WhyGp3I5KPU4n3ZvIAJN4d98pz915JIU/p6JE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IG7LHAAAA3AAAAA8AAAAAAAAAAAAAAAAAmAIAAGRy&#10;cy9kb3ducmV2LnhtbFBLBQYAAAAABAAEAPUAAACMAwAAAAA=&#10;" path="m3,l,,,6r6,l6,,3,xe" fillcolor="black" stroked="f">
                          <v:path arrowok="t" o:connecttype="custom" o:connectlocs="3,0;0,0;0,6;6,6;6,0;3,0" o:connectangles="0,0,0,0,0,0"/>
                        </v:shape>
                        <v:shape id="Freeform 42" o:spid="_x0000_s1062" style="position:absolute;left:1880;top:121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KccA&#10;AADcAAAADwAAAGRycy9kb3ducmV2LnhtbESPQWvCQBCF74X+h2UKvRTdpKiU1FVqUOghF2MPehuz&#10;001odjZkNxr/fbdQ8DbDe9+bN8v1aFtxod43jhWk0wQEceV0w0bB12E3eQPhA7LG1jEpuJGH9erx&#10;YYmZdlfe06UMRsQQ9hkqqEPoMil9VZNFP3UdcdS+XW8xxLU3Uvd4jeG2la9JspAWG44Xauwor6n6&#10;KQcbazTH0yzXZzPbmGJ7PhTDyzEdlHp+Gj/eQQQaw938T3/qyCVz+HsmT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EvinHAAAA3AAAAA8AAAAAAAAAAAAAAAAAmAIAAGRy&#10;cy9kb3ducmV2LnhtbFBLBQYAAAAABAAEAPUAAACMAwAAAAA=&#10;" path="m3,r,3l,3,3,6r3,l6,,3,xe" fillcolor="black" stroked="f">
                          <v:path arrowok="t" o:connecttype="custom" o:connectlocs="3,0;3,3;0,3;3,6;6,6;6,0;3,0" o:connectangles="0,0,0,0,0,0,0"/>
                        </v:shape>
                        <v:shape id="Freeform 43" o:spid="_x0000_s1063" style="position:absolute;left:1871;top:121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gXsUA&#10;AADcAAAADwAAAGRycy9kb3ducmV2LnhtbESPQYvCMBCF78L+hzALXkRTRUSqUVxZwYOXtR70NjZj&#10;WmwmpUm1++83C4K3Gd773rxZrjtbiQc1vnSsYDxKQBDnTpdsFJyy3XAOwgdkjZVjUvBLHtarj94S&#10;U+2e/EOPYzAihrBPUUERQp1K6fOCLPqRq4mjdnONxRDXxkjd4DOG20pOkmQmLZYcLxRY07ag/H5s&#10;baxRni/Trb6a6Zc5fF+zQzs4j1ul+p/dZgEiUBfe5he915FLZvD/TJx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iBexQAAANwAAAAPAAAAAAAAAAAAAAAAAJgCAABkcnMv&#10;ZG93bnJldi54bWxQSwUGAAAAAAQABAD1AAAAigMAAAAA&#10;" path="m3,l,,,6r6,l6,,3,xe" fillcolor="black" stroked="f">
                          <v:path arrowok="t" o:connecttype="custom" o:connectlocs="3,0;0,0;0,6;6,6;6,0;3,0" o:connectangles="0,0,0,0,0,0"/>
                        </v:shape>
                        <v:shape id="Freeform 44" o:spid="_x0000_s1064" style="position:absolute;left:1859;top:120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FxccA&#10;AADcAAAADwAAAGRycy9kb3ducmV2LnhtbESPQWvCQBCF74X+h2UKvRTdpIiW1FVqUOghF2MPehuz&#10;001odjZkNxr/fbdQ8DbDe9+bN8v1aFtxod43jhWk0wQEceV0w0bB12E3eQPhA7LG1jEpuJGH9erx&#10;YYmZdlfe06UMRsQQ9hkqqEPoMil9VZNFP3UdcdS+XW8xxLU3Uvd4jeG2la9JMpcWG44Xauwor6n6&#10;KQcbazTH0yzXZzPbmGJ7PhTDyzEdlHp+Gj/eQQQaw938T3/qyCUL+HsmT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ahcXHAAAA3AAAAA8AAAAAAAAAAAAAAAAAmAIAAGRy&#10;cy9kb3ducmV2LnhtbFBLBQYAAAAABAAEAPUAAACMAwAAAAA=&#10;" path="m3,r,3l,3,,6r6,l6,3,3,xe" fillcolor="black" stroked="f">
                          <v:path arrowok="t" o:connecttype="custom" o:connectlocs="3,0;3,3;0,3;0,6;6,6;6,3;3,0" o:connectangles="0,0,0,0,0,0,0"/>
                        </v:shape>
                        <v:shape id="Freeform 45" o:spid="_x0000_s1065" style="position:absolute;left:1847;top:120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URt8YA&#10;AADcAAAADwAAAGRycy9kb3ducmV2LnhtbESPQWvCQBCF7wX/wzJCL0U3FiklzUaqWOjBS7UHvY3Z&#10;6SY0OxuyG43/3jkUepvHvO/Nm2I1+lZdqI9NYAOLeQaKuAq2YWfg+/AxewUVE7LFNjAZuFGEVTl5&#10;KDC34cpfdNknpySEY44G6pS6XOtY1eQxzkNHLLuf0HtMInunbY9XCfetfs6yF+2xYblQY0ebmqrf&#10;/eClRnM8LTf27JZrt9ueD7vh6bgYjHmcju9voBKN6d/8R39a4TJpK8/IBLq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URt8YAAADcAAAADwAAAAAAAAAAAAAAAACYAgAAZHJz&#10;L2Rvd25yZXYueG1sUEsFBgAAAAAEAAQA9QAAAIsDAAAAAA==&#10;" path="m3,r,3l,3,3,6r3,l6,,3,xe" fillcolor="black" stroked="f">
                          <v:path arrowok="t" o:connecttype="custom" o:connectlocs="3,0;3,3;0,3;3,6;6,6;6,0;3,0" o:connectangles="0,0,0,0,0,0,0"/>
                        </v:shape>
                        <v:shape id="Freeform 46" o:spid="_x0000_s1066" style="position:absolute;left:1838;top:119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0LMcA&#10;AADcAAAADwAAAGRycy9kb3ducmV2LnhtbESPQWvCQBCF74X+h2UKvRTdpIjY1FVqUOghF2MPehuz&#10;001odjZkNxr/fbdQ8DbDe9+bN8v1aFtxod43jhWk0wQEceV0w0bB12E3WYDwAVlj65gU3MjDevX4&#10;sMRMuyvv6VIGI2II+wwV1CF0mZS+qsmin7qOOGrfrrcY4tobqXu8xnDbytckmUuLDccLNXaU11T9&#10;lIONNZrjaZbrs5ltTLE9H4rh5ZgOSj0/jR/vIAKN4W7+pz915JI3+HsmT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JtCzHAAAA3AAAAA8AAAAAAAAAAAAAAAAAmAIAAGRy&#10;cy9kb3ducmV2LnhtbFBLBQYAAAAABAAEAPUAAACMAwAAAAA=&#10;" path="m3,l,,,6r3,l3,3r3,l3,xe" fillcolor="black" stroked="f">
                          <v:path arrowok="t" o:connecttype="custom" o:connectlocs="3,0;0,0;0,6;3,6;3,3;6,3;3,0" o:connectangles="0,0,0,0,0,0,0"/>
                        </v:shape>
                        <v:shape id="Freeform 47" o:spid="_x0000_s1067" style="position:absolute;left:1826;top:119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LbMYA&#10;AADcAAAADwAAAGRycy9kb3ducmV2LnhtbESPQWvCQBCF70L/wzKFXkQ3KVIkuoqVFnrwUvWgtzE7&#10;boLZ2ZDdaPrvO4dCb/OY9715s1wPvlF36mId2EA+zUARl8HW7AwcD5+TOaiYkC02gcnAD0VYr55G&#10;SyxsePA33ffJKQnhWKCBKqW20DqWFXmM09ASy+4aOo9JZOe07fAh4b7Rr1n2pj3WLBcqbGlbUXnb&#10;915q1KfzbGsvbvbudh+Xw64fn/LemJfnYbMAlWhI/+Y/+ssKl0t9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qLbMYAAADcAAAADwAAAAAAAAAAAAAAAACYAgAAZHJz&#10;L2Rvd25yZXYueG1sUEsFBgAAAAAEAAQA9QAAAIsDAAAAAA==&#10;" path="m3,l,,,3,3,6,3,3r3,l6,,3,xe" fillcolor="black" stroked="f">
                          <v:path arrowok="t" o:connecttype="custom" o:connectlocs="3,0;0,0;0,3;3,6;3,3;6,3;6,0;3,0" o:connectangles="0,0,0,0,0,0,0,0"/>
                        </v:shape>
                        <v:shape id="Freeform 48" o:spid="_x0000_s1068" style="position:absolute;left:1814;top:118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98UA&#10;AADcAAAADwAAAGRycy9kb3ducmV2LnhtbESPQYvCMBCF78L+hzALXkTTishSjbIrCh68rHpwb2Mz&#10;psVmUppU6783woK3Gd773ryZLztbiRs1vnSsIB0lIIhzp0s2Co6HzfALhA/IGivHpOBBHpaLj94c&#10;M+3u/Eu3fTAihrDPUEERQp1J6fOCLPqRq4mjdnGNxRDXxkjd4D2G20qOk2QqLZYcLxRY06qg/Lpv&#10;baxRnv4mK302kx+zW58Pu3ZwSlul+p/d9wxEoC68zf/0VkcuTeH1TJx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i73xQAAANwAAAAPAAAAAAAAAAAAAAAAAJgCAABkcnMv&#10;ZG93bnJldi54bWxQSwUGAAAAAAQABAD1AAAAigMAAAAA&#10;" path="m3,r,3l,3,,6r6,l6,3,3,xe" fillcolor="black" stroked="f">
                          <v:path arrowok="t" o:connecttype="custom" o:connectlocs="3,0;3,3;0,3;0,6;6,6;6,3;3,0" o:connectangles="0,0,0,0,0,0,0"/>
                        </v:shape>
                        <v:shape id="Freeform 49" o:spid="_x0000_s1069" style="position:absolute;left:1802;top:118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wgMUA&#10;AADcAAAADwAAAGRycy9kb3ducmV2LnhtbESPQYvCMBCF78L+hzALXmRNKyJSjeLKCh68rHpwb2Mz&#10;psVmUppU6783woK3Gd773ryZLztbiRs1vnSsIB0mIIhzp0s2Co6HzdcUhA/IGivHpOBBHpaLj94c&#10;M+3u/Eu3fTAihrDPUEERQp1J6fOCLPqhq4mjdnGNxRDXxkjd4D2G20qOkmQiLZYcLxRY07qg/Lpv&#10;baxRnv7Ga30242+z+zkfdu3glLZK9T+71QxEoC68zf/0VkcuHcHrmTiB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LCAxQAAANwAAAAPAAAAAAAAAAAAAAAAAJgCAABkcnMv&#10;ZG93bnJldi54bWxQSwUGAAAAAAQABAD1AAAAigMAAAAA&#10;" path="m3,r,3l,3,3,6r3,l6,,3,xe" fillcolor="black" stroked="f">
                          <v:path arrowok="t" o:connecttype="custom" o:connectlocs="3,0;3,3;0,3;3,6;6,6;6,0;3,0" o:connectangles="0,0,0,0,0,0,0"/>
                        </v:shape>
                        <v:shape id="Freeform 50" o:spid="_x0000_s1070" style="position:absolute;left:1793;top:118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VG8cA&#10;AADcAAAADwAAAGRycy9kb3ducmV2LnhtbESPQWvCQBCF74X+h2UKXorZxIqUmFVaqdCDl5oe9DZm&#10;x01odjZkNxr/fbdQ8DbDe9+bN8V6tK24UO8bxwqyJAVBXDndsFHwXW6nryB8QNbYOiYFN/KwXj0+&#10;FJhrd+UvuuyDETGEfY4K6hC6XEpf1WTRJ64jjtrZ9RZDXHsjdY/XGG5bOUvThbTYcLxQY0ebmqqf&#10;/WBjjeZwnG/0yczfze7jVO6G50M2KDV5Gt+WIAKN4W7+pz915LIX+HsmT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4FRvHAAAA3AAAAA8AAAAAAAAAAAAAAAAAmAIAAGRy&#10;cy9kb3ducmV2LnhtbFBLBQYAAAAABAAEAPUAAACMAwAAAAA=&#10;" path="m3,l,,,6r3,l3,3r3,l3,xe" fillcolor="black" stroked="f">
                          <v:path arrowok="t" o:connecttype="custom" o:connectlocs="3,0;0,0;0,6;3,6;3,3;6,3;3,0" o:connectangles="0,0,0,0,0,0,0"/>
                        </v:shape>
                        <v:shape id="Freeform 51" o:spid="_x0000_s1071" style="position:absolute;left:1781;top:118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Nb8YA&#10;AADcAAAADwAAAGRycy9kb3ducmV2LnhtbESPQWvCQBCF74L/YZlCL1I3KUFK6ipVWujBi8aDvY3Z&#10;cRPMzobsRtN/7wqCtxne+968mS8H24gLdb52rCCdJiCIS6drNgr2xc/bBwgfkDU2jknBP3lYLsaj&#10;OebaXXlLl10wIoawz1FBFUKbS+nLiiz6qWuJo3ZyncUQ185I3eE1httGvifJTFqsOV6osKV1ReV5&#10;19tYoz78ZWt9NNnKbL6PxaafHNJeqdeX4esTRKAhPM0P+ldHLs3g/kyc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GNb8YAAADcAAAADwAAAAAAAAAAAAAAAACYAgAAZHJz&#10;L2Rvd25yZXYueG1sUEsFBgAAAAAEAAQA9QAAAIsDAAAAAA==&#10;" path="m3,l,,,3,3,6,3,3r3,l6,,3,xe" fillcolor="black" stroked="f">
                          <v:path arrowok="t" o:connecttype="custom" o:connectlocs="3,0;0,0;0,3;3,6;3,3;6,3;6,0;3,0" o:connectangles="0,0,0,0,0,0,0,0"/>
                        </v:shape>
                        <v:shape id="Freeform 52" o:spid="_x0000_s1072" style="position:absolute;left:1769;top:117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0o9McA&#10;AADcAAAADwAAAGRycy9kb3ducmV2LnhtbESPQWvCQBCF74X+h2UKvRSzSdFSYlapYsGDF00Pehuz&#10;4yY0OxuyG03/vVso9DbDe9+bN8VytK24Uu8bxwqyJAVBXDndsFHwVX5O3kH4gKyxdUwKfsjDcvH4&#10;UGCu3Y33dD0EI2II+xwV1CF0uZS+qsmiT1xHHLWL6y2GuPZG6h5vMdy28jVN36TFhuOFGjta11R9&#10;HwYbazTH03Stz2a6MrvNudwNL8dsUOr5afyYgwg0hn/zH73Vkctm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dKPTHAAAA3AAAAA8AAAAAAAAAAAAAAAAAmAIAAGRy&#10;cy9kb3ducmV2LnhtbFBLBQYAAAAABAAEAPUAAACMAwAAAAA=&#10;" path="m3,l,3,,6r6,l6,3,3,3,3,xe" fillcolor="black" stroked="f">
                          <v:path arrowok="t" o:connecttype="custom" o:connectlocs="3,0;0,3;0,6;6,6;6,3;3,3;3,0" o:connectangles="0,0,0,0,0,0,0"/>
                        </v:shape>
                        <v:shape id="Freeform 53" o:spid="_x0000_s1073" style="position:absolute;left:1757;top:117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g8cA&#10;AADcAAAADwAAAGRycy9kb3ducmV2LnhtbESPQWvCQBCF70L/wzKFXqRuUkQkuoqVFnrwUuMhvY3Z&#10;cTeYnQ3Zjab/vlso9DbDe9+bN+vt6Fpxoz40nhXkswwEce11w0bBqXx/XoIIEVlj65kUfFOA7eZh&#10;ssZC+zt/0u0YjUghHApUYGPsCilDbclhmPmOOGkX3zuMae2N1D3eU7hr5UuWLaTDhtMFix3tLdXX&#10;4+BSjab6mu/12cxfzeHtXB6GaZUPSj09jrsViEhj/Df/0R86cfkCfp9JE8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PtoPHAAAA3AAAAA8AAAAAAAAAAAAAAAAAmAIAAGRy&#10;cy9kb3ducmV2LnhtbFBLBQYAAAAABAAEAPUAAACMAwAAAAA=&#10;" path="m3,r,3l,3,,6r6,l6,3,3,xe" fillcolor="black" stroked="f">
                          <v:path arrowok="t" o:connecttype="custom" o:connectlocs="3,0;3,3;0,3;0,6;6,6;6,3;3,0" o:connectangles="0,0,0,0,0,0,0"/>
                        </v:shape>
                        <v:shape id="Freeform 54" o:spid="_x0000_s1074" style="position:absolute;left:1745;top:116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TGMcA&#10;AADcAAAADwAAAGRycy9kb3ducmV2LnhtbESPQWvCQBCF74X+h2UKvRSzSRFbYlapYsGDF00Pehuz&#10;4yY0OxuyG03/vVso9DbDe9+bN8VytK24Uu8bxwqyJAVBXDndsFHwVX5O3kH4gKyxdUwKfsjDcvH4&#10;UGCu3Y33dD0EI2II+xwV1CF0uZS+qsmiT1xHHLWL6y2GuPZG6h5vMdy28jVNZ9Jiw/FCjR2ta6q+&#10;D4ONNZrjabrWZzNdmd3mXO6Gl2M2KPX8NH7MQQQaw7/5j97qyGVv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DExjHAAAA3AAAAA8AAAAAAAAAAAAAAAAAmAIAAGRy&#10;cy9kb3ducmV2LnhtbFBLBQYAAAAABAAEAPUAAACMAwAAAAA=&#10;" path="m3,r,3l,3,3,6r3,l6,,3,xe" fillcolor="black" stroked="f">
                          <v:path arrowok="t" o:connecttype="custom" o:connectlocs="3,0;3,3;0,3;3,6;6,6;6,0;3,0" o:connectangles="0,0,0,0,0,0,0"/>
                        </v:shape>
                        <v:shape id="Freeform 55" o:spid="_x0000_s1075" style="position:absolute;left:1736;top:116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HasYA&#10;AADcAAAADwAAAGRycy9kb3ducmV2LnhtbESPQWvCQBCF70L/wzKFXkQ3KVIkuoqVFnrwUvWgtzE7&#10;boLZ2ZDdaPrvO4dCb/OY9715s1wPvlF36mId2EA+zUARl8HW7AwcD5+TOaiYkC02gcnAD0VYr55G&#10;SyxsePA33ffJKQnhWKCBKqW20DqWFXmM09ASy+4aOo9JZOe07fAh4b7Rr1n2pj3WLBcqbGlbUXnb&#10;915q1KfzbGsvbvbudh+Xw64fn/LemJfnYbMAlWhI/+Y/+ssKl0tb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HasYAAADcAAAADwAAAAAAAAAAAAAAAACYAgAAZHJz&#10;L2Rvd25yZXYueG1sUEsFBgAAAAAEAAQA9QAAAIsDAAAAAA==&#10;" path="m3,l,,,6r3,l6,3,3,3,3,xe" fillcolor="black" stroked="f">
                          <v:path arrowok="t" o:connecttype="custom" o:connectlocs="3,0;0,0;0,6;3,6;6,3;3,3;3,0" o:connectangles="0,0,0,0,0,0,0"/>
                        </v:shape>
                        <v:shape id="Freeform 56" o:spid="_x0000_s1076" style="position:absolute;left:1722;top:116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i8ccA&#10;AADcAAAADwAAAGRycy9kb3ducmV2LnhtbESPQWvCQBCF74X+h2UKvRSzSRFpY1apYsGDF00Pehuz&#10;4yY0OxuyG03/vVso9DbDe9+bN8VytK24Uu8bxwqyJAVBXDndsFHwVX5O3kD4gKyxdUwKfsjDcvH4&#10;UGCu3Y33dD0EI2II+xwV1CF0uZS+qsmiT1xHHLWL6y2GuPZG6h5vMdy28jVNZ9Jiw/FCjR2ta6q+&#10;D4ONNZrjabrWZzNdmd3mXO6Gl2M2KPX8NH7MQQQaw7/5j97qyGXv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IvHHAAAA3AAAAA8AAAAAAAAAAAAAAAAAmAIAAGRy&#10;cy9kb3ducmV2LnhtbFBLBQYAAAAABAAEAPUAAACMAwAAAAA=&#10;" path="m3,r,3l,3,3,6r3,l6,,3,xe" fillcolor="black" stroked="f">
                          <v:path arrowok="t" o:connecttype="custom" o:connectlocs="3,0;3,3;0,3;3,6;6,6;6,0;3,0" o:connectangles="0,0,0,0,0,0,0"/>
                        </v:shape>
                        <v:shape id="Freeform 57" o:spid="_x0000_s1077" style="position:absolute;left:1713;top:115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B0cUA&#10;AADcAAAADwAAAGRycy9kb3ducmV2LnhtbESPQWvCQBCF70L/wzKFXkQ3iohEV2mlhR68VD3obcyO&#10;m2B2NmQ3mv77zqHgbR7zvjdvVpve1+pObawCG5iMM1DERbAVOwPHw9doASomZIt1YDLwSxE265fB&#10;CnMbHvxD931ySkI45migTKnJtY5FSR7jODTEsruG1mMS2TptW3xIuK/1NMvm2mPFcqHEhrYlFbd9&#10;56VGdTrPtvbiZh9u93k57LrhadIZ8/bavy9BJerT0/xPf1vhplJf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kHRxQAAANwAAAAPAAAAAAAAAAAAAAAAAJgCAABkcnMv&#10;ZG93bnJldi54bWxQSwUGAAAAAAQABAD1AAAAigMAAAAA&#10;" path="m3,l,,,6r3,l6,3,3,3,3,xe" fillcolor="black" stroked="f">
                          <v:path arrowok="t" o:connecttype="custom" o:connectlocs="3,0;0,0;0,6;3,6;6,3;3,3;3,0" o:connectangles="0,0,0,0,0,0,0"/>
                        </v:shape>
                        <v:shape id="Freeform 58" o:spid="_x0000_s1078" style="position:absolute;left:1701;top:115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kSsUA&#10;AADcAAAADwAAAGRycy9kb3ducmV2LnhtbESPQYvCMBCF78L+hzALXmRNKyJSjeLKCh68rHpwb2Mz&#10;psVmUppU6783woK3Gd773ryZLztbiRs1vnSsIB0mIIhzp0s2Co6HzdcUhA/IGivHpOBBHpaLj94c&#10;M+3u/Eu3fTAihrDPUEERQp1J6fOCLPqhq4mjdnGNxRDXxkjd4D2G20qOkmQiLZYcLxRY07qg/Lpv&#10;baxRnv7Ga30242+z+zkfdu3glLZK9T+71QxEoC68zf/0VkdulMLrmTiB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uRKxQAAANwAAAAPAAAAAAAAAAAAAAAAAJgCAABkcnMv&#10;ZG93bnJldi54bWxQSwUGAAAAAAQABAD1AAAAigMAAAAA&#10;" path="m3,l,,,6r6,l6,,3,xe" fillcolor="black" stroked="f">
                          <v:path arrowok="t" o:connecttype="custom" o:connectlocs="3,0;0,0;0,6;6,6;6,0;3,0" o:connectangles="0,0,0,0,0,0"/>
                        </v:shape>
                        <v:shape id="Freeform 59" o:spid="_x0000_s1079" style="position:absolute;left:1689;top:115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h6PccA&#10;AADcAAAADwAAAGRycy9kb3ducmV2LnhtbESPQWvCQBCF74X+h2UKvZS6MYiU6CpWWujBS00P6W3M&#10;jrvB7GzIbjT9965Q8DbDe9+bN8v16Fpxpj40nhVMJxkI4trrho2Cn/Lz9Q1EiMgaW8+k4I8CrFeP&#10;D0sstL/wN5330YgUwqFABTbGrpAy1JYchonviJN29L3DmNbeSN3jJYW7VuZZNpcOG04XLHa0tVSf&#10;9oNLNZrqd7bVBzN7N7uPQ7kbXqrpoNTz07hZgIg0xrv5n/7SictzuD2TJ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Yej3HAAAA3AAAAA8AAAAAAAAAAAAAAAAAmAIAAGRy&#10;cy9kb3ducmV2LnhtbFBLBQYAAAAABAAEAPUAAACMAwAAAAA=&#10;" path="m3,l,,,6r6,l6,,3,xe" fillcolor="black" stroked="f">
                          <v:path arrowok="t" o:connecttype="custom" o:connectlocs="3,0;0,0;0,6;6,6;6,0;3,0" o:connectangles="0,0,0,0,0,0"/>
                        </v:shape>
                        <v:shape id="Freeform 60" o:spid="_x0000_s1080" style="position:absolute;left:1677;top:115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fpscA&#10;AADcAAAADwAAAGRycy9kb3ducmV2LnhtbESPQWvCQBCF70L/wzIFL1I3plJKdJU2WOghl8Ye9DZm&#10;x00wOxuyG03/fbdQ8DbDe9+bN+vtaFtxpd43jhUs5gkI4srpho2C7/3H0ysIH5A1to5JwQ952G4e&#10;JmvMtLvxF13LYEQMYZ+hgjqELpPSVzVZ9HPXEUft7HqLIa69kbrHWwy3rUyT5EVabDheqLGjvKbq&#10;Ug421mgOx2WuT2b5bordaV8Ms8NiUGr6OL6tQAQaw938T3/qyKXP8PdMnE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U36bHAAAA3AAAAA8AAAAAAAAAAAAAAAAAmAIAAGRy&#10;cy9kb3ducmV2LnhtbFBLBQYAAAAABAAEAPUAAACMAwAAAAA=&#10;" path="m3,l,3,,6r6,l6,3,3,3,3,xe" fillcolor="black" stroked="f">
                          <v:path arrowok="t" o:connecttype="custom" o:connectlocs="3,0;0,3;0,6;6,6;6,3;3,3;3,0" o:connectangles="0,0,0,0,0,0,0"/>
                        </v:shape>
                        <v:shape id="Freeform 61" o:spid="_x0000_s1081" style="position:absolute;left:1665;top:114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1H0sUA&#10;AADcAAAADwAAAGRycy9kb3ducmV2LnhtbESPT4vCMBDF78J+hzALXmRNlSJSjeLKCnvw4p+Dexub&#10;MS02k9Kk2v32RhC8zfDe782b+bKzlbhR40vHCkbDBARx7nTJRsHxsPmagvABWWPlmBT8k4fl4qM3&#10;x0y7O+/otg9GxBD2GSooQqgzKX1ekEU/dDVx1C6usRji2hipG7zHcFvJcZJMpMWS44UCa1oXlF/3&#10;rY01ytNfutZnk36b7c/5sG0Hp1GrVP+zW81ABOrC2/yif3Xkxik8n4kT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fSxQAAANwAAAAPAAAAAAAAAAAAAAAAAJgCAABkcnMv&#10;ZG93bnJldi54bWxQSwUGAAAAAAQABAD1AAAAigMAAAAA&#10;" path="m3,l,3,,6r6,l6,3,3,3,3,xe" fillcolor="black" stroked="f">
                          <v:path arrowok="t" o:connecttype="custom" o:connectlocs="3,0;0,3;0,6;6,6;6,3;3,3;3,0" o:connectangles="0,0,0,0,0,0,0"/>
                        </v:shape>
                        <v:shape id="Freeform 62" o:spid="_x0000_s1082" style="position:absolute;left:1653;top:114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iScYA&#10;AADcAAAADwAAAGRycy9kb3ducmV2LnhtbESPT4vCMBDF7wv7HcIs7GXRVFGRapRdWcGDF/8c9DY2&#10;Y1psJqVJtX57IwjeZnjv9+bNdN7aUlyp9oVjBb1uAoI4c7pgo2C/W3bGIHxA1lg6JgV38jCffX5M&#10;MdXuxhu6boMRMYR9igryEKpUSp/lZNF3XUUctbOrLYa41kbqGm8x3JaynyQjabHgeCHHihY5ZZdt&#10;Y2ON4nAcLPTJDP7M+v+0Wzc/h16j1PdX+zsBEagNb/OLXunI9Yf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HiScYAAADcAAAADwAAAAAAAAAAAAAAAACYAgAAZHJz&#10;L2Rvd25yZXYueG1sUEsFBgAAAAAEAAQA9QAAAIsDAAAAAA==&#10;" path="m3,l,,,3,3,6,3,3r3,l6,,3,xe" fillcolor="black" stroked="f">
                          <v:path arrowok="t" o:connecttype="custom" o:connectlocs="3,0;0,0;0,3;3,6;3,3;6,3;6,0;3,0" o:connectangles="0,0,0,0,0,0,0,0"/>
                        </v:shape>
                        <v:shape id="Freeform 63" o:spid="_x0000_s1083" style="position:absolute;left:1641;top:114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8PscA&#10;AADcAAAADwAAAGRycy9kb3ducmV2LnhtbESPzWrDMBCE74W+g9hCL6WRY0wobpTQhgR6yKVxDult&#10;Y21kE2tlLPmnb18VArntMvPNzi7Xk23EQJ2vHSuYzxIQxKXTNRsFx2L3+gbCB2SNjWNS8Ese1qvH&#10;hyXm2o38TcMhGBFD2OeooAqhzaX0ZUUW/cy1xFG7uM5iiGtnpO5wjOG2kWmSLKTFmuOFClvaVFRe&#10;D72NNerTT7bRZ5N9mv32XOz7l9O8V+r5afp4BxFoCnfzjf7SkUsX8P9MnE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jfD7HAAAA3AAAAA8AAAAAAAAAAAAAAAAAmAIAAGRy&#10;cy9kb3ducmV2LnhtbFBLBQYAAAAABAAEAPUAAACMAwAAAAA=&#10;" path="m3,l,,,3r3,l3,6,6,3,6,,3,xe" fillcolor="black" stroked="f">
                          <v:path arrowok="t" o:connecttype="custom" o:connectlocs="3,0;0,0;0,3;3,3;3,6;6,3;6,0;3,0" o:connectangles="0,0,0,0,0,0,0,0"/>
                        </v:shape>
                        <v:shape id="Freeform 64" o:spid="_x0000_s1084" style="position:absolute;left:1629;top:114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pcYA&#10;AADcAAAADwAAAGRycy9kb3ducmV2LnhtbESPT4vCMBDF7wv7HcIs7GXRVBGVapRdWcGDF/8c9DY2&#10;Y1psJqVJtX57IwjeZnjv9+bNdN7aUlyp9oVjBb1uAoI4c7pgo2C/W3bGIHxA1lg6JgV38jCffX5M&#10;MdXuxhu6boMRMYR9igryEKpUSp/lZNF3XUUctbOrLYa41kbqGm8x3JaynyRDabHgeCHHihY5ZZdt&#10;Y2ON4nAcLPTJDP7M+v+0Wzc/h16j1PdX+zsBEagNb/OLXunI9Uf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ZpcYAAADcAAAADwAAAAAAAAAAAAAAAACYAgAAZHJz&#10;L2Rvd25yZXYueG1sUEsFBgAAAAAEAAQA9QAAAIsDAAAAAA==&#10;" path="m3,l,,,6r6,l6,,3,xe" fillcolor="black" stroked="f">
                          <v:path arrowok="t" o:connecttype="custom" o:connectlocs="3,0;0,0;0,6;6,6;6,0;3,0" o:connectangles="0,0,0,0,0,0"/>
                        </v:shape>
                        <v:shape id="Freeform 65" o:spid="_x0000_s1085" style="position:absolute;left:1617;top:113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N18UA&#10;AADcAAAADwAAAGRycy9kb3ducmV2LnhtbESPQWvCQBCF70L/wzKFXkQ3iohEV2mlhR68VD3obcyO&#10;m2B2NmQ3mv77zqHgbR7zvjdvVpve1+pObawCG5iMM1DERbAVOwPHw9doASomZIt1YDLwSxE265fB&#10;CnMbHvxD931ySkI45migTKnJtY5FSR7jODTEsruG1mMS2TptW3xIuK/1NMvm2mPFcqHEhrYlFbd9&#10;56VGdTrPtvbiZh9u93k57LrhadIZ8/bavy9BJerT0/xPf1vhptJW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E3XxQAAANwAAAAPAAAAAAAAAAAAAAAAAJgCAABkcnMv&#10;ZG93bnJldi54bWxQSwUGAAAAAAQABAD1AAAAigMAAAAA&#10;" path="m3,l,,,6r6,l6,,3,xe" fillcolor="black" stroked="f">
                          <v:path arrowok="t" o:connecttype="custom" o:connectlocs="3,0;0,0;0,6;6,6;6,0;3,0" o:connectangles="0,0,0,0,0,0"/>
                        </v:shape>
                        <v:shape id="Freeform 66" o:spid="_x0000_s1086" style="position:absolute;left:1605;top:113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MYA&#10;AADcAAAADwAAAGRycy9kb3ducmV2LnhtbESPT4vCMBDF7wv7HcIs7GXRVBHRapRdWcGDF/8c9DY2&#10;Y1psJqVJtX57IwjeZnjv9+bNdN7aUlyp9oVjBb1uAoI4c7pgo2C/W3ZGIHxA1lg6JgV38jCffX5M&#10;MdXuxhu6boMRMYR9igryEKpUSp/lZNF3XUUctbOrLYa41kbqGm8x3JaynyRDabHgeCHHihY5ZZdt&#10;Y2ON4nAcLPTJDP7M+v+0Wzc/h16j1PdX+zsBEagNb/OLXunI9cf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TMYAAADcAAAADwAAAAAAAAAAAAAAAACYAgAAZHJz&#10;L2Rvd25yZXYueG1sUEsFBgAAAAAEAAQA9QAAAIsDAAAAAA==&#10;" path="m3,r,3l,3,,6r6,l6,,3,xe" fillcolor="black" stroked="f">
                          <v:path arrowok="t" o:connecttype="custom" o:connectlocs="3,0;3,3;0,3;0,6;6,6;6,0;3,0" o:connectangles="0,0,0,0,0,0,0"/>
                        </v:shape>
                        <v:shape id="Freeform 67" o:spid="_x0000_s1087" style="position:absolute;left:1593;top:113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DMYA&#10;AADcAAAADwAAAGRycy9kb3ducmV2LnhtbESPQW/CMAyF75P2HyJP2mUaKQOhqRDQhobEgQuwA7uZ&#10;xqTVGqdqUij/Hh+QuPnJ73t+ni16X6sztbEKbGA4yEARF8FW7Az87lfvn6BiQrZYByYDV4qwmD8/&#10;zTC34cJbOu+SUxLCMUcDZUpNrnUsSvIYB6Ehlt0ptB6TyNZp2+JFwn2tP7Jsoj1WLBdKbGhZUvG/&#10;67zUqA5/46U9uvG32/wc95vu7TDsjHl96b+moBL16WG+02sr3Ejq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XDMYAAADcAAAADwAAAAAAAAAAAAAAAACYAgAAZHJz&#10;L2Rvd25yZXYueG1sUEsFBgAAAAAEAAQA9QAAAIsDAAAAAA==&#10;" path="m3,l,,,3r3,l3,6r3,l6,,3,xe" fillcolor="black" stroked="f">
                          <v:path arrowok="t" o:connecttype="custom" o:connectlocs="3,0;0,0;0,3;3,3;3,6;6,6;6,0;3,0" o:connectangles="0,0,0,0,0,0,0,0"/>
                        </v:shape>
                        <v:shape id="Freeform 68" o:spid="_x0000_s1088" style="position:absolute;left:1581;top:113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yl8cA&#10;AADcAAAADwAAAGRycy9kb3ducmV2LnhtbESPQWvCQBCF74X+h2UKXorZxIqUmFVaqdCDl5oe9DZm&#10;x01odjZkNxr/fbdQ8DbDe9+bN8V6tK24UO8bxwqyJAVBXDndsFHwXW6nryB8QNbYOiYFN/KwXj0+&#10;FJhrd+UvuuyDETGEfY4K6hC6XEpf1WTRJ64jjtrZ9RZDXHsjdY/XGG5bOUvThbTYcLxQY0ebmqqf&#10;/WBjjeZwnG/0yczfze7jVO6G50M2KDV5Gt+WIAKN4W7+pz915F4y+HsmTi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TcpfHAAAA3AAAAA8AAAAAAAAAAAAAAAAAmAIAAGRy&#10;cy9kb3ducmV2LnhtbFBLBQYAAAAABAAEAPUAAACMAwAAAAA=&#10;" path="m3,l,3r3,l3,6r3,l6,,3,xe" fillcolor="black" stroked="f">
                          <v:path arrowok="t" o:connecttype="custom" o:connectlocs="3,0;0,3;3,3;3,6;6,6;6,0;3,0" o:connectangles="0,0,0,0,0,0,0"/>
                        </v:shape>
                        <v:shape id="Freeform 69" o:spid="_x0000_s1089" style="position:absolute;left:1569;top:112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s4McA&#10;AADcAAAADwAAAGRycy9kb3ducmV2LnhtbESPQWvCQBCF70L/wzIFL1I3plJKdJU2WOghl8Ye9DZm&#10;x00wOxuyG03/fbdQ8DbDe9+bN+vtaFtxpd43jhUs5gkI4srpho2C7/3H0ysIH5A1to5JwQ952G4e&#10;JmvMtLvxF13LYEQMYZ+hgjqELpPSVzVZ9HPXEUft7HqLIa69kbrHWwy3rUyT5EVabDheqLGjvKbq&#10;Ug421mgOx2WuT2b5bordaV8Ms8NiUGr6OL6tQAQaw938T3/qyD2n8PdMnE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B7ODHAAAA3AAAAA8AAAAAAAAAAAAAAAAAmAIAAGRy&#10;cy9kb3ducmV2LnhtbFBLBQYAAAAABAAEAPUAAACMAwAAAAA=&#10;" path="m3,r,3l,3,3,6r3,l6,,3,xe" fillcolor="black" stroked="f">
                          <v:path arrowok="t" o:connecttype="custom" o:connectlocs="3,0;3,3;0,3;3,6;6,6;6,0;3,0" o:connectangles="0,0,0,0,0,0,0"/>
                        </v:shape>
                        <v:shape id="Freeform 70" o:spid="_x0000_s1090" style="position:absolute;left:1560;top:112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1Je8YA&#10;AADcAAAADwAAAGRycy9kb3ducmV2LnhtbESPT4vCMBDF78J+hzALe5E19Q+yVKOouODBy6oHvY3N&#10;mBabSWlSrd/eCAveZnjv9+bNdN7aUtyo9oVjBf1eAoI4c7pgo+Cw//3+AeEDssbSMSl4kIf57KMz&#10;xVS7O//RbReMiCHsU1SQh1ClUvosJ4u+5yriqF1cbTHEtTZS13iP4baUgyQZS4sFxws5VrTKKbvu&#10;GhtrFMfTaKXPZrQ02/V5v226x36j1Ndnu5iACNSGt/mf3ujIDYfweiZO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1Je8YAAADcAAAADwAAAAAAAAAAAAAAAACYAgAAZHJz&#10;L2Rvd25yZXYueG1sUEsFBgAAAAAEAAQA9QAAAIsDAAAAAA==&#10;" path="m3,l,,,6r6,l6,3,3,3,3,xe" fillcolor="black" stroked="f">
                          <v:path arrowok="t" o:connecttype="custom" o:connectlocs="3,0;0,0;0,6;6,6;6,3;3,3;3,0" o:connectangles="0,0,0,0,0,0,0"/>
                        </v:shape>
                        <v:shape id="Freeform 71" o:spid="_x0000_s1091" style="position:absolute;left:1549;top:1126;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srosMA&#10;AADcAAAADwAAAGRycy9kb3ducmV2LnhtbERPTWvCQBC9F/wPywje6kbTqkRXkUZBSi6NXrwN2TEJ&#10;ZmdDdqvpv3cFobd5vM9ZbXrTiBt1rrasYDKOQBAXVtdcKjgd9+8LEM4ja2wsk4I/crBZD95WmGh7&#10;5x+65b4UIYRdggoq79tESldUZNCNbUscuIvtDPoAu1LqDu8h3DRyGkUzabDm0FBhS18VFdf81yjI&#10;vnXaZuc8v6T7OI3nn6fsONkpNRr22yUIT73/F7/cBx3mxx/wfCZc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srosMAAADcAAAADwAAAAAAAAAAAAAAAACYAgAAZHJzL2Rv&#10;d25yZXYueG1sUEsFBgAAAAAEAAQA9QAAAIgDAAAAAA==&#10;" path="m2,l,,,6r2,l2,3r3,l5,,2,xe" fillcolor="black" stroked="f">
                          <v:path arrowok="t" o:connecttype="custom" o:connectlocs="2,0;0,0;0,6;2,6;2,3;5,3;5,0;2,0" o:connectangles="0,0,0,0,0,0,0,0"/>
                        </v:shape>
                        <v:shape id="Freeform 72" o:spid="_x0000_s1092" style="position:absolute;left:1537;top:112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0lMYA&#10;AADcAAAADwAAAGRycy9kb3ducmV2LnhtbESPQWvCQBCF74X+h2UEL6VutFokukoVCx68GD3obcyO&#10;m2B2NmQ3mv77rlDobYb3vjdv5svOVuJOjS8dKxgOEhDEudMlGwXHw/f7FIQPyBorx6TghzwsF68v&#10;c0y1e/Ce7lkwIoawT1FBEUKdSunzgiz6gauJo3Z1jcUQ18ZI3eAjhttKjpLkU1osOV4osKZ1Qfkt&#10;a22sUZ7O47W+mPHK7DaXw659Ow1bpfq97msGIlAX/s1/9FZH7mMC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0lMYAAADcAAAADwAAAAAAAAAAAAAAAACYAgAAZHJz&#10;L2Rvd25yZXYueG1sUEsFBgAAAAAEAAQA9QAAAIsDAAAAAA==&#10;" path="m3,l,,,6r3,l3,3r3,l3,xe" fillcolor="black" stroked="f">
                          <v:path arrowok="t" o:connecttype="custom" o:connectlocs="3,0;0,0;0,6;3,6;3,3;6,3;3,0" o:connectangles="0,0,0,0,0,0,0"/>
                        </v:shape>
                        <v:shape id="Freeform 73" o:spid="_x0000_s1093" style="position:absolute;left:1525;top:112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rq48YA&#10;AADcAAAADwAAAGRycy9kb3ducmV2LnhtbESPT4vCMBDF78J+hzALXkRT/yBLNcoqCh68qHvQ29iM&#10;adlmUppU67ffLAjeZnjv9+bNfNnaUtyp9oVjBcNBAoI4c7pgo+DntO1/gfABWWPpmBQ8ycNy8dGZ&#10;Y6rdgw90PwYjYgj7FBXkIVSplD7LyaIfuIo4ajdXWwxxrY3UNT5iuC3lKEmm0mLB8UKOFa1zyn6P&#10;jY01ivNlstZXM1mZ/eZ62je987BRqvvZfs9ABGrD2/yidzpy4yn8PxMn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rq48YAAADcAAAADwAAAAAAAAAAAAAAAACYAgAAZHJz&#10;L2Rvd25yZXYueG1sUEsFBgAAAAAEAAQA9QAAAIsDAAAAAA==&#10;" path="m3,l,,,6r3,l6,3,3,3,3,xe" fillcolor="black" stroked="f">
                          <v:path arrowok="t" o:connecttype="custom" o:connectlocs="3,0;0,0;0,6;3,6;6,3;3,3;3,0" o:connectangles="0,0,0,0,0,0,0"/>
                        </v:shape>
                        <v:shape id="Freeform 74" o:spid="_x0000_s1094" style="position:absolute;left:1513;top:112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PeMYA&#10;AADcAAAADwAAAGRycy9kb3ducmV2LnhtbESPQWvCQBCF74X+h2UEL6VutGIlukoVCx68GD3obcyO&#10;m2B2NmQ3mv77rlDobYb3vjdv5svOVuJOjS8dKxgOEhDEudMlGwXHw/f7FIQPyBorx6TghzwsF68v&#10;c0y1e/Ce7lkwIoawT1FBEUKdSunzgiz6gauJo3Z1jcUQ18ZI3eAjhttKjpJkIi2WHC8UWNO6oPyW&#10;tTbWKE/n8VpfzHhldpvLYde+nYatUv1e9zUDEagL/+Y/eqsj9/EJ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PeMYAAADcAAAADwAAAAAAAAAAAAAAAACYAgAAZHJz&#10;L2Rvd25yZXYueG1sUEsFBgAAAAAEAAQA9QAAAIsDAAAAAA==&#10;" path="m3,l,,,3,3,6,3,3r3,l6,,3,xe" fillcolor="black" stroked="f">
                          <v:path arrowok="t" o:connecttype="custom" o:connectlocs="3,0;0,0;0,3;3,6;3,3;6,3;6,0;3,0" o:connectangles="0,0,0,0,0,0,0,0"/>
                        </v:shape>
                        <v:shape id="Freeform 75" o:spid="_x0000_s1095" style="position:absolute;left:1501;top:111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bCsYA&#10;AADcAAAADwAAAGRycy9kb3ducmV2LnhtbESPQW/CMAyF75P2HyJP2mUaKQOhqRDQhobEgQuwA7uZ&#10;xqTVGqdqUij/Hh+QuPnJ73t+ni16X6sztbEKbGA4yEARF8FW7Az87lfvn6BiQrZYByYDV4qwmD8/&#10;zTC34cJbOu+SUxLCMUcDZUpNrnUsSvIYB6Ehlt0ptB6TyNZp2+JFwn2tP7Jsoj1WLBdKbGhZUvG/&#10;67zUqA5/46U9uvG32/wc95vu7TDsjHl96b+moBL16WG+02sr3Ejayj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nbCsYAAADcAAAADwAAAAAAAAAAAAAAAACYAgAAZHJz&#10;L2Rvd25yZXYueG1sUEsFBgAAAAAEAAQA9QAAAIsDAAAAAA==&#10;" path="m3,l,,,6r6,l6,,3,xe" fillcolor="black" stroked="f">
                          <v:path arrowok="t" o:connecttype="custom" o:connectlocs="3,0;0,0;0,6;6,6;6,0;3,0" o:connectangles="0,0,0,0,0,0"/>
                        </v:shape>
                        <v:shape id="Freeform 76" o:spid="_x0000_s1096" style="position:absolute;left:1489;top:111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kcYA&#10;AADcAAAADwAAAGRycy9kb3ducmV2LnhtbESPQWvCQBCF74X+h2UEL6VutCI1ukoVCx68GD3obcyO&#10;m2B2NmQ3mv77rlDobYb3vjdv5svOVuJOjS8dKxgOEhDEudMlGwXHw/f7JwgfkDVWjknBD3lYLl5f&#10;5phq9+A93bNgRAxhn6KCIoQ6ldLnBVn0A1cTR+3qGoshro2RusFHDLeVHCXJRFosOV4osKZ1Qfkt&#10;a22sUZ7O47W+mPHK7DaXw659Ow1bpfq97msGIlAX/s1/9FZH7mMK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V+kcYAAADcAAAADwAAAAAAAAAAAAAAAACYAgAAZHJz&#10;L2Rvd25yZXYueG1sUEsFBgAAAAAEAAQA9QAAAIsDAAAAAA==&#10;" path="m3,l,,,3,3,6,3,3r3,l6,,3,xe" fillcolor="black" stroked="f">
                          <v:path arrowok="t" o:connecttype="custom" o:connectlocs="3,0;0,0;0,3;3,6;3,3;6,3;6,0;3,0" o:connectangles="0,0,0,0,0,0,0,0"/>
                        </v:shape>
                        <v:shape id="Freeform 77" o:spid="_x0000_s1097" style="position:absolute;left:1477;top:111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kccYA&#10;AADcAAAADwAAAGRycy9kb3ducmV2LnhtbESPQWvCQBCF70L/wzKFXkQ3llAkuoqVFnrwUvWgtzE7&#10;boLZ2ZDdaPrvO4dCb/OY9715s1wPvlF36mId2MBsmoEiLoOt2Rk4Hj4nc1AxIVtsApOBH4qwXj2N&#10;lljY8OBvuu+TUxLCsUADVUptoXUsK/IYp6Ellt01dB6TyM5p2+FDwn2jX7PsTXusWS5U2NK2ovK2&#10;773UqE/nfGsvLn93u4/LYdePT7PemJfnYbMAlWhI/+Y/+ssKl0t9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mkccYAAADcAAAADwAAAAAAAAAAAAAAAACYAgAAZHJz&#10;L2Rvd25yZXYueG1sUEsFBgAAAAAEAAQA9QAAAIsDAAAAAA==&#10;" path="m3,l,,,6r6,l6,,3,xe" fillcolor="black" stroked="f">
                          <v:path arrowok="t" o:connecttype="custom" o:connectlocs="3,0;0,0;0,6;6,6;6,0;3,0" o:connectangles="0,0,0,0,0,0"/>
                        </v:shape>
                        <v:shape id="Freeform 78" o:spid="_x0000_s1098" style="position:absolute;left:1465;top:111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UB6sYA&#10;AADcAAAADwAAAGRycy9kb3ducmV2LnhtbESPQWvCQBCF74L/YZlCL1I3KUFK6ipVWujBi8aDvY3Z&#10;cRPMzobsRtN/7wqCtxne+968mS8H24gLdb52rCCdJiCIS6drNgr2xc/bBwgfkDU2jknBP3lYLsaj&#10;OebaXXlLl10wIoawz1FBFUKbS+nLiiz6qWuJo3ZyncUQ185I3eE1httGvifJTFqsOV6osKV1ReV5&#10;19tYoz78ZWt9NNnKbL6PxaafHNJeqdeX4esTRKAhPM0P+ldHLkvh/kyc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UB6sYAAADcAAAADwAAAAAAAAAAAAAAAACYAgAAZHJz&#10;L2Rvd25yZXYueG1sUEsFBgAAAAAEAAQA9QAAAIsDAAAAAA==&#10;" path="m3,r,3l,3,,6r6,l6,3,3,xe" fillcolor="black" stroked="f">
                          <v:path arrowok="t" o:connecttype="custom" o:connectlocs="3,0;3,3;0,3;0,6;6,6;6,3;3,0" o:connectangles="0,0,0,0,0,0,0"/>
                        </v:shape>
                        <v:shape id="Freeform 79" o:spid="_x0000_s1099" style="position:absolute;left:1453;top:111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efncUA&#10;AADcAAAADwAAAGRycy9kb3ducmV2LnhtbESPT4vCMBDF78J+hzALXmRNlSJSjeLKCnvw4p+Dexub&#10;MS02k9Kk2v32RhC8zfDe782b+bKzlbhR40vHCkbDBARx7nTJRsHxsPmagvABWWPlmBT8k4fl4qM3&#10;x0y7O+/otg9GxBD2GSooQqgzKX1ekEU/dDVx1C6usRji2hipG7zHcFvJcZJMpMWS44UCa1oXlF/3&#10;rY01ytNfutZnk36b7c/5sG0Hp1GrVP+zW81ABOrC2/yif3Xk0jE8n4kT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5+dxQAAANwAAAAPAAAAAAAAAAAAAAAAAJgCAABkcnMv&#10;ZG93bnJldi54bWxQSwUGAAAAAAQABAD1AAAAigMAAAAA&#10;" path="m3,l,,,6r6,l6,,3,xe" fillcolor="black" stroked="f">
                          <v:path arrowok="t" o:connecttype="custom" o:connectlocs="3,0;0,0;0,6;6,6;6,0;3,0" o:connectangles="0,0,0,0,0,0"/>
                        </v:shape>
                        <v:shape id="Freeform 80" o:spid="_x0000_s1100" style="position:absolute;left:1441;top:110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6BsYA&#10;AADcAAAADwAAAGRycy9kb3ducmV2LnhtbESPQWvCQBCF70L/wzIFL1I3apCSukoVBQ9eND3Y25id&#10;bkKzsyG70fjvuwXB2wzvfW/eLFa9rcWVWl85VjAZJyCIC6crNgq+8t3bOwgfkDXWjknBnTysli+D&#10;BWba3fhI11MwIoawz1BBGUKTSemLkiz6sWuIo/bjWoshrq2RusVbDLe1nCbJXFqsOF4osaFNScXv&#10;qbOxRnX+Tjf6YtK1OWwv+aEbnSedUsPX/vMDRKA+PM0Peq8jl87g/5k4gV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s6BsYAAADcAAAADwAAAAAAAAAAAAAAAACYAgAAZHJz&#10;L2Rvd25yZXYueG1sUEsFBgAAAAAEAAQA9QAAAIsDAAAAAA==&#10;" path="m3,r,3l,3,,6r6,l6,3,3,xe" fillcolor="black" stroked="f">
                          <v:path arrowok="t" o:connecttype="custom" o:connectlocs="3,0;3,3;0,3;0,6;6,6;6,3;3,0" o:connectangles="0,0,0,0,0,0,0"/>
                        </v:shape>
                        <v:shape id="Freeform 81" o:spid="_x0000_s1101" style="position:absolute;left:1429;top:110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icsUA&#10;AADcAAAADwAAAGRycy9kb3ducmV2LnhtbESPQYvCMBCF78L+hzALXkRTpchSjbIrCh68rHpwb2Mz&#10;psVmUppU6783woK3Gd773ryZLztbiRs1vnSsYDxKQBDnTpdsFBwPm+EXCB+QNVaOScGDPCwXH705&#10;Ztrd+Zdu+2BEDGGfoYIihDqT0ucFWfQjVxNH7eIaiyGujZG6wXsMt5WcJMlUWiw5XiiwplVB+XXf&#10;2lijPP2lK3026Y/Zrc+HXTs4jVul+p/d9wxEoC68zf/0VkcuTeH1TJx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yxQAAANwAAAAPAAAAAAAAAAAAAAAAAJgCAABkcnMv&#10;ZG93bnJldi54bWxQSwUGAAAAAAQABAD1AAAAigMAAAAA&#10;" path="m3,l,,,6r6,l6,,3,xe" fillcolor="black" stroked="f">
                          <v:path arrowok="t" o:connecttype="custom" o:connectlocs="3,0;0,0;0,6;6,6;6,0;3,0" o:connectangles="0,0,0,0,0,0"/>
                        </v:shape>
                        <v:shape id="Freeform 82" o:spid="_x0000_s1102" style="position:absolute;left:1417;top:11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H6cYA&#10;AADcAAAADwAAAGRycy9kb3ducmV2LnhtbESPQWvCQBCF74L/YRnBi9SNkoqkrmKlQg9eqh7sbcxO&#10;N8HsbMhuNP77riB4m+G9782bxaqzlbhS40vHCibjBARx7nTJRsHxsH2bg/ABWWPlmBTcycNq2e8t&#10;MNPuxj903QcjYgj7DBUUIdSZlD4vyKIfu5o4an+usRji2hipG7zFcFvJaZLMpMWS44UCa9oUlF/2&#10;rY01ytNvutFnk36a3df5sGtHp0mr1HDQrT9ABOrCy/ykv3Xk0nd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4H6cYAAADcAAAADwAAAAAAAAAAAAAAAACYAgAAZHJz&#10;L2Rvd25yZXYueG1sUEsFBgAAAAAEAAQA9QAAAIsDAAAAAA==&#10;" path="m3,r,3l,3,,6r6,l6,3,3,xe" fillcolor="black" stroked="f">
                          <v:path arrowok="t" o:connecttype="custom" o:connectlocs="3,0;3,3;0,3;0,6;6,6;6,3;3,0" o:connectangles="0,0,0,0,0,0,0"/>
                        </v:shape>
                        <v:shape id="Freeform 83" o:spid="_x0000_s1103" style="position:absolute;left:1405;top:11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nsUA&#10;AADcAAAADwAAAGRycy9kb3ducmV2LnhtbESPQYvCMBCF7wv+hzCCl0VTpYh0jbKKggcvqx70Njaz&#10;adlmUppU6783C4K3Gd773ryZLztbiRs1vnSsYDxKQBDnTpdsFJyO2+EMhA/IGivHpOBBHpaL3scc&#10;M+3u/EO3QzAihrDPUEERQp1J6fOCLPqRq4mj9usaiyGujZG6wXsMt5WcJMlUWiw5XiiwpnVB+d+h&#10;tbFGeb6ka3016crsN9fjvv08j1ulBv3u+wtEoC68zS96pyOXTuH/mTiB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mexQAAANwAAAAPAAAAAAAAAAAAAAAAAJgCAABkcnMv&#10;ZG93bnJldi54bWxQSwUGAAAAAAQABAD1AAAAigMAAAAA&#10;" path="m3,l,,,6r6,l6,,3,xe" fillcolor="black" stroked="f">
                          <v:path arrowok="t" o:connecttype="custom" o:connectlocs="3,0;0,0;0,6;6,6;6,0;3,0" o:connectangles="0,0,0,0,0,0"/>
                        </v:shape>
                        <v:shape id="Freeform 84" o:spid="_x0000_s1104" style="position:absolute;left:1393;top:110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8BcYA&#10;AADcAAAADwAAAGRycy9kb3ducmV2LnhtbESPQWvCQBCF74L/YRnBi9SNEqqkrmKlQg9eqh7sbcxO&#10;N8HsbMhuNP77riB4m+G9782bxaqzlbhS40vHCibjBARx7nTJRsHxsH2bg/ABWWPlmBTcycNq2e8t&#10;MNPuxj903QcjYgj7DBUUIdSZlD4vyKIfu5o4an+usRji2hipG7zFcFvJaZK8S4slxwsF1rQpKL/s&#10;WxtrlKffdKPPJv00u6/zYdeOTpNWqeGgW3+ACNSFl/lJf+vIpTN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A8BcYAAADcAAAADwAAAAAAAAAAAAAAAACYAgAAZHJz&#10;L2Rvd25yZXYueG1sUEsFBgAAAAAEAAQA9QAAAIsDAAAAAA==&#10;" path="m3,r,3l,3,,6r6,l6,3,3,xe" fillcolor="black" stroked="f">
                          <v:path arrowok="t" o:connecttype="custom" o:connectlocs="3,0;3,3;0,3;0,6;6,6;6,3;3,0" o:connectangles="0,0,0,0,0,0,0"/>
                        </v:shape>
                        <v:shape id="Freeform 85" o:spid="_x0000_s1105" style="position:absolute;left:1381;top:110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d8YA&#10;AADcAAAADwAAAGRycy9kb3ducmV2LnhtbESPQWvCQBCF70L/wzKFXkQ3llAkuoqVFnrwUvWgtzE7&#10;boLZ2ZDdaPrvO4dCb/OY9715s1wPvlF36mId2MBsmoEiLoOt2Rk4Hj4nc1AxIVtsApOBH4qwXj2N&#10;lljY8OBvuu+TUxLCsUADVUptoXUsK/IYp6Ellt01dB6TyM5p2+FDwn2jX7PsTXusWS5U2NK2ovK2&#10;773UqE/nfGsvLn93u4/LYdePT7PemJfnYbMAlWhI/+Y/+ssKl0tb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od8YAAADcAAAADwAAAAAAAAAAAAAAAACYAgAAZHJz&#10;L2Rvd25yZXYueG1sUEsFBgAAAAAEAAQA9QAAAIsDAAAAAA==&#10;" path="m3,l,,,6r6,l6,,3,xe" fillcolor="black" stroked="f">
                          <v:path arrowok="t" o:connecttype="custom" o:connectlocs="3,0;0,0;0,6;6,6;6,0;3,0" o:connectangles="0,0,0,0,0,0"/>
                        </v:shape>
                        <v:shape id="Freeform 86" o:spid="_x0000_s1106" style="position:absolute;left:1369;top:110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N7MYA&#10;AADcAAAADwAAAGRycy9kb3ducmV2LnhtbESPQWvCQBCF74L/YRnBi9SNEoqmrmKlQg9eqh7sbcxO&#10;N8HsbMhuNP77riB4m+G9782bxaqzlbhS40vHCibjBARx7nTJRsHxsH2bgfABWWPlmBTcycNq2e8t&#10;MNPuxj903QcjYgj7DBUUIdSZlD4vyKIfu5o4an+usRji2hipG7zFcFvJaZK8S4slxwsF1rQpKL/s&#10;WxtrlKffdKPPJv00u6/zYdeOTpNWqeGgW3+ACNSFl/lJf+vIpXN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N7MYAAADcAAAADwAAAAAAAAAAAAAAAACYAgAAZHJz&#10;L2Rvd25yZXYueG1sUEsFBgAAAAAEAAQA9QAAAIsDAAAAAA==&#10;" path="m3,l,,,3r3,l3,6,6,3,6,,3,xe" fillcolor="black" stroked="f">
                          <v:path arrowok="t" o:connecttype="custom" o:connectlocs="3,0;0,0;0,3;3,3;3,6;6,3;6,0;3,0" o:connectangles="0,0,0,0,0,0,0,0"/>
                        </v:shape>
                        <v:shape id="Freeform 87" o:spid="_x0000_s1107" style="position:absolute;left:1358;top:10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yrMYA&#10;AADcAAAADwAAAGRycy9kb3ducmV2LnhtbESPQW/CMAyF70j7D5En7YJGygRoKgS0oU3iwIWyA7uZ&#10;xqTVGqdqUuj+PT5M2s1Pft/z82oz+EZdqYt1YAPTSQaKuAy2Zmfg6/j5/AoqJmSLTWAy8EsRNuuH&#10;0QpzG258oGuRnJIQjjkaqFJqc61jWZHHOAktsewuofOYRHZO2w5vEu4b/ZJlC+2xZrlQYUvbisqf&#10;ovdSoz59z7b27Gbvbv9xPu778WnaG/P0OLwtQSUa0r/5j95Z4eZSX5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AyrMYAAADcAAAADwAAAAAAAAAAAAAAAACYAgAAZHJz&#10;L2Rvd25yZXYueG1sUEsFBgAAAAAEAAQA9QAAAIsDAAAAAA==&#10;" path="m3,l,,,6r6,l6,,3,xe" fillcolor="black" stroked="f">
                          <v:path arrowok="t" o:connecttype="custom" o:connectlocs="3,0;0,0;0,6;6,6;6,0;3,0" o:connectangles="0,0,0,0,0,0"/>
                        </v:shape>
                        <v:shape id="Freeform 88" o:spid="_x0000_s1108" style="position:absolute;left:1346;top:10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XN8cA&#10;AADcAAAADwAAAGRycy9kb3ducmV2LnhtbESPQWvCQBCF74X+h2UKvRSzSdFSYlapYsGDF00Pehuz&#10;4yY0OxuyG03/vVso9DbDe9+bN8VytK24Uu8bxwqyJAVBXDndsFHwVX5O3kH4gKyxdUwKfsjDcvH4&#10;UGCu3Y33dD0EI2II+xwV1CF0uZS+qsmiT1xHHLWL6y2GuPZG6h5vMdy28jVN36TFhuOFGjta11R9&#10;HwYbazTH03Stz2a6MrvNudwNL8dsUOr5afyYgwg0hn/zH73VkZtl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MlzfHAAAA3AAAAA8AAAAAAAAAAAAAAAAAmAIAAGRy&#10;cy9kb3ducmV2LnhtbFBLBQYAAAAABAAEAPUAAACMAwAAAAA=&#10;" path="m3,l,,,6r6,l6,,3,xe" fillcolor="black" stroked="f">
                          <v:path arrowok="t" o:connecttype="custom" o:connectlocs="3,0;0,0;0,6;6,6;6,0;3,0" o:connectangles="0,0,0,0,0,0"/>
                        </v:shape>
                        <v:shape id="Freeform 89" o:spid="_x0000_s1109" style="position:absolute;left:1334;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JQMYA&#10;AADcAAAADwAAAGRycy9kb3ducmV2LnhtbESPT4vCMBDF7wv7HcIs7GXRVFGRapRdWcGDF/8c9DY2&#10;Y1psJqVJtX57IwjeZnjv9+bNdN7aUlyp9oVjBb1uAoI4c7pgo2C/W3bGIHxA1lg6JgV38jCffX5M&#10;MdXuxhu6boMRMYR9igryEKpUSp/lZNF3XUUctbOrLYa41kbqGm8x3JaynyQjabHgeCHHihY5ZZdt&#10;Y2ON4nAcLPTJDP7M+v+0Wzc/h16j1PdX+zsBEagNb/OLXunIDfv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4JQMYAAADcAAAADwAAAAAAAAAAAAAAAACYAgAAZHJz&#10;L2Rvd25yZXYueG1sUEsFBgAAAAAEAAQA9QAAAIsDAAAAAA==&#10;" path="m3,r,3l,3,,6r6,l6,3,3,xe" fillcolor="black" stroked="f">
                          <v:path arrowok="t" o:connecttype="custom" o:connectlocs="3,0;3,3;0,3;0,6;6,6;6,3;3,0" o:connectangles="0,0,0,0,0,0,0"/>
                        </v:shape>
                        <v:shape id="Freeform 90" o:spid="_x0000_s1110" style="position:absolute;left:1322;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s28YA&#10;AADcAAAADwAAAGRycy9kb3ducmV2LnhtbESPQWvCQBCF74X+h2UEL6VutFokukoVCx68GD3obcyO&#10;m2B2NmQ3mv77rlDobYb3vjdv5svOVuJOjS8dKxgOEhDEudMlGwXHw/f7FIQPyBorx6TghzwsF68v&#10;c0y1e/Ce7lkwIoawT1FBEUKdSunzgiz6gauJo3Z1jcUQ18ZI3eAjhttKjpLkU1osOV4osKZ1Qfkt&#10;a22sUZ7O47W+mPHK7DaXw659Ow1bpfq97msGIlAX/s1/9FZHbvIB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Ks28YAAADcAAAADwAAAAAAAAAAAAAAAACYAgAAZHJz&#10;L2Rvd25yZXYueG1sUEsFBgAAAAAEAAQA9QAAAIsDAAAAAA==&#10;" path="m3,l,,,6r6,l6,,3,xe" fillcolor="black" stroked="f">
                          <v:path arrowok="t" o:connecttype="custom" o:connectlocs="3,0;0,0;0,6;6,6;6,0;3,0" o:connectangles="0,0,0,0,0,0"/>
                        </v:shape>
                        <v:shape id="Freeform 91" o:spid="_x0000_s1111" style="position:absolute;left:1310;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s0r8YA&#10;AADcAAAADwAAAGRycy9kb3ducmV2LnhtbESPQWvCQBCF74L/YRnBi9SNkoqkrmKlQg9eqh7sbcxO&#10;N8HsbMhuNP77riB4m+G9782bxaqzlbhS40vHCibjBARx7nTJRsHxsH2bg/ABWWPlmBTcycNq2e8t&#10;MNPuxj903QcjYgj7DBUUIdSZlD4vyKIfu5o4an+usRji2hipG7zFcFvJaZLMpMWS44UCa9oUlF/2&#10;rY01ytNvutFnk36a3df5sGtHp0mr1HDQrT9ABOrCy/ykv3Xk3lN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s0r8YAAADcAAAADwAAAAAAAAAAAAAAAACYAgAAZHJz&#10;L2Rvd25yZXYueG1sUEsFBgAAAAAEAAQA9QAAAIsDAAAAAA==&#10;" path="m3,l,,,6r6,l6,,3,xe" fillcolor="black" stroked="f">
                          <v:path arrowok="t" o:connecttype="custom" o:connectlocs="3,0;0,0;0,6;6,6;6,0;3,0" o:connectangles="0,0,0,0,0,0"/>
                        </v:shape>
                        <v:shape id="Freeform 92" o:spid="_x0000_s1112" style="position:absolute;left:1298;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RNMUA&#10;AADcAAAADwAAAGRycy9kb3ducmV2LnhtbESPQYvCMBCF78L+hzALe5E1VVSWahQVFzx4WfWgt7EZ&#10;02IzKU2q9d8bYcHbDO99b95M560txY1qXzhW0O8lIIgzpws2Cg773+8fED4gaywdk4IHeZjPPjpT&#10;TLW78x/ddsGIGMI+RQV5CFUqpc9ysuh7riKO2sXVFkNcayN1jfcYbks5SJKxtFhwvJBjRaucsuuu&#10;sbFGcTwNV/pshkuzXZ/326Z77DdKfX22iwmIQG14m//pjY7caASvZ+IE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5E0xQAAANwAAAAPAAAAAAAAAAAAAAAAAJgCAABkcnMv&#10;ZG93bnJldi54bWxQSwUGAAAAAAQABAD1AAAAigMAAAAA&#10;" path="m3,l,,,3r3,l3,6,6,3,6,,3,xe" fillcolor="black" stroked="f">
                          <v:path arrowok="t" o:connecttype="custom" o:connectlocs="3,0;0,0;0,3;3,3;3,6;6,3;6,0;3,0" o:connectangles="0,0,0,0,0,0,0,0"/>
                        </v:shape>
                        <v:shape id="Freeform 93" o:spid="_x0000_s1113" style="position:absolute;left:1286;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PQ8UA&#10;AADcAAAADwAAAGRycy9kb3ducmV2LnhtbESPQYvCMBCF78L+hzALXkRTRWWpRllFwYMXdQ96G5sx&#10;LdtMSpNq/fdmYcHbDO99b97Ml60txZ1qXzhWMBwkIIgzpws2Cn5O2/4XCB+QNZaOScGTPCwXH505&#10;pto9+ED3YzAihrBPUUEeQpVK6bOcLPqBq4ijdnO1xRDX2khd4yOG21KOkmQqLRYcL+RY0Tqn7PfY&#10;2FijOF/Ga30145XZb66nfdM7Dxulup/t9wxEoDa8zf/0TkduMoW/Z+IE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Q9DxQAAANwAAAAPAAAAAAAAAAAAAAAAAJgCAABkcnMv&#10;ZG93bnJldi54bWxQSwUGAAAAAAQABAD1AAAAigMAAAAA&#10;" path="m3,r,3l,3,,6r6,l6,3,3,xe" fillcolor="black" stroked="f">
                          <v:path arrowok="t" o:connecttype="custom" o:connectlocs="3,0;3,3;0,3;0,6;6,6;6,3;3,0" o:connectangles="0,0,0,0,0,0,0"/>
                        </v:shape>
                        <v:shape id="Freeform 94" o:spid="_x0000_s1114" style="position:absolute;left:1274;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mq2MYA&#10;AADcAAAADwAAAGRycy9kb3ducmV2LnhtbESPQWvCQBCF74X+h2UEL6VuLGolukorFjx4MXrQ25gd&#10;N8HsbMhuNP33rlDobYb3vjdv5svOVuJGjS8dKxgOEhDEudMlGwWH/c/7FIQPyBorx6TglzwsF68v&#10;c0y1u/OOblkwIoawT1FBEUKdSunzgiz6gauJo3ZxjcUQ18ZI3eA9httKfiTJRFosOV4osKZVQfk1&#10;a22sUR5Po5U+m9G32a7P+237dhy2SvV73dcMRKAu/Jv/6I2O3PgTns/EC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mq2MYAAADcAAAADwAAAAAAAAAAAAAAAACYAgAAZHJz&#10;L2Rvd25yZXYueG1sUEsFBgAAAAAEAAQA9QAAAIsDAAAAAA==&#10;" path="m3,l,,,6r6,l6,,3,xe" fillcolor="black" stroked="f">
                          <v:path arrowok="t" o:connecttype="custom" o:connectlocs="3,0;0,0;0,6;6,6;6,0;3,0" o:connectangles="0,0,0,0,0,0"/>
                        </v:shape>
                        <v:shape id="Freeform 95" o:spid="_x0000_s1115" style="position:absolute;left:1262;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qsYA&#10;AADcAAAADwAAAGRycy9kb3ducmV2LnhtbESPQW/CMAyF70j7D5En7YJGygRoKgS0oU3iwIWyA7uZ&#10;xqTVGqdqUuj+PT5M2s1Pft/z82oz+EZdqYt1YAPTSQaKuAy2Zmfg6/j5/AoqJmSLTWAy8EsRNuuH&#10;0QpzG258oGuRnJIQjjkaqFJqc61jWZHHOAktsewuofOYRHZO2w5vEu4b/ZJlC+2xZrlQYUvbisqf&#10;ovdSoz59z7b27Gbvbv9xPu778WnaG/P0OLwtQSUa0r/5j95Z4ebSVp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Y+qsYAAADcAAAADwAAAAAAAAAAAAAAAACYAgAAZHJz&#10;L2Rvd25yZXYueG1sUEsFBgAAAAAEAAQA9QAAAIsDAAAAAA==&#10;" path="m3,l,,,3r3,l3,6,6,3,6,,3,xe" fillcolor="black" stroked="f">
                          <v:path arrowok="t" o:connecttype="custom" o:connectlocs="3,0;0,0;0,3;3,3;3,6;6,3;6,0;3,0" o:connectangles="0,0,0,0,0,0,0,0"/>
                        </v:shape>
                        <v:shape id="Freeform 96" o:spid="_x0000_s1116" style="position:absolute;left:1250;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McYA&#10;AADcAAAADwAAAGRycy9kb3ducmV2LnhtbESPQWvCQBCF74X+h2UEL6VuLCo1ukorFjx4MXrQ25gd&#10;N8HsbMhuNP33rlDobYb3vjdv5svOVuJGjS8dKxgOEhDEudMlGwWH/c/7JwgfkDVWjknBL3lYLl5f&#10;5phqd+cd3bJgRAxhn6KCIoQ6ldLnBVn0A1cTR+3iGoshro2RusF7DLeV/EiSibRYcrxQYE2rgvJr&#10;1tpYozyeRit9NqNvs12f99v27Thsler3uq8ZiEBd+Df/0RsdufEUns/EC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bMcYAAADcAAAADwAAAAAAAAAAAAAAAACYAgAAZHJz&#10;L2Rvd25yZXYueG1sUEsFBgAAAAAEAAQA9QAAAIsDAAAAAA==&#10;" path="m3,r,3l,3,,6r6,l6,3,3,xe" fillcolor="black" stroked="f">
                          <v:path arrowok="t" o:connecttype="custom" o:connectlocs="3,0;3,3;0,3;0,6;6,6;6,3;3,0" o:connectangles="0,0,0,0,0,0,0"/>
                        </v:shape>
                        <v:shape id="Freeform 97" o:spid="_x0000_s1117" style="position:absolute;left:1238;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EcYA&#10;AADcAAAADwAAAGRycy9kb3ducmV2LnhtbESPT2vCQBDF7wW/wzKCl1I3ikhJXUWlhR68+Odgb2N2&#10;3ASzsyG70fTbdw4Fb/OY93vzZrHqfa3u1MYqsIHJOANFXARbsTNwOn69vYOKCdliHZgM/FKE1XLw&#10;ssDchgfv6X5ITkkIxxwNlCk1udaxKMljHIeGWHbX0HpMIlunbYsPCfe1nmbZXHusWC6U2NC2pOJ2&#10;6LzUqM4/s629uNnG7T4vx133ep50xoyG/foDVKI+Pc3/9LcVbi71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4EcYAAADcAAAADwAAAAAAAAAAAAAAAACYAgAAZHJz&#10;L2Rvd25yZXYueG1sUEsFBgAAAAAEAAQA9QAAAIsDAAAAAA==&#10;" path="m3,l,,,6r6,l6,,3,xe" fillcolor="black" stroked="f">
                          <v:path arrowok="t" o:connecttype="custom" o:connectlocs="3,0;0,0;0,6;6,6;6,0;3,0" o:connectangles="0,0,0,0,0,0"/>
                        </v:shape>
                        <v:shape id="Freeform 98" o:spid="_x0000_s1118" style="position:absolute;left:1226;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iscA&#10;AADcAAAADwAAAGRycy9kb3ducmV2LnhtbESPQWvCQBCF70L/wzKFXqRuUkQkuoqVFnrwUuMhvY3Z&#10;cTeYnQ3Zjab/vlso9DbDe9+bN+vt6Fpxoz40nhXkswwEce11w0bBqXx/XoIIEVlj65kUfFOA7eZh&#10;ssZC+zt/0u0YjUghHApUYGPsCilDbclhmPmOOGkX3zuMae2N1D3eU7hr5UuWLaTDhtMFix3tLdXX&#10;4+BSjab6mu/12cxfzeHtXB6GaZUPSj09jrsViEhj/Df/0R86cYscfp9JE8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gXYrHAAAA3AAAAA8AAAAAAAAAAAAAAAAAmAIAAGRy&#10;cy9kb3ducmV2LnhtbFBLBQYAAAAABAAEAPUAAACMAwAAAAA=&#10;" path="m3,l,,,6r6,l6,,3,xe" fillcolor="black" stroked="f">
                          <v:path arrowok="t" o:connecttype="custom" o:connectlocs="3,0;0,0;0,6;6,6;6,0;3,0" o:connectangles="0,0,0,0,0,0"/>
                        </v:shape>
                        <v:shape id="Freeform 99" o:spid="_x0000_s1119" style="position:absolute;left:1214;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D/ccA&#10;AADcAAAADwAAAGRycy9kb3ducmV2LnhtbESPzWrDMBCE74W+g9hCL6WRY0wobpTQhgR6yKVxDult&#10;Y21kE2tlLPmnb18VArntMvPNzi7Xk23EQJ2vHSuYzxIQxKXTNRsFx2L3+gbCB2SNjWNS8Ese1qvH&#10;hyXm2o38TcMhGBFD2OeooAqhzaX0ZUUW/cy1xFG7uM5iiGtnpO5wjOG2kWmSLKTFmuOFClvaVFRe&#10;D72NNerTT7bRZ5N9mv32XOz7l9O8V+r5afp4BxFoCnfzjf7SkVuk8P9MnE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w/3HAAAA3AAAAA8AAAAAAAAAAAAAAAAAmAIAAGRy&#10;cy9kb3ducmV2LnhtbFBLBQYAAAAABAAEAPUAAACMAwAAAAA=&#10;" path="m3,l,,,6r6,l6,,3,xe" fillcolor="black" stroked="f">
                          <v:path arrowok="t" o:connecttype="custom" o:connectlocs="3,0;0,0;0,6;6,6;6,0;3,0" o:connectangles="0,0,0,0,0,0"/>
                        </v:shape>
                        <v:shape id="Freeform 100" o:spid="_x0000_s1120" style="position:absolute;left:1202;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5mZsYA&#10;AADcAAAADwAAAGRycy9kb3ducmV2LnhtbESPT4vCMBDF78J+hzALXkRT/yBLNcoqCh68qHvQ29iM&#10;adlmUppU67ffLAjeZnjv9+bNfNnaUtyp9oVjBcNBAoI4c7pgo+DntO1/gfABWWPpmBQ8ycNy8dGZ&#10;Y6rdgw90PwYjYgj7FBXkIVSplD7LyaIfuIo4ajdXWwxxrY3UNT5iuC3lKEmm0mLB8UKOFa1zyn6P&#10;jY01ivNlstZXM1mZ/eZ62je987BRqvvZfs9ABGrD2/yidzpy0zH8PxMn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5mZsYAAADcAAAADwAAAAAAAAAAAAAAAACYAgAAZHJz&#10;L2Rvd25yZXYueG1sUEsFBgAAAAAEAAQA9QAAAIsDAAAAAA==&#10;" path="m3,l,,,3r3,l3,6,6,3,6,,3,xe" fillcolor="black" stroked="f">
                          <v:path arrowok="t" o:connecttype="custom" o:connectlocs="3,0;0,0;0,3;3,3;3,6;6,3;6,0;3,0" o:connectangles="0,0,0,0,0,0,0,0"/>
                        </v:shape>
                        <v:shape id="Freeform 101" o:spid="_x0000_s1121" style="position:absolute;left:1190;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f+EsUA&#10;AADcAAAADwAAAGRycy9kb3ducmV2LnhtbESPQYvCMBCF7wv+hzCCl0VTpYh0jbKKggcvqx70Njaz&#10;adlmUppU6783C4K3Gd773ryZLztbiRs1vnSsYDxKQBDnTpdsFJyO2+EMhA/IGivHpOBBHpaL3scc&#10;M+3u/EO3QzAihrDPUEERQp1J6fOCLPqRq4mj9usaiyGujZG6wXsMt5WcJMlUWiw5XiiwpnVB+d+h&#10;tbFGeb6ka3016crsN9fjvv08j1ulBv3u+wtEoC68zS96pyM3TeH/mTiB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4SxQAAANwAAAAPAAAAAAAAAAAAAAAAAJgCAABkcnMv&#10;ZG93bnJldi54bWxQSwUGAAAAAAQABAD1AAAAigMAAAAA&#10;" path="m3,r,3l,3,,6r6,l6,3,3,xe" fillcolor="black" stroked="f">
                          <v:path arrowok="t" o:connecttype="custom" o:connectlocs="3,0;3,3;0,3;0,6;6,6;6,3;3,0" o:connectangles="0,0,0,0,0,0,0"/>
                        </v:shape>
                        <v:shape id="Freeform 102" o:spid="_x0000_s1122" style="position:absolute;left:1179;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tbicUA&#10;AADcAAAADwAAAGRycy9kb3ducmV2LnhtbESPQYvCMBCF78L+hzALXkRTRWWpRllFwYMXdQ96G5sx&#10;LdtMSpNq/fdmYcHbDO99b97Ml60txZ1qXzhWMBwkIIgzpws2Cn5O2/4XCB+QNZaOScGTPCwXH505&#10;pto9+ED3YzAihrBPUUEeQpVK6bOcLPqBq4ijdnO1xRDX2khd4yOG21KOkmQqLRYcL+RY0Tqn7PfY&#10;2FijOF/Ga30145XZb66nfdM7Dxulup/t9wxEoDa8zf/0TkduOoG/Z+IE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1uJxQAAANwAAAAPAAAAAAAAAAAAAAAAAJgCAABkcnMv&#10;ZG93bnJldi54bWxQSwUGAAAAAAQABAD1AAAAigMAAAAA&#10;" path="m3,l,,,6r6,l6,,3,xe" fillcolor="black" stroked="f">
                          <v:path arrowok="t" o:connecttype="custom" o:connectlocs="3,0;0,0;0,6;6,6;6,0;3,0" o:connectangles="0,0,0,0,0,0"/>
                        </v:shape>
                        <v:shape id="Freeform 103" o:spid="_x0000_s1123" style="position:absolute;left:1167;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F/scA&#10;AADcAAAADwAAAGRycy9kb3ducmV2LnhtbESPQWvCQBCF70L/wzKFXqRuLBIkuoqVFnrwUuMhvY3Z&#10;cTeYnQ3Zjab/vlso9DbDe9+bN+vt6Fpxoz40nhXMZxkI4trrho2CU/n+vAQRIrLG1jMp+KYA283D&#10;ZI2F9nf+pNsxGpFCOBSowMbYFVKG2pLDMPMdcdIuvncY09obqXu8p3DXypcsy6XDhtMFix3tLdXX&#10;4+BSjab6Wuz12SxezeHtXB6GaTUflHp6HHcrEJHG+G/+oz904vIcfp9JE8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Jxf7HAAAA3AAAAA8AAAAAAAAAAAAAAAAAmAIAAGRy&#10;cy9kb3ducmV2LnhtbFBLBQYAAAAABAAEAPUAAACMAwAAAAA=&#10;" path="m3,l,,,6r6,l6,,3,xe" fillcolor="black" stroked="f">
                          <v:path arrowok="t" o:connecttype="custom" o:connectlocs="3,0;0,0;0,6;6,6;6,0;3,0" o:connectangles="0,0,0,0,0,0"/>
                        </v:shape>
                        <v:shape id="Freeform 104" o:spid="_x0000_s1124" style="position:absolute;left:1155;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gZcUA&#10;AADcAAAADwAAAGRycy9kb3ducmV2LnhtbESPQYvCMBCF78L+hzALe5E1VUSXahQVFzx4WfWgt7EZ&#10;02IzKU2q9d8bYcHbDO99b95M560txY1qXzhW0O8lIIgzpws2Cg773+8fED4gaywdk4IHeZjPPjpT&#10;TLW78x/ddsGIGMI+RQV5CFUqpc9ysuh7riKO2sXVFkNcayN1jfcYbks5SJKRtFhwvJBjRaucsuuu&#10;sbFGcTwNV/pshkuzXZ/326Z77DdKfX22iwmIQG14m//pjY7caAyvZ+IE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WBlxQAAANwAAAAPAAAAAAAAAAAAAAAAAJgCAABkcnMv&#10;ZG93bnJldi54bWxQSwUGAAAAAAQABAD1AAAAigMAAAAA&#10;" path="m3,l,,,6r6,l6,,3,xe" fillcolor="black" stroked="f">
                          <v:path arrowok="t" o:connecttype="custom" o:connectlocs="3,0;0,0;0,6;6,6;6,0;3,0" o:connectangles="0,0,0,0,0,0"/>
                        </v:shape>
                        <v:shape id="Freeform 105" o:spid="_x0000_s1125" style="position:absolute;left:1143;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0F8YA&#10;AADcAAAADwAAAGRycy9kb3ducmV2LnhtbESPT2vCQBDF7wW/wzKCl1I3ikhJXUWlhR68+Odgb2N2&#10;3ASzsyG70fTbdw4Fb/OY93vzZrHqfa3u1MYqsIHJOANFXARbsTNwOn69vYOKCdliHZgM/FKE1XLw&#10;ssDchgfv6X5ITkkIxxwNlCk1udaxKMljHIeGWHbX0HpMIlunbYsPCfe1nmbZXHusWC6U2NC2pOJ2&#10;6LzUqM4/s629uNnG7T4vx133ep50xoyG/foDVKI+Pc3/9LcVbi5t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r0F8YAAADcAAAADwAAAAAAAAAAAAAAAACYAgAAZHJz&#10;L2Rvd25yZXYueG1sUEsFBgAAAAAEAAQA9QAAAIsDAAAAAA==&#10;" path="m3,l,,,6r6,l6,,3,xe" fillcolor="black" stroked="f">
                          <v:path arrowok="t" o:connecttype="custom" o:connectlocs="3,0;0,0;0,6;6,6;6,0;3,0" o:connectangles="0,0,0,0,0,0"/>
                        </v:shape>
                        <v:shape id="Freeform 106" o:spid="_x0000_s1126" style="position:absolute;left:1131;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RjMUA&#10;AADcAAAADwAAAGRycy9kb3ducmV2LnhtbESPQYvCMBCF78L+hzALe5E1VUTcahQVFzx4WfWgt7EZ&#10;02IzKU2q9d8bYcHbDO99b95M560txY1qXzhW0O8lIIgzpws2Cg773+8xCB+QNZaOScGDPMxnH50p&#10;ptrd+Y9uu2BEDGGfooI8hCqV0mc5WfQ9VxFH7eJqiyGutZG6xnsMt6UcJMlIWiw4XsixolVO2XXX&#10;2FijOJ6GK302w6XZrs/7bdM99hulvj7bxQREoDa8zf/0Rkdu9AOvZ+IE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lGMxQAAANwAAAAPAAAAAAAAAAAAAAAAAJgCAABkcnMv&#10;ZG93bnJldi54bWxQSwUGAAAAAAQABAD1AAAAigMAAAAA&#10;" path="m3,l,,,6r6,l6,,3,xe" fillcolor="black" stroked="f">
                          <v:path arrowok="t" o:connecttype="custom" o:connectlocs="3,0;0,0;0,6;6,6;6,0;3,0" o:connectangles="0,0,0,0,0,0"/>
                        </v:shape>
                        <v:shape id="Freeform 107" o:spid="_x0000_s1127" style="position:absolute;left:1119;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uzMYA&#10;AADcAAAADwAAAGRycy9kb3ducmV2LnhtbESPQW/CMAyF70j7D5En7YJGyoRgKgS0oU3iwIWyA7uZ&#10;xqTVGqdqUuj+PT5M2s1Pft/z82oz+EZdqYt1YAPTSQaKuAy2Zmfg6/j5/AoqJmSLTWAy8EsRNuuH&#10;0QpzG258oGuRnJIQjjkaqFJqc61jWZHHOAktsewuofOYRHZO2w5vEu4b/ZJlc+2xZrlQYUvbisqf&#10;ovdSoz59z7b27Gbvbv9xPu778WnaG/P0OLwtQSUa0r/5j95Z4RZSX5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VuzMYAAADcAAAADwAAAAAAAAAAAAAAAACYAgAAZHJz&#10;L2Rvd25yZXYueG1sUEsFBgAAAAAEAAQA9QAAAIsDAAAAAA==&#10;" path="m3,l,,,3r3,l3,6,6,3,6,,3,xe" fillcolor="black" stroked="f">
                          <v:path arrowok="t" o:connecttype="custom" o:connectlocs="3,0;0,0;0,3;3,3;3,6;6,3;6,0;3,0" o:connectangles="0,0,0,0,0,0,0,0"/>
                        </v:shape>
                        <v:shape id="Freeform 108" o:spid="_x0000_s1128" style="position:absolute;left:1107;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LV8cA&#10;AADcAAAADwAAAGRycy9kb3ducmV2LnhtbESPQWvCQBCF74X+h2UKvRSzSRFbYlapYsGDF00Pehuz&#10;4yY0OxuyG03/vVso9DbDe9+bN8VytK24Uu8bxwqyJAVBXDndsFHwVX5O3kH4gKyxdUwKfsjDcvH4&#10;UGCu3Y33dD0EI2II+xwV1CF0uZS+qsmiT1xHHLWL6y2GuPZG6h5vMdy28jVNZ9Jiw/FCjR2ta6q+&#10;D4ONNZrjabrWZzNdmd3mXO6Gl2M2KPX8NH7MQQQaw7/5j97qyL1l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5y1fHAAAA3AAAAA8AAAAAAAAAAAAAAAAAmAIAAGRy&#10;cy9kb3ducmV2LnhtbFBLBQYAAAAABAAEAPUAAACMAwAAAAA=&#10;" path="m3,l,,,3r3,l3,6,6,3,6,,3,xe" fillcolor="black" stroked="f">
                          <v:path arrowok="t" o:connecttype="custom" o:connectlocs="3,0;0,0;0,3;3,3;3,6;6,3;6,0;3,0" o:connectangles="0,0,0,0,0,0,0,0"/>
                        </v:shape>
                        <v:shape id="Freeform 109" o:spid="_x0000_s1129" style="position:absolute;left:1095;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VIMYA&#10;AADcAAAADwAAAGRycy9kb3ducmV2LnhtbESPT4vCMBDF7wv7HcIs7GXRVBGVapRdWcGDF/8c9DY2&#10;Y1psJqVJtX57IwjeZnjv9+bNdN7aUlyp9oVjBb1uAoI4c7pgo2C/W3bGIHxA1lg6JgV38jCffX5M&#10;MdXuxhu6boMRMYR9igryEKpUSp/lZNF3XUUctbOrLYa41kbqGm8x3JaynyRDabHgeCHHihY5ZZdt&#10;Y2ON4nAcLPTJDP7M+v+0Wzc/h16j1PdX+zsBEagNb/OLXunIjfr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tVIMYAAADcAAAADwAAAAAAAAAAAAAAAACYAgAAZHJz&#10;L2Rvd25yZXYueG1sUEsFBgAAAAAEAAQA9QAAAIsDAAAAAA==&#10;" path="m3,l,,,3r3,l3,6,6,3,6,,3,xe" fillcolor="black" stroked="f">
                          <v:path arrowok="t" o:connecttype="custom" o:connectlocs="3,0;0,0;0,3;3,3;3,6;6,3;6,0;3,0" o:connectangles="0,0,0,0,0,0,0,0"/>
                        </v:shape>
                        <v:shape id="Freeform 110" o:spid="_x0000_s1130" style="position:absolute;left:1083;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wu8YA&#10;AADcAAAADwAAAGRycy9kb3ducmV2LnhtbESPQWvCQBCF74X+h2UEL6VutGIlukoVCx68GD3obcyO&#10;m2B2NmQ3mv77rlDobYb3vjdv5svOVuJOjS8dKxgOEhDEudMlGwXHw/f7FIQPyBorx6TghzwsF68v&#10;c0y1e/Ce7lkwIoawT1FBEUKdSunzgiz6gauJo3Z1jcUQ18ZI3eAjhttKjpJkIi2WHC8UWNO6oPyW&#10;tTbWKE/n8VpfzHhldpvLYde+nYatUv1e9zUDEagL/+Y/eqsj9/kB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wu8YAAADcAAAADwAAAAAAAAAAAAAAAACYAgAAZHJz&#10;L2Rvd25yZXYueG1sUEsFBgAAAAAEAAQA9QAAAIsDAAAAAA==&#10;" path="m3,l,,,3r3,l3,6,6,3,6,,3,xe" fillcolor="black" stroked="f">
                          <v:path arrowok="t" o:connecttype="custom" o:connectlocs="3,0;0,0;0,3;3,3;3,6;6,3;6,0;3,0" o:connectangles="0,0,0,0,0,0,0,0"/>
                        </v:shape>
                        <v:shape id="Freeform 111" o:spid="_x0000_s1131" style="position:absolute;left:1071;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oz8YA&#10;AADcAAAADwAAAGRycy9kb3ducmV2LnhtbESPQWvCQBCF74L/YRnBi9SNEqqkrmKlQg9eqh7sbcxO&#10;N8HsbMhuNP77riB4m+G9782bxaqzlbhS40vHCibjBARx7nTJRsHxsH2bg/ABWWPlmBTcycNq2e8t&#10;MNPuxj903QcjYgj7DBUUIdSZlD4vyKIfu5o4an+usRji2hipG7zFcFvJaZK8S4slxwsF1rQpKL/s&#10;WxtrlKffdKPPJv00u6/zYdeOTpNWqeGgW3+ACNSFl/lJf+vIzVJ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5oz8YAAADcAAAADwAAAAAAAAAAAAAAAACYAgAAZHJz&#10;L2Rvd25yZXYueG1sUEsFBgAAAAAEAAQA9QAAAIsDAAAAAA==&#10;" path="m3,l,,,3r3,l3,6,6,3,6,,3,xe" fillcolor="black" stroked="f">
                          <v:path arrowok="t" o:connecttype="custom" o:connectlocs="3,0;0,0;0,3;3,3;3,6;6,3;6,0;3,0" o:connectangles="0,0,0,0,0,0,0,0"/>
                        </v:shape>
                        <v:shape id="Freeform 112" o:spid="_x0000_s1132" style="position:absolute;left:1059;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NVMYA&#10;AADcAAAADwAAAGRycy9kb3ducmV2LnhtbESPQWvCQBCF74X+h2UEL6VuLGolukorFjx4MXrQ25gd&#10;N8HsbMhuNP33rlDobYb3vjdv5svOVuJGjS8dKxgOEhDEudMlGwWH/c/7FIQPyBorx6TglzwsF68v&#10;c0y1u/OOblkwIoawT1FBEUKdSunzgiz6gauJo3ZxjcUQ18ZI3eA9httKfiTJRFosOV4osKZVQfk1&#10;a22sUR5Po5U+m9G32a7P+237dhy2SvV73dcMRKAu/Jv/6I2O3OcYns/EC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LNVMYAAADcAAAADwAAAAAAAAAAAAAAAACYAgAAZHJz&#10;L2Rvd25yZXYueG1sUEsFBgAAAAAEAAQA9QAAAIsDAAAAAA==&#10;" path="m3,l,,,3r3,l3,6,6,3,6,,3,xe" fillcolor="black" stroked="f">
                          <v:path arrowok="t" o:connecttype="custom" o:connectlocs="3,0;0,0;0,3;3,3;3,6;6,3;6,0;3,0" o:connectangles="0,0,0,0,0,0,0,0"/>
                        </v:shape>
                        <v:shape id="Freeform 113" o:spid="_x0000_s1133" style="position:absolute;left:1047;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TI8UA&#10;AADcAAAADwAAAGRycy9kb3ducmV2LnhtbESPQYvCMBCF78L+hzALe5E1VUSXahQVFzx4WfWgt7EZ&#10;02IzKU2q9d8bYcHbDO99b95M560txY1qXzhW0O8lIIgzpws2Cg773+8fED4gaywdk4IHeZjPPjpT&#10;TLW78x/ddsGIGMI+RQV5CFUqpc9ysuh7riKO2sXVFkNcayN1jfcYbks5SJKRtFhwvJBjRaucsuuu&#10;sbFGcTwNV/pshkuzXZ/326Z77DdKfX22iwmIQG14m//pjY7ceASvZ+IE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MjxQAAANwAAAAPAAAAAAAAAAAAAAAAAJgCAABkcnMv&#10;ZG93bnJldi54bWxQSwUGAAAAAAQABAD1AAAAigMAAAAA&#10;" path="m3,l,,,3r3,l3,6,6,3,6,,3,xe" fillcolor="black" stroked="f">
                          <v:path arrowok="t" o:connecttype="custom" o:connectlocs="3,0;0,0;0,3;3,3;3,6;6,3;6,0;3,0" o:connectangles="0,0,0,0,0,0,0,0"/>
                        </v:shape>
                        <v:shape id="Freeform 114" o:spid="_x0000_s1134" style="position:absolute;left:1035;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2uMUA&#10;AADcAAAADwAAAGRycy9kb3ducmV2LnhtbESPQYvCMBCF78L+hzALXkRTRXSpRllFwYMXdQ96G5sx&#10;LdtMSpNq/fdmYcHbDO99b97Ml60txZ1qXzhWMBwkIIgzpws2Cn5O2/4XCB+QNZaOScGTPCwXH505&#10;pto9+ED3YzAihrBPUUEeQpVK6bOcLPqBq4ijdnO1xRDX2khd4yOG21KOkmQiLRYcL+RY0Tqn7PfY&#10;2FijOF/Ga30145XZb66nfdM7Dxulup/t9wxEoDa8zf/0TkduOoW/Z+IE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Pa4xQAAANwAAAAPAAAAAAAAAAAAAAAAAJgCAABkcnMv&#10;ZG93bnJldi54bWxQSwUGAAAAAAQABAD1AAAAigMAAAAA&#10;" path="m3,l,,,3r3,l3,6,6,3,6,,3,xe" fillcolor="black" stroked="f">
                          <v:path arrowok="t" o:connecttype="custom" o:connectlocs="3,0;0,0;0,3;3,3;3,6;6,3;6,0;3,0" o:connectangles="0,0,0,0,0,0,0,0"/>
                        </v:shape>
                        <v:shape id="Freeform 115" o:spid="_x0000_s1135" style="position:absolute;left:1023;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ysYA&#10;AADcAAAADwAAAGRycy9kb3ducmV2LnhtbESPQW/CMAyF70j7D5En7YJGyoRgKgS0oU3iwIWyA7uZ&#10;xqTVGqdqUuj+PT5M2s1Pft/z82oz+EZdqYt1YAPTSQaKuAy2Zmfg6/j5/AoqJmSLTWAy8EsRNuuH&#10;0QpzG258oGuRnJIQjjkaqFJqc61jWZHHOAktsewuofOYRHZO2w5vEu4b/ZJlc+2xZrlQYUvbisqf&#10;ovdSoz59z7b27Gbvbv9xPu778WnaG/P0OLwtQSUa0r/5j95Z4RbSVp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NiysYAAADcAAAADwAAAAAAAAAAAAAAAACYAgAAZHJz&#10;L2Rvd25yZXYueG1sUEsFBgAAAAAEAAQA9QAAAIsDAAAAAA==&#10;" path="m3,l,,,3r3,l3,6,6,3,6,,3,xe" fillcolor="black" stroked="f">
                          <v:path arrowok="t" o:connecttype="custom" o:connectlocs="3,0;0,0;0,3;3,3;3,6;6,3;6,0;3,0" o:connectangles="0,0,0,0,0,0,0,0"/>
                        </v:shape>
                        <v:shape id="Freeform 116" o:spid="_x0000_s1136" style="position:absolute;left:1011;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UcYA&#10;AADcAAAADwAAAGRycy9kb3ducmV2LnhtbESPQWvCQBCF74X+h2UEL6VuLKI1ukorFjx4MXrQ25gd&#10;N8HsbMhuNP33rlDobYb3vjdv5svOVuJGjS8dKxgOEhDEudMlGwWH/c/7JwgfkDVWjknBL3lYLl5f&#10;5phqd+cd3bJgRAxhn6KCIoQ6ldLnBVn0A1cTR+3iGoshro2RusF7DLeV/EiSsbRYcrxQYE2rgvJr&#10;1tpYozyeRit9NqNvs12f99v27Thsler3uq8ZiEBd+Df/0RsduckUns/EC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HUcYAAADcAAAADwAAAAAAAAAAAAAAAACYAgAAZHJz&#10;L2Rvd25yZXYueG1sUEsFBgAAAAAEAAQA9QAAAIsDAAAAAA==&#10;" path="m3,l,,,3r3,l3,6,6,3,6,,3,xe" fillcolor="black" stroked="f">
                          <v:path arrowok="t" o:connecttype="custom" o:connectlocs="3,0;0,0;0,3;3,3;3,6;6,3;6,0;3,0" o:connectangles="0,0,0,0,0,0,0,0"/>
                        </v:shape>
                        <v:shape id="Freeform 117" o:spid="_x0000_s1137" style="position:absolute;left:1000;top:1087;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RsUA&#10;AADcAAAADwAAAGRycy9kb3ducmV2LnhtbESPQWvCQBCF70L/wzIFb7qxUivRVUqjUCQXo5fehuyY&#10;BLOzIbvV9N93DoK3Gd6b975ZbwfXqhv1ofFsYDZNQBGX3jZcGTif9pMlqBCRLbaeycAfBdhuXkZr&#10;TK2/85FuRayUhHBI0UAdY5dqHcqaHIap74hFu/jeYZS1r7Tt8S7hrtVvSbLQDhuWhho7+qqpvBa/&#10;zkB+sFmX/xTFJdvPs/nH+zk/zXbGjF+HzxWoSEN8mh/X31bwl4Ivz8gE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RGxQAAANwAAAAPAAAAAAAAAAAAAAAAAJgCAABkcnMv&#10;ZG93bnJldi54bWxQSwUGAAAAAAQABAD1AAAAigMAAAAA&#10;" path="m3,l,,,3r3,l3,6,5,3,5,,3,xe" fillcolor="black" stroked="f">
                          <v:path arrowok="t" o:connecttype="custom" o:connectlocs="3,0;0,0;0,3;3,3;3,6;5,3;5,0;3,0" o:connectangles="0,0,0,0,0,0,0,0"/>
                        </v:shape>
                        <v:shape id="Freeform 118" o:spid="_x0000_s1138" style="position:absolute;left:988;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cMcA&#10;AADcAAAADwAAAGRycy9kb3ducmV2LnhtbESPQWvDMAyF74P+B6NCL2N1UsIoWd3Slg126KXtDtlN&#10;iTUnLJZD7DTZv58Hhd0k3vuenja7ybbiRr1vHCtIlwkI4srpho2Cj+vb0xqED8gaW8ek4Ic87Laz&#10;hw3m2o18ptslGBFD2OeooA6hy6X0VU0W/dJ1xFH7cr3FENfeSN3jGMNtK1dJ8iwtNhwv1NjRsabq&#10;+zLYWKMpPrOjLk12MKfX8noaHot0UGoxn/YvIAJN4d98p9915NYp/D0TJ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su3DHAAAA3AAAAA8AAAAAAAAAAAAAAAAAmAIAAGRy&#10;cy9kb3ducmV2LnhtbFBLBQYAAAAABAAEAPUAAACMAwAAAAA=&#10;" path="m3,l,,,6r6,l6,,3,xe" fillcolor="black" stroked="f">
                          <v:path arrowok="t" o:connecttype="custom" o:connectlocs="3,0;0,0;0,6;6,6;6,0;3,0" o:connectangles="0,0,0,0,0,0"/>
                        </v:shape>
                        <v:shape id="Freeform 119" o:spid="_x0000_s1139" style="position:absolute;left:976;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4lB8cA&#10;AADcAAAADwAAAGRycy9kb3ducmV2LnhtbESPzWrDMBCE74W+g9hCL6WRbUIJThSThBR6yCU/h/S2&#10;sTayibUylhy7b18VAr3tMvPNzi6K0TbiTp2vHStIJwkI4tLpmo2C0/HzfQbCB2SNjWNS8EMeiuXz&#10;0wJz7Qbe0/0QjIgh7HNUUIXQ5lL6siKLfuJa4qhdXWcxxLUzUnc4xHDbyCxJPqTFmuOFClvaVFTe&#10;Dr2NNerz93SjL2a6Nrvt5bjr385pr9Try7iagwg0hn/zg/7SkZtl8PdMnE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QfHAAAA3AAAAA8AAAAAAAAAAAAAAAAAmAIAAGRy&#10;cy9kb3ducmV2LnhtbFBLBQYAAAAABAAEAPUAAACMAwAAAAA=&#10;" path="m3,l,,,6r6,l6,,3,xe" fillcolor="black" stroked="f">
                          <v:path arrowok="t" o:connecttype="custom" o:connectlocs="3,0;0,0;0,6;6,6;6,0;3,0" o:connectangles="0,0,0,0,0,0"/>
                        </v:shape>
                        <v:shape id="Freeform 120" o:spid="_x0000_s1140" style="position:absolute;left:964;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AnMYA&#10;AADcAAAADwAAAGRycy9kb3ducmV2LnhtbESPT4vCMBDF78J+hzALXkRT/7BINcoqCh68qHvQ29iM&#10;adlmUppU67ffLAjeZnjv9+bNfNnaUtyp9oVjBcNBAoI4c7pgo+DntO1PQfiArLF0TAqe5GG5+OjM&#10;MdXuwQe6H4MRMYR9igryEKpUSp/lZNEPXEUctZurLYa41kbqGh8x3JZylCRf0mLB8UKOFa1zyn6P&#10;jY01ivNlstZXM1mZ/eZ62je987BRqvvZfs9ABGrD2/yidzpy0zH8PxMn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KAnMYAAADcAAAADwAAAAAAAAAAAAAAAACYAgAAZHJz&#10;L2Rvd25yZXYueG1sUEsFBgAAAAAEAAQA9QAAAIsDAAAAAA==&#10;" path="m3,l,,,6r6,l6,,3,xe" fillcolor="black" stroked="f">
                          <v:path arrowok="t" o:connecttype="custom" o:connectlocs="3,0;0,0;0,6;6,6;6,0;3,0" o:connectangles="0,0,0,0,0,0"/>
                        </v:shape>
                        <v:shape id="Freeform 121" o:spid="_x0000_s1141" style="position:absolute;left:952;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Y6McA&#10;AADcAAAADwAAAGRycy9kb3ducmV2LnhtbESPQWvDMAyF74P+B6NCL2N1WsIoWd3Slg12yKXpDtlN&#10;iTUnLJZD7LTZv58Hhd0k3vuenrb7yXbiSoNvHStYLRMQxLXTLRsFH5e3pw0IH5A1do5JwQ952O9m&#10;D1vMtLvxma5FMCKGsM9QQRNCn0np64Ys+qXriaP25QaLIa6DkXrAWwy3nVwnybO02HK80GBPp4bq&#10;72K0sUZbfqYnXZn0aPLX6pKPj+VqVGoxnw4vIAJN4d98p9915DYp/D0TJ5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bGOjHAAAA3AAAAA8AAAAAAAAAAAAAAAAAmAIAAGRy&#10;cy9kb3ducmV2LnhtbFBLBQYAAAAABAAEAPUAAACMAwAAAAA=&#10;" path="m3,l,,,6r6,l6,,3,xe" fillcolor="black" stroked="f">
                          <v:path arrowok="t" o:connecttype="custom" o:connectlocs="3,0;0,0;0,6;6,6;6,0;3,0" o:connectangles="0,0,0,0,0,0"/>
                        </v:shape>
                        <v:shape id="Freeform 122" o:spid="_x0000_s1142" style="position:absolute;left:940;top:108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9c8cA&#10;AADcAAAADwAAAGRycy9kb3ducmV2LnhtbESPQWvCQBCF7wX/wzJCL6VuUqxI6iZYaaEHL1UP9jZm&#10;p5tgdjZkNzH9911B8DbDe9+bN6titI0YqPO1YwXpLAFBXDpds1Fw2H8+L0H4gKyxcUwK/shDkU8e&#10;Vphpd+FvGnbBiBjCPkMFVQhtJqUvK7LoZ64ljtqv6yyGuHZG6g4vMdw28iVJFtJizfFChS1tKirP&#10;u97GGvXxZ77RJzN/N9uP037bPx3TXqnH6bh+AxFoDHfzjf7SkVu+wvWZOIH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XvXPHAAAA3AAAAA8AAAAAAAAAAAAAAAAAmAIAAGRy&#10;cy9kb3ducmV2LnhtbFBLBQYAAAAABAAEAPUAAACMAwAAAAA=&#10;" path="m3,r,3l,3,,6r6,l6,3,3,xe" fillcolor="black" stroked="f">
                          <v:path arrowok="t" o:connecttype="custom" o:connectlocs="3,0;3,3;0,3;0,6;6,6;6,3;3,0" o:connectangles="0,0,0,0,0,0,0"/>
                        </v:shape>
                        <v:shape id="Freeform 123" o:spid="_x0000_s1143" style="position:absolute;left:928;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jBMUA&#10;AADcAAAADwAAAGRycy9kb3ducmV2LnhtbESPQYvCMBCF78L+hzALXmRNFRGpRlFR8OBlrQf3NjZj&#10;WmwmpUm1/nuzsLC3Gd773rxZrDpbiQc1vnSsYDRMQBDnTpdsFJyz/dcMhA/IGivHpOBFHlbLj94C&#10;U+2e/E2PUzAihrBPUUERQp1K6fOCLPqhq4mjdnONxRDXxkjd4DOG20qOk2QqLZYcLxRY07ag/H5q&#10;baxRXn4mW301k4057q7ZsR1cRq1S/c9uPQcRqAv/5j/6oCM3m8LvM3ECuX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SMExQAAANwAAAAPAAAAAAAAAAAAAAAAAJgCAABkcnMv&#10;ZG93bnJldi54bWxQSwUGAAAAAAQABAD1AAAAigMAAAAA&#10;" path="m3,l,,,3r3,l3,6,6,3,6,,3,xe" fillcolor="black" stroked="f">
                          <v:path arrowok="t" o:connecttype="custom" o:connectlocs="3,0;0,0;0,3;3,3;3,6;6,3;6,0;3,0" o:connectangles="0,0,0,0,0,0,0,0"/>
                        </v:shape>
                        <v:shape id="Freeform 124" o:spid="_x0000_s1144" style="position:absolute;left:916;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mGn8cA&#10;AADcAAAADwAAAGRycy9kb3ducmV2LnhtbESPQWvCQBCF7wX/wzJCL6VuUqRK6iZYaaEHL1UP9jZm&#10;p5tgdjZkNzH9911B8DbDe9+bN6titI0YqPO1YwXpLAFBXDpds1Fw2H8+L0H4gKyxcUwK/shDkU8e&#10;Vphpd+FvGnbBiBjCPkMFVQhtJqUvK7LoZ64ljtqv6yyGuHZG6g4vMdw28iVJXqXFmuOFClvaVFSe&#10;d72NNerjz3yjT2b+brYfp/22fzqmvVKP03H9BiLQGO7mG/2lI7dcwPWZOIH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Jhp/HAAAA3AAAAA8AAAAAAAAAAAAAAAAAmAIAAGRy&#10;cy9kb3ducmV2LnhtbFBLBQYAAAAABAAEAPUAAACMAwAAAAA=&#10;" path="m3,l,,,3r3,l3,6,6,3,6,,3,xe" fillcolor="black" stroked="f">
                          <v:path arrowok="t" o:connecttype="custom" o:connectlocs="3,0;0,0;0,3;3,3;3,6;6,3;6,0;3,0" o:connectangles="0,0,0,0,0,0,0,0"/>
                        </v:shape>
                        <v:shape id="Freeform 125" o:spid="_x0000_s1145" style="position:absolute;left:904;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S7cUA&#10;AADcAAAADwAAAGRycy9kb3ducmV2LnhtbESPQWvCQBCF70L/wzKFXkQ3FhFJXUXFQg9eqh70Nman&#10;m2B2NmQ3mv77zqHgbR7zvjdvFqve1+pObawCG5iMM1DERbAVOwOn4+doDiomZIt1YDLwSxFWy5fB&#10;AnMbHvxN90NySkI45migTKnJtY5FSR7jODTEsvsJrccksnXatviQcF/r9yybaY8Vy4USG9qWVNwO&#10;nZca1fky3dqrm27cfnc97rvhedIZ8/barz9AJerT0/xPf1nh5tJ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hLtxQAAANwAAAAPAAAAAAAAAAAAAAAAAJgCAABkcnMv&#10;ZG93bnJldi54bWxQSwUGAAAAAAQABAD1AAAAigMAAAAA&#10;" path="m3,l,,,6r6,l6,,3,xe" fillcolor="black" stroked="f">
                          <v:path arrowok="t" o:connecttype="custom" o:connectlocs="3,0;0,0;0,6;6,6;6,0;3,0" o:connectangles="0,0,0,0,0,0"/>
                        </v:shape>
                        <v:shape id="Freeform 126" o:spid="_x0000_s1146" style="position:absolute;left:892;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q3dsUA&#10;AADcAAAADwAAAGRycy9kb3ducmV2LnhtbESPQYvCMBCF78L+hzALXkRTRcStRllFwYMXdQ96G5sx&#10;LdtMSpNq/fdmYcHbDO99b97Ml60txZ1qXzhWMBwkIIgzpws2Cn5O2/4UhA/IGkvHpOBJHpaLj84c&#10;U+0efKD7MRgRQ9inqCAPoUql9FlOFv3AVcRRu7naYohrbaSu8RHDbSlHSTKRFguOF3KsaJ1T9nts&#10;bKxRnC/jtb6a8crsN9fTvumdh41S3c/2ewYiUBve5n96pyM3/YK/Z+IE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d2xQAAANwAAAAPAAAAAAAAAAAAAAAAAJgCAABkcnMv&#10;ZG93bnJldi54bWxQSwUGAAAAAAQABAD1AAAAigMAAAAA&#10;" path="m3,l,,,6r6,l6,,3,xe" fillcolor="black" stroked="f">
                          <v:path arrowok="t" o:connecttype="custom" o:connectlocs="3,0;0,0;0,6;6,6;6,0;3,0" o:connectangles="0,0,0,0,0,0"/>
                        </v:shape>
                        <v:shape id="Freeform 127" o:spid="_x0000_s1147" style="position:absolute;left:880;top:109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INsYA&#10;AADcAAAADwAAAGRycy9kb3ducmV2LnhtbESPQW/CMAyF70j7D5En7YJGyoQQKwS0oU3iwIWyA7uZ&#10;xqTVGqdqUuj+PT5M2s1Pft/z82oz+EZdqYt1YAPTSQaKuAy2Zmfg6/j5vAAVE7LFJjAZ+KUIm/XD&#10;aIW5DTc+0LVITkkIxxwNVCm1udaxrMhjnISWWHaX0HlMIjunbYc3CfeNfsmyufZYs1yosKVtReVP&#10;0XupUZ++Z1t7drN3t/84H/f9+DTtjXl6HN6WoBIN6d/8R++scK9SX5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mINsYAAADcAAAADwAAAAAAAAAAAAAAAACYAgAAZHJz&#10;L2Rvd25yZXYueG1sUEsFBgAAAAAEAAQA9QAAAIsDAAAAAA==&#10;" path="m3,r,3l,3,,6r6,l6,3,3,xe" fillcolor="black" stroked="f">
                          <v:path arrowok="t" o:connecttype="custom" o:connectlocs="3,0;3,3;0,3;0,6;6,6;6,3;3,0" o:connectangles="0,0,0,0,0,0,0"/>
                        </v:shape>
                        <v:shape id="Freeform 128" o:spid="_x0000_s1148" style="position:absolute;left:868;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rccA&#10;AADcAAAADwAAAGRycy9kb3ducmV2LnhtbESPQWvCQBCF74X+h2UKvRSzSRFpY1apYsGDF00Pehuz&#10;4yY0OxuyG03/vVso9DbDe9+bN8VytK24Uu8bxwqyJAVBXDndsFHwVX5O3kD4gKyxdUwKfsjDcvH4&#10;UGCu3Y33dD0EI2II+xwV1CF0uZS+qsmiT1xHHLWL6y2GuPZG6h5vMdy28jVNZ9Jiw/FCjR2ta6q+&#10;D4ONNZrjabrWZzNdmd3mXO6Gl2M2KPX8NH7MQQQaw7/5j97qyL1n8PtMn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La3HAAAA3AAAAA8AAAAAAAAAAAAAAAAAmAIAAGRy&#10;cy9kb3ducmV2LnhtbFBLBQYAAAAABAAEAPUAAACMAwAAAAA=&#10;" path="m3,l,,,3r3,l3,6,6,3,6,,3,xe" fillcolor="black" stroked="f">
                          <v:path arrowok="t" o:connecttype="custom" o:connectlocs="3,0;0,0;0,3;3,3;3,6;6,3;6,0;3,0" o:connectangles="0,0,0,0,0,0,0,0"/>
                        </v:shape>
                        <v:shape id="Freeform 129" o:spid="_x0000_s1149" style="position:absolute;left:856;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z2sYA&#10;AADcAAAADwAAAGRycy9kb3ducmV2LnhtbESPT4vCMBDF7wv7HcIs7GXRVBHRapRdWcGDF/8c9DY2&#10;Y1psJqVJtX57IwjeZnjv9+bNdN7aUlyp9oVjBb1uAoI4c7pgo2C/W3ZGIHxA1lg6JgV38jCffX5M&#10;MdXuxhu6boMRMYR9igryEKpUSp/lZNF3XUUctbOrLYa41kbqGm8x3JaynyRDabHgeCHHihY5ZZdt&#10;Y2ON4nAcLPTJDP7M+v+0Wzc/h16j1PdX+zsBEagNb/OLXunIjfvwfCZ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z2sYAAADcAAAADwAAAAAAAAAAAAAAAACYAgAAZHJz&#10;L2Rvd25yZXYueG1sUEsFBgAAAAAEAAQA9QAAAIsDAAAAAA==&#10;" path="m3,l,,,6r6,l6,,3,xe" fillcolor="black" stroked="f">
                          <v:path arrowok="t" o:connecttype="custom" o:connectlocs="3,0;0,0;0,6;6,6;6,0;3,0" o:connectangles="0,0,0,0,0,0"/>
                        </v:shape>
                        <v:shape id="Freeform 130" o:spid="_x0000_s1150" style="position:absolute;left:844;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WQcYA&#10;AADcAAAADwAAAGRycy9kb3ducmV2LnhtbESPQWvCQBCF74X+h2UEL6VutCI1ukoVCx68GD3obcyO&#10;m2B2NmQ3mv77rlDobYb3vjdv5svOVuJOjS8dKxgOEhDEudMlGwXHw/f7JwgfkDVWjknBD3lYLl5f&#10;5phq9+A93bNgRAxhn6KCIoQ6ldLnBVn0A1cTR+3qGoshro2RusFHDLeVHCXJRFosOV4osKZ1Qfkt&#10;a22sUZ7O47W+mPHK7DaXw659Ow1bpfq97msGIlAX/s1/9FZHbvoBz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sWQcYAAADcAAAADwAAAAAAAAAAAAAAAACYAgAAZHJz&#10;L2Rvd25yZXYueG1sUEsFBgAAAAAEAAQA9QAAAIsDAAAAAA==&#10;" path="m3,l,,,6r6,l6,,3,xe" fillcolor="black" stroked="f">
                          <v:path arrowok="t" o:connecttype="custom" o:connectlocs="3,0;0,0;0,6;6,6;6,0;3,0" o:connectangles="0,0,0,0,0,0"/>
                        </v:shape>
                        <v:shape id="Freeform 131" o:spid="_x0000_s1151" style="position:absolute;left:832;top:109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ONcYA&#10;AADcAAAADwAAAGRycy9kb3ducmV2LnhtbESPQWvCQBCF74L/YRnBi9SNEoqmrmKlQg9eqh7sbcxO&#10;N8HsbMhuNP77riB4m+G9782bxaqzlbhS40vHCibjBARx7nTJRsHxsH2bgfABWWPlmBTcycNq2e8t&#10;MNPuxj903QcjYgj7DBUUIdSZlD4vyKIfu5o4an+usRji2hipG7zFcFvJaZK8S4slxwsF1rQpKL/s&#10;WxtrlKffdKPPJv00u6/zYdeOTpNWqeGgW3+ACNSFl/lJf+vIzVN4PBMn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KONcYAAADcAAAADwAAAAAAAAAAAAAAAACYAgAAZHJz&#10;L2Rvd25yZXYueG1sUEsFBgAAAAAEAAQA9QAAAIsDAAAAAA==&#10;" path="m3,l,,,6r6,l6,,3,xe" fillcolor="black" stroked="f">
                          <v:path arrowok="t" o:connecttype="custom" o:connectlocs="3,0;0,0;0,6;6,6;6,0;3,0" o:connectangles="0,0,0,0,0,0"/>
                        </v:shape>
                        <v:shape id="Freeform 132" o:spid="_x0000_s1152" style="position:absolute;left:821;top:1093;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RA8IA&#10;AADcAAAADwAAAGRycy9kb3ducmV2LnhtbERPTYvCMBC9C/6HMMLeNHVFV6tRZKsg0stWL96GZmyL&#10;zaQ0Wa3/3iwseJvH+5zVpjO1uFPrKssKxqMIBHFudcWFgvNpP5yDcB5ZY22ZFDzJwWbd760w1vbB&#10;P3TPfCFCCLsYFZTeN7GULi/JoBvZhjhwV9sa9AG2hdQtPkK4qeVnFM2kwYpDQ4kNfZeU37JfoyA9&#10;6qRJL1l2TfaTZPI1Paen8U6pj0G3XYLw1Pm3+N990GH+Ygp/z4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EDwgAAANwAAAAPAAAAAAAAAAAAAAAAAJgCAABkcnMvZG93&#10;bnJldi54bWxQSwUGAAAAAAQABAD1AAAAhwMAAAAA&#10;" path="m2,r,3l,3,,6r5,l5,3,2,xe" fillcolor="black" stroked="f">
                          <v:path arrowok="t" o:connecttype="custom" o:connectlocs="2,0;2,3;0,3;0,6;5,6;5,3;2,0" o:connectangles="0,0,0,0,0,0,0"/>
                        </v:shape>
                        <v:shape id="Freeform 133" o:spid="_x0000_s1153" style="position:absolute;left:809;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12cUA&#10;AADcAAAADwAAAGRycy9kb3ducmV2LnhtbESPQYvCMBCF78L+hzALe5E1VUTcahQVFzx4WfWgt7EZ&#10;02IzKU2q9d8bYcHbDO99b95M560txY1qXzhW0O8lIIgzpws2Cg773+8xCB+QNZaOScGDPMxnH50p&#10;ptrd+Y9uu2BEDGGfooI8hCqV0mc5WfQ9VxFH7eJqiyGutZG6xnsMt6UcJMlIWiw4XsixolVO2XXX&#10;2FijOJ6GK302w6XZrs/7bdM99hulvj7bxQREoDa8zf/0RkfuZwSvZ+IE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LXZxQAAANwAAAAPAAAAAAAAAAAAAAAAAJgCAABkcnMv&#10;ZG93bnJldi54bWxQSwUGAAAAAAQABAD1AAAAigMAAAAA&#10;" path="m3,l,,,6r6,l6,,3,xe" fillcolor="black" stroked="f">
                          <v:path arrowok="t" o:connecttype="custom" o:connectlocs="3,0;0,0;0,6;6,6;6,0;3,0" o:connectangles="0,0,0,0,0,0"/>
                        </v:shape>
                        <v:shape id="Freeform 134" o:spid="_x0000_s1154" style="position:absolute;left:797;top:109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QQsYA&#10;AADcAAAADwAAAGRycy9kb3ducmV2LnhtbESPQWvCQBCF74X+h2UEL6VuLKI1ukorFjx4MXrQ25gd&#10;N8HsbMhuNP33rlDobYb3vjdv5svOVuJGjS8dKxgOEhDEudMlGwWH/c/7JwgfkDVWjknBL3lYLl5f&#10;5phqd+cd3bJgRAxhn6KCIoQ6ldLnBVn0A1cTR+3iGoshro2RusF7DLeV/EiSsbRYcrxQYE2rgvJr&#10;1tpYozyeRit9NqNvs12f99v27Thsler3uq8ZiEBd+Df/0RsduekEns/EC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AQQsYAAADcAAAADwAAAAAAAAAAAAAAAACYAgAAZHJz&#10;L2Rvd25yZXYueG1sUEsFBgAAAAAEAAQA9QAAAIsDAAAAAA==&#10;" path="m3,l,,,6r6,l6,,3,xe" fillcolor="black" stroked="f">
                          <v:path arrowok="t" o:connecttype="custom" o:connectlocs="3,0;0,0;0,6;6,6;6,0;3,0" o:connectangles="0,0,0,0,0,0"/>
                        </v:shape>
                        <v:shape id="Freeform 135" o:spid="_x0000_s1155" style="position:absolute;left:785;top:10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MMYA&#10;AADcAAAADwAAAGRycy9kb3ducmV2LnhtbESPQW/CMAyF70j7D5En7YJGyoQQKwS0oU3iwIWyA7uZ&#10;xqTVGqdqUuj+PT5M2s1Pft/z82oz+EZdqYt1YAPTSQaKuAy2Zmfg6/j5vAAVE7LFJjAZ+KUIm/XD&#10;aIW5DTc+0LVITkkIxxwNVCm1udaxrMhjnISWWHaX0HlMIjunbYc3CfeNfsmyufZYs1yosKVtReVP&#10;0XupUZ++Z1t7drN3t/84H/f9+DTtjXl6HN6WoBIN6d/8R++scK/SVp6RCf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EMMYAAADcAAAADwAAAAAAAAAAAAAAAACYAgAAZHJz&#10;L2Rvd25yZXYueG1sUEsFBgAAAAAEAAQA9QAAAIsDAAAAAA==&#10;" path="m3,l,,,3r3,l3,6,6,3,6,,3,xe" fillcolor="black" stroked="f">
                          <v:path arrowok="t" o:connecttype="custom" o:connectlocs="3,0;0,0;0,3;3,3;3,6;6,3;6,0;3,0" o:connectangles="0,0,0,0,0,0,0,0"/>
                        </v:shape>
                        <v:shape id="Freeform 136" o:spid="_x0000_s1156" style="position:absolute;left:773;top:10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hq8cA&#10;AADcAAAADwAAAGRycy9kb3ducmV2LnhtbESPQWvCQBCF7wX/wzJCL6VuUqRo6iZYaaEHL1UP9jZm&#10;p5tgdjZkNzH9911B8DbDe9+bN6titI0YqPO1YwXpLAFBXDpds1Fw2H8+L0D4gKyxcUwK/shDkU8e&#10;Vphpd+FvGnbBiBjCPkMFVQhtJqUvK7LoZ64ljtqv6yyGuHZG6g4vMdw28iVJXqXFmuOFClvaVFSe&#10;d72NNerjz3yjT2b+brYfp/22fzqmvVKP03H9BiLQGO7mG/2lI7dcwvWZOIH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IavHAAAA3AAAAA8AAAAAAAAAAAAAAAAAmAIAAGRy&#10;cy9kb3ducmV2LnhtbFBLBQYAAAAABAAEAPUAAACMAwAAAAA=&#10;" path="m3,l,,,6r6,l6,,3,xe" fillcolor="black" stroked="f">
                          <v:path arrowok="t" o:connecttype="custom" o:connectlocs="3,0;0,0;0,6;6,6;6,0;3,0" o:connectangles="0,0,0,0,0,0"/>
                        </v:shape>
                        <v:shape id="Freeform 137" o:spid="_x0000_s1157" style="position:absolute;left:761;top:10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8zcYA&#10;AADcAAAADwAAAGRycy9kb3ducmV2LnhtbESPzWrDMBCE74W8g9hALqWRE0wpbmSThBZ68CU/h/S2&#10;sTayibUylpy4b18VAj0Os/PNzqoYbStu1PvGsYLFPAFBXDndsFFwPHy+vIHwAVlj65gU/JCHIp88&#10;rTDT7s47uu2DERHCPkMFdQhdJqWvarLo564jjt7F9RZDlL2Rusd7hNtWLpPkVVpsODbU2NG2puq6&#10;H2x8ozl9p1t9NunGlB/nQzk8nxaDUrPpuH4HEWgM/8eP9JdWEInwNyYS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8zcYAAADcAAAADwAAAAAAAAAAAAAAAACYAgAAZHJz&#10;L2Rvd25yZXYueG1sUEsFBgAAAAAEAAQA9QAAAIsDAAAAAA==&#10;" path="m3,r,3l,3,,6r6,l6,3,3,xe" fillcolor="black" stroked="f">
                          <v:path arrowok="t" o:connecttype="custom" o:connectlocs="3,0;3,3;0,3;0,6;6,6;6,3;3,0" o:connectangles="0,0,0,0,0,0,0"/>
                        </v:shape>
                        <v:shape id="Freeform 138" o:spid="_x0000_s1158" style="position:absolute;left:749;top:110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ZVsUA&#10;AADcAAAADwAAAGRycy9kb3ducmV2LnhtbESPQYvCMBCF78L+hzALXmRNKyJSjeLKCh68rHpwb2Mz&#10;psVmUppU6783woLHx5v3vXnzZWcrcaPGl44VpMMEBHHudMlGwfGw+ZqC8AFZY+WYFDzIw3Lx0Ztj&#10;pt2df+m2D0ZECPsMFRQh1JmUPi/Ioh+6mjh6F9dYDFE2RuoG7xFuKzlKkom0WHJsKLCmdUH5dd/a&#10;+EZ5+huv9dmMv83u53zYtYNT2irV/+xWMxCBuvA+/k9vtYJRksJrTCS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lWxQAAANwAAAAPAAAAAAAAAAAAAAAAAJgCAABkcnMv&#10;ZG93bnJldi54bWxQSwUGAAAAAAQABAD1AAAAigMAAAAA&#10;" path="m3,l,,,6r6,l6,,3,xe" fillcolor="black" stroked="f">
                          <v:path arrowok="t" o:connecttype="custom" o:connectlocs="3,0;0,0;0,6;6,6;6,0;3,0" o:connectangles="0,0,0,0,0,0"/>
                        </v:shape>
                        <v:shape id="Freeform 139" o:spid="_x0000_s1159" style="position:absolute;left:737;top:110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HIcUA&#10;AADcAAAADwAAAGRycy9kb3ducmV2LnhtbESPT4vCMBDF74LfIYzgRTS1yCJdo6yi4MGLfw56G5vZ&#10;tGwzKU2q9dtvFoQ9Pt6835u3WHW2Eg9qfOlYwXSSgCDOnS7ZKLicd+M5CB+QNVaOScGLPKyW/d4C&#10;M+2efKTHKRgRIewzVFCEUGdS+rwgi37iauLofbvGYoiyMVI3+IxwW8k0ST6kxZJjQ4E1bQrKf06t&#10;jW+U19tso+9mtjaH7f18aEfXaavUcNB9fYII1IX/43d6rxWkSQp/YyI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EchxQAAANwAAAAPAAAAAAAAAAAAAAAAAJgCAABkcnMv&#10;ZG93bnJldi54bWxQSwUGAAAAAAQABAD1AAAAigMAAAAA&#10;" path="m3,l,,,6r6,l6,,3,xe" fillcolor="black" stroked="f">
                          <v:path arrowok="t" o:connecttype="custom" o:connectlocs="3,0;0,0;0,6;6,6;6,0;3,0" o:connectangles="0,0,0,0,0,0"/>
                        </v:shape>
                        <v:shape id="Freeform 140" o:spid="_x0000_s1160" style="position:absolute;left:725;top:11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iuscA&#10;AADcAAAADwAAAGRycy9kb3ducmV2LnhtbESPQWvCQBCF70L/wzIFL1I3plJKdJU2WOghl8Ye9DZm&#10;x00wOxuyG03/fbdQ8Ph48743b70dbSuu1PvGsYLFPAFBXDndsFHwvf94egXhA7LG1jEp+CEP283D&#10;ZI2Zdjf+omsZjIgQ9hkqqEPoMil9VZNFP3cdcfTOrrcYouyN1D3eIty2Mk2SF2mx4dhQY0d5TdWl&#10;HGx8ozkcl7k+meW7KXanfTHMDotBqenj+LYCEWgM9+P/9KdWkCbP8DcmEk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E4rrHAAAA3AAAAA8AAAAAAAAAAAAAAAAAmAIAAGRy&#10;cy9kb3ducmV2LnhtbFBLBQYAAAAABAAEAPUAAACMAwAAAAA=&#10;" path="m3,l,,,3r3,l3,6,6,3,6,,3,xe" fillcolor="black" stroked="f">
                          <v:path arrowok="t" o:connecttype="custom" o:connectlocs="3,0;0,0;0,3;3,3;3,6;6,3;6,0;3,0" o:connectangles="0,0,0,0,0,0,0,0"/>
                        </v:shape>
                        <v:shape id="Freeform 141" o:spid="_x0000_s1161" style="position:absolute;left:713;top:11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6zsUA&#10;AADcAAAADwAAAGRycy9kb3ducmV2LnhtbESPT4vCMBDF74LfIYzgRTRVyiJdo6yi4MGLfw56G5vZ&#10;tGwzKU2q9dtvFoQ9Pt6835u3WHW2Eg9qfOlYwXSSgCDOnS7ZKLicd+M5CB+QNVaOScGLPKyW/d4C&#10;M+2efKTHKRgRIewzVFCEUGdS+rwgi37iauLofbvGYoiyMVI3+IxwW8lZknxIiyXHhgJr2hSU/5xa&#10;G98or7d0o+8mXZvD9n4+tKPrtFVqOOi+PkEE6sL/8Tu91wpmSQp/YyI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XrOxQAAANwAAAAPAAAAAAAAAAAAAAAAAJgCAABkcnMv&#10;ZG93bnJldi54bWxQSwUGAAAAAAQABAD1AAAAigMAAAAA&#10;" path="m3,l,,,6r6,l6,,3,xe" fillcolor="black" stroked="f">
                          <v:path arrowok="t" o:connecttype="custom" o:connectlocs="3,0;0,0;0,6;6,6;6,0;3,0" o:connectangles="0,0,0,0,0,0"/>
                        </v:shape>
                        <v:shape id="Freeform 142" o:spid="_x0000_s1162" style="position:absolute;left:701;top:110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fVccA&#10;AADcAAAADwAAAGRycy9kb3ducmV2LnhtbESPQWvCQBCF74L/YRnBi9SNIS0ldRUVCz3kUu3B3sbs&#10;dBOanQ3ZjUn/fbdQ8Ph48743b70dbSNu1PnasYLVMgFBXDpds1HwcX59eAbhA7LGxjEp+CEP2810&#10;ssZcu4Hf6XYKRkQI+xwVVCG0uZS+rMiiX7qWOHpfrrMYouyM1B0OEW4bmSbJk7RYc2yosKVDReX3&#10;qbfxjfrymR301WR7Uxyv56JfXFa9UvPZuHsBEWgM9+P/9JtWkCaP8DcmEk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h31XHAAAA3AAAAA8AAAAAAAAAAAAAAAAAmAIAAGRy&#10;cy9kb3ducmV2LnhtbFBLBQYAAAAABAAEAPUAAACMAwAAAAA=&#10;" path="m3,l,,,3r3,l3,6,6,3,6,,3,xe" fillcolor="black" stroked="f">
                          <v:path arrowok="t" o:connecttype="custom" o:connectlocs="3,0;0,0;0,3;3,3;3,6;6,3;6,0;3,0" o:connectangles="0,0,0,0,0,0,0,0"/>
                        </v:shape>
                        <v:shape id="Freeform 143" o:spid="_x0000_s1163" style="position:absolute;left:689;top:110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NBIscA&#10;AADcAAAADwAAAGRycy9kb3ducmV2LnhtbESPzWrDMBCE74W+g9hCL6WRY0wobpTQhgR6yKVxDult&#10;Y21kE2tlLPmnb18VAjkOs/PNznI92UYM1PnasYL5LAFBXDpds1FwLHavbyB8QNbYOCYFv+RhvXp8&#10;WGKu3cjfNByCERHCPkcFVQhtLqUvK7LoZ64ljt7FdRZDlJ2RusMxwm0j0yRZSIs1x4YKW9pUVF4P&#10;vY1v1KefbKPPJvs0++252Pcvp3mv1PPT9PEOItAU7se39JdWkCYL+B8TCS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zQSLHAAAA3AAAAA8AAAAAAAAAAAAAAAAAmAIAAGRy&#10;cy9kb3ducmV2LnhtbFBLBQYAAAAABAAEAPUAAACMAwAAAAA=&#10;" path="m3,l,,,6r6,l6,,3,xe" fillcolor="black" stroked="f">
                          <v:path arrowok="t" o:connecttype="custom" o:connectlocs="3,0;0,0;0,6;6,6;6,0;3,0" o:connectangles="0,0,0,0,0,0"/>
                        </v:shape>
                        <v:shape id="Freeform 144" o:spid="_x0000_s1164" style="position:absolute;left:677;top:110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uccA&#10;AADcAAAADwAAAGRycy9kb3ducmV2LnhtbESPQWvCQBCF74L/YRnBi9SNIbQldRUVCz3kUu3B3sbs&#10;dBOanQ3ZjUn/fbdQ8Ph48743b70dbSNu1PnasYLVMgFBXDpds1HwcX59eAbhA7LGxjEp+CEP2810&#10;ssZcu4Hf6XYKRkQI+xwVVCG0uZS+rMiiX7qWOHpfrrMYouyM1B0OEW4bmSbJo7RYc2yosKVDReX3&#10;qbfxjfrymR301WR7Uxyv56JfXFa9UvPZuHsBEWgM9+P/9JtWkCZP8DcmEk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LnHAAAA3AAAAA8AAAAAAAAAAAAAAAAAmAIAAGRy&#10;cy9kb3ducmV2LnhtbFBLBQYAAAAABAAEAPUAAACMAwAAAAA=&#10;" path="m3,r,3l,3,,6r6,l6,3,3,xe" fillcolor="black" stroked="f">
                          <v:path arrowok="t" o:connecttype="custom" o:connectlocs="3,0;3,3;0,3;0,6;6,6;6,3;3,0" o:connectangles="0,0,0,0,0,0,0"/>
                        </v:shape>
                        <v:shape id="Freeform 145" o:spid="_x0000_s1165" style="position:absolute;left:665;top:111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wy8UA&#10;AADcAAAADwAAAGRycy9kb3ducmV2LnhtbESPwWrCQBCG70LfYZlCL6IbRUSiq7TSQg9eqh70NmbH&#10;TTA7G7IbTd++cyh4HP75v/lmtel9re7Uxiqwgck4A0VcBFuxM3A8fI0WoGJCtlgHJgO/FGGzfhms&#10;MLfhwT903yenBMIxRwNlSk2udSxK8hjHoSGW7Bpaj0nG1mnb4kPgvtbTLJtrjxXLhRIb2pZU3Pad&#10;F43qdJ5t7cXNPtzu83LYdcPTpDPm7bV/X4JK1Kfn8n/72xqYZmIrzwgB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HDLxQAAANwAAAAPAAAAAAAAAAAAAAAAAJgCAABkcnMv&#10;ZG93bnJldi54bWxQSwUGAAAAAAQABAD1AAAAigMAAAAA&#10;" path="m3,l,,,6r6,l6,,3,xe" fillcolor="black" stroked="f">
                          <v:path arrowok="t" o:connecttype="custom" o:connectlocs="3,0;0,0;0,6;6,6;6,0;3,0" o:connectangles="0,0,0,0,0,0"/>
                        </v:shape>
                        <v:shape id="Freeform 146" o:spid="_x0000_s1166" style="position:absolute;left:653;top:111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VUMcA&#10;AADcAAAADwAAAGRycy9kb3ducmV2LnhtbESPQWvCQBCF74L/YRnBi9SNIZQ2dRUVCz3kUu3B3sbs&#10;dBOanQ3ZjUn/fbdQ8Ph48743b70dbSNu1PnasYLVMgFBXDpds1HwcX59eALhA7LGxjEp+CEP2810&#10;ssZcu4Hf6XYKRkQI+xwVVCG0uZS+rMiiX7qWOHpfrrMYouyM1B0OEW4bmSbJo7RYc2yosKVDReX3&#10;qbfxjfrymR301WR7Uxyv56JfXFa9UvPZuHsBEWgM9+P/9JtWkCbP8DcmEk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s1VDHAAAA3AAAAA8AAAAAAAAAAAAAAAAAmAIAAGRy&#10;cy9kb3ducmV2LnhtbFBLBQYAAAAABAAEAPUAAACMAwAAAAA=&#10;" path="m3,r,3l,3,,6r6,l6,3,3,xe" fillcolor="black" stroked="f">
                          <v:path arrowok="t" o:connecttype="custom" o:connectlocs="3,0;3,3;0,3;0,6;6,6;6,3;3,0" o:connectangles="0,0,0,0,0,0,0"/>
                        </v:shape>
                        <v:shape id="Freeform 147" o:spid="_x0000_s1167" style="position:absolute;left:641;top:111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EMYA&#10;AADcAAAADwAAAGRycy9kb3ducmV2LnhtbESPwWrCQBCG70LfYZlCL6KbiJQSXaUVhR68VD3Y25gd&#10;N8HsbMhuNH37zqHQ4/DP/803y/XgG3WnLtaBDeTTDBRxGWzNzsDpuJu8gYoJ2WITmAz8UIT16mm0&#10;xMKGB3/R/ZCcEgjHAg1UKbWF1rGsyGOchpZYsmvoPCYZO6dthw+B+0bPsuxVe6xZLlTY0qai8nbo&#10;vWjU5+/5xl7c/MPtt5fjvh+f896Yl+fhfQEq0ZD+l//an9bALBd9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qEMYAAADcAAAADwAAAAAAAAAAAAAAAACYAgAAZHJz&#10;L2Rvd25yZXYueG1sUEsFBgAAAAAEAAQA9QAAAIsDAAAAAA==&#10;" path="m3,l,,,6r6,l6,,3,xe" fillcolor="black" stroked="f">
                          <v:path arrowok="t" o:connecttype="custom" o:connectlocs="3,0;0,0;0,6;6,6;6,0;3,0" o:connectangles="0,0,0,0,0,0"/>
                        </v:shape>
                        <v:shape id="Freeform 148" o:spid="_x0000_s1168" style="position:absolute;left:630;top:111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Pi8UA&#10;AADcAAAADwAAAGRycy9kb3ducmV2LnhtbESPQYvCMBCF78L+hzALXmRNKyJSjeLKCh68rHpwb2Mz&#10;psVmUppU6783woLHx5v3vXnzZWcrcaPGl44VpMMEBHHudMlGwfGw+ZqC8AFZY+WYFDzIw3Lx0Ztj&#10;pt2df+m2D0ZECPsMFRQh1JmUPi/Ioh+6mjh6F9dYDFE2RuoG7xFuKzlKkom0WHJsKLCmdUH5dd/a&#10;+EZ5+huv9dmMv83u53zYtYNT2irV/+xWMxCBuvA+/k9vtYJRmsJrTCS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0+LxQAAANwAAAAPAAAAAAAAAAAAAAAAAJgCAABkcnMv&#10;ZG93bnJldi54bWxQSwUGAAAAAAQABAD1AAAAigMAAAAA&#10;" path="m3,l,,,3r3,l3,6,6,3,6,,3,xe" fillcolor="black" stroked="f">
                          <v:path arrowok="t" o:connecttype="custom" o:connectlocs="3,0;0,0;0,3;3,3;3,6;6,3;6,0;3,0" o:connectangles="0,0,0,0,0,0,0,0"/>
                        </v:shape>
                        <v:shape id="Freeform 149" o:spid="_x0000_s1169" style="position:absolute;left:618;top:111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R/MYA&#10;AADcAAAADwAAAGRycy9kb3ducmV2LnhtbESPQWvCQBCF7wX/wzJCL0U3CVJKdBUVCx68qD3obcyO&#10;m2B2NmQ3Gv99tyD0+HjzvjdvtuhtLe7U+sqxgnScgCAunK7YKPg5fo++QPiArLF2TAqe5GExH7zN&#10;MNfuwXu6H4IREcI+RwVlCE0upS9KsujHriGO3tW1FkOUrZG6xUeE21pmSfIpLVYcG0psaF1ScTt0&#10;Nr5Rnc6Ttb6YycrsNpfjrvs4pZ1S78N+OQURqA//x6/0VivI0gz+xkQC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HR/MYAAADcAAAADwAAAAAAAAAAAAAAAACYAgAAZHJz&#10;L2Rvd25yZXYueG1sUEsFBgAAAAAEAAQA9QAAAIsDAAAAAA==&#10;" path="m3,l,,,6r6,l6,,3,xe" fillcolor="black" stroked="f">
                          <v:path arrowok="t" o:connecttype="custom" o:connectlocs="3,0;0,0;0,6;6,6;6,0;3,0" o:connectangles="0,0,0,0,0,0"/>
                        </v:shape>
                        <v:shape id="Freeform 150" o:spid="_x0000_s1170" style="position:absolute;left:606;top:112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10Z8YA&#10;AADcAAAADwAAAGRycy9kb3ducmV2LnhtbESPQWvCQBCF7wX/wzKCl1I3sSIluoqKQg9eqh70Nman&#10;m9DsbMhuNP57Vyh4fLx535s3W3S2EldqfOlYQTpMQBDnTpdsFBwP248vED4ga6wck4I7eVjMe28z&#10;zLS78Q9d98GICGGfoYIihDqT0ucFWfRDVxNH79c1FkOUjZG6wVuE20qOkmQiLZYcGwqsaV1Q/rdv&#10;bXyjPJ3Ha30x45XZbS6HXft+SlulBv1uOQURqAuv4//0t1YwSj/hOSYS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10Z8YAAADcAAAADwAAAAAAAAAAAAAAAACYAgAAZHJz&#10;L2Rvd25yZXYueG1sUEsFBgAAAAAEAAQA9QAAAIsDAAAAAA==&#10;" path="m3,l,,,3r3,l3,6,6,3,6,,3,xe" fillcolor="black" stroked="f">
                          <v:path arrowok="t" o:connecttype="custom" o:connectlocs="3,0;0,0;0,3;3,3;3,6;6,3;6,0;3,0" o:connectangles="0,0,0,0,0,0,0,0"/>
                        </v:shape>
                        <v:shape id="Freeform 151" o:spid="_x0000_s1171" style="position:absolute;left:594;top:112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sE8YA&#10;AADcAAAADwAAAGRycy9kb3ducmV2LnhtbESPQWvCQBCF7wX/wzKCl6KbSCgluoqKggcv1R70NmbH&#10;TTA7G7Ibjf++Wyj0+HjzvjdvvuxtLR7U+sqxgnSSgCAunK7YKPg+7cafIHxA1lg7JgUv8rBcDN7m&#10;mGv35C96HIMREcI+RwVlCE0upS9KsugnriGO3s21FkOUrZG6xWeE21pOk+RDWqw4NpTY0Kak4n7s&#10;bHyjOl+yjb6abG0O2+vp0L2f006p0bBfzUAE6sP/8V96rxVM0wx+x0QC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TsE8YAAADcAAAADwAAAAAAAAAAAAAAAACYAgAAZHJz&#10;L2Rvd25yZXYueG1sUEsFBgAAAAAEAAQA9QAAAIsDAAAAAA==&#10;" path="m3,r,3l,3,,6r6,l6,,3,xe" fillcolor="black" stroked="f">
                          <v:path arrowok="t" o:connecttype="custom" o:connectlocs="3,0;3,3;0,3;0,6;6,6;6,0;3,0" o:connectangles="0,0,0,0,0,0,0"/>
                        </v:shape>
                        <v:shape id="Freeform 152" o:spid="_x0000_s1172" style="position:absolute;left:582;top:112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iMYA&#10;AADcAAAADwAAAGRycy9kb3ducmV2LnhtbESPQWvCQBCF7wX/wzKCl1I3ESsluoqKQg9eqh70Nman&#10;m9DsbMhuNP77riB4fLx535s3W3S2EldqfOlYQTpMQBDnTpdsFBwP248vED4ga6wck4I7eVjMe28z&#10;zLS78Q9d98GICGGfoYIihDqT0ucFWfRDVxNH79c1FkOUjZG6wVuE20qOkmQiLZYcGwqsaV1Q/rdv&#10;bXyjPJ3Ha30x45XZbS6HXft+SlulBv1uOQURqAuv42f6WysYpZ/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JiMYAAADcAAAADwAAAAAAAAAAAAAAAACYAgAAZHJz&#10;L2Rvd25yZXYueG1sUEsFBgAAAAAEAAQA9QAAAIsDAAAAAA==&#10;" path="m3,r,3l,3,3,6r3,l6,,3,xe" fillcolor="black" stroked="f">
                          <v:path arrowok="t" o:connecttype="custom" o:connectlocs="3,0;3,3;0,3;3,6;6,6;6,0;3,0" o:connectangles="0,0,0,0,0,0,0"/>
                        </v:shape>
                        <v:shape id="Freeform 153" o:spid="_x0000_s1173" style="position:absolute;left:570;top:112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X/8YA&#10;AADcAAAADwAAAGRycy9kb3ducmV2LnhtbESPT4vCMBDF74LfIczCXmRNKyLSNcoqCnvw4p+D3sZm&#10;TIvNpDSp1m9vhIU9Pt6835s3W3S2EndqfOlYQTpMQBDnTpdsFBwPm68pCB+QNVaOScGTPCzm/d4M&#10;M+0evKP7PhgRIewzVFCEUGdS+rwgi37oauLoXV1jMUTZGKkbfES4reQoSSbSYsmxocCaVgXlt31r&#10;4xvl6Txe6YsZL812fTls28EpbZX6/Oh+vkEE6sL/8V/6VysYpRN4j4kE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X/8YAAADcAAAADwAAAAAAAAAAAAAAAACYAgAAZHJz&#10;L2Rvd25yZXYueG1sUEsFBgAAAAAEAAQA9QAAAIsDAAAAAA==&#10;" path="m3,l,3r3,l3,6r3,l6,,3,xe" fillcolor="black" stroked="f">
                          <v:path arrowok="t" o:connecttype="custom" o:connectlocs="3,0;0,3;3,3;3,6;6,6;6,0;3,0" o:connectangles="0,0,0,0,0,0,0"/>
                        </v:shape>
                        <v:shape id="Freeform 154" o:spid="_x0000_s1174" style="position:absolute;left:558;top:112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ZyZMYA&#10;AADcAAAADwAAAGRycy9kb3ducmV2LnhtbESPQWvCQBCF7wX/wzKCl1I3EakluoqKQg9eqh70Nman&#10;m9DsbMhuNP77riB4fLx535s3W3S2EldqfOlYQTpMQBDnTpdsFBwP248vED4ga6wck4I7eVjMe28z&#10;zLS78Q9d98GICGGfoYIihDqT0ucFWfRDVxNH79c1FkOUjZG6wVuE20qOkuRTWiw5NhRY07qg/G/f&#10;2vhGeTqP1/pixiuz21wOu/b9lLZKDfrdcgoiUBdex8/0t1YwSif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ZyZMYAAADcAAAADwAAAAAAAAAAAAAAAACYAgAAZHJz&#10;L2Rvd25yZXYueG1sUEsFBgAAAAAEAAQA9QAAAIsDAAAAAA==&#10;" path="m3,l,,,3r3,l3,6r3,l6,,3,xe" fillcolor="black" stroked="f">
                          <v:path arrowok="t" o:connecttype="custom" o:connectlocs="3,0;0,0;0,3;3,3;3,6;6,6;6,0;3,0" o:connectangles="0,0,0,0,0,0,0,0"/>
                        </v:shape>
                        <v:shape id="Freeform 155" o:spid="_x0000_s1175" style="position:absolute;left:549;top:112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mFsYA&#10;AADcAAAADwAAAGRycy9kb3ducmV2LnhtbESPwWrCQBCG70LfYZlCL6KbiJQSXaUVhR68VD3Y25gd&#10;N8HsbMhuNH37zqHQ4/DP/803y/XgG3WnLtaBDeTTDBRxGWzNzsDpuJu8gYoJ2WITmAz8UIT16mm0&#10;xMKGB3/R/ZCcEgjHAg1UKbWF1rGsyGOchpZYsmvoPCYZO6dthw+B+0bPsuxVe6xZLlTY0qai8nbo&#10;vWjU5+/5xl7c/MPtt5fjvh+f896Yl+fhfQEq0ZD+l//an9bALBdb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nmFsYAAADcAAAADwAAAAAAAAAAAAAAAACYAgAAZHJz&#10;L2Rvd25yZXYueG1sUEsFBgAAAAAEAAQA9QAAAIsDAAAAAA==&#10;" path="m3,l,,,6r3,l6,3,3,3,3,xe" fillcolor="black" stroked="f">
                          <v:path arrowok="t" o:connecttype="custom" o:connectlocs="3,0;0,0;0,6;3,6;6,3;3,3;3,0" o:connectangles="0,0,0,0,0,0,0"/>
                        </v:shape>
                        <v:shape id="Freeform 156" o:spid="_x0000_s1176" style="position:absolute;left:537;top:113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VDjcYA&#10;AADcAAAADwAAAGRycy9kb3ducmV2LnhtbESPQWvCQBCF7wX/wzKCl1I3ESk2uoqKQg9eqh70Nman&#10;m9DsbMhuNP77riB4fLx535s3W3S2EldqfOlYQTpMQBDnTpdsFBwP248JCB+QNVaOScGdPCzmvbcZ&#10;Ztrd+Ieu+2BEhLDPUEERQp1J6fOCLPqhq4mj9+saiyHKxkjd4C3CbSVHSfIpLZYcGwqsaV1Q/rdv&#10;bXyjPJ3Ha30x45XZbS6HXft+SlulBv1uOQURqAuv42f6WysYpV/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VDjcYAAADcAAAADwAAAAAAAAAAAAAAAACYAgAAZHJz&#10;L2Rvd25yZXYueG1sUEsFBgAAAAAEAAQA9QAAAIsDAAAAAA==&#10;" path="m3,l,,,6r3,l3,3r3,l3,xe" fillcolor="black" stroked="f">
                          <v:path arrowok="t" o:connecttype="custom" o:connectlocs="3,0;0,0;0,6;3,6;3,3;6,3;3,0" o:connectangles="0,0,0,0,0,0,0"/>
                        </v:shape>
                        <v:shape id="Freeform 157" o:spid="_x0000_s1177" style="position:absolute;left:525;top:113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grcYA&#10;AADcAAAADwAAAGRycy9kb3ducmV2LnhtbESPwWrCQBCG7wXfYRnBS6kbgxRJXUWlBQ9eqh70Nman&#10;m9DsbMhuNH37zqHQ4/DP/803y/XgG3WnLtaBDcymGSjiMtianYHz6eNlASomZItNYDLwQxHWq9HT&#10;EgsbHvxJ92NySiAcCzRQpdQWWseyIo9xGlpiyb5C5zHJ2DltO3wI3Dc6z7JX7bFmuVBhS7uKyu9j&#10;70WjvlznO3tz8607vN9Oh/75MuuNmYyHzRuoREP6X/5r762BPBd9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MgrcYAAADcAAAADwAAAAAAAAAAAAAAAACYAgAAZHJz&#10;L2Rvd25yZXYueG1sUEsFBgAAAAAEAAQA9QAAAIsDAAAAAA==&#10;" path="m3,l,,,6r3,l3,3r3,l6,,3,xe" fillcolor="black" stroked="f">
                          <v:path arrowok="t" o:connecttype="custom" o:connectlocs="3,0;0,0;0,6;3,6;3,3;6,3;6,0;3,0" o:connectangles="0,0,0,0,0,0,0,0"/>
                        </v:shape>
                        <v:shape id="Freeform 158" o:spid="_x0000_s1178" style="position:absolute;left:513;top:113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NsYA&#10;AADcAAAADwAAAGRycy9kb3ducmV2LnhtbESPQWvCQBCF7wX/wzJCL0U3CVJKdBUVCx68qD3obcyO&#10;m2B2NmQ3Gv99tyD0+HjzvjdvtuhtLe7U+sqxgnScgCAunK7YKPg5fo++QPiArLF2TAqe5GExH7zN&#10;MNfuwXu6H4IREcI+RwVlCE0upS9KsujHriGO3tW1FkOUrZG6xUeE21pmSfIpLVYcG0psaF1ScTt0&#10;Nr5Rnc6Ttb6YycrsNpfjrvs4pZ1S78N+OQURqA//x6/0VivIshT+xkQC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FNsYAAADcAAAADwAAAAAAAAAAAAAAAACYAgAAZHJz&#10;L2Rvd25yZXYueG1sUEsFBgAAAAAEAAQA9QAAAIsDAAAAAA==&#10;" path="m3,l,3,,6r6,l6,3,3,3,3,xe" fillcolor="black" stroked="f">
                          <v:path arrowok="t" o:connecttype="custom" o:connectlocs="3,0;0,3;0,6;6,6;6,3;3,3;3,0" o:connectangles="0,0,0,0,0,0,0"/>
                        </v:shape>
                        <v:shape id="Freeform 159" o:spid="_x0000_s1179" style="position:absolute;left:501;top:113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bQcUA&#10;AADcAAAADwAAAGRycy9kb3ducmV2LnhtbESPT4vCMBDF74LfIYzgRTS1yCJdo6yi4MGLfw56G5vZ&#10;tGwzKU2q9dtvFoQ9Pt6835u3WHW2Eg9qfOlYwXSSgCDOnS7ZKLicd+M5CB+QNVaOScGLPKyW/d4C&#10;M+2efKTHKRgRIewzVFCEUGdS+rwgi37iauLofbvGYoiyMVI3+IxwW8k0ST6kxZJjQ4E1bQrKf06t&#10;jW+U19tso+9mtjaH7f18aEfXaavUcNB9fYII1IX/43d6rxWkaQp/YyI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tBxQAAANwAAAAPAAAAAAAAAAAAAAAAAJgCAABkcnMv&#10;ZG93bnJldi54bWxQSwUGAAAAAAQABAD1AAAAigMAAAAA&#10;" path="m3,l,,,6r6,l6,,3,xe" fillcolor="black" stroked="f">
                          <v:path arrowok="t" o:connecttype="custom" o:connectlocs="3,0;0,0;0,6;6,6;6,0;3,0" o:connectangles="0,0,0,0,0,0"/>
                        </v:shape>
                        <v:shape id="Freeform 160" o:spid="_x0000_s1180" style="position:absolute;left:489;top:114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2sYA&#10;AADcAAAADwAAAGRycy9kb3ducmV2LnhtbESPQWvCQBCF74L/YRmhF6kbU5ESXUWlQg9eqh70Nman&#10;m9DsbMhuNP57Vyh4fLx535s3X3a2EldqfOlYwXiUgCDOnS7ZKDgetu+fIHxA1lg5JgV38rBc9Htz&#10;zLS78Q9d98GICGGfoYIihDqT0ucFWfQjVxNH79c1FkOUjZG6wVuE20qmSTKVFkuODQXWtCko/9u3&#10;Nr5Rns6Tjb6Yydrsvi6HXTs8jVul3gbdagYiUBdex//pb60gTT/gOSYS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G+2sYAAADcAAAADwAAAAAAAAAAAAAAAACYAgAAZHJz&#10;L2Rvd25yZXYueG1sUEsFBgAAAAAEAAQA9QAAAIsDAAAAAA==&#10;" path="m3,l,,,6r6,l6,,3,xe" fillcolor="black" stroked="f">
                          <v:path arrowok="t" o:connecttype="custom" o:connectlocs="3,0;0,0;0,6;6,6;6,0;3,0" o:connectangles="0,0,0,0,0,0"/>
                        </v:shape>
                        <v:shape id="Freeform 161" o:spid="_x0000_s1181" style="position:absolute;left:477;top:114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mrsYA&#10;AADcAAAADwAAAGRycy9kb3ducmV2LnhtbESPQWvCQBCF7wX/wzKCl6IbQygluoqKggcv1R70NmbH&#10;TTA7G7Ibjf++Wyj0+HjzvjdvvuxtLR7U+sqxgukkAUFcOF2xUfB92o0/QfiArLF2TApe5GG5GLzN&#10;MdfuyV/0OAYjIoR9jgrKEJpcSl+UZNFPXEMcvZtrLYYoWyN1i88It7VMk+RDWqw4NpTY0Kak4n7s&#10;bHyjOl+yjb6abG0O2+vp0L2fp51So2G/moEI1If/47/0XitI0wx+x0QC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gmrsYAAADcAAAADwAAAAAAAAAAAAAAAACYAgAAZHJz&#10;L2Rvd25yZXYueG1sUEsFBgAAAAAEAAQA9QAAAIsDAAAAAA==&#10;" path="m3,l,,,6r6,l6,,3,xe" fillcolor="black" stroked="f">
                          <v:path arrowok="t" o:connecttype="custom" o:connectlocs="3,0;0,0;0,6;6,6;6,0;3,0" o:connectangles="0,0,0,0,0,0"/>
                        </v:shape>
                        <v:shape id="Freeform 162" o:spid="_x0000_s1182" style="position:absolute;left:465;top:114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DNcYA&#10;AADcAAAADwAAAGRycy9kb3ducmV2LnhtbESPQWvCQBCF74L/YRmhF9GNwRaJrtJKCx68VHvQ25gd&#10;N8HsbMhuNP33riB4fLx535u3WHW2EldqfOlYwWScgCDOnS7ZKPjb/4xmIHxA1lg5JgX/5GG17PcW&#10;mGl341+67oIREcI+QwVFCHUmpc8LsujHriaO3tk1FkOUjZG6wVuE20qmSfIhLZYcGwqsaV1Qftm1&#10;Nr5RHo7TtT6Z6ZfZfp/223Z4mLRKvQ26zzmIQF14HT/TG60gTd/hMSYS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SDNcYAAADcAAAADwAAAAAAAAAAAAAAAACYAgAAZHJz&#10;L2Rvd25yZXYueG1sUEsFBgAAAAAEAAQA9QAAAIsDAAAAAA==&#10;" path="m3,l,,,3r3,l3,6,6,3,6,,3,xe" fillcolor="black" stroked="f">
                          <v:path arrowok="t" o:connecttype="custom" o:connectlocs="3,0;0,0;0,3;3,3;3,6;6,3;6,0;3,0" o:connectangles="0,0,0,0,0,0,0,0"/>
                        </v:shape>
                        <v:shape id="Freeform 163" o:spid="_x0000_s1183" style="position:absolute;left:454;top:1147;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n78QA&#10;AADcAAAADwAAAGRycy9kb3ducmV2LnhtbESPQYvCMBSE7wv+h/AEb2tqZVWqUWSrsCy9WL14ezTP&#10;tti8lCar9d+bBcHjMDPfMKtNbxpxo87VlhVMxhEI4sLqmksFp+P+cwHCeWSNjWVS8CAHm/XgY4WJ&#10;tnc+0C33pQgQdgkqqLxvEyldUZFBN7YtcfAutjPog+xKqTu8B7hpZBxFM2mw5rBQYUvfFRXX/M8o&#10;yH512mbnPL+k+2k6nX+dsuNkp9Ro2G+XIDz1/h1+tX+0gjiewf+Zc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5+/EAAAA3AAAAA8AAAAAAAAAAAAAAAAAmAIAAGRycy9k&#10;b3ducmV2LnhtbFBLBQYAAAAABAAEAPUAAACJAwAAAAA=&#10;" path="m2,r,3l,3,,6r5,l5,3,2,xe" fillcolor="black" stroked="f">
                          <v:path arrowok="t" o:connecttype="custom" o:connectlocs="2,0;2,3;0,3;0,6;5,6;5,3;2,0" o:connectangles="0,0,0,0,0,0,0"/>
                        </v:shape>
                        <v:shape id="Freeform 164" o:spid="_x0000_s1184" style="position:absolute;left:442;top:115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42cYA&#10;AADcAAAADwAAAGRycy9kb3ducmV2LnhtbESPQWvCQBCF74L/YRmhF9GNQVqJrtJKCx68VHvQ25gd&#10;N8HsbMhuNP33riB4fLx535u3WHW2EldqfOlYwWScgCDOnS7ZKPjb/4xmIHxA1lg5JgX/5GG17PcW&#10;mGl341+67oIREcI+QwVFCHUmpc8LsujHriaO3tk1FkOUjZG6wVuE20qmSfIuLZYcGwqsaV1Qftm1&#10;Nr5RHo7TtT6Z6ZfZfp/223Z4mLRKvQ26zzmIQF14HT/TG60gTT/gMSYS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42cYAAADcAAAADwAAAAAAAAAAAAAAAACYAgAAZHJz&#10;L2Rvd25yZXYueG1sUEsFBgAAAAAEAAQA9QAAAIsDAAAAAA==&#10;" path="m3,r,3l,3,,6r6,l6,3,3,xe" fillcolor="black" stroked="f">
                          <v:path arrowok="t" o:connecttype="custom" o:connectlocs="3,0;3,3;0,3;0,6;6,6;6,3;3,0" o:connectangles="0,0,0,0,0,0,0"/>
                        </v:shape>
                        <v:shape id="Freeform 165" o:spid="_x0000_s1185" style="position:absolute;left:430;top:115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sq8YA&#10;AADcAAAADwAAAGRycy9kb3ducmV2LnhtbESPwWrCQBCG7wXfYRnBS6kbgxRJXUWlBQ9eqh70Nman&#10;m9DsbMhuNH37zqHQ4/DP/803y/XgG3WnLtaBDcymGSjiMtianYHz6eNlASomZItNYDLwQxHWq9HT&#10;EgsbHvxJ92NySiAcCzRQpdQWWseyIo9xGlpiyb5C5zHJ2DltO3wI3Dc6z7JX7bFmuVBhS7uKyu9j&#10;70WjvlznO3tz8607vN9Oh/75MuuNmYyHzRuoREP6X/5r762BPBdb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Usq8YAAADcAAAADwAAAAAAAAAAAAAAAACYAgAAZHJz&#10;L2Rvd25yZXYueG1sUEsFBgAAAAAEAAQA9QAAAIsDAAAAAA==&#10;" path="m3,l,,,6r6,l6,,3,xe" fillcolor="black" stroked="f">
                          <v:path arrowok="t" o:connecttype="custom" o:connectlocs="3,0;0,0;0,6;6,6;6,0;3,0" o:connectangles="0,0,0,0,0,0"/>
                        </v:shape>
                        <v:shape id="Freeform 166" o:spid="_x0000_s1186" style="position:absolute;left:418;top:115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JMMYA&#10;AADcAAAADwAAAGRycy9kb3ducmV2LnhtbESPQWvCQBCF74L/YRmhF9GNQUqNrtJKCx68VHvQ25gd&#10;N8HsbMhuNP33riB4fLx535u3WHW2EldqfOlYwWScgCDOnS7ZKPjb/4w+QPiArLFyTAr+ycNq2e8t&#10;MNPuxr903QUjIoR9hgqKEOpMSp8XZNGPXU0cvbNrLIYoGyN1g7cIt5VMk+RdWiw5NhRY07qg/LJr&#10;bXyjPByna30y0y+z/T7tt+3wMGmVeht0n3MQgbrwOn6mN1pBms7gMSYS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mJMMYAAADcAAAADwAAAAAAAAAAAAAAAACYAgAAZHJz&#10;L2Rvd25yZXYueG1sUEsFBgAAAAAEAAQA9QAAAIsDAAAAAA==&#10;" path="m3,r,3l,3,3,6r3,l6,,3,xe" fillcolor="black" stroked="f">
                          <v:path arrowok="t" o:connecttype="custom" o:connectlocs="3,0;3,3;0,3;3,6;6,6;6,0;3,0" o:connectangles="0,0,0,0,0,0,0"/>
                        </v:shape>
                        <v:shape id="Freeform 167" o:spid="_x0000_s1187" style="position:absolute;left:409;top:115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2cMYA&#10;AADcAAAADwAAAGRycy9kb3ducmV2LnhtbESPwW7CMAyG75P2DpEn7TJBCkMTKgQEaEg7cBnsADfT&#10;mLSicaomhfL282HSjtbv//Pn+bL3tbpRG6vABkbDDBRxEWzFzsDPYTuYgooJ2WIdmAw8KMJy8fw0&#10;x9yGO3/TbZ+cEgjHHA2UKTW51rEoyWMchoZYsktoPSYZW6dti3eB+1qPs+xDe6xYLpTY0Kak4rrv&#10;vGhUx9NkY89usna7z/Nh170dR50xry/9agYqUZ/+l//aX9bA+F30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q2cMYAAADcAAAADwAAAAAAAAAAAAAAAACYAgAAZHJz&#10;L2Rvd25yZXYueG1sUEsFBgAAAAAEAAQA9QAAAIsDAAAAAA==&#10;" path="m3,l,,,6r3,l6,3,3,3,3,xe" fillcolor="black" stroked="f">
                          <v:path arrowok="t" o:connecttype="custom" o:connectlocs="3,0;0,0;0,6;3,6;6,3;3,3;3,0" o:connectangles="0,0,0,0,0,0,0"/>
                        </v:shape>
                        <v:shape id="Freeform 168" o:spid="_x0000_s1188" style="position:absolute;left:397;top:116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YT68YA&#10;AADcAAAADwAAAGRycy9kb3ducmV2LnhtbESPQWvCQBCF7wX/wzKCl1I3sSIluoqKQg9eqh70Nman&#10;m9DsbMhuNP57Vyh4fLx535s3W3S2EldqfOlYQTpMQBDnTpdsFBwP248vED4ga6wck4I7eVjMe28z&#10;zLS78Q9d98GICGGfoYIihDqT0ucFWfRDVxNH79c1FkOUjZG6wVuE20qOkmQiLZYcGwqsaV1Q/rdv&#10;bXyjPJ3Ha30x45XZbS6HXft+SlulBv1uOQURqAuv4//0t1Yw+kzhOSYS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YT68YAAADcAAAADwAAAAAAAAAAAAAAAACYAgAAZHJz&#10;L2Rvd25yZXYueG1sUEsFBgAAAAAEAAQA9QAAAIsDAAAAAA==&#10;" path="m3,l,,,6r6,l6,,3,xe" fillcolor="black" stroked="f">
                          <v:path arrowok="t" o:connecttype="custom" o:connectlocs="3,0;0,0;0,6;6,6;6,0;3,0" o:connectangles="0,0,0,0,0,0"/>
                        </v:shape>
                        <v:shape id="Freeform 169" o:spid="_x0000_s1189" style="position:absolute;left:385;top:116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NnMYA&#10;AADcAAAADwAAAGRycy9kb3ducmV2LnhtbESPQWvCQBCF74L/YRmhF6kbU5ESXUWlQg9eqh70Nman&#10;m9DsbMhuNP57Vyh4fLx535s3X3a2EldqfOlYwXiUgCDOnS7ZKDgetu+fIHxA1lg5JgV38rBc9Htz&#10;zLS78Q9d98GICGGfoYIihDqT0ucFWfQjVxNH79c1FkOUjZG6wVuE20qmSTKVFkuODQXWtCko/9u3&#10;Nr5Rns6Tjb6Yydrsvi6HXTs8jVul3gbdagYiUBdex//pb60g/UjhOSYS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SNnMYAAADcAAAADwAAAAAAAAAAAAAAAACYAgAAZHJz&#10;L2Rvd25yZXYueG1sUEsFBgAAAAAEAAQA9QAAAIsDAAAAAA==&#10;" path="m3,l,,,6r6,l6,,3,xe" fillcolor="black" stroked="f">
                          <v:path arrowok="t" o:connecttype="custom" o:connectlocs="3,0;0,0;0,6;6,6;6,0;3,0" o:connectangles="0,0,0,0,0,0"/>
                        </v:shape>
                        <v:shape id="Freeform 170" o:spid="_x0000_s1190" style="position:absolute;left:373;top:116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oB8cA&#10;AADcAAAADwAAAGRycy9kb3ducmV2LnhtbESPQWvCQBCF74L/YRmhF6mbqBRJ3QQbWujBS9WDvY3Z&#10;6SaYnQ3Zjab/vlso9Ph48743b1uMthU36n3jWEG6SEAQV043bBScjm+PGxA+IGtsHZOCb/JQ5NPJ&#10;FjPt7vxBt0MwIkLYZ6igDqHLpPRVTRb9wnXE0ftyvcUQZW+k7vEe4baVyyR5khYbjg01dlTWVF0P&#10;g41vNOfPdakvZv1i9q+X436Yn9NBqYfZuHsGEWgM/8d/6XetYLlawe+YSAC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oKAfHAAAA3AAAAA8AAAAAAAAAAAAAAAAAmAIAAGRy&#10;cy9kb3ducmV2LnhtbFBLBQYAAAAABAAEAPUAAACMAwAAAAA=&#10;" path="m3,r,3l,3,,6r6,l6,3,3,xe" fillcolor="black" stroked="f">
                          <v:path arrowok="t" o:connecttype="custom" o:connectlocs="3,0;3,3;0,3;0,6;6,6;6,3;3,0" o:connectangles="0,0,0,0,0,0,0"/>
                        </v:shape>
                        <v:shape id="Freeform 171" o:spid="_x0000_s1191" style="position:absolute;left:361;top:117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wc8YA&#10;AADcAAAADwAAAGRycy9kb3ducmV2LnhtbESPQWvCQBCF7wX/wzKCl1I32iAluoqKQg9eqh70Nman&#10;m9DsbMhuNP57Vyh4fLx535s3W3S2EldqfOlYwWiYgCDOnS7ZKDgeth9fIHxA1lg5JgV38rCY995m&#10;mGl34x+67oMREcI+QwVFCHUmpc8LsuiHriaO3q9rLIYoGyN1g7cIt5UcJ8lEWiw5NhRY07qg/G/f&#10;2vhGeTqna30x6crsNpfDrn0/jVqlBv1uOQURqAuv4//0t1Yw/kzhOSYS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Gwc8YAAADcAAAADwAAAAAAAAAAAAAAAACYAgAAZHJz&#10;L2Rvd25yZXYueG1sUEsFBgAAAAAEAAQA9QAAAIsDAAAAAA==&#10;" path="m3,r,3l,3,,6r6,l6,,3,xe" fillcolor="black" stroked="f">
                          <v:path arrowok="t" o:connecttype="custom" o:connectlocs="3,0;3,3;0,3;0,6;6,6;6,0;3,0" o:connectangles="0,0,0,0,0,0,0"/>
                        </v:shape>
                        <v:shape id="Freeform 172" o:spid="_x0000_s1192" style="position:absolute;left:349;top:117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V6McA&#10;AADcAAAADwAAAGRycy9kb3ducmV2LnhtbESPQWvCQBCF7wX/wzJCL8VstFYkukorLXjwUvWgt0l2&#10;3ASzsyG70fTfd4VCj48373vzluve1uJGra8cKxgnKQjiwumKjYLj4Ws0B+EDssbaMSn4IQ/r1eBp&#10;iZl2d/6m2z4YESHsM1RQhtBkUvqiJIs+cQ1x9C6utRiibI3ULd4j3NZykqYzabHi2FBiQ5uSiuu+&#10;s/GN6nSebnRuph9m95kfdt3Ladwp9Tzs3xcgAvXh//gvvdUKJq9v8BgTCS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NFejHAAAA3AAAAA8AAAAAAAAAAAAAAAAAmAIAAGRy&#10;cy9kb3ducmV2LnhtbFBLBQYAAAAABAAEAPUAAACMAwAAAAA=&#10;" path="m3,l,,,3r3,l3,6r3,l6,,3,xe" fillcolor="black" stroked="f">
                          <v:path arrowok="t" o:connecttype="custom" o:connectlocs="3,0;0,0;0,3;3,3;3,6;6,6;6,0;3,0" o:connectangles="0,0,0,0,0,0,0,0"/>
                        </v:shape>
                        <v:shape id="Freeform 173" o:spid="_x0000_s1193" style="position:absolute;left:340;top:118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Ln8UA&#10;AADcAAAADwAAAGRycy9kb3ducmV2LnhtbESPQYvCMBCF74L/IYzgRTTVFZGuUVQU9uBF3YN7G5vZ&#10;tGwzKU2q9d8bQdjj48373rzFqrWluFHtC8cKxqMEBHHmdMFGwfd5P5yD8AFZY+mYFDzIw2rZ7Sww&#10;1e7OR7qdghERwj5FBXkIVSqlz3Ky6EeuIo7er6sthihrI3WN9wi3pZwkyUxaLDg25FjRNqfs79TY&#10;+EZx+Zlu9dVMN+awu54PzeAybpTq99r1J4hAbfg/fqe/tILJxwxeYyIB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4ufxQAAANwAAAAPAAAAAAAAAAAAAAAAAJgCAABkcnMv&#10;ZG93bnJldi54bWxQSwUGAAAAAAQABAD1AAAAigMAAAAA&#10;" path="m3,l,,,6r3,l3,3r3,l3,xe" fillcolor="black" stroked="f">
                          <v:path arrowok="t" o:connecttype="custom" o:connectlocs="3,0;0,0;0,6;3,6;3,3;6,3;3,0" o:connectangles="0,0,0,0,0,0,0"/>
                        </v:shape>
                        <v:shape id="Freeform 174" o:spid="_x0000_s1194" style="position:absolute;left:328;top:118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uBMcA&#10;AADcAAAADwAAAGRycy9kb3ducmV2LnhtbESPQWvCQBCF7wX/wzJCL8VstFIlukorLXjwUvWgt0l2&#10;3ASzsyG70fTfd4VCj48373vzluve1uJGra8cKxgnKQjiwumKjYLj4Ws0B+EDssbaMSn4IQ/r1eBp&#10;iZl2d/6m2z4YESHsM1RQhtBkUvqiJIs+cQ1x9C6utRiibI3ULd4j3NZykqZv0mLFsaHEhjYlFdd9&#10;Z+Mb1ek83ejcTD/M7jM/7LqX07hT6nnYvy9ABOrD//FfeqsVTF5n8BgTCS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TLgTHAAAA3AAAAA8AAAAAAAAAAAAAAAAAmAIAAGRy&#10;cy9kb3ducmV2LnhtbFBLBQYAAAAABAAEAPUAAACMAwAAAAA=&#10;" path="m3,l,,,6r6,l6,,3,xe" fillcolor="black" stroked="f">
                          <v:path arrowok="t" o:connecttype="custom" o:connectlocs="3,0;0,0;0,6;6,6;6,0;3,0" o:connectangles="0,0,0,0,0,0"/>
                        </v:shape>
                        <v:shape id="Freeform 175" o:spid="_x0000_s1195" style="position:absolute;left:316;top:118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6dsYA&#10;AADcAAAADwAAAGRycy9kb3ducmV2LnhtbESPwW7CMAyG75P2DpEn7TJBCkMTKgQEaEg7cBnsADfT&#10;mLSicaomhfL282HSjtbv//Pn+bL3tbpRG6vABkbDDBRxEWzFzsDPYTuYgooJ2WIdmAw8KMJy8fw0&#10;x9yGO3/TbZ+cEgjHHA2UKTW51rEoyWMchoZYsktoPSYZW6dti3eB+1qPs+xDe6xYLpTY0Kak4rrv&#10;vGhUx9NkY89usna7z/Nh170dR50xry/9agYqUZ/+l//aX9bA+F1s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y6dsYAAADcAAAADwAAAAAAAAAAAAAAAACYAgAAZHJz&#10;L2Rvd25yZXYueG1sUEsFBgAAAAAEAAQA9QAAAIsDAAAAAA==&#10;" path="m3,l,,,6r6,l6,,3,xe" fillcolor="black" stroked="f">
                          <v:path arrowok="t" o:connecttype="custom" o:connectlocs="3,0;0,0;0,6;6,6;6,0;3,0" o:connectangles="0,0,0,0,0,0"/>
                        </v:shape>
                        <v:shape id="Freeform 176" o:spid="_x0000_s1196" style="position:absolute;left:304;top:118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f7ccA&#10;AADcAAAADwAAAGRycy9kb3ducmV2LnhtbESPQWvCQBCF7wX/wzJCL8VstFI0ukorLXjwUvWgt0l2&#10;3ASzsyG70fTfd4VCj48373vzluve1uJGra8cKxgnKQjiwumKjYLj4Ws0A+EDssbaMSn4IQ/r1eBp&#10;iZl2d/6m2z4YESHsM1RQhtBkUvqiJIs+cQ1x9C6utRiibI3ULd4j3NZykqZv0mLFsaHEhjYlFdd9&#10;Z+Mb1ek83ejcTD/M7jM/7LqX07hT6nnYvy9ABOrD//FfeqsVTF7n8BgTCS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AH+3HAAAA3AAAAA8AAAAAAAAAAAAAAAAAmAIAAGRy&#10;cy9kb3ducmV2LnhtbFBLBQYAAAAABAAEAPUAAACMAwAAAAA=&#10;" path="m3,r,3l,3,,6r6,l6,3,3,xe" fillcolor="black" stroked="f">
                          <v:path arrowok="t" o:connecttype="custom" o:connectlocs="3,0;3,3;0,3;0,6;6,6;6,3;3,0" o:connectangles="0,0,0,0,0,0,0"/>
                        </v:shape>
                        <v:shape id="Freeform 177" o:spid="_x0000_s1197" style="position:absolute;left:292;top:119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FDcYA&#10;AADcAAAADwAAAGRycy9kb3ducmV2LnhtbESPwWrCQBCG7wXfYRnBS6kbJRRJXUWlBQ9eqh70Nman&#10;m9DsbMhuNH37zqHQ4/DP/803y/XgG3WnLtaBDcymGSjiMtianYHz6eNlASomZItNYDLwQxHWq9HT&#10;EgsbHvxJ92NySiAcCzRQpdQWWseyIo9xGlpiyb5C5zHJ2DltO3wI3Dd6nmWv2mPNcqHClnYVld/H&#10;3otGfbnmO3tz+dYd3m+nQ/98mfXGTMbD5g1UoiH9L/+199bAPBd9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zFDcYAAADcAAAADwAAAAAAAAAAAAAAAACYAgAAZHJz&#10;L2Rvd25yZXYueG1sUEsFBgAAAAAEAAQA9QAAAIsDAAAAAA==&#10;" path="m3,l,,,3r3,l3,6r3,l6,,3,xe" fillcolor="black" stroked="f">
                          <v:path arrowok="t" o:connecttype="custom" o:connectlocs="3,0;0,0;0,3;3,3;3,6;6,6;6,0;3,0" o:connectangles="0,0,0,0,0,0,0,0"/>
                        </v:shape>
                        <v:shape id="Freeform 178" o:spid="_x0000_s1198" style="position:absolute;left:283;top:119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glsYA&#10;AADcAAAADwAAAGRycy9kb3ducmV2LnhtbESPQWvCQBCF7wX/wzKCl6KbSCgluoqKggcv1R70NmbH&#10;TTA7G7Ibjf++Wyj0+HjzvjdvvuxtLR7U+sqxgnSSgCAunK7YKPg+7cafIHxA1lg7JgUv8rBcDN7m&#10;mGv35C96HIMREcI+RwVlCE0upS9KsugnriGO3s21FkOUrZG6xWeE21pOk+RDWqw4NpTY0Kak4n7s&#10;bHyjOl+yjb6abG0O2+vp0L2f006p0bBfzUAE6sP/8V96rxVMsxR+x0QC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BglsYAAADcAAAADwAAAAAAAAAAAAAAAACYAgAAZHJz&#10;L2Rvd25yZXYueG1sUEsFBgAAAAAEAAQA9QAAAIsDAAAAAA==&#10;" path="m3,l,,,6r3,l3,3r3,l3,xe" fillcolor="black" stroked="f">
                          <v:path arrowok="t" o:connecttype="custom" o:connectlocs="3,0;0,0;0,6;3,6;3,3;6,3;3,0" o:connectangles="0,0,0,0,0,0,0"/>
                        </v:shape>
                        <v:shape id="Freeform 179" o:spid="_x0000_s1199" style="position:absolute;left:272;top:1201;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ETMUA&#10;AADcAAAADwAAAGRycy9kb3ducmV2LnhtbESPQWvCQBSE7wX/w/IEb3VjtCrRVaRRKCUXoxdvj+wz&#10;CWbfhuxW47/vFgoeh5n5hllve9OIO3WutqxgMo5AEBdW11wqOJ8O70sQziNrbCyTgic52G4Gb2tM&#10;tH3wke65L0WAsEtQQeV9m0jpiooMurFtiYN3tZ1BH2RXSt3hI8BNI+MomkuDNYeFClv6rKi45T9G&#10;Qfat0za75Pk1PUzT6eLjnJ0me6VGw363AuGp96/wf/tLK4hnM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QRMxQAAANwAAAAPAAAAAAAAAAAAAAAAAJgCAABkcnMv&#10;ZG93bnJldi54bWxQSwUGAAAAAAQABAD1AAAAigMAAAAA&#10;" path="m2,l,,,6r5,l5,,2,xe" fillcolor="black" stroked="f">
                          <v:path arrowok="t" o:connecttype="custom" o:connectlocs="2,0;0,0;0,6;5,6;5,0;2,0" o:connectangles="0,0,0,0,0,0"/>
                        </v:shape>
                        <v:shape id="Freeform 180" o:spid="_x0000_s1200" style="position:absolute;left:260;top:120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besYA&#10;AADcAAAADwAAAGRycy9kb3ducmV2LnhtbESPQWvCQBCF7wX/wzKCl1I32iAluoqKQg9eqh70Nman&#10;m9DsbMhuNP57Vyh4fLx535s3W3S2EldqfOlYwWiYgCDOnS7ZKDgeth9fIHxA1lg5JgV38rCY995m&#10;mGl34x+67oMREcI+QwVFCHUmpc8LsuiHriaO3q9rLIYoGyN1g7cIt5UcJ8lEWiw5NhRY07qg/G/f&#10;2vhGeTqna30x6crsNpfDrn0/jVqlBv1uOQURqAuv4//0t1YwTj/hOSYS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5besYAAADcAAAADwAAAAAAAAAAAAAAAACYAgAAZHJz&#10;L2Rvd25yZXYueG1sUEsFBgAAAAAEAAQA9QAAAIsDAAAAAA==&#10;" path="m3,r,3l,3,,6r6,l6,3,3,xe" fillcolor="black" stroked="f">
                          <v:path arrowok="t" o:connecttype="custom" o:connectlocs="3,0;3,3;0,3;0,6;6,6;6,3;3,0" o:connectangles="0,0,0,0,0,0,0"/>
                        </v:shape>
                        <v:shape id="Freeform 181" o:spid="_x0000_s1201" style="position:absolute;left:248;top:121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DDscA&#10;AADcAAAADwAAAGRycy9kb3ducmV2LnhtbESPwWrDMBBE74X8g9hALyWRE0wpbpTQmBRy8KVOD8lt&#10;Y21lU2tlLNlx/r4qFHocZufNzmY32VaM1PvGsYLVMgFBXDndsFHweXpfvIDwAVlj65gU3MnDbjt7&#10;2GCm3Y0/aCyDERHCPkMFdQhdJqWvarLol64jjt6X6y2GKHsjdY+3CLetXCfJs7TYcGyosaO8puq7&#10;HGx8ozlf0lxfTbo3xeF6Koan82pQ6nE+vb2CCDSF/+O/9FErWKcp/I6JBJ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Hww7HAAAA3AAAAA8AAAAAAAAAAAAAAAAAmAIAAGRy&#10;cy9kb3ducmV2LnhtbFBLBQYAAAAABAAEAPUAAACMAwAAAAA=&#10;" path="m3,l,3r3,l3,6r3,l6,,3,xe" fillcolor="black" stroked="f">
                          <v:path arrowok="t" o:connecttype="custom" o:connectlocs="3,0;0,3;3,3;3,6;6,6;6,0;3,0" o:connectangles="0,0,0,0,0,0,0"/>
                        </v:shape>
                        <v:shape id="Freeform 182" o:spid="_x0000_s1202" style="position:absolute;left:239;top:121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lcYA&#10;AADcAAAADwAAAGRycy9kb3ducmV2LnhtbESPQWvCQBCF7wX/wzKCl1I3SioluoqKQg9eqh70Nman&#10;m9DsbMhuNP77riB4fLx535s3W3S2EldqfOlYwWiYgCDOnS7ZKDgeth9fIHxA1lg5JgV38rCY995m&#10;mGl34x+67oMREcI+QwVFCHUmpc8LsuiHriaO3q9rLIYoGyN1g7cIt5UcJ8lEWiw5NhRY07qg/G/f&#10;2vhGeTqna30x6crsNpfDrn0/jVqlBv1uOQURqAuv42f6WysYp5/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tmlcYAAADcAAAADwAAAAAAAAAAAAAAAACYAgAAZHJz&#10;L2Rvd25yZXYueG1sUEsFBgAAAAAEAAQA9QAAAIsDAAAAAA==&#10;" path="m3,l,,,6r6,l6,3,3,3,3,xe" fillcolor="black" stroked="f">
                          <v:path arrowok="t" o:connecttype="custom" o:connectlocs="3,0;0,0;0,6;6,6;6,3;3,3;3,0" o:connectangles="0,0,0,0,0,0,0"/>
                        </v:shape>
                        <v:shape id="Freeform 183" o:spid="_x0000_s1203" style="position:absolute;left:227;top:121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44sUA&#10;AADcAAAADwAAAGRycy9kb3ducmV2LnhtbESPQYvCMBCF7wv+hzCCl0VTpYhUo6jsggcvqx70NjZj&#10;WmwmpUm1/nuzsLDHx5v3vXmLVWcr8aDGl44VjEcJCOLc6ZKNgtPxezgD4QOyxsoxKXiRh9Wy97HA&#10;TLsn/9DjEIyIEPYZKihCqDMpfV6QRT9yNXH0bq6xGKJsjNQNPiPcVnKSJFNpseTYUGBN24Ly+6G1&#10;8Y3yfEm3+mrSjdl/XY/79vM8bpUa9Lv1HESgLvwf/6V3WsEkncLvmEgAuX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fjixQAAANwAAAAPAAAAAAAAAAAAAAAAAJgCAABkcnMv&#10;ZG93bnJldi54bWxQSwUGAAAAAAQABAD1AAAAigMAAAAA&#10;" path="m3,l,,,6r6,l6,,3,xe" fillcolor="black" stroked="f">
                          <v:path arrowok="t" o:connecttype="custom" o:connectlocs="3,0;0,0;0,6;6,6;6,0;3,0" o:connectangles="0,0,0,0,0,0"/>
                        </v:shape>
                        <v:shape id="Freeform 184" o:spid="_x0000_s1204" style="position:absolute;left:215;top:122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VdecYA&#10;AADcAAAADwAAAGRycy9kb3ducmV2LnhtbESPQWvCQBCF7wX/wzKCl1I3SqgluoqKQg9eqh70Nman&#10;m9DsbMhuNP77riB4fLx535s3W3S2EldqfOlYwWiYgCDOnS7ZKDgeth9fIHxA1lg5JgV38rCY995m&#10;mGl34x+67oMREcI+QwVFCHUmpc8LsuiHriaO3q9rLIYoGyN1g7cIt5UcJ8mntFhybCiwpnVB+d++&#10;tfGN8nRO1/pi0pXZbS6HXft+GrVKDfrdcgoiUBdex8/0t1YwTif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VdecYAAADcAAAADwAAAAAAAAAAAAAAAACYAgAAZHJz&#10;L2Rvd25yZXYueG1sUEsFBgAAAAAEAAQA9QAAAIsDAAAAAA==&#10;" path="m3,l,,,3r3,l3,6,6,3,6,,3,xe" fillcolor="black" stroked="f">
                          <v:path arrowok="t" o:connecttype="custom" o:connectlocs="3,0;0,0;0,3;3,3;3,6;6,3;6,0;3,0" o:connectangles="0,0,0,0,0,0,0,0"/>
                        </v:shape>
                        <v:shape id="Freeform 185" o:spid="_x0000_s1205" style="position:absolute;left:206;top:122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JC8YA&#10;AADcAAAADwAAAGRycy9kb3ducmV2LnhtbESPwWrCQBCG7wXfYRnBS6kbJRRJXUWlBQ9eqh70Nman&#10;m9DsbMhuNH37zqHQ4/DP/803y/XgG3WnLtaBDcymGSjiMtianYHz6eNlASomZItNYDLwQxHWq9HT&#10;EgsbHvxJ92NySiAcCzRQpdQWWseyIo9xGlpiyb5C5zHJ2DltO3wI3Dd6nmWv2mPNcqHClnYVld/H&#10;3otGfbnmO3tz+dYd3m+nQ/98mfXGTMbD5g1UoiH9L/+199bAPBdbeUYI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rJC8YAAADcAAAADwAAAAAAAAAAAAAAAACYAgAAZHJz&#10;L2Rvd25yZXYueG1sUEsFBgAAAAAEAAQA9QAAAIsDAAAAAA==&#10;" path="m3,l,,,6r3,l6,3,3,3,3,xe" fillcolor="black" stroked="f">
                          <v:path arrowok="t" o:connecttype="custom" o:connectlocs="3,0;0,0;0,6;3,6;6,3;3,3;3,0" o:connectangles="0,0,0,0,0,0,0"/>
                        </v:shape>
                        <v:shape id="Freeform 186" o:spid="_x0000_s1206" style="position:absolute;left:194;top:123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kMYA&#10;AADcAAAADwAAAGRycy9kb3ducmV2LnhtbESPQWvCQBCF7wX/wzKCl1I3Sig2uoqKQg9eqh70Nman&#10;m9DsbMhuNP77riB4fLx535s3W3S2EldqfOlYwWiYgCDOnS7ZKDgeth8TED4ga6wck4I7eVjMe28z&#10;zLS78Q9d98GICGGfoYIihDqT0ucFWfRDVxNH79c1FkOUjZG6wVuE20qOk+RTWiw5NhRY07qg/G/f&#10;2vhGeTqna30x6crsNpfDrn0/jVqlBv1uOQURqAuv42f6WysYp1/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skMYAAADcAAAADwAAAAAAAAAAAAAAAACYAgAAZHJz&#10;L2Rvd25yZXYueG1sUEsFBgAAAAAEAAQA9QAAAIsDAAAAAA==&#10;" path="m3,l,,,3,3,6,3,3r3,l6,,3,xe" fillcolor="black" stroked="f">
                          <v:path arrowok="t" o:connecttype="custom" o:connectlocs="3,0;0,0;0,3;3,6;3,3;6,3;6,0;3,0" o:connectangles="0,0,0,0,0,0,0,0"/>
                        </v:shape>
                        <v:shape id="Freeform 187" o:spid="_x0000_s1207" style="position:absolute;left:182;top:1237;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VT0MYA&#10;AADcAAAADwAAAGRycy9kb3ducmV2LnhtbESPwW7CMAyG75P2DpEn7TJBCmITKgQEaEg7cBnsADfT&#10;mLSicaomhfL282HSjtbv//Pn+bL3tbpRG6vABkbDDBRxEWzFzsDPYTuYgooJ2WIdmAw8KMJy8fw0&#10;x9yGO3/TbZ+cEgjHHA2UKTW51rEoyWMchoZYsktoPSYZW6dti3eB+1qPs+xDe6xYLpTY0Kak4rrv&#10;vGhUx9NkY89usna7z/Nh170dR50xry/9agYqUZ/+l//aX9bA+F30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VT0MYAAADcAAAADwAAAAAAAAAAAAAAAACYAgAAZHJz&#10;L2Rvd25yZXYueG1sUEsFBgAAAAAEAAQA9QAAAIsDAAAAAA==&#10;" path="m3,l,,,6r6,l6,,3,xe" fillcolor="black" stroked="f">
                          <v:path arrowok="t" o:connecttype="custom" o:connectlocs="3,0;0,0;0,6;6,6;6,0;3,0" o:connectangles="0,0,0,0,0,0"/>
                        </v:shape>
                        <v:shape id="Freeform 188" o:spid="_x0000_s1208" style="position:absolute;left:173;top:124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n2S8YA&#10;AADcAAAADwAAAGRycy9kb3ducmV2LnhtbESPQWvCQBCF7wX/wzKCl1I3ESsluoqKQg9eqh70Nman&#10;m9DsbMhuNP77riB4fLx535s3W3S2EldqfOlYQTpMQBDnTpdsFBwP248vED4ga6wck4I7eVjMe28z&#10;zLS78Q9d98GICGGfoYIihDqT0ucFWfRDVxNH79c1FkOUjZG6wVuE20qOkmQiLZYcGwqsaV1Q/rdv&#10;bXyjPJ3Ha30x45XZbS6HXft+SlulBv1uOQURqAuv42f6WysYfab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n2S8YAAADcAAAADwAAAAAAAAAAAAAAAACYAgAAZHJz&#10;L2Rvd25yZXYueG1sUEsFBgAAAAAEAAQA9QAAAIsDAAAAAA==&#10;" path="m3,l,,,6r3,l3,3r3,l3,xe" fillcolor="black" stroked="f">
                          <v:path arrowok="t" o:connecttype="custom" o:connectlocs="3,0;0,0;0,6;3,6;3,3;6,3;3,0" o:connectangles="0,0,0,0,0,0,0"/>
                        </v:shape>
                        <v:shape id="Freeform 189" o:spid="_x0000_s1209" style="position:absolute;left:161;top:124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toPMYA&#10;AADcAAAADwAAAGRycy9kb3ducmV2LnhtbESPQWvCQBCF74L/YRmhF9GNwRaJrtJKCx68VHvQ25gd&#10;N8HsbMhuNP33riB4fLx535u3WHW2EldqfOlYwWScgCDOnS7ZKPjb/4xmIHxA1lg5JgX/5GG17PcW&#10;mGl341+67oIREcI+QwVFCHUmpc8LsujHriaO3tk1FkOUjZG6wVuE20qmSfIhLZYcGwqsaV1Qftm1&#10;Nr5RHo7TtT6Z6ZfZfp/223Z4mLRKvQ26zzmIQF14HT/TG60gfU/hMSYS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toPMYAAADcAAAADwAAAAAAAAAAAAAAAACYAgAAZHJz&#10;L2Rvd25yZXYueG1sUEsFBgAAAAAEAAQA9QAAAIsDAAAAAA==&#10;" path="m3,l,,,6r6,l6,,3,xe" fillcolor="black" stroked="f">
                          <v:path arrowok="t" o:connecttype="custom" o:connectlocs="3,0;0,0;0,6;6,6;6,0;3,0" o:connectangles="0,0,0,0,0,0"/>
                        </v:shape>
                        <v:shape id="Freeform 190" o:spid="_x0000_s1210" style="position:absolute;left:152;top:1255;width:6;height:5;visibility:visible;mso-wrap-style:square;v-text-anchor:top" coordsize="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8RmMIA&#10;AADcAAAADwAAAGRycy9kb3ducmV2LnhtbESPT4vCMBTE74LfITxhb5r+YUW6RhFB2KuuF2/P5tmW&#10;Ni/dJKvtt98IgsdhZn7DrLeD6cSdnG8sK0gXCQji0uqGKwXnn8N8BcIHZI2dZVIwkoftZjpZY6Ht&#10;g490P4VKRAj7AhXUIfSFlL6syaBf2J44ejfrDIYoXSW1w0eEm05mSbKUBhuOCzX2tK+pbE9/RsFl&#10;daP9YTym5e53TG17zbPW5Up9zIbdF4hAQ3iHX+1vrSD7zOF5Jh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xGYwgAAANwAAAAPAAAAAAAAAAAAAAAAAJgCAABkcnMvZG93&#10;bnJldi54bWxQSwUGAAAAAAQABAD1AAAAhwMAAAAA&#10;" path="m3,l,,,5r3,l3,2r3,l6,,3,xe" fillcolor="black" stroked="f">
                          <v:path arrowok="t" o:connecttype="custom" o:connectlocs="3,0;0,0;0,5;3,5;3,2;6,2;6,0;3,0" o:connectangles="0,0,0,0,0,0,0,0"/>
                        </v:shape>
                        <v:shape id="Freeform 191" o:spid="_x0000_s1211" style="position:absolute;left:140;top:126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5V08YA&#10;AADcAAAADwAAAGRycy9kb3ducmV2LnhtbESPQWvCQBCF7wX/wzKCl1I3SioluoqKQg9eqh70Nman&#10;m9DsbMhuNP77riB4fLx535s3W3S2EldqfOlYwWiYgCDOnS7ZKDgeth9fIHxA1lg5JgV38rCY995m&#10;mGl34x+67oMREcI+QwVFCHUmpc8LsuiHriaO3q9rLIYoGyN1g7cIt5UcJ8lEWiw5NhRY07qg/G/f&#10;2vhGeTqna30x6crsNpfDrn0/jVqlBv1uOQURqAuv42f6WysYf6b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5V08YAAADcAAAADwAAAAAAAAAAAAAAAACYAgAAZHJz&#10;L2Rvd25yZXYueG1sUEsFBgAAAAAEAAQA9QAAAIsDAAAAAA==&#10;" path="m3,l,,,3r3,l3,6,6,3,6,,3,xe" fillcolor="black" stroked="f">
                          <v:path arrowok="t" o:connecttype="custom" o:connectlocs="3,0;0,0;0,3;3,3;3,6;6,3;6,0;3,0" o:connectangles="0,0,0,0,0,0,0,0"/>
                        </v:shape>
                        <v:shape id="Freeform 192" o:spid="_x0000_s1212" style="position:absolute;left:131;top:1266;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SMcA&#10;AADcAAAADwAAAGRycy9kb3ducmV2LnhtbESPQWvCQBCF74L/YRmhF6mbiBZJ3QQbWujBS9WDvY3Z&#10;6SaYnQ3Zjab/vlso9Ph48743b1uMthU36n3jWEG6SEAQV043bBScjm+PGxA+IGtsHZOCb/JQ5NPJ&#10;FjPt7vxBt0MwIkLYZ6igDqHLpPRVTRb9wnXE0ftyvcUQZW+k7vEe4baVyyR5khYbjg01dlTWVF0P&#10;g41vNOfPVakvZvVi9q+X436Yn9NBqYfZuHsGEWgM/8d/6XetYLlew++YSAC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S8EjHAAAA3AAAAA8AAAAAAAAAAAAAAAAAmAIAAGRy&#10;cy9kb3ducmV2LnhtbFBLBQYAAAAABAAEAPUAAACMAwAAAAA=&#10;" path="m3,l,,,6r3,l3,3r3,l6,,3,xe" fillcolor="black" stroked="f">
                          <v:path arrowok="t" o:connecttype="custom" o:connectlocs="3,0;0,0;0,6;3,6;3,3;6,3;6,0;3,0" o:connectangles="0,0,0,0,0,0,0,0"/>
                        </v:shape>
                        <v:shape id="Freeform 193" o:spid="_x0000_s1213" style="position:absolute;left:119;top:127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uP8cA&#10;AADcAAAADwAAAGRycy9kb3ducmV2LnhtbESPzWrDMBCE74G+g9hCL6GRHZJQXMumDS3kkEt+Dult&#10;Y21lU2tlLDlx3z4qFHIcZuebnbwcbSsu1PvGsYJ0loAgrpxu2Cg4Hj6fX0D4gKyxdUwKfslDWTxM&#10;csy0u/KOLvtgRISwz1BBHUKXSemrmiz6meuIo/fteoshyt5I3eM1wm0r50mykhYbjg01drSuqfrZ&#10;Dza+0Zy+Fmt9Not3s/04H7bD9JQOSj09jm+vIAKN4X78n95oBfPlCv7GRALI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bj/HAAAA3AAAAA8AAAAAAAAAAAAAAAAAmAIAAGRy&#10;cy9kb3ducmV2LnhtbFBLBQYAAAAABAAEAPUAAACMAwAAAAA=&#10;" path="m3,l,3r3,l3,6r3,l6,,3,xe" fillcolor="black" stroked="f">
                          <v:path arrowok="t" o:connecttype="custom" o:connectlocs="3,0;0,3;3,3;3,6;6,6;6,0;3,0" o:connectangles="0,0,0,0,0,0,0"/>
                        </v:shape>
                        <v:shape id="Freeform 194" o:spid="_x0000_s1214" style="position:absolute;left:110;top:1278;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LpMcA&#10;AADcAAAADwAAAGRycy9kb3ducmV2LnhtbESPQWvCQBCF7wX/wzJCL6XZKFpL6ioqLfTgpdGDvU2y&#10;4yaYnQ3Zjab/visUeny8ed+bt1wPthFX6nztWMEkSUEQl07XbBQcDx/PryB8QNbYOCYFP+RhvRo9&#10;LDHT7sZfdM2DERHCPkMFVQhtJqUvK7LoE9cSR+/sOoshys5I3eEtwm0jp2n6Ii3WHBsqbGlXUXnJ&#10;exvfqE/fs50uzGxr9u/FYd8/nSa9Uo/jYfMGItAQ/o//0p9awXS+gPuYSAC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6THAAAA3AAAAA8AAAAAAAAAAAAAAAAAmAIAAGRy&#10;cy9kb3ducmV2LnhtbFBLBQYAAAAABAAEAPUAAACMAwAAAAA=&#10;" path="m3,l,,,6r6,l6,,3,xe" fillcolor="black" stroked="f">
                          <v:path arrowok="t" o:connecttype="custom" o:connectlocs="3,0;0,0;0,6;6,6;6,0;3,0" o:connectangles="0,0,0,0,0,0"/>
                        </v:shape>
                        <v:shape id="Freeform 195" o:spid="_x0000_s1215" style="position:absolute;left:101;top:128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f1sYA&#10;AADcAAAADwAAAGRycy9kb3ducmV2LnhtbESPwW7CMAyG75P2DpEn7TJBCmITKgQEaEg7cBnsADfT&#10;mLSicaomhfL282HSjtbv//Pn+bL3tbpRG6vABkbDDBRxEWzFzsDPYTuYgooJ2WIdmAw8KMJy8fw0&#10;x9yGO3/TbZ+cEgjHHA2UKTW51rEoyWMchoZYsktoPSYZW6dti3eB+1qPs+xDe6xYLpTY0Kak4rrv&#10;vGhUx9NkY89usna7z/Nh170dR50xry/9agYqUZ/+l//aX9bA+F1s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Nf1sYAAADcAAAADwAAAAAAAAAAAAAAAACYAgAAZHJz&#10;L2Rvd25yZXYueG1sUEsFBgAAAAAEAAQA9QAAAIsDAAAAAA==&#10;" path="m3,l,,,6r3,l6,3,3,3,3,xe" fillcolor="black" stroked="f">
                          <v:path arrowok="t" o:connecttype="custom" o:connectlocs="3,0;0,0;0,6;3,6;6,3;3,3;3,0" o:connectangles="0,0,0,0,0,0,0"/>
                        </v:shape>
                        <v:shape id="Freeform 196" o:spid="_x0000_s1216" style="position:absolute;left:90;top:1290;width:5;height:6;visibility:visible;mso-wrap-style:square;v-text-anchor:top" coordsize="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A4MYA&#10;AADcAAAADwAAAGRycy9kb3ducmV2LnhtbESPQWvCQBSE70L/w/IKvZmNirZGVylNhSK5NPHi7ZF9&#10;JsHs25DdJum/7xYKPQ4z8w2zP06mFQP1rrGsYBHFIIhLqxuuFFyK0/wFhPPIGlvLpOCbHBwPD7M9&#10;JtqO/ElD7isRIOwSVFB73yVSurImgy6yHXHwbrY36IPsK6l7HAPctHIZxxtpsOGwUGNHbzWV9/zL&#10;KMjOOu2ya57f0tMqXT2vL1mxeFfq6XF63YHwNPn/8F/7QytYrrfweyYcAX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AA4MYAAADcAAAADwAAAAAAAAAAAAAAAACYAgAAZHJz&#10;L2Rvd25yZXYueG1sUEsFBgAAAAAEAAQA9QAAAIsDAAAAAA==&#10;" path="m2,r,3l,3,,6r5,l5,,2,xe" fillcolor="black" stroked="f">
                          <v:path arrowok="t" o:connecttype="custom" o:connectlocs="2,0;2,3;0,3;0,6;5,6;5,0;2,0" o:connectangles="0,0,0,0,0,0,0"/>
                        </v:shape>
                        <v:shape id="Freeform 197" o:spid="_x0000_s1217" style="position:absolute;left:81;top:129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ZbcYA&#10;AADcAAAADwAAAGRycy9kb3ducmV2LnhtbESPwWrCQBCG70LfYZlCL1I3ikiJ2UgrLfTgpdqDvY3Z&#10;cROanQ3ZjaZv7xyEHod//m++KTajb9WF+tgENjCfZaCIq2Abdga+Dx/PL6BiQrbYBiYDfxRhUz5M&#10;CsxtuPIXXfbJKYFwzNFAnVKXax2rmjzGWeiIJTuH3mOSsXfa9ngVuG/1IstW2mPDcqHGjrY1Vb/7&#10;wYtGc/xZbu3JLd/c7v102A3T43ww5ulxfF2DSjSm/+V7+9MaWKxEX54RAuj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mZbcYAAADcAAAADwAAAAAAAAAAAAAAAACYAgAAZHJz&#10;L2Rvd25yZXYueG1sUEsFBgAAAAAEAAQA9QAAAIsDAAAAAA==&#10;" path="m3,l,,,6r6,l6,,3,xe" fillcolor="black" stroked="f">
                          <v:path arrowok="t" o:connecttype="custom" o:connectlocs="3,0;0,0;0,6;6,6;6,0;3,0" o:connectangles="0,0,0,0,0,0"/>
                        </v:shape>
                        <v:shape id="Freeform 198" o:spid="_x0000_s1218" style="position:absolute;left:72;top:1305;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89sYA&#10;AADcAAAADwAAAGRycy9kb3ducmV2LnhtbESPT4vCMBDF74LfIczCXmRNKyLSNcoqCnvw4p+D3sZm&#10;TIvNpDSp1m9vhIU9Pt6835s3W3S2EndqfOlYQTpMQBDnTpdsFBwPm68pCB+QNVaOScGTPCzm/d4M&#10;M+0evKP7PhgRIewzVFCEUGdS+rwgi37oauLoXV1jMUTZGKkbfES4reQoSSbSYsmxocCaVgXlt31r&#10;4xvl6Txe6YsZL812fTls28EpbZX6/Oh+vkEE6sL/8V/6VysYTVJ4j4kE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89sYAAADcAAAADwAAAAAAAAAAAAAAAACYAgAAZHJz&#10;L2Rvd25yZXYueG1sUEsFBgAAAAAEAAQA9QAAAIsDAAAAAA==&#10;" path="m3,r,3l,3,,6r6,l6,3,3,xe" fillcolor="black" stroked="f">
                          <v:path arrowok="t" o:connecttype="custom" o:connectlocs="3,0;3,3;0,3;0,6;6,6;6,3;3,0" o:connectangles="0,0,0,0,0,0,0"/>
                        </v:shape>
                        <v:shape id="Freeform 199" o:spid="_x0000_s1219" style="position:absolute;left:63;top:131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gcUA&#10;AADcAAAADwAAAGRycy9kb3ducmV2LnhtbESPQYvCMBCF7wv+hzCCl0VTi4hUo6jsggcvqx70NjZj&#10;WmwmpUm1/nuzsLDHx5v3vXmLVWcr8aDGl44VjEcJCOLc6ZKNgtPxezgD4QOyxsoxKXiRh9Wy97HA&#10;TLsn/9DjEIyIEPYZKihCqDMpfV6QRT9yNXH0bq6xGKJsjNQNPiPcVjJNkqm0WHJsKLCmbUH5/dDa&#10;+EZ5vky2+momG7P/uh737ed53Co16HfrOYhAXfg//kvvtIJ0msLvmEgAuX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6KBxQAAANwAAAAPAAAAAAAAAAAAAAAAAJgCAABkcnMv&#10;ZG93bnJldi54bWxQSwUGAAAAAAQABAD1AAAAigMAAAAA&#10;" path="m3,l,,,6r6,l6,,3,xe" fillcolor="black" stroked="f">
                          <v:path arrowok="t" o:connecttype="custom" o:connectlocs="3,0;0,0;0,6;6,6;6,0;3,0" o:connectangles="0,0,0,0,0,0"/>
                        </v:shape>
                        <v:shape id="Freeform 200" o:spid="_x0000_s1220" style="position:absolute;left:54;top:1323;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sHGsUA&#10;AADcAAAADwAAAGRycy9kb3ducmV2LnhtbESPQYvCMBCF74L/IYzgRTTVFZGuUVQU9uBF3YN7G5vZ&#10;tGwzKU2q9d8bQdjj48373rzFqrWluFHtC8cKxqMEBHHmdMFGwfd5P5yD8AFZY+mYFDzIw2rZ7Sww&#10;1e7OR7qdghERwj5FBXkIVSqlz3Ky6EeuIo7er6sthihrI3WN9wi3pZwkyUxaLDg25FjRNqfs79TY&#10;+EZx+Zlu9dVMN+awu54PzeAybpTq99r1J4hAbfg/fqe/tILJ7ANeYyIB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wcaxQAAANwAAAAPAAAAAAAAAAAAAAAAAJgCAABkcnMv&#10;ZG93bnJldi54bWxQSwUGAAAAAAQABAD1AAAAigMAAAAA&#10;" path="m3,l,,,6r6,l6,,3,xe" fillcolor="black" stroked="f">
                          <v:path arrowok="t" o:connecttype="custom" o:connectlocs="3,0;0,0;0,6;6,6;6,0;3,0" o:connectangles="0,0,0,0,0,0"/>
                        </v:shape>
                        <v:shape id="Freeform 201" o:spid="_x0000_s1221" style="position:absolute;left:45;top:133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fbsUA&#10;AADcAAAADwAAAGRycy9kb3ducmV2LnhtbESPQYvCMBCF7wv+hzCCl0VTpYhUo6jsggcvqx70NjZj&#10;WmwmpUm1/nuzsLDHx5v3vXmLVWcr8aDGl44VjEcJCOLc6ZKNgtPxezgD4QOyxsoxKXiRh9Wy97HA&#10;TLsn/9DjEIyIEPYZKihCqDMpfV6QRT9yNXH0bq6xGKJsjNQNPiPcVnKSJFNpseTYUGBN24Ly+6G1&#10;8Y3yfEm3+mrSjdl/XY/79vM8bpUa9Lv1HESgLvwf/6V3WsFkmsLvmEgAuX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p9uxQAAANwAAAAPAAAAAAAAAAAAAAAAAJgCAABkcnMv&#10;ZG93bnJldi54bWxQSwUGAAAAAAQABAD1AAAAigMAAAAA&#10;" path="m3,l,,,6r6,l6,,3,xe" fillcolor="black" stroked="f">
                          <v:path arrowok="t" o:connecttype="custom" o:connectlocs="3,0;0,0;0,6;6,6;6,0;3,0" o:connectangles="0,0,0,0,0,0"/>
                        </v:shape>
                        <v:shape id="Freeform 202" o:spid="_x0000_s1222" style="position:absolute;left:36;top:134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69ccA&#10;AADcAAAADwAAAGRycy9kb3ducmV2LnhtbESPzWrDMBCE74G+g9hCL6GRHZJQXMumDS3kkEt+Dult&#10;Y21lU2tlLDlx3z4qFHIcZuebnbwcbSsu1PvGsYJ0loAgrpxu2Cg4Hj6fX0D4gKyxdUwKfslDWTxM&#10;csy0u/KOLvtgRISwz1BBHUKXSemrmiz6meuIo/fteoshyt5I3eM1wm0r50mykhYbjg01drSuqfrZ&#10;Dza+0Zy+Fmt9Not3s/04H7bD9JQOSj09jm+vIAKN4X78n95oBfPVEv7GRALI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OvXHAAAA3AAAAA8AAAAAAAAAAAAAAAAAmAIAAGRy&#10;cy9kb3ducmV2LnhtbFBLBQYAAAAABAAEAPUAAACMAwAAAAA=&#10;" path="m3,l,3r3,l3,6r3,l6,,3,xe" fillcolor="black" stroked="f">
                          <v:path arrowok="t" o:connecttype="custom" o:connectlocs="3,0;0,3;3,3;3,6;6,6;6,0;3,0" o:connectangles="0,0,0,0,0,0,0"/>
                        </v:shape>
                        <v:shape id="Freeform 203" o:spid="_x0000_s1223" style="position:absolute;left:30;top:135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kgsYA&#10;AADcAAAADwAAAGRycy9kb3ducmV2LnhtbESPT4vCMBDF74LfIczCXmRNFSnSNcoqCnvw4p+D3sZm&#10;TIvNpDSp1m9vhIU9Pt6835s3W3S2EndqfOlYwWiYgCDOnS7ZKDgeNl9TED4ga6wck4IneVjM+70Z&#10;Zto9eEf3fTAiQthnqKAIoc6k9HlBFv3Q1cTRu7rGYoiyMVI3+IhwW8lxkqTSYsmxocCaVgXlt31r&#10;4xvl6TxZ6YuZLM12fTls28Fp1Cr1+dH9fIMI1IX/47/0r1YwTlN4j4kE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ykgsYAAADcAAAADwAAAAAAAAAAAAAAAACYAgAAZHJz&#10;L2Rvd25yZXYueG1sUEsFBgAAAAAEAAQA9QAAAIsDAAAAAA==&#10;" path="m3,l,,,6r6,l6,,3,xe" fillcolor="black" stroked="f">
                          <v:path arrowok="t" o:connecttype="custom" o:connectlocs="3,0;0,0;0,6;6,6;6,0;3,0" o:connectangles="0,0,0,0,0,0"/>
                        </v:shape>
                        <v:shape id="Freeform 204" o:spid="_x0000_s1224" style="position:absolute;left:24;top:1359;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BGccA&#10;AADcAAAADwAAAGRycy9kb3ducmV2LnhtbESPQWvCQBCF74L/YRmhF6mbiFhJ3QQbWujBS9WDvY3Z&#10;6SaYnQ3Zjab/vlso9Ph48743b1uMthU36n3jWEG6SEAQV043bBScjm+PGxA+IGtsHZOCb/JQ5NPJ&#10;FjPt7vxBt0MwIkLYZ6igDqHLpPRVTRb9wnXE0ftyvcUQZW+k7vEe4baVyyRZS4sNx4YaOyprqq6H&#10;wcY3mvPnqtQXs3ox+9fLcT/Mz+mg1MNs3D2DCDSG/+O/9LtWsFw/we+YSAC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gARnHAAAA3AAAAA8AAAAAAAAAAAAAAAAAmAIAAGRy&#10;cy9kb3ducmV2LnhtbFBLBQYAAAAABAAEAPUAAACMAwAAAAA=&#10;" path="m3,l,,,6r6,l6,3,3,3,3,xe" fillcolor="black" stroked="f">
                          <v:path arrowok="t" o:connecttype="custom" o:connectlocs="3,0;0,0;0,6;6,6;6,3;3,3;3,0" o:connectangles="0,0,0,0,0,0,0"/>
                        </v:shape>
                        <v:shape id="Freeform 205" o:spid="_x0000_s1225" style="position:absolute;left:18;top:1371;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a8YA&#10;AADcAAAADwAAAGRycy9kb3ducmV2LnhtbESPwWrCQBCG70LfYZlCL1I3ikiJ2UgrLfTgpdqDvY3Z&#10;cROanQ3ZjaZv7xyEHod//m++KTajb9WF+tgENjCfZaCIq2Abdga+Dx/PL6BiQrbYBiYDfxRhUz5M&#10;CsxtuPIXXfbJKYFwzNFAnVKXax2rmjzGWeiIJTuH3mOSsXfa9ngVuG/1IstW2mPDcqHGjrY1Vb/7&#10;wYtGc/xZbu3JLd/c7v102A3T43ww5ulxfF2DSjSm/+V7+9MaWKzEVp4RAuj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Va8YAAADcAAAADwAAAAAAAAAAAAAAAACYAgAAZHJz&#10;L2Rvd25yZXYueG1sUEsFBgAAAAAEAAQA9QAAAIsDAAAAAA==&#10;" path="m3,l,,,6r3,l3,3r3,l3,xe" fillcolor="black" stroked="f">
                          <v:path arrowok="t" o:connecttype="custom" o:connectlocs="3,0;0,0;0,6;3,6;3,3;6,3;3,0" o:connectangles="0,0,0,0,0,0,0"/>
                        </v:shape>
                        <v:shape id="Freeform 206" o:spid="_x0000_s1226" style="position:absolute;left:12;top:1380;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w8McA&#10;AADcAAAADwAAAGRycy9kb3ducmV2LnhtbESPQWvCQBCF74L/YRmhF6mbiEhN3QQbWujBS9WDvY3Z&#10;6SaYnQ3Zjab/vlso9Ph48743b1uMthU36n3jWEG6SEAQV043bBScjm+PTyB8QNbYOiYF3+ShyKeT&#10;LWba3fmDbodgRISwz1BBHUKXSemrmiz6heuIo/fleoshyt5I3eM9wm0rl0mylhYbjg01dlTWVF0P&#10;g41vNOfPVakvZvVi9q+X436Yn9NBqYfZuHsGEWgM/8d/6XetYLnewO+YSAC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zMPDHAAAA3AAAAA8AAAAAAAAAAAAAAAAAmAIAAGRy&#10;cy9kb3ducmV2LnhtbFBLBQYAAAAABAAEAPUAAACMAwAAAAA=&#10;" path="m3,l,,,6r6,l6,,3,xe" fillcolor="black" stroked="f">
                          <v:path arrowok="t" o:connecttype="custom" o:connectlocs="3,0;0,0;0,6;6,6;6,0;3,0" o:connectangles="0,0,0,0,0,0"/>
                        </v:shape>
                        <v:shape id="Freeform 207" o:spid="_x0000_s1227" style="position:absolute;left:6;top:1392;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PsMYA&#10;AADcAAAADwAAAGRycy9kb3ducmV2LnhtbESPwW7CMAyG75P2DpEn7TJBCkIbKgQEaEg7cBnsADfT&#10;mLSicaomhfL282HSjtbv//Pn+bL3tbpRG6vABkbDDBRxEWzFzsDPYTuYgooJ2WIdmAw8KMJy8fw0&#10;x9yGO3/TbZ+cEgjHHA2UKTW51rEoyWMchoZYsktoPSYZW6dti3eB+1qPs+xde6xYLpTY0Kak4rrv&#10;vGhUx9NkY89usna7z/Nh170dR50xry/9agYqUZ/+l//aX9bA+EP05Rkh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APsMYAAADcAAAADwAAAAAAAAAAAAAAAACYAgAAZHJz&#10;L2Rvd25yZXYueG1sUEsFBgAAAAAEAAQA9QAAAIsDAAAAAA==&#10;" path="m3,l,3r3,l3,6r3,l6,,3,xe" fillcolor="black" stroked="f">
                          <v:path arrowok="t" o:connecttype="custom" o:connectlocs="3,0;0,3;3,3;3,6;6,6;6,0;3,0" o:connectangles="0,0,0,0,0,0,0"/>
                        </v:shape>
                        <v:shape id="Freeform 208" o:spid="_x0000_s1228" style="position:absolute;left:6;top:1404;width:6;height:6;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cAAAADwAAAGRycy9kb3ducmV2LnhtbESPQWvCQBCF7wX/wzKCl1I3EakluoqKQg9eqh70Nman&#10;m9DsbMhuNP77riB4fLx535s3W3S2EldqfOlYQTpMQBDnTpdsFBwP248vED4ga6wck4I7eVjMe28z&#10;zLS78Q9d98GICGGfoYIihDqT0ucFWfRDVxNH79c1FkOUjZG6wVuE20qOkuRTWiw5NhRY07qg/G/f&#10;2vhGeTqP1/pixiuz21wOu/b9lLZKDfrdcgoiUBdex8/0t1YwmqTwGBM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cAAAADwAAAAAAAAAAAAAAAACYAgAAZHJz&#10;L2Rvd25yZXYueG1sUEsFBgAAAAAEAAQA9QAAAIsDAAAAAA==&#10;" path="m3,l,,,6r3,l3,3r3,l3,xe" fillcolor="black" stroked="f">
                          <v:path arrowok="t" o:connecttype="custom" o:connectlocs="3,0;0,0;0,6;3,6;3,3;6,3;3,0" o:connectangles="0,0,0,0,0,0,0"/>
                        </v:shape>
                      </v:group>
                      <v:shape id="Freeform 209" o:spid="_x0000_s1229" style="position:absolute;left:19;top:8991;width:38;height:38;visibility:visible;mso-wrap-style:square;v-text-anchor:top" coordsize="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40XMYA&#10;AADcAAAADwAAAGRycy9kb3ducmV2LnhtbESPQWvCQBCF74L/YRmhF9GNQVqJrtJKCx68VHvQ25gd&#10;N8HsbMhuNP33riB4fLx535u3WHW2EldqfOlYwWScgCDOnS7ZKPjb/4xmIHxA1lg5JgX/5GG17PcW&#10;mGl341+67oIREcI+QwVFCHUmpc8LsujHriaO3tk1FkOUjZG6wVuE20qmSfIuLZYcGwqsaV1Qftm1&#10;Nr5RHo7TtT6Z6ZfZfp/223Z4mLRKvQ26zzmIQF14HT/TG60g/UjhMSYS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40XMYAAADcAAAADwAAAAAAAAAAAAAAAACYAgAAZHJz&#10;L2Rvd25yZXYueG1sUEsFBgAAAAAEAAQA9QAAAIsDAAAAAA==&#10;" path="m3,l,,,3,3,6,3,3r3,l6,,3,xe" fillcolor="black" stroked="f">
                        <v:path arrowok="t" o:connecttype="custom" o:connectlocs="1905,0;0,0;0,1905;1905,3810;1905,1905;3810,1905;3810,0;1905,0" o:connectangles="0,0,0,0,0,0,0,0"/>
                      </v:shape>
                      <v:shape id="Freeform 210" o:spid="_x0000_s1230" style="position:absolute;left:1327;top:11709;width:5759;height:1200;visibility:visible;mso-wrap-style:square;v-text-anchor:top" coordsize="907,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uiMYA&#10;AADcAAAADwAAAGRycy9kb3ducmV2LnhtbESPUWvCMBSF3wf7D+EO9iKazg2VapRuKPg0t+oPuDTX&#10;pq65KUlWu39vBoM9Hs453+GsNoNtRU8+NI4VPE0yEMSV0w3XCk7H3XgBIkRkja1jUvBDATbr+7sV&#10;5tpd+ZP6MtYiQTjkqMDE2OVShsqQxTBxHXHyzs5bjEn6WmqP1wS3rZxm2UxabDgtGOzozVD1VX5b&#10;BcWHP2/fR/EyajNTXMr+9WV2GJR6fBiKJYhIQ/wP/7X3WsF0/gy/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buiMYAAADcAAAADwAAAAAAAAAAAAAAAACYAgAAZHJz&#10;L2Rvd25yZXYueG1sUEsFBgAAAAAEAAQA9QAAAIsDAAAAAA==&#10;" path="m6,171r-3,l,174r,12l6,186r,3l9,189,898,18r3,-3l904,15r,-3l907,9r,-3l901,r-6,l6,171xe" fillcolor="black" stroked="f">
                        <v:path arrowok="t" o:connecttype="custom" o:connectlocs="3810,108585;1905,108585;0,110490;0,118110;3810,118110;3810,120015;5715,120015;570230,11430;572135,9525;574040,9525;574040,7620;575945,5715;575945,3810;572135,0;568325,0;3810,108585" o:connectangles="0,0,0,0,0,0,0,0,0,0,0,0,0,0,0,0"/>
                      </v:shape>
                      <v:shape id="Freeform 211" o:spid="_x0000_s1231" style="position:absolute;left:6972;top:11709;width:4946;height:1733;visibility:visible;mso-wrap-style:square;v-text-anchor:top" coordsize="779,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qccA&#10;AADcAAAADwAAAGRycy9kb3ducmV2LnhtbESP3WoCMRSE74W+QzgF7zRbEa2rUYogtRbF3/b2sDnd&#10;Xbo52SZRt29vhEIvh5n5hpnMGlOJCzlfWlbw1E1AEGdWl5wrOB4WnWcQPiBrrCyTgl/yMJs+tCaY&#10;anvlHV32IRcRwj5FBUUIdSqlzwoy6Lu2Jo7el3UGQ5Qul9rhNcJNJXtJMpAGS44LBdY0Lyj73p+N&#10;gvly8ZZttuvX0Wb98/7hTqvh52igVPuxeRmDCNSE//Bfe6kV9IZ9uJ+JR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BvqnHAAAA3AAAAA8AAAAAAAAAAAAAAAAAmAIAAGRy&#10;cy9kb3ducmV2LnhtbFBLBQYAAAAABAAEAPUAAACMAwAAAAA=&#10;" path="m12,l3,,,3,,15r6,l767,270r,3l770,273r3,-3l776,270r,-3l779,264r,-3l773,255,12,xe" fillcolor="black" stroked="f">
                        <v:path arrowok="t" o:connecttype="custom" o:connectlocs="7620,0;1905,0;0,1905;0,9525;3810,9525;487045,171450;487045,173355;488950,173355;490855,171450;492760,171450;492760,169545;494665,167640;494665,165735;490855,161925;7620,0" o:connectangles="0,0,0,0,0,0,0,0,0,0,0,0,0,0,0"/>
                      </v:shape>
                      <v:shape id="Freeform 212" o:spid="_x0000_s1232" style="position:absolute;left:1327;top:12795;width:10591;height:647;visibility:visible;mso-wrap-style:square;v-text-anchor:top" coordsize="166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sgA&#10;AADcAAAADwAAAGRycy9kb3ducmV2LnhtbESPT2vCQBTE7wW/w/IEL6VuVOyf1FVEEEXsQdva5vbI&#10;PpNg9m3IbjR++64g9DjMzG+Yyaw1pThT7QrLCgb9CARxanXBmYKvz+XTKwjnkTWWlknBlRzMpp2H&#10;CcbaXnhH573PRICwi1FB7n0VS+nSnAy6vq2Ig3e0tUEfZJ1JXeMlwE0ph1H0LA0WHBZyrGiRU3ra&#10;N0bB92GV/B4eR5tkd92+2eKjSbY/jVK9bjt/B+Gp9f/he3utFQxfxnA7E4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CT/6yAAAANwAAAAPAAAAAAAAAAAAAAAAAJgCAABk&#10;cnMvZG93bnJldi54bWxQSwUGAAAAAAQABAD1AAAAjQMAAAAA&#10;" path="m9,l3,,,3,,15r6,l6,18r1650,84l1659,102r3,-3l1665,99r,-3l1668,93r,-3l1662,84r-3,l9,xe" fillcolor="black" stroked="f">
                        <v:path arrowok="t" o:connecttype="custom" o:connectlocs="5715,0;1905,0;0,1905;0,9525;3810,9525;3810,11430;1051560,64770;1053465,64770;1055370,62865;1057275,62865;1057275,60960;1059180,59055;1059180,57150;1055370,53340;1053465,53340;5715,0" o:connectangles="0,0,0,0,0,0,0,0,0,0,0,0,0,0,0,0"/>
                      </v:shape>
                      <v:shape id="Freeform 213" o:spid="_x0000_s1233" style="position:absolute;left:2730;top:10591;width:114;height:5284;visibility:visible;mso-wrap-style:square;v-text-anchor:top" coordsize="1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zGqcQA&#10;AADcAAAADwAAAGRycy9kb3ducmV2LnhtbESP3YrCMBSE7wXfIRzBG9F0vahajVIEcUEW1p8HODTH&#10;trQ5KUlW69tvhIW9HGbmG2az600rHuR8bVnBxywBQVxYXXOp4HY9TJcgfEDW2FomBS/ysNsOBxvM&#10;tH3ymR6XUIoIYZ+hgiqELpPSFxUZ9DPbEUfvbp3BEKUrpXb4jHDTynmSpNJgzXGhwo72FRXN5cco&#10;yOXi2jSlX52W3xOX3o6y/8rvSo1Hfb4GEagP/+G/9qdWMF+k8D4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xqnEAAAA3AAAAA8AAAAAAAAAAAAAAAAAmAIAAGRycy9k&#10;b3ducmV2LnhtbFBLBQYAAAAABAAEAPUAAACJAwAAAAA=&#10;" path="m18,9r,-3l12,,3,r,3l,3,,826r6,6l9,832r3,-3l15,829r,-3l18,823,18,9xe" fillcolor="black" stroked="f">
                        <v:path arrowok="t" o:connecttype="custom" o:connectlocs="11430,5715;11430,3810;7620,0;1905,0;1905,1905;0,1905;0,524510;3810,528320;5715,528320;7620,526415;9525,526415;9525,524510;11430,522605;11430,5715" o:connectangles="0,0,0,0,0,0,0,0,0,0,0,0,0,0"/>
                      </v:shape>
                      <v:shape id="Freeform 214" o:spid="_x0000_s1234" style="position:absolute;left:17183;top:7131;width:114;height:6311;visibility:visible;mso-wrap-style:square;v-text-anchor:top" coordsize="18,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iusUA&#10;AADcAAAADwAAAGRycy9kb3ducmV2LnhtbESPT2vCQBTE74LfYXlCb7rRQq3RjUih1EIpafTi7ZF9&#10;+YPZt2l2TdJv3y0UPA4z8xtmtx9NI3rqXG1ZwXIRgSDOra65VHA+vc6fQTiPrLGxTAp+yME+mU52&#10;GGs78Bf1mS9FgLCLUUHlfRtL6fKKDLqFbYmDV9jOoA+yK6XucAhw08hVFD1JgzWHhQpbeqkov2Y3&#10;Eyj4/s2Xx34zpFn74T/f0rQsBqUeZuNhC8LT6O/h//ZRK1it1/B3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iK6xQAAANwAAAAPAAAAAAAAAAAAAAAAAJgCAABkcnMv&#10;ZG93bnJldi54bWxQSwUGAAAAAAQABAD1AAAAigMAAAAA&#10;" path="m18,9r,-3l12,,3,r,3l,3,,988r6,6l9,994r3,-3l15,991r,-3l18,985,18,9xe" fillcolor="black" stroked="f">
                        <v:path arrowok="t" o:connecttype="custom" o:connectlocs="11430,5715;11430,3810;7620,0;1905,0;1905,1905;0,1905;0,627380;3810,631190;5715,631190;7620,629285;9525,629285;9525,627380;11430,625475;11430,5715" o:connectangles="0,0,0,0,0,0,0,0,0,0,0,0,0,0"/>
                      </v:shape>
                      <v:shape id="Freeform 215" o:spid="_x0000_s1235" style="position:absolute;left:2730;top:13023;width:3505;height:2852;visibility:visible;mso-wrap-style:square;v-text-anchor:top" coordsize="552,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MEsIA&#10;AADcAAAADwAAAGRycy9kb3ducmV2LnhtbERPz2vCMBS+C/4P4Qm7aboedFSjlG1Cd5Ay9eBuj+at&#10;KTYvpYm2+++Xg+Dx4/u92Y22FXfqfeNYwesiAUFcOd1wreB82s/fQPiArLF1TAr+yMNuO51sMNNu&#10;4G+6H0MtYgj7DBWYELpMSl8ZsugXriOO3K/rLYYI+1rqHocYbluZJslSWmw4Nhjs6N1QdT3erIKP&#10;Jvz4r+Ul/bz688EQFmWZX5R6mY35GkSgMTzFD3ehFaSruDa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cwSwgAAANwAAAAPAAAAAAAAAAAAAAAAAJgCAABkcnMvZG93&#10;bnJldi54bWxQSwUGAAAAAAQABAD1AAAAhwMAAAAA&#10;" path="m3,431l,434r,12l6,446r,3l9,449r3,-3l15,446,549,15r,-3l552,9r,-3l546,r-9,l3,431xe" fillcolor="black" stroked="f">
                        <v:path arrowok="t" o:connecttype="custom" o:connectlocs="1905,273685;0,275590;0,283210;3810,283210;3810,285115;5715,285115;7620,283210;9525,283210;348615,9525;348615,7620;350520,5715;350520,3810;346710,0;340995,0;1905,273685" o:connectangles="0,0,0,0,0,0,0,0,0,0,0,0,0,0,0"/>
                      </v:shape>
                      <v:shape id="Freeform 216" o:spid="_x0000_s1236" style="position:absolute;left:11747;top:13328;width:5550;height:114;visibility:visible;mso-wrap-style:square;v-text-anchor:top" coordsize="87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aSsYA&#10;AADcAAAADwAAAGRycy9kb3ducmV2LnhtbESPzWrDMBCE74W8g9hAbo1cH9LWjRJKSEwK7cGJH2Cx&#10;trYTa2UsxT95+qpQ6HGYmW+Y9XY0jeipc7VlBU/LCARxYXXNpYL8fHh8AeE8ssbGMimYyMF2M3tY&#10;Y6LtwBn1J1+KAGGXoILK+zaR0hUVGXRL2xIH79t2Bn2QXSl1h0OAm0bGUbSSBmsOCxW2tKuouJ5u&#10;RsFHfDmnOX/tp7S47z5vNqrTLFdqMR/f30B4Gv1/+K991Ari51f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aSsYAAADcAAAADwAAAAAAAAAAAAAAAACYAgAAZHJz&#10;L2Rvd25yZXYueG1sUEsFBgAAAAAEAAQA9QAAAIsDAAAAAA==&#10;" path="m865,18r3,-3l871,15r,-3l874,9r,-3l868,,3,r,3l,3r,9l6,18r3,l865,18xe" fillcolor="black" stroked="f">
                        <v:path arrowok="t" o:connecttype="custom" o:connectlocs="549275,11430;551180,9525;553085,9525;553085,7620;554990,5715;554990,3810;551180,0;1905,0;1905,1905;0,1905;0,7620;3810,11430;5715,11430;549275,11430" o:connectangles="0,0,0,0,0,0,0,0,0,0,0,0,0,0"/>
                      </v:shape>
                      <v:shape id="Freeform 217" o:spid="_x0000_s1237" style="position:absolute;left:6800;top:514;width:38;height:5245;visibility:visible;mso-wrap-style:square;v-text-anchor:top" coordsize="6,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1+MAA&#10;AADcAAAADwAAAGRycy9kb3ducmV2LnhtbERPTYvCMBC9C/sfwix403Q9iHSNIrJCRRCsQq+zzWxb&#10;tpnUJNr6781B8Ph438v1YFpxJ+cbywq+pgkI4tLqhisFl/NusgDhA7LG1jIpeJCH9epjtMRU255P&#10;dM9DJWII+xQV1CF0qZS+rMmgn9qOOHJ/1hkMEbpKaod9DDetnCXJXBpsODbU2NG2pvI/vxkF5b6f&#10;D9eDxKx4NHl1LLKfX5cpNf4cNt8gAg3hLX65M61gtojz45l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n1+MAAAADcAAAADwAAAAAAAAAAAAAAAACYAgAAZHJzL2Rvd25y&#10;ZXYueG1sUEsFBgAAAAAEAAQA9QAAAIUDAAAAAA==&#10;" path="m,823r,3l3,826r,-3l6,823,6,,,,,3,,823xe" fillcolor="black" stroked="f">
                        <v:path arrowok="t" o:connecttype="custom" o:connectlocs="0,522605;0,524510;1905,524510;1905,522605;3810,522605;3810,0;0,0;0,1905;0,522605" o:connectangles="0,0,0,0,0,0,0,0,0"/>
                      </v:shape>
                      <v:shape id="Freeform 218" o:spid="_x0000_s1238" style="position:absolute;left:6311;top:19;width:1042;height:1505;visibility:visible;mso-wrap-style:square;v-text-anchor:top" coordsize="164,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ARTMQA&#10;AADcAAAADwAAAGRycy9kb3ducmV2LnhtbESPT4vCMBTE7wt+h/AEb2tqwV2pjSKCIMgeVivo7dG8&#10;/sHmpTSx1m+/EYQ9DjPzGyZdD6YRPXWutqxgNo1AEOdW11wqyE67zwUI55E1NpZJwZMcrFejjxQT&#10;bR/8S/3RlyJA2CWooPK+TaR0eUUG3dS2xMErbGfQB9mVUnf4CHDTyDiKvqTBmsNChS1tK8pvx7tR&#10;UGenuNj9XA/f57O/7OXFzXuXKzUZD5slCE+D/w+/23utIF7M4HU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AEUzEAAAA3AAAAA8AAAAAAAAAAAAAAAAAmAIAAGRycy9k&#10;b3ducmV2LnhtbFBLBQYAAAAABAAEAPUAAACJAwAAAAA=&#10;" path="m,237l80,r84,237l80,81,,237xe" fillcolor="black" strokeweight="0">
                        <v:path arrowok="t" o:connecttype="custom" o:connectlocs="0,150495;50800,0;104140,150495;50800,51435;0,150495" o:connectangles="0,0,0,0,0"/>
                      </v:shape>
                      <v:shape id="Freeform 219" o:spid="_x0000_s1239" style="position:absolute;left:6800;top:5645;width:5023;height:38;visibility:visible;mso-wrap-style:square;v-text-anchor:top" coordsize="7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gp8MA&#10;AADcAAAADwAAAGRycy9kb3ducmV2LnhtbESPS6vCMBSE94L/IRzBjWhqwQfVKOK9ohsXPn7AoTl9&#10;aHNSmqi9//5GEFwOM/MNs1y3phJPalxpWcF4FIEgTq0uOVdwveyGcxDOI2usLJOCP3KwXnU7S0y0&#10;ffGJnmefiwBhl6CCwvs6kdKlBRl0I1sTBy+zjUEfZJNL3eArwE0l4yiaSoMlh4UCa9oWlN7PD6Pg&#10;lu6PP7+Ty2Ds9kf9yGaZ3lylUv1eu1mA8NT6b/jTPmgF8TyG95lw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hgp8MAAADcAAAADwAAAAAAAAAAAAAAAACYAgAAZHJzL2Rv&#10;d25yZXYueG1sUEsFBgAAAAAEAAQA9QAAAIgDAAAAAA==&#10;" path="m3,l,,,6r788,l788,3r3,l791,r-3,l3,xe" fillcolor="black" stroked="f">
                        <v:path arrowok="t" o:connecttype="custom" o:connectlocs="1905,0;0,0;0,3810;500380,3810;500380,1905;502285,1905;502285,0;500380,0;1905,0" o:connectangles="0,0,0,0,0,0,0,0,0"/>
                      </v:shape>
                      <v:shape id="Freeform 220" o:spid="_x0000_s1240" style="position:absolute;left:10839;top:5130;width:1492;height:1048;visibility:visible;mso-wrap-style:square;v-text-anchor:top" coordsize="235,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oArcYA&#10;AADcAAAADwAAAGRycy9kb3ducmV2LnhtbESP3WrCQBSE7wu+w3IKvZG6MZYi0VWKKFQs/oO3h+xp&#10;Eps9G7KrJm/vCkIvh5n5hhlPG1OKK9WusKyg34tAEKdWF5wpOB4W70MQziNrLC2TgpYcTCedlzEm&#10;2t54R9e9z0SAsEtQQe59lUjp0pwMup6tiIP3a2uDPsg6k7rGW4CbUsZR9CkNFhwWcqxollP6t78Y&#10;BYvzvF1vZh/L2FzWP7vTtlh1t61Sb6/N1wiEp8b/h5/tb60gHg7gcSYc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oArcYAAADcAAAADwAAAAAAAAAAAAAAAACYAgAAZHJz&#10;L2Rvd25yZXYueG1sUEsFBgAAAAAEAAQA9QAAAIsDAAAAAA==&#10;" path="m,l235,84,,165,152,84,,xe" fillcolor="black" strokeweight="0">
                        <v:path arrowok="t" o:connecttype="custom" o:connectlocs="0,0;149225,53340;0,104775;96520,53340;0,0" o:connectangles="0,0,0,0,0"/>
                      </v:shape>
                      <v:shape id="Freeform 221" o:spid="_x0000_s1241" style="position:absolute;left:5041;top:5645;width:1797;height:1181;visibility:visible;mso-wrap-style:square;v-text-anchor:top" coordsize="28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HsUA&#10;AADcAAAADwAAAGRycy9kb3ducmV2LnhtbESPQWvCQBSE74X+h+UVvDUbNRZJ3YgKUm9FK/T6kn0m&#10;Idm3Ibsm6b93C4Ueh5n5htlsJ9OKgXpXW1Ywj2IQxIXVNZcKrl/H1zUI55E1tpZJwQ852GbPTxtM&#10;tR35TMPFlyJA2KWooPK+S6V0RUUGXWQ74uDdbG/QB9mXUvc4Brhp5SKO36TBmsNChR0dKiqay90o&#10;mHg/3ye3z9zF3x+r5e6QXJs8UWr2Mu3eQXia/H/4r33SChbrBH7PhCM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VkexQAAANwAAAAPAAAAAAAAAAAAAAAAAJgCAABkcnMv&#10;ZG93bnJldi54bWxQSwUGAAAAAAQABAD1AAAAigMAAAAA&#10;" path="m280,3r3,l283,r-6,l,180r,6l3,186r,-3l280,3xe" fillcolor="black" stroked="f">
                        <v:path arrowok="t" o:connecttype="custom" o:connectlocs="177800,1905;179705,1905;179705,0;175895,0;0,114300;0,118110;1905,118110;1905,116205;177800,1905" o:connectangles="0,0,0,0,0,0,0,0,0"/>
                      </v:shape>
                      <v:shape id="Freeform 222" o:spid="_x0000_s1242" style="position:absolute;left:4603;top:5816;width:1575;height:1276;visibility:visible;mso-wrap-style:square;v-text-anchor:top" coordsize="24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sT8QA&#10;AADcAAAADwAAAGRycy9kb3ducmV2LnhtbESPQWvCQBSE70L/w/IKvekmgUqIrlILIRVPVSn09sg+&#10;syHZtyG7avrv3UKhx2FmvmHW28n24kajbx0rSBcJCOLa6ZYbBedTOc9B+ICssXdMCn7Iw3bzNFtj&#10;od2dP+l2DI2IEPYFKjAhDIWUvjZk0S/cQBy9ixsthijHRuoR7xFue5klyVJabDkuGBzo3VDdHa9W&#10;wVB2h+zrutOd+d6V+zzlKq0qpV6ep7cViEBT+A//tT+0gix/hd8z8Qj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BLE/EAAAA3AAAAA8AAAAAAAAAAAAAAAAAmAIAAGRycy9k&#10;b3ducmV2LnhtbFBLBQYAAAAABAAEAPUAAACJAwAAAAA=&#10;" path="m248,141l,201,155,,72,156,248,141xe" fillcolor="black" strokeweight="0">
                        <v:path arrowok="t" o:connecttype="custom" o:connectlocs="157480,89535;0,127635;98425,0;45720,99060;157480,89535" o:connectangles="0,0,0,0,0"/>
                      </v:shape>
                      <v:rect id="Rectangle 223" o:spid="_x0000_s1243" style="position:absolute;left:10420;top:4089;width:514;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fit-shape-to-text:t" inset="0,0,0,0">
                          <w:txbxContent>
                            <w:p w:rsidR="00250735" w:rsidRDefault="00250735" w:rsidP="00250735">
                              <w:proofErr w:type="gramStart"/>
                              <w:r>
                                <w:rPr>
                                  <w:rFonts w:ascii="Arial" w:hAnsi="Arial" w:cs="Arial"/>
                                  <w:color w:val="000000"/>
                                  <w:sz w:val="16"/>
                                  <w:szCs w:val="16"/>
                                  <w:lang w:val="en-US"/>
                                </w:rPr>
                                <w:t>x</w:t>
                              </w:r>
                              <w:proofErr w:type="gramEnd"/>
                            </w:p>
                          </w:txbxContent>
                        </v:textbox>
                      </v:rect>
                      <v:rect id="Rectangle 224" o:spid="_x0000_s1244" style="position:absolute;left:5321;top:819;width:514;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250735" w:rsidRDefault="00250735" w:rsidP="00250735">
                              <w:proofErr w:type="gramStart"/>
                              <w:r>
                                <w:rPr>
                                  <w:rFonts w:ascii="Arial" w:hAnsi="Arial" w:cs="Arial"/>
                                  <w:color w:val="000000"/>
                                  <w:sz w:val="16"/>
                                  <w:szCs w:val="16"/>
                                  <w:lang w:val="en-US"/>
                                </w:rPr>
                                <w:t>y</w:t>
                              </w:r>
                              <w:proofErr w:type="gramEnd"/>
                            </w:p>
                          </w:txbxContent>
                        </v:textbox>
                      </v:rect>
                      <v:rect id="Rectangle 225" o:spid="_x0000_s1245" style="position:absolute;left:3829;top:5530;width:514;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250735" w:rsidRDefault="00250735" w:rsidP="00250735">
                              <w:proofErr w:type="gramStart"/>
                              <w:r>
                                <w:rPr>
                                  <w:rFonts w:ascii="Arial" w:hAnsi="Arial" w:cs="Arial"/>
                                  <w:color w:val="000000"/>
                                  <w:sz w:val="16"/>
                                  <w:szCs w:val="16"/>
                                  <w:lang w:val="en-US"/>
                                </w:rPr>
                                <w:t>z</w:t>
                              </w:r>
                              <w:proofErr w:type="gramEnd"/>
                            </w:p>
                          </w:txbxContent>
                        </v:textbox>
                      </v:rect>
                      <v:rect id="Rectangle 226" o:spid="_x0000_s1246" style="position:absolute;left:457;top:12585;width:565;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0VcIA&#10;AADcAAAADwAAAGRycy9kb3ducmV2LnhtbESP3WoCMRSE7wu+QziCdzXbvZDt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3RVwgAAANwAAAAPAAAAAAAAAAAAAAAAAJgCAABkcnMvZG93&#10;bnJldi54bWxQSwUGAAAAAAQABAD1AAAAhwMAAAAA&#10;" filled="f" stroked="f">
                        <v:textbox style="mso-fit-shape-to-text:t" inset="0,0,0,0">
                          <w:txbxContent>
                            <w:p w:rsidR="00250735" w:rsidRDefault="00250735" w:rsidP="00250735">
                              <w:r>
                                <w:rPr>
                                  <w:rFonts w:ascii="Arial" w:hAnsi="Arial" w:cs="Arial"/>
                                  <w:color w:val="000000"/>
                                  <w:sz w:val="16"/>
                                  <w:szCs w:val="16"/>
                                  <w:lang w:val="en-US"/>
                                </w:rPr>
                                <w:t>1</w:t>
                              </w:r>
                            </w:p>
                          </w:txbxContent>
                        </v:textbox>
                      </v:rect>
                      <v:rect id="Rectangle 227" o:spid="_x0000_s1247" style="position:absolute;left:8070;top:9505;width:566;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250735" w:rsidRDefault="00250735" w:rsidP="00250735">
                              <w:r>
                                <w:rPr>
                                  <w:rFonts w:ascii="Arial" w:hAnsi="Arial" w:cs="Arial"/>
                                  <w:color w:val="000000"/>
                                  <w:sz w:val="16"/>
                                  <w:szCs w:val="16"/>
                                  <w:lang w:val="en-US"/>
                                </w:rPr>
                                <w:t>2</w:t>
                              </w:r>
                            </w:p>
                          </w:txbxContent>
                        </v:textbox>
                      </v:rect>
                      <v:rect id="Rectangle 228" o:spid="_x0000_s1248" style="position:absolute;left:12236;top:11728;width:565;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250735" w:rsidRDefault="00250735" w:rsidP="00250735">
                              <w:r>
                                <w:rPr>
                                  <w:rFonts w:ascii="Arial" w:hAnsi="Arial" w:cs="Arial"/>
                                  <w:color w:val="000000"/>
                                  <w:sz w:val="16"/>
                                  <w:szCs w:val="16"/>
                                  <w:lang w:val="en-US"/>
                                </w:rPr>
                                <w:t>3</w:t>
                              </w:r>
                            </w:p>
                          </w:txbxContent>
                        </v:textbox>
                      </v:rect>
                      <v:rect id="Rectangle 229" o:spid="_x0000_s1249" style="position:absolute;left:3143;top:10877;width:565;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250735" w:rsidRDefault="00250735" w:rsidP="00250735">
                              <w:r>
                                <w:rPr>
                                  <w:rFonts w:ascii="Arial" w:hAnsi="Arial" w:cs="Arial"/>
                                  <w:color w:val="000000"/>
                                  <w:sz w:val="16"/>
                                  <w:szCs w:val="16"/>
                                  <w:lang w:val="en-US"/>
                                </w:rPr>
                                <w:t>4</w:t>
                              </w:r>
                            </w:p>
                          </w:txbxContent>
                        </v:textbox>
                      </v:rect>
                      <v:rect id="Rectangle 230" o:spid="_x0000_s1250" style="position:absolute;left:15722;top:7454;width:565;height:11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250735" w:rsidRDefault="00250735" w:rsidP="00250735">
                              <w:r>
                                <w:rPr>
                                  <w:rFonts w:ascii="Arial" w:hAnsi="Arial" w:cs="Arial"/>
                                  <w:color w:val="000000"/>
                                  <w:sz w:val="16"/>
                                  <w:szCs w:val="16"/>
                                  <w:lang w:val="en-US"/>
                                </w:rPr>
                                <w:t>5</w:t>
                              </w:r>
                            </w:p>
                          </w:txbxContent>
                        </v:textbox>
                      </v:rect>
                      <v:shape id="Freeform 231" o:spid="_x0000_s1251" style="position:absolute;left:11652;top:11125;width:114;height:2260;visibility:visible;mso-wrap-style:square;v-text-anchor:top" coordsize="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elsUA&#10;AADcAAAADwAAAGRycy9kb3ducmV2LnhtbESPQWvCQBSE7wX/w/KE3nSjrVWjq0hBEOnF1IPHZ/aZ&#10;DWbfptmNxn/fLQg9DjPfDLNcd7YSN2p86VjBaJiAIM6dLrlQcPzeDmYgfEDWWDkmBQ/ysF71XpaY&#10;anfnA92yUIhYwj5FBSaEOpXS54Ys+qGriaN3cY3FEGVTSN3gPZbbSo6T5ENaLDkuGKzp01B+zVqr&#10;YNzuafJzmk7P5rEZ7d/aSfaV1Uq99rvNAkSgLvyHn/ROR27+D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R6WxQAAANwAAAAPAAAAAAAAAAAAAAAAAJgCAABkcnMv&#10;ZG93bnJldi54bWxQSwUGAAAAAAQABAD1AAAAigMAAAAA&#10;" path="m18,8r,-2l12,,3,r,3l,3,,350r6,6l9,356r3,-3l15,353r,-3l18,347,18,8xe" fillcolor="black" stroked="f">
                        <v:path arrowok="t" o:connecttype="custom" o:connectlocs="11430,5080;11430,3810;7620,0;1905,0;1905,1905;0,1905;0,222250;3810,226060;5715,226060;7620,224155;9525,224155;9525,222250;11430,220345;11430,5080" o:connectangles="0,0,0,0,0,0,0,0,0,0,0,0,0,0"/>
                      </v:shape>
                      <v:shape id="Freeform 232" o:spid="_x0000_s1252" style="position:absolute;left:10915;top:9296;width:1607;height:1880;visibility:visible;mso-wrap-style:square;v-text-anchor:top" coordsize="253,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3ysQA&#10;AADcAAAADwAAAGRycy9kb3ducmV2LnhtbESP3YrCMBSE7xd8h3AEbxZNreyi1SgiCOKFrD8PcGiO&#10;abU5KU3U6tObhYW9HGbmG2a2aG0l7tT40rGC4SABQZw7XbJRcDqu+2MQPiBrrByTgid5WMw7HzPM&#10;tHvwnu6HYESEsM9QQRFCnUnp84Is+oGriaN3do3FEGVjpG7wEeG2kmmSfEuLJceFAmtaFZRfDzer&#10;IFzOI07NenvyNje3n9eu2rtPpXrddjkFEagN/+G/9kYrSCdf8HsmHg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N8rEAAAA3AAAAA8AAAAAAAAAAAAAAAAAmAIAAGRycy9k&#10;b3ducmV2LnhtbFBLBQYAAAAABAAEAPUAAACJAwAAAAA=&#10;" path="m125,r,3l122,3r,6l119,9r,6l116,15r,6l113,21r,6l110,27r,6l107,33r,6l104,39r,6l101,45r,6l98,51r,6l95,57r,6l92,63r,6l89,69r,6l86,75r,6l83,81r,6l80,87r,6l77,93r,6l74,99r,6l71,105r,6l68,111r,6l65,117r,6l62,123r,6l59,129r,6l56,135r,6l53,141r,6l50,147r,6l47,153r,6l44,159r,6l41,165r,6l38,171r,6l35,177r,6l32,183r,6l29,189r,6l26,195r,6l23,201r,6l20,207r,6l17,213r,6l14,219r,6l12,225r,6l9,231r,6l6,237r,6l3,243r,6l,249r,15l3,264r,6l6,270r,3l12,273r2,6l20,279r,3l26,282r,3l32,285r,3l41,288r,3l56,291r,3l71,294r,2l182,296r,-2l196,294r,-3l211,291r,-3l220,288r,-3l226,285r,-3l232,282r,-3l238,279r,-3l244,273r6,-3l250,264r3,l253,252r-3,l250,246r-3,l247,240r-3,l244,234r-3,l241,228r-3,l238,222r-3,l235,216r-3,l232,210r-3,l229,204r-3,l226,198r-3,l223,192r-3,l220,186r-3,l217,180r-3,l214,174r-3,l211,168r-3,l208,162r-3,l205,156r-3,l202,150r-3,l199,144r-3,l196,138r-2,l194,132r-3,l191,126r-3,l188,120r-3,l185,114r-3,l182,108r-3,l179,102r-3,l176,96r-3,l173,90r-3,l170,84r-3,l167,78r-3,l164,72r-3,l161,66r-3,l158,60r-3,l155,54r-3,l152,48r-3,l149,42r-3,l146,36r-3,l143,30r-3,l140,24r-3,l137,18r-3,l134,12r-3,l131,6r-3,l128,r-3,xe" fillcolor="black" stroked="f">
                        <v:path arrowok="t" o:connecttype="custom" o:connectlocs="77470,5715;73660,13335;69850,20955;66040,28575;62230,36195;58420,43815;54610,51435;50800,59055;46990,66675;43180,74295;39370,81915;35560,89535;31750,97155;27940,104775;24130,112395;20320,120015;16510,127635;12700,135255;8890,142875;5715,150495;1905,158115;1905,171450;8890,177165;16510,180975;26035,184785;45085,187960;124460,184785;139700,180975;147320,177165;158750,171450;158750,160020;154940,152400;151130,144780;147320,137160;143510,129540;139700,121920;135890,114300;132080,106680;128270,99060;124460,91440;121285,83820;117475,76200;113665,68580;109855,60960;106045,53340;102235,45720;98425,38100;94615,30480;90805,22860;86995,15240;83185,7620;79375,0" o:connectangles="0,0,0,0,0,0,0,0,0,0,0,0,0,0,0,0,0,0,0,0,0,0,0,0,0,0,0,0,0,0,0,0,0,0,0,0,0,0,0,0,0,0,0,0,0,0,0,0,0,0,0,0"/>
                      </v:shape>
                      <v:shape id="Freeform 233" o:spid="_x0000_s1253" style="position:absolute;left:10896;top:9258;width:1645;height:1937;visibility:visible;mso-wrap-style:square;v-text-anchor:top" coordsize="259,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px8MA&#10;AADcAAAADwAAAGRycy9kb3ducmV2LnhtbESPQWsCMRSE74X+h/AK3mpWBbFbo0hB0N5qLfb42Dw3&#10;i5uXbRJ303/fCEKPw8x8wyzXybaiJx8axwom4wIEceV0w7WC4+f2eQEiRGSNrWNS8EsB1qvHhyWW&#10;2g38Qf0h1iJDOJSowMTYlVKGypDFMHYdcfbOzluMWfpaao9DhttWTotiLi02nBcMdvRmqLocrlaB&#10;N6d9P/se+NKlr7B4Pw32J22UGj2lzSuISCn+h+/tnVYwfZnD7Uw+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hpx8MAAADcAAAADwAAAAAAAAAAAAAAAACYAgAAZHJzL2Rv&#10;d25yZXYueG1sUEsFBgAAAAAEAAQA9QAAAIgDAAAAAA==&#10;" path="m6,258l131,3r-6,l253,258r,9l256,264r-6,l250,273r3,-3l247,270r,6l250,273r-6,l241,276r3,l238,276r,6l241,279r-6,l232,282r3,l229,282r-3,3l229,285r-9,l220,291r3,-3l211,288r,6l214,291r-15,l197,294r2,l185,294r-3,3l185,297r-21,l161,300r3,l95,300r-3,-3l74,297r-3,-3l59,294r-3,-3l44,291r3,3l47,288r-12,l38,291r,-6l29,285r-3,-3l23,282r-3,-3l17,279r3,3l20,276r-5,l12,273r-3,l12,276r,-6l6,270r3,3l9,264r-6,l6,267r,-9l,258r,9l,270r6,l3,267r,9l9,276,6,273r,6l12,279,9,276r3,3l12,282r5,l15,279r,6l20,285r-3,-3l20,285r,3l26,288r-3,-3l26,288r,3l35,291r-3,-3l32,294r12,l41,291r,6l56,297r-3,-3l56,297r,3l71,300r-3,-3l71,300r,2l92,302r-3,-2l92,302r,3l164,305r,-3l167,300r,2l185,302r,-2l188,297r,3l199,300r,-3l202,294r,3l214,297r,-3l217,294r,-3l214,294r9,l223,291r3,l226,288r-3,3l229,291r,-3l232,285r,3l235,288r,-3l238,282r,3l241,285r,-3l244,282r,-3l241,282r3,l244,279r3,-3l247,279r3,l250,276r3,l253,273r-3,3l253,276r,-3l256,273r,-6l253,270r3,l256,267r3,l259,255,131,r-6,l,255r,3l6,258xe" fillcolor="black" stroked="f">
                        <v:path arrowok="t" o:connecttype="custom" o:connectlocs="79375,1905;162560,167640;160655,171450;158750,173355;154940,175260;153035,177165;149225,179070;145415,180975;141605,182880;135890,184785;126365,186690;117475,188595;104140,190500;46990,188595;35560,184785;29845,182880;24130,180975;14605,179070;12700,179070;7620,173355;7620,171450;5715,167640;3810,163830;0,171450;1905,175260;3810,177165;7620,177165;9525,177165;10795,179070;16510,182880;16510,184785;20320,186690;26035,188595;35560,188595;43180,188595;58420,191770;58420,193675;106045,190500;117475,190500;126365,190500;128270,188595;137795,186690;141605,186690;143510,182880;145415,182880;149225,182880;151130,180975;154940,179070;154940,179070;156845,177165;160655,175260;160655,175260;162560,169545;162560,169545;83185,0;0,163830" o:connectangles="0,0,0,0,0,0,0,0,0,0,0,0,0,0,0,0,0,0,0,0,0,0,0,0,0,0,0,0,0,0,0,0,0,0,0,0,0,0,0,0,0,0,0,0,0,0,0,0,0,0,0,0,0,0,0,0"/>
                      </v:shape>
                      <v:shape id="Freeform 234" o:spid="_x0000_s1254" style="position:absolute;left:1270;top:10629;width:114;height:2261;visibility:visible;mso-wrap-style:square;v-text-anchor:top" coordsize="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A4cQA&#10;AADcAAAADwAAAGRycy9kb3ducmV2LnhtbESPQWvCQBSE74X+h+UVvNWNio1NXUUEQcRLYw89PrOv&#10;2dDs25jdaPz3riB4HGa+GWa+7G0tztT6yrGC0TABQVw4XXGp4OeweZ+B8AFZY+2YFFzJw3Lx+jLH&#10;TLsLf9M5D6WIJewzVGBCaDIpfWHIoh+6hjh6f661GKJsS6lbvMRyW8txknxIixXHBYMNrQ0V/3ln&#10;FYy7HU1Pv2l6NNfVaDfppvk+b5QavPWrLxCB+vAMP+itjtxnC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HgOHEAAAA3AAAAA8AAAAAAAAAAAAAAAAAmAIAAGRycy9k&#10;b3ducmV2LnhtbFBLBQYAAAAABAAEAPUAAACJAwAAAAA=&#10;" path="m18,9r,-3l12,,3,r,3l,3,,350r6,6l9,356r3,-3l15,353r,-3l18,347,18,9xe" fillcolor="black" stroked="f">
                        <v:path arrowok="t" o:connecttype="custom" o:connectlocs="11430,5715;11430,3810;7620,0;1905,0;1905,1905;0,1905;0,222250;3810,226060;5715,226060;7620,224155;9525,224155;9525,222250;11430,220345;11430,5715" o:connectangles="0,0,0,0,0,0,0,0,0,0,0,0,0,0"/>
                      </v:shape>
                      <v:shape id="Freeform 235" o:spid="_x0000_s1255" style="position:absolute;left:533;top:8820;width:1606;height:1867;visibility:visible;mso-wrap-style:square;v-text-anchor:top" coordsize="253,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Rmp8QA&#10;AADcAAAADwAAAGRycy9kb3ducmV2LnhtbERPy2rCQBTdC/2H4Ra600mDlRodQylUXNSFafGxu2Zu&#10;M6GZOyEzjfHvnYXQ5eG8l/lgG9FT52vHCp4nCQji0umaKwXfXx/jVxA+IGtsHJOCK3nIVw+jJWba&#10;XXhHfREqEUPYZ6jAhNBmUvrSkEU/cS1x5H5cZzFE2FVSd3iJ4baRaZLMpMWaY4PBlt4Nlb/Fn1Xw&#10;cnLXz/Nsb8u+MOcjJ5vDejtV6ulxeFuACDSEf/HdvdEK0nlcG8/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0ZqfEAAAA3AAAAA8AAAAAAAAAAAAAAAAAmAIAAGRycy9k&#10;b3ducmV2LnhtbFBLBQYAAAAABAAEAPUAAACJAwAAAAA=&#10;" path="m125,r,3l122,3r,6l119,9r,6l116,15r,6l113,21r,6l110,27r,6l107,33r,6l104,39r,6l101,45r,6l98,51r,6l95,57r,6l92,63r,6l89,69r,6l86,75r,6l83,81r,6l80,87r,6l77,93r,6l74,99r,6l71,105r,6l68,111r,6l65,117r,6l62,123r,6l59,129r,6l56,135r,6l53,141r,6l50,147r,6l47,153r,6l44,159r,6l41,165r,6l38,171r,6l35,177r,6l32,183r,6l29,189r,6l26,195r,6l23,201r,6l20,207r,6l17,213r,6l14,219r,6l11,225r,6l8,231r,6l6,237r,6l3,243r,6l,249r,12l3,261r,6l6,267r,3l11,270r3,6l20,276r,3l26,279r,3l32,282r,3l41,285r,3l56,288r,3l71,291r,3l182,294r,-3l196,291r,-3l211,288r,-3l220,285r,-3l226,282r,-3l232,279r,-3l238,276r,-3l244,270r6,-3l250,261r3,l253,252r-3,l250,246r-3,l247,240r-3,l244,234r-3,l241,228r-3,l238,222r-3,l235,216r-3,l232,210r-3,l229,204r-3,l226,198r-3,l223,192r-3,l220,186r-3,l217,180r-3,l214,174r-3,l211,168r-3,l208,162r-3,l205,156r-3,l202,150r-3,l199,144r-3,l196,138r-3,l193,132r-3,l190,126r-2,l188,120r-3,l185,114r-3,l182,108r-3,l179,102r-3,l176,96r-3,l173,90r-3,l170,84r-3,l167,78r-3,l164,72r-3,l161,66r-3,l158,60r-3,l155,54r-3,l152,48r-3,l149,42r-3,l146,36r-3,l143,30r-3,l140,24r-3,l137,18r-3,l134,12r-3,l131,6r-3,l128,r-3,xe" fillcolor="black" stroked="f">
                        <v:path arrowok="t" o:connecttype="custom" o:connectlocs="77470,5715;73660,13335;69850,20955;66040,28575;62230,36195;58420,43815;54610,51435;50800,59055;46990,66675;43180,74295;39370,81915;35560,89535;31750,97155;27940,104775;24130,112395;20320,120015;16510,127635;12700,135255;8890,142875;5080,150495;1905,158115;1905,169545;8890,175260;16510,179070;26035,182880;45085,186690;124460,182880;139700,179070;147320,175260;158750,169545;158750,160020;154940,152400;151130,144780;147320,137160;143510,129540;139700,121920;135890,114300;132080,106680;128270,99060;124460,91440;120650,83820;117475,76200;113665,68580;109855,60960;106045,53340;102235,45720;98425,38100;94615,30480;90805,22860;86995,15240;83185,7620;79375,0" o:connectangles="0,0,0,0,0,0,0,0,0,0,0,0,0,0,0,0,0,0,0,0,0,0,0,0,0,0,0,0,0,0,0,0,0,0,0,0,0,0,0,0,0,0,0,0,0,0,0,0,0,0,0,0"/>
                      </v:shape>
                      <v:shape id="Freeform 236" o:spid="_x0000_s1256" style="position:absolute;left:514;top:8782;width:1645;height:1924;visibility:visible;mso-wrap-style:square;v-text-anchor:top" coordsize="259,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mcQA&#10;AADcAAAADwAAAGRycy9kb3ducmV2LnhtbESPT4vCMBTE78J+h/AWvGm6HqRWo8juil4E/yws3p7N&#10;sw02L6WJWr+9EQSPw8z8hpnMWluJKzXeOFbw1U9AEOdOGy4U/O0XvRSED8gaK8ek4E4eZtOPzgQz&#10;7W68pesuFCJC2GeooAyhzqT0eUkWfd/VxNE7ucZiiLIppG7wFuG2koMkGUqLhuNCiTV9l5Sfdxer&#10;YHOg4/mnWob10KUm/V38z9Eslep+tvMxiEBteIdf7ZVWMBiN4HkmHg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lpnEAAAA3AAAAA8AAAAAAAAAAAAAAAAAmAIAAGRycy9k&#10;b3ducmV2LnhtbFBLBQYAAAAABAAEAPUAAACJAwAAAAA=&#10;" path="m6,258l131,3r-6,l253,258r,6l256,261r-6,l250,270r3,-3l247,267r,6l250,270r-6,l241,273r3,l238,273r,6l241,276r-6,l232,279r3,l229,279r-3,3l229,282r-9,l220,288r3,-3l211,285r,6l214,288r-15,l196,291r3,l185,291r-3,3l185,294r-21,l161,297r3,l95,297r-3,-3l74,294r-3,-3l59,291r-3,-3l44,288r3,3l47,285r-12,l38,288r,-6l29,282r-3,-3l23,279r-3,-3l17,276r3,3l20,273r-6,l11,270r-2,l11,273r,-6l6,267r3,3l9,261r-6,l6,264r,-6l,258r,6l,267r6,l3,264r,9l9,273,6,270r,6l11,276,9,273r2,3l11,279r6,l14,276r,6l20,282r-3,-3l20,282r,3l26,285r-3,-3l26,285r,3l35,288r-3,-3l32,291r12,l41,288r,6l56,294r-3,-3l56,294r,3l71,297r-3,-3l71,297r,3l92,300r-3,-3l92,300r,3l164,303r,-3l167,297r,3l185,300r,-3l188,294r,3l199,297r,-3l202,291r,3l214,294r,-3l217,291r,-3l214,291r9,l223,288r3,l226,285r-3,3l229,288r,-3l232,282r,3l235,285r,-3l238,279r,3l241,282r,-3l244,279r,-3l241,279r3,l244,276r3,-3l247,276r3,l250,273r3,l253,270r-3,3l253,273r,-3l256,270r,-6l253,267r3,l256,264r3,l259,255,131,r-6,l,255r,3l6,258xe" fillcolor="black" stroked="f">
                        <v:path arrowok="t" o:connecttype="custom" o:connectlocs="79375,1905;162560,165735;160655,169545;158750,171450;154940,173355;153035,175260;149225,177165;145415,179070;141605,180975;135890,182880;126365,184785;117475,186690;104140,188595;46990,186690;35560,182880;29845,180975;24130,179070;14605,177165;12700,177165;6985,171450;6985,169545;5715,165735;3810,163830;0,169545;1905,173355;3810,175260;6985,175260;8890,175260;10795,177165;16510,180975;16510,182880;20320,184785;26035,186690;35560,186690;43180,186690;58420,190500;58420,192405;106045,188595;117475,188595;126365,188595;128270,186690;137795,184785;141605,184785;143510,180975;145415,180975;149225,180975;151130,179070;154940,177165;154940,177165;156845,175260;160655,173355;160655,173355;162560,167640;162560,167640;83185,0;0,163830" o:connectangles="0,0,0,0,0,0,0,0,0,0,0,0,0,0,0,0,0,0,0,0,0,0,0,0,0,0,0,0,0,0,0,0,0,0,0,0,0,0,0,0,0,0,0,0,0,0,0,0,0,0,0,0,0,0,0,0"/>
                      </v:shape>
                      <v:shape id="Freeform 237" o:spid="_x0000_s1257" style="position:absolute;left:7010;top:9525;width:114;height:2260;visibility:visible;mso-wrap-style:square;v-text-anchor:top" coordsize="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Cj8IA&#10;AADcAAAADwAAAGRycy9kb3ducmV2LnhtbERPz2vCMBS+D/wfwhN2W1MrztE1igjCkF1WPXh8a96a&#10;YvNSm7TW/345DHb8+H4X28m2YqTeN44VLJIUBHHldMO1gvPp8PIGwgdkja1jUvAgD9vN7KnAXLs7&#10;f9FYhlrEEPY5KjAhdLmUvjJk0SeuI47cj+sthgj7Wuoe7zHctjJL01dpseHYYLCjvaHqWg5WQTYc&#10;aXW7rNff5rFbHJfDqvwsO6We59PuHUSgKfyL/9wfWsEyjfP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YKPwgAAANwAAAAPAAAAAAAAAAAAAAAAAJgCAABkcnMvZG93&#10;bnJldi54bWxQSwUGAAAAAAQABAD1AAAAhwMAAAAA&#10;" path="m18,9r,-3l12,,3,r,3l,3,,350r6,6l9,356r3,-3l15,353r,-3l18,347,18,9xe" fillcolor="black" stroked="f">
                        <v:path arrowok="t" o:connecttype="custom" o:connectlocs="11430,5715;11430,3810;7620,0;1905,0;1905,1905;0,1905;0,222250;3810,226060;5715,226060;7620,224155;9525,224155;9525,222250;11430,220345;11430,5715" o:connectangles="0,0,0,0,0,0,0,0,0,0,0,0,0,0"/>
                      </v:shape>
                      <v:shape id="Freeform 238" o:spid="_x0000_s1258" style="position:absolute;left:6273;top:7721;width:1607;height:1861;visibility:visible;mso-wrap-style:square;v-text-anchor:top" coordsize="25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eZcQA&#10;AADcAAAADwAAAGRycy9kb3ducmV2LnhtbESP3YrCMBSE7wXfIRzBO03rgj/VKCqKCwuCPw9waI5t&#10;tTkpTVarT79ZELwcZuYbZrZoTCnuVLvCsoK4H4EgTq0uOFNwPm17YxDOI2ssLZOCJzlYzNutGSba&#10;PvhA96PPRICwS1BB7n2VSOnSnAy6vq2Ig3extUEfZJ1JXeMjwE0pB1E0lAYLDgs5VrTOKb0df42C&#10;y3p/21zj4WtCq83oZ7c32e40UKrbaZZTEJ4a/wm/299awVcUw/+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yXmXEAAAA3AAAAA8AAAAAAAAAAAAAAAAAmAIAAGRycy9k&#10;b3ducmV2LnhtbFBLBQYAAAAABAAEAPUAAACJAwAAAAA=&#10;" path="m125,r,3l122,3r,6l119,9r,6l116,15r,6l113,21r,6l110,27r,6l107,33r,6l104,39r,5l101,44r,6l98,50r,6l95,56r,6l92,62r,6l89,68r,6l86,74r,6l83,80r,6l80,86r,6l77,92r,6l74,98r,6l71,104r,6l68,110r,6l65,116r,6l62,122r,6l59,128r,6l56,134r,6l53,140r,6l50,146r,6l47,152r,6l44,158r,6l41,164r,6l38,170r,6l35,176r,6l32,182r,6l29,188r,6l26,194r,6l23,200r,6l20,206r,6l17,212r,6l15,218r,6l12,224r,6l9,230r,6l6,236r,6l3,242r,6l,248r,12l3,260r,6l6,266r,3l12,269r3,6l20,275r,3l26,278r,3l32,281r,3l41,284r,3l56,287r,3l71,290r,3l182,293r,-3l197,290r,-3l211,287r,-3l220,284r,-3l226,281r,-3l232,278r,-3l238,275r,-3l244,269r6,-3l250,260r3,l253,251r-3,l250,245r-3,l247,239r-3,l244,233r-3,l241,227r-3,l238,221r-3,l235,215r-3,l232,209r-3,l229,203r-3,l226,197r-3,l223,191r-3,l220,185r-3,l217,179r-3,l214,173r-3,l211,167r-3,l208,161r-3,l205,155r-3,l202,149r-3,l199,143r-2,l197,137r-3,l194,131r-3,l191,125r-3,l188,119r-3,l185,113r-3,l182,107r-3,l179,101r-3,l176,95r-3,l173,89r-3,l170,83r-3,l167,77r-3,l164,71r-3,l161,65r-3,l158,59r-3,l155,53r-3,l152,47r-3,l149,41r-3,l146,36r-3,l143,30r-3,l140,24r-3,l137,18r-3,l134,12r-3,l131,6r-3,l128,r-3,xe" fillcolor="black" stroked="f">
                        <v:path arrowok="t" o:connecttype="custom" o:connectlocs="77470,5715;73660,13335;69850,20955;66040,27940;62230,35560;58420,43180;54610,50800;50800,58420;46990,66040;43180,73660;39370,81280;35560,88900;31750,96520;27940,104140;24130,111760;20320,119380;16510,127000;12700,134620;9525,142240;5715,149860;1905,157480;1905,168910;9525,174625;16510,178435;26035,182245;45085,186055;125095,182245;139700,178435;147320,174625;158750,168910;158750,159385;154940,151765;151130,144145;147320,136525;143510,128905;139700,121285;135890,113665;132080,106045;128270,98425;125095,90805;121285,83185;117475,75565;113665,67945;109855,60325;106045,52705;102235,45085;98425,37465;94615,29845;90805,22860;86995,15240;83185,7620;79375,0" o:connectangles="0,0,0,0,0,0,0,0,0,0,0,0,0,0,0,0,0,0,0,0,0,0,0,0,0,0,0,0,0,0,0,0,0,0,0,0,0,0,0,0,0,0,0,0,0,0,0,0,0,0,0,0"/>
                      </v:shape>
                      <v:shape id="Freeform 239" o:spid="_x0000_s1259" style="position:absolute;left:6254;top:7683;width:1645;height:1918;visibility:visible;mso-wrap-style:square;v-text-anchor:top" coordsize="25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1xkccA&#10;AADcAAAADwAAAGRycy9kb3ducmV2LnhtbESPT0sDMRTE74LfITyhl2KzriKyNi0iFAq1YKsevD02&#10;b/+wycuSxO62n74pFDwOM/MbZr4crREH8qF1rOBhloEgLp1uuVbw/bW6fwERIrJG45gUHCnAcnF7&#10;M8dCu4F3dNjHWiQIhwIVNDH2hZShbMhimLmeOHmV8xZjkr6W2uOQ4NbIPMuepcWW00KDPb03VHb7&#10;P6tg5TddNTyZ7Sn/WP9Wm6n57NyPUpO78e0VRKQx/oev7bVW8JjlcDmTj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dcZHHAAAA3AAAAA8AAAAAAAAAAAAAAAAAmAIAAGRy&#10;cy9kb3ducmV2LnhtbFBLBQYAAAAABAAEAPUAAACMAwAAAAA=&#10;" path="m6,257l131,3r-6,l253,257r,6l256,260r-6,l250,269r3,-3l247,266r,6l250,269r-6,l241,272r3,l238,272r,6l241,275r-6,l232,278r3,l229,278r-3,3l229,281r-9,l220,287r3,-3l211,284r,6l214,287r-14,l197,290r3,l185,290r-3,3l185,293r-21,l161,296r3,l95,296r-3,-3l74,293r-3,-3l59,290r-3,-3l44,287r3,3l47,284r-12,l38,287r,-6l29,281r-3,-3l23,278r-3,-3l18,275r2,3l20,272r-5,l12,269r-3,l12,272r,-6l6,266r3,3l9,260r-6,l6,263r,-6l,257r,6l,266r6,l3,263r,9l9,272,6,269r,6l12,275,9,272r3,3l12,278r6,l15,275r,6l20,281r-2,-3l20,281r,3l26,284r-3,-3l26,284r,3l35,287r-3,-3l32,290r12,l41,287r,6l56,293r-3,-3l56,293r,3l71,296r-3,-3l71,296r,3l92,299r-3,-3l92,299r,3l164,302r,-3l167,296r,3l185,299r,-3l188,293r,3l200,296r,-3l202,290r,3l214,293r,-3l217,290r,-3l214,290r9,l223,287r3,l226,284r-3,3l229,287r,-3l232,281r,3l235,284r,-3l238,278r,3l241,281r,-3l244,278r,-3l241,278r3,l244,275r3,-3l247,275r3,l250,272r3,l253,269r-3,3l253,272r,-3l256,269r,-6l253,266r3,l256,263r3,l259,254,131,r-6,l,254r,3l6,257xe" fillcolor="black" stroked="f">
                        <v:path arrowok="t" o:connecttype="custom" o:connectlocs="79375,1905;162560,165100;160655,168910;158750,170815;154940,172720;153035,174625;149225,176530;145415,178435;141605,180340;135890,182245;127000,184150;117475,186055;104140,187960;46990,186055;35560,182245;29845,180340;24130,178435;14605,176530;12700,176530;7620,170815;7620,168910;5715,165100;3810,163195;0,168910;1905,172720;3810,174625;7620,174625;9525,174625;11430,176530;16510,180340;16510,182245;20320,184150;26035,186055;35560,186055;43180,186055;58420,189865;58420,191770;106045,187960;117475,187960;127000,187960;128270,186055;137795,184150;141605,184150;143510,180340;145415,180340;149225,180340;151130,178435;154940,176530;154940,176530;156845,174625;160655,172720;160655,172720;162560,167005;162560,167005;83185,0;0,163195" o:connectangles="0,0,0,0,0,0,0,0,0,0,0,0,0,0,0,0,0,0,0,0,0,0,0,0,0,0,0,0,0,0,0,0,0,0,0,0,0,0,0,0,0,0,0,0,0,0,0,0,0,0,0,0,0,0,0,0"/>
                      </v:shape>
                      <v:shape id="Freeform 240" o:spid="_x0000_s1260" style="position:absolute;left:4051;top:8362;width:1327;height:1239;visibility:visible;mso-wrap-style:square;v-text-anchor:top" coordsize="20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lF8MA&#10;AADcAAAADwAAAGRycy9kb3ducmV2LnhtbESPzWrDMBCE74G+g9hCb4nUBJzUjRJKIVDoITh174u1&#10;/qHWylibxH37qhDIcZiZb5jtfvK9utAYu8AWnhcGFHEVXMeNhfLrMN+AioLssA9MFn4pwn73MNti&#10;7sKVC7qcpFEJwjFHC63IkGsdq5Y8xkUYiJNXh9GjJDk22o14TXDf66UxmfbYcVpocaD3lqqf09lb&#10;2Ky/m2MpmdH1Z52VL2UhBy6sfXqc3l5BCU1yD9/aH87Cyqzg/0w6An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BlF8MAAADcAAAADwAAAAAAAAAAAAAAAACYAgAAZHJzL2Rv&#10;d25yZXYueG1sUEsFBgAAAAAEAAQA9QAAAIgDAAAAAA==&#10;" path="m200,r,3l185,3r,3l174,6r,3l159,9r,3l147,12r,3l132,15r,3l120,18r,3l108,21r,3l93,24r,3l81,27r,3l66,30r,3l54,33r,3l39,36r,3l27,39r,3l12,42r,3l,45r3,6l6,51r,6l9,57r3,6l15,63r3,6l21,69r,6l24,75r3,6l30,81r3,6l36,93r3,l42,99r3,l48,105r3,6l54,111r3,6l60,117r3,6l66,129r3,l72,135r3,l75,141r3,l81,147r3,l87,153r3,l90,159r3,l96,165r3,l102,171r3,6l108,177r3,6l114,183r3,6l120,195r6,-3l126,186r3,l129,180r3,l132,174r3,l135,165r3,l138,159r3,l141,153r3,l144,147r3,l147,138r3,l150,132r3,l153,126r3,l156,120r3,l159,111r3,l162,105r3,l165,99r3,l168,93r3,l171,87r3,l174,78r3,l177,72r3,l180,66r3,l183,60r2,l185,51r3,l188,45r3,l191,39r3,l194,33r3,l197,24r3,l200,18r3,l203,12r3,l206,6r3,l209,r-9,xe" fillcolor="black" stroked="f">
                        <v:path arrowok="t" o:connecttype="custom" o:connectlocs="117475,1905;110490,5715;93345,7620;83820,11430;68580,13335;59055,17145;41910,19050;34290,22860;17145,24765;7620,28575;3810,32385;7620,40005;13335,43815;17145,51435;22860,59055;28575,62865;34290,70485;40005,78105;45720,85725;49530,89535;55245,97155;59055,100965;64770,108585;70485,116205;76200,123825;81915,118110;83820,110490;87630,104775;89535,97155;93345,93345;95250,83820;99060,80010;100965,70485;104775,66675;106680,59055;110490,55245;112395,45720;116205,41910;117475,32385;121285,28575;123190,20955;127000,15240;128905,7620;132715,3810" o:connectangles="0,0,0,0,0,0,0,0,0,0,0,0,0,0,0,0,0,0,0,0,0,0,0,0,0,0,0,0,0,0,0,0,0,0,0,0,0,0,0,0,0,0,0,0"/>
                      </v:shape>
                      <v:shape id="Freeform 241" o:spid="_x0000_s1261" style="position:absolute;left:4038;top:8324;width:1378;height:1296;visibility:visible;mso-wrap-style:square;v-text-anchor:top" coordsize="217,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cEA&#10;AADcAAAADwAAAGRycy9kb3ducmV2LnhtbESPX0vDQBDE34V+h2MLvtm7tv4psddSBKmvNvq+5LZJ&#10;MLcbcmsa/fSeIPg4zMxvmO1+ip0ZaUitsIflwoEhriS0XHt4K59vNmCSIgfshMnDFyXY72ZXWyyC&#10;XPiVxpPWJkM4FeihUe0La1PVUMS0kJ44e2cZImqWQ23DgJcMj51dOXdvI7acFxrs6amh6uP0GT0c&#10;y/aB3vvxDo+lyDc7XR9Evb+eT4dHMEqT/of/2i/Bw9rdwu+ZfATs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h5UHBAAAA3AAAAA8AAAAAAAAAAAAAAAAAmAIAAGRycy9kb3du&#10;cmV2LnhtbFBLBQYAAAAABAAEAPUAAACGAwAAAAA=&#10;" path="m2,48r,6l214,6,211,r-3,3l122,198r3,l2,48,,51,122,201r,3l125,204r,-3l128,201,214,6r-3,l214,3r3,l217,r-6,l,48r,3l2,48xe" fillcolor="black" stroked="f">
                        <v:path arrowok="t" o:connecttype="custom" o:connectlocs="1270,30480;1270,34290;135890,3810;133985,0;132080,1905;77470,125730;79375,125730;1270,30480;0,32385;77470,127635;77470,129540;79375,129540;79375,127635;81280,127635;135890,3810;133985,3810;135890,1905;137795,1905;137795,0;133985,0;0,30480;0,32385;1270,30480" o:connectangles="0,0,0,0,0,0,0,0,0,0,0,0,0,0,0,0,0,0,0,0,0,0,0"/>
                      </v:shape>
                      <v:shape id="Freeform 242" o:spid="_x0000_s1262" style="position:absolute;left:3562;top:8648;width:1327;height:1315;visibility:visible;mso-wrap-style:square;v-text-anchor:top" coordsize="20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y28UA&#10;AADcAAAADwAAAGRycy9kb3ducmV2LnhtbESPQWsCMRSE74X+h/AEbzWxailbo5SCYClY1FLo7XXz&#10;ulm6eVmS6K7+elMQehxm5htmvuxdI44UYu1Zw3ikQBCX3tRcafjYr+4eQcSEbLDxTBpOFGG5uL2Z&#10;Y2F8x1s67lIlMoRjgRpsSm0hZSwtOYwj3xJn78cHhynLUEkTsMtw18h7pR6kw5rzgsWWXiyVv7uD&#10;03D+DqsNVp30+7dp/HxVrT2/f2k9HPTPTyAS9ek/fG2vjYaJmsHfmXw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DLbxQAAANwAAAAPAAAAAAAAAAAAAAAAAJgCAABkcnMv&#10;ZG93bnJldi54bWxQSwUGAAAAAAQABAD1AAAAigMAAAAA&#10;" path="m104,l89,,86,3,75,3,72,6r-6,l63,9r-3,l57,12r-3,l54,15r-6,l45,18r-3,l42,21r-3,l39,24r-3,l36,27r-3,l33,30r-3,l27,33r,3l24,36r,3l21,39r,3l18,42r,3l15,48r,3l12,54r,3l9,60r,3l6,66r,6l3,75r,9l,87r,15l,120r3,3l3,132r3,3l6,141r3,3l9,147r3,3l12,153r3,3l15,159r3,3l18,165r3,l21,168r3,l24,171r3,l27,174r3,3l33,177r,3l36,180r,3l39,183r,3l42,186r,3l45,189r3,3l54,192r,3l57,195r3,3l63,198r3,3l72,201r3,3l86,204r3,3l104,207r15,l122,204r12,l137,201r6,l146,198r3,l152,195r3,l155,192r6,l164,189r3,l167,186r3,l170,183r3,l173,180r3,l176,177r3,l182,174r,-3l185,171r,-3l188,168r,-3l191,165r,-3l194,159r,-3l197,153r,-3l200,147r,-3l203,141r,-6l206,132r,-9l209,120r,-15l209,87r-3,-3l206,75r-3,-3l203,66r-3,-3l200,60r-3,-3l197,54r-3,-3l194,48r-3,-3l191,42r-3,l188,39r-3,l185,36r-3,l182,33r-3,-3l176,30r,-3l173,27r,-3l170,24r,-3l167,21r,-3l164,18r-3,-3l155,15r,-3l152,12,149,9r-3,l143,6r-6,l134,3r-12,l119,,104,xe" stroked="f">
                        <v:path arrowok="t" o:connecttype="custom" o:connectlocs="54610,1905;41910,3810;36195,7620;30480,9525;26670,13335;22860,15240;20955,19050;17145,22860;13335,24765;11430,28575;7620,34290;5715,40005;1905,47625;0,64770;1905,83820;5715,91440;7620,97155;11430,102870;13335,106680;17145,108585;20955,112395;22860,116205;26670,118110;30480,121920;36195,123825;41910,127635;54610,129540;75565,131445;86995,127635;94615,125730;98425,121920;106045,120015;107950,116205;111760,114300;115570,110490;117475,106680;121285,104775;123190,99060;127000,93345;128905,85725;132715,76200;130810,53340;128905,41910;125095,36195;123190,30480;119380,26670;117475,22860;113665,19050;109855,17145;107950,13335;104140,11430;98425,7620;92710,5715;85090,1905;66040,0" o:connectangles="0,0,0,0,0,0,0,0,0,0,0,0,0,0,0,0,0,0,0,0,0,0,0,0,0,0,0,0,0,0,0,0,0,0,0,0,0,0,0,0,0,0,0,0,0,0,0,0,0,0,0,0,0,0,0"/>
                      </v:shape>
                      <v:shape id="Freeform 243" o:spid="_x0000_s1263" style="position:absolute;left:3486;top:8572;width:1479;height:1467;visibility:visible;mso-wrap-style:square;v-text-anchor:top" coordsize="233,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8X8UA&#10;AADcAAAADwAAAGRycy9kb3ducmV2LnhtbESPQWsCMRSE74X+h/AEbzVrFSmrUaRUFPTSbYt4e25e&#10;k6Wbl3UTdf33TUHocZiZb5jZonO1uFAbKs8KhoMMBHHpdcVGwefH6ukFRIjIGmvPpOBGARbzx4cZ&#10;5tpf+Z0uRTQiQTjkqMDG2ORShtKSwzDwDXHyvn3rMCbZGqlbvCa4q+Vzlk2kw4rTgsWGXi2VP8XZ&#10;KfhaNaU5rYdv1vBhX41322K3PirV73XLKYhIXfwP39sbrWCUTe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jxfxQAAANwAAAAPAAAAAAAAAAAAAAAAAJgCAABkcnMv&#10;ZG93bnJldi54bWxQSwUGAAAAAAQABAD1AAAAigMAAAAA&#10;" path="m233,117r,-21l230,93r,-9l227,84r,-9l224,72r,-3l221,66r,-3l218,60r,-3l215,54r,-3l212,51r,-3l203,39r,-3l200,36r,-3l197,33r,-3l194,30r,-3l191,27r,-3l185,24r,-3l182,21r,-3l179,18r-3,-3l173,15r-3,-3l164,12r,-3l158,9,155,6r-6,l149,3r-12,l134,,98,,95,3,84,3r,3l78,6,75,9r-6,l69,12r-6,l60,15r-3,l54,18r-3,l51,21r-3,l48,24r-6,l42,27r-3,l39,30r-3,l36,33r-3,l33,36r-3,l30,39r-9,9l21,51r-3,l18,54r-3,3l15,60r-3,3l12,66,9,69r,3l6,75r,9l3,84r,9l,96r,39l3,138r,9l6,147r,9l9,159r,3l12,165r,3l15,171r,3l18,177r,3l21,180r,3l30,192r,3l33,195r,3l36,198r,3l39,201r,3l42,204r,3l48,207r,3l51,210r,3l54,213r3,3l60,216r3,3l69,219r,3l75,222r3,3l84,225r,3l95,228r3,3l134,231r3,-3l149,228r,-3l155,225r3,-3l164,222r,-3l170,219r3,-3l176,216r3,-3l182,213r,-3l185,210r,-3l191,207r,-3l194,204r,-3l197,201r,-3l200,198r,-3l203,195r,-3l212,183r,-3l215,180r,-3l218,174r,-3l221,168r,-3l224,162r,-3l227,156r,-9l230,147r,-9l233,135r,-18l209,117r,-18l206,96r,-9l203,87r,-9l200,78r,-6l197,72r,-3l194,66r,-3l191,63r,-3l188,60r,-3l182,51r,-3l179,48r-6,-6l170,42r,-3l164,39r,-3l161,36r-3,-3l155,33r-3,-3l146,30r,-3l134,27r-3,-3l101,24r-3,3l87,27r,3l81,30r-3,3l75,33r-3,3l69,36r,3l63,39r,3l60,42r-6,6l51,48r,3l45,57r,3l42,60r,3l39,63r,3l36,69r,3l33,72r,6l30,78r,9l27,87r,9l24,99r,33l27,135r,9l30,144r,9l33,153r,6l36,159r,3l39,165r,3l42,168r,3l45,171r,3l51,180r,3l54,183r6,6l63,189r,3l69,192r,3l72,195r3,3l78,198r3,3l87,201r,3l98,204r3,3l131,207r3,-3l146,204r,-3l152,201r3,-3l158,198r3,-3l164,195r,-3l170,192r,-3l173,189r6,-6l182,183r,-3l188,174r,-3l191,171r,-3l194,168r,-3l197,162r,-3l200,159r,-6l203,153r,-9l206,144r,-9l209,132r,-15l233,117xe" fillcolor="black" stroked="f">
                        <v:path arrowok="t" o:connecttype="custom" o:connectlocs="144145,53340;140335,40005;134620,32385;127000,20955;121285,17145;115570,11430;104140,7620;94615,1905;53340,1905;43815,7620;32385,11430;26670,17145;20955,20955;13335,32385;7620,40005;3810,53340;1905,87630;5715,102870;11430,112395;19050,123825;24765,127635;30480,133350;38100,137160;49530,142875;85090,146685;100330,140970;111760,137160;117475,131445;125095,127635;128905,121920;138430,110490;142240,100965;147955,85725;130810,55245;125095,45720;121285,38100;113665,30480;104140,22860;92710,19050;62230,17145;47625,20955;40005,26670;28575,36195;24765,41910;19050,49530;15240,83820;20955,97155;24765,106680;32385,114300;40005,121920;49530,125730;64135,131445;96520,127635;104140,121920;115570,116205;121285,106680;127000,100965;130810,85725" o:connectangles="0,0,0,0,0,0,0,0,0,0,0,0,0,0,0,0,0,0,0,0,0,0,0,0,0,0,0,0,0,0,0,0,0,0,0,0,0,0,0,0,0,0,0,0,0,0,0,0,0,0,0,0,0,0,0,0,0,0"/>
                      </v:shape>
                      <v:shape id="Freeform 244" o:spid="_x0000_s1264" style="position:absolute;left:2673;top:9258;width:1606;height:1314;visibility:visible;mso-wrap-style:square;v-text-anchor:top" coordsize="253,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u0pMQA&#10;AADcAAAADwAAAGRycy9kb3ducmV2LnhtbESP0WrCQBRE3wv+w3IFX0rdVcFq6hqCpFB9a/QDLtnb&#10;JDR7N2RXk/r13ULBx2FmzjC7dLStuFHvG8caFnMFgrh0puFKw+X8/rIB4QOywdYxafghD+l+8rTD&#10;xLiBP+lWhEpECPsENdQhdImUvqzJop+7jjh6X663GKLsK2l6HCLctnKp1FpabDgu1NjRoabyu7ha&#10;DXTc2Hy1DkX2vL1v75Sr5emotJ5Nx+wNRKAxPML/7Q+jYaVe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tKTEAAAA3AAAAA8AAAAAAAAAAAAAAAAAmAIAAGRycy9k&#10;b3ducmV2LnhtbFBLBQYAAAAABAAEAPUAAACJAwAAAAA=&#10;" path="m247,15r6,-6l253,6,247,r-9,l3,189,,192r,9l3,204r3,l6,207r3,l12,204,247,15xe" fillcolor="black" stroked="f">
                        <v:path arrowok="t" o:connecttype="custom" o:connectlocs="156845,9525;160655,5715;160655,3810;156845,0;151130,0;1905,120015;0,121920;0,127635;1905,129540;3810,129540;3810,131445;5715,131445;7620,129540;156845,9525" o:connectangles="0,0,0,0,0,0,0,0,0,0,0,0,0,0"/>
                      </v:shape>
                      <v:shape id="Freeform 245" o:spid="_x0000_s1265" style="position:absolute;left:13411;top:6330;width:1613;height:1601;visibility:visible;mso-wrap-style:square;v-text-anchor:top" coordsize="254,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ET78A&#10;AADcAAAADwAAAGRycy9kb3ducmV2LnhtbERPTYvCMBC9L+x/CLPgbZuugkg1iggLBQ9i1fvQTJNi&#10;MylN1OqvN4eFPT7e92ozuk7caQitZwU/WQ6CuPa6ZaPgfPr9XoAIEVlj55kUPCnAZv35scJC+wcf&#10;6V5FI1IIhwIV2Bj7QspQW3IYMt8TJ67xg8OY4GCkHvCRwl0np3k+lw5bTg0We9pZqq/VzSlw9W4/&#10;HgxN569L0xxNWdrq5JWafI3bJYhIY/wX/7lLrWCWp7XpTDoC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DgRPvwAAANwAAAAPAAAAAAAAAAAAAAAAAJgCAABkcnMvZG93bnJl&#10;di54bWxQSwUGAAAAAAQABAD1AAAAhAMAAAAA&#10;" path="m248,r,3l242,3r,3l236,6r,3l230,9r,3l224,12r,3l218,15r,3l212,18r,3l206,21r,3l200,24r,3l194,27r,3l188,30r,3l182,33r,3l176,36r,3l170,39r,3l165,42r,3l159,45r,3l153,48r,3l147,51r,3l141,54r,3l135,57r,3l129,60r,3l123,66r-6,3l111,72r-6,3l99,78r-6,3l87,84r-6,3l75,90r-6,3l63,96r-6,3l51,102r-6,3l39,108r-6,3l27,114r-6,3l15,120r-6,3l3,126r-3,l,129r6,l6,132r6,l12,135r6,l18,138r6,l24,141r6,l30,144r6,l36,147r6,l42,150r6,l48,153r6,l54,156r6,l60,159r6,l66,162r6,l72,165r6,l78,168r6,l84,171r6,l90,174r6,l96,177r6,l102,180r6,l108,183r6,l114,186r6,l120,189r9,l129,192r6,l135,195r6,l141,198r6,l147,201r6,l153,204r6,l159,207r6,l165,210r5,l170,213r6,l176,216r6,l182,219r6,l188,222r6,l194,225r6,l200,228r6,l206,231r6,l212,234r6,l218,237r6,l224,240r6,l230,243r6,l236,246r6,l242,249r6,l248,252r6,l254,r-6,xe" fillcolor="black" stroked="f">
                        <v:path arrowok="t" o:connecttype="custom" o:connectlocs="153670,1905;149860,5715;142240,7620;138430,11430;130810,13335;127000,17145;119380,19050;115570,22860;107950,24765;104775,28575;97155,30480;93345,34290;85725,36195;81915,40005;70485,45720;59055,51435;47625,57150;36195,62865;24765,68580;13335,74295;1905,80010;3810,81915;7620,85725;15240,87630;19050,91440;26670,93345;30480,97155;38100,99060;41910,102870;49530,104775;53340,108585;60960,110490;64770,114300;72390,116205;76200,120015;85725,121920;89535,125730;97155,127635;100965,131445;107950,133350;111760,137160;119380,139065;123190,142875;130810,144780;134620,148590;142240,150495;146050,154305;153670,156210;157480,160020;157480,0" o:connectangles="0,0,0,0,0,0,0,0,0,0,0,0,0,0,0,0,0,0,0,0,0,0,0,0,0,0,0,0,0,0,0,0,0,0,0,0,0,0,0,0,0,0,0,0,0,0,0,0,0,0"/>
                      </v:shape>
                      <v:shape id="Freeform 246" o:spid="_x0000_s1266" style="position:absolute;left:13392;top:6292;width:1651;height:1658;visibility:visible;mso-wrap-style:square;v-text-anchor:top" coordsize="260,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ApsUA&#10;AADcAAAADwAAAGRycy9kb3ducmV2LnhtbESPQWsCMRSE70L/Q3iF3jSr0qJbo4jaIj0Irh709ti8&#10;7i4mL8sm6vrvjSB4HGbmG2Yya60RF2p85VhBv5eAIM6drrhQsN/9dEcgfEDWaByTght5mE3fOhNM&#10;tbvyli5ZKESEsE9RQRlCnUrp85Is+p6riaP37xqLIcqmkLrBa4RbIwdJ8iUtVhwXSqxpUVJ+ys5W&#10;wfG8Wv9+Hm5/vF0O3LDOzMZlRqmP93b+DSJQG17hZ3utFQyTMTz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ECmxQAAANwAAAAPAAAAAAAAAAAAAAAAAJgCAABkcnMv&#10;ZG93bnJldi54bWxQSwUGAAAAAAQABAD1AAAAigMAAAAA&#10;" path="m254,258r3,-3l3,129r,6l257,6,254,3r,255l260,258,260,3r,-3l254,,,129r,6l254,261r3,l257,258r3,l254,258xe" fillcolor="black" stroked="f">
                        <v:path arrowok="t" o:connecttype="custom" o:connectlocs="161290,163830;163195,161925;1905,81915;1905,85725;163195,3810;161290,1905;161290,163830;165100,163830;165100,1905;165100,0;161290,0;0,81915;0,85725;161290,165735;163195,165735;163195,163830;165100,163830;161290,163830" o:connectangles="0,0,0,0,0,0,0,0,0,0,0,0,0,0,0,0,0,0"/>
                      </v:shape>
                      <v:shape id="Freeform 247" o:spid="_x0000_s1267" style="position:absolute;left:14757;top:6311;width:552;height:1620;visibility:visible;mso-wrap-style:square;v-text-anchor:top" coordsize="8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2sUA&#10;AADcAAAADwAAAGRycy9kb3ducmV2LnhtbESP3W7CMAxG75F4h8iTdoNGCtN+1BFQQZo0cbXCHsBq&#10;vLRb45QmQHl7fIHEpfX5Oz5erAbfqhP1sQlsYDbNQBFXwTbsDPzsP5/eQcWEbLENTAYuFGG1HI8W&#10;mNtw5pJOu+SUQDjmaKBOqcu1jlVNHuM0dMSS/YbeY5Kxd9r2eBa4b/U8y161x4blQo0dbWqq/ndH&#10;Lxrrw7osyF72L2/z79T8FW6ydcY8PgzFB6hEQ7ov39pf1sDzTPTlGSGA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i7axQAAANwAAAAPAAAAAAAAAAAAAAAAAJgCAABkcnMv&#10;ZG93bnJldi54bWxQSwUGAAAAAAQABAD1AAAAigMAAAAA&#10;" path="m42,l36,r,3l30,3r,3l27,6r,3l24,12r,3l21,15r,3l18,21r,3l15,27r,6l12,33r,9l9,42r,12l6,57r,12l3,72r,18l,93r,33l,162r3,3l3,183r3,3l6,198r3,3l9,213r3,l12,222r3,l15,228r3,3l18,234r3,3l21,240r3,l24,243r3,3l27,249r3,l30,252r6,l36,255r6,l51,255r,-3l57,252r,-3l60,249r,-3l63,243r,-3l66,240r,-3l69,234r,-3l72,228r,-6l75,222r,-9l78,213r,-12l81,198r,-12l84,183r,-18l87,162r,-33l87,93,84,90r,-18l81,69r,-12l78,54r,-12l75,42r,-9l72,33r,-6l69,24r,-3l66,18r,-3l63,15r,-3l60,9r,-3l57,6r,-3l51,3,51,,42,xe" stroked="f">
                        <v:path arrowok="t" o:connecttype="custom" o:connectlocs="22860,0;19050,1905;17145,3810;15240,7620;13335,9525;11430,13335;9525,17145;7620,20955;5715,26670;3810,36195;1905,45720;0,59055;0,102870;1905,116205;3810,125730;5715,135255;7620,140970;9525,144780;11430,148590;13335,152400;15240,154305;17145,158115;19050,160020;22860,161925;32385,161925;36195,160020;38100,158115;40005,154305;41910,152400;43815,148590;45720,144780;47625,140970;49530,135255;51435,125730;53340,116205;55245,102870;55245,59055;53340,45720;51435,36195;49530,26670;47625,20955;45720,17145;43815,13335;41910,9525;40005,7620;38100,3810;36195,1905;32385,0" o:connectangles="0,0,0,0,0,0,0,0,0,0,0,0,0,0,0,0,0,0,0,0,0,0,0,0,0,0,0,0,0,0,0,0,0,0,0,0,0,0,0,0,0,0,0,0,0,0,0,0"/>
                      </v:shape>
                      <v:shape id="Freeform 248" o:spid="_x0000_s1268" style="position:absolute;left:14700;top:6254;width:667;height:1747;visibility:visible;mso-wrap-style:square;v-text-anchor:top" coordsize="105,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pecQA&#10;AADcAAAADwAAAGRycy9kb3ducmV2LnhtbESP3WrCQBSE7wu+w3KE3tVNUixp6ioi/vSmF9o+wCF7&#10;TILZsyF71OjTu4VCL4eZ+YaZLQbXqgv1ofFsIJ0koIhLbxuuDPx8b15yUEGQLbaeycCNAizmo6cZ&#10;FtZfeU+Xg1QqQjgUaKAW6QqtQ1mTwzDxHXH0jr53KFH2lbY9XiPctTpLkjftsOG4UGNHq5rK0+Hs&#10;DExtCOmQy24l2fbrds/ed+vcGvM8HpYfoIQG+Q//tT+tgdc0hd8z8Qj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KXnEAAAA3AAAAA8AAAAAAAAAAAAAAAAAmAIAAGRycy9k&#10;b3ducmV2LnhtbFBLBQYAAAAABAAEAPUAAACJAwAAAAA=&#10;" path="m105,138r,-30l102,105r,-24l99,81r,-15l96,66r,-12l93,54r,-9l90,45r,-9l87,36r,-6l84,30r,-6l81,21r,-3l78,18r,-3l75,15r,-3l69,6r-3,l66,3r-3,l60,,45,,42,3r-3,l39,6r-3,l30,12r,3l27,15r,3l21,24r,6l18,30r,6l15,36r,9l12,45r,9l9,54r,12l6,66r,15l3,81r,24l,108r,60l3,171r,24l6,195r,15l9,210r,12l12,222r,9l15,231r,9l18,240r,6l21,246r,6l27,258r,3l30,261r,3l36,270r3,l39,272r3,l45,275r15,l63,272r3,l66,270r3,l75,264r,-3l78,261r,-3l81,258r,-3l84,252r,-6l87,246r,-6l90,240r,-9l93,231r,-9l96,222r,-12l99,210r,-15l102,195r,-24l105,168r,-30l84,138r,-36l81,99r,-21l78,75r,-15l75,60r,-9l72,48r,-6l69,39r,-6l66,33r,-3l63,27r,-3l60,24r,-3l45,21r,3l42,24r,3l39,30r,3l36,33r,6l33,42r,6l30,51r,9l27,60r,15l24,78r,21l21,102r,72l24,177r,21l27,201r,15l30,216r,9l33,228r,6l36,237r,6l39,243r,3l42,249r,3l45,252r,3l60,255r,-3l63,252r,-3l66,246r,-3l69,243r,-6l72,234r,-6l75,225r,-9l78,216r,-15l81,198r,-21l84,174r,-36l105,138xe" fillcolor="black" stroked="f">
                        <v:path arrowok="t" o:connecttype="custom" o:connectlocs="64770,66675;62865,41910;59055,34290;57150,22860;53340,19050;51435,11430;47625,9525;41910,3810;38100,0;24765,1905;19050,7620;17145,11430;11430,19050;9525,28575;5715,34290;3810,51435;0,68580;1905,123825;5715,133350;7620,146685;11430,152400;13335,160020;19050,165735;24765,171450;28575,174625;41910,172720;47625,167640;49530,163830;53340,160020;55245,152400;59055,146685;60960,133350;64770,123825;66675,87630;51435,62865;49530,38100;45720,30480;43815,20955;40005,17145;38100,13335;26670,15240;24765,20955;20955,26670;19050,38100;15240,49530;13335,110490;17145,127635;19050,142875;22860,150495;24765,156210;28575,160020;38100,160020;41910,156210;43815,150495;47625,142875;49530,127635;53340,110490" o:connectangles="0,0,0,0,0,0,0,0,0,0,0,0,0,0,0,0,0,0,0,0,0,0,0,0,0,0,0,0,0,0,0,0,0,0,0,0,0,0,0,0,0,0,0,0,0,0,0,0,0,0,0,0,0,0,0,0,0"/>
                      </v:shape>
                      <v:shape id="Freeform 249" o:spid="_x0000_s1269" style="position:absolute;left:14966;top:7073;width:2274;height:115;visibility:visible;mso-wrap-style:square;v-text-anchor:top" coordsize="35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LhcQA&#10;AADcAAAADwAAAGRycy9kb3ducmV2LnhtbESPQWuDQBSE74H8h+UVektWE5BiXaWEBAKBYm3J+eG+&#10;qui+FXcTbX99t1DocZiZb5isWMwg7jS5zrKCeBuBIK6t7rhR8PF+2jyBcB5Z42CZFHyRgyJfrzJM&#10;tZ35je6Vb0SAsEtRQev9mErp6pYMuq0diYP3aSeDPsipkXrCOcDNIHdRlEiDHYeFFkc6tFT31c0o&#10;mI9NfPnuX8vE2CQekvJ66Q5XpR4flpdnEJ4W/x/+a5+1gn28g98z4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C4XEAAAA3AAAAA8AAAAAAAAAAAAAAAAAmAIAAGRycy9k&#10;b3ducmV2LnhtbFBLBQYAAAAABAAEAPUAAACJAwAAAAA=&#10;" path="m9,l3,r,3l,3r,9l6,18r343,l352,15r3,l355,12r3,-3l358,6,352,r-3,l9,xe" fillcolor="black" stroked="f">
                        <v:path arrowok="t" o:connecttype="custom" o:connectlocs="5715,0;1905,0;1905,1905;0,1905;0,7620;3810,11430;221615,11430;223520,9525;225425,9525;225425,7620;227330,5715;227330,3810;223520,0;221615,0;5715,0" o:connectangles="0,0,0,0,0,0,0,0,0,0,0,0,0,0,0"/>
                      </v:shape>
                      <v:oval id="Oval 250" o:spid="_x0000_s1270" style="position:absolute;left:13411;top:5905;width:2349;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PpcQA&#10;AADcAAAADwAAAGRycy9kb3ducmV2LnhtbESPQWvCQBSE7wX/w/IK3uomXZSSuooogj30YNreH9ln&#10;Esy+DdnXmP77bqHgcZiZb5j1dvKdGmmIbWAL+SIDRVwF13Jt4fPj+PQCKgqywy4wWfihCNvN7GGN&#10;hQs3PtNYSq0ShGOBFhqRvtA6Vg15jIvQEyfvEgaPkuRQazfgLcF9p5+zbKU9tpwWGuxp31B1Lb+9&#10;hUO9K1ejNrI0l8NJltev9zeTWzt/nHavoIQmuYf/2ydnweQG/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uD6XEAAAA3AAAAA8AAAAAAAAAAAAAAAAAmAIAAGRycy9k&#10;b3ducmV2LnhtbFBLBQYAAAAABAAEAPUAAACJAwAAAAA=&#10;"/>
                      <v:oval id="Oval 251" o:spid="_x0000_s1271" style="position:absolute;left:10515;top:9029;width:2350;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X0cQA&#10;AADcAAAADwAAAGRycy9kb3ducmV2LnhtbESPQWvCQBSE74X+h+UVvNVNTBWJriJKwR56aNT7I/tM&#10;gtm3Ifsa47/vFgo9DjPzDbPejq5VA/Wh8WwgnSagiEtvG64MnE/vr0tQQZAttp7JwIMCbDfPT2vM&#10;rb/zFw2FVCpCOORooBbpcq1DWZPDMPUdcfSuvncoUfaVtj3eI9y1epYkC+2w4bhQY0f7mspb8e0M&#10;HKpdsRh0JvPsejjK/Hb5/MhSYyYv424FSmiU//Bf+2gNZO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Hl9HEAAAA3AAAAA8AAAAAAAAAAAAAAAAAmAIAAGRycy9k&#10;b3ducmV2LnhtbFBLBQYAAAAABAAEAPUAAACJAwAAAAA=&#10;"/>
                      <v:shapetype id="_x0000_t32" coordsize="21600,21600" o:spt="32" o:oned="t" path="m,l21600,21600e" filled="f">
                        <v:path arrowok="t" fillok="f" o:connecttype="none"/>
                        <o:lock v:ext="edit" shapetype="t"/>
                      </v:shapetype>
                      <v:shape id="AutoShape 252" o:spid="_x0000_s1272" type="#_x0000_t32" style="position:absolute;left:6800;top:5645;width:500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oval id="Oval 253" o:spid="_x0000_s1273" style="position:absolute;left:5740;top:7626;width:2349;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oval id="Oval 254" o:spid="_x0000_s1274" style="position:absolute;left:3219;top:7759;width:2349;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JpsQA&#10;AADcAAAADwAAAGRycy9kb3ducmV2LnhtbESPQWvCQBSE70L/w/IKvekmBm1JXUUqBXvowdjeH9ln&#10;Esy+DdlnjP/eLRQ8DjPzDbPajK5VA/Wh8WwgnSWgiEtvG64M/Bw/p2+ggiBbbD2TgRsF2KyfJivM&#10;rb/ygYZCKhUhHHI0UIt0udahrMlhmPmOOHon3zuUKPtK2x6vEe5aPU+SpXbYcFyosaOPmspzcXEG&#10;dtW2WA46k0V22u1lcf79/spSY16ex+07KKFRHuH/9t4ayNJX+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VCabEAAAA3AAAAA8AAAAAAAAAAAAAAAAAmAIAAGRycy9k&#10;b3ducmV2LnhtbFBLBQYAAAAABAAEAPUAAACJAwAAAAA=&#10;"/>
                      <v:oval id="Oval 255" o:spid="_x0000_s1275" style="position:absolute;top:8743;width:2349;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d1MAA&#10;AADcAAAADwAAAGRycy9kb3ducmV2LnhtbERPTWvCQBC9C/6HZYTedBODUqKriFKwBw+N9T5kxySY&#10;nQ3ZaUz/ffcg9Ph439v96Fo1UB8azwbSRQKKuPS24crA9/Vj/g4qCLLF1jMZ+KUA+910ssXc+id/&#10;0VBIpWIIhxwN1CJdrnUoa3IYFr4jjtzd9w4lwr7StsdnDHetXibJWjtsODbU2NGxpvJR/DgDp+pQ&#10;rAedySq7n86yetwun1lqzNtsPGxACY3yL365z9ZAlsa18Uw8Anr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qd1MAAAADcAAAADwAAAAAAAAAAAAAAAACYAgAAZHJzL2Rvd25y&#10;ZXYueG1sUEsFBgAAAAAEAAQA9QAAAIUDAAAAAA==&#10;"/>
                      <w10:anchorlock/>
                    </v:group>
                  </w:pict>
                </mc:Fallback>
              </mc:AlternateContent>
            </w:r>
          </w:p>
        </w:tc>
        <w:tc>
          <w:tcPr>
            <w:tcW w:w="4889" w:type="dxa"/>
            <w:vAlign w:val="center"/>
          </w:tcPr>
          <w:p w:rsidR="00250735" w:rsidRDefault="00250735" w:rsidP="00250735">
            <w:r>
              <w:t xml:space="preserve">La liaison plane étant réalisée (points 1, 2, 3) comme détaillée précédemment, il faut y ajouter une liaison </w:t>
            </w:r>
            <w:r w:rsidRPr="00250735">
              <w:t>linéaire annulaire</w:t>
            </w:r>
            <w:r>
              <w:t xml:space="preserve"> ou deux liaisons </w:t>
            </w:r>
            <w:r w:rsidRPr="00250735">
              <w:t>sphère-plan</w:t>
            </w:r>
            <w:r>
              <w:t xml:space="preserve"> d'axes concourants (4 et 5).</w:t>
            </w:r>
          </w:p>
          <w:p w:rsidR="00250735" w:rsidRDefault="00250735" w:rsidP="00250735"/>
        </w:tc>
      </w:tr>
    </w:tbl>
    <w:p w:rsidR="00250735" w:rsidRDefault="00250735" w:rsidP="00250735"/>
    <w:p w:rsidR="00250735" w:rsidRDefault="00250735" w:rsidP="00250735">
      <w:pPr>
        <w:pStyle w:val="Para"/>
        <w:numPr>
          <w:ilvl w:val="0"/>
          <w:numId w:val="33"/>
        </w:numPr>
      </w:pPr>
      <w:bookmarkStart w:id="18" w:name="_Toc504031550"/>
      <w:bookmarkStart w:id="19" w:name="_Toc371256778"/>
      <w:r>
        <w:t>Exemples de réalisation</w:t>
      </w:r>
      <w:bookmarkEnd w:id="18"/>
      <w:bookmarkEnd w:id="19"/>
    </w:p>
    <w:tbl>
      <w:tblPr>
        <w:tblW w:w="0" w:type="auto"/>
        <w:tblLook w:val="01E0" w:firstRow="1" w:lastRow="1" w:firstColumn="1" w:lastColumn="1" w:noHBand="0" w:noVBand="0"/>
      </w:tblPr>
      <w:tblGrid>
        <w:gridCol w:w="4889"/>
        <w:gridCol w:w="4889"/>
      </w:tblGrid>
      <w:tr w:rsidR="00250735" w:rsidTr="00250735">
        <w:tc>
          <w:tcPr>
            <w:tcW w:w="4889" w:type="dxa"/>
            <w:vAlign w:val="center"/>
          </w:tcPr>
          <w:p w:rsidR="00250735" w:rsidRDefault="00250735" w:rsidP="00250735">
            <w:pPr>
              <w:jc w:val="center"/>
            </w:pPr>
            <w:r>
              <w:rPr>
                <w:noProof/>
                <w:lang w:eastAsia="fr-FR"/>
              </w:rPr>
              <w:lastRenderedPageBreak/>
              <w:drawing>
                <wp:inline distT="0" distB="0" distL="0" distR="0" wp14:anchorId="78EBEA6E" wp14:editId="0D8D7CE5">
                  <wp:extent cx="1494790" cy="1206178"/>
                  <wp:effectExtent l="19050" t="0" r="0" b="0"/>
                  <wp:docPr id="13" name="Image 13"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vot"/>
                          <pic:cNvPicPr>
                            <a:picLocks noChangeAspect="1" noChangeArrowheads="1"/>
                          </pic:cNvPicPr>
                        </pic:nvPicPr>
                        <pic:blipFill>
                          <a:blip r:embed="rId26" cstate="print">
                            <a:lum bright="10000"/>
                          </a:blip>
                          <a:srcRect/>
                          <a:stretch>
                            <a:fillRect/>
                          </a:stretch>
                        </pic:blipFill>
                        <pic:spPr bwMode="auto">
                          <a:xfrm>
                            <a:off x="0" y="0"/>
                            <a:ext cx="1496596" cy="1207635"/>
                          </a:xfrm>
                          <a:prstGeom prst="rect">
                            <a:avLst/>
                          </a:prstGeom>
                          <a:noFill/>
                          <a:ln w="9525">
                            <a:noFill/>
                            <a:miter lim="800000"/>
                            <a:headEnd/>
                            <a:tailEnd/>
                          </a:ln>
                        </pic:spPr>
                      </pic:pic>
                    </a:graphicData>
                  </a:graphic>
                </wp:inline>
              </w:drawing>
            </w:r>
          </w:p>
        </w:tc>
        <w:tc>
          <w:tcPr>
            <w:tcW w:w="4889" w:type="dxa"/>
            <w:vAlign w:val="center"/>
          </w:tcPr>
          <w:p w:rsidR="00250735" w:rsidRDefault="00250735" w:rsidP="00250735">
            <w:pPr>
              <w:jc w:val="center"/>
            </w:pPr>
            <w:r>
              <w:rPr>
                <w:noProof/>
                <w:lang w:eastAsia="fr-FR"/>
              </w:rPr>
              <w:drawing>
                <wp:inline distT="0" distB="0" distL="0" distR="0" wp14:anchorId="07FD0522" wp14:editId="10BA95B6">
                  <wp:extent cx="1586230" cy="1275881"/>
                  <wp:effectExtent l="19050" t="0" r="0" b="0"/>
                  <wp:docPr id="14" name="Image 14"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vot"/>
                          <pic:cNvPicPr>
                            <a:picLocks noChangeAspect="1" noChangeArrowheads="1"/>
                          </pic:cNvPicPr>
                        </pic:nvPicPr>
                        <pic:blipFill>
                          <a:blip r:embed="rId27" cstate="print"/>
                          <a:srcRect/>
                          <a:stretch>
                            <a:fillRect/>
                          </a:stretch>
                        </pic:blipFill>
                        <pic:spPr bwMode="auto">
                          <a:xfrm>
                            <a:off x="0" y="0"/>
                            <a:ext cx="1586690" cy="1276251"/>
                          </a:xfrm>
                          <a:prstGeom prst="rect">
                            <a:avLst/>
                          </a:prstGeom>
                          <a:noFill/>
                          <a:ln w="9525">
                            <a:noFill/>
                            <a:miter lim="800000"/>
                            <a:headEnd/>
                            <a:tailEnd/>
                          </a:ln>
                        </pic:spPr>
                      </pic:pic>
                    </a:graphicData>
                  </a:graphic>
                </wp:inline>
              </w:drawing>
            </w:r>
          </w:p>
        </w:tc>
      </w:tr>
    </w:tbl>
    <w:p w:rsidR="00250735" w:rsidRDefault="00250735" w:rsidP="00250735">
      <w:pPr>
        <w:tabs>
          <w:tab w:val="left" w:pos="1340"/>
        </w:tabs>
      </w:pPr>
      <w:r>
        <w:tab/>
      </w:r>
    </w:p>
    <w:p w:rsidR="00250735" w:rsidRPr="0057169D" w:rsidRDefault="00250735" w:rsidP="00250735">
      <w:pPr>
        <w:ind w:firstLine="142"/>
        <w:jc w:val="center"/>
      </w:pPr>
      <w:r>
        <w:rPr>
          <w:noProof/>
          <w:lang w:eastAsia="fr-FR"/>
        </w:rPr>
        <mc:AlternateContent>
          <mc:Choice Requires="wpc">
            <w:drawing>
              <wp:inline distT="0" distB="0" distL="0" distR="0">
                <wp:extent cx="3915410" cy="2206625"/>
                <wp:effectExtent l="0" t="10795" r="0" b="1905"/>
                <wp:docPr id="1967" name="Zone de dessin 19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20" name="Group 258"/>
                        <wpg:cNvGrpSpPr>
                          <a:grpSpLocks/>
                        </wpg:cNvGrpSpPr>
                        <wpg:grpSpPr bwMode="auto">
                          <a:xfrm>
                            <a:off x="0" y="1509854"/>
                            <a:ext cx="1590756" cy="694001"/>
                            <a:chOff x="-5" y="2726"/>
                            <a:chExt cx="2872" cy="1253"/>
                          </a:xfrm>
                        </wpg:grpSpPr>
                        <wps:wsp>
                          <wps:cNvPr id="321" name="Freeform 259"/>
                          <wps:cNvSpPr>
                            <a:spLocks/>
                          </wps:cNvSpPr>
                          <wps:spPr bwMode="auto">
                            <a:xfrm>
                              <a:off x="14" y="2726"/>
                              <a:ext cx="2843" cy="461"/>
                            </a:xfrm>
                            <a:custGeom>
                              <a:avLst/>
                              <a:gdLst>
                                <a:gd name="T0" fmla="*/ 0 w 2843"/>
                                <a:gd name="T1" fmla="*/ 346 h 461"/>
                                <a:gd name="T2" fmla="*/ 15 w 2843"/>
                                <a:gd name="T3" fmla="*/ 351 h 461"/>
                                <a:gd name="T4" fmla="*/ 48 w 2843"/>
                                <a:gd name="T5" fmla="*/ 360 h 461"/>
                                <a:gd name="T6" fmla="*/ 63 w 2843"/>
                                <a:gd name="T7" fmla="*/ 365 h 461"/>
                                <a:gd name="T8" fmla="*/ 96 w 2843"/>
                                <a:gd name="T9" fmla="*/ 375 h 461"/>
                                <a:gd name="T10" fmla="*/ 130 w 2843"/>
                                <a:gd name="T11" fmla="*/ 384 h 461"/>
                                <a:gd name="T12" fmla="*/ 154 w 2843"/>
                                <a:gd name="T13" fmla="*/ 389 h 461"/>
                                <a:gd name="T14" fmla="*/ 173 w 2843"/>
                                <a:gd name="T15" fmla="*/ 394 h 461"/>
                                <a:gd name="T16" fmla="*/ 192 w 2843"/>
                                <a:gd name="T17" fmla="*/ 399 h 461"/>
                                <a:gd name="T18" fmla="*/ 212 w 2843"/>
                                <a:gd name="T19" fmla="*/ 404 h 461"/>
                                <a:gd name="T20" fmla="*/ 245 w 2843"/>
                                <a:gd name="T21" fmla="*/ 413 h 461"/>
                                <a:gd name="T22" fmla="*/ 265 w 2843"/>
                                <a:gd name="T23" fmla="*/ 418 h 461"/>
                                <a:gd name="T24" fmla="*/ 303 w 2843"/>
                                <a:gd name="T25" fmla="*/ 423 h 461"/>
                                <a:gd name="T26" fmla="*/ 327 w 2843"/>
                                <a:gd name="T27" fmla="*/ 428 h 461"/>
                                <a:gd name="T28" fmla="*/ 351 w 2843"/>
                                <a:gd name="T29" fmla="*/ 432 h 461"/>
                                <a:gd name="T30" fmla="*/ 404 w 2843"/>
                                <a:gd name="T31" fmla="*/ 442 h 461"/>
                                <a:gd name="T32" fmla="*/ 447 w 2843"/>
                                <a:gd name="T33" fmla="*/ 447 h 461"/>
                                <a:gd name="T34" fmla="*/ 509 w 2843"/>
                                <a:gd name="T35" fmla="*/ 456 h 461"/>
                                <a:gd name="T36" fmla="*/ 543 w 2843"/>
                                <a:gd name="T37" fmla="*/ 461 h 461"/>
                                <a:gd name="T38" fmla="*/ 1864 w 2843"/>
                                <a:gd name="T39" fmla="*/ 456 h 461"/>
                                <a:gd name="T40" fmla="*/ 1950 w 2843"/>
                                <a:gd name="T41" fmla="*/ 447 h 461"/>
                                <a:gd name="T42" fmla="*/ 2037 w 2843"/>
                                <a:gd name="T43" fmla="*/ 442 h 461"/>
                                <a:gd name="T44" fmla="*/ 2113 w 2843"/>
                                <a:gd name="T45" fmla="*/ 437 h 461"/>
                                <a:gd name="T46" fmla="*/ 2147 w 2843"/>
                                <a:gd name="T47" fmla="*/ 432 h 461"/>
                                <a:gd name="T48" fmla="*/ 2219 w 2843"/>
                                <a:gd name="T49" fmla="*/ 428 h 461"/>
                                <a:gd name="T50" fmla="*/ 2305 w 2843"/>
                                <a:gd name="T51" fmla="*/ 418 h 461"/>
                                <a:gd name="T52" fmla="*/ 2387 w 2843"/>
                                <a:gd name="T53" fmla="*/ 413 h 461"/>
                                <a:gd name="T54" fmla="*/ 2464 w 2843"/>
                                <a:gd name="T55" fmla="*/ 404 h 461"/>
                                <a:gd name="T56" fmla="*/ 2531 w 2843"/>
                                <a:gd name="T57" fmla="*/ 399 h 461"/>
                                <a:gd name="T58" fmla="*/ 2589 w 2843"/>
                                <a:gd name="T59" fmla="*/ 389 h 461"/>
                                <a:gd name="T60" fmla="*/ 2637 w 2843"/>
                                <a:gd name="T61" fmla="*/ 384 h 461"/>
                                <a:gd name="T62" fmla="*/ 2685 w 2843"/>
                                <a:gd name="T63" fmla="*/ 375 h 461"/>
                                <a:gd name="T64" fmla="*/ 2728 w 2843"/>
                                <a:gd name="T65" fmla="*/ 370 h 461"/>
                                <a:gd name="T66" fmla="*/ 2766 w 2843"/>
                                <a:gd name="T67" fmla="*/ 360 h 461"/>
                                <a:gd name="T68" fmla="*/ 2800 w 2843"/>
                                <a:gd name="T69" fmla="*/ 356 h 461"/>
                                <a:gd name="T70" fmla="*/ 2829 w 2843"/>
                                <a:gd name="T71" fmla="*/ 346 h 461"/>
                                <a:gd name="T72" fmla="*/ 2843 w 2843"/>
                                <a:gd name="T73" fmla="*/ 0 h 461"/>
                                <a:gd name="T74" fmla="*/ 2267 w 2843"/>
                                <a:gd name="T75" fmla="*/ 236 h 461"/>
                                <a:gd name="T76" fmla="*/ 2325 w 2843"/>
                                <a:gd name="T77" fmla="*/ 341 h 461"/>
                                <a:gd name="T78" fmla="*/ 457 w 2843"/>
                                <a:gd name="T79" fmla="*/ 236 h 461"/>
                                <a:gd name="T80" fmla="*/ 572 w 2843"/>
                                <a:gd name="T81"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843" h="461">
                                  <a:moveTo>
                                    <a:pt x="0" y="0"/>
                                  </a:moveTo>
                                  <a:lnTo>
                                    <a:pt x="0" y="346"/>
                                  </a:lnTo>
                                  <a:lnTo>
                                    <a:pt x="15" y="346"/>
                                  </a:lnTo>
                                  <a:lnTo>
                                    <a:pt x="15" y="351"/>
                                  </a:lnTo>
                                  <a:lnTo>
                                    <a:pt x="48" y="356"/>
                                  </a:lnTo>
                                  <a:lnTo>
                                    <a:pt x="48" y="360"/>
                                  </a:lnTo>
                                  <a:lnTo>
                                    <a:pt x="63" y="360"/>
                                  </a:lnTo>
                                  <a:lnTo>
                                    <a:pt x="63" y="365"/>
                                  </a:lnTo>
                                  <a:lnTo>
                                    <a:pt x="96" y="370"/>
                                  </a:lnTo>
                                  <a:lnTo>
                                    <a:pt x="96" y="375"/>
                                  </a:lnTo>
                                  <a:lnTo>
                                    <a:pt x="130" y="380"/>
                                  </a:lnTo>
                                  <a:lnTo>
                                    <a:pt x="130" y="384"/>
                                  </a:lnTo>
                                  <a:lnTo>
                                    <a:pt x="154" y="384"/>
                                  </a:lnTo>
                                  <a:lnTo>
                                    <a:pt x="154" y="389"/>
                                  </a:lnTo>
                                  <a:lnTo>
                                    <a:pt x="173" y="389"/>
                                  </a:lnTo>
                                  <a:lnTo>
                                    <a:pt x="173" y="394"/>
                                  </a:lnTo>
                                  <a:lnTo>
                                    <a:pt x="192" y="394"/>
                                  </a:lnTo>
                                  <a:lnTo>
                                    <a:pt x="192" y="399"/>
                                  </a:lnTo>
                                  <a:lnTo>
                                    <a:pt x="212" y="399"/>
                                  </a:lnTo>
                                  <a:lnTo>
                                    <a:pt x="212" y="404"/>
                                  </a:lnTo>
                                  <a:lnTo>
                                    <a:pt x="245" y="408"/>
                                  </a:lnTo>
                                  <a:lnTo>
                                    <a:pt x="245" y="413"/>
                                  </a:lnTo>
                                  <a:lnTo>
                                    <a:pt x="265" y="413"/>
                                  </a:lnTo>
                                  <a:lnTo>
                                    <a:pt x="265" y="418"/>
                                  </a:lnTo>
                                  <a:lnTo>
                                    <a:pt x="303" y="418"/>
                                  </a:lnTo>
                                  <a:lnTo>
                                    <a:pt x="303" y="423"/>
                                  </a:lnTo>
                                  <a:lnTo>
                                    <a:pt x="327" y="423"/>
                                  </a:lnTo>
                                  <a:lnTo>
                                    <a:pt x="327" y="428"/>
                                  </a:lnTo>
                                  <a:lnTo>
                                    <a:pt x="351" y="428"/>
                                  </a:lnTo>
                                  <a:lnTo>
                                    <a:pt x="351" y="432"/>
                                  </a:lnTo>
                                  <a:lnTo>
                                    <a:pt x="404" y="437"/>
                                  </a:lnTo>
                                  <a:lnTo>
                                    <a:pt x="404" y="442"/>
                                  </a:lnTo>
                                  <a:lnTo>
                                    <a:pt x="447" y="442"/>
                                  </a:lnTo>
                                  <a:lnTo>
                                    <a:pt x="447" y="447"/>
                                  </a:lnTo>
                                  <a:lnTo>
                                    <a:pt x="509" y="452"/>
                                  </a:lnTo>
                                  <a:lnTo>
                                    <a:pt x="509" y="456"/>
                                  </a:lnTo>
                                  <a:lnTo>
                                    <a:pt x="543" y="456"/>
                                  </a:lnTo>
                                  <a:lnTo>
                                    <a:pt x="543" y="461"/>
                                  </a:lnTo>
                                  <a:lnTo>
                                    <a:pt x="1864" y="461"/>
                                  </a:lnTo>
                                  <a:lnTo>
                                    <a:pt x="1864" y="456"/>
                                  </a:lnTo>
                                  <a:lnTo>
                                    <a:pt x="1950" y="452"/>
                                  </a:lnTo>
                                  <a:lnTo>
                                    <a:pt x="1950" y="447"/>
                                  </a:lnTo>
                                  <a:lnTo>
                                    <a:pt x="2037" y="447"/>
                                  </a:lnTo>
                                  <a:lnTo>
                                    <a:pt x="2037" y="442"/>
                                  </a:lnTo>
                                  <a:lnTo>
                                    <a:pt x="2113" y="442"/>
                                  </a:lnTo>
                                  <a:lnTo>
                                    <a:pt x="2113" y="437"/>
                                  </a:lnTo>
                                  <a:lnTo>
                                    <a:pt x="2147" y="437"/>
                                  </a:lnTo>
                                  <a:lnTo>
                                    <a:pt x="2147" y="432"/>
                                  </a:lnTo>
                                  <a:lnTo>
                                    <a:pt x="2219" y="432"/>
                                  </a:lnTo>
                                  <a:lnTo>
                                    <a:pt x="2219" y="428"/>
                                  </a:lnTo>
                                  <a:lnTo>
                                    <a:pt x="2305" y="423"/>
                                  </a:lnTo>
                                  <a:lnTo>
                                    <a:pt x="2305" y="418"/>
                                  </a:lnTo>
                                  <a:lnTo>
                                    <a:pt x="2387" y="418"/>
                                  </a:lnTo>
                                  <a:lnTo>
                                    <a:pt x="2387" y="413"/>
                                  </a:lnTo>
                                  <a:lnTo>
                                    <a:pt x="2464" y="408"/>
                                  </a:lnTo>
                                  <a:lnTo>
                                    <a:pt x="2464" y="404"/>
                                  </a:lnTo>
                                  <a:lnTo>
                                    <a:pt x="2531" y="404"/>
                                  </a:lnTo>
                                  <a:lnTo>
                                    <a:pt x="2531" y="399"/>
                                  </a:lnTo>
                                  <a:lnTo>
                                    <a:pt x="2589" y="394"/>
                                  </a:lnTo>
                                  <a:lnTo>
                                    <a:pt x="2589" y="389"/>
                                  </a:lnTo>
                                  <a:lnTo>
                                    <a:pt x="2637" y="389"/>
                                  </a:lnTo>
                                  <a:lnTo>
                                    <a:pt x="2637" y="384"/>
                                  </a:lnTo>
                                  <a:lnTo>
                                    <a:pt x="2685" y="380"/>
                                  </a:lnTo>
                                  <a:lnTo>
                                    <a:pt x="2685" y="375"/>
                                  </a:lnTo>
                                  <a:lnTo>
                                    <a:pt x="2728" y="375"/>
                                  </a:lnTo>
                                  <a:lnTo>
                                    <a:pt x="2728" y="370"/>
                                  </a:lnTo>
                                  <a:lnTo>
                                    <a:pt x="2766" y="365"/>
                                  </a:lnTo>
                                  <a:lnTo>
                                    <a:pt x="2766" y="360"/>
                                  </a:lnTo>
                                  <a:lnTo>
                                    <a:pt x="2800" y="360"/>
                                  </a:lnTo>
                                  <a:lnTo>
                                    <a:pt x="2800" y="356"/>
                                  </a:lnTo>
                                  <a:lnTo>
                                    <a:pt x="2829" y="351"/>
                                  </a:lnTo>
                                  <a:lnTo>
                                    <a:pt x="2829" y="346"/>
                                  </a:lnTo>
                                  <a:lnTo>
                                    <a:pt x="2843" y="346"/>
                                  </a:lnTo>
                                  <a:lnTo>
                                    <a:pt x="2843" y="0"/>
                                  </a:lnTo>
                                  <a:lnTo>
                                    <a:pt x="2267" y="0"/>
                                  </a:lnTo>
                                  <a:lnTo>
                                    <a:pt x="2267" y="236"/>
                                  </a:lnTo>
                                  <a:lnTo>
                                    <a:pt x="2325" y="236"/>
                                  </a:lnTo>
                                  <a:lnTo>
                                    <a:pt x="2325" y="341"/>
                                  </a:lnTo>
                                  <a:lnTo>
                                    <a:pt x="457" y="341"/>
                                  </a:lnTo>
                                  <a:lnTo>
                                    <a:pt x="457" y="236"/>
                                  </a:lnTo>
                                  <a:lnTo>
                                    <a:pt x="572" y="236"/>
                                  </a:lnTo>
                                  <a:lnTo>
                                    <a:pt x="572"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260"/>
                          <wps:cNvCnPr/>
                          <wps:spPr bwMode="auto">
                            <a:xfrm flipV="1">
                              <a:off x="14" y="2726"/>
                              <a:ext cx="260" cy="2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 name="Line 261"/>
                          <wps:cNvCnPr/>
                          <wps:spPr bwMode="auto">
                            <a:xfrm flipV="1">
                              <a:off x="144" y="2726"/>
                              <a:ext cx="379" cy="38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4" name="Line 262"/>
                          <wps:cNvCnPr/>
                          <wps:spPr bwMode="auto">
                            <a:xfrm flipV="1">
                              <a:off x="360" y="3043"/>
                              <a:ext cx="106"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63"/>
                          <wps:cNvCnPr/>
                          <wps:spPr bwMode="auto">
                            <a:xfrm flipV="1">
                              <a:off x="552" y="2928"/>
                              <a:ext cx="29" cy="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64"/>
                          <wps:cNvCnPr/>
                          <wps:spPr bwMode="auto">
                            <a:xfrm flipV="1">
                              <a:off x="576" y="3067"/>
                              <a:ext cx="116"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65"/>
                          <wps:cNvCnPr/>
                          <wps:spPr bwMode="auto">
                            <a:xfrm flipV="1">
                              <a:off x="831" y="3067"/>
                              <a:ext cx="120" cy="1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66"/>
                          <wps:cNvCnPr/>
                          <wps:spPr bwMode="auto">
                            <a:xfrm flipV="1">
                              <a:off x="1085" y="3067"/>
                              <a:ext cx="116"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9" name="Line 267"/>
                          <wps:cNvCnPr/>
                          <wps:spPr bwMode="auto">
                            <a:xfrm flipV="1">
                              <a:off x="1345" y="3067"/>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0" name="Line 268"/>
                          <wps:cNvCnPr/>
                          <wps:spPr bwMode="auto">
                            <a:xfrm flipV="1">
                              <a:off x="1590" y="3067"/>
                              <a:ext cx="120" cy="1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1" name="Line 269"/>
                          <wps:cNvCnPr/>
                          <wps:spPr bwMode="auto">
                            <a:xfrm flipV="1">
                              <a:off x="1854" y="3067"/>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2" name="Line 270"/>
                          <wps:cNvCnPr/>
                          <wps:spPr bwMode="auto">
                            <a:xfrm flipV="1">
                              <a:off x="2281" y="2726"/>
                              <a:ext cx="29" cy="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3" name="Line 271"/>
                          <wps:cNvCnPr/>
                          <wps:spPr bwMode="auto">
                            <a:xfrm flipV="1">
                              <a:off x="2123" y="3067"/>
                              <a:ext cx="96" cy="9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4" name="Line 272"/>
                          <wps:cNvCnPr/>
                          <wps:spPr bwMode="auto">
                            <a:xfrm flipV="1">
                              <a:off x="2329" y="2726"/>
                              <a:ext cx="231" cy="23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5" name="Line 273"/>
                          <wps:cNvCnPr/>
                          <wps:spPr bwMode="auto">
                            <a:xfrm flipV="1">
                              <a:off x="2411" y="2726"/>
                              <a:ext cx="408" cy="4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6" name="Line 274"/>
                          <wps:cNvCnPr/>
                          <wps:spPr bwMode="auto">
                            <a:xfrm flipV="1">
                              <a:off x="2694" y="2942"/>
                              <a:ext cx="158" cy="15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7" name="Freeform 275"/>
                          <wps:cNvSpPr>
                            <a:spLocks/>
                          </wps:cNvSpPr>
                          <wps:spPr bwMode="auto">
                            <a:xfrm>
                              <a:off x="-5" y="3168"/>
                              <a:ext cx="149" cy="144"/>
                            </a:xfrm>
                            <a:custGeom>
                              <a:avLst/>
                              <a:gdLst>
                                <a:gd name="T0" fmla="*/ 29 w 149"/>
                                <a:gd name="T1" fmla="*/ 14 h 144"/>
                                <a:gd name="T2" fmla="*/ 29 w 149"/>
                                <a:gd name="T3" fmla="*/ 10 h 144"/>
                                <a:gd name="T4" fmla="*/ 24 w 149"/>
                                <a:gd name="T5" fmla="*/ 5 h 144"/>
                                <a:gd name="T6" fmla="*/ 24 w 149"/>
                                <a:gd name="T7" fmla="*/ 0 h 144"/>
                                <a:gd name="T8" fmla="*/ 10 w 149"/>
                                <a:gd name="T9" fmla="*/ 0 h 144"/>
                                <a:gd name="T10" fmla="*/ 0 w 149"/>
                                <a:gd name="T11" fmla="*/ 10 h 144"/>
                                <a:gd name="T12" fmla="*/ 0 w 149"/>
                                <a:gd name="T13" fmla="*/ 43 h 144"/>
                                <a:gd name="T14" fmla="*/ 5 w 149"/>
                                <a:gd name="T15" fmla="*/ 53 h 144"/>
                                <a:gd name="T16" fmla="*/ 5 w 149"/>
                                <a:gd name="T17" fmla="*/ 62 h 144"/>
                                <a:gd name="T18" fmla="*/ 10 w 149"/>
                                <a:gd name="T19" fmla="*/ 67 h 144"/>
                                <a:gd name="T20" fmla="*/ 10 w 149"/>
                                <a:gd name="T21" fmla="*/ 72 h 144"/>
                                <a:gd name="T22" fmla="*/ 19 w 149"/>
                                <a:gd name="T23" fmla="*/ 82 h 144"/>
                                <a:gd name="T24" fmla="*/ 19 w 149"/>
                                <a:gd name="T25" fmla="*/ 86 h 144"/>
                                <a:gd name="T26" fmla="*/ 39 w 149"/>
                                <a:gd name="T27" fmla="*/ 106 h 144"/>
                                <a:gd name="T28" fmla="*/ 39 w 149"/>
                                <a:gd name="T29" fmla="*/ 101 h 144"/>
                                <a:gd name="T30" fmla="*/ 34 w 149"/>
                                <a:gd name="T31" fmla="*/ 101 h 144"/>
                                <a:gd name="T32" fmla="*/ 53 w 149"/>
                                <a:gd name="T33" fmla="*/ 120 h 144"/>
                                <a:gd name="T34" fmla="*/ 58 w 149"/>
                                <a:gd name="T35" fmla="*/ 120 h 144"/>
                                <a:gd name="T36" fmla="*/ 67 w 149"/>
                                <a:gd name="T37" fmla="*/ 130 h 144"/>
                                <a:gd name="T38" fmla="*/ 72 w 149"/>
                                <a:gd name="T39" fmla="*/ 130 h 144"/>
                                <a:gd name="T40" fmla="*/ 77 w 149"/>
                                <a:gd name="T41" fmla="*/ 134 h 144"/>
                                <a:gd name="T42" fmla="*/ 87 w 149"/>
                                <a:gd name="T43" fmla="*/ 134 h 144"/>
                                <a:gd name="T44" fmla="*/ 96 w 149"/>
                                <a:gd name="T45" fmla="*/ 139 h 144"/>
                                <a:gd name="T46" fmla="*/ 115 w 149"/>
                                <a:gd name="T47" fmla="*/ 139 h 144"/>
                                <a:gd name="T48" fmla="*/ 125 w 149"/>
                                <a:gd name="T49" fmla="*/ 144 h 144"/>
                                <a:gd name="T50" fmla="*/ 144 w 149"/>
                                <a:gd name="T51" fmla="*/ 144 h 144"/>
                                <a:gd name="T52" fmla="*/ 144 w 149"/>
                                <a:gd name="T53" fmla="*/ 139 h 144"/>
                                <a:gd name="T54" fmla="*/ 149 w 149"/>
                                <a:gd name="T55" fmla="*/ 139 h 144"/>
                                <a:gd name="T56" fmla="*/ 149 w 149"/>
                                <a:gd name="T57" fmla="*/ 125 h 144"/>
                                <a:gd name="T58" fmla="*/ 144 w 149"/>
                                <a:gd name="T59" fmla="*/ 120 h 144"/>
                                <a:gd name="T60" fmla="*/ 144 w 149"/>
                                <a:gd name="T61" fmla="*/ 115 h 144"/>
                                <a:gd name="T62" fmla="*/ 135 w 149"/>
                                <a:gd name="T63" fmla="*/ 115 h 144"/>
                                <a:gd name="T64" fmla="*/ 130 w 149"/>
                                <a:gd name="T65" fmla="*/ 115 h 144"/>
                                <a:gd name="T66" fmla="*/ 135 w 149"/>
                                <a:gd name="T67" fmla="*/ 115 h 144"/>
                                <a:gd name="T68" fmla="*/ 125 w 149"/>
                                <a:gd name="T69" fmla="*/ 110 h 144"/>
                                <a:gd name="T70" fmla="*/ 106 w 149"/>
                                <a:gd name="T71" fmla="*/ 110 h 144"/>
                                <a:gd name="T72" fmla="*/ 96 w 149"/>
                                <a:gd name="T73" fmla="*/ 106 h 144"/>
                                <a:gd name="T74" fmla="*/ 87 w 149"/>
                                <a:gd name="T75" fmla="*/ 106 h 144"/>
                                <a:gd name="T76" fmla="*/ 82 w 149"/>
                                <a:gd name="T77" fmla="*/ 101 h 144"/>
                                <a:gd name="T78" fmla="*/ 77 w 149"/>
                                <a:gd name="T79" fmla="*/ 101 h 144"/>
                                <a:gd name="T80" fmla="*/ 67 w 149"/>
                                <a:gd name="T81" fmla="*/ 91 h 144"/>
                                <a:gd name="T82" fmla="*/ 63 w 149"/>
                                <a:gd name="T83" fmla="*/ 91 h 144"/>
                                <a:gd name="T84" fmla="*/ 58 w 149"/>
                                <a:gd name="T85" fmla="*/ 82 h 144"/>
                                <a:gd name="T86" fmla="*/ 48 w 149"/>
                                <a:gd name="T87" fmla="*/ 77 h 144"/>
                                <a:gd name="T88" fmla="*/ 48 w 149"/>
                                <a:gd name="T89" fmla="*/ 72 h 144"/>
                                <a:gd name="T90" fmla="*/ 39 w 149"/>
                                <a:gd name="T91" fmla="*/ 62 h 144"/>
                                <a:gd name="T92" fmla="*/ 39 w 149"/>
                                <a:gd name="T93" fmla="*/ 58 h 144"/>
                                <a:gd name="T94" fmla="*/ 34 w 149"/>
                                <a:gd name="T95" fmla="*/ 53 h 144"/>
                                <a:gd name="T96" fmla="*/ 34 w 149"/>
                                <a:gd name="T97" fmla="*/ 43 h 144"/>
                                <a:gd name="T98" fmla="*/ 29 w 149"/>
                                <a:gd name="T99" fmla="*/ 34 h 144"/>
                                <a:gd name="T100" fmla="*/ 29 w 149"/>
                                <a:gd name="T101" fmla="*/ 14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49" h="144">
                                  <a:moveTo>
                                    <a:pt x="29" y="14"/>
                                  </a:moveTo>
                                  <a:lnTo>
                                    <a:pt x="29" y="10"/>
                                  </a:lnTo>
                                  <a:lnTo>
                                    <a:pt x="24" y="5"/>
                                  </a:lnTo>
                                  <a:lnTo>
                                    <a:pt x="24" y="0"/>
                                  </a:lnTo>
                                  <a:lnTo>
                                    <a:pt x="10" y="0"/>
                                  </a:lnTo>
                                  <a:lnTo>
                                    <a:pt x="0" y="10"/>
                                  </a:lnTo>
                                  <a:lnTo>
                                    <a:pt x="0" y="43"/>
                                  </a:lnTo>
                                  <a:lnTo>
                                    <a:pt x="5" y="53"/>
                                  </a:lnTo>
                                  <a:lnTo>
                                    <a:pt x="5" y="62"/>
                                  </a:lnTo>
                                  <a:lnTo>
                                    <a:pt x="10" y="67"/>
                                  </a:lnTo>
                                  <a:lnTo>
                                    <a:pt x="10" y="72"/>
                                  </a:lnTo>
                                  <a:lnTo>
                                    <a:pt x="19" y="82"/>
                                  </a:lnTo>
                                  <a:lnTo>
                                    <a:pt x="19" y="86"/>
                                  </a:lnTo>
                                  <a:lnTo>
                                    <a:pt x="39" y="106"/>
                                  </a:lnTo>
                                  <a:lnTo>
                                    <a:pt x="39" y="101"/>
                                  </a:lnTo>
                                  <a:lnTo>
                                    <a:pt x="34" y="101"/>
                                  </a:lnTo>
                                  <a:lnTo>
                                    <a:pt x="53" y="120"/>
                                  </a:lnTo>
                                  <a:lnTo>
                                    <a:pt x="58" y="120"/>
                                  </a:lnTo>
                                  <a:lnTo>
                                    <a:pt x="67" y="130"/>
                                  </a:lnTo>
                                  <a:lnTo>
                                    <a:pt x="72" y="130"/>
                                  </a:lnTo>
                                  <a:lnTo>
                                    <a:pt x="77" y="134"/>
                                  </a:lnTo>
                                  <a:lnTo>
                                    <a:pt x="87" y="134"/>
                                  </a:lnTo>
                                  <a:lnTo>
                                    <a:pt x="96" y="139"/>
                                  </a:lnTo>
                                  <a:lnTo>
                                    <a:pt x="115" y="139"/>
                                  </a:lnTo>
                                  <a:lnTo>
                                    <a:pt x="125" y="144"/>
                                  </a:lnTo>
                                  <a:lnTo>
                                    <a:pt x="144" y="144"/>
                                  </a:lnTo>
                                  <a:lnTo>
                                    <a:pt x="144" y="139"/>
                                  </a:lnTo>
                                  <a:lnTo>
                                    <a:pt x="149" y="139"/>
                                  </a:lnTo>
                                  <a:lnTo>
                                    <a:pt x="149" y="125"/>
                                  </a:lnTo>
                                  <a:lnTo>
                                    <a:pt x="144" y="120"/>
                                  </a:lnTo>
                                  <a:lnTo>
                                    <a:pt x="144" y="115"/>
                                  </a:lnTo>
                                  <a:lnTo>
                                    <a:pt x="135" y="115"/>
                                  </a:lnTo>
                                  <a:lnTo>
                                    <a:pt x="130" y="115"/>
                                  </a:lnTo>
                                  <a:lnTo>
                                    <a:pt x="135" y="115"/>
                                  </a:lnTo>
                                  <a:lnTo>
                                    <a:pt x="125" y="110"/>
                                  </a:lnTo>
                                  <a:lnTo>
                                    <a:pt x="106" y="110"/>
                                  </a:lnTo>
                                  <a:lnTo>
                                    <a:pt x="96" y="106"/>
                                  </a:lnTo>
                                  <a:lnTo>
                                    <a:pt x="87" y="106"/>
                                  </a:lnTo>
                                  <a:lnTo>
                                    <a:pt x="82" y="101"/>
                                  </a:lnTo>
                                  <a:lnTo>
                                    <a:pt x="77" y="101"/>
                                  </a:lnTo>
                                  <a:lnTo>
                                    <a:pt x="67" y="91"/>
                                  </a:lnTo>
                                  <a:lnTo>
                                    <a:pt x="63" y="91"/>
                                  </a:lnTo>
                                  <a:lnTo>
                                    <a:pt x="58" y="82"/>
                                  </a:lnTo>
                                  <a:lnTo>
                                    <a:pt x="48" y="77"/>
                                  </a:lnTo>
                                  <a:lnTo>
                                    <a:pt x="48" y="72"/>
                                  </a:lnTo>
                                  <a:lnTo>
                                    <a:pt x="39" y="62"/>
                                  </a:lnTo>
                                  <a:lnTo>
                                    <a:pt x="39" y="58"/>
                                  </a:lnTo>
                                  <a:lnTo>
                                    <a:pt x="34" y="53"/>
                                  </a:lnTo>
                                  <a:lnTo>
                                    <a:pt x="34" y="43"/>
                                  </a:lnTo>
                                  <a:lnTo>
                                    <a:pt x="29" y="34"/>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76"/>
                          <wps:cNvSpPr>
                            <a:spLocks/>
                          </wps:cNvSpPr>
                          <wps:spPr bwMode="auto">
                            <a:xfrm>
                              <a:off x="2723" y="3168"/>
                              <a:ext cx="144" cy="144"/>
                            </a:xfrm>
                            <a:custGeom>
                              <a:avLst/>
                              <a:gdLst>
                                <a:gd name="T0" fmla="*/ 14 w 144"/>
                                <a:gd name="T1" fmla="*/ 115 h 144"/>
                                <a:gd name="T2" fmla="*/ 9 w 144"/>
                                <a:gd name="T3" fmla="*/ 115 h 144"/>
                                <a:gd name="T4" fmla="*/ 0 w 144"/>
                                <a:gd name="T5" fmla="*/ 125 h 144"/>
                                <a:gd name="T6" fmla="*/ 0 w 144"/>
                                <a:gd name="T7" fmla="*/ 139 h 144"/>
                                <a:gd name="T8" fmla="*/ 5 w 144"/>
                                <a:gd name="T9" fmla="*/ 139 h 144"/>
                                <a:gd name="T10" fmla="*/ 9 w 144"/>
                                <a:gd name="T11" fmla="*/ 144 h 144"/>
                                <a:gd name="T12" fmla="*/ 14 w 144"/>
                                <a:gd name="T13" fmla="*/ 144 h 144"/>
                                <a:gd name="T14" fmla="*/ 24 w 144"/>
                                <a:gd name="T15" fmla="*/ 139 h 144"/>
                                <a:gd name="T16" fmla="*/ 43 w 144"/>
                                <a:gd name="T17" fmla="*/ 139 h 144"/>
                                <a:gd name="T18" fmla="*/ 53 w 144"/>
                                <a:gd name="T19" fmla="*/ 134 h 144"/>
                                <a:gd name="T20" fmla="*/ 62 w 144"/>
                                <a:gd name="T21" fmla="*/ 134 h 144"/>
                                <a:gd name="T22" fmla="*/ 67 w 144"/>
                                <a:gd name="T23" fmla="*/ 130 h 144"/>
                                <a:gd name="T24" fmla="*/ 72 w 144"/>
                                <a:gd name="T25" fmla="*/ 130 h 144"/>
                                <a:gd name="T26" fmla="*/ 81 w 144"/>
                                <a:gd name="T27" fmla="*/ 120 h 144"/>
                                <a:gd name="T28" fmla="*/ 86 w 144"/>
                                <a:gd name="T29" fmla="*/ 120 h 144"/>
                                <a:gd name="T30" fmla="*/ 105 w 144"/>
                                <a:gd name="T31" fmla="*/ 101 h 144"/>
                                <a:gd name="T32" fmla="*/ 101 w 144"/>
                                <a:gd name="T33" fmla="*/ 101 h 144"/>
                                <a:gd name="T34" fmla="*/ 101 w 144"/>
                                <a:gd name="T35" fmla="*/ 106 h 144"/>
                                <a:gd name="T36" fmla="*/ 120 w 144"/>
                                <a:gd name="T37" fmla="*/ 86 h 144"/>
                                <a:gd name="T38" fmla="*/ 120 w 144"/>
                                <a:gd name="T39" fmla="*/ 82 h 144"/>
                                <a:gd name="T40" fmla="*/ 129 w 144"/>
                                <a:gd name="T41" fmla="*/ 72 h 144"/>
                                <a:gd name="T42" fmla="*/ 129 w 144"/>
                                <a:gd name="T43" fmla="*/ 67 h 144"/>
                                <a:gd name="T44" fmla="*/ 134 w 144"/>
                                <a:gd name="T45" fmla="*/ 62 h 144"/>
                                <a:gd name="T46" fmla="*/ 134 w 144"/>
                                <a:gd name="T47" fmla="*/ 53 h 144"/>
                                <a:gd name="T48" fmla="*/ 139 w 144"/>
                                <a:gd name="T49" fmla="*/ 43 h 144"/>
                                <a:gd name="T50" fmla="*/ 139 w 144"/>
                                <a:gd name="T51" fmla="*/ 24 h 144"/>
                                <a:gd name="T52" fmla="*/ 144 w 144"/>
                                <a:gd name="T53" fmla="*/ 14 h 144"/>
                                <a:gd name="T54" fmla="*/ 144 w 144"/>
                                <a:gd name="T55" fmla="*/ 10 h 144"/>
                                <a:gd name="T56" fmla="*/ 139 w 144"/>
                                <a:gd name="T57" fmla="*/ 5 h 144"/>
                                <a:gd name="T58" fmla="*/ 139 w 144"/>
                                <a:gd name="T59" fmla="*/ 0 h 144"/>
                                <a:gd name="T60" fmla="*/ 125 w 144"/>
                                <a:gd name="T61" fmla="*/ 0 h 144"/>
                                <a:gd name="T62" fmla="*/ 115 w 144"/>
                                <a:gd name="T63" fmla="*/ 10 h 144"/>
                                <a:gd name="T64" fmla="*/ 115 w 144"/>
                                <a:gd name="T65" fmla="*/ 14 h 144"/>
                                <a:gd name="T66" fmla="*/ 120 w 144"/>
                                <a:gd name="T67" fmla="*/ 5 h 144"/>
                                <a:gd name="T68" fmla="*/ 110 w 144"/>
                                <a:gd name="T69" fmla="*/ 14 h 144"/>
                                <a:gd name="T70" fmla="*/ 110 w 144"/>
                                <a:gd name="T71" fmla="*/ 34 h 144"/>
                                <a:gd name="T72" fmla="*/ 105 w 144"/>
                                <a:gd name="T73" fmla="*/ 43 h 144"/>
                                <a:gd name="T74" fmla="*/ 105 w 144"/>
                                <a:gd name="T75" fmla="*/ 53 h 144"/>
                                <a:gd name="T76" fmla="*/ 101 w 144"/>
                                <a:gd name="T77" fmla="*/ 58 h 144"/>
                                <a:gd name="T78" fmla="*/ 101 w 144"/>
                                <a:gd name="T79" fmla="*/ 62 h 144"/>
                                <a:gd name="T80" fmla="*/ 91 w 144"/>
                                <a:gd name="T81" fmla="*/ 72 h 144"/>
                                <a:gd name="T82" fmla="*/ 91 w 144"/>
                                <a:gd name="T83" fmla="*/ 77 h 144"/>
                                <a:gd name="T84" fmla="*/ 81 w 144"/>
                                <a:gd name="T85" fmla="*/ 82 h 144"/>
                                <a:gd name="T86" fmla="*/ 77 w 144"/>
                                <a:gd name="T87" fmla="*/ 91 h 144"/>
                                <a:gd name="T88" fmla="*/ 72 w 144"/>
                                <a:gd name="T89" fmla="*/ 91 h 144"/>
                                <a:gd name="T90" fmla="*/ 62 w 144"/>
                                <a:gd name="T91" fmla="*/ 101 h 144"/>
                                <a:gd name="T92" fmla="*/ 57 w 144"/>
                                <a:gd name="T93" fmla="*/ 101 h 144"/>
                                <a:gd name="T94" fmla="*/ 53 w 144"/>
                                <a:gd name="T95" fmla="*/ 106 h 144"/>
                                <a:gd name="T96" fmla="*/ 43 w 144"/>
                                <a:gd name="T97" fmla="*/ 106 h 144"/>
                                <a:gd name="T98" fmla="*/ 33 w 144"/>
                                <a:gd name="T99" fmla="*/ 110 h 144"/>
                                <a:gd name="T100" fmla="*/ 14 w 144"/>
                                <a:gd name="T101" fmla="*/ 110 h 144"/>
                                <a:gd name="T102" fmla="*/ 5 w 144"/>
                                <a:gd name="T103" fmla="*/ 120 h 144"/>
                                <a:gd name="T104" fmla="*/ 14 w 144"/>
                                <a:gd name="T105" fmla="*/ 115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44" h="144">
                                  <a:moveTo>
                                    <a:pt x="14" y="115"/>
                                  </a:moveTo>
                                  <a:lnTo>
                                    <a:pt x="9" y="115"/>
                                  </a:lnTo>
                                  <a:lnTo>
                                    <a:pt x="0" y="125"/>
                                  </a:lnTo>
                                  <a:lnTo>
                                    <a:pt x="0" y="139"/>
                                  </a:lnTo>
                                  <a:lnTo>
                                    <a:pt x="5" y="139"/>
                                  </a:lnTo>
                                  <a:lnTo>
                                    <a:pt x="9" y="144"/>
                                  </a:lnTo>
                                  <a:lnTo>
                                    <a:pt x="14" y="144"/>
                                  </a:lnTo>
                                  <a:lnTo>
                                    <a:pt x="24" y="139"/>
                                  </a:lnTo>
                                  <a:lnTo>
                                    <a:pt x="43" y="139"/>
                                  </a:lnTo>
                                  <a:lnTo>
                                    <a:pt x="53" y="134"/>
                                  </a:lnTo>
                                  <a:lnTo>
                                    <a:pt x="62" y="134"/>
                                  </a:lnTo>
                                  <a:lnTo>
                                    <a:pt x="67" y="130"/>
                                  </a:lnTo>
                                  <a:lnTo>
                                    <a:pt x="72" y="130"/>
                                  </a:lnTo>
                                  <a:lnTo>
                                    <a:pt x="81" y="120"/>
                                  </a:lnTo>
                                  <a:lnTo>
                                    <a:pt x="86" y="120"/>
                                  </a:lnTo>
                                  <a:lnTo>
                                    <a:pt x="105" y="101"/>
                                  </a:lnTo>
                                  <a:lnTo>
                                    <a:pt x="101" y="101"/>
                                  </a:lnTo>
                                  <a:lnTo>
                                    <a:pt x="101" y="106"/>
                                  </a:lnTo>
                                  <a:lnTo>
                                    <a:pt x="120" y="86"/>
                                  </a:lnTo>
                                  <a:lnTo>
                                    <a:pt x="120" y="82"/>
                                  </a:lnTo>
                                  <a:lnTo>
                                    <a:pt x="129" y="72"/>
                                  </a:lnTo>
                                  <a:lnTo>
                                    <a:pt x="129" y="67"/>
                                  </a:lnTo>
                                  <a:lnTo>
                                    <a:pt x="134" y="62"/>
                                  </a:lnTo>
                                  <a:lnTo>
                                    <a:pt x="134" y="53"/>
                                  </a:lnTo>
                                  <a:lnTo>
                                    <a:pt x="139" y="43"/>
                                  </a:lnTo>
                                  <a:lnTo>
                                    <a:pt x="139" y="24"/>
                                  </a:lnTo>
                                  <a:lnTo>
                                    <a:pt x="144" y="14"/>
                                  </a:lnTo>
                                  <a:lnTo>
                                    <a:pt x="144" y="10"/>
                                  </a:lnTo>
                                  <a:lnTo>
                                    <a:pt x="139" y="5"/>
                                  </a:lnTo>
                                  <a:lnTo>
                                    <a:pt x="139" y="0"/>
                                  </a:lnTo>
                                  <a:lnTo>
                                    <a:pt x="125" y="0"/>
                                  </a:lnTo>
                                  <a:lnTo>
                                    <a:pt x="115" y="10"/>
                                  </a:lnTo>
                                  <a:lnTo>
                                    <a:pt x="115" y="14"/>
                                  </a:lnTo>
                                  <a:lnTo>
                                    <a:pt x="120" y="5"/>
                                  </a:lnTo>
                                  <a:lnTo>
                                    <a:pt x="110" y="14"/>
                                  </a:lnTo>
                                  <a:lnTo>
                                    <a:pt x="110" y="34"/>
                                  </a:lnTo>
                                  <a:lnTo>
                                    <a:pt x="105" y="43"/>
                                  </a:lnTo>
                                  <a:lnTo>
                                    <a:pt x="105" y="53"/>
                                  </a:lnTo>
                                  <a:lnTo>
                                    <a:pt x="101" y="58"/>
                                  </a:lnTo>
                                  <a:lnTo>
                                    <a:pt x="101" y="62"/>
                                  </a:lnTo>
                                  <a:lnTo>
                                    <a:pt x="91" y="72"/>
                                  </a:lnTo>
                                  <a:lnTo>
                                    <a:pt x="91" y="77"/>
                                  </a:lnTo>
                                  <a:lnTo>
                                    <a:pt x="81" y="82"/>
                                  </a:lnTo>
                                  <a:lnTo>
                                    <a:pt x="77" y="91"/>
                                  </a:lnTo>
                                  <a:lnTo>
                                    <a:pt x="72" y="91"/>
                                  </a:lnTo>
                                  <a:lnTo>
                                    <a:pt x="62" y="101"/>
                                  </a:lnTo>
                                  <a:lnTo>
                                    <a:pt x="57" y="101"/>
                                  </a:lnTo>
                                  <a:lnTo>
                                    <a:pt x="53" y="106"/>
                                  </a:lnTo>
                                  <a:lnTo>
                                    <a:pt x="43" y="106"/>
                                  </a:lnTo>
                                  <a:lnTo>
                                    <a:pt x="33" y="110"/>
                                  </a:lnTo>
                                  <a:lnTo>
                                    <a:pt x="14" y="110"/>
                                  </a:lnTo>
                                  <a:lnTo>
                                    <a:pt x="5" y="120"/>
                                  </a:lnTo>
                                  <a:lnTo>
                                    <a:pt x="1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277"/>
                          <wps:cNvSpPr>
                            <a:spLocks/>
                          </wps:cNvSpPr>
                          <wps:spPr bwMode="auto">
                            <a:xfrm>
                              <a:off x="115" y="3283"/>
                              <a:ext cx="2637" cy="29"/>
                            </a:xfrm>
                            <a:custGeom>
                              <a:avLst/>
                              <a:gdLst>
                                <a:gd name="T0" fmla="*/ 15 w 2637"/>
                                <a:gd name="T1" fmla="*/ 0 h 29"/>
                                <a:gd name="T2" fmla="*/ 10 w 2637"/>
                                <a:gd name="T3" fmla="*/ 0 h 29"/>
                                <a:gd name="T4" fmla="*/ 0 w 2637"/>
                                <a:gd name="T5" fmla="*/ 10 h 29"/>
                                <a:gd name="T6" fmla="*/ 0 w 2637"/>
                                <a:gd name="T7" fmla="*/ 24 h 29"/>
                                <a:gd name="T8" fmla="*/ 5 w 2637"/>
                                <a:gd name="T9" fmla="*/ 24 h 29"/>
                                <a:gd name="T10" fmla="*/ 10 w 2637"/>
                                <a:gd name="T11" fmla="*/ 29 h 29"/>
                                <a:gd name="T12" fmla="*/ 2632 w 2637"/>
                                <a:gd name="T13" fmla="*/ 29 h 29"/>
                                <a:gd name="T14" fmla="*/ 2632 w 2637"/>
                                <a:gd name="T15" fmla="*/ 24 h 29"/>
                                <a:gd name="T16" fmla="*/ 2637 w 2637"/>
                                <a:gd name="T17" fmla="*/ 24 h 29"/>
                                <a:gd name="T18" fmla="*/ 2637 w 2637"/>
                                <a:gd name="T19" fmla="*/ 10 h 29"/>
                                <a:gd name="T20" fmla="*/ 2632 w 2637"/>
                                <a:gd name="T21" fmla="*/ 5 h 29"/>
                                <a:gd name="T22" fmla="*/ 2632 w 2637"/>
                                <a:gd name="T23" fmla="*/ 0 h 29"/>
                                <a:gd name="T24" fmla="*/ 2622 w 2637"/>
                                <a:gd name="T25" fmla="*/ 0 h 29"/>
                                <a:gd name="T26" fmla="*/ 15 w 2637"/>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37" h="29">
                                  <a:moveTo>
                                    <a:pt x="15" y="0"/>
                                  </a:moveTo>
                                  <a:lnTo>
                                    <a:pt x="10" y="0"/>
                                  </a:lnTo>
                                  <a:lnTo>
                                    <a:pt x="0" y="10"/>
                                  </a:lnTo>
                                  <a:lnTo>
                                    <a:pt x="0" y="24"/>
                                  </a:lnTo>
                                  <a:lnTo>
                                    <a:pt x="5" y="24"/>
                                  </a:lnTo>
                                  <a:lnTo>
                                    <a:pt x="10" y="29"/>
                                  </a:lnTo>
                                  <a:lnTo>
                                    <a:pt x="2632" y="29"/>
                                  </a:lnTo>
                                  <a:lnTo>
                                    <a:pt x="2632" y="24"/>
                                  </a:lnTo>
                                  <a:lnTo>
                                    <a:pt x="2637" y="24"/>
                                  </a:lnTo>
                                  <a:lnTo>
                                    <a:pt x="2637" y="10"/>
                                  </a:lnTo>
                                  <a:lnTo>
                                    <a:pt x="2632" y="5"/>
                                  </a:lnTo>
                                  <a:lnTo>
                                    <a:pt x="2632" y="0"/>
                                  </a:lnTo>
                                  <a:lnTo>
                                    <a:pt x="2622"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78"/>
                          <wps:cNvSpPr>
                            <a:spLocks/>
                          </wps:cNvSpPr>
                          <wps:spPr bwMode="auto">
                            <a:xfrm>
                              <a:off x="567" y="3283"/>
                              <a:ext cx="144" cy="139"/>
                            </a:xfrm>
                            <a:custGeom>
                              <a:avLst/>
                              <a:gdLst>
                                <a:gd name="T0" fmla="*/ 115 w 144"/>
                                <a:gd name="T1" fmla="*/ 125 h 139"/>
                                <a:gd name="T2" fmla="*/ 115 w 144"/>
                                <a:gd name="T3" fmla="*/ 135 h 139"/>
                                <a:gd name="T4" fmla="*/ 120 w 144"/>
                                <a:gd name="T5" fmla="*/ 135 h 139"/>
                                <a:gd name="T6" fmla="*/ 125 w 144"/>
                                <a:gd name="T7" fmla="*/ 139 h 139"/>
                                <a:gd name="T8" fmla="*/ 139 w 144"/>
                                <a:gd name="T9" fmla="*/ 139 h 139"/>
                                <a:gd name="T10" fmla="*/ 139 w 144"/>
                                <a:gd name="T11" fmla="*/ 135 h 139"/>
                                <a:gd name="T12" fmla="*/ 144 w 144"/>
                                <a:gd name="T13" fmla="*/ 135 h 139"/>
                                <a:gd name="T14" fmla="*/ 144 w 144"/>
                                <a:gd name="T15" fmla="*/ 120 h 139"/>
                                <a:gd name="T16" fmla="*/ 139 w 144"/>
                                <a:gd name="T17" fmla="*/ 111 h 139"/>
                                <a:gd name="T18" fmla="*/ 139 w 144"/>
                                <a:gd name="T19" fmla="*/ 91 h 139"/>
                                <a:gd name="T20" fmla="*/ 134 w 144"/>
                                <a:gd name="T21" fmla="*/ 87 h 139"/>
                                <a:gd name="T22" fmla="*/ 134 w 144"/>
                                <a:gd name="T23" fmla="*/ 72 h 139"/>
                                <a:gd name="T24" fmla="*/ 129 w 144"/>
                                <a:gd name="T25" fmla="*/ 67 h 139"/>
                                <a:gd name="T26" fmla="*/ 129 w 144"/>
                                <a:gd name="T27" fmla="*/ 63 h 139"/>
                                <a:gd name="T28" fmla="*/ 115 w 144"/>
                                <a:gd name="T29" fmla="*/ 48 h 139"/>
                                <a:gd name="T30" fmla="*/ 115 w 144"/>
                                <a:gd name="T31" fmla="*/ 53 h 139"/>
                                <a:gd name="T32" fmla="*/ 120 w 144"/>
                                <a:gd name="T33" fmla="*/ 53 h 139"/>
                                <a:gd name="T34" fmla="*/ 105 w 144"/>
                                <a:gd name="T35" fmla="*/ 39 h 139"/>
                                <a:gd name="T36" fmla="*/ 101 w 144"/>
                                <a:gd name="T37" fmla="*/ 29 h 139"/>
                                <a:gd name="T38" fmla="*/ 91 w 144"/>
                                <a:gd name="T39" fmla="*/ 24 h 139"/>
                                <a:gd name="T40" fmla="*/ 81 w 144"/>
                                <a:gd name="T41" fmla="*/ 15 h 139"/>
                                <a:gd name="T42" fmla="*/ 76 w 144"/>
                                <a:gd name="T43" fmla="*/ 15 h 139"/>
                                <a:gd name="T44" fmla="*/ 72 w 144"/>
                                <a:gd name="T45" fmla="*/ 10 h 139"/>
                                <a:gd name="T46" fmla="*/ 67 w 144"/>
                                <a:gd name="T47" fmla="*/ 10 h 139"/>
                                <a:gd name="T48" fmla="*/ 62 w 144"/>
                                <a:gd name="T49" fmla="*/ 5 h 139"/>
                                <a:gd name="T50" fmla="*/ 52 w 144"/>
                                <a:gd name="T51" fmla="*/ 5 h 139"/>
                                <a:gd name="T52" fmla="*/ 43 w 144"/>
                                <a:gd name="T53" fmla="*/ 0 h 139"/>
                                <a:gd name="T54" fmla="*/ 9 w 144"/>
                                <a:gd name="T55" fmla="*/ 0 h 139"/>
                                <a:gd name="T56" fmla="*/ 0 w 144"/>
                                <a:gd name="T57" fmla="*/ 10 h 139"/>
                                <a:gd name="T58" fmla="*/ 0 w 144"/>
                                <a:gd name="T59" fmla="*/ 24 h 139"/>
                                <a:gd name="T60" fmla="*/ 4 w 144"/>
                                <a:gd name="T61" fmla="*/ 24 h 139"/>
                                <a:gd name="T62" fmla="*/ 9 w 144"/>
                                <a:gd name="T63" fmla="*/ 29 h 139"/>
                                <a:gd name="T64" fmla="*/ 14 w 144"/>
                                <a:gd name="T65" fmla="*/ 29 h 139"/>
                                <a:gd name="T66" fmla="*/ 33 w 144"/>
                                <a:gd name="T67" fmla="*/ 29 h 139"/>
                                <a:gd name="T68" fmla="*/ 43 w 144"/>
                                <a:gd name="T69" fmla="*/ 34 h 139"/>
                                <a:gd name="T70" fmla="*/ 52 w 144"/>
                                <a:gd name="T71" fmla="*/ 34 h 139"/>
                                <a:gd name="T72" fmla="*/ 57 w 144"/>
                                <a:gd name="T73" fmla="*/ 39 h 139"/>
                                <a:gd name="T74" fmla="*/ 62 w 144"/>
                                <a:gd name="T75" fmla="*/ 39 h 139"/>
                                <a:gd name="T76" fmla="*/ 67 w 144"/>
                                <a:gd name="T77" fmla="*/ 43 h 139"/>
                                <a:gd name="T78" fmla="*/ 72 w 144"/>
                                <a:gd name="T79" fmla="*/ 43 h 139"/>
                                <a:gd name="T80" fmla="*/ 81 w 144"/>
                                <a:gd name="T81" fmla="*/ 53 h 139"/>
                                <a:gd name="T82" fmla="*/ 81 w 144"/>
                                <a:gd name="T83" fmla="*/ 48 h 139"/>
                                <a:gd name="T84" fmla="*/ 76 w 144"/>
                                <a:gd name="T85" fmla="*/ 48 h 139"/>
                                <a:gd name="T86" fmla="*/ 91 w 144"/>
                                <a:gd name="T87" fmla="*/ 63 h 139"/>
                                <a:gd name="T88" fmla="*/ 96 w 144"/>
                                <a:gd name="T89" fmla="*/ 72 h 139"/>
                                <a:gd name="T90" fmla="*/ 105 w 144"/>
                                <a:gd name="T91" fmla="*/ 77 h 139"/>
                                <a:gd name="T92" fmla="*/ 101 w 144"/>
                                <a:gd name="T93" fmla="*/ 72 h 139"/>
                                <a:gd name="T94" fmla="*/ 101 w 144"/>
                                <a:gd name="T95" fmla="*/ 77 h 139"/>
                                <a:gd name="T96" fmla="*/ 105 w 144"/>
                                <a:gd name="T97" fmla="*/ 82 h 139"/>
                                <a:gd name="T98" fmla="*/ 105 w 144"/>
                                <a:gd name="T99" fmla="*/ 96 h 139"/>
                                <a:gd name="T100" fmla="*/ 110 w 144"/>
                                <a:gd name="T101" fmla="*/ 101 h 139"/>
                                <a:gd name="T102" fmla="*/ 110 w 144"/>
                                <a:gd name="T103" fmla="*/ 120 h 139"/>
                                <a:gd name="T104" fmla="*/ 115 w 144"/>
                                <a:gd name="T105" fmla="*/ 130 h 139"/>
                                <a:gd name="T106" fmla="*/ 115 w 144"/>
                                <a:gd name="T107" fmla="*/ 12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4" h="139">
                                  <a:moveTo>
                                    <a:pt x="115" y="125"/>
                                  </a:moveTo>
                                  <a:lnTo>
                                    <a:pt x="115" y="135"/>
                                  </a:lnTo>
                                  <a:lnTo>
                                    <a:pt x="120" y="135"/>
                                  </a:lnTo>
                                  <a:lnTo>
                                    <a:pt x="125" y="139"/>
                                  </a:lnTo>
                                  <a:lnTo>
                                    <a:pt x="139" y="139"/>
                                  </a:lnTo>
                                  <a:lnTo>
                                    <a:pt x="139" y="135"/>
                                  </a:lnTo>
                                  <a:lnTo>
                                    <a:pt x="144" y="135"/>
                                  </a:lnTo>
                                  <a:lnTo>
                                    <a:pt x="144" y="120"/>
                                  </a:lnTo>
                                  <a:lnTo>
                                    <a:pt x="139" y="111"/>
                                  </a:lnTo>
                                  <a:lnTo>
                                    <a:pt x="139" y="91"/>
                                  </a:lnTo>
                                  <a:lnTo>
                                    <a:pt x="134" y="87"/>
                                  </a:lnTo>
                                  <a:lnTo>
                                    <a:pt x="134" y="72"/>
                                  </a:lnTo>
                                  <a:lnTo>
                                    <a:pt x="129" y="67"/>
                                  </a:lnTo>
                                  <a:lnTo>
                                    <a:pt x="129" y="63"/>
                                  </a:lnTo>
                                  <a:lnTo>
                                    <a:pt x="115" y="48"/>
                                  </a:lnTo>
                                  <a:lnTo>
                                    <a:pt x="115" y="53"/>
                                  </a:lnTo>
                                  <a:lnTo>
                                    <a:pt x="120" y="53"/>
                                  </a:lnTo>
                                  <a:lnTo>
                                    <a:pt x="105" y="39"/>
                                  </a:lnTo>
                                  <a:lnTo>
                                    <a:pt x="101" y="29"/>
                                  </a:lnTo>
                                  <a:lnTo>
                                    <a:pt x="91" y="24"/>
                                  </a:lnTo>
                                  <a:lnTo>
                                    <a:pt x="81" y="15"/>
                                  </a:lnTo>
                                  <a:lnTo>
                                    <a:pt x="76" y="15"/>
                                  </a:lnTo>
                                  <a:lnTo>
                                    <a:pt x="72" y="10"/>
                                  </a:lnTo>
                                  <a:lnTo>
                                    <a:pt x="67" y="10"/>
                                  </a:lnTo>
                                  <a:lnTo>
                                    <a:pt x="62" y="5"/>
                                  </a:lnTo>
                                  <a:lnTo>
                                    <a:pt x="52" y="5"/>
                                  </a:lnTo>
                                  <a:lnTo>
                                    <a:pt x="43" y="0"/>
                                  </a:lnTo>
                                  <a:lnTo>
                                    <a:pt x="9" y="0"/>
                                  </a:lnTo>
                                  <a:lnTo>
                                    <a:pt x="0" y="10"/>
                                  </a:lnTo>
                                  <a:lnTo>
                                    <a:pt x="0" y="24"/>
                                  </a:lnTo>
                                  <a:lnTo>
                                    <a:pt x="4" y="24"/>
                                  </a:lnTo>
                                  <a:lnTo>
                                    <a:pt x="9" y="29"/>
                                  </a:lnTo>
                                  <a:lnTo>
                                    <a:pt x="14" y="29"/>
                                  </a:lnTo>
                                  <a:lnTo>
                                    <a:pt x="33" y="29"/>
                                  </a:lnTo>
                                  <a:lnTo>
                                    <a:pt x="43" y="34"/>
                                  </a:lnTo>
                                  <a:lnTo>
                                    <a:pt x="52" y="34"/>
                                  </a:lnTo>
                                  <a:lnTo>
                                    <a:pt x="57" y="39"/>
                                  </a:lnTo>
                                  <a:lnTo>
                                    <a:pt x="62" y="39"/>
                                  </a:lnTo>
                                  <a:lnTo>
                                    <a:pt x="67" y="43"/>
                                  </a:lnTo>
                                  <a:lnTo>
                                    <a:pt x="72" y="43"/>
                                  </a:lnTo>
                                  <a:lnTo>
                                    <a:pt x="81" y="53"/>
                                  </a:lnTo>
                                  <a:lnTo>
                                    <a:pt x="81" y="48"/>
                                  </a:lnTo>
                                  <a:lnTo>
                                    <a:pt x="76" y="48"/>
                                  </a:lnTo>
                                  <a:lnTo>
                                    <a:pt x="91" y="63"/>
                                  </a:lnTo>
                                  <a:lnTo>
                                    <a:pt x="96" y="72"/>
                                  </a:lnTo>
                                  <a:lnTo>
                                    <a:pt x="105" y="77"/>
                                  </a:lnTo>
                                  <a:lnTo>
                                    <a:pt x="101" y="72"/>
                                  </a:lnTo>
                                  <a:lnTo>
                                    <a:pt x="101" y="77"/>
                                  </a:lnTo>
                                  <a:lnTo>
                                    <a:pt x="105" y="82"/>
                                  </a:lnTo>
                                  <a:lnTo>
                                    <a:pt x="105" y="96"/>
                                  </a:lnTo>
                                  <a:lnTo>
                                    <a:pt x="110" y="101"/>
                                  </a:lnTo>
                                  <a:lnTo>
                                    <a:pt x="110" y="120"/>
                                  </a:lnTo>
                                  <a:lnTo>
                                    <a:pt x="115" y="130"/>
                                  </a:lnTo>
                                  <a:lnTo>
                                    <a:pt x="115"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279"/>
                          <wps:cNvSpPr>
                            <a:spLocks/>
                          </wps:cNvSpPr>
                          <wps:spPr bwMode="auto">
                            <a:xfrm>
                              <a:off x="682" y="3394"/>
                              <a:ext cx="29" cy="484"/>
                            </a:xfrm>
                            <a:custGeom>
                              <a:avLst/>
                              <a:gdLst>
                                <a:gd name="T0" fmla="*/ 29 w 29"/>
                                <a:gd name="T1" fmla="*/ 14 h 484"/>
                                <a:gd name="T2" fmla="*/ 29 w 29"/>
                                <a:gd name="T3" fmla="*/ 9 h 484"/>
                                <a:gd name="T4" fmla="*/ 24 w 29"/>
                                <a:gd name="T5" fmla="*/ 4 h 484"/>
                                <a:gd name="T6" fmla="*/ 24 w 29"/>
                                <a:gd name="T7" fmla="*/ 0 h 484"/>
                                <a:gd name="T8" fmla="*/ 10 w 29"/>
                                <a:gd name="T9" fmla="*/ 0 h 484"/>
                                <a:gd name="T10" fmla="*/ 0 w 29"/>
                                <a:gd name="T11" fmla="*/ 9 h 484"/>
                                <a:gd name="T12" fmla="*/ 0 w 29"/>
                                <a:gd name="T13" fmla="*/ 480 h 484"/>
                                <a:gd name="T14" fmla="*/ 5 w 29"/>
                                <a:gd name="T15" fmla="*/ 480 h 484"/>
                                <a:gd name="T16" fmla="*/ 10 w 29"/>
                                <a:gd name="T17" fmla="*/ 484 h 484"/>
                                <a:gd name="T18" fmla="*/ 24 w 29"/>
                                <a:gd name="T19" fmla="*/ 484 h 484"/>
                                <a:gd name="T20" fmla="*/ 24 w 29"/>
                                <a:gd name="T21" fmla="*/ 480 h 484"/>
                                <a:gd name="T22" fmla="*/ 29 w 29"/>
                                <a:gd name="T23" fmla="*/ 480 h 484"/>
                                <a:gd name="T24" fmla="*/ 29 w 29"/>
                                <a:gd name="T25" fmla="*/ 470 h 484"/>
                                <a:gd name="T26" fmla="*/ 29 w 29"/>
                                <a:gd name="T27" fmla="*/ 14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4">
                                  <a:moveTo>
                                    <a:pt x="29" y="14"/>
                                  </a:moveTo>
                                  <a:lnTo>
                                    <a:pt x="29" y="9"/>
                                  </a:lnTo>
                                  <a:lnTo>
                                    <a:pt x="24" y="4"/>
                                  </a:lnTo>
                                  <a:lnTo>
                                    <a:pt x="24" y="0"/>
                                  </a:lnTo>
                                  <a:lnTo>
                                    <a:pt x="10" y="0"/>
                                  </a:lnTo>
                                  <a:lnTo>
                                    <a:pt x="0" y="9"/>
                                  </a:lnTo>
                                  <a:lnTo>
                                    <a:pt x="0" y="480"/>
                                  </a:lnTo>
                                  <a:lnTo>
                                    <a:pt x="5" y="480"/>
                                  </a:lnTo>
                                  <a:lnTo>
                                    <a:pt x="10" y="484"/>
                                  </a:lnTo>
                                  <a:lnTo>
                                    <a:pt x="24" y="484"/>
                                  </a:lnTo>
                                  <a:lnTo>
                                    <a:pt x="24" y="480"/>
                                  </a:lnTo>
                                  <a:lnTo>
                                    <a:pt x="29" y="480"/>
                                  </a:lnTo>
                                  <a:lnTo>
                                    <a:pt x="29" y="470"/>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Rectangle 280"/>
                          <wps:cNvSpPr>
                            <a:spLocks noChangeArrowheads="1"/>
                          </wps:cNvSpPr>
                          <wps:spPr bwMode="auto">
                            <a:xfrm>
                              <a:off x="1431" y="39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81"/>
                          <wps:cNvSpPr>
                            <a:spLocks noChangeArrowheads="1"/>
                          </wps:cNvSpPr>
                          <wps:spPr bwMode="auto">
                            <a:xfrm>
                              <a:off x="1431" y="39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82"/>
                          <wps:cNvSpPr>
                            <a:spLocks noChangeArrowheads="1"/>
                          </wps:cNvSpPr>
                          <wps:spPr bwMode="auto">
                            <a:xfrm>
                              <a:off x="1431" y="39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83"/>
                          <wps:cNvSpPr>
                            <a:spLocks noChangeArrowheads="1"/>
                          </wps:cNvSpPr>
                          <wps:spPr bwMode="auto">
                            <a:xfrm>
                              <a:off x="1431" y="39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84"/>
                          <wps:cNvSpPr>
                            <a:spLocks noChangeArrowheads="1"/>
                          </wps:cNvSpPr>
                          <wps:spPr bwMode="auto">
                            <a:xfrm>
                              <a:off x="1431" y="39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85"/>
                          <wps:cNvSpPr>
                            <a:spLocks noChangeArrowheads="1"/>
                          </wps:cNvSpPr>
                          <wps:spPr bwMode="auto">
                            <a:xfrm>
                              <a:off x="1431" y="39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86"/>
                          <wps:cNvSpPr>
                            <a:spLocks noChangeArrowheads="1"/>
                          </wps:cNvSpPr>
                          <wps:spPr bwMode="auto">
                            <a:xfrm>
                              <a:off x="1431" y="39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87"/>
                          <wps:cNvSpPr>
                            <a:spLocks noChangeArrowheads="1"/>
                          </wps:cNvSpPr>
                          <wps:spPr bwMode="auto">
                            <a:xfrm>
                              <a:off x="1431" y="39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88"/>
                          <wps:cNvSpPr>
                            <a:spLocks noChangeArrowheads="1"/>
                          </wps:cNvSpPr>
                          <wps:spPr bwMode="auto">
                            <a:xfrm>
                              <a:off x="1431" y="39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89"/>
                          <wps:cNvSpPr>
                            <a:spLocks noChangeArrowheads="1"/>
                          </wps:cNvSpPr>
                          <wps:spPr bwMode="auto">
                            <a:xfrm>
                              <a:off x="1431" y="39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90"/>
                          <wps:cNvSpPr>
                            <a:spLocks noChangeArrowheads="1"/>
                          </wps:cNvSpPr>
                          <wps:spPr bwMode="auto">
                            <a:xfrm>
                              <a:off x="1431" y="39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91"/>
                          <wps:cNvSpPr>
                            <a:spLocks noChangeArrowheads="1"/>
                          </wps:cNvSpPr>
                          <wps:spPr bwMode="auto">
                            <a:xfrm>
                              <a:off x="1431" y="39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92"/>
                          <wps:cNvSpPr>
                            <a:spLocks noChangeArrowheads="1"/>
                          </wps:cNvSpPr>
                          <wps:spPr bwMode="auto">
                            <a:xfrm>
                              <a:off x="1431" y="39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93"/>
                          <wps:cNvSpPr>
                            <a:spLocks noChangeArrowheads="1"/>
                          </wps:cNvSpPr>
                          <wps:spPr bwMode="auto">
                            <a:xfrm>
                              <a:off x="1431" y="39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94"/>
                          <wps:cNvSpPr>
                            <a:spLocks noChangeArrowheads="1"/>
                          </wps:cNvSpPr>
                          <wps:spPr bwMode="auto">
                            <a:xfrm>
                              <a:off x="1431" y="39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95"/>
                          <wps:cNvSpPr>
                            <a:spLocks noChangeArrowheads="1"/>
                          </wps:cNvSpPr>
                          <wps:spPr bwMode="auto">
                            <a:xfrm>
                              <a:off x="1431" y="39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96"/>
                          <wps:cNvSpPr>
                            <a:spLocks noChangeArrowheads="1"/>
                          </wps:cNvSpPr>
                          <wps:spPr bwMode="auto">
                            <a:xfrm>
                              <a:off x="1431" y="38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97"/>
                          <wps:cNvSpPr>
                            <a:spLocks noChangeArrowheads="1"/>
                          </wps:cNvSpPr>
                          <wps:spPr bwMode="auto">
                            <a:xfrm>
                              <a:off x="1431" y="38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98"/>
                          <wps:cNvSpPr>
                            <a:spLocks noChangeArrowheads="1"/>
                          </wps:cNvSpPr>
                          <wps:spPr bwMode="auto">
                            <a:xfrm>
                              <a:off x="1431" y="38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99"/>
                          <wps:cNvSpPr>
                            <a:spLocks noChangeArrowheads="1"/>
                          </wps:cNvSpPr>
                          <wps:spPr bwMode="auto">
                            <a:xfrm>
                              <a:off x="1431" y="38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00"/>
                          <wps:cNvSpPr>
                            <a:spLocks noChangeArrowheads="1"/>
                          </wps:cNvSpPr>
                          <wps:spPr bwMode="auto">
                            <a:xfrm>
                              <a:off x="1431" y="38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01"/>
                          <wps:cNvSpPr>
                            <a:spLocks noChangeArrowheads="1"/>
                          </wps:cNvSpPr>
                          <wps:spPr bwMode="auto">
                            <a:xfrm>
                              <a:off x="1431" y="38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02"/>
                          <wps:cNvSpPr>
                            <a:spLocks noChangeArrowheads="1"/>
                          </wps:cNvSpPr>
                          <wps:spPr bwMode="auto">
                            <a:xfrm>
                              <a:off x="1431" y="38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03"/>
                          <wps:cNvSpPr>
                            <a:spLocks noChangeArrowheads="1"/>
                          </wps:cNvSpPr>
                          <wps:spPr bwMode="auto">
                            <a:xfrm>
                              <a:off x="1431" y="38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04"/>
                          <wps:cNvSpPr>
                            <a:spLocks noChangeArrowheads="1"/>
                          </wps:cNvSpPr>
                          <wps:spPr bwMode="auto">
                            <a:xfrm>
                              <a:off x="1431" y="38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05"/>
                          <wps:cNvSpPr>
                            <a:spLocks noChangeArrowheads="1"/>
                          </wps:cNvSpPr>
                          <wps:spPr bwMode="auto">
                            <a:xfrm>
                              <a:off x="1431" y="38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06"/>
                          <wps:cNvSpPr>
                            <a:spLocks noChangeArrowheads="1"/>
                          </wps:cNvSpPr>
                          <wps:spPr bwMode="auto">
                            <a:xfrm>
                              <a:off x="1431" y="38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07"/>
                          <wps:cNvSpPr>
                            <a:spLocks noChangeArrowheads="1"/>
                          </wps:cNvSpPr>
                          <wps:spPr bwMode="auto">
                            <a:xfrm>
                              <a:off x="1431" y="38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08"/>
                          <wps:cNvSpPr>
                            <a:spLocks noChangeArrowheads="1"/>
                          </wps:cNvSpPr>
                          <wps:spPr bwMode="auto">
                            <a:xfrm>
                              <a:off x="1431" y="38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09"/>
                          <wps:cNvSpPr>
                            <a:spLocks noChangeArrowheads="1"/>
                          </wps:cNvSpPr>
                          <wps:spPr bwMode="auto">
                            <a:xfrm>
                              <a:off x="1431" y="38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10"/>
                          <wps:cNvSpPr>
                            <a:spLocks noChangeArrowheads="1"/>
                          </wps:cNvSpPr>
                          <wps:spPr bwMode="auto">
                            <a:xfrm>
                              <a:off x="1431" y="38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11"/>
                          <wps:cNvSpPr>
                            <a:spLocks noChangeArrowheads="1"/>
                          </wps:cNvSpPr>
                          <wps:spPr bwMode="auto">
                            <a:xfrm>
                              <a:off x="1431" y="38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12"/>
                          <wps:cNvSpPr>
                            <a:spLocks noChangeArrowheads="1"/>
                          </wps:cNvSpPr>
                          <wps:spPr bwMode="auto">
                            <a:xfrm>
                              <a:off x="1431" y="38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313"/>
                          <wps:cNvSpPr>
                            <a:spLocks noChangeArrowheads="1"/>
                          </wps:cNvSpPr>
                          <wps:spPr bwMode="auto">
                            <a:xfrm>
                              <a:off x="1431" y="38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314"/>
                          <wps:cNvSpPr>
                            <a:spLocks noChangeArrowheads="1"/>
                          </wps:cNvSpPr>
                          <wps:spPr bwMode="auto">
                            <a:xfrm>
                              <a:off x="1431" y="38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315"/>
                          <wps:cNvSpPr>
                            <a:spLocks noChangeArrowheads="1"/>
                          </wps:cNvSpPr>
                          <wps:spPr bwMode="auto">
                            <a:xfrm>
                              <a:off x="1431" y="38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316"/>
                          <wps:cNvSpPr>
                            <a:spLocks noChangeArrowheads="1"/>
                          </wps:cNvSpPr>
                          <wps:spPr bwMode="auto">
                            <a:xfrm>
                              <a:off x="1431" y="38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317"/>
                          <wps:cNvSpPr>
                            <a:spLocks noChangeArrowheads="1"/>
                          </wps:cNvSpPr>
                          <wps:spPr bwMode="auto">
                            <a:xfrm>
                              <a:off x="1431" y="37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318"/>
                          <wps:cNvSpPr>
                            <a:spLocks noChangeArrowheads="1"/>
                          </wps:cNvSpPr>
                          <wps:spPr bwMode="auto">
                            <a:xfrm>
                              <a:off x="1431" y="37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19"/>
                          <wps:cNvSpPr>
                            <a:spLocks noChangeArrowheads="1"/>
                          </wps:cNvSpPr>
                          <wps:spPr bwMode="auto">
                            <a:xfrm>
                              <a:off x="1431" y="37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20"/>
                          <wps:cNvSpPr>
                            <a:spLocks noChangeArrowheads="1"/>
                          </wps:cNvSpPr>
                          <wps:spPr bwMode="auto">
                            <a:xfrm>
                              <a:off x="1431" y="37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21"/>
                          <wps:cNvSpPr>
                            <a:spLocks noChangeArrowheads="1"/>
                          </wps:cNvSpPr>
                          <wps:spPr bwMode="auto">
                            <a:xfrm>
                              <a:off x="1431" y="37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22"/>
                          <wps:cNvSpPr>
                            <a:spLocks noChangeArrowheads="1"/>
                          </wps:cNvSpPr>
                          <wps:spPr bwMode="auto">
                            <a:xfrm>
                              <a:off x="1431" y="37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23"/>
                          <wps:cNvSpPr>
                            <a:spLocks noChangeArrowheads="1"/>
                          </wps:cNvSpPr>
                          <wps:spPr bwMode="auto">
                            <a:xfrm>
                              <a:off x="1431" y="37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24"/>
                          <wps:cNvSpPr>
                            <a:spLocks noChangeArrowheads="1"/>
                          </wps:cNvSpPr>
                          <wps:spPr bwMode="auto">
                            <a:xfrm>
                              <a:off x="1431" y="37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25"/>
                          <wps:cNvSpPr>
                            <a:spLocks noChangeArrowheads="1"/>
                          </wps:cNvSpPr>
                          <wps:spPr bwMode="auto">
                            <a:xfrm>
                              <a:off x="1431" y="37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26"/>
                          <wps:cNvSpPr>
                            <a:spLocks noChangeArrowheads="1"/>
                          </wps:cNvSpPr>
                          <wps:spPr bwMode="auto">
                            <a:xfrm>
                              <a:off x="1431" y="37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27"/>
                          <wps:cNvSpPr>
                            <a:spLocks noChangeArrowheads="1"/>
                          </wps:cNvSpPr>
                          <wps:spPr bwMode="auto">
                            <a:xfrm>
                              <a:off x="1431" y="37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28"/>
                          <wps:cNvSpPr>
                            <a:spLocks noChangeArrowheads="1"/>
                          </wps:cNvSpPr>
                          <wps:spPr bwMode="auto">
                            <a:xfrm>
                              <a:off x="1431" y="37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29"/>
                          <wps:cNvSpPr>
                            <a:spLocks noChangeArrowheads="1"/>
                          </wps:cNvSpPr>
                          <wps:spPr bwMode="auto">
                            <a:xfrm>
                              <a:off x="1431" y="37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30"/>
                          <wps:cNvSpPr>
                            <a:spLocks noChangeArrowheads="1"/>
                          </wps:cNvSpPr>
                          <wps:spPr bwMode="auto">
                            <a:xfrm>
                              <a:off x="1431" y="37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31"/>
                          <wps:cNvSpPr>
                            <a:spLocks noChangeArrowheads="1"/>
                          </wps:cNvSpPr>
                          <wps:spPr bwMode="auto">
                            <a:xfrm>
                              <a:off x="1431" y="37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32"/>
                          <wps:cNvSpPr>
                            <a:spLocks noChangeArrowheads="1"/>
                          </wps:cNvSpPr>
                          <wps:spPr bwMode="auto">
                            <a:xfrm>
                              <a:off x="1431" y="37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33"/>
                          <wps:cNvSpPr>
                            <a:spLocks noChangeArrowheads="1"/>
                          </wps:cNvSpPr>
                          <wps:spPr bwMode="auto">
                            <a:xfrm>
                              <a:off x="1431" y="37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334"/>
                          <wps:cNvSpPr>
                            <a:spLocks noChangeArrowheads="1"/>
                          </wps:cNvSpPr>
                          <wps:spPr bwMode="auto">
                            <a:xfrm>
                              <a:off x="1431" y="37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335"/>
                          <wps:cNvSpPr>
                            <a:spLocks noChangeArrowheads="1"/>
                          </wps:cNvSpPr>
                          <wps:spPr bwMode="auto">
                            <a:xfrm>
                              <a:off x="1431" y="37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336"/>
                          <wps:cNvSpPr>
                            <a:spLocks noChangeArrowheads="1"/>
                          </wps:cNvSpPr>
                          <wps:spPr bwMode="auto">
                            <a:xfrm>
                              <a:off x="1431" y="37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337"/>
                          <wps:cNvSpPr>
                            <a:spLocks noChangeArrowheads="1"/>
                          </wps:cNvSpPr>
                          <wps:spPr bwMode="auto">
                            <a:xfrm>
                              <a:off x="1431" y="37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338"/>
                          <wps:cNvSpPr>
                            <a:spLocks noChangeArrowheads="1"/>
                          </wps:cNvSpPr>
                          <wps:spPr bwMode="auto">
                            <a:xfrm>
                              <a:off x="1431" y="36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339"/>
                          <wps:cNvSpPr>
                            <a:spLocks noChangeArrowheads="1"/>
                          </wps:cNvSpPr>
                          <wps:spPr bwMode="auto">
                            <a:xfrm>
                              <a:off x="1431" y="36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340"/>
                          <wps:cNvSpPr>
                            <a:spLocks noChangeArrowheads="1"/>
                          </wps:cNvSpPr>
                          <wps:spPr bwMode="auto">
                            <a:xfrm>
                              <a:off x="1431" y="36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341"/>
                          <wps:cNvSpPr>
                            <a:spLocks noChangeArrowheads="1"/>
                          </wps:cNvSpPr>
                          <wps:spPr bwMode="auto">
                            <a:xfrm>
                              <a:off x="1431" y="36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342"/>
                          <wps:cNvSpPr>
                            <a:spLocks noChangeArrowheads="1"/>
                          </wps:cNvSpPr>
                          <wps:spPr bwMode="auto">
                            <a:xfrm>
                              <a:off x="1431" y="36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343"/>
                          <wps:cNvSpPr>
                            <a:spLocks noChangeArrowheads="1"/>
                          </wps:cNvSpPr>
                          <wps:spPr bwMode="auto">
                            <a:xfrm>
                              <a:off x="1431" y="36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344"/>
                          <wps:cNvSpPr>
                            <a:spLocks noChangeArrowheads="1"/>
                          </wps:cNvSpPr>
                          <wps:spPr bwMode="auto">
                            <a:xfrm>
                              <a:off x="1431" y="36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345"/>
                          <wps:cNvSpPr>
                            <a:spLocks noChangeArrowheads="1"/>
                          </wps:cNvSpPr>
                          <wps:spPr bwMode="auto">
                            <a:xfrm>
                              <a:off x="1431" y="36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346"/>
                          <wps:cNvSpPr>
                            <a:spLocks noChangeArrowheads="1"/>
                          </wps:cNvSpPr>
                          <wps:spPr bwMode="auto">
                            <a:xfrm>
                              <a:off x="1431" y="36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347"/>
                          <wps:cNvSpPr>
                            <a:spLocks noChangeArrowheads="1"/>
                          </wps:cNvSpPr>
                          <wps:spPr bwMode="auto">
                            <a:xfrm>
                              <a:off x="1431" y="36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348"/>
                          <wps:cNvSpPr>
                            <a:spLocks noChangeArrowheads="1"/>
                          </wps:cNvSpPr>
                          <wps:spPr bwMode="auto">
                            <a:xfrm>
                              <a:off x="1431" y="36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349"/>
                          <wps:cNvSpPr>
                            <a:spLocks noChangeArrowheads="1"/>
                          </wps:cNvSpPr>
                          <wps:spPr bwMode="auto">
                            <a:xfrm>
                              <a:off x="1431" y="36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350"/>
                          <wps:cNvSpPr>
                            <a:spLocks noChangeArrowheads="1"/>
                          </wps:cNvSpPr>
                          <wps:spPr bwMode="auto">
                            <a:xfrm>
                              <a:off x="1431" y="36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351"/>
                          <wps:cNvSpPr>
                            <a:spLocks noChangeArrowheads="1"/>
                          </wps:cNvSpPr>
                          <wps:spPr bwMode="auto">
                            <a:xfrm>
                              <a:off x="1431" y="36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352"/>
                          <wps:cNvSpPr>
                            <a:spLocks noChangeArrowheads="1"/>
                          </wps:cNvSpPr>
                          <wps:spPr bwMode="auto">
                            <a:xfrm>
                              <a:off x="1431" y="36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353"/>
                          <wps:cNvSpPr>
                            <a:spLocks noChangeArrowheads="1"/>
                          </wps:cNvSpPr>
                          <wps:spPr bwMode="auto">
                            <a:xfrm>
                              <a:off x="1431" y="36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354"/>
                          <wps:cNvSpPr>
                            <a:spLocks noChangeArrowheads="1"/>
                          </wps:cNvSpPr>
                          <wps:spPr bwMode="auto">
                            <a:xfrm>
                              <a:off x="1431" y="36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355"/>
                          <wps:cNvSpPr>
                            <a:spLocks noChangeArrowheads="1"/>
                          </wps:cNvSpPr>
                          <wps:spPr bwMode="auto">
                            <a:xfrm>
                              <a:off x="1431" y="36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356"/>
                          <wps:cNvSpPr>
                            <a:spLocks noChangeArrowheads="1"/>
                          </wps:cNvSpPr>
                          <wps:spPr bwMode="auto">
                            <a:xfrm>
                              <a:off x="1431" y="36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357"/>
                          <wps:cNvSpPr>
                            <a:spLocks noChangeArrowheads="1"/>
                          </wps:cNvSpPr>
                          <wps:spPr bwMode="auto">
                            <a:xfrm>
                              <a:off x="1431" y="36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358"/>
                          <wps:cNvSpPr>
                            <a:spLocks noChangeArrowheads="1"/>
                          </wps:cNvSpPr>
                          <wps:spPr bwMode="auto">
                            <a:xfrm>
                              <a:off x="1431" y="36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359"/>
                          <wps:cNvSpPr>
                            <a:spLocks noChangeArrowheads="1"/>
                          </wps:cNvSpPr>
                          <wps:spPr bwMode="auto">
                            <a:xfrm>
                              <a:off x="1431" y="35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360"/>
                          <wps:cNvSpPr>
                            <a:spLocks noChangeArrowheads="1"/>
                          </wps:cNvSpPr>
                          <wps:spPr bwMode="auto">
                            <a:xfrm>
                              <a:off x="1431" y="35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61"/>
                          <wps:cNvSpPr>
                            <a:spLocks noChangeArrowheads="1"/>
                          </wps:cNvSpPr>
                          <wps:spPr bwMode="auto">
                            <a:xfrm>
                              <a:off x="1431" y="35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62"/>
                          <wps:cNvSpPr>
                            <a:spLocks noChangeArrowheads="1"/>
                          </wps:cNvSpPr>
                          <wps:spPr bwMode="auto">
                            <a:xfrm>
                              <a:off x="1431" y="35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63"/>
                          <wps:cNvSpPr>
                            <a:spLocks noChangeArrowheads="1"/>
                          </wps:cNvSpPr>
                          <wps:spPr bwMode="auto">
                            <a:xfrm>
                              <a:off x="1431" y="35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64"/>
                          <wps:cNvSpPr>
                            <a:spLocks noChangeArrowheads="1"/>
                          </wps:cNvSpPr>
                          <wps:spPr bwMode="auto">
                            <a:xfrm>
                              <a:off x="1431" y="35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65"/>
                          <wps:cNvSpPr>
                            <a:spLocks noChangeArrowheads="1"/>
                          </wps:cNvSpPr>
                          <wps:spPr bwMode="auto">
                            <a:xfrm>
                              <a:off x="1431" y="35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66"/>
                          <wps:cNvSpPr>
                            <a:spLocks noChangeArrowheads="1"/>
                          </wps:cNvSpPr>
                          <wps:spPr bwMode="auto">
                            <a:xfrm>
                              <a:off x="1431" y="35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67"/>
                          <wps:cNvSpPr>
                            <a:spLocks noChangeArrowheads="1"/>
                          </wps:cNvSpPr>
                          <wps:spPr bwMode="auto">
                            <a:xfrm>
                              <a:off x="1431" y="35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68"/>
                          <wps:cNvSpPr>
                            <a:spLocks noChangeArrowheads="1"/>
                          </wps:cNvSpPr>
                          <wps:spPr bwMode="auto">
                            <a:xfrm>
                              <a:off x="1431" y="35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69"/>
                          <wps:cNvSpPr>
                            <a:spLocks noChangeArrowheads="1"/>
                          </wps:cNvSpPr>
                          <wps:spPr bwMode="auto">
                            <a:xfrm>
                              <a:off x="1431" y="35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70"/>
                          <wps:cNvSpPr>
                            <a:spLocks noChangeArrowheads="1"/>
                          </wps:cNvSpPr>
                          <wps:spPr bwMode="auto">
                            <a:xfrm>
                              <a:off x="1431" y="35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71"/>
                          <wps:cNvSpPr>
                            <a:spLocks noChangeArrowheads="1"/>
                          </wps:cNvSpPr>
                          <wps:spPr bwMode="auto">
                            <a:xfrm>
                              <a:off x="1431" y="35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72"/>
                          <wps:cNvSpPr>
                            <a:spLocks noChangeArrowheads="1"/>
                          </wps:cNvSpPr>
                          <wps:spPr bwMode="auto">
                            <a:xfrm>
                              <a:off x="1431" y="35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73"/>
                          <wps:cNvSpPr>
                            <a:spLocks noChangeArrowheads="1"/>
                          </wps:cNvSpPr>
                          <wps:spPr bwMode="auto">
                            <a:xfrm>
                              <a:off x="1431" y="35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74"/>
                          <wps:cNvSpPr>
                            <a:spLocks noChangeArrowheads="1"/>
                          </wps:cNvSpPr>
                          <wps:spPr bwMode="auto">
                            <a:xfrm>
                              <a:off x="1431" y="35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375"/>
                          <wps:cNvSpPr>
                            <a:spLocks noChangeArrowheads="1"/>
                          </wps:cNvSpPr>
                          <wps:spPr bwMode="auto">
                            <a:xfrm>
                              <a:off x="1431" y="35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376"/>
                          <wps:cNvSpPr>
                            <a:spLocks noChangeArrowheads="1"/>
                          </wps:cNvSpPr>
                          <wps:spPr bwMode="auto">
                            <a:xfrm>
                              <a:off x="1431" y="35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377"/>
                          <wps:cNvSpPr>
                            <a:spLocks noChangeArrowheads="1"/>
                          </wps:cNvSpPr>
                          <wps:spPr bwMode="auto">
                            <a:xfrm>
                              <a:off x="1431" y="35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78"/>
                          <wps:cNvSpPr>
                            <a:spLocks noChangeArrowheads="1"/>
                          </wps:cNvSpPr>
                          <wps:spPr bwMode="auto">
                            <a:xfrm>
                              <a:off x="1431" y="35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379"/>
                          <wps:cNvSpPr>
                            <a:spLocks noChangeArrowheads="1"/>
                          </wps:cNvSpPr>
                          <wps:spPr bwMode="auto">
                            <a:xfrm>
                              <a:off x="1431" y="34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80"/>
                          <wps:cNvSpPr>
                            <a:spLocks noChangeArrowheads="1"/>
                          </wps:cNvSpPr>
                          <wps:spPr bwMode="auto">
                            <a:xfrm>
                              <a:off x="1431" y="33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381"/>
                          <wps:cNvSpPr>
                            <a:spLocks noChangeArrowheads="1"/>
                          </wps:cNvSpPr>
                          <wps:spPr bwMode="auto">
                            <a:xfrm>
                              <a:off x="1431" y="33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382"/>
                          <wps:cNvSpPr>
                            <a:spLocks noChangeArrowheads="1"/>
                          </wps:cNvSpPr>
                          <wps:spPr bwMode="auto">
                            <a:xfrm>
                              <a:off x="1431" y="33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383"/>
                          <wps:cNvSpPr>
                            <a:spLocks noChangeArrowheads="1"/>
                          </wps:cNvSpPr>
                          <wps:spPr bwMode="auto">
                            <a:xfrm>
                              <a:off x="1431" y="33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84"/>
                          <wps:cNvSpPr>
                            <a:spLocks noChangeArrowheads="1"/>
                          </wps:cNvSpPr>
                          <wps:spPr bwMode="auto">
                            <a:xfrm>
                              <a:off x="1431" y="33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85"/>
                          <wps:cNvSpPr>
                            <a:spLocks noChangeArrowheads="1"/>
                          </wps:cNvSpPr>
                          <wps:spPr bwMode="auto">
                            <a:xfrm>
                              <a:off x="1431" y="33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86"/>
                          <wps:cNvSpPr>
                            <a:spLocks noChangeArrowheads="1"/>
                          </wps:cNvSpPr>
                          <wps:spPr bwMode="auto">
                            <a:xfrm>
                              <a:off x="1431" y="33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87"/>
                          <wps:cNvSpPr>
                            <a:spLocks noChangeArrowheads="1"/>
                          </wps:cNvSpPr>
                          <wps:spPr bwMode="auto">
                            <a:xfrm>
                              <a:off x="1431" y="33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388"/>
                          <wps:cNvSpPr>
                            <a:spLocks noChangeArrowheads="1"/>
                          </wps:cNvSpPr>
                          <wps:spPr bwMode="auto">
                            <a:xfrm>
                              <a:off x="1431" y="33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389"/>
                          <wps:cNvSpPr>
                            <a:spLocks noChangeArrowheads="1"/>
                          </wps:cNvSpPr>
                          <wps:spPr bwMode="auto">
                            <a:xfrm>
                              <a:off x="1431" y="33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390"/>
                          <wps:cNvSpPr>
                            <a:spLocks noChangeArrowheads="1"/>
                          </wps:cNvSpPr>
                          <wps:spPr bwMode="auto">
                            <a:xfrm>
                              <a:off x="1431" y="33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391"/>
                          <wps:cNvSpPr>
                            <a:spLocks noChangeArrowheads="1"/>
                          </wps:cNvSpPr>
                          <wps:spPr bwMode="auto">
                            <a:xfrm>
                              <a:off x="1431" y="33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392"/>
                          <wps:cNvSpPr>
                            <a:spLocks noChangeArrowheads="1"/>
                          </wps:cNvSpPr>
                          <wps:spPr bwMode="auto">
                            <a:xfrm>
                              <a:off x="1431" y="33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393"/>
                          <wps:cNvSpPr>
                            <a:spLocks noChangeArrowheads="1"/>
                          </wps:cNvSpPr>
                          <wps:spPr bwMode="auto">
                            <a:xfrm>
                              <a:off x="1431" y="33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394"/>
                          <wps:cNvSpPr>
                            <a:spLocks noChangeArrowheads="1"/>
                          </wps:cNvSpPr>
                          <wps:spPr bwMode="auto">
                            <a:xfrm>
                              <a:off x="1431" y="33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395"/>
                          <wps:cNvSpPr>
                            <a:spLocks noChangeArrowheads="1"/>
                          </wps:cNvSpPr>
                          <wps:spPr bwMode="auto">
                            <a:xfrm>
                              <a:off x="1431" y="33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396"/>
                          <wps:cNvSpPr>
                            <a:spLocks noChangeArrowheads="1"/>
                          </wps:cNvSpPr>
                          <wps:spPr bwMode="auto">
                            <a:xfrm>
                              <a:off x="1431" y="32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397"/>
                          <wps:cNvSpPr>
                            <a:spLocks noChangeArrowheads="1"/>
                          </wps:cNvSpPr>
                          <wps:spPr bwMode="auto">
                            <a:xfrm>
                              <a:off x="1431" y="32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398"/>
                          <wps:cNvSpPr>
                            <a:spLocks noChangeArrowheads="1"/>
                          </wps:cNvSpPr>
                          <wps:spPr bwMode="auto">
                            <a:xfrm>
                              <a:off x="1431" y="32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399"/>
                          <wps:cNvSpPr>
                            <a:spLocks noChangeArrowheads="1"/>
                          </wps:cNvSpPr>
                          <wps:spPr bwMode="auto">
                            <a:xfrm>
                              <a:off x="1431" y="32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00"/>
                          <wps:cNvSpPr>
                            <a:spLocks noChangeArrowheads="1"/>
                          </wps:cNvSpPr>
                          <wps:spPr bwMode="auto">
                            <a:xfrm>
                              <a:off x="1431" y="32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01"/>
                          <wps:cNvSpPr>
                            <a:spLocks noChangeArrowheads="1"/>
                          </wps:cNvSpPr>
                          <wps:spPr bwMode="auto">
                            <a:xfrm>
                              <a:off x="1431" y="32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02"/>
                          <wps:cNvSpPr>
                            <a:spLocks noChangeArrowheads="1"/>
                          </wps:cNvSpPr>
                          <wps:spPr bwMode="auto">
                            <a:xfrm>
                              <a:off x="1431" y="32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03"/>
                          <wps:cNvSpPr>
                            <a:spLocks noChangeArrowheads="1"/>
                          </wps:cNvSpPr>
                          <wps:spPr bwMode="auto">
                            <a:xfrm>
                              <a:off x="1431" y="32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04"/>
                          <wps:cNvSpPr>
                            <a:spLocks noChangeArrowheads="1"/>
                          </wps:cNvSpPr>
                          <wps:spPr bwMode="auto">
                            <a:xfrm>
                              <a:off x="1431" y="32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05"/>
                          <wps:cNvSpPr>
                            <a:spLocks noChangeArrowheads="1"/>
                          </wps:cNvSpPr>
                          <wps:spPr bwMode="auto">
                            <a:xfrm>
                              <a:off x="1431" y="31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06"/>
                          <wps:cNvSpPr>
                            <a:spLocks noChangeArrowheads="1"/>
                          </wps:cNvSpPr>
                          <wps:spPr bwMode="auto">
                            <a:xfrm>
                              <a:off x="1431" y="31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07"/>
                          <wps:cNvSpPr>
                            <a:spLocks noChangeArrowheads="1"/>
                          </wps:cNvSpPr>
                          <wps:spPr bwMode="auto">
                            <a:xfrm>
                              <a:off x="1431" y="31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08"/>
                          <wps:cNvSpPr>
                            <a:spLocks noChangeArrowheads="1"/>
                          </wps:cNvSpPr>
                          <wps:spPr bwMode="auto">
                            <a:xfrm>
                              <a:off x="1431" y="31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409"/>
                          <wps:cNvSpPr>
                            <a:spLocks noChangeArrowheads="1"/>
                          </wps:cNvSpPr>
                          <wps:spPr bwMode="auto">
                            <a:xfrm>
                              <a:off x="1431" y="31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410"/>
                          <wps:cNvSpPr>
                            <a:spLocks noChangeArrowheads="1"/>
                          </wps:cNvSpPr>
                          <wps:spPr bwMode="auto">
                            <a:xfrm>
                              <a:off x="1431" y="31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11"/>
                          <wps:cNvSpPr>
                            <a:spLocks noChangeArrowheads="1"/>
                          </wps:cNvSpPr>
                          <wps:spPr bwMode="auto">
                            <a:xfrm>
                              <a:off x="1431" y="31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412"/>
                          <wps:cNvSpPr>
                            <a:spLocks noChangeArrowheads="1"/>
                          </wps:cNvSpPr>
                          <wps:spPr bwMode="auto">
                            <a:xfrm>
                              <a:off x="1431" y="31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13"/>
                          <wps:cNvSpPr>
                            <a:spLocks noChangeArrowheads="1"/>
                          </wps:cNvSpPr>
                          <wps:spPr bwMode="auto">
                            <a:xfrm>
                              <a:off x="1431" y="30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14"/>
                          <wps:cNvSpPr>
                            <a:spLocks noChangeArrowheads="1"/>
                          </wps:cNvSpPr>
                          <wps:spPr bwMode="auto">
                            <a:xfrm>
                              <a:off x="1431" y="30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15"/>
                          <wps:cNvSpPr>
                            <a:spLocks noChangeArrowheads="1"/>
                          </wps:cNvSpPr>
                          <wps:spPr bwMode="auto">
                            <a:xfrm>
                              <a:off x="1431" y="30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16"/>
                          <wps:cNvSpPr>
                            <a:spLocks noChangeArrowheads="1"/>
                          </wps:cNvSpPr>
                          <wps:spPr bwMode="auto">
                            <a:xfrm>
                              <a:off x="1431" y="30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17"/>
                          <wps:cNvSpPr>
                            <a:spLocks noChangeArrowheads="1"/>
                          </wps:cNvSpPr>
                          <wps:spPr bwMode="auto">
                            <a:xfrm>
                              <a:off x="1431" y="30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18"/>
                          <wps:cNvSpPr>
                            <a:spLocks noChangeArrowheads="1"/>
                          </wps:cNvSpPr>
                          <wps:spPr bwMode="auto">
                            <a:xfrm>
                              <a:off x="1431" y="30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19"/>
                          <wps:cNvSpPr>
                            <a:spLocks noChangeArrowheads="1"/>
                          </wps:cNvSpPr>
                          <wps:spPr bwMode="auto">
                            <a:xfrm>
                              <a:off x="1431" y="30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20"/>
                          <wps:cNvSpPr>
                            <a:spLocks noChangeArrowheads="1"/>
                          </wps:cNvSpPr>
                          <wps:spPr bwMode="auto">
                            <a:xfrm>
                              <a:off x="1431" y="30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21"/>
                          <wps:cNvSpPr>
                            <a:spLocks noChangeArrowheads="1"/>
                          </wps:cNvSpPr>
                          <wps:spPr bwMode="auto">
                            <a:xfrm>
                              <a:off x="1431" y="30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22"/>
                          <wps:cNvSpPr>
                            <a:spLocks noChangeArrowheads="1"/>
                          </wps:cNvSpPr>
                          <wps:spPr bwMode="auto">
                            <a:xfrm>
                              <a:off x="1431" y="30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23"/>
                          <wps:cNvSpPr>
                            <a:spLocks noChangeArrowheads="1"/>
                          </wps:cNvSpPr>
                          <wps:spPr bwMode="auto">
                            <a:xfrm>
                              <a:off x="1431" y="30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24"/>
                          <wps:cNvSpPr>
                            <a:spLocks noChangeArrowheads="1"/>
                          </wps:cNvSpPr>
                          <wps:spPr bwMode="auto">
                            <a:xfrm>
                              <a:off x="1431" y="30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25"/>
                          <wps:cNvSpPr>
                            <a:spLocks noChangeArrowheads="1"/>
                          </wps:cNvSpPr>
                          <wps:spPr bwMode="auto">
                            <a:xfrm>
                              <a:off x="1431" y="30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26"/>
                          <wps:cNvSpPr>
                            <a:spLocks noChangeArrowheads="1"/>
                          </wps:cNvSpPr>
                          <wps:spPr bwMode="auto">
                            <a:xfrm>
                              <a:off x="1431" y="30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27"/>
                          <wps:cNvSpPr>
                            <a:spLocks noChangeArrowheads="1"/>
                          </wps:cNvSpPr>
                          <wps:spPr bwMode="auto">
                            <a:xfrm>
                              <a:off x="1431" y="30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28"/>
                          <wps:cNvSpPr>
                            <a:spLocks noChangeArrowheads="1"/>
                          </wps:cNvSpPr>
                          <wps:spPr bwMode="auto">
                            <a:xfrm>
                              <a:off x="1431" y="30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29"/>
                          <wps:cNvSpPr>
                            <a:spLocks noChangeArrowheads="1"/>
                          </wps:cNvSpPr>
                          <wps:spPr bwMode="auto">
                            <a:xfrm>
                              <a:off x="1431" y="30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30"/>
                          <wps:cNvSpPr>
                            <a:spLocks noChangeArrowheads="1"/>
                          </wps:cNvSpPr>
                          <wps:spPr bwMode="auto">
                            <a:xfrm>
                              <a:off x="1431" y="30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31"/>
                          <wps:cNvSpPr>
                            <a:spLocks noChangeArrowheads="1"/>
                          </wps:cNvSpPr>
                          <wps:spPr bwMode="auto">
                            <a:xfrm>
                              <a:off x="1431" y="30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32"/>
                          <wps:cNvSpPr>
                            <a:spLocks noChangeArrowheads="1"/>
                          </wps:cNvSpPr>
                          <wps:spPr bwMode="auto">
                            <a:xfrm>
                              <a:off x="1431" y="30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33"/>
                          <wps:cNvSpPr>
                            <a:spLocks noChangeArrowheads="1"/>
                          </wps:cNvSpPr>
                          <wps:spPr bwMode="auto">
                            <a:xfrm>
                              <a:off x="1431" y="30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34"/>
                          <wps:cNvSpPr>
                            <a:spLocks noChangeArrowheads="1"/>
                          </wps:cNvSpPr>
                          <wps:spPr bwMode="auto">
                            <a:xfrm>
                              <a:off x="1431" y="29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35"/>
                          <wps:cNvSpPr>
                            <a:spLocks noChangeArrowheads="1"/>
                          </wps:cNvSpPr>
                          <wps:spPr bwMode="auto">
                            <a:xfrm>
                              <a:off x="1431" y="29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36"/>
                          <wps:cNvSpPr>
                            <a:spLocks noChangeArrowheads="1"/>
                          </wps:cNvSpPr>
                          <wps:spPr bwMode="auto">
                            <a:xfrm>
                              <a:off x="1431" y="29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37"/>
                          <wps:cNvSpPr>
                            <a:spLocks noChangeArrowheads="1"/>
                          </wps:cNvSpPr>
                          <wps:spPr bwMode="auto">
                            <a:xfrm>
                              <a:off x="1431" y="29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38"/>
                          <wps:cNvSpPr>
                            <a:spLocks noChangeArrowheads="1"/>
                          </wps:cNvSpPr>
                          <wps:spPr bwMode="auto">
                            <a:xfrm>
                              <a:off x="1431" y="29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39"/>
                          <wps:cNvSpPr>
                            <a:spLocks noChangeArrowheads="1"/>
                          </wps:cNvSpPr>
                          <wps:spPr bwMode="auto">
                            <a:xfrm>
                              <a:off x="1431" y="29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40"/>
                          <wps:cNvSpPr>
                            <a:spLocks noChangeArrowheads="1"/>
                          </wps:cNvSpPr>
                          <wps:spPr bwMode="auto">
                            <a:xfrm>
                              <a:off x="1431" y="29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441"/>
                          <wps:cNvSpPr>
                            <a:spLocks noChangeArrowheads="1"/>
                          </wps:cNvSpPr>
                          <wps:spPr bwMode="auto">
                            <a:xfrm>
                              <a:off x="1431" y="29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442"/>
                          <wps:cNvSpPr>
                            <a:spLocks noChangeArrowheads="1"/>
                          </wps:cNvSpPr>
                          <wps:spPr bwMode="auto">
                            <a:xfrm>
                              <a:off x="1431" y="29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443"/>
                          <wps:cNvSpPr>
                            <a:spLocks noChangeArrowheads="1"/>
                          </wps:cNvSpPr>
                          <wps:spPr bwMode="auto">
                            <a:xfrm>
                              <a:off x="1431" y="29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444"/>
                          <wps:cNvSpPr>
                            <a:spLocks noChangeArrowheads="1"/>
                          </wps:cNvSpPr>
                          <wps:spPr bwMode="auto">
                            <a:xfrm>
                              <a:off x="1431" y="29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445"/>
                          <wps:cNvSpPr>
                            <a:spLocks noChangeArrowheads="1"/>
                          </wps:cNvSpPr>
                          <wps:spPr bwMode="auto">
                            <a:xfrm>
                              <a:off x="1431" y="29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446"/>
                          <wps:cNvSpPr>
                            <a:spLocks noChangeArrowheads="1"/>
                          </wps:cNvSpPr>
                          <wps:spPr bwMode="auto">
                            <a:xfrm>
                              <a:off x="1431" y="29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447"/>
                          <wps:cNvSpPr>
                            <a:spLocks noChangeArrowheads="1"/>
                          </wps:cNvSpPr>
                          <wps:spPr bwMode="auto">
                            <a:xfrm>
                              <a:off x="1431" y="29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448"/>
                          <wps:cNvSpPr>
                            <a:spLocks noChangeArrowheads="1"/>
                          </wps:cNvSpPr>
                          <wps:spPr bwMode="auto">
                            <a:xfrm>
                              <a:off x="1431" y="29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449"/>
                          <wps:cNvSpPr>
                            <a:spLocks noChangeArrowheads="1"/>
                          </wps:cNvSpPr>
                          <wps:spPr bwMode="auto">
                            <a:xfrm>
                              <a:off x="1431" y="29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450"/>
                          <wps:cNvSpPr>
                            <a:spLocks noChangeArrowheads="1"/>
                          </wps:cNvSpPr>
                          <wps:spPr bwMode="auto">
                            <a:xfrm>
                              <a:off x="1431" y="29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451"/>
                          <wps:cNvSpPr>
                            <a:spLocks noChangeArrowheads="1"/>
                          </wps:cNvSpPr>
                          <wps:spPr bwMode="auto">
                            <a:xfrm>
                              <a:off x="1431" y="29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452"/>
                          <wps:cNvSpPr>
                            <a:spLocks noChangeArrowheads="1"/>
                          </wps:cNvSpPr>
                          <wps:spPr bwMode="auto">
                            <a:xfrm>
                              <a:off x="1431" y="29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453"/>
                          <wps:cNvSpPr>
                            <a:spLocks noChangeArrowheads="1"/>
                          </wps:cNvSpPr>
                          <wps:spPr bwMode="auto">
                            <a:xfrm>
                              <a:off x="1431" y="29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454"/>
                          <wps:cNvSpPr>
                            <a:spLocks noChangeArrowheads="1"/>
                          </wps:cNvSpPr>
                          <wps:spPr bwMode="auto">
                            <a:xfrm>
                              <a:off x="1431" y="28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55"/>
                          <wps:cNvSpPr>
                            <a:spLocks noChangeArrowheads="1"/>
                          </wps:cNvSpPr>
                          <wps:spPr bwMode="auto">
                            <a:xfrm>
                              <a:off x="1431" y="28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56"/>
                          <wps:cNvSpPr>
                            <a:spLocks noChangeArrowheads="1"/>
                          </wps:cNvSpPr>
                          <wps:spPr bwMode="auto">
                            <a:xfrm>
                              <a:off x="1431" y="28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57"/>
                          <wps:cNvSpPr>
                            <a:spLocks noChangeArrowheads="1"/>
                          </wps:cNvSpPr>
                          <wps:spPr bwMode="auto">
                            <a:xfrm>
                              <a:off x="1431" y="28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58"/>
                          <wps:cNvSpPr>
                            <a:spLocks noChangeArrowheads="1"/>
                          </wps:cNvSpPr>
                          <wps:spPr bwMode="auto">
                            <a:xfrm>
                              <a:off x="1431" y="28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521" name="Group 459"/>
                        <wpg:cNvGrpSpPr>
                          <a:grpSpLocks/>
                        </wpg:cNvGrpSpPr>
                        <wpg:grpSpPr bwMode="auto">
                          <a:xfrm>
                            <a:off x="795378" y="797575"/>
                            <a:ext cx="2769" cy="797575"/>
                            <a:chOff x="1431" y="1440"/>
                            <a:chExt cx="5" cy="1440"/>
                          </a:xfrm>
                        </wpg:grpSpPr>
                        <wps:wsp>
                          <wps:cNvPr id="522" name="Rectangle 460"/>
                          <wps:cNvSpPr>
                            <a:spLocks noChangeArrowheads="1"/>
                          </wps:cNvSpPr>
                          <wps:spPr bwMode="auto">
                            <a:xfrm>
                              <a:off x="1431" y="28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61"/>
                          <wps:cNvSpPr>
                            <a:spLocks noChangeArrowheads="1"/>
                          </wps:cNvSpPr>
                          <wps:spPr bwMode="auto">
                            <a:xfrm>
                              <a:off x="1431" y="28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62"/>
                          <wps:cNvSpPr>
                            <a:spLocks noChangeArrowheads="1"/>
                          </wps:cNvSpPr>
                          <wps:spPr bwMode="auto">
                            <a:xfrm>
                              <a:off x="1431" y="28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63"/>
                          <wps:cNvSpPr>
                            <a:spLocks noChangeArrowheads="1"/>
                          </wps:cNvSpPr>
                          <wps:spPr bwMode="auto">
                            <a:xfrm>
                              <a:off x="1431" y="28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64"/>
                          <wps:cNvSpPr>
                            <a:spLocks noChangeArrowheads="1"/>
                          </wps:cNvSpPr>
                          <wps:spPr bwMode="auto">
                            <a:xfrm>
                              <a:off x="1431" y="28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65"/>
                          <wps:cNvSpPr>
                            <a:spLocks noChangeArrowheads="1"/>
                          </wps:cNvSpPr>
                          <wps:spPr bwMode="auto">
                            <a:xfrm>
                              <a:off x="1431" y="28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466"/>
                          <wps:cNvSpPr>
                            <a:spLocks noChangeArrowheads="1"/>
                          </wps:cNvSpPr>
                          <wps:spPr bwMode="auto">
                            <a:xfrm>
                              <a:off x="1431" y="28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467"/>
                          <wps:cNvSpPr>
                            <a:spLocks noChangeArrowheads="1"/>
                          </wps:cNvSpPr>
                          <wps:spPr bwMode="auto">
                            <a:xfrm>
                              <a:off x="1431" y="28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68"/>
                          <wps:cNvSpPr>
                            <a:spLocks noChangeArrowheads="1"/>
                          </wps:cNvSpPr>
                          <wps:spPr bwMode="auto">
                            <a:xfrm>
                              <a:off x="1431" y="28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69"/>
                          <wps:cNvSpPr>
                            <a:spLocks noChangeArrowheads="1"/>
                          </wps:cNvSpPr>
                          <wps:spPr bwMode="auto">
                            <a:xfrm>
                              <a:off x="1431" y="28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70"/>
                          <wps:cNvSpPr>
                            <a:spLocks noChangeArrowheads="1"/>
                          </wps:cNvSpPr>
                          <wps:spPr bwMode="auto">
                            <a:xfrm>
                              <a:off x="1431" y="28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71"/>
                          <wps:cNvSpPr>
                            <a:spLocks noChangeArrowheads="1"/>
                          </wps:cNvSpPr>
                          <wps:spPr bwMode="auto">
                            <a:xfrm>
                              <a:off x="1431" y="28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72"/>
                          <wps:cNvSpPr>
                            <a:spLocks noChangeArrowheads="1"/>
                          </wps:cNvSpPr>
                          <wps:spPr bwMode="auto">
                            <a:xfrm>
                              <a:off x="1431" y="28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3"/>
                          <wps:cNvSpPr>
                            <a:spLocks noChangeArrowheads="1"/>
                          </wps:cNvSpPr>
                          <wps:spPr bwMode="auto">
                            <a:xfrm>
                              <a:off x="1431" y="28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474"/>
                          <wps:cNvSpPr>
                            <a:spLocks noChangeArrowheads="1"/>
                          </wps:cNvSpPr>
                          <wps:spPr bwMode="auto">
                            <a:xfrm>
                              <a:off x="1431" y="28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475"/>
                          <wps:cNvSpPr>
                            <a:spLocks noChangeArrowheads="1"/>
                          </wps:cNvSpPr>
                          <wps:spPr bwMode="auto">
                            <a:xfrm>
                              <a:off x="1431" y="28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476"/>
                          <wps:cNvSpPr>
                            <a:spLocks noChangeArrowheads="1"/>
                          </wps:cNvSpPr>
                          <wps:spPr bwMode="auto">
                            <a:xfrm>
                              <a:off x="1431" y="27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477"/>
                          <wps:cNvSpPr>
                            <a:spLocks noChangeArrowheads="1"/>
                          </wps:cNvSpPr>
                          <wps:spPr bwMode="auto">
                            <a:xfrm>
                              <a:off x="1431" y="27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8"/>
                          <wps:cNvSpPr>
                            <a:spLocks noChangeArrowheads="1"/>
                          </wps:cNvSpPr>
                          <wps:spPr bwMode="auto">
                            <a:xfrm>
                              <a:off x="1431" y="27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9"/>
                          <wps:cNvSpPr>
                            <a:spLocks noChangeArrowheads="1"/>
                          </wps:cNvSpPr>
                          <wps:spPr bwMode="auto">
                            <a:xfrm>
                              <a:off x="1431" y="27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80"/>
                          <wps:cNvSpPr>
                            <a:spLocks noChangeArrowheads="1"/>
                          </wps:cNvSpPr>
                          <wps:spPr bwMode="auto">
                            <a:xfrm>
                              <a:off x="1431" y="27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81"/>
                          <wps:cNvSpPr>
                            <a:spLocks noChangeArrowheads="1"/>
                          </wps:cNvSpPr>
                          <wps:spPr bwMode="auto">
                            <a:xfrm>
                              <a:off x="1431" y="27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82"/>
                          <wps:cNvSpPr>
                            <a:spLocks noChangeArrowheads="1"/>
                          </wps:cNvSpPr>
                          <wps:spPr bwMode="auto">
                            <a:xfrm>
                              <a:off x="1431" y="27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83"/>
                          <wps:cNvSpPr>
                            <a:spLocks noChangeArrowheads="1"/>
                          </wps:cNvSpPr>
                          <wps:spPr bwMode="auto">
                            <a:xfrm>
                              <a:off x="1431"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84"/>
                          <wps:cNvSpPr>
                            <a:spLocks noChangeArrowheads="1"/>
                          </wps:cNvSpPr>
                          <wps:spPr bwMode="auto">
                            <a:xfrm>
                              <a:off x="1431"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85"/>
                          <wps:cNvSpPr>
                            <a:spLocks noChangeArrowheads="1"/>
                          </wps:cNvSpPr>
                          <wps:spPr bwMode="auto">
                            <a:xfrm>
                              <a:off x="1431"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86"/>
                          <wps:cNvSpPr>
                            <a:spLocks noChangeArrowheads="1"/>
                          </wps:cNvSpPr>
                          <wps:spPr bwMode="auto">
                            <a:xfrm>
                              <a:off x="1431"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87"/>
                          <wps:cNvSpPr>
                            <a:spLocks noChangeArrowheads="1"/>
                          </wps:cNvSpPr>
                          <wps:spPr bwMode="auto">
                            <a:xfrm>
                              <a:off x="1431"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88"/>
                          <wps:cNvSpPr>
                            <a:spLocks noChangeArrowheads="1"/>
                          </wps:cNvSpPr>
                          <wps:spPr bwMode="auto">
                            <a:xfrm>
                              <a:off x="1431"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489"/>
                          <wps:cNvSpPr>
                            <a:spLocks noChangeArrowheads="1"/>
                          </wps:cNvSpPr>
                          <wps:spPr bwMode="auto">
                            <a:xfrm>
                              <a:off x="1431"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90"/>
                          <wps:cNvSpPr>
                            <a:spLocks noChangeArrowheads="1"/>
                          </wps:cNvSpPr>
                          <wps:spPr bwMode="auto">
                            <a:xfrm>
                              <a:off x="1431"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91"/>
                          <wps:cNvSpPr>
                            <a:spLocks noChangeArrowheads="1"/>
                          </wps:cNvSpPr>
                          <wps:spPr bwMode="auto">
                            <a:xfrm>
                              <a:off x="1431"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492"/>
                          <wps:cNvSpPr>
                            <a:spLocks noChangeArrowheads="1"/>
                          </wps:cNvSpPr>
                          <wps:spPr bwMode="auto">
                            <a:xfrm>
                              <a:off x="1431"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493"/>
                          <wps:cNvSpPr>
                            <a:spLocks noChangeArrowheads="1"/>
                          </wps:cNvSpPr>
                          <wps:spPr bwMode="auto">
                            <a:xfrm>
                              <a:off x="1431"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494"/>
                          <wps:cNvSpPr>
                            <a:spLocks noChangeArrowheads="1"/>
                          </wps:cNvSpPr>
                          <wps:spPr bwMode="auto">
                            <a:xfrm>
                              <a:off x="1431"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495"/>
                          <wps:cNvSpPr>
                            <a:spLocks noChangeArrowheads="1"/>
                          </wps:cNvSpPr>
                          <wps:spPr bwMode="auto">
                            <a:xfrm>
                              <a:off x="1431"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96"/>
                          <wps:cNvSpPr>
                            <a:spLocks noChangeArrowheads="1"/>
                          </wps:cNvSpPr>
                          <wps:spPr bwMode="auto">
                            <a:xfrm>
                              <a:off x="1431"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97"/>
                          <wps:cNvSpPr>
                            <a:spLocks noChangeArrowheads="1"/>
                          </wps:cNvSpPr>
                          <wps:spPr bwMode="auto">
                            <a:xfrm>
                              <a:off x="1431"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98"/>
                          <wps:cNvSpPr>
                            <a:spLocks noChangeArrowheads="1"/>
                          </wps:cNvSpPr>
                          <wps:spPr bwMode="auto">
                            <a:xfrm>
                              <a:off x="1431"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99"/>
                          <wps:cNvSpPr>
                            <a:spLocks noChangeArrowheads="1"/>
                          </wps:cNvSpPr>
                          <wps:spPr bwMode="auto">
                            <a:xfrm>
                              <a:off x="1431"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00"/>
                          <wps:cNvSpPr>
                            <a:spLocks noChangeArrowheads="1"/>
                          </wps:cNvSpPr>
                          <wps:spPr bwMode="auto">
                            <a:xfrm>
                              <a:off x="1431"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01"/>
                          <wps:cNvSpPr>
                            <a:spLocks noChangeArrowheads="1"/>
                          </wps:cNvSpPr>
                          <wps:spPr bwMode="auto">
                            <a:xfrm>
                              <a:off x="1431"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02"/>
                          <wps:cNvSpPr>
                            <a:spLocks noChangeArrowheads="1"/>
                          </wps:cNvSpPr>
                          <wps:spPr bwMode="auto">
                            <a:xfrm>
                              <a:off x="1431"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03"/>
                          <wps:cNvSpPr>
                            <a:spLocks noChangeArrowheads="1"/>
                          </wps:cNvSpPr>
                          <wps:spPr bwMode="auto">
                            <a:xfrm>
                              <a:off x="1431"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04"/>
                          <wps:cNvSpPr>
                            <a:spLocks noChangeArrowheads="1"/>
                          </wps:cNvSpPr>
                          <wps:spPr bwMode="auto">
                            <a:xfrm>
                              <a:off x="1431"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05"/>
                          <wps:cNvSpPr>
                            <a:spLocks noChangeArrowheads="1"/>
                          </wps:cNvSpPr>
                          <wps:spPr bwMode="auto">
                            <a:xfrm>
                              <a:off x="1431"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06"/>
                          <wps:cNvSpPr>
                            <a:spLocks noChangeArrowheads="1"/>
                          </wps:cNvSpPr>
                          <wps:spPr bwMode="auto">
                            <a:xfrm>
                              <a:off x="1431" y="25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07"/>
                          <wps:cNvSpPr>
                            <a:spLocks noChangeArrowheads="1"/>
                          </wps:cNvSpPr>
                          <wps:spPr bwMode="auto">
                            <a:xfrm>
                              <a:off x="1431" y="25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08"/>
                          <wps:cNvSpPr>
                            <a:spLocks noChangeArrowheads="1"/>
                          </wps:cNvSpPr>
                          <wps:spPr bwMode="auto">
                            <a:xfrm>
                              <a:off x="1431"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09"/>
                          <wps:cNvSpPr>
                            <a:spLocks noChangeArrowheads="1"/>
                          </wps:cNvSpPr>
                          <wps:spPr bwMode="auto">
                            <a:xfrm>
                              <a:off x="1431"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10"/>
                          <wps:cNvSpPr>
                            <a:spLocks noChangeArrowheads="1"/>
                          </wps:cNvSpPr>
                          <wps:spPr bwMode="auto">
                            <a:xfrm>
                              <a:off x="1431"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11"/>
                          <wps:cNvSpPr>
                            <a:spLocks noChangeArrowheads="1"/>
                          </wps:cNvSpPr>
                          <wps:spPr bwMode="auto">
                            <a:xfrm>
                              <a:off x="1431"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12"/>
                          <wps:cNvSpPr>
                            <a:spLocks noChangeArrowheads="1"/>
                          </wps:cNvSpPr>
                          <wps:spPr bwMode="auto">
                            <a:xfrm>
                              <a:off x="1431"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13"/>
                          <wps:cNvSpPr>
                            <a:spLocks noChangeArrowheads="1"/>
                          </wps:cNvSpPr>
                          <wps:spPr bwMode="auto">
                            <a:xfrm>
                              <a:off x="1431"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14"/>
                          <wps:cNvSpPr>
                            <a:spLocks noChangeArrowheads="1"/>
                          </wps:cNvSpPr>
                          <wps:spPr bwMode="auto">
                            <a:xfrm>
                              <a:off x="1431"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15"/>
                          <wps:cNvSpPr>
                            <a:spLocks noChangeArrowheads="1"/>
                          </wps:cNvSpPr>
                          <wps:spPr bwMode="auto">
                            <a:xfrm>
                              <a:off x="1431"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16"/>
                          <wps:cNvSpPr>
                            <a:spLocks noChangeArrowheads="1"/>
                          </wps:cNvSpPr>
                          <wps:spPr bwMode="auto">
                            <a:xfrm>
                              <a:off x="1431"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17"/>
                          <wps:cNvSpPr>
                            <a:spLocks noChangeArrowheads="1"/>
                          </wps:cNvSpPr>
                          <wps:spPr bwMode="auto">
                            <a:xfrm>
                              <a:off x="1431"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18"/>
                          <wps:cNvSpPr>
                            <a:spLocks noChangeArrowheads="1"/>
                          </wps:cNvSpPr>
                          <wps:spPr bwMode="auto">
                            <a:xfrm>
                              <a:off x="1431"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19"/>
                          <wps:cNvSpPr>
                            <a:spLocks noChangeArrowheads="1"/>
                          </wps:cNvSpPr>
                          <wps:spPr bwMode="auto">
                            <a:xfrm>
                              <a:off x="1431"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20"/>
                          <wps:cNvSpPr>
                            <a:spLocks noChangeArrowheads="1"/>
                          </wps:cNvSpPr>
                          <wps:spPr bwMode="auto">
                            <a:xfrm>
                              <a:off x="1431"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21"/>
                          <wps:cNvSpPr>
                            <a:spLocks noChangeArrowheads="1"/>
                          </wps:cNvSpPr>
                          <wps:spPr bwMode="auto">
                            <a:xfrm>
                              <a:off x="1431"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22"/>
                          <wps:cNvSpPr>
                            <a:spLocks noChangeArrowheads="1"/>
                          </wps:cNvSpPr>
                          <wps:spPr bwMode="auto">
                            <a:xfrm>
                              <a:off x="1431"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23"/>
                          <wps:cNvSpPr>
                            <a:spLocks noChangeArrowheads="1"/>
                          </wps:cNvSpPr>
                          <wps:spPr bwMode="auto">
                            <a:xfrm>
                              <a:off x="1431"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24"/>
                          <wps:cNvSpPr>
                            <a:spLocks noChangeArrowheads="1"/>
                          </wps:cNvSpPr>
                          <wps:spPr bwMode="auto">
                            <a:xfrm>
                              <a:off x="1431"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25"/>
                          <wps:cNvSpPr>
                            <a:spLocks noChangeArrowheads="1"/>
                          </wps:cNvSpPr>
                          <wps:spPr bwMode="auto">
                            <a:xfrm>
                              <a:off x="1431"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26"/>
                          <wps:cNvSpPr>
                            <a:spLocks noChangeArrowheads="1"/>
                          </wps:cNvSpPr>
                          <wps:spPr bwMode="auto">
                            <a:xfrm>
                              <a:off x="1431"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27"/>
                          <wps:cNvSpPr>
                            <a:spLocks noChangeArrowheads="1"/>
                          </wps:cNvSpPr>
                          <wps:spPr bwMode="auto">
                            <a:xfrm>
                              <a:off x="1431"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28"/>
                          <wps:cNvSpPr>
                            <a:spLocks noChangeArrowheads="1"/>
                          </wps:cNvSpPr>
                          <wps:spPr bwMode="auto">
                            <a:xfrm>
                              <a:off x="1431"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29"/>
                          <wps:cNvSpPr>
                            <a:spLocks noChangeArrowheads="1"/>
                          </wps:cNvSpPr>
                          <wps:spPr bwMode="auto">
                            <a:xfrm>
                              <a:off x="1431"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30"/>
                          <wps:cNvSpPr>
                            <a:spLocks noChangeArrowheads="1"/>
                          </wps:cNvSpPr>
                          <wps:spPr bwMode="auto">
                            <a:xfrm>
                              <a:off x="1431"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31"/>
                          <wps:cNvSpPr>
                            <a:spLocks noChangeArrowheads="1"/>
                          </wps:cNvSpPr>
                          <wps:spPr bwMode="auto">
                            <a:xfrm>
                              <a:off x="1431" y="22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32"/>
                          <wps:cNvSpPr>
                            <a:spLocks noChangeArrowheads="1"/>
                          </wps:cNvSpPr>
                          <wps:spPr bwMode="auto">
                            <a:xfrm>
                              <a:off x="1431" y="22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33"/>
                          <wps:cNvSpPr>
                            <a:spLocks noChangeArrowheads="1"/>
                          </wps:cNvSpPr>
                          <wps:spPr bwMode="auto">
                            <a:xfrm>
                              <a:off x="1431" y="22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34"/>
                          <wps:cNvSpPr>
                            <a:spLocks noChangeArrowheads="1"/>
                          </wps:cNvSpPr>
                          <wps:spPr bwMode="auto">
                            <a:xfrm>
                              <a:off x="1431" y="22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35"/>
                          <wps:cNvSpPr>
                            <a:spLocks noChangeArrowheads="1"/>
                          </wps:cNvSpPr>
                          <wps:spPr bwMode="auto">
                            <a:xfrm>
                              <a:off x="1431" y="22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36"/>
                          <wps:cNvSpPr>
                            <a:spLocks noChangeArrowheads="1"/>
                          </wps:cNvSpPr>
                          <wps:spPr bwMode="auto">
                            <a:xfrm>
                              <a:off x="1431" y="22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37"/>
                          <wps:cNvSpPr>
                            <a:spLocks noChangeArrowheads="1"/>
                          </wps:cNvSpPr>
                          <wps:spPr bwMode="auto">
                            <a:xfrm>
                              <a:off x="1431" y="22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38"/>
                          <wps:cNvSpPr>
                            <a:spLocks noChangeArrowheads="1"/>
                          </wps:cNvSpPr>
                          <wps:spPr bwMode="auto">
                            <a:xfrm>
                              <a:off x="1431" y="22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39"/>
                          <wps:cNvSpPr>
                            <a:spLocks noChangeArrowheads="1"/>
                          </wps:cNvSpPr>
                          <wps:spPr bwMode="auto">
                            <a:xfrm>
                              <a:off x="1431" y="22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40"/>
                          <wps:cNvSpPr>
                            <a:spLocks noChangeArrowheads="1"/>
                          </wps:cNvSpPr>
                          <wps:spPr bwMode="auto">
                            <a:xfrm>
                              <a:off x="1431" y="22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541"/>
                          <wps:cNvSpPr>
                            <a:spLocks noChangeArrowheads="1"/>
                          </wps:cNvSpPr>
                          <wps:spPr bwMode="auto">
                            <a:xfrm>
                              <a:off x="1431" y="22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42"/>
                          <wps:cNvSpPr>
                            <a:spLocks noChangeArrowheads="1"/>
                          </wps:cNvSpPr>
                          <wps:spPr bwMode="auto">
                            <a:xfrm>
                              <a:off x="1431" y="22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543"/>
                          <wps:cNvSpPr>
                            <a:spLocks noChangeArrowheads="1"/>
                          </wps:cNvSpPr>
                          <wps:spPr bwMode="auto">
                            <a:xfrm>
                              <a:off x="1431" y="22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44"/>
                          <wps:cNvSpPr>
                            <a:spLocks noChangeArrowheads="1"/>
                          </wps:cNvSpPr>
                          <wps:spPr bwMode="auto">
                            <a:xfrm>
                              <a:off x="1431" y="22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545"/>
                          <wps:cNvSpPr>
                            <a:spLocks noChangeArrowheads="1"/>
                          </wps:cNvSpPr>
                          <wps:spPr bwMode="auto">
                            <a:xfrm>
                              <a:off x="1431"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46"/>
                          <wps:cNvSpPr>
                            <a:spLocks noChangeArrowheads="1"/>
                          </wps:cNvSpPr>
                          <wps:spPr bwMode="auto">
                            <a:xfrm>
                              <a:off x="1431"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547"/>
                          <wps:cNvSpPr>
                            <a:spLocks noChangeArrowheads="1"/>
                          </wps:cNvSpPr>
                          <wps:spPr bwMode="auto">
                            <a:xfrm>
                              <a:off x="1431"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48"/>
                          <wps:cNvSpPr>
                            <a:spLocks noChangeArrowheads="1"/>
                          </wps:cNvSpPr>
                          <wps:spPr bwMode="auto">
                            <a:xfrm>
                              <a:off x="1431"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549"/>
                          <wps:cNvSpPr>
                            <a:spLocks noChangeArrowheads="1"/>
                          </wps:cNvSpPr>
                          <wps:spPr bwMode="auto">
                            <a:xfrm>
                              <a:off x="1431"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50"/>
                          <wps:cNvSpPr>
                            <a:spLocks noChangeArrowheads="1"/>
                          </wps:cNvSpPr>
                          <wps:spPr bwMode="auto">
                            <a:xfrm>
                              <a:off x="1431"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551"/>
                          <wps:cNvSpPr>
                            <a:spLocks noChangeArrowheads="1"/>
                          </wps:cNvSpPr>
                          <wps:spPr bwMode="auto">
                            <a:xfrm>
                              <a:off x="1431"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552"/>
                          <wps:cNvSpPr>
                            <a:spLocks noChangeArrowheads="1"/>
                          </wps:cNvSpPr>
                          <wps:spPr bwMode="auto">
                            <a:xfrm>
                              <a:off x="1431"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553"/>
                          <wps:cNvSpPr>
                            <a:spLocks noChangeArrowheads="1"/>
                          </wps:cNvSpPr>
                          <wps:spPr bwMode="auto">
                            <a:xfrm>
                              <a:off x="1431"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554"/>
                          <wps:cNvSpPr>
                            <a:spLocks noChangeArrowheads="1"/>
                          </wps:cNvSpPr>
                          <wps:spPr bwMode="auto">
                            <a:xfrm>
                              <a:off x="1431"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555"/>
                          <wps:cNvSpPr>
                            <a:spLocks noChangeArrowheads="1"/>
                          </wps:cNvSpPr>
                          <wps:spPr bwMode="auto">
                            <a:xfrm>
                              <a:off x="1431"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556"/>
                          <wps:cNvSpPr>
                            <a:spLocks noChangeArrowheads="1"/>
                          </wps:cNvSpPr>
                          <wps:spPr bwMode="auto">
                            <a:xfrm>
                              <a:off x="1431"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557"/>
                          <wps:cNvSpPr>
                            <a:spLocks noChangeArrowheads="1"/>
                          </wps:cNvSpPr>
                          <wps:spPr bwMode="auto">
                            <a:xfrm>
                              <a:off x="1431"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558"/>
                          <wps:cNvSpPr>
                            <a:spLocks noChangeArrowheads="1"/>
                          </wps:cNvSpPr>
                          <wps:spPr bwMode="auto">
                            <a:xfrm>
                              <a:off x="1431"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559"/>
                          <wps:cNvSpPr>
                            <a:spLocks noChangeArrowheads="1"/>
                          </wps:cNvSpPr>
                          <wps:spPr bwMode="auto">
                            <a:xfrm>
                              <a:off x="1431"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60"/>
                          <wps:cNvSpPr>
                            <a:spLocks noChangeArrowheads="1"/>
                          </wps:cNvSpPr>
                          <wps:spPr bwMode="auto">
                            <a:xfrm>
                              <a:off x="1431"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61"/>
                          <wps:cNvSpPr>
                            <a:spLocks noChangeArrowheads="1"/>
                          </wps:cNvSpPr>
                          <wps:spPr bwMode="auto">
                            <a:xfrm>
                              <a:off x="1431"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62"/>
                          <wps:cNvSpPr>
                            <a:spLocks noChangeArrowheads="1"/>
                          </wps:cNvSpPr>
                          <wps:spPr bwMode="auto">
                            <a:xfrm>
                              <a:off x="1431"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63"/>
                          <wps:cNvSpPr>
                            <a:spLocks noChangeArrowheads="1"/>
                          </wps:cNvSpPr>
                          <wps:spPr bwMode="auto">
                            <a:xfrm>
                              <a:off x="1431"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64"/>
                          <wps:cNvSpPr>
                            <a:spLocks noChangeArrowheads="1"/>
                          </wps:cNvSpPr>
                          <wps:spPr bwMode="auto">
                            <a:xfrm>
                              <a:off x="1431" y="21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65"/>
                          <wps:cNvSpPr>
                            <a:spLocks noChangeArrowheads="1"/>
                          </wps:cNvSpPr>
                          <wps:spPr bwMode="auto">
                            <a:xfrm>
                              <a:off x="1431" y="21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66"/>
                          <wps:cNvSpPr>
                            <a:spLocks noChangeArrowheads="1"/>
                          </wps:cNvSpPr>
                          <wps:spPr bwMode="auto">
                            <a:xfrm>
                              <a:off x="1431" y="21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67"/>
                          <wps:cNvSpPr>
                            <a:spLocks noChangeArrowheads="1"/>
                          </wps:cNvSpPr>
                          <wps:spPr bwMode="auto">
                            <a:xfrm>
                              <a:off x="1431" y="21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68"/>
                          <wps:cNvSpPr>
                            <a:spLocks noChangeArrowheads="1"/>
                          </wps:cNvSpPr>
                          <wps:spPr bwMode="auto">
                            <a:xfrm>
                              <a:off x="1431" y="21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69"/>
                          <wps:cNvSpPr>
                            <a:spLocks noChangeArrowheads="1"/>
                          </wps:cNvSpPr>
                          <wps:spPr bwMode="auto">
                            <a:xfrm>
                              <a:off x="1431" y="21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70"/>
                          <wps:cNvSpPr>
                            <a:spLocks noChangeArrowheads="1"/>
                          </wps:cNvSpPr>
                          <wps:spPr bwMode="auto">
                            <a:xfrm>
                              <a:off x="1431" y="21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71"/>
                          <wps:cNvSpPr>
                            <a:spLocks noChangeArrowheads="1"/>
                          </wps:cNvSpPr>
                          <wps:spPr bwMode="auto">
                            <a:xfrm>
                              <a:off x="1431" y="21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72"/>
                          <wps:cNvSpPr>
                            <a:spLocks noChangeArrowheads="1"/>
                          </wps:cNvSpPr>
                          <wps:spPr bwMode="auto">
                            <a:xfrm>
                              <a:off x="1431" y="20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73"/>
                          <wps:cNvSpPr>
                            <a:spLocks noChangeArrowheads="1"/>
                          </wps:cNvSpPr>
                          <wps:spPr bwMode="auto">
                            <a:xfrm>
                              <a:off x="1431" y="20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74"/>
                          <wps:cNvSpPr>
                            <a:spLocks noChangeArrowheads="1"/>
                          </wps:cNvSpPr>
                          <wps:spPr bwMode="auto">
                            <a:xfrm>
                              <a:off x="1431" y="20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75"/>
                          <wps:cNvSpPr>
                            <a:spLocks noChangeArrowheads="1"/>
                          </wps:cNvSpPr>
                          <wps:spPr bwMode="auto">
                            <a:xfrm>
                              <a:off x="1431" y="20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76"/>
                          <wps:cNvSpPr>
                            <a:spLocks noChangeArrowheads="1"/>
                          </wps:cNvSpPr>
                          <wps:spPr bwMode="auto">
                            <a:xfrm>
                              <a:off x="1431" y="20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77"/>
                          <wps:cNvSpPr>
                            <a:spLocks noChangeArrowheads="1"/>
                          </wps:cNvSpPr>
                          <wps:spPr bwMode="auto">
                            <a:xfrm>
                              <a:off x="1431" y="20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78"/>
                          <wps:cNvSpPr>
                            <a:spLocks noChangeArrowheads="1"/>
                          </wps:cNvSpPr>
                          <wps:spPr bwMode="auto">
                            <a:xfrm>
                              <a:off x="1431" y="20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79"/>
                          <wps:cNvSpPr>
                            <a:spLocks noChangeArrowheads="1"/>
                          </wps:cNvSpPr>
                          <wps:spPr bwMode="auto">
                            <a:xfrm>
                              <a:off x="1431" y="20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80"/>
                          <wps:cNvSpPr>
                            <a:spLocks noChangeArrowheads="1"/>
                          </wps:cNvSpPr>
                          <wps:spPr bwMode="auto">
                            <a:xfrm>
                              <a:off x="1431" y="20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81"/>
                          <wps:cNvSpPr>
                            <a:spLocks noChangeArrowheads="1"/>
                          </wps:cNvSpPr>
                          <wps:spPr bwMode="auto">
                            <a:xfrm>
                              <a:off x="1431" y="20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82"/>
                          <wps:cNvSpPr>
                            <a:spLocks noChangeArrowheads="1"/>
                          </wps:cNvSpPr>
                          <wps:spPr bwMode="auto">
                            <a:xfrm>
                              <a:off x="1431" y="20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83"/>
                          <wps:cNvSpPr>
                            <a:spLocks noChangeArrowheads="1"/>
                          </wps:cNvSpPr>
                          <wps:spPr bwMode="auto">
                            <a:xfrm>
                              <a:off x="1431" y="20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84"/>
                          <wps:cNvSpPr>
                            <a:spLocks noChangeArrowheads="1"/>
                          </wps:cNvSpPr>
                          <wps:spPr bwMode="auto">
                            <a:xfrm>
                              <a:off x="1431" y="20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85"/>
                          <wps:cNvSpPr>
                            <a:spLocks noChangeArrowheads="1"/>
                          </wps:cNvSpPr>
                          <wps:spPr bwMode="auto">
                            <a:xfrm>
                              <a:off x="1431" y="20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86"/>
                          <wps:cNvSpPr>
                            <a:spLocks noChangeArrowheads="1"/>
                          </wps:cNvSpPr>
                          <wps:spPr bwMode="auto">
                            <a:xfrm>
                              <a:off x="1431" y="20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87"/>
                          <wps:cNvSpPr>
                            <a:spLocks noChangeArrowheads="1"/>
                          </wps:cNvSpPr>
                          <wps:spPr bwMode="auto">
                            <a:xfrm>
                              <a:off x="1431" y="20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88"/>
                          <wps:cNvSpPr>
                            <a:spLocks noChangeArrowheads="1"/>
                          </wps:cNvSpPr>
                          <wps:spPr bwMode="auto">
                            <a:xfrm>
                              <a:off x="1431" y="20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89"/>
                          <wps:cNvSpPr>
                            <a:spLocks noChangeArrowheads="1"/>
                          </wps:cNvSpPr>
                          <wps:spPr bwMode="auto">
                            <a:xfrm>
                              <a:off x="1431" y="20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90"/>
                          <wps:cNvSpPr>
                            <a:spLocks noChangeArrowheads="1"/>
                          </wps:cNvSpPr>
                          <wps:spPr bwMode="auto">
                            <a:xfrm>
                              <a:off x="1431" y="20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91"/>
                          <wps:cNvSpPr>
                            <a:spLocks noChangeArrowheads="1"/>
                          </wps:cNvSpPr>
                          <wps:spPr bwMode="auto">
                            <a:xfrm>
                              <a:off x="1431" y="20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92"/>
                          <wps:cNvSpPr>
                            <a:spLocks noChangeArrowheads="1"/>
                          </wps:cNvSpPr>
                          <wps:spPr bwMode="auto">
                            <a:xfrm>
                              <a:off x="1431" y="20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93"/>
                          <wps:cNvSpPr>
                            <a:spLocks noChangeArrowheads="1"/>
                          </wps:cNvSpPr>
                          <wps:spPr bwMode="auto">
                            <a:xfrm>
                              <a:off x="1431" y="19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94"/>
                          <wps:cNvSpPr>
                            <a:spLocks noChangeArrowheads="1"/>
                          </wps:cNvSpPr>
                          <wps:spPr bwMode="auto">
                            <a:xfrm>
                              <a:off x="1431" y="19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95"/>
                          <wps:cNvSpPr>
                            <a:spLocks noChangeArrowheads="1"/>
                          </wps:cNvSpPr>
                          <wps:spPr bwMode="auto">
                            <a:xfrm>
                              <a:off x="1431" y="19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96"/>
                          <wps:cNvSpPr>
                            <a:spLocks noChangeArrowheads="1"/>
                          </wps:cNvSpPr>
                          <wps:spPr bwMode="auto">
                            <a:xfrm>
                              <a:off x="1431" y="19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97"/>
                          <wps:cNvSpPr>
                            <a:spLocks noChangeArrowheads="1"/>
                          </wps:cNvSpPr>
                          <wps:spPr bwMode="auto">
                            <a:xfrm>
                              <a:off x="1431" y="19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98"/>
                          <wps:cNvSpPr>
                            <a:spLocks noChangeArrowheads="1"/>
                          </wps:cNvSpPr>
                          <wps:spPr bwMode="auto">
                            <a:xfrm>
                              <a:off x="1431" y="19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99"/>
                          <wps:cNvSpPr>
                            <a:spLocks noChangeArrowheads="1"/>
                          </wps:cNvSpPr>
                          <wps:spPr bwMode="auto">
                            <a:xfrm>
                              <a:off x="1431" y="19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00"/>
                          <wps:cNvSpPr>
                            <a:spLocks noChangeArrowheads="1"/>
                          </wps:cNvSpPr>
                          <wps:spPr bwMode="auto">
                            <a:xfrm>
                              <a:off x="1431" y="19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01"/>
                          <wps:cNvSpPr>
                            <a:spLocks noChangeArrowheads="1"/>
                          </wps:cNvSpPr>
                          <wps:spPr bwMode="auto">
                            <a:xfrm>
                              <a:off x="1431" y="19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02"/>
                          <wps:cNvSpPr>
                            <a:spLocks noChangeArrowheads="1"/>
                          </wps:cNvSpPr>
                          <wps:spPr bwMode="auto">
                            <a:xfrm>
                              <a:off x="1431" y="19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03"/>
                          <wps:cNvSpPr>
                            <a:spLocks noChangeArrowheads="1"/>
                          </wps:cNvSpPr>
                          <wps:spPr bwMode="auto">
                            <a:xfrm>
                              <a:off x="1431" y="19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04"/>
                          <wps:cNvSpPr>
                            <a:spLocks noChangeArrowheads="1"/>
                          </wps:cNvSpPr>
                          <wps:spPr bwMode="auto">
                            <a:xfrm>
                              <a:off x="1431" y="19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05"/>
                          <wps:cNvSpPr>
                            <a:spLocks noChangeArrowheads="1"/>
                          </wps:cNvSpPr>
                          <wps:spPr bwMode="auto">
                            <a:xfrm>
                              <a:off x="1431" y="19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06"/>
                          <wps:cNvSpPr>
                            <a:spLocks noChangeArrowheads="1"/>
                          </wps:cNvSpPr>
                          <wps:spPr bwMode="auto">
                            <a:xfrm>
                              <a:off x="1431" y="19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07"/>
                          <wps:cNvSpPr>
                            <a:spLocks noChangeArrowheads="1"/>
                          </wps:cNvSpPr>
                          <wps:spPr bwMode="auto">
                            <a:xfrm>
                              <a:off x="1431" y="19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08"/>
                          <wps:cNvSpPr>
                            <a:spLocks noChangeArrowheads="1"/>
                          </wps:cNvSpPr>
                          <wps:spPr bwMode="auto">
                            <a:xfrm>
                              <a:off x="1431"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09"/>
                          <wps:cNvSpPr>
                            <a:spLocks noChangeArrowheads="1"/>
                          </wps:cNvSpPr>
                          <wps:spPr bwMode="auto">
                            <a:xfrm>
                              <a:off x="1431"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10"/>
                          <wps:cNvSpPr>
                            <a:spLocks noChangeArrowheads="1"/>
                          </wps:cNvSpPr>
                          <wps:spPr bwMode="auto">
                            <a:xfrm>
                              <a:off x="1431"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11"/>
                          <wps:cNvSpPr>
                            <a:spLocks noChangeArrowheads="1"/>
                          </wps:cNvSpPr>
                          <wps:spPr bwMode="auto">
                            <a:xfrm>
                              <a:off x="1431"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12"/>
                          <wps:cNvSpPr>
                            <a:spLocks noChangeArrowheads="1"/>
                          </wps:cNvSpPr>
                          <wps:spPr bwMode="auto">
                            <a:xfrm>
                              <a:off x="1431"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13"/>
                          <wps:cNvSpPr>
                            <a:spLocks noChangeArrowheads="1"/>
                          </wps:cNvSpPr>
                          <wps:spPr bwMode="auto">
                            <a:xfrm>
                              <a:off x="1431"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14"/>
                          <wps:cNvSpPr>
                            <a:spLocks noChangeArrowheads="1"/>
                          </wps:cNvSpPr>
                          <wps:spPr bwMode="auto">
                            <a:xfrm>
                              <a:off x="1431"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15"/>
                          <wps:cNvSpPr>
                            <a:spLocks noChangeArrowheads="1"/>
                          </wps:cNvSpPr>
                          <wps:spPr bwMode="auto">
                            <a:xfrm>
                              <a:off x="1431"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16"/>
                          <wps:cNvSpPr>
                            <a:spLocks noChangeArrowheads="1"/>
                          </wps:cNvSpPr>
                          <wps:spPr bwMode="auto">
                            <a:xfrm>
                              <a:off x="1431"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17"/>
                          <wps:cNvSpPr>
                            <a:spLocks noChangeArrowheads="1"/>
                          </wps:cNvSpPr>
                          <wps:spPr bwMode="auto">
                            <a:xfrm>
                              <a:off x="1431"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18"/>
                          <wps:cNvSpPr>
                            <a:spLocks noChangeArrowheads="1"/>
                          </wps:cNvSpPr>
                          <wps:spPr bwMode="auto">
                            <a:xfrm>
                              <a:off x="1431"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19"/>
                          <wps:cNvSpPr>
                            <a:spLocks noChangeArrowheads="1"/>
                          </wps:cNvSpPr>
                          <wps:spPr bwMode="auto">
                            <a:xfrm>
                              <a:off x="1431"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20"/>
                          <wps:cNvSpPr>
                            <a:spLocks noChangeArrowheads="1"/>
                          </wps:cNvSpPr>
                          <wps:spPr bwMode="auto">
                            <a:xfrm>
                              <a:off x="1431"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21"/>
                          <wps:cNvSpPr>
                            <a:spLocks noChangeArrowheads="1"/>
                          </wps:cNvSpPr>
                          <wps:spPr bwMode="auto">
                            <a:xfrm>
                              <a:off x="1431"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22"/>
                          <wps:cNvSpPr>
                            <a:spLocks noChangeArrowheads="1"/>
                          </wps:cNvSpPr>
                          <wps:spPr bwMode="auto">
                            <a:xfrm>
                              <a:off x="1431"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23"/>
                          <wps:cNvSpPr>
                            <a:spLocks noChangeArrowheads="1"/>
                          </wps:cNvSpPr>
                          <wps:spPr bwMode="auto">
                            <a:xfrm>
                              <a:off x="1431"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24"/>
                          <wps:cNvSpPr>
                            <a:spLocks noChangeArrowheads="1"/>
                          </wps:cNvSpPr>
                          <wps:spPr bwMode="auto">
                            <a:xfrm>
                              <a:off x="1431"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25"/>
                          <wps:cNvSpPr>
                            <a:spLocks noChangeArrowheads="1"/>
                          </wps:cNvSpPr>
                          <wps:spPr bwMode="auto">
                            <a:xfrm>
                              <a:off x="1431"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26"/>
                          <wps:cNvSpPr>
                            <a:spLocks noChangeArrowheads="1"/>
                          </wps:cNvSpPr>
                          <wps:spPr bwMode="auto">
                            <a:xfrm>
                              <a:off x="1431"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27"/>
                          <wps:cNvSpPr>
                            <a:spLocks noChangeArrowheads="1"/>
                          </wps:cNvSpPr>
                          <wps:spPr bwMode="auto">
                            <a:xfrm>
                              <a:off x="1431"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28"/>
                          <wps:cNvSpPr>
                            <a:spLocks noChangeArrowheads="1"/>
                          </wps:cNvSpPr>
                          <wps:spPr bwMode="auto">
                            <a:xfrm>
                              <a:off x="1431"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29"/>
                          <wps:cNvSpPr>
                            <a:spLocks noChangeArrowheads="1"/>
                          </wps:cNvSpPr>
                          <wps:spPr bwMode="auto">
                            <a:xfrm>
                              <a:off x="1431"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30"/>
                          <wps:cNvSpPr>
                            <a:spLocks noChangeArrowheads="1"/>
                          </wps:cNvSpPr>
                          <wps:spPr bwMode="auto">
                            <a:xfrm>
                              <a:off x="1431"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31"/>
                          <wps:cNvSpPr>
                            <a:spLocks noChangeArrowheads="1"/>
                          </wps:cNvSpPr>
                          <wps:spPr bwMode="auto">
                            <a:xfrm>
                              <a:off x="1431" y="16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32"/>
                          <wps:cNvSpPr>
                            <a:spLocks noChangeArrowheads="1"/>
                          </wps:cNvSpPr>
                          <wps:spPr bwMode="auto">
                            <a:xfrm>
                              <a:off x="1431" y="16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33"/>
                          <wps:cNvSpPr>
                            <a:spLocks noChangeArrowheads="1"/>
                          </wps:cNvSpPr>
                          <wps:spPr bwMode="auto">
                            <a:xfrm>
                              <a:off x="1431"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34"/>
                          <wps:cNvSpPr>
                            <a:spLocks noChangeArrowheads="1"/>
                          </wps:cNvSpPr>
                          <wps:spPr bwMode="auto">
                            <a:xfrm>
                              <a:off x="1431"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35"/>
                          <wps:cNvSpPr>
                            <a:spLocks noChangeArrowheads="1"/>
                          </wps:cNvSpPr>
                          <wps:spPr bwMode="auto">
                            <a:xfrm>
                              <a:off x="1431"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36"/>
                          <wps:cNvSpPr>
                            <a:spLocks noChangeArrowheads="1"/>
                          </wps:cNvSpPr>
                          <wps:spPr bwMode="auto">
                            <a:xfrm>
                              <a:off x="1431"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37"/>
                          <wps:cNvSpPr>
                            <a:spLocks noChangeArrowheads="1"/>
                          </wps:cNvSpPr>
                          <wps:spPr bwMode="auto">
                            <a:xfrm>
                              <a:off x="1431"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38"/>
                          <wps:cNvSpPr>
                            <a:spLocks noChangeArrowheads="1"/>
                          </wps:cNvSpPr>
                          <wps:spPr bwMode="auto">
                            <a:xfrm>
                              <a:off x="1431"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39"/>
                          <wps:cNvSpPr>
                            <a:spLocks noChangeArrowheads="1"/>
                          </wps:cNvSpPr>
                          <wps:spPr bwMode="auto">
                            <a:xfrm>
                              <a:off x="1431"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40"/>
                          <wps:cNvSpPr>
                            <a:spLocks noChangeArrowheads="1"/>
                          </wps:cNvSpPr>
                          <wps:spPr bwMode="auto">
                            <a:xfrm>
                              <a:off x="1431"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41"/>
                          <wps:cNvSpPr>
                            <a:spLocks noChangeArrowheads="1"/>
                          </wps:cNvSpPr>
                          <wps:spPr bwMode="auto">
                            <a:xfrm>
                              <a:off x="1431"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642"/>
                          <wps:cNvSpPr>
                            <a:spLocks noChangeArrowheads="1"/>
                          </wps:cNvSpPr>
                          <wps:spPr bwMode="auto">
                            <a:xfrm>
                              <a:off x="1431"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643"/>
                          <wps:cNvSpPr>
                            <a:spLocks noChangeArrowheads="1"/>
                          </wps:cNvSpPr>
                          <wps:spPr bwMode="auto">
                            <a:xfrm>
                              <a:off x="1431"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44"/>
                          <wps:cNvSpPr>
                            <a:spLocks noChangeArrowheads="1"/>
                          </wps:cNvSpPr>
                          <wps:spPr bwMode="auto">
                            <a:xfrm>
                              <a:off x="1431"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45"/>
                          <wps:cNvSpPr>
                            <a:spLocks noChangeArrowheads="1"/>
                          </wps:cNvSpPr>
                          <wps:spPr bwMode="auto">
                            <a:xfrm>
                              <a:off x="1431"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46"/>
                          <wps:cNvSpPr>
                            <a:spLocks noChangeArrowheads="1"/>
                          </wps:cNvSpPr>
                          <wps:spPr bwMode="auto">
                            <a:xfrm>
                              <a:off x="1431"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47"/>
                          <wps:cNvSpPr>
                            <a:spLocks noChangeArrowheads="1"/>
                          </wps:cNvSpPr>
                          <wps:spPr bwMode="auto">
                            <a:xfrm>
                              <a:off x="1431"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48"/>
                          <wps:cNvSpPr>
                            <a:spLocks noChangeArrowheads="1"/>
                          </wps:cNvSpPr>
                          <wps:spPr bwMode="auto">
                            <a:xfrm>
                              <a:off x="1431"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49"/>
                          <wps:cNvSpPr>
                            <a:spLocks noChangeArrowheads="1"/>
                          </wps:cNvSpPr>
                          <wps:spPr bwMode="auto">
                            <a:xfrm>
                              <a:off x="1431"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50"/>
                          <wps:cNvSpPr>
                            <a:spLocks noChangeArrowheads="1"/>
                          </wps:cNvSpPr>
                          <wps:spPr bwMode="auto">
                            <a:xfrm>
                              <a:off x="1431"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51"/>
                          <wps:cNvSpPr>
                            <a:spLocks noChangeArrowheads="1"/>
                          </wps:cNvSpPr>
                          <wps:spPr bwMode="auto">
                            <a:xfrm>
                              <a:off x="1431"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52"/>
                          <wps:cNvSpPr>
                            <a:spLocks noChangeArrowheads="1"/>
                          </wps:cNvSpPr>
                          <wps:spPr bwMode="auto">
                            <a:xfrm>
                              <a:off x="1431"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53"/>
                          <wps:cNvSpPr>
                            <a:spLocks noChangeArrowheads="1"/>
                          </wps:cNvSpPr>
                          <wps:spPr bwMode="auto">
                            <a:xfrm>
                              <a:off x="1431"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54"/>
                          <wps:cNvSpPr>
                            <a:spLocks noChangeArrowheads="1"/>
                          </wps:cNvSpPr>
                          <wps:spPr bwMode="auto">
                            <a:xfrm>
                              <a:off x="1431"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655"/>
                          <wps:cNvSpPr>
                            <a:spLocks noChangeArrowheads="1"/>
                          </wps:cNvSpPr>
                          <wps:spPr bwMode="auto">
                            <a:xfrm>
                              <a:off x="1431"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656"/>
                          <wps:cNvSpPr>
                            <a:spLocks noChangeArrowheads="1"/>
                          </wps:cNvSpPr>
                          <wps:spPr bwMode="auto">
                            <a:xfrm>
                              <a:off x="1431" y="14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57"/>
                          <wps:cNvSpPr>
                            <a:spLocks noChangeArrowheads="1"/>
                          </wps:cNvSpPr>
                          <wps:spPr bwMode="auto">
                            <a:xfrm>
                              <a:off x="1431" y="14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58"/>
                          <wps:cNvSpPr>
                            <a:spLocks noChangeArrowheads="1"/>
                          </wps:cNvSpPr>
                          <wps:spPr bwMode="auto">
                            <a:xfrm>
                              <a:off x="1431" y="14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59"/>
                          <wps:cNvSpPr>
                            <a:spLocks noChangeArrowheads="1"/>
                          </wps:cNvSpPr>
                          <wps:spPr bwMode="auto">
                            <a:xfrm>
                              <a:off x="1431" y="14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722" name="Group 660"/>
                        <wpg:cNvGrpSpPr>
                          <a:grpSpLocks/>
                        </wpg:cNvGrpSpPr>
                        <wpg:grpSpPr bwMode="auto">
                          <a:xfrm>
                            <a:off x="795378" y="132929"/>
                            <a:ext cx="2769" cy="664646"/>
                            <a:chOff x="1431" y="240"/>
                            <a:chExt cx="5" cy="1200"/>
                          </a:xfrm>
                        </wpg:grpSpPr>
                        <wps:wsp>
                          <wps:cNvPr id="723" name="Rectangle 661"/>
                          <wps:cNvSpPr>
                            <a:spLocks noChangeArrowheads="1"/>
                          </wps:cNvSpPr>
                          <wps:spPr bwMode="auto">
                            <a:xfrm>
                              <a:off x="1431" y="14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2"/>
                          <wps:cNvSpPr>
                            <a:spLocks noChangeArrowheads="1"/>
                          </wps:cNvSpPr>
                          <wps:spPr bwMode="auto">
                            <a:xfrm>
                              <a:off x="1431" y="14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63"/>
                          <wps:cNvSpPr>
                            <a:spLocks noChangeArrowheads="1"/>
                          </wps:cNvSpPr>
                          <wps:spPr bwMode="auto">
                            <a:xfrm>
                              <a:off x="1431" y="14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64"/>
                          <wps:cNvSpPr>
                            <a:spLocks noChangeArrowheads="1"/>
                          </wps:cNvSpPr>
                          <wps:spPr bwMode="auto">
                            <a:xfrm>
                              <a:off x="1431" y="14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65"/>
                          <wps:cNvSpPr>
                            <a:spLocks noChangeArrowheads="1"/>
                          </wps:cNvSpPr>
                          <wps:spPr bwMode="auto">
                            <a:xfrm>
                              <a:off x="1431" y="14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66"/>
                          <wps:cNvSpPr>
                            <a:spLocks noChangeArrowheads="1"/>
                          </wps:cNvSpPr>
                          <wps:spPr bwMode="auto">
                            <a:xfrm>
                              <a:off x="1431" y="14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7"/>
                          <wps:cNvSpPr>
                            <a:spLocks noChangeArrowheads="1"/>
                          </wps:cNvSpPr>
                          <wps:spPr bwMode="auto">
                            <a:xfrm>
                              <a:off x="1431" y="14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8"/>
                          <wps:cNvSpPr>
                            <a:spLocks noChangeArrowheads="1"/>
                          </wps:cNvSpPr>
                          <wps:spPr bwMode="auto">
                            <a:xfrm>
                              <a:off x="1431" y="14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9"/>
                          <wps:cNvSpPr>
                            <a:spLocks noChangeArrowheads="1"/>
                          </wps:cNvSpPr>
                          <wps:spPr bwMode="auto">
                            <a:xfrm>
                              <a:off x="1431" y="13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70"/>
                          <wps:cNvSpPr>
                            <a:spLocks noChangeArrowheads="1"/>
                          </wps:cNvSpPr>
                          <wps:spPr bwMode="auto">
                            <a:xfrm>
                              <a:off x="1431" y="13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71"/>
                          <wps:cNvSpPr>
                            <a:spLocks noChangeArrowheads="1"/>
                          </wps:cNvSpPr>
                          <wps:spPr bwMode="auto">
                            <a:xfrm>
                              <a:off x="1431"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72"/>
                          <wps:cNvSpPr>
                            <a:spLocks noChangeArrowheads="1"/>
                          </wps:cNvSpPr>
                          <wps:spPr bwMode="auto">
                            <a:xfrm>
                              <a:off x="1431"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73"/>
                          <wps:cNvSpPr>
                            <a:spLocks noChangeArrowheads="1"/>
                          </wps:cNvSpPr>
                          <wps:spPr bwMode="auto">
                            <a:xfrm>
                              <a:off x="1431"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74"/>
                          <wps:cNvSpPr>
                            <a:spLocks noChangeArrowheads="1"/>
                          </wps:cNvSpPr>
                          <wps:spPr bwMode="auto">
                            <a:xfrm>
                              <a:off x="1431"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75"/>
                          <wps:cNvSpPr>
                            <a:spLocks noChangeArrowheads="1"/>
                          </wps:cNvSpPr>
                          <wps:spPr bwMode="auto">
                            <a:xfrm>
                              <a:off x="1431"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76"/>
                          <wps:cNvSpPr>
                            <a:spLocks noChangeArrowheads="1"/>
                          </wps:cNvSpPr>
                          <wps:spPr bwMode="auto">
                            <a:xfrm>
                              <a:off x="1431"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677"/>
                          <wps:cNvSpPr>
                            <a:spLocks noChangeArrowheads="1"/>
                          </wps:cNvSpPr>
                          <wps:spPr bwMode="auto">
                            <a:xfrm>
                              <a:off x="1431"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678"/>
                          <wps:cNvSpPr>
                            <a:spLocks noChangeArrowheads="1"/>
                          </wps:cNvSpPr>
                          <wps:spPr bwMode="auto">
                            <a:xfrm>
                              <a:off x="1431"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679"/>
                          <wps:cNvSpPr>
                            <a:spLocks noChangeArrowheads="1"/>
                          </wps:cNvSpPr>
                          <wps:spPr bwMode="auto">
                            <a:xfrm>
                              <a:off x="1431"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680"/>
                          <wps:cNvSpPr>
                            <a:spLocks noChangeArrowheads="1"/>
                          </wps:cNvSpPr>
                          <wps:spPr bwMode="auto">
                            <a:xfrm>
                              <a:off x="1431"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81"/>
                          <wps:cNvSpPr>
                            <a:spLocks noChangeArrowheads="1"/>
                          </wps:cNvSpPr>
                          <wps:spPr bwMode="auto">
                            <a:xfrm>
                              <a:off x="1431"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682"/>
                          <wps:cNvSpPr>
                            <a:spLocks noChangeArrowheads="1"/>
                          </wps:cNvSpPr>
                          <wps:spPr bwMode="auto">
                            <a:xfrm>
                              <a:off x="1431"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683"/>
                          <wps:cNvSpPr>
                            <a:spLocks noChangeArrowheads="1"/>
                          </wps:cNvSpPr>
                          <wps:spPr bwMode="auto">
                            <a:xfrm>
                              <a:off x="1431"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84"/>
                          <wps:cNvSpPr>
                            <a:spLocks noChangeArrowheads="1"/>
                          </wps:cNvSpPr>
                          <wps:spPr bwMode="auto">
                            <a:xfrm>
                              <a:off x="1431"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85"/>
                          <wps:cNvSpPr>
                            <a:spLocks noChangeArrowheads="1"/>
                          </wps:cNvSpPr>
                          <wps:spPr bwMode="auto">
                            <a:xfrm>
                              <a:off x="1431" y="13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86"/>
                          <wps:cNvSpPr>
                            <a:spLocks noChangeArrowheads="1"/>
                          </wps:cNvSpPr>
                          <wps:spPr bwMode="auto">
                            <a:xfrm>
                              <a:off x="1431" y="13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687"/>
                          <wps:cNvSpPr>
                            <a:spLocks noChangeArrowheads="1"/>
                          </wps:cNvSpPr>
                          <wps:spPr bwMode="auto">
                            <a:xfrm>
                              <a:off x="1431" y="13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88"/>
                          <wps:cNvSpPr>
                            <a:spLocks noChangeArrowheads="1"/>
                          </wps:cNvSpPr>
                          <wps:spPr bwMode="auto">
                            <a:xfrm>
                              <a:off x="1431" y="13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89"/>
                          <wps:cNvSpPr>
                            <a:spLocks noChangeArrowheads="1"/>
                          </wps:cNvSpPr>
                          <wps:spPr bwMode="auto">
                            <a:xfrm>
                              <a:off x="1431" y="13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90"/>
                          <wps:cNvSpPr>
                            <a:spLocks noChangeArrowheads="1"/>
                          </wps:cNvSpPr>
                          <wps:spPr bwMode="auto">
                            <a:xfrm>
                              <a:off x="1431" y="12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691"/>
                          <wps:cNvSpPr>
                            <a:spLocks noChangeArrowheads="1"/>
                          </wps:cNvSpPr>
                          <wps:spPr bwMode="auto">
                            <a:xfrm>
                              <a:off x="1431" y="12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92"/>
                          <wps:cNvSpPr>
                            <a:spLocks noChangeArrowheads="1"/>
                          </wps:cNvSpPr>
                          <wps:spPr bwMode="auto">
                            <a:xfrm>
                              <a:off x="1431" y="12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693"/>
                          <wps:cNvSpPr>
                            <a:spLocks noChangeArrowheads="1"/>
                          </wps:cNvSpPr>
                          <wps:spPr bwMode="auto">
                            <a:xfrm>
                              <a:off x="1431" y="12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94"/>
                          <wps:cNvSpPr>
                            <a:spLocks noChangeArrowheads="1"/>
                          </wps:cNvSpPr>
                          <wps:spPr bwMode="auto">
                            <a:xfrm>
                              <a:off x="1431" y="12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95"/>
                          <wps:cNvSpPr>
                            <a:spLocks noChangeArrowheads="1"/>
                          </wps:cNvSpPr>
                          <wps:spPr bwMode="auto">
                            <a:xfrm>
                              <a:off x="1431" y="12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96"/>
                          <wps:cNvSpPr>
                            <a:spLocks noChangeArrowheads="1"/>
                          </wps:cNvSpPr>
                          <wps:spPr bwMode="auto">
                            <a:xfrm>
                              <a:off x="1431" y="12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697"/>
                          <wps:cNvSpPr>
                            <a:spLocks noChangeArrowheads="1"/>
                          </wps:cNvSpPr>
                          <wps:spPr bwMode="auto">
                            <a:xfrm>
                              <a:off x="1431" y="12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98"/>
                          <wps:cNvSpPr>
                            <a:spLocks noChangeArrowheads="1"/>
                          </wps:cNvSpPr>
                          <wps:spPr bwMode="auto">
                            <a:xfrm>
                              <a:off x="1431" y="12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699"/>
                          <wps:cNvSpPr>
                            <a:spLocks noChangeArrowheads="1"/>
                          </wps:cNvSpPr>
                          <wps:spPr bwMode="auto">
                            <a:xfrm>
                              <a:off x="1431" y="12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00"/>
                          <wps:cNvSpPr>
                            <a:spLocks noChangeArrowheads="1"/>
                          </wps:cNvSpPr>
                          <wps:spPr bwMode="auto">
                            <a:xfrm>
                              <a:off x="1431" y="12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01"/>
                          <wps:cNvSpPr>
                            <a:spLocks noChangeArrowheads="1"/>
                          </wps:cNvSpPr>
                          <wps:spPr bwMode="auto">
                            <a:xfrm>
                              <a:off x="1431" y="12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02"/>
                          <wps:cNvSpPr>
                            <a:spLocks noChangeArrowheads="1"/>
                          </wps:cNvSpPr>
                          <wps:spPr bwMode="auto">
                            <a:xfrm>
                              <a:off x="1431" y="12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03"/>
                          <wps:cNvSpPr>
                            <a:spLocks noChangeArrowheads="1"/>
                          </wps:cNvSpPr>
                          <wps:spPr bwMode="auto">
                            <a:xfrm>
                              <a:off x="1431" y="12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04"/>
                          <wps:cNvSpPr>
                            <a:spLocks noChangeArrowheads="1"/>
                          </wps:cNvSpPr>
                          <wps:spPr bwMode="auto">
                            <a:xfrm>
                              <a:off x="1431" y="12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05"/>
                          <wps:cNvSpPr>
                            <a:spLocks noChangeArrowheads="1"/>
                          </wps:cNvSpPr>
                          <wps:spPr bwMode="auto">
                            <a:xfrm>
                              <a:off x="1431" y="12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06"/>
                          <wps:cNvSpPr>
                            <a:spLocks noChangeArrowheads="1"/>
                          </wps:cNvSpPr>
                          <wps:spPr bwMode="auto">
                            <a:xfrm>
                              <a:off x="1431" y="12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07"/>
                          <wps:cNvSpPr>
                            <a:spLocks noChangeArrowheads="1"/>
                          </wps:cNvSpPr>
                          <wps:spPr bwMode="auto">
                            <a:xfrm>
                              <a:off x="1431" y="12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08"/>
                          <wps:cNvSpPr>
                            <a:spLocks noChangeArrowheads="1"/>
                          </wps:cNvSpPr>
                          <wps:spPr bwMode="auto">
                            <a:xfrm>
                              <a:off x="1431" y="12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09"/>
                          <wps:cNvSpPr>
                            <a:spLocks noChangeArrowheads="1"/>
                          </wps:cNvSpPr>
                          <wps:spPr bwMode="auto">
                            <a:xfrm>
                              <a:off x="1431" y="12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10"/>
                          <wps:cNvSpPr>
                            <a:spLocks noChangeArrowheads="1"/>
                          </wps:cNvSpPr>
                          <wps:spPr bwMode="auto">
                            <a:xfrm>
                              <a:off x="1431" y="12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11"/>
                          <wps:cNvSpPr>
                            <a:spLocks noChangeArrowheads="1"/>
                          </wps:cNvSpPr>
                          <wps:spPr bwMode="auto">
                            <a:xfrm>
                              <a:off x="1431" y="11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12"/>
                          <wps:cNvSpPr>
                            <a:spLocks noChangeArrowheads="1"/>
                          </wps:cNvSpPr>
                          <wps:spPr bwMode="auto">
                            <a:xfrm>
                              <a:off x="1431" y="11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13"/>
                          <wps:cNvSpPr>
                            <a:spLocks noChangeArrowheads="1"/>
                          </wps:cNvSpPr>
                          <wps:spPr bwMode="auto">
                            <a:xfrm>
                              <a:off x="1431" y="11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14"/>
                          <wps:cNvSpPr>
                            <a:spLocks noChangeArrowheads="1"/>
                          </wps:cNvSpPr>
                          <wps:spPr bwMode="auto">
                            <a:xfrm>
                              <a:off x="1431" y="11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15"/>
                          <wps:cNvSpPr>
                            <a:spLocks noChangeArrowheads="1"/>
                          </wps:cNvSpPr>
                          <wps:spPr bwMode="auto">
                            <a:xfrm>
                              <a:off x="1431" y="11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16"/>
                          <wps:cNvSpPr>
                            <a:spLocks noChangeArrowheads="1"/>
                          </wps:cNvSpPr>
                          <wps:spPr bwMode="auto">
                            <a:xfrm>
                              <a:off x="1431" y="11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17"/>
                          <wps:cNvSpPr>
                            <a:spLocks noChangeArrowheads="1"/>
                          </wps:cNvSpPr>
                          <wps:spPr bwMode="auto">
                            <a:xfrm>
                              <a:off x="1431" y="11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18"/>
                          <wps:cNvSpPr>
                            <a:spLocks noChangeArrowheads="1"/>
                          </wps:cNvSpPr>
                          <wps:spPr bwMode="auto">
                            <a:xfrm>
                              <a:off x="1431" y="11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19"/>
                          <wps:cNvSpPr>
                            <a:spLocks noChangeArrowheads="1"/>
                          </wps:cNvSpPr>
                          <wps:spPr bwMode="auto">
                            <a:xfrm>
                              <a:off x="1431" y="11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20"/>
                          <wps:cNvSpPr>
                            <a:spLocks noChangeArrowheads="1"/>
                          </wps:cNvSpPr>
                          <wps:spPr bwMode="auto">
                            <a:xfrm>
                              <a:off x="1431" y="11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21"/>
                          <wps:cNvSpPr>
                            <a:spLocks noChangeArrowheads="1"/>
                          </wps:cNvSpPr>
                          <wps:spPr bwMode="auto">
                            <a:xfrm>
                              <a:off x="1431" y="11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22"/>
                          <wps:cNvSpPr>
                            <a:spLocks noChangeArrowheads="1"/>
                          </wps:cNvSpPr>
                          <wps:spPr bwMode="auto">
                            <a:xfrm>
                              <a:off x="1431" y="11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23"/>
                          <wps:cNvSpPr>
                            <a:spLocks noChangeArrowheads="1"/>
                          </wps:cNvSpPr>
                          <wps:spPr bwMode="auto">
                            <a:xfrm>
                              <a:off x="1431" y="11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24"/>
                          <wps:cNvSpPr>
                            <a:spLocks noChangeArrowheads="1"/>
                          </wps:cNvSpPr>
                          <wps:spPr bwMode="auto">
                            <a:xfrm>
                              <a:off x="1431" y="11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25"/>
                          <wps:cNvSpPr>
                            <a:spLocks noChangeArrowheads="1"/>
                          </wps:cNvSpPr>
                          <wps:spPr bwMode="auto">
                            <a:xfrm>
                              <a:off x="1431" y="11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26"/>
                          <wps:cNvSpPr>
                            <a:spLocks noChangeArrowheads="1"/>
                          </wps:cNvSpPr>
                          <wps:spPr bwMode="auto">
                            <a:xfrm>
                              <a:off x="1431" y="11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27"/>
                          <wps:cNvSpPr>
                            <a:spLocks noChangeArrowheads="1"/>
                          </wps:cNvSpPr>
                          <wps:spPr bwMode="auto">
                            <a:xfrm>
                              <a:off x="1431" y="11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28"/>
                          <wps:cNvSpPr>
                            <a:spLocks noChangeArrowheads="1"/>
                          </wps:cNvSpPr>
                          <wps:spPr bwMode="auto">
                            <a:xfrm>
                              <a:off x="1431" y="11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29"/>
                          <wps:cNvSpPr>
                            <a:spLocks noChangeArrowheads="1"/>
                          </wps:cNvSpPr>
                          <wps:spPr bwMode="auto">
                            <a:xfrm>
                              <a:off x="1431" y="11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30"/>
                          <wps:cNvSpPr>
                            <a:spLocks noChangeArrowheads="1"/>
                          </wps:cNvSpPr>
                          <wps:spPr bwMode="auto">
                            <a:xfrm>
                              <a:off x="1431" y="11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31"/>
                          <wps:cNvSpPr>
                            <a:spLocks noChangeArrowheads="1"/>
                          </wps:cNvSpPr>
                          <wps:spPr bwMode="auto">
                            <a:xfrm>
                              <a:off x="1431" y="10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32"/>
                          <wps:cNvSpPr>
                            <a:spLocks noChangeArrowheads="1"/>
                          </wps:cNvSpPr>
                          <wps:spPr bwMode="auto">
                            <a:xfrm>
                              <a:off x="1431" y="10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33"/>
                          <wps:cNvSpPr>
                            <a:spLocks noChangeArrowheads="1"/>
                          </wps:cNvSpPr>
                          <wps:spPr bwMode="auto">
                            <a:xfrm>
                              <a:off x="1431" y="10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34"/>
                          <wps:cNvSpPr>
                            <a:spLocks noChangeArrowheads="1"/>
                          </wps:cNvSpPr>
                          <wps:spPr bwMode="auto">
                            <a:xfrm>
                              <a:off x="1431" y="10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35"/>
                          <wps:cNvSpPr>
                            <a:spLocks noChangeArrowheads="1"/>
                          </wps:cNvSpPr>
                          <wps:spPr bwMode="auto">
                            <a:xfrm>
                              <a:off x="1431" y="10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36"/>
                          <wps:cNvSpPr>
                            <a:spLocks noChangeArrowheads="1"/>
                          </wps:cNvSpPr>
                          <wps:spPr bwMode="auto">
                            <a:xfrm>
                              <a:off x="1431" y="10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37"/>
                          <wps:cNvSpPr>
                            <a:spLocks noChangeArrowheads="1"/>
                          </wps:cNvSpPr>
                          <wps:spPr bwMode="auto">
                            <a:xfrm>
                              <a:off x="1431" y="10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38"/>
                          <wps:cNvSpPr>
                            <a:spLocks noChangeArrowheads="1"/>
                          </wps:cNvSpPr>
                          <wps:spPr bwMode="auto">
                            <a:xfrm>
                              <a:off x="1431" y="10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39"/>
                          <wps:cNvSpPr>
                            <a:spLocks noChangeArrowheads="1"/>
                          </wps:cNvSpPr>
                          <wps:spPr bwMode="auto">
                            <a:xfrm>
                              <a:off x="1431" y="10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740"/>
                          <wps:cNvSpPr>
                            <a:spLocks noChangeArrowheads="1"/>
                          </wps:cNvSpPr>
                          <wps:spPr bwMode="auto">
                            <a:xfrm>
                              <a:off x="1431" y="10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741"/>
                          <wps:cNvSpPr>
                            <a:spLocks noChangeArrowheads="1"/>
                          </wps:cNvSpPr>
                          <wps:spPr bwMode="auto">
                            <a:xfrm>
                              <a:off x="1431" y="10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742"/>
                          <wps:cNvSpPr>
                            <a:spLocks noChangeArrowheads="1"/>
                          </wps:cNvSpPr>
                          <wps:spPr bwMode="auto">
                            <a:xfrm>
                              <a:off x="1431" y="10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743"/>
                          <wps:cNvSpPr>
                            <a:spLocks noChangeArrowheads="1"/>
                          </wps:cNvSpPr>
                          <wps:spPr bwMode="auto">
                            <a:xfrm>
                              <a:off x="1431" y="10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744"/>
                          <wps:cNvSpPr>
                            <a:spLocks noChangeArrowheads="1"/>
                          </wps:cNvSpPr>
                          <wps:spPr bwMode="auto">
                            <a:xfrm>
                              <a:off x="1431" y="10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745"/>
                          <wps:cNvSpPr>
                            <a:spLocks noChangeArrowheads="1"/>
                          </wps:cNvSpPr>
                          <wps:spPr bwMode="auto">
                            <a:xfrm>
                              <a:off x="1431" y="10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746"/>
                          <wps:cNvSpPr>
                            <a:spLocks noChangeArrowheads="1"/>
                          </wps:cNvSpPr>
                          <wps:spPr bwMode="auto">
                            <a:xfrm>
                              <a:off x="1431" y="10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747"/>
                          <wps:cNvSpPr>
                            <a:spLocks noChangeArrowheads="1"/>
                          </wps:cNvSpPr>
                          <wps:spPr bwMode="auto">
                            <a:xfrm>
                              <a:off x="1431" y="10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748"/>
                          <wps:cNvSpPr>
                            <a:spLocks noChangeArrowheads="1"/>
                          </wps:cNvSpPr>
                          <wps:spPr bwMode="auto">
                            <a:xfrm>
                              <a:off x="1431" y="10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749"/>
                          <wps:cNvSpPr>
                            <a:spLocks noChangeArrowheads="1"/>
                          </wps:cNvSpPr>
                          <wps:spPr bwMode="auto">
                            <a:xfrm>
                              <a:off x="1431" y="10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750"/>
                          <wps:cNvSpPr>
                            <a:spLocks noChangeArrowheads="1"/>
                          </wps:cNvSpPr>
                          <wps:spPr bwMode="auto">
                            <a:xfrm>
                              <a:off x="1431" y="10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751"/>
                          <wps:cNvSpPr>
                            <a:spLocks noChangeArrowheads="1"/>
                          </wps:cNvSpPr>
                          <wps:spPr bwMode="auto">
                            <a:xfrm>
                              <a:off x="1431" y="10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752"/>
                          <wps:cNvSpPr>
                            <a:spLocks noChangeArrowheads="1"/>
                          </wps:cNvSpPr>
                          <wps:spPr bwMode="auto">
                            <a:xfrm>
                              <a:off x="1431" y="9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753"/>
                          <wps:cNvSpPr>
                            <a:spLocks noChangeArrowheads="1"/>
                          </wps:cNvSpPr>
                          <wps:spPr bwMode="auto">
                            <a:xfrm>
                              <a:off x="1431" y="9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754"/>
                          <wps:cNvSpPr>
                            <a:spLocks noChangeArrowheads="1"/>
                          </wps:cNvSpPr>
                          <wps:spPr bwMode="auto">
                            <a:xfrm>
                              <a:off x="1431" y="9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755"/>
                          <wps:cNvSpPr>
                            <a:spLocks noChangeArrowheads="1"/>
                          </wps:cNvSpPr>
                          <wps:spPr bwMode="auto">
                            <a:xfrm>
                              <a:off x="1431" y="9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756"/>
                          <wps:cNvSpPr>
                            <a:spLocks noChangeArrowheads="1"/>
                          </wps:cNvSpPr>
                          <wps:spPr bwMode="auto">
                            <a:xfrm>
                              <a:off x="1431" y="9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757"/>
                          <wps:cNvSpPr>
                            <a:spLocks noChangeArrowheads="1"/>
                          </wps:cNvSpPr>
                          <wps:spPr bwMode="auto">
                            <a:xfrm>
                              <a:off x="1431" y="8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758"/>
                          <wps:cNvSpPr>
                            <a:spLocks noChangeArrowheads="1"/>
                          </wps:cNvSpPr>
                          <wps:spPr bwMode="auto">
                            <a:xfrm>
                              <a:off x="1431" y="8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759"/>
                          <wps:cNvSpPr>
                            <a:spLocks noChangeArrowheads="1"/>
                          </wps:cNvSpPr>
                          <wps:spPr bwMode="auto">
                            <a:xfrm>
                              <a:off x="1431" y="8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60"/>
                          <wps:cNvSpPr>
                            <a:spLocks noChangeArrowheads="1"/>
                          </wps:cNvSpPr>
                          <wps:spPr bwMode="auto">
                            <a:xfrm>
                              <a:off x="1431" y="8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61"/>
                          <wps:cNvSpPr>
                            <a:spLocks noChangeArrowheads="1"/>
                          </wps:cNvSpPr>
                          <wps:spPr bwMode="auto">
                            <a:xfrm>
                              <a:off x="1431" y="8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62"/>
                          <wps:cNvSpPr>
                            <a:spLocks noChangeArrowheads="1"/>
                          </wps:cNvSpPr>
                          <wps:spPr bwMode="auto">
                            <a:xfrm>
                              <a:off x="1431" y="8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63"/>
                          <wps:cNvSpPr>
                            <a:spLocks noChangeArrowheads="1"/>
                          </wps:cNvSpPr>
                          <wps:spPr bwMode="auto">
                            <a:xfrm>
                              <a:off x="1431" y="8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64"/>
                          <wps:cNvSpPr>
                            <a:spLocks noChangeArrowheads="1"/>
                          </wps:cNvSpPr>
                          <wps:spPr bwMode="auto">
                            <a:xfrm>
                              <a:off x="1431" y="8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65"/>
                          <wps:cNvSpPr>
                            <a:spLocks noChangeArrowheads="1"/>
                          </wps:cNvSpPr>
                          <wps:spPr bwMode="auto">
                            <a:xfrm>
                              <a:off x="1431" y="8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66"/>
                          <wps:cNvSpPr>
                            <a:spLocks noChangeArrowheads="1"/>
                          </wps:cNvSpPr>
                          <wps:spPr bwMode="auto">
                            <a:xfrm>
                              <a:off x="1431" y="8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67"/>
                          <wps:cNvSpPr>
                            <a:spLocks noChangeArrowheads="1"/>
                          </wps:cNvSpPr>
                          <wps:spPr bwMode="auto">
                            <a:xfrm>
                              <a:off x="1431" y="8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68"/>
                          <wps:cNvSpPr>
                            <a:spLocks noChangeArrowheads="1"/>
                          </wps:cNvSpPr>
                          <wps:spPr bwMode="auto">
                            <a:xfrm>
                              <a:off x="1431" y="8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69"/>
                          <wps:cNvSpPr>
                            <a:spLocks noChangeArrowheads="1"/>
                          </wps:cNvSpPr>
                          <wps:spPr bwMode="auto">
                            <a:xfrm>
                              <a:off x="1431" y="7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70"/>
                          <wps:cNvSpPr>
                            <a:spLocks noChangeArrowheads="1"/>
                          </wps:cNvSpPr>
                          <wps:spPr bwMode="auto">
                            <a:xfrm>
                              <a:off x="1431" y="7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71"/>
                          <wps:cNvSpPr>
                            <a:spLocks noChangeArrowheads="1"/>
                          </wps:cNvSpPr>
                          <wps:spPr bwMode="auto">
                            <a:xfrm>
                              <a:off x="1431" y="7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72"/>
                          <wps:cNvSpPr>
                            <a:spLocks noChangeArrowheads="1"/>
                          </wps:cNvSpPr>
                          <wps:spPr bwMode="auto">
                            <a:xfrm>
                              <a:off x="1431" y="7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73"/>
                          <wps:cNvSpPr>
                            <a:spLocks noChangeArrowheads="1"/>
                          </wps:cNvSpPr>
                          <wps:spPr bwMode="auto">
                            <a:xfrm>
                              <a:off x="1431" y="7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74"/>
                          <wps:cNvSpPr>
                            <a:spLocks noChangeArrowheads="1"/>
                          </wps:cNvSpPr>
                          <wps:spPr bwMode="auto">
                            <a:xfrm>
                              <a:off x="1431" y="7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75"/>
                          <wps:cNvSpPr>
                            <a:spLocks noChangeArrowheads="1"/>
                          </wps:cNvSpPr>
                          <wps:spPr bwMode="auto">
                            <a:xfrm>
                              <a:off x="1431" y="7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76"/>
                          <wps:cNvSpPr>
                            <a:spLocks noChangeArrowheads="1"/>
                          </wps:cNvSpPr>
                          <wps:spPr bwMode="auto">
                            <a:xfrm>
                              <a:off x="1431" y="7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777"/>
                          <wps:cNvSpPr>
                            <a:spLocks noChangeArrowheads="1"/>
                          </wps:cNvSpPr>
                          <wps:spPr bwMode="auto">
                            <a:xfrm>
                              <a:off x="1431" y="7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78"/>
                          <wps:cNvSpPr>
                            <a:spLocks noChangeArrowheads="1"/>
                          </wps:cNvSpPr>
                          <wps:spPr bwMode="auto">
                            <a:xfrm>
                              <a:off x="1431" y="7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779"/>
                          <wps:cNvSpPr>
                            <a:spLocks noChangeArrowheads="1"/>
                          </wps:cNvSpPr>
                          <wps:spPr bwMode="auto">
                            <a:xfrm>
                              <a:off x="1431" y="7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80"/>
                          <wps:cNvSpPr>
                            <a:spLocks noChangeArrowheads="1"/>
                          </wps:cNvSpPr>
                          <wps:spPr bwMode="auto">
                            <a:xfrm>
                              <a:off x="1431" y="7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781"/>
                          <wps:cNvSpPr>
                            <a:spLocks noChangeArrowheads="1"/>
                          </wps:cNvSpPr>
                          <wps:spPr bwMode="auto">
                            <a:xfrm>
                              <a:off x="1431" y="7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82"/>
                          <wps:cNvSpPr>
                            <a:spLocks noChangeArrowheads="1"/>
                          </wps:cNvSpPr>
                          <wps:spPr bwMode="auto">
                            <a:xfrm>
                              <a:off x="1431" y="6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783"/>
                          <wps:cNvSpPr>
                            <a:spLocks noChangeArrowheads="1"/>
                          </wps:cNvSpPr>
                          <wps:spPr bwMode="auto">
                            <a:xfrm>
                              <a:off x="1431" y="6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84"/>
                          <wps:cNvSpPr>
                            <a:spLocks noChangeArrowheads="1"/>
                          </wps:cNvSpPr>
                          <wps:spPr bwMode="auto">
                            <a:xfrm>
                              <a:off x="1431" y="6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85"/>
                          <wps:cNvSpPr>
                            <a:spLocks noChangeArrowheads="1"/>
                          </wps:cNvSpPr>
                          <wps:spPr bwMode="auto">
                            <a:xfrm>
                              <a:off x="1431" y="6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86"/>
                          <wps:cNvSpPr>
                            <a:spLocks noChangeArrowheads="1"/>
                          </wps:cNvSpPr>
                          <wps:spPr bwMode="auto">
                            <a:xfrm>
                              <a:off x="1431" y="5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87"/>
                          <wps:cNvSpPr>
                            <a:spLocks noChangeArrowheads="1"/>
                          </wps:cNvSpPr>
                          <wps:spPr bwMode="auto">
                            <a:xfrm>
                              <a:off x="1431" y="5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88"/>
                          <wps:cNvSpPr>
                            <a:spLocks noChangeArrowheads="1"/>
                          </wps:cNvSpPr>
                          <wps:spPr bwMode="auto">
                            <a:xfrm>
                              <a:off x="1431" y="5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89"/>
                          <wps:cNvSpPr>
                            <a:spLocks noChangeArrowheads="1"/>
                          </wps:cNvSpPr>
                          <wps:spPr bwMode="auto">
                            <a:xfrm>
                              <a:off x="1431" y="5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90"/>
                          <wps:cNvSpPr>
                            <a:spLocks noChangeArrowheads="1"/>
                          </wps:cNvSpPr>
                          <wps:spPr bwMode="auto">
                            <a:xfrm>
                              <a:off x="1431" y="5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91"/>
                          <wps:cNvSpPr>
                            <a:spLocks noChangeArrowheads="1"/>
                          </wps:cNvSpPr>
                          <wps:spPr bwMode="auto">
                            <a:xfrm>
                              <a:off x="1431" y="5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92"/>
                          <wps:cNvSpPr>
                            <a:spLocks noChangeArrowheads="1"/>
                          </wps:cNvSpPr>
                          <wps:spPr bwMode="auto">
                            <a:xfrm>
                              <a:off x="1431" y="5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93"/>
                          <wps:cNvSpPr>
                            <a:spLocks noChangeArrowheads="1"/>
                          </wps:cNvSpPr>
                          <wps:spPr bwMode="auto">
                            <a:xfrm>
                              <a:off x="1431" y="5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794"/>
                          <wps:cNvSpPr>
                            <a:spLocks noChangeArrowheads="1"/>
                          </wps:cNvSpPr>
                          <wps:spPr bwMode="auto">
                            <a:xfrm>
                              <a:off x="1431" y="5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95"/>
                          <wps:cNvSpPr>
                            <a:spLocks noChangeArrowheads="1"/>
                          </wps:cNvSpPr>
                          <wps:spPr bwMode="auto">
                            <a:xfrm>
                              <a:off x="1431" y="5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796"/>
                          <wps:cNvSpPr>
                            <a:spLocks noChangeArrowheads="1"/>
                          </wps:cNvSpPr>
                          <wps:spPr bwMode="auto">
                            <a:xfrm>
                              <a:off x="1431" y="5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97"/>
                          <wps:cNvSpPr>
                            <a:spLocks noChangeArrowheads="1"/>
                          </wps:cNvSpPr>
                          <wps:spPr bwMode="auto">
                            <a:xfrm>
                              <a:off x="1431" y="5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98"/>
                          <wps:cNvSpPr>
                            <a:spLocks noChangeArrowheads="1"/>
                          </wps:cNvSpPr>
                          <wps:spPr bwMode="auto">
                            <a:xfrm>
                              <a:off x="1431" y="5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799"/>
                          <wps:cNvSpPr>
                            <a:spLocks noChangeArrowheads="1"/>
                          </wps:cNvSpPr>
                          <wps:spPr bwMode="auto">
                            <a:xfrm>
                              <a:off x="1431" y="5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00"/>
                          <wps:cNvSpPr>
                            <a:spLocks noChangeArrowheads="1"/>
                          </wps:cNvSpPr>
                          <wps:spPr bwMode="auto">
                            <a:xfrm>
                              <a:off x="1431" y="5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01"/>
                          <wps:cNvSpPr>
                            <a:spLocks noChangeArrowheads="1"/>
                          </wps:cNvSpPr>
                          <wps:spPr bwMode="auto">
                            <a:xfrm>
                              <a:off x="1431" y="5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02"/>
                          <wps:cNvSpPr>
                            <a:spLocks noChangeArrowheads="1"/>
                          </wps:cNvSpPr>
                          <wps:spPr bwMode="auto">
                            <a:xfrm>
                              <a:off x="1431" y="5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03"/>
                          <wps:cNvSpPr>
                            <a:spLocks noChangeArrowheads="1"/>
                          </wps:cNvSpPr>
                          <wps:spPr bwMode="auto">
                            <a:xfrm>
                              <a:off x="1431" y="5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04"/>
                          <wps:cNvSpPr>
                            <a:spLocks noChangeArrowheads="1"/>
                          </wps:cNvSpPr>
                          <wps:spPr bwMode="auto">
                            <a:xfrm>
                              <a:off x="1431" y="5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05"/>
                          <wps:cNvSpPr>
                            <a:spLocks noChangeArrowheads="1"/>
                          </wps:cNvSpPr>
                          <wps:spPr bwMode="auto">
                            <a:xfrm>
                              <a:off x="1431" y="5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06"/>
                          <wps:cNvSpPr>
                            <a:spLocks noChangeArrowheads="1"/>
                          </wps:cNvSpPr>
                          <wps:spPr bwMode="auto">
                            <a:xfrm>
                              <a:off x="1431" y="4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07"/>
                          <wps:cNvSpPr>
                            <a:spLocks noChangeArrowheads="1"/>
                          </wps:cNvSpPr>
                          <wps:spPr bwMode="auto">
                            <a:xfrm>
                              <a:off x="1431" y="4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08"/>
                          <wps:cNvSpPr>
                            <a:spLocks noChangeArrowheads="1"/>
                          </wps:cNvSpPr>
                          <wps:spPr bwMode="auto">
                            <a:xfrm>
                              <a:off x="1431" y="4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09"/>
                          <wps:cNvSpPr>
                            <a:spLocks noChangeArrowheads="1"/>
                          </wps:cNvSpPr>
                          <wps:spPr bwMode="auto">
                            <a:xfrm>
                              <a:off x="1431" y="4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10"/>
                          <wps:cNvSpPr>
                            <a:spLocks noChangeArrowheads="1"/>
                          </wps:cNvSpPr>
                          <wps:spPr bwMode="auto">
                            <a:xfrm>
                              <a:off x="1431" y="4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11"/>
                          <wps:cNvSpPr>
                            <a:spLocks noChangeArrowheads="1"/>
                          </wps:cNvSpPr>
                          <wps:spPr bwMode="auto">
                            <a:xfrm>
                              <a:off x="1431" y="4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12"/>
                          <wps:cNvSpPr>
                            <a:spLocks noChangeArrowheads="1"/>
                          </wps:cNvSpPr>
                          <wps:spPr bwMode="auto">
                            <a:xfrm>
                              <a:off x="1431" y="4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13"/>
                          <wps:cNvSpPr>
                            <a:spLocks noChangeArrowheads="1"/>
                          </wps:cNvSpPr>
                          <wps:spPr bwMode="auto">
                            <a:xfrm>
                              <a:off x="1431" y="4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14"/>
                          <wps:cNvSpPr>
                            <a:spLocks noChangeArrowheads="1"/>
                          </wps:cNvSpPr>
                          <wps:spPr bwMode="auto">
                            <a:xfrm>
                              <a:off x="1431" y="4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15"/>
                          <wps:cNvSpPr>
                            <a:spLocks noChangeArrowheads="1"/>
                          </wps:cNvSpPr>
                          <wps:spPr bwMode="auto">
                            <a:xfrm>
                              <a:off x="1431" y="4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16"/>
                          <wps:cNvSpPr>
                            <a:spLocks noChangeArrowheads="1"/>
                          </wps:cNvSpPr>
                          <wps:spPr bwMode="auto">
                            <a:xfrm>
                              <a:off x="1431" y="4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17"/>
                          <wps:cNvSpPr>
                            <a:spLocks noChangeArrowheads="1"/>
                          </wps:cNvSpPr>
                          <wps:spPr bwMode="auto">
                            <a:xfrm>
                              <a:off x="1431" y="4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18"/>
                          <wps:cNvSpPr>
                            <a:spLocks noChangeArrowheads="1"/>
                          </wps:cNvSpPr>
                          <wps:spPr bwMode="auto">
                            <a:xfrm>
                              <a:off x="1431" y="4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19"/>
                          <wps:cNvSpPr>
                            <a:spLocks noChangeArrowheads="1"/>
                          </wps:cNvSpPr>
                          <wps:spPr bwMode="auto">
                            <a:xfrm>
                              <a:off x="1431" y="4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20"/>
                          <wps:cNvSpPr>
                            <a:spLocks noChangeArrowheads="1"/>
                          </wps:cNvSpPr>
                          <wps:spPr bwMode="auto">
                            <a:xfrm>
                              <a:off x="1431" y="4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21"/>
                          <wps:cNvSpPr>
                            <a:spLocks noChangeArrowheads="1"/>
                          </wps:cNvSpPr>
                          <wps:spPr bwMode="auto">
                            <a:xfrm>
                              <a:off x="1431" y="4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22"/>
                          <wps:cNvSpPr>
                            <a:spLocks noChangeArrowheads="1"/>
                          </wps:cNvSpPr>
                          <wps:spPr bwMode="auto">
                            <a:xfrm>
                              <a:off x="1431" y="4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23"/>
                          <wps:cNvSpPr>
                            <a:spLocks noChangeArrowheads="1"/>
                          </wps:cNvSpPr>
                          <wps:spPr bwMode="auto">
                            <a:xfrm>
                              <a:off x="1431" y="4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24"/>
                          <wps:cNvSpPr>
                            <a:spLocks noChangeArrowheads="1"/>
                          </wps:cNvSpPr>
                          <wps:spPr bwMode="auto">
                            <a:xfrm>
                              <a:off x="1431" y="4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25"/>
                          <wps:cNvSpPr>
                            <a:spLocks noChangeArrowheads="1"/>
                          </wps:cNvSpPr>
                          <wps:spPr bwMode="auto">
                            <a:xfrm>
                              <a:off x="1431" y="4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26"/>
                          <wps:cNvSpPr>
                            <a:spLocks noChangeArrowheads="1"/>
                          </wps:cNvSpPr>
                          <wps:spPr bwMode="auto">
                            <a:xfrm>
                              <a:off x="1431" y="4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27"/>
                          <wps:cNvSpPr>
                            <a:spLocks noChangeArrowheads="1"/>
                          </wps:cNvSpPr>
                          <wps:spPr bwMode="auto">
                            <a:xfrm>
                              <a:off x="1431" y="3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28"/>
                          <wps:cNvSpPr>
                            <a:spLocks noChangeArrowheads="1"/>
                          </wps:cNvSpPr>
                          <wps:spPr bwMode="auto">
                            <a:xfrm>
                              <a:off x="1431" y="3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29"/>
                          <wps:cNvSpPr>
                            <a:spLocks noChangeArrowheads="1"/>
                          </wps:cNvSpPr>
                          <wps:spPr bwMode="auto">
                            <a:xfrm>
                              <a:off x="1431" y="3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30"/>
                          <wps:cNvSpPr>
                            <a:spLocks noChangeArrowheads="1"/>
                          </wps:cNvSpPr>
                          <wps:spPr bwMode="auto">
                            <a:xfrm>
                              <a:off x="1431" y="3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31"/>
                          <wps:cNvSpPr>
                            <a:spLocks noChangeArrowheads="1"/>
                          </wps:cNvSpPr>
                          <wps:spPr bwMode="auto">
                            <a:xfrm>
                              <a:off x="1431" y="3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32"/>
                          <wps:cNvSpPr>
                            <a:spLocks noChangeArrowheads="1"/>
                          </wps:cNvSpPr>
                          <wps:spPr bwMode="auto">
                            <a:xfrm>
                              <a:off x="1431" y="3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33"/>
                          <wps:cNvSpPr>
                            <a:spLocks noChangeArrowheads="1"/>
                          </wps:cNvSpPr>
                          <wps:spPr bwMode="auto">
                            <a:xfrm>
                              <a:off x="1431" y="3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34"/>
                          <wps:cNvSpPr>
                            <a:spLocks noChangeArrowheads="1"/>
                          </wps:cNvSpPr>
                          <wps:spPr bwMode="auto">
                            <a:xfrm>
                              <a:off x="1431" y="3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35"/>
                          <wps:cNvSpPr>
                            <a:spLocks noChangeArrowheads="1"/>
                          </wps:cNvSpPr>
                          <wps:spPr bwMode="auto">
                            <a:xfrm>
                              <a:off x="1431" y="3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36"/>
                          <wps:cNvSpPr>
                            <a:spLocks noChangeArrowheads="1"/>
                          </wps:cNvSpPr>
                          <wps:spPr bwMode="auto">
                            <a:xfrm>
                              <a:off x="1431" y="3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37"/>
                          <wps:cNvSpPr>
                            <a:spLocks noChangeArrowheads="1"/>
                          </wps:cNvSpPr>
                          <wps:spPr bwMode="auto">
                            <a:xfrm>
                              <a:off x="1431" y="3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38"/>
                          <wps:cNvSpPr>
                            <a:spLocks noChangeArrowheads="1"/>
                          </wps:cNvSpPr>
                          <wps:spPr bwMode="auto">
                            <a:xfrm>
                              <a:off x="1431" y="3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39"/>
                          <wps:cNvSpPr>
                            <a:spLocks noChangeArrowheads="1"/>
                          </wps:cNvSpPr>
                          <wps:spPr bwMode="auto">
                            <a:xfrm>
                              <a:off x="1431" y="3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40"/>
                          <wps:cNvSpPr>
                            <a:spLocks noChangeArrowheads="1"/>
                          </wps:cNvSpPr>
                          <wps:spPr bwMode="auto">
                            <a:xfrm>
                              <a:off x="1431" y="3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841"/>
                          <wps:cNvSpPr>
                            <a:spLocks noChangeArrowheads="1"/>
                          </wps:cNvSpPr>
                          <wps:spPr bwMode="auto">
                            <a:xfrm>
                              <a:off x="1431" y="3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842"/>
                          <wps:cNvSpPr>
                            <a:spLocks noChangeArrowheads="1"/>
                          </wps:cNvSpPr>
                          <wps:spPr bwMode="auto">
                            <a:xfrm>
                              <a:off x="1431" y="3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43"/>
                          <wps:cNvSpPr>
                            <a:spLocks noChangeArrowheads="1"/>
                          </wps:cNvSpPr>
                          <wps:spPr bwMode="auto">
                            <a:xfrm>
                              <a:off x="1431" y="3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44"/>
                          <wps:cNvSpPr>
                            <a:spLocks noChangeArrowheads="1"/>
                          </wps:cNvSpPr>
                          <wps:spPr bwMode="auto">
                            <a:xfrm>
                              <a:off x="1431" y="3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45"/>
                          <wps:cNvSpPr>
                            <a:spLocks noChangeArrowheads="1"/>
                          </wps:cNvSpPr>
                          <wps:spPr bwMode="auto">
                            <a:xfrm>
                              <a:off x="1431" y="3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46"/>
                          <wps:cNvSpPr>
                            <a:spLocks noChangeArrowheads="1"/>
                          </wps:cNvSpPr>
                          <wps:spPr bwMode="auto">
                            <a:xfrm>
                              <a:off x="1431" y="3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47"/>
                          <wps:cNvSpPr>
                            <a:spLocks noChangeArrowheads="1"/>
                          </wps:cNvSpPr>
                          <wps:spPr bwMode="auto">
                            <a:xfrm>
                              <a:off x="1431" y="3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48"/>
                          <wps:cNvSpPr>
                            <a:spLocks noChangeArrowheads="1"/>
                          </wps:cNvSpPr>
                          <wps:spPr bwMode="auto">
                            <a:xfrm>
                              <a:off x="1431" y="2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849"/>
                          <wps:cNvSpPr>
                            <a:spLocks noChangeArrowheads="1"/>
                          </wps:cNvSpPr>
                          <wps:spPr bwMode="auto">
                            <a:xfrm>
                              <a:off x="1431" y="2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850"/>
                          <wps:cNvSpPr>
                            <a:spLocks noChangeArrowheads="1"/>
                          </wps:cNvSpPr>
                          <wps:spPr bwMode="auto">
                            <a:xfrm>
                              <a:off x="1431" y="2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851"/>
                          <wps:cNvSpPr>
                            <a:spLocks noChangeArrowheads="1"/>
                          </wps:cNvSpPr>
                          <wps:spPr bwMode="auto">
                            <a:xfrm>
                              <a:off x="1431" y="2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852"/>
                          <wps:cNvSpPr>
                            <a:spLocks noChangeArrowheads="1"/>
                          </wps:cNvSpPr>
                          <wps:spPr bwMode="auto">
                            <a:xfrm>
                              <a:off x="1431" y="2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53"/>
                          <wps:cNvSpPr>
                            <a:spLocks noChangeArrowheads="1"/>
                          </wps:cNvSpPr>
                          <wps:spPr bwMode="auto">
                            <a:xfrm>
                              <a:off x="1431" y="2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54"/>
                          <wps:cNvSpPr>
                            <a:spLocks noChangeArrowheads="1"/>
                          </wps:cNvSpPr>
                          <wps:spPr bwMode="auto">
                            <a:xfrm>
                              <a:off x="1431" y="2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55"/>
                          <wps:cNvSpPr>
                            <a:spLocks noChangeArrowheads="1"/>
                          </wps:cNvSpPr>
                          <wps:spPr bwMode="auto">
                            <a:xfrm>
                              <a:off x="1431" y="2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56"/>
                          <wps:cNvSpPr>
                            <a:spLocks noChangeArrowheads="1"/>
                          </wps:cNvSpPr>
                          <wps:spPr bwMode="auto">
                            <a:xfrm>
                              <a:off x="1431" y="2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57"/>
                          <wps:cNvSpPr>
                            <a:spLocks noChangeArrowheads="1"/>
                          </wps:cNvSpPr>
                          <wps:spPr bwMode="auto">
                            <a:xfrm>
                              <a:off x="1431" y="2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58"/>
                          <wps:cNvSpPr>
                            <a:spLocks noChangeArrowheads="1"/>
                          </wps:cNvSpPr>
                          <wps:spPr bwMode="auto">
                            <a:xfrm>
                              <a:off x="1431" y="2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59"/>
                          <wps:cNvSpPr>
                            <a:spLocks noChangeArrowheads="1"/>
                          </wps:cNvSpPr>
                          <wps:spPr bwMode="auto">
                            <a:xfrm>
                              <a:off x="1431" y="2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60"/>
                          <wps:cNvSpPr>
                            <a:spLocks noChangeArrowheads="1"/>
                          </wps:cNvSpPr>
                          <wps:spPr bwMode="auto">
                            <a:xfrm>
                              <a:off x="1431" y="2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923" name="Group 861"/>
                        <wpg:cNvGrpSpPr>
                          <a:grpSpLocks/>
                        </wpg:cNvGrpSpPr>
                        <wpg:grpSpPr bwMode="auto">
                          <a:xfrm>
                            <a:off x="0" y="0"/>
                            <a:ext cx="3909871" cy="2172285"/>
                            <a:chOff x="-5" y="0"/>
                            <a:chExt cx="7059" cy="3922"/>
                          </a:xfrm>
                        </wpg:grpSpPr>
                        <wps:wsp>
                          <wps:cNvPr id="924" name="Rectangle 862"/>
                          <wps:cNvSpPr>
                            <a:spLocks noChangeArrowheads="1"/>
                          </wps:cNvSpPr>
                          <wps:spPr bwMode="auto">
                            <a:xfrm>
                              <a:off x="1431" y="2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63"/>
                          <wps:cNvSpPr>
                            <a:spLocks noChangeArrowheads="1"/>
                          </wps:cNvSpPr>
                          <wps:spPr bwMode="auto">
                            <a:xfrm>
                              <a:off x="1431" y="2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64"/>
                          <wps:cNvSpPr>
                            <a:spLocks noChangeArrowheads="1"/>
                          </wps:cNvSpPr>
                          <wps:spPr bwMode="auto">
                            <a:xfrm>
                              <a:off x="1431" y="2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65"/>
                          <wps:cNvSpPr>
                            <a:spLocks noChangeArrowheads="1"/>
                          </wps:cNvSpPr>
                          <wps:spPr bwMode="auto">
                            <a:xfrm>
                              <a:off x="1431" y="2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66"/>
                          <wps:cNvSpPr>
                            <a:spLocks noChangeArrowheads="1"/>
                          </wps:cNvSpPr>
                          <wps:spPr bwMode="auto">
                            <a:xfrm>
                              <a:off x="1431" y="2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67"/>
                          <wps:cNvSpPr>
                            <a:spLocks noChangeArrowheads="1"/>
                          </wps:cNvSpPr>
                          <wps:spPr bwMode="auto">
                            <a:xfrm>
                              <a:off x="1431" y="2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868"/>
                          <wps:cNvSpPr>
                            <a:spLocks noChangeArrowheads="1"/>
                          </wps:cNvSpPr>
                          <wps:spPr bwMode="auto">
                            <a:xfrm>
                              <a:off x="1431" y="2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69"/>
                          <wps:cNvSpPr>
                            <a:spLocks noChangeArrowheads="1"/>
                          </wps:cNvSpPr>
                          <wps:spPr bwMode="auto">
                            <a:xfrm>
                              <a:off x="1431" y="2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70"/>
                          <wps:cNvSpPr>
                            <a:spLocks noChangeArrowheads="1"/>
                          </wps:cNvSpPr>
                          <wps:spPr bwMode="auto">
                            <a:xfrm>
                              <a:off x="1431" y="1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71"/>
                          <wps:cNvSpPr>
                            <a:spLocks noChangeArrowheads="1"/>
                          </wps:cNvSpPr>
                          <wps:spPr bwMode="auto">
                            <a:xfrm>
                              <a:off x="1431" y="1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72"/>
                          <wps:cNvSpPr>
                            <a:spLocks noChangeArrowheads="1"/>
                          </wps:cNvSpPr>
                          <wps:spPr bwMode="auto">
                            <a:xfrm>
                              <a:off x="1431" y="1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73"/>
                          <wps:cNvSpPr>
                            <a:spLocks noChangeArrowheads="1"/>
                          </wps:cNvSpPr>
                          <wps:spPr bwMode="auto">
                            <a:xfrm>
                              <a:off x="1431" y="1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74"/>
                          <wps:cNvSpPr>
                            <a:spLocks noChangeArrowheads="1"/>
                          </wps:cNvSpPr>
                          <wps:spPr bwMode="auto">
                            <a:xfrm>
                              <a:off x="1431" y="1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75"/>
                          <wps:cNvSpPr>
                            <a:spLocks noChangeArrowheads="1"/>
                          </wps:cNvSpPr>
                          <wps:spPr bwMode="auto">
                            <a:xfrm>
                              <a:off x="1431" y="1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76"/>
                          <wps:cNvSpPr>
                            <a:spLocks noChangeArrowheads="1"/>
                          </wps:cNvSpPr>
                          <wps:spPr bwMode="auto">
                            <a:xfrm>
                              <a:off x="1431" y="1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77"/>
                          <wps:cNvSpPr>
                            <a:spLocks noChangeArrowheads="1"/>
                          </wps:cNvSpPr>
                          <wps:spPr bwMode="auto">
                            <a:xfrm>
                              <a:off x="1431" y="1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78"/>
                          <wps:cNvSpPr>
                            <a:spLocks noChangeArrowheads="1"/>
                          </wps:cNvSpPr>
                          <wps:spPr bwMode="auto">
                            <a:xfrm>
                              <a:off x="1431" y="1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79"/>
                          <wps:cNvSpPr>
                            <a:spLocks noChangeArrowheads="1"/>
                          </wps:cNvSpPr>
                          <wps:spPr bwMode="auto">
                            <a:xfrm>
                              <a:off x="1431" y="1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80"/>
                          <wps:cNvSpPr>
                            <a:spLocks noChangeArrowheads="1"/>
                          </wps:cNvSpPr>
                          <wps:spPr bwMode="auto">
                            <a:xfrm>
                              <a:off x="1431" y="1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81"/>
                          <wps:cNvSpPr>
                            <a:spLocks noChangeArrowheads="1"/>
                          </wps:cNvSpPr>
                          <wps:spPr bwMode="auto">
                            <a:xfrm>
                              <a:off x="1431" y="1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82"/>
                          <wps:cNvSpPr>
                            <a:spLocks noChangeArrowheads="1"/>
                          </wps:cNvSpPr>
                          <wps:spPr bwMode="auto">
                            <a:xfrm>
                              <a:off x="1431" y="1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Freeform 883"/>
                          <wps:cNvSpPr>
                            <a:spLocks/>
                          </wps:cNvSpPr>
                          <wps:spPr bwMode="auto">
                            <a:xfrm>
                              <a:off x="0" y="730"/>
                              <a:ext cx="29" cy="484"/>
                            </a:xfrm>
                            <a:custGeom>
                              <a:avLst/>
                              <a:gdLst>
                                <a:gd name="T0" fmla="*/ 29 w 29"/>
                                <a:gd name="T1" fmla="*/ 14 h 484"/>
                                <a:gd name="T2" fmla="*/ 29 w 29"/>
                                <a:gd name="T3" fmla="*/ 9 h 484"/>
                                <a:gd name="T4" fmla="*/ 24 w 29"/>
                                <a:gd name="T5" fmla="*/ 4 h 484"/>
                                <a:gd name="T6" fmla="*/ 24 w 29"/>
                                <a:gd name="T7" fmla="*/ 0 h 484"/>
                                <a:gd name="T8" fmla="*/ 10 w 29"/>
                                <a:gd name="T9" fmla="*/ 0 h 484"/>
                                <a:gd name="T10" fmla="*/ 0 w 29"/>
                                <a:gd name="T11" fmla="*/ 9 h 484"/>
                                <a:gd name="T12" fmla="*/ 0 w 29"/>
                                <a:gd name="T13" fmla="*/ 480 h 484"/>
                                <a:gd name="T14" fmla="*/ 5 w 29"/>
                                <a:gd name="T15" fmla="*/ 480 h 484"/>
                                <a:gd name="T16" fmla="*/ 10 w 29"/>
                                <a:gd name="T17" fmla="*/ 484 h 484"/>
                                <a:gd name="T18" fmla="*/ 24 w 29"/>
                                <a:gd name="T19" fmla="*/ 484 h 484"/>
                                <a:gd name="T20" fmla="*/ 24 w 29"/>
                                <a:gd name="T21" fmla="*/ 480 h 484"/>
                                <a:gd name="T22" fmla="*/ 29 w 29"/>
                                <a:gd name="T23" fmla="*/ 480 h 484"/>
                                <a:gd name="T24" fmla="*/ 29 w 29"/>
                                <a:gd name="T25" fmla="*/ 470 h 484"/>
                                <a:gd name="T26" fmla="*/ 29 w 29"/>
                                <a:gd name="T27" fmla="*/ 14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4">
                                  <a:moveTo>
                                    <a:pt x="29" y="14"/>
                                  </a:moveTo>
                                  <a:lnTo>
                                    <a:pt x="29" y="9"/>
                                  </a:lnTo>
                                  <a:lnTo>
                                    <a:pt x="24" y="4"/>
                                  </a:lnTo>
                                  <a:lnTo>
                                    <a:pt x="24" y="0"/>
                                  </a:lnTo>
                                  <a:lnTo>
                                    <a:pt x="10" y="0"/>
                                  </a:lnTo>
                                  <a:lnTo>
                                    <a:pt x="0" y="9"/>
                                  </a:lnTo>
                                  <a:lnTo>
                                    <a:pt x="0" y="480"/>
                                  </a:lnTo>
                                  <a:lnTo>
                                    <a:pt x="5" y="480"/>
                                  </a:lnTo>
                                  <a:lnTo>
                                    <a:pt x="10" y="484"/>
                                  </a:lnTo>
                                  <a:lnTo>
                                    <a:pt x="24" y="484"/>
                                  </a:lnTo>
                                  <a:lnTo>
                                    <a:pt x="24" y="480"/>
                                  </a:lnTo>
                                  <a:lnTo>
                                    <a:pt x="29" y="480"/>
                                  </a:lnTo>
                                  <a:lnTo>
                                    <a:pt x="29" y="470"/>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Freeform 884"/>
                          <wps:cNvSpPr>
                            <a:spLocks/>
                          </wps:cNvSpPr>
                          <wps:spPr bwMode="auto">
                            <a:xfrm>
                              <a:off x="2838" y="730"/>
                              <a:ext cx="29" cy="484"/>
                            </a:xfrm>
                            <a:custGeom>
                              <a:avLst/>
                              <a:gdLst>
                                <a:gd name="T0" fmla="*/ 0 w 29"/>
                                <a:gd name="T1" fmla="*/ 470 h 484"/>
                                <a:gd name="T2" fmla="*/ 0 w 29"/>
                                <a:gd name="T3" fmla="*/ 480 h 484"/>
                                <a:gd name="T4" fmla="*/ 5 w 29"/>
                                <a:gd name="T5" fmla="*/ 480 h 484"/>
                                <a:gd name="T6" fmla="*/ 10 w 29"/>
                                <a:gd name="T7" fmla="*/ 484 h 484"/>
                                <a:gd name="T8" fmla="*/ 24 w 29"/>
                                <a:gd name="T9" fmla="*/ 484 h 484"/>
                                <a:gd name="T10" fmla="*/ 24 w 29"/>
                                <a:gd name="T11" fmla="*/ 480 h 484"/>
                                <a:gd name="T12" fmla="*/ 29 w 29"/>
                                <a:gd name="T13" fmla="*/ 480 h 484"/>
                                <a:gd name="T14" fmla="*/ 29 w 29"/>
                                <a:gd name="T15" fmla="*/ 9 h 484"/>
                                <a:gd name="T16" fmla="*/ 24 w 29"/>
                                <a:gd name="T17" fmla="*/ 4 h 484"/>
                                <a:gd name="T18" fmla="*/ 24 w 29"/>
                                <a:gd name="T19" fmla="*/ 0 h 484"/>
                                <a:gd name="T20" fmla="*/ 10 w 29"/>
                                <a:gd name="T21" fmla="*/ 0 h 484"/>
                                <a:gd name="T22" fmla="*/ 0 w 29"/>
                                <a:gd name="T23" fmla="*/ 9 h 484"/>
                                <a:gd name="T24" fmla="*/ 0 w 29"/>
                                <a:gd name="T25" fmla="*/ 14 h 484"/>
                                <a:gd name="T26" fmla="*/ 0 w 29"/>
                                <a:gd name="T27" fmla="*/ 470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4">
                                  <a:moveTo>
                                    <a:pt x="0" y="470"/>
                                  </a:moveTo>
                                  <a:lnTo>
                                    <a:pt x="0" y="480"/>
                                  </a:lnTo>
                                  <a:lnTo>
                                    <a:pt x="5" y="480"/>
                                  </a:lnTo>
                                  <a:lnTo>
                                    <a:pt x="10" y="484"/>
                                  </a:lnTo>
                                  <a:lnTo>
                                    <a:pt x="24" y="484"/>
                                  </a:lnTo>
                                  <a:lnTo>
                                    <a:pt x="24" y="480"/>
                                  </a:lnTo>
                                  <a:lnTo>
                                    <a:pt x="29" y="480"/>
                                  </a:lnTo>
                                  <a:lnTo>
                                    <a:pt x="29" y="9"/>
                                  </a:lnTo>
                                  <a:lnTo>
                                    <a:pt x="24" y="4"/>
                                  </a:lnTo>
                                  <a:lnTo>
                                    <a:pt x="24" y="0"/>
                                  </a:lnTo>
                                  <a:lnTo>
                                    <a:pt x="10" y="0"/>
                                  </a:lnTo>
                                  <a:lnTo>
                                    <a:pt x="0" y="9"/>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885"/>
                          <wps:cNvSpPr>
                            <a:spLocks/>
                          </wps:cNvSpPr>
                          <wps:spPr bwMode="auto">
                            <a:xfrm>
                              <a:off x="-5" y="614"/>
                              <a:ext cx="135" cy="144"/>
                            </a:xfrm>
                            <a:custGeom>
                              <a:avLst/>
                              <a:gdLst>
                                <a:gd name="T0" fmla="*/ 135 w 135"/>
                                <a:gd name="T1" fmla="*/ 0 h 144"/>
                                <a:gd name="T2" fmla="*/ 130 w 135"/>
                                <a:gd name="T3" fmla="*/ 0 h 144"/>
                                <a:gd name="T4" fmla="*/ 120 w 135"/>
                                <a:gd name="T5" fmla="*/ 10 h 144"/>
                                <a:gd name="T6" fmla="*/ 120 w 135"/>
                                <a:gd name="T7" fmla="*/ 24 h 144"/>
                                <a:gd name="T8" fmla="*/ 125 w 135"/>
                                <a:gd name="T9" fmla="*/ 24 h 144"/>
                                <a:gd name="T10" fmla="*/ 130 w 135"/>
                                <a:gd name="T11" fmla="*/ 29 h 144"/>
                                <a:gd name="T12" fmla="*/ 135 w 135"/>
                                <a:gd name="T13" fmla="*/ 29 h 144"/>
                                <a:gd name="T14" fmla="*/ 135 w 135"/>
                                <a:gd name="T15" fmla="*/ 0 h 144"/>
                                <a:gd name="T16" fmla="*/ 96 w 135"/>
                                <a:gd name="T17" fmla="*/ 0 h 144"/>
                                <a:gd name="T18" fmla="*/ 87 w 135"/>
                                <a:gd name="T19" fmla="*/ 5 h 144"/>
                                <a:gd name="T20" fmla="*/ 77 w 135"/>
                                <a:gd name="T21" fmla="*/ 5 h 144"/>
                                <a:gd name="T22" fmla="*/ 72 w 135"/>
                                <a:gd name="T23" fmla="*/ 10 h 144"/>
                                <a:gd name="T24" fmla="*/ 67 w 135"/>
                                <a:gd name="T25" fmla="*/ 10 h 144"/>
                                <a:gd name="T26" fmla="*/ 58 w 135"/>
                                <a:gd name="T27" fmla="*/ 20 h 144"/>
                                <a:gd name="T28" fmla="*/ 53 w 135"/>
                                <a:gd name="T29" fmla="*/ 20 h 144"/>
                                <a:gd name="T30" fmla="*/ 34 w 135"/>
                                <a:gd name="T31" fmla="*/ 39 h 144"/>
                                <a:gd name="T32" fmla="*/ 39 w 135"/>
                                <a:gd name="T33" fmla="*/ 39 h 144"/>
                                <a:gd name="T34" fmla="*/ 39 w 135"/>
                                <a:gd name="T35" fmla="*/ 34 h 144"/>
                                <a:gd name="T36" fmla="*/ 19 w 135"/>
                                <a:gd name="T37" fmla="*/ 53 h 144"/>
                                <a:gd name="T38" fmla="*/ 19 w 135"/>
                                <a:gd name="T39" fmla="*/ 58 h 144"/>
                                <a:gd name="T40" fmla="*/ 10 w 135"/>
                                <a:gd name="T41" fmla="*/ 68 h 144"/>
                                <a:gd name="T42" fmla="*/ 10 w 135"/>
                                <a:gd name="T43" fmla="*/ 72 h 144"/>
                                <a:gd name="T44" fmla="*/ 5 w 135"/>
                                <a:gd name="T45" fmla="*/ 77 h 144"/>
                                <a:gd name="T46" fmla="*/ 5 w 135"/>
                                <a:gd name="T47" fmla="*/ 87 h 144"/>
                                <a:gd name="T48" fmla="*/ 0 w 135"/>
                                <a:gd name="T49" fmla="*/ 96 h 144"/>
                                <a:gd name="T50" fmla="*/ 0 w 135"/>
                                <a:gd name="T51" fmla="*/ 140 h 144"/>
                                <a:gd name="T52" fmla="*/ 5 w 135"/>
                                <a:gd name="T53" fmla="*/ 140 h 144"/>
                                <a:gd name="T54" fmla="*/ 10 w 135"/>
                                <a:gd name="T55" fmla="*/ 144 h 144"/>
                                <a:gd name="T56" fmla="*/ 24 w 135"/>
                                <a:gd name="T57" fmla="*/ 144 h 144"/>
                                <a:gd name="T58" fmla="*/ 24 w 135"/>
                                <a:gd name="T59" fmla="*/ 140 h 144"/>
                                <a:gd name="T60" fmla="*/ 29 w 135"/>
                                <a:gd name="T61" fmla="*/ 140 h 144"/>
                                <a:gd name="T62" fmla="*/ 29 w 135"/>
                                <a:gd name="T63" fmla="*/ 130 h 144"/>
                                <a:gd name="T64" fmla="*/ 29 w 135"/>
                                <a:gd name="T65" fmla="*/ 106 h 144"/>
                                <a:gd name="T66" fmla="*/ 34 w 135"/>
                                <a:gd name="T67" fmla="*/ 96 h 144"/>
                                <a:gd name="T68" fmla="*/ 34 w 135"/>
                                <a:gd name="T69" fmla="*/ 87 h 144"/>
                                <a:gd name="T70" fmla="*/ 39 w 135"/>
                                <a:gd name="T71" fmla="*/ 82 h 144"/>
                                <a:gd name="T72" fmla="*/ 39 w 135"/>
                                <a:gd name="T73" fmla="*/ 77 h 144"/>
                                <a:gd name="T74" fmla="*/ 48 w 135"/>
                                <a:gd name="T75" fmla="*/ 68 h 144"/>
                                <a:gd name="T76" fmla="*/ 48 w 135"/>
                                <a:gd name="T77" fmla="*/ 63 h 144"/>
                                <a:gd name="T78" fmla="*/ 58 w 135"/>
                                <a:gd name="T79" fmla="*/ 58 h 144"/>
                                <a:gd name="T80" fmla="*/ 63 w 135"/>
                                <a:gd name="T81" fmla="*/ 48 h 144"/>
                                <a:gd name="T82" fmla="*/ 67 w 135"/>
                                <a:gd name="T83" fmla="*/ 48 h 144"/>
                                <a:gd name="T84" fmla="*/ 77 w 135"/>
                                <a:gd name="T85" fmla="*/ 39 h 144"/>
                                <a:gd name="T86" fmla="*/ 82 w 135"/>
                                <a:gd name="T87" fmla="*/ 39 h 144"/>
                                <a:gd name="T88" fmla="*/ 87 w 135"/>
                                <a:gd name="T89" fmla="*/ 34 h 144"/>
                                <a:gd name="T90" fmla="*/ 96 w 135"/>
                                <a:gd name="T91" fmla="*/ 34 h 144"/>
                                <a:gd name="T92" fmla="*/ 106 w 135"/>
                                <a:gd name="T93" fmla="*/ 29 h 144"/>
                                <a:gd name="T94" fmla="*/ 130 w 135"/>
                                <a:gd name="T95" fmla="*/ 29 h 144"/>
                                <a:gd name="T96" fmla="*/ 135 w 135"/>
                                <a:gd name="T97" fmla="*/ 29 h 144"/>
                                <a:gd name="T98" fmla="*/ 135 w 135"/>
                                <a:gd name="T99"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5" h="144">
                                  <a:moveTo>
                                    <a:pt x="135" y="0"/>
                                  </a:moveTo>
                                  <a:lnTo>
                                    <a:pt x="130" y="0"/>
                                  </a:lnTo>
                                  <a:lnTo>
                                    <a:pt x="120" y="10"/>
                                  </a:lnTo>
                                  <a:lnTo>
                                    <a:pt x="120" y="24"/>
                                  </a:lnTo>
                                  <a:lnTo>
                                    <a:pt x="125" y="24"/>
                                  </a:lnTo>
                                  <a:lnTo>
                                    <a:pt x="130" y="29"/>
                                  </a:lnTo>
                                  <a:lnTo>
                                    <a:pt x="135" y="29"/>
                                  </a:lnTo>
                                  <a:lnTo>
                                    <a:pt x="135" y="0"/>
                                  </a:lnTo>
                                  <a:lnTo>
                                    <a:pt x="96" y="0"/>
                                  </a:lnTo>
                                  <a:lnTo>
                                    <a:pt x="87" y="5"/>
                                  </a:lnTo>
                                  <a:lnTo>
                                    <a:pt x="77" y="5"/>
                                  </a:lnTo>
                                  <a:lnTo>
                                    <a:pt x="72" y="10"/>
                                  </a:lnTo>
                                  <a:lnTo>
                                    <a:pt x="67" y="10"/>
                                  </a:lnTo>
                                  <a:lnTo>
                                    <a:pt x="58" y="20"/>
                                  </a:lnTo>
                                  <a:lnTo>
                                    <a:pt x="53" y="20"/>
                                  </a:lnTo>
                                  <a:lnTo>
                                    <a:pt x="34" y="39"/>
                                  </a:lnTo>
                                  <a:lnTo>
                                    <a:pt x="39" y="39"/>
                                  </a:lnTo>
                                  <a:lnTo>
                                    <a:pt x="39" y="34"/>
                                  </a:lnTo>
                                  <a:lnTo>
                                    <a:pt x="19" y="53"/>
                                  </a:lnTo>
                                  <a:lnTo>
                                    <a:pt x="19" y="58"/>
                                  </a:lnTo>
                                  <a:lnTo>
                                    <a:pt x="10" y="68"/>
                                  </a:lnTo>
                                  <a:lnTo>
                                    <a:pt x="10" y="72"/>
                                  </a:lnTo>
                                  <a:lnTo>
                                    <a:pt x="5" y="77"/>
                                  </a:lnTo>
                                  <a:lnTo>
                                    <a:pt x="5" y="87"/>
                                  </a:lnTo>
                                  <a:lnTo>
                                    <a:pt x="0" y="96"/>
                                  </a:lnTo>
                                  <a:lnTo>
                                    <a:pt x="0" y="140"/>
                                  </a:lnTo>
                                  <a:lnTo>
                                    <a:pt x="5" y="140"/>
                                  </a:lnTo>
                                  <a:lnTo>
                                    <a:pt x="10" y="144"/>
                                  </a:lnTo>
                                  <a:lnTo>
                                    <a:pt x="24" y="144"/>
                                  </a:lnTo>
                                  <a:lnTo>
                                    <a:pt x="24" y="140"/>
                                  </a:lnTo>
                                  <a:lnTo>
                                    <a:pt x="29" y="140"/>
                                  </a:lnTo>
                                  <a:lnTo>
                                    <a:pt x="29" y="130"/>
                                  </a:lnTo>
                                  <a:lnTo>
                                    <a:pt x="29" y="106"/>
                                  </a:lnTo>
                                  <a:lnTo>
                                    <a:pt x="34" y="96"/>
                                  </a:lnTo>
                                  <a:lnTo>
                                    <a:pt x="34" y="87"/>
                                  </a:lnTo>
                                  <a:lnTo>
                                    <a:pt x="39" y="82"/>
                                  </a:lnTo>
                                  <a:lnTo>
                                    <a:pt x="39" y="77"/>
                                  </a:lnTo>
                                  <a:lnTo>
                                    <a:pt x="48" y="68"/>
                                  </a:lnTo>
                                  <a:lnTo>
                                    <a:pt x="48" y="63"/>
                                  </a:lnTo>
                                  <a:lnTo>
                                    <a:pt x="58" y="58"/>
                                  </a:lnTo>
                                  <a:lnTo>
                                    <a:pt x="63" y="48"/>
                                  </a:lnTo>
                                  <a:lnTo>
                                    <a:pt x="67" y="48"/>
                                  </a:lnTo>
                                  <a:lnTo>
                                    <a:pt x="77" y="39"/>
                                  </a:lnTo>
                                  <a:lnTo>
                                    <a:pt x="82" y="39"/>
                                  </a:lnTo>
                                  <a:lnTo>
                                    <a:pt x="87" y="34"/>
                                  </a:lnTo>
                                  <a:lnTo>
                                    <a:pt x="96" y="34"/>
                                  </a:lnTo>
                                  <a:lnTo>
                                    <a:pt x="106" y="29"/>
                                  </a:lnTo>
                                  <a:lnTo>
                                    <a:pt x="130" y="29"/>
                                  </a:lnTo>
                                  <a:lnTo>
                                    <a:pt x="135" y="29"/>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886"/>
                          <wps:cNvSpPr>
                            <a:spLocks/>
                          </wps:cNvSpPr>
                          <wps:spPr bwMode="auto">
                            <a:xfrm>
                              <a:off x="2723" y="614"/>
                              <a:ext cx="144" cy="144"/>
                            </a:xfrm>
                            <a:custGeom>
                              <a:avLst/>
                              <a:gdLst>
                                <a:gd name="T0" fmla="*/ 115 w 144"/>
                                <a:gd name="T1" fmla="*/ 130 h 144"/>
                                <a:gd name="T2" fmla="*/ 115 w 144"/>
                                <a:gd name="T3" fmla="*/ 140 h 144"/>
                                <a:gd name="T4" fmla="*/ 120 w 144"/>
                                <a:gd name="T5" fmla="*/ 140 h 144"/>
                                <a:gd name="T6" fmla="*/ 125 w 144"/>
                                <a:gd name="T7" fmla="*/ 144 h 144"/>
                                <a:gd name="T8" fmla="*/ 139 w 144"/>
                                <a:gd name="T9" fmla="*/ 144 h 144"/>
                                <a:gd name="T10" fmla="*/ 139 w 144"/>
                                <a:gd name="T11" fmla="*/ 140 h 144"/>
                                <a:gd name="T12" fmla="*/ 144 w 144"/>
                                <a:gd name="T13" fmla="*/ 140 h 144"/>
                                <a:gd name="T14" fmla="*/ 144 w 144"/>
                                <a:gd name="T15" fmla="*/ 125 h 144"/>
                                <a:gd name="T16" fmla="*/ 139 w 144"/>
                                <a:gd name="T17" fmla="*/ 116 h 144"/>
                                <a:gd name="T18" fmla="*/ 139 w 144"/>
                                <a:gd name="T19" fmla="*/ 96 h 144"/>
                                <a:gd name="T20" fmla="*/ 134 w 144"/>
                                <a:gd name="T21" fmla="*/ 87 h 144"/>
                                <a:gd name="T22" fmla="*/ 134 w 144"/>
                                <a:gd name="T23" fmla="*/ 77 h 144"/>
                                <a:gd name="T24" fmla="*/ 129 w 144"/>
                                <a:gd name="T25" fmla="*/ 72 h 144"/>
                                <a:gd name="T26" fmla="*/ 129 w 144"/>
                                <a:gd name="T27" fmla="*/ 68 h 144"/>
                                <a:gd name="T28" fmla="*/ 120 w 144"/>
                                <a:gd name="T29" fmla="*/ 58 h 144"/>
                                <a:gd name="T30" fmla="*/ 120 w 144"/>
                                <a:gd name="T31" fmla="*/ 53 h 144"/>
                                <a:gd name="T32" fmla="*/ 101 w 144"/>
                                <a:gd name="T33" fmla="*/ 34 h 144"/>
                                <a:gd name="T34" fmla="*/ 101 w 144"/>
                                <a:gd name="T35" fmla="*/ 39 h 144"/>
                                <a:gd name="T36" fmla="*/ 105 w 144"/>
                                <a:gd name="T37" fmla="*/ 39 h 144"/>
                                <a:gd name="T38" fmla="*/ 86 w 144"/>
                                <a:gd name="T39" fmla="*/ 20 h 144"/>
                                <a:gd name="T40" fmla="*/ 81 w 144"/>
                                <a:gd name="T41" fmla="*/ 20 h 144"/>
                                <a:gd name="T42" fmla="*/ 72 w 144"/>
                                <a:gd name="T43" fmla="*/ 10 h 144"/>
                                <a:gd name="T44" fmla="*/ 67 w 144"/>
                                <a:gd name="T45" fmla="*/ 10 h 144"/>
                                <a:gd name="T46" fmla="*/ 62 w 144"/>
                                <a:gd name="T47" fmla="*/ 5 h 144"/>
                                <a:gd name="T48" fmla="*/ 53 w 144"/>
                                <a:gd name="T49" fmla="*/ 5 h 144"/>
                                <a:gd name="T50" fmla="*/ 43 w 144"/>
                                <a:gd name="T51" fmla="*/ 0 h 144"/>
                                <a:gd name="T52" fmla="*/ 9 w 144"/>
                                <a:gd name="T53" fmla="*/ 0 h 144"/>
                                <a:gd name="T54" fmla="*/ 0 w 144"/>
                                <a:gd name="T55" fmla="*/ 10 h 144"/>
                                <a:gd name="T56" fmla="*/ 0 w 144"/>
                                <a:gd name="T57" fmla="*/ 24 h 144"/>
                                <a:gd name="T58" fmla="*/ 5 w 144"/>
                                <a:gd name="T59" fmla="*/ 24 h 144"/>
                                <a:gd name="T60" fmla="*/ 9 w 144"/>
                                <a:gd name="T61" fmla="*/ 29 h 144"/>
                                <a:gd name="T62" fmla="*/ 14 w 144"/>
                                <a:gd name="T63" fmla="*/ 29 h 144"/>
                                <a:gd name="T64" fmla="*/ 33 w 144"/>
                                <a:gd name="T65" fmla="*/ 29 h 144"/>
                                <a:gd name="T66" fmla="*/ 43 w 144"/>
                                <a:gd name="T67" fmla="*/ 34 h 144"/>
                                <a:gd name="T68" fmla="*/ 53 w 144"/>
                                <a:gd name="T69" fmla="*/ 34 h 144"/>
                                <a:gd name="T70" fmla="*/ 57 w 144"/>
                                <a:gd name="T71" fmla="*/ 39 h 144"/>
                                <a:gd name="T72" fmla="*/ 62 w 144"/>
                                <a:gd name="T73" fmla="*/ 39 h 144"/>
                                <a:gd name="T74" fmla="*/ 72 w 144"/>
                                <a:gd name="T75" fmla="*/ 48 h 144"/>
                                <a:gd name="T76" fmla="*/ 77 w 144"/>
                                <a:gd name="T77" fmla="*/ 48 h 144"/>
                                <a:gd name="T78" fmla="*/ 81 w 144"/>
                                <a:gd name="T79" fmla="*/ 58 h 144"/>
                                <a:gd name="T80" fmla="*/ 91 w 144"/>
                                <a:gd name="T81" fmla="*/ 63 h 144"/>
                                <a:gd name="T82" fmla="*/ 91 w 144"/>
                                <a:gd name="T83" fmla="*/ 68 h 144"/>
                                <a:gd name="T84" fmla="*/ 101 w 144"/>
                                <a:gd name="T85" fmla="*/ 77 h 144"/>
                                <a:gd name="T86" fmla="*/ 101 w 144"/>
                                <a:gd name="T87" fmla="*/ 82 h 144"/>
                                <a:gd name="T88" fmla="*/ 105 w 144"/>
                                <a:gd name="T89" fmla="*/ 87 h 144"/>
                                <a:gd name="T90" fmla="*/ 105 w 144"/>
                                <a:gd name="T91" fmla="*/ 96 h 144"/>
                                <a:gd name="T92" fmla="*/ 110 w 144"/>
                                <a:gd name="T93" fmla="*/ 106 h 144"/>
                                <a:gd name="T94" fmla="*/ 110 w 144"/>
                                <a:gd name="T95" fmla="*/ 125 h 144"/>
                                <a:gd name="T96" fmla="*/ 115 w 144"/>
                                <a:gd name="T97" fmla="*/ 135 h 144"/>
                                <a:gd name="T98" fmla="*/ 115 w 144"/>
                                <a:gd name="T99" fmla="*/ 13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4" h="144">
                                  <a:moveTo>
                                    <a:pt x="115" y="130"/>
                                  </a:moveTo>
                                  <a:lnTo>
                                    <a:pt x="115" y="140"/>
                                  </a:lnTo>
                                  <a:lnTo>
                                    <a:pt x="120" y="140"/>
                                  </a:lnTo>
                                  <a:lnTo>
                                    <a:pt x="125" y="144"/>
                                  </a:lnTo>
                                  <a:lnTo>
                                    <a:pt x="139" y="144"/>
                                  </a:lnTo>
                                  <a:lnTo>
                                    <a:pt x="139" y="140"/>
                                  </a:lnTo>
                                  <a:lnTo>
                                    <a:pt x="144" y="140"/>
                                  </a:lnTo>
                                  <a:lnTo>
                                    <a:pt x="144" y="125"/>
                                  </a:lnTo>
                                  <a:lnTo>
                                    <a:pt x="139" y="116"/>
                                  </a:lnTo>
                                  <a:lnTo>
                                    <a:pt x="139" y="96"/>
                                  </a:lnTo>
                                  <a:lnTo>
                                    <a:pt x="134" y="87"/>
                                  </a:lnTo>
                                  <a:lnTo>
                                    <a:pt x="134" y="77"/>
                                  </a:lnTo>
                                  <a:lnTo>
                                    <a:pt x="129" y="72"/>
                                  </a:lnTo>
                                  <a:lnTo>
                                    <a:pt x="129" y="68"/>
                                  </a:lnTo>
                                  <a:lnTo>
                                    <a:pt x="120" y="58"/>
                                  </a:lnTo>
                                  <a:lnTo>
                                    <a:pt x="120" y="53"/>
                                  </a:lnTo>
                                  <a:lnTo>
                                    <a:pt x="101" y="34"/>
                                  </a:lnTo>
                                  <a:lnTo>
                                    <a:pt x="101" y="39"/>
                                  </a:lnTo>
                                  <a:lnTo>
                                    <a:pt x="105" y="39"/>
                                  </a:lnTo>
                                  <a:lnTo>
                                    <a:pt x="86" y="20"/>
                                  </a:lnTo>
                                  <a:lnTo>
                                    <a:pt x="81" y="20"/>
                                  </a:lnTo>
                                  <a:lnTo>
                                    <a:pt x="72" y="10"/>
                                  </a:lnTo>
                                  <a:lnTo>
                                    <a:pt x="67" y="10"/>
                                  </a:lnTo>
                                  <a:lnTo>
                                    <a:pt x="62" y="5"/>
                                  </a:lnTo>
                                  <a:lnTo>
                                    <a:pt x="53" y="5"/>
                                  </a:lnTo>
                                  <a:lnTo>
                                    <a:pt x="43" y="0"/>
                                  </a:lnTo>
                                  <a:lnTo>
                                    <a:pt x="9" y="0"/>
                                  </a:lnTo>
                                  <a:lnTo>
                                    <a:pt x="0" y="10"/>
                                  </a:lnTo>
                                  <a:lnTo>
                                    <a:pt x="0" y="24"/>
                                  </a:lnTo>
                                  <a:lnTo>
                                    <a:pt x="5" y="24"/>
                                  </a:lnTo>
                                  <a:lnTo>
                                    <a:pt x="9" y="29"/>
                                  </a:lnTo>
                                  <a:lnTo>
                                    <a:pt x="14" y="29"/>
                                  </a:lnTo>
                                  <a:lnTo>
                                    <a:pt x="33" y="29"/>
                                  </a:lnTo>
                                  <a:lnTo>
                                    <a:pt x="43" y="34"/>
                                  </a:lnTo>
                                  <a:lnTo>
                                    <a:pt x="53" y="34"/>
                                  </a:lnTo>
                                  <a:lnTo>
                                    <a:pt x="57" y="39"/>
                                  </a:lnTo>
                                  <a:lnTo>
                                    <a:pt x="62" y="39"/>
                                  </a:lnTo>
                                  <a:lnTo>
                                    <a:pt x="72" y="48"/>
                                  </a:lnTo>
                                  <a:lnTo>
                                    <a:pt x="77" y="48"/>
                                  </a:lnTo>
                                  <a:lnTo>
                                    <a:pt x="81" y="58"/>
                                  </a:lnTo>
                                  <a:lnTo>
                                    <a:pt x="91" y="63"/>
                                  </a:lnTo>
                                  <a:lnTo>
                                    <a:pt x="91" y="68"/>
                                  </a:lnTo>
                                  <a:lnTo>
                                    <a:pt x="101" y="77"/>
                                  </a:lnTo>
                                  <a:lnTo>
                                    <a:pt x="101" y="82"/>
                                  </a:lnTo>
                                  <a:lnTo>
                                    <a:pt x="105" y="87"/>
                                  </a:lnTo>
                                  <a:lnTo>
                                    <a:pt x="105" y="96"/>
                                  </a:lnTo>
                                  <a:lnTo>
                                    <a:pt x="110" y="106"/>
                                  </a:lnTo>
                                  <a:lnTo>
                                    <a:pt x="110" y="125"/>
                                  </a:lnTo>
                                  <a:lnTo>
                                    <a:pt x="115" y="135"/>
                                  </a:lnTo>
                                  <a:lnTo>
                                    <a:pt x="115"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Freeform 887"/>
                          <wps:cNvSpPr>
                            <a:spLocks/>
                          </wps:cNvSpPr>
                          <wps:spPr bwMode="auto">
                            <a:xfrm>
                              <a:off x="115" y="614"/>
                              <a:ext cx="2637" cy="29"/>
                            </a:xfrm>
                            <a:custGeom>
                              <a:avLst/>
                              <a:gdLst>
                                <a:gd name="T0" fmla="*/ 15 w 2637"/>
                                <a:gd name="T1" fmla="*/ 0 h 29"/>
                                <a:gd name="T2" fmla="*/ 10 w 2637"/>
                                <a:gd name="T3" fmla="*/ 0 h 29"/>
                                <a:gd name="T4" fmla="*/ 0 w 2637"/>
                                <a:gd name="T5" fmla="*/ 10 h 29"/>
                                <a:gd name="T6" fmla="*/ 0 w 2637"/>
                                <a:gd name="T7" fmla="*/ 24 h 29"/>
                                <a:gd name="T8" fmla="*/ 5 w 2637"/>
                                <a:gd name="T9" fmla="*/ 24 h 29"/>
                                <a:gd name="T10" fmla="*/ 10 w 2637"/>
                                <a:gd name="T11" fmla="*/ 29 h 29"/>
                                <a:gd name="T12" fmla="*/ 2632 w 2637"/>
                                <a:gd name="T13" fmla="*/ 29 h 29"/>
                                <a:gd name="T14" fmla="*/ 2632 w 2637"/>
                                <a:gd name="T15" fmla="*/ 24 h 29"/>
                                <a:gd name="T16" fmla="*/ 2637 w 2637"/>
                                <a:gd name="T17" fmla="*/ 24 h 29"/>
                                <a:gd name="T18" fmla="*/ 2637 w 2637"/>
                                <a:gd name="T19" fmla="*/ 10 h 29"/>
                                <a:gd name="T20" fmla="*/ 2632 w 2637"/>
                                <a:gd name="T21" fmla="*/ 5 h 29"/>
                                <a:gd name="T22" fmla="*/ 2632 w 2637"/>
                                <a:gd name="T23" fmla="*/ 0 h 29"/>
                                <a:gd name="T24" fmla="*/ 2622 w 2637"/>
                                <a:gd name="T25" fmla="*/ 0 h 29"/>
                                <a:gd name="T26" fmla="*/ 15 w 2637"/>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37" h="29">
                                  <a:moveTo>
                                    <a:pt x="15" y="0"/>
                                  </a:moveTo>
                                  <a:lnTo>
                                    <a:pt x="10" y="0"/>
                                  </a:lnTo>
                                  <a:lnTo>
                                    <a:pt x="0" y="10"/>
                                  </a:lnTo>
                                  <a:lnTo>
                                    <a:pt x="0" y="24"/>
                                  </a:lnTo>
                                  <a:lnTo>
                                    <a:pt x="5" y="24"/>
                                  </a:lnTo>
                                  <a:lnTo>
                                    <a:pt x="10" y="29"/>
                                  </a:lnTo>
                                  <a:lnTo>
                                    <a:pt x="2632" y="29"/>
                                  </a:lnTo>
                                  <a:lnTo>
                                    <a:pt x="2632" y="24"/>
                                  </a:lnTo>
                                  <a:lnTo>
                                    <a:pt x="2637" y="24"/>
                                  </a:lnTo>
                                  <a:lnTo>
                                    <a:pt x="2637" y="10"/>
                                  </a:lnTo>
                                  <a:lnTo>
                                    <a:pt x="2632" y="5"/>
                                  </a:lnTo>
                                  <a:lnTo>
                                    <a:pt x="2632" y="0"/>
                                  </a:lnTo>
                                  <a:lnTo>
                                    <a:pt x="2622"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888"/>
                          <wps:cNvSpPr>
                            <a:spLocks/>
                          </wps:cNvSpPr>
                          <wps:spPr bwMode="auto">
                            <a:xfrm>
                              <a:off x="2151" y="3283"/>
                              <a:ext cx="144" cy="139"/>
                            </a:xfrm>
                            <a:custGeom>
                              <a:avLst/>
                              <a:gdLst>
                                <a:gd name="T0" fmla="*/ 130 w 144"/>
                                <a:gd name="T1" fmla="*/ 29 h 139"/>
                                <a:gd name="T2" fmla="*/ 140 w 144"/>
                                <a:gd name="T3" fmla="*/ 29 h 139"/>
                                <a:gd name="T4" fmla="*/ 140 w 144"/>
                                <a:gd name="T5" fmla="*/ 24 h 139"/>
                                <a:gd name="T6" fmla="*/ 144 w 144"/>
                                <a:gd name="T7" fmla="*/ 24 h 139"/>
                                <a:gd name="T8" fmla="*/ 144 w 144"/>
                                <a:gd name="T9" fmla="*/ 10 h 139"/>
                                <a:gd name="T10" fmla="*/ 140 w 144"/>
                                <a:gd name="T11" fmla="*/ 5 h 139"/>
                                <a:gd name="T12" fmla="*/ 140 w 144"/>
                                <a:gd name="T13" fmla="*/ 0 h 139"/>
                                <a:gd name="T14" fmla="*/ 96 w 144"/>
                                <a:gd name="T15" fmla="*/ 0 h 139"/>
                                <a:gd name="T16" fmla="*/ 87 w 144"/>
                                <a:gd name="T17" fmla="*/ 5 h 139"/>
                                <a:gd name="T18" fmla="*/ 77 w 144"/>
                                <a:gd name="T19" fmla="*/ 5 h 139"/>
                                <a:gd name="T20" fmla="*/ 72 w 144"/>
                                <a:gd name="T21" fmla="*/ 10 h 139"/>
                                <a:gd name="T22" fmla="*/ 68 w 144"/>
                                <a:gd name="T23" fmla="*/ 10 h 139"/>
                                <a:gd name="T24" fmla="*/ 63 w 144"/>
                                <a:gd name="T25" fmla="*/ 15 h 139"/>
                                <a:gd name="T26" fmla="*/ 58 w 144"/>
                                <a:gd name="T27" fmla="*/ 15 h 139"/>
                                <a:gd name="T28" fmla="*/ 48 w 144"/>
                                <a:gd name="T29" fmla="*/ 24 h 139"/>
                                <a:gd name="T30" fmla="*/ 39 w 144"/>
                                <a:gd name="T31" fmla="*/ 29 h 139"/>
                                <a:gd name="T32" fmla="*/ 34 w 144"/>
                                <a:gd name="T33" fmla="*/ 39 h 139"/>
                                <a:gd name="T34" fmla="*/ 20 w 144"/>
                                <a:gd name="T35" fmla="*/ 53 h 139"/>
                                <a:gd name="T36" fmla="*/ 24 w 144"/>
                                <a:gd name="T37" fmla="*/ 53 h 139"/>
                                <a:gd name="T38" fmla="*/ 24 w 144"/>
                                <a:gd name="T39" fmla="*/ 48 h 139"/>
                                <a:gd name="T40" fmla="*/ 10 w 144"/>
                                <a:gd name="T41" fmla="*/ 63 h 139"/>
                                <a:gd name="T42" fmla="*/ 10 w 144"/>
                                <a:gd name="T43" fmla="*/ 67 h 139"/>
                                <a:gd name="T44" fmla="*/ 5 w 144"/>
                                <a:gd name="T45" fmla="*/ 72 h 139"/>
                                <a:gd name="T46" fmla="*/ 5 w 144"/>
                                <a:gd name="T47" fmla="*/ 87 h 139"/>
                                <a:gd name="T48" fmla="*/ 0 w 144"/>
                                <a:gd name="T49" fmla="*/ 91 h 139"/>
                                <a:gd name="T50" fmla="*/ 0 w 144"/>
                                <a:gd name="T51" fmla="*/ 135 h 139"/>
                                <a:gd name="T52" fmla="*/ 5 w 144"/>
                                <a:gd name="T53" fmla="*/ 135 h 139"/>
                                <a:gd name="T54" fmla="*/ 10 w 144"/>
                                <a:gd name="T55" fmla="*/ 139 h 139"/>
                                <a:gd name="T56" fmla="*/ 24 w 144"/>
                                <a:gd name="T57" fmla="*/ 139 h 139"/>
                                <a:gd name="T58" fmla="*/ 24 w 144"/>
                                <a:gd name="T59" fmla="*/ 135 h 139"/>
                                <a:gd name="T60" fmla="*/ 29 w 144"/>
                                <a:gd name="T61" fmla="*/ 135 h 139"/>
                                <a:gd name="T62" fmla="*/ 29 w 144"/>
                                <a:gd name="T63" fmla="*/ 125 h 139"/>
                                <a:gd name="T64" fmla="*/ 29 w 144"/>
                                <a:gd name="T65" fmla="*/ 101 h 139"/>
                                <a:gd name="T66" fmla="*/ 34 w 144"/>
                                <a:gd name="T67" fmla="*/ 96 h 139"/>
                                <a:gd name="T68" fmla="*/ 34 w 144"/>
                                <a:gd name="T69" fmla="*/ 82 h 139"/>
                                <a:gd name="T70" fmla="*/ 39 w 144"/>
                                <a:gd name="T71" fmla="*/ 77 h 139"/>
                                <a:gd name="T72" fmla="*/ 39 w 144"/>
                                <a:gd name="T73" fmla="*/ 72 h 139"/>
                                <a:gd name="T74" fmla="*/ 34 w 144"/>
                                <a:gd name="T75" fmla="*/ 77 h 139"/>
                                <a:gd name="T76" fmla="*/ 44 w 144"/>
                                <a:gd name="T77" fmla="*/ 72 h 139"/>
                                <a:gd name="T78" fmla="*/ 48 w 144"/>
                                <a:gd name="T79" fmla="*/ 63 h 139"/>
                                <a:gd name="T80" fmla="*/ 63 w 144"/>
                                <a:gd name="T81" fmla="*/ 48 h 139"/>
                                <a:gd name="T82" fmla="*/ 58 w 144"/>
                                <a:gd name="T83" fmla="*/ 48 h 139"/>
                                <a:gd name="T84" fmla="*/ 58 w 144"/>
                                <a:gd name="T85" fmla="*/ 53 h 139"/>
                                <a:gd name="T86" fmla="*/ 68 w 144"/>
                                <a:gd name="T87" fmla="*/ 43 h 139"/>
                                <a:gd name="T88" fmla="*/ 72 w 144"/>
                                <a:gd name="T89" fmla="*/ 43 h 139"/>
                                <a:gd name="T90" fmla="*/ 77 w 144"/>
                                <a:gd name="T91" fmla="*/ 39 h 139"/>
                                <a:gd name="T92" fmla="*/ 82 w 144"/>
                                <a:gd name="T93" fmla="*/ 39 h 139"/>
                                <a:gd name="T94" fmla="*/ 87 w 144"/>
                                <a:gd name="T95" fmla="*/ 34 h 139"/>
                                <a:gd name="T96" fmla="*/ 96 w 144"/>
                                <a:gd name="T97" fmla="*/ 34 h 139"/>
                                <a:gd name="T98" fmla="*/ 106 w 144"/>
                                <a:gd name="T99" fmla="*/ 29 h 139"/>
                                <a:gd name="T100" fmla="*/ 130 w 144"/>
                                <a:gd name="T101" fmla="*/ 29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44" h="139">
                                  <a:moveTo>
                                    <a:pt x="130" y="29"/>
                                  </a:moveTo>
                                  <a:lnTo>
                                    <a:pt x="140" y="29"/>
                                  </a:lnTo>
                                  <a:lnTo>
                                    <a:pt x="140" y="24"/>
                                  </a:lnTo>
                                  <a:lnTo>
                                    <a:pt x="144" y="24"/>
                                  </a:lnTo>
                                  <a:lnTo>
                                    <a:pt x="144" y="10"/>
                                  </a:lnTo>
                                  <a:lnTo>
                                    <a:pt x="140" y="5"/>
                                  </a:lnTo>
                                  <a:lnTo>
                                    <a:pt x="140" y="0"/>
                                  </a:lnTo>
                                  <a:lnTo>
                                    <a:pt x="96" y="0"/>
                                  </a:lnTo>
                                  <a:lnTo>
                                    <a:pt x="87" y="5"/>
                                  </a:lnTo>
                                  <a:lnTo>
                                    <a:pt x="77" y="5"/>
                                  </a:lnTo>
                                  <a:lnTo>
                                    <a:pt x="72" y="10"/>
                                  </a:lnTo>
                                  <a:lnTo>
                                    <a:pt x="68" y="10"/>
                                  </a:lnTo>
                                  <a:lnTo>
                                    <a:pt x="63" y="15"/>
                                  </a:lnTo>
                                  <a:lnTo>
                                    <a:pt x="58" y="15"/>
                                  </a:lnTo>
                                  <a:lnTo>
                                    <a:pt x="48" y="24"/>
                                  </a:lnTo>
                                  <a:lnTo>
                                    <a:pt x="39" y="29"/>
                                  </a:lnTo>
                                  <a:lnTo>
                                    <a:pt x="34" y="39"/>
                                  </a:lnTo>
                                  <a:lnTo>
                                    <a:pt x="20" y="53"/>
                                  </a:lnTo>
                                  <a:lnTo>
                                    <a:pt x="24" y="53"/>
                                  </a:lnTo>
                                  <a:lnTo>
                                    <a:pt x="24" y="48"/>
                                  </a:lnTo>
                                  <a:lnTo>
                                    <a:pt x="10" y="63"/>
                                  </a:lnTo>
                                  <a:lnTo>
                                    <a:pt x="10" y="67"/>
                                  </a:lnTo>
                                  <a:lnTo>
                                    <a:pt x="5" y="72"/>
                                  </a:lnTo>
                                  <a:lnTo>
                                    <a:pt x="5" y="87"/>
                                  </a:lnTo>
                                  <a:lnTo>
                                    <a:pt x="0" y="91"/>
                                  </a:lnTo>
                                  <a:lnTo>
                                    <a:pt x="0" y="135"/>
                                  </a:lnTo>
                                  <a:lnTo>
                                    <a:pt x="5" y="135"/>
                                  </a:lnTo>
                                  <a:lnTo>
                                    <a:pt x="10" y="139"/>
                                  </a:lnTo>
                                  <a:lnTo>
                                    <a:pt x="24" y="139"/>
                                  </a:lnTo>
                                  <a:lnTo>
                                    <a:pt x="24" y="135"/>
                                  </a:lnTo>
                                  <a:lnTo>
                                    <a:pt x="29" y="135"/>
                                  </a:lnTo>
                                  <a:lnTo>
                                    <a:pt x="29" y="125"/>
                                  </a:lnTo>
                                  <a:lnTo>
                                    <a:pt x="29" y="101"/>
                                  </a:lnTo>
                                  <a:lnTo>
                                    <a:pt x="34" y="96"/>
                                  </a:lnTo>
                                  <a:lnTo>
                                    <a:pt x="34" y="82"/>
                                  </a:lnTo>
                                  <a:lnTo>
                                    <a:pt x="39" y="77"/>
                                  </a:lnTo>
                                  <a:lnTo>
                                    <a:pt x="39" y="72"/>
                                  </a:lnTo>
                                  <a:lnTo>
                                    <a:pt x="34" y="77"/>
                                  </a:lnTo>
                                  <a:lnTo>
                                    <a:pt x="44" y="72"/>
                                  </a:lnTo>
                                  <a:lnTo>
                                    <a:pt x="48" y="63"/>
                                  </a:lnTo>
                                  <a:lnTo>
                                    <a:pt x="63" y="48"/>
                                  </a:lnTo>
                                  <a:lnTo>
                                    <a:pt x="58" y="48"/>
                                  </a:lnTo>
                                  <a:lnTo>
                                    <a:pt x="58" y="53"/>
                                  </a:lnTo>
                                  <a:lnTo>
                                    <a:pt x="68" y="43"/>
                                  </a:lnTo>
                                  <a:lnTo>
                                    <a:pt x="72" y="43"/>
                                  </a:lnTo>
                                  <a:lnTo>
                                    <a:pt x="77" y="39"/>
                                  </a:lnTo>
                                  <a:lnTo>
                                    <a:pt x="82" y="39"/>
                                  </a:lnTo>
                                  <a:lnTo>
                                    <a:pt x="87" y="34"/>
                                  </a:lnTo>
                                  <a:lnTo>
                                    <a:pt x="96" y="34"/>
                                  </a:lnTo>
                                  <a:lnTo>
                                    <a:pt x="106" y="29"/>
                                  </a:lnTo>
                                  <a:lnTo>
                                    <a:pt x="13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Freeform 889"/>
                          <wps:cNvSpPr>
                            <a:spLocks/>
                          </wps:cNvSpPr>
                          <wps:spPr bwMode="auto">
                            <a:xfrm>
                              <a:off x="2156" y="3394"/>
                              <a:ext cx="29" cy="484"/>
                            </a:xfrm>
                            <a:custGeom>
                              <a:avLst/>
                              <a:gdLst>
                                <a:gd name="T0" fmla="*/ 29 w 29"/>
                                <a:gd name="T1" fmla="*/ 14 h 484"/>
                                <a:gd name="T2" fmla="*/ 29 w 29"/>
                                <a:gd name="T3" fmla="*/ 9 h 484"/>
                                <a:gd name="T4" fmla="*/ 24 w 29"/>
                                <a:gd name="T5" fmla="*/ 4 h 484"/>
                                <a:gd name="T6" fmla="*/ 24 w 29"/>
                                <a:gd name="T7" fmla="*/ 0 h 484"/>
                                <a:gd name="T8" fmla="*/ 10 w 29"/>
                                <a:gd name="T9" fmla="*/ 0 h 484"/>
                                <a:gd name="T10" fmla="*/ 0 w 29"/>
                                <a:gd name="T11" fmla="*/ 9 h 484"/>
                                <a:gd name="T12" fmla="*/ 0 w 29"/>
                                <a:gd name="T13" fmla="*/ 480 h 484"/>
                                <a:gd name="T14" fmla="*/ 5 w 29"/>
                                <a:gd name="T15" fmla="*/ 480 h 484"/>
                                <a:gd name="T16" fmla="*/ 10 w 29"/>
                                <a:gd name="T17" fmla="*/ 484 h 484"/>
                                <a:gd name="T18" fmla="*/ 24 w 29"/>
                                <a:gd name="T19" fmla="*/ 484 h 484"/>
                                <a:gd name="T20" fmla="*/ 24 w 29"/>
                                <a:gd name="T21" fmla="*/ 480 h 484"/>
                                <a:gd name="T22" fmla="*/ 29 w 29"/>
                                <a:gd name="T23" fmla="*/ 480 h 484"/>
                                <a:gd name="T24" fmla="*/ 29 w 29"/>
                                <a:gd name="T25" fmla="*/ 470 h 484"/>
                                <a:gd name="T26" fmla="*/ 29 w 29"/>
                                <a:gd name="T27" fmla="*/ 14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4">
                                  <a:moveTo>
                                    <a:pt x="29" y="14"/>
                                  </a:moveTo>
                                  <a:lnTo>
                                    <a:pt x="29" y="9"/>
                                  </a:lnTo>
                                  <a:lnTo>
                                    <a:pt x="24" y="4"/>
                                  </a:lnTo>
                                  <a:lnTo>
                                    <a:pt x="24" y="0"/>
                                  </a:lnTo>
                                  <a:lnTo>
                                    <a:pt x="10" y="0"/>
                                  </a:lnTo>
                                  <a:lnTo>
                                    <a:pt x="0" y="9"/>
                                  </a:lnTo>
                                  <a:lnTo>
                                    <a:pt x="0" y="480"/>
                                  </a:lnTo>
                                  <a:lnTo>
                                    <a:pt x="5" y="480"/>
                                  </a:lnTo>
                                  <a:lnTo>
                                    <a:pt x="10" y="484"/>
                                  </a:lnTo>
                                  <a:lnTo>
                                    <a:pt x="24" y="484"/>
                                  </a:lnTo>
                                  <a:lnTo>
                                    <a:pt x="24" y="480"/>
                                  </a:lnTo>
                                  <a:lnTo>
                                    <a:pt x="29" y="480"/>
                                  </a:lnTo>
                                  <a:lnTo>
                                    <a:pt x="29" y="470"/>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 name="Freeform 890"/>
                          <wps:cNvSpPr>
                            <a:spLocks/>
                          </wps:cNvSpPr>
                          <wps:spPr bwMode="auto">
                            <a:xfrm>
                              <a:off x="2156" y="504"/>
                              <a:ext cx="139" cy="139"/>
                            </a:xfrm>
                            <a:custGeom>
                              <a:avLst/>
                              <a:gdLst>
                                <a:gd name="T0" fmla="*/ 29 w 139"/>
                                <a:gd name="T1" fmla="*/ 14 h 139"/>
                                <a:gd name="T2" fmla="*/ 29 w 139"/>
                                <a:gd name="T3" fmla="*/ 10 h 139"/>
                                <a:gd name="T4" fmla="*/ 24 w 139"/>
                                <a:gd name="T5" fmla="*/ 5 h 139"/>
                                <a:gd name="T6" fmla="*/ 24 w 139"/>
                                <a:gd name="T7" fmla="*/ 0 h 139"/>
                                <a:gd name="T8" fmla="*/ 10 w 139"/>
                                <a:gd name="T9" fmla="*/ 0 h 139"/>
                                <a:gd name="T10" fmla="*/ 0 w 139"/>
                                <a:gd name="T11" fmla="*/ 10 h 139"/>
                                <a:gd name="T12" fmla="*/ 0 w 139"/>
                                <a:gd name="T13" fmla="*/ 43 h 139"/>
                                <a:gd name="T14" fmla="*/ 5 w 139"/>
                                <a:gd name="T15" fmla="*/ 48 h 139"/>
                                <a:gd name="T16" fmla="*/ 5 w 139"/>
                                <a:gd name="T17" fmla="*/ 62 h 139"/>
                                <a:gd name="T18" fmla="*/ 10 w 139"/>
                                <a:gd name="T19" fmla="*/ 67 h 139"/>
                                <a:gd name="T20" fmla="*/ 10 w 139"/>
                                <a:gd name="T21" fmla="*/ 72 h 139"/>
                                <a:gd name="T22" fmla="*/ 24 w 139"/>
                                <a:gd name="T23" fmla="*/ 86 h 139"/>
                                <a:gd name="T24" fmla="*/ 24 w 139"/>
                                <a:gd name="T25" fmla="*/ 91 h 139"/>
                                <a:gd name="T26" fmla="*/ 43 w 139"/>
                                <a:gd name="T27" fmla="*/ 110 h 139"/>
                                <a:gd name="T28" fmla="*/ 48 w 139"/>
                                <a:gd name="T29" fmla="*/ 110 h 139"/>
                                <a:gd name="T30" fmla="*/ 63 w 139"/>
                                <a:gd name="T31" fmla="*/ 125 h 139"/>
                                <a:gd name="T32" fmla="*/ 67 w 139"/>
                                <a:gd name="T33" fmla="*/ 125 h 139"/>
                                <a:gd name="T34" fmla="*/ 72 w 139"/>
                                <a:gd name="T35" fmla="*/ 130 h 139"/>
                                <a:gd name="T36" fmla="*/ 87 w 139"/>
                                <a:gd name="T37" fmla="*/ 130 h 139"/>
                                <a:gd name="T38" fmla="*/ 91 w 139"/>
                                <a:gd name="T39" fmla="*/ 134 h 139"/>
                                <a:gd name="T40" fmla="*/ 111 w 139"/>
                                <a:gd name="T41" fmla="*/ 134 h 139"/>
                                <a:gd name="T42" fmla="*/ 120 w 139"/>
                                <a:gd name="T43" fmla="*/ 139 h 139"/>
                                <a:gd name="T44" fmla="*/ 135 w 139"/>
                                <a:gd name="T45" fmla="*/ 139 h 139"/>
                                <a:gd name="T46" fmla="*/ 135 w 139"/>
                                <a:gd name="T47" fmla="*/ 134 h 139"/>
                                <a:gd name="T48" fmla="*/ 139 w 139"/>
                                <a:gd name="T49" fmla="*/ 134 h 139"/>
                                <a:gd name="T50" fmla="*/ 139 w 139"/>
                                <a:gd name="T51" fmla="*/ 120 h 139"/>
                                <a:gd name="T52" fmla="*/ 135 w 139"/>
                                <a:gd name="T53" fmla="*/ 115 h 139"/>
                                <a:gd name="T54" fmla="*/ 135 w 139"/>
                                <a:gd name="T55" fmla="*/ 110 h 139"/>
                                <a:gd name="T56" fmla="*/ 125 w 139"/>
                                <a:gd name="T57" fmla="*/ 110 h 139"/>
                                <a:gd name="T58" fmla="*/ 130 w 139"/>
                                <a:gd name="T59" fmla="*/ 110 h 139"/>
                                <a:gd name="T60" fmla="*/ 120 w 139"/>
                                <a:gd name="T61" fmla="*/ 106 h 139"/>
                                <a:gd name="T62" fmla="*/ 101 w 139"/>
                                <a:gd name="T63" fmla="*/ 106 h 139"/>
                                <a:gd name="T64" fmla="*/ 96 w 139"/>
                                <a:gd name="T65" fmla="*/ 101 h 139"/>
                                <a:gd name="T66" fmla="*/ 82 w 139"/>
                                <a:gd name="T67" fmla="*/ 101 h 139"/>
                                <a:gd name="T68" fmla="*/ 77 w 139"/>
                                <a:gd name="T69" fmla="*/ 96 h 139"/>
                                <a:gd name="T70" fmla="*/ 72 w 139"/>
                                <a:gd name="T71" fmla="*/ 96 h 139"/>
                                <a:gd name="T72" fmla="*/ 58 w 139"/>
                                <a:gd name="T73" fmla="*/ 82 h 139"/>
                                <a:gd name="T74" fmla="*/ 53 w 139"/>
                                <a:gd name="T75" fmla="*/ 82 h 139"/>
                                <a:gd name="T76" fmla="*/ 53 w 139"/>
                                <a:gd name="T77" fmla="*/ 77 h 139"/>
                                <a:gd name="T78" fmla="*/ 39 w 139"/>
                                <a:gd name="T79" fmla="*/ 62 h 139"/>
                                <a:gd name="T80" fmla="*/ 39 w 139"/>
                                <a:gd name="T81" fmla="*/ 58 h 139"/>
                                <a:gd name="T82" fmla="*/ 34 w 139"/>
                                <a:gd name="T83" fmla="*/ 53 h 139"/>
                                <a:gd name="T84" fmla="*/ 34 w 139"/>
                                <a:gd name="T85" fmla="*/ 38 h 139"/>
                                <a:gd name="T86" fmla="*/ 29 w 139"/>
                                <a:gd name="T87" fmla="*/ 34 h 139"/>
                                <a:gd name="T88" fmla="*/ 29 w 139"/>
                                <a:gd name="T89" fmla="*/ 14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39" h="139">
                                  <a:moveTo>
                                    <a:pt x="29" y="14"/>
                                  </a:moveTo>
                                  <a:lnTo>
                                    <a:pt x="29" y="10"/>
                                  </a:lnTo>
                                  <a:lnTo>
                                    <a:pt x="24" y="5"/>
                                  </a:lnTo>
                                  <a:lnTo>
                                    <a:pt x="24" y="0"/>
                                  </a:lnTo>
                                  <a:lnTo>
                                    <a:pt x="10" y="0"/>
                                  </a:lnTo>
                                  <a:lnTo>
                                    <a:pt x="0" y="10"/>
                                  </a:lnTo>
                                  <a:lnTo>
                                    <a:pt x="0" y="43"/>
                                  </a:lnTo>
                                  <a:lnTo>
                                    <a:pt x="5" y="48"/>
                                  </a:lnTo>
                                  <a:lnTo>
                                    <a:pt x="5" y="62"/>
                                  </a:lnTo>
                                  <a:lnTo>
                                    <a:pt x="10" y="67"/>
                                  </a:lnTo>
                                  <a:lnTo>
                                    <a:pt x="10" y="72"/>
                                  </a:lnTo>
                                  <a:lnTo>
                                    <a:pt x="24" y="86"/>
                                  </a:lnTo>
                                  <a:lnTo>
                                    <a:pt x="24" y="91"/>
                                  </a:lnTo>
                                  <a:lnTo>
                                    <a:pt x="43" y="110"/>
                                  </a:lnTo>
                                  <a:lnTo>
                                    <a:pt x="48" y="110"/>
                                  </a:lnTo>
                                  <a:lnTo>
                                    <a:pt x="63" y="125"/>
                                  </a:lnTo>
                                  <a:lnTo>
                                    <a:pt x="67" y="125"/>
                                  </a:lnTo>
                                  <a:lnTo>
                                    <a:pt x="72" y="130"/>
                                  </a:lnTo>
                                  <a:lnTo>
                                    <a:pt x="87" y="130"/>
                                  </a:lnTo>
                                  <a:lnTo>
                                    <a:pt x="91" y="134"/>
                                  </a:lnTo>
                                  <a:lnTo>
                                    <a:pt x="111" y="134"/>
                                  </a:lnTo>
                                  <a:lnTo>
                                    <a:pt x="120" y="139"/>
                                  </a:lnTo>
                                  <a:lnTo>
                                    <a:pt x="135" y="139"/>
                                  </a:lnTo>
                                  <a:lnTo>
                                    <a:pt x="135" y="134"/>
                                  </a:lnTo>
                                  <a:lnTo>
                                    <a:pt x="139" y="134"/>
                                  </a:lnTo>
                                  <a:lnTo>
                                    <a:pt x="139" y="120"/>
                                  </a:lnTo>
                                  <a:lnTo>
                                    <a:pt x="135" y="115"/>
                                  </a:lnTo>
                                  <a:lnTo>
                                    <a:pt x="135" y="110"/>
                                  </a:lnTo>
                                  <a:lnTo>
                                    <a:pt x="125" y="110"/>
                                  </a:lnTo>
                                  <a:lnTo>
                                    <a:pt x="130" y="110"/>
                                  </a:lnTo>
                                  <a:lnTo>
                                    <a:pt x="120" y="106"/>
                                  </a:lnTo>
                                  <a:lnTo>
                                    <a:pt x="101" y="106"/>
                                  </a:lnTo>
                                  <a:lnTo>
                                    <a:pt x="96" y="101"/>
                                  </a:lnTo>
                                  <a:lnTo>
                                    <a:pt x="82" y="101"/>
                                  </a:lnTo>
                                  <a:lnTo>
                                    <a:pt x="77" y="96"/>
                                  </a:lnTo>
                                  <a:lnTo>
                                    <a:pt x="72" y="96"/>
                                  </a:lnTo>
                                  <a:lnTo>
                                    <a:pt x="58" y="82"/>
                                  </a:lnTo>
                                  <a:lnTo>
                                    <a:pt x="53" y="82"/>
                                  </a:lnTo>
                                  <a:lnTo>
                                    <a:pt x="53" y="77"/>
                                  </a:lnTo>
                                  <a:lnTo>
                                    <a:pt x="39" y="62"/>
                                  </a:lnTo>
                                  <a:lnTo>
                                    <a:pt x="39" y="58"/>
                                  </a:lnTo>
                                  <a:lnTo>
                                    <a:pt x="34" y="53"/>
                                  </a:lnTo>
                                  <a:lnTo>
                                    <a:pt x="34" y="38"/>
                                  </a:lnTo>
                                  <a:lnTo>
                                    <a:pt x="29" y="34"/>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Freeform 891"/>
                          <wps:cNvSpPr>
                            <a:spLocks/>
                          </wps:cNvSpPr>
                          <wps:spPr bwMode="auto">
                            <a:xfrm>
                              <a:off x="2156" y="48"/>
                              <a:ext cx="29" cy="485"/>
                            </a:xfrm>
                            <a:custGeom>
                              <a:avLst/>
                              <a:gdLst>
                                <a:gd name="T0" fmla="*/ 0 w 29"/>
                                <a:gd name="T1" fmla="*/ 470 h 485"/>
                                <a:gd name="T2" fmla="*/ 0 w 29"/>
                                <a:gd name="T3" fmla="*/ 480 h 485"/>
                                <a:gd name="T4" fmla="*/ 5 w 29"/>
                                <a:gd name="T5" fmla="*/ 480 h 485"/>
                                <a:gd name="T6" fmla="*/ 10 w 29"/>
                                <a:gd name="T7" fmla="*/ 485 h 485"/>
                                <a:gd name="T8" fmla="*/ 24 w 29"/>
                                <a:gd name="T9" fmla="*/ 485 h 485"/>
                                <a:gd name="T10" fmla="*/ 24 w 29"/>
                                <a:gd name="T11" fmla="*/ 480 h 485"/>
                                <a:gd name="T12" fmla="*/ 29 w 29"/>
                                <a:gd name="T13" fmla="*/ 480 h 485"/>
                                <a:gd name="T14" fmla="*/ 29 w 29"/>
                                <a:gd name="T15" fmla="*/ 10 h 485"/>
                                <a:gd name="T16" fmla="*/ 24 w 29"/>
                                <a:gd name="T17" fmla="*/ 5 h 485"/>
                                <a:gd name="T18" fmla="*/ 24 w 29"/>
                                <a:gd name="T19" fmla="*/ 0 h 485"/>
                                <a:gd name="T20" fmla="*/ 10 w 29"/>
                                <a:gd name="T21" fmla="*/ 0 h 485"/>
                                <a:gd name="T22" fmla="*/ 0 w 29"/>
                                <a:gd name="T23" fmla="*/ 10 h 485"/>
                                <a:gd name="T24" fmla="*/ 0 w 29"/>
                                <a:gd name="T25" fmla="*/ 14 h 485"/>
                                <a:gd name="T26" fmla="*/ 0 w 29"/>
                                <a:gd name="T27" fmla="*/ 47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0" y="470"/>
                                  </a:moveTo>
                                  <a:lnTo>
                                    <a:pt x="0" y="480"/>
                                  </a:lnTo>
                                  <a:lnTo>
                                    <a:pt x="5" y="480"/>
                                  </a:lnTo>
                                  <a:lnTo>
                                    <a:pt x="10" y="485"/>
                                  </a:lnTo>
                                  <a:lnTo>
                                    <a:pt x="24" y="485"/>
                                  </a:lnTo>
                                  <a:lnTo>
                                    <a:pt x="24" y="480"/>
                                  </a:lnTo>
                                  <a:lnTo>
                                    <a:pt x="29" y="480"/>
                                  </a:lnTo>
                                  <a:lnTo>
                                    <a:pt x="29" y="10"/>
                                  </a:lnTo>
                                  <a:lnTo>
                                    <a:pt x="24" y="5"/>
                                  </a:lnTo>
                                  <a:lnTo>
                                    <a:pt x="24" y="0"/>
                                  </a:lnTo>
                                  <a:lnTo>
                                    <a:pt x="10" y="0"/>
                                  </a:lnTo>
                                  <a:lnTo>
                                    <a:pt x="0" y="10"/>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892"/>
                          <wps:cNvSpPr>
                            <a:spLocks/>
                          </wps:cNvSpPr>
                          <wps:spPr bwMode="auto">
                            <a:xfrm>
                              <a:off x="567" y="504"/>
                              <a:ext cx="144" cy="134"/>
                            </a:xfrm>
                            <a:custGeom>
                              <a:avLst/>
                              <a:gdLst>
                                <a:gd name="T0" fmla="*/ 14 w 144"/>
                                <a:gd name="T1" fmla="*/ 106 h 134"/>
                                <a:gd name="T2" fmla="*/ 9 w 144"/>
                                <a:gd name="T3" fmla="*/ 106 h 134"/>
                                <a:gd name="T4" fmla="*/ 0 w 144"/>
                                <a:gd name="T5" fmla="*/ 115 h 134"/>
                                <a:gd name="T6" fmla="*/ 0 w 144"/>
                                <a:gd name="T7" fmla="*/ 130 h 134"/>
                                <a:gd name="T8" fmla="*/ 4 w 144"/>
                                <a:gd name="T9" fmla="*/ 130 h 134"/>
                                <a:gd name="T10" fmla="*/ 9 w 144"/>
                                <a:gd name="T11" fmla="*/ 134 h 134"/>
                                <a:gd name="T12" fmla="*/ 14 w 144"/>
                                <a:gd name="T13" fmla="*/ 134 h 134"/>
                                <a:gd name="T14" fmla="*/ 24 w 144"/>
                                <a:gd name="T15" fmla="*/ 130 h 134"/>
                                <a:gd name="T16" fmla="*/ 43 w 144"/>
                                <a:gd name="T17" fmla="*/ 130 h 134"/>
                                <a:gd name="T18" fmla="*/ 48 w 144"/>
                                <a:gd name="T19" fmla="*/ 125 h 134"/>
                                <a:gd name="T20" fmla="*/ 62 w 144"/>
                                <a:gd name="T21" fmla="*/ 125 h 134"/>
                                <a:gd name="T22" fmla="*/ 67 w 144"/>
                                <a:gd name="T23" fmla="*/ 120 h 134"/>
                                <a:gd name="T24" fmla="*/ 72 w 144"/>
                                <a:gd name="T25" fmla="*/ 120 h 134"/>
                                <a:gd name="T26" fmla="*/ 76 w 144"/>
                                <a:gd name="T27" fmla="*/ 115 h 134"/>
                                <a:gd name="T28" fmla="*/ 86 w 144"/>
                                <a:gd name="T29" fmla="*/ 110 h 134"/>
                                <a:gd name="T30" fmla="*/ 91 w 144"/>
                                <a:gd name="T31" fmla="*/ 101 h 134"/>
                                <a:gd name="T32" fmla="*/ 86 w 144"/>
                                <a:gd name="T33" fmla="*/ 106 h 134"/>
                                <a:gd name="T34" fmla="*/ 91 w 144"/>
                                <a:gd name="T35" fmla="*/ 106 h 134"/>
                                <a:gd name="T36" fmla="*/ 125 w 144"/>
                                <a:gd name="T37" fmla="*/ 72 h 134"/>
                                <a:gd name="T38" fmla="*/ 125 w 144"/>
                                <a:gd name="T39" fmla="*/ 67 h 134"/>
                                <a:gd name="T40" fmla="*/ 129 w 144"/>
                                <a:gd name="T41" fmla="*/ 62 h 134"/>
                                <a:gd name="T42" fmla="*/ 129 w 144"/>
                                <a:gd name="T43" fmla="*/ 58 h 134"/>
                                <a:gd name="T44" fmla="*/ 134 w 144"/>
                                <a:gd name="T45" fmla="*/ 53 h 134"/>
                                <a:gd name="T46" fmla="*/ 134 w 144"/>
                                <a:gd name="T47" fmla="*/ 43 h 134"/>
                                <a:gd name="T48" fmla="*/ 139 w 144"/>
                                <a:gd name="T49" fmla="*/ 38 h 134"/>
                                <a:gd name="T50" fmla="*/ 139 w 144"/>
                                <a:gd name="T51" fmla="*/ 24 h 134"/>
                                <a:gd name="T52" fmla="*/ 144 w 144"/>
                                <a:gd name="T53" fmla="*/ 14 h 134"/>
                                <a:gd name="T54" fmla="*/ 144 w 144"/>
                                <a:gd name="T55" fmla="*/ 10 h 134"/>
                                <a:gd name="T56" fmla="*/ 134 w 144"/>
                                <a:gd name="T57" fmla="*/ 0 h 134"/>
                                <a:gd name="T58" fmla="*/ 125 w 144"/>
                                <a:gd name="T59" fmla="*/ 0 h 134"/>
                                <a:gd name="T60" fmla="*/ 115 w 144"/>
                                <a:gd name="T61" fmla="*/ 10 h 134"/>
                                <a:gd name="T62" fmla="*/ 115 w 144"/>
                                <a:gd name="T63" fmla="*/ 14 h 134"/>
                                <a:gd name="T64" fmla="*/ 120 w 144"/>
                                <a:gd name="T65" fmla="*/ 5 h 134"/>
                                <a:gd name="T66" fmla="*/ 110 w 144"/>
                                <a:gd name="T67" fmla="*/ 14 h 134"/>
                                <a:gd name="T68" fmla="*/ 110 w 144"/>
                                <a:gd name="T69" fmla="*/ 29 h 134"/>
                                <a:gd name="T70" fmla="*/ 105 w 144"/>
                                <a:gd name="T71" fmla="*/ 34 h 134"/>
                                <a:gd name="T72" fmla="*/ 105 w 144"/>
                                <a:gd name="T73" fmla="*/ 43 h 134"/>
                                <a:gd name="T74" fmla="*/ 101 w 144"/>
                                <a:gd name="T75" fmla="*/ 48 h 134"/>
                                <a:gd name="T76" fmla="*/ 101 w 144"/>
                                <a:gd name="T77" fmla="*/ 53 h 134"/>
                                <a:gd name="T78" fmla="*/ 96 w 144"/>
                                <a:gd name="T79" fmla="*/ 58 h 134"/>
                                <a:gd name="T80" fmla="*/ 96 w 144"/>
                                <a:gd name="T81" fmla="*/ 62 h 134"/>
                                <a:gd name="T82" fmla="*/ 81 w 144"/>
                                <a:gd name="T83" fmla="*/ 77 h 134"/>
                                <a:gd name="T84" fmla="*/ 76 w 144"/>
                                <a:gd name="T85" fmla="*/ 77 h 134"/>
                                <a:gd name="T86" fmla="*/ 62 w 144"/>
                                <a:gd name="T87" fmla="*/ 91 h 134"/>
                                <a:gd name="T88" fmla="*/ 67 w 144"/>
                                <a:gd name="T89" fmla="*/ 91 h 134"/>
                                <a:gd name="T90" fmla="*/ 67 w 144"/>
                                <a:gd name="T91" fmla="*/ 86 h 134"/>
                                <a:gd name="T92" fmla="*/ 62 w 144"/>
                                <a:gd name="T93" fmla="*/ 91 h 134"/>
                                <a:gd name="T94" fmla="*/ 57 w 144"/>
                                <a:gd name="T95" fmla="*/ 91 h 134"/>
                                <a:gd name="T96" fmla="*/ 52 w 144"/>
                                <a:gd name="T97" fmla="*/ 96 h 134"/>
                                <a:gd name="T98" fmla="*/ 38 w 144"/>
                                <a:gd name="T99" fmla="*/ 96 h 134"/>
                                <a:gd name="T100" fmla="*/ 33 w 144"/>
                                <a:gd name="T101" fmla="*/ 101 h 134"/>
                                <a:gd name="T102" fmla="*/ 14 w 144"/>
                                <a:gd name="T103" fmla="*/ 101 h 134"/>
                                <a:gd name="T104" fmla="*/ 4 w 144"/>
                                <a:gd name="T105" fmla="*/ 110 h 134"/>
                                <a:gd name="T106" fmla="*/ 14 w 144"/>
                                <a:gd name="T107" fmla="*/ 106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4" h="134">
                                  <a:moveTo>
                                    <a:pt x="14" y="106"/>
                                  </a:moveTo>
                                  <a:lnTo>
                                    <a:pt x="9" y="106"/>
                                  </a:lnTo>
                                  <a:lnTo>
                                    <a:pt x="0" y="115"/>
                                  </a:lnTo>
                                  <a:lnTo>
                                    <a:pt x="0" y="130"/>
                                  </a:lnTo>
                                  <a:lnTo>
                                    <a:pt x="4" y="130"/>
                                  </a:lnTo>
                                  <a:lnTo>
                                    <a:pt x="9" y="134"/>
                                  </a:lnTo>
                                  <a:lnTo>
                                    <a:pt x="14" y="134"/>
                                  </a:lnTo>
                                  <a:lnTo>
                                    <a:pt x="24" y="130"/>
                                  </a:lnTo>
                                  <a:lnTo>
                                    <a:pt x="43" y="130"/>
                                  </a:lnTo>
                                  <a:lnTo>
                                    <a:pt x="48" y="125"/>
                                  </a:lnTo>
                                  <a:lnTo>
                                    <a:pt x="62" y="125"/>
                                  </a:lnTo>
                                  <a:lnTo>
                                    <a:pt x="67" y="120"/>
                                  </a:lnTo>
                                  <a:lnTo>
                                    <a:pt x="72" y="120"/>
                                  </a:lnTo>
                                  <a:lnTo>
                                    <a:pt x="76" y="115"/>
                                  </a:lnTo>
                                  <a:lnTo>
                                    <a:pt x="86" y="110"/>
                                  </a:lnTo>
                                  <a:lnTo>
                                    <a:pt x="91" y="101"/>
                                  </a:lnTo>
                                  <a:lnTo>
                                    <a:pt x="86" y="106"/>
                                  </a:lnTo>
                                  <a:lnTo>
                                    <a:pt x="91" y="106"/>
                                  </a:lnTo>
                                  <a:lnTo>
                                    <a:pt x="125" y="72"/>
                                  </a:lnTo>
                                  <a:lnTo>
                                    <a:pt x="125" y="67"/>
                                  </a:lnTo>
                                  <a:lnTo>
                                    <a:pt x="129" y="62"/>
                                  </a:lnTo>
                                  <a:lnTo>
                                    <a:pt x="129" y="58"/>
                                  </a:lnTo>
                                  <a:lnTo>
                                    <a:pt x="134" y="53"/>
                                  </a:lnTo>
                                  <a:lnTo>
                                    <a:pt x="134" y="43"/>
                                  </a:lnTo>
                                  <a:lnTo>
                                    <a:pt x="139" y="38"/>
                                  </a:lnTo>
                                  <a:lnTo>
                                    <a:pt x="139" y="24"/>
                                  </a:lnTo>
                                  <a:lnTo>
                                    <a:pt x="144" y="14"/>
                                  </a:lnTo>
                                  <a:lnTo>
                                    <a:pt x="144" y="10"/>
                                  </a:lnTo>
                                  <a:lnTo>
                                    <a:pt x="134" y="0"/>
                                  </a:lnTo>
                                  <a:lnTo>
                                    <a:pt x="125" y="0"/>
                                  </a:lnTo>
                                  <a:lnTo>
                                    <a:pt x="115" y="10"/>
                                  </a:lnTo>
                                  <a:lnTo>
                                    <a:pt x="115" y="14"/>
                                  </a:lnTo>
                                  <a:lnTo>
                                    <a:pt x="120" y="5"/>
                                  </a:lnTo>
                                  <a:lnTo>
                                    <a:pt x="110" y="14"/>
                                  </a:lnTo>
                                  <a:lnTo>
                                    <a:pt x="110" y="29"/>
                                  </a:lnTo>
                                  <a:lnTo>
                                    <a:pt x="105" y="34"/>
                                  </a:lnTo>
                                  <a:lnTo>
                                    <a:pt x="105" y="43"/>
                                  </a:lnTo>
                                  <a:lnTo>
                                    <a:pt x="101" y="48"/>
                                  </a:lnTo>
                                  <a:lnTo>
                                    <a:pt x="101" y="53"/>
                                  </a:lnTo>
                                  <a:lnTo>
                                    <a:pt x="96" y="58"/>
                                  </a:lnTo>
                                  <a:lnTo>
                                    <a:pt x="96" y="62"/>
                                  </a:lnTo>
                                  <a:lnTo>
                                    <a:pt x="81" y="77"/>
                                  </a:lnTo>
                                  <a:lnTo>
                                    <a:pt x="76" y="77"/>
                                  </a:lnTo>
                                  <a:lnTo>
                                    <a:pt x="62" y="91"/>
                                  </a:lnTo>
                                  <a:lnTo>
                                    <a:pt x="67" y="91"/>
                                  </a:lnTo>
                                  <a:lnTo>
                                    <a:pt x="67" y="86"/>
                                  </a:lnTo>
                                  <a:lnTo>
                                    <a:pt x="62" y="91"/>
                                  </a:lnTo>
                                  <a:lnTo>
                                    <a:pt x="57" y="91"/>
                                  </a:lnTo>
                                  <a:lnTo>
                                    <a:pt x="52" y="96"/>
                                  </a:lnTo>
                                  <a:lnTo>
                                    <a:pt x="38" y="96"/>
                                  </a:lnTo>
                                  <a:lnTo>
                                    <a:pt x="33" y="101"/>
                                  </a:lnTo>
                                  <a:lnTo>
                                    <a:pt x="14" y="101"/>
                                  </a:lnTo>
                                  <a:lnTo>
                                    <a:pt x="4" y="110"/>
                                  </a:lnTo>
                                  <a:lnTo>
                                    <a:pt x="14"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Freeform 893"/>
                          <wps:cNvSpPr>
                            <a:spLocks/>
                          </wps:cNvSpPr>
                          <wps:spPr bwMode="auto">
                            <a:xfrm>
                              <a:off x="682" y="48"/>
                              <a:ext cx="29" cy="485"/>
                            </a:xfrm>
                            <a:custGeom>
                              <a:avLst/>
                              <a:gdLst>
                                <a:gd name="T0" fmla="*/ 0 w 29"/>
                                <a:gd name="T1" fmla="*/ 470 h 485"/>
                                <a:gd name="T2" fmla="*/ 0 w 29"/>
                                <a:gd name="T3" fmla="*/ 480 h 485"/>
                                <a:gd name="T4" fmla="*/ 5 w 29"/>
                                <a:gd name="T5" fmla="*/ 480 h 485"/>
                                <a:gd name="T6" fmla="*/ 10 w 29"/>
                                <a:gd name="T7" fmla="*/ 485 h 485"/>
                                <a:gd name="T8" fmla="*/ 24 w 29"/>
                                <a:gd name="T9" fmla="*/ 485 h 485"/>
                                <a:gd name="T10" fmla="*/ 24 w 29"/>
                                <a:gd name="T11" fmla="*/ 480 h 485"/>
                                <a:gd name="T12" fmla="*/ 29 w 29"/>
                                <a:gd name="T13" fmla="*/ 480 h 485"/>
                                <a:gd name="T14" fmla="*/ 29 w 29"/>
                                <a:gd name="T15" fmla="*/ 10 h 485"/>
                                <a:gd name="T16" fmla="*/ 24 w 29"/>
                                <a:gd name="T17" fmla="*/ 5 h 485"/>
                                <a:gd name="T18" fmla="*/ 24 w 29"/>
                                <a:gd name="T19" fmla="*/ 0 h 485"/>
                                <a:gd name="T20" fmla="*/ 10 w 29"/>
                                <a:gd name="T21" fmla="*/ 0 h 485"/>
                                <a:gd name="T22" fmla="*/ 0 w 29"/>
                                <a:gd name="T23" fmla="*/ 10 h 485"/>
                                <a:gd name="T24" fmla="*/ 0 w 29"/>
                                <a:gd name="T25" fmla="*/ 14 h 485"/>
                                <a:gd name="T26" fmla="*/ 0 w 29"/>
                                <a:gd name="T27" fmla="*/ 47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0" y="470"/>
                                  </a:moveTo>
                                  <a:lnTo>
                                    <a:pt x="0" y="480"/>
                                  </a:lnTo>
                                  <a:lnTo>
                                    <a:pt x="5" y="480"/>
                                  </a:lnTo>
                                  <a:lnTo>
                                    <a:pt x="10" y="485"/>
                                  </a:lnTo>
                                  <a:lnTo>
                                    <a:pt x="24" y="485"/>
                                  </a:lnTo>
                                  <a:lnTo>
                                    <a:pt x="24" y="480"/>
                                  </a:lnTo>
                                  <a:lnTo>
                                    <a:pt x="29" y="480"/>
                                  </a:lnTo>
                                  <a:lnTo>
                                    <a:pt x="29" y="10"/>
                                  </a:lnTo>
                                  <a:lnTo>
                                    <a:pt x="24" y="5"/>
                                  </a:lnTo>
                                  <a:lnTo>
                                    <a:pt x="24" y="0"/>
                                  </a:lnTo>
                                  <a:lnTo>
                                    <a:pt x="10" y="0"/>
                                  </a:lnTo>
                                  <a:lnTo>
                                    <a:pt x="0" y="10"/>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894"/>
                          <wps:cNvSpPr>
                            <a:spLocks/>
                          </wps:cNvSpPr>
                          <wps:spPr bwMode="auto">
                            <a:xfrm>
                              <a:off x="696" y="0"/>
                              <a:ext cx="1475" cy="192"/>
                            </a:xfrm>
                            <a:custGeom>
                              <a:avLst/>
                              <a:gdLst>
                                <a:gd name="T0" fmla="*/ 10 w 1475"/>
                                <a:gd name="T1" fmla="*/ 67 h 192"/>
                                <a:gd name="T2" fmla="*/ 34 w 1475"/>
                                <a:gd name="T3" fmla="*/ 72 h 192"/>
                                <a:gd name="T4" fmla="*/ 58 w 1475"/>
                                <a:gd name="T5" fmla="*/ 82 h 192"/>
                                <a:gd name="T6" fmla="*/ 77 w 1475"/>
                                <a:gd name="T7" fmla="*/ 86 h 192"/>
                                <a:gd name="T8" fmla="*/ 101 w 1475"/>
                                <a:gd name="T9" fmla="*/ 96 h 192"/>
                                <a:gd name="T10" fmla="*/ 120 w 1475"/>
                                <a:gd name="T11" fmla="*/ 101 h 192"/>
                                <a:gd name="T12" fmla="*/ 154 w 1475"/>
                                <a:gd name="T13" fmla="*/ 110 h 192"/>
                                <a:gd name="T14" fmla="*/ 183 w 1475"/>
                                <a:gd name="T15" fmla="*/ 120 h 192"/>
                                <a:gd name="T16" fmla="*/ 207 w 1475"/>
                                <a:gd name="T17" fmla="*/ 125 h 192"/>
                                <a:gd name="T18" fmla="*/ 226 w 1475"/>
                                <a:gd name="T19" fmla="*/ 130 h 192"/>
                                <a:gd name="T20" fmla="*/ 245 w 1475"/>
                                <a:gd name="T21" fmla="*/ 134 h 192"/>
                                <a:gd name="T22" fmla="*/ 264 w 1475"/>
                                <a:gd name="T23" fmla="*/ 139 h 192"/>
                                <a:gd name="T24" fmla="*/ 284 w 1475"/>
                                <a:gd name="T25" fmla="*/ 144 h 192"/>
                                <a:gd name="T26" fmla="*/ 303 w 1475"/>
                                <a:gd name="T27" fmla="*/ 149 h 192"/>
                                <a:gd name="T28" fmla="*/ 317 w 1475"/>
                                <a:gd name="T29" fmla="*/ 154 h 192"/>
                                <a:gd name="T30" fmla="*/ 346 w 1475"/>
                                <a:gd name="T31" fmla="*/ 158 h 192"/>
                                <a:gd name="T32" fmla="*/ 365 w 1475"/>
                                <a:gd name="T33" fmla="*/ 163 h 192"/>
                                <a:gd name="T34" fmla="*/ 389 w 1475"/>
                                <a:gd name="T35" fmla="*/ 168 h 192"/>
                                <a:gd name="T36" fmla="*/ 413 w 1475"/>
                                <a:gd name="T37" fmla="*/ 173 h 192"/>
                                <a:gd name="T38" fmla="*/ 437 w 1475"/>
                                <a:gd name="T39" fmla="*/ 178 h 192"/>
                                <a:gd name="T40" fmla="*/ 485 w 1475"/>
                                <a:gd name="T41" fmla="*/ 182 h 192"/>
                                <a:gd name="T42" fmla="*/ 514 w 1475"/>
                                <a:gd name="T43" fmla="*/ 187 h 192"/>
                                <a:gd name="T44" fmla="*/ 548 w 1475"/>
                                <a:gd name="T45" fmla="*/ 192 h 192"/>
                                <a:gd name="T46" fmla="*/ 663 w 1475"/>
                                <a:gd name="T47" fmla="*/ 187 h 192"/>
                                <a:gd name="T48" fmla="*/ 697 w 1475"/>
                                <a:gd name="T49" fmla="*/ 182 h 192"/>
                                <a:gd name="T50" fmla="*/ 716 w 1475"/>
                                <a:gd name="T51" fmla="*/ 178 h 192"/>
                                <a:gd name="T52" fmla="*/ 740 w 1475"/>
                                <a:gd name="T53" fmla="*/ 173 h 192"/>
                                <a:gd name="T54" fmla="*/ 754 w 1475"/>
                                <a:gd name="T55" fmla="*/ 168 h 192"/>
                                <a:gd name="T56" fmla="*/ 769 w 1475"/>
                                <a:gd name="T57" fmla="*/ 163 h 192"/>
                                <a:gd name="T58" fmla="*/ 788 w 1475"/>
                                <a:gd name="T59" fmla="*/ 158 h 192"/>
                                <a:gd name="T60" fmla="*/ 812 w 1475"/>
                                <a:gd name="T61" fmla="*/ 144 h 192"/>
                                <a:gd name="T62" fmla="*/ 826 w 1475"/>
                                <a:gd name="T63" fmla="*/ 139 h 192"/>
                                <a:gd name="T64" fmla="*/ 865 w 1475"/>
                                <a:gd name="T65" fmla="*/ 120 h 192"/>
                                <a:gd name="T66" fmla="*/ 879 w 1475"/>
                                <a:gd name="T67" fmla="*/ 110 h 192"/>
                                <a:gd name="T68" fmla="*/ 918 w 1475"/>
                                <a:gd name="T69" fmla="*/ 91 h 192"/>
                                <a:gd name="T70" fmla="*/ 946 w 1475"/>
                                <a:gd name="T71" fmla="*/ 77 h 192"/>
                                <a:gd name="T72" fmla="*/ 970 w 1475"/>
                                <a:gd name="T73" fmla="*/ 62 h 192"/>
                                <a:gd name="T74" fmla="*/ 1009 w 1475"/>
                                <a:gd name="T75" fmla="*/ 43 h 192"/>
                                <a:gd name="T76" fmla="*/ 1023 w 1475"/>
                                <a:gd name="T77" fmla="*/ 38 h 192"/>
                                <a:gd name="T78" fmla="*/ 1052 w 1475"/>
                                <a:gd name="T79" fmla="*/ 24 h 192"/>
                                <a:gd name="T80" fmla="*/ 1066 w 1475"/>
                                <a:gd name="T81" fmla="*/ 19 h 192"/>
                                <a:gd name="T82" fmla="*/ 1086 w 1475"/>
                                <a:gd name="T83" fmla="*/ 14 h 192"/>
                                <a:gd name="T84" fmla="*/ 1105 w 1475"/>
                                <a:gd name="T85" fmla="*/ 10 h 192"/>
                                <a:gd name="T86" fmla="*/ 1148 w 1475"/>
                                <a:gd name="T87" fmla="*/ 5 h 192"/>
                                <a:gd name="T88" fmla="*/ 1297 w 1475"/>
                                <a:gd name="T89" fmla="*/ 0 h 192"/>
                                <a:gd name="T90" fmla="*/ 1326 w 1475"/>
                                <a:gd name="T91" fmla="*/ 5 h 192"/>
                                <a:gd name="T92" fmla="*/ 1345 w 1475"/>
                                <a:gd name="T93" fmla="*/ 10 h 192"/>
                                <a:gd name="T94" fmla="*/ 1359 w 1475"/>
                                <a:gd name="T95" fmla="*/ 14 h 192"/>
                                <a:gd name="T96" fmla="*/ 1374 w 1475"/>
                                <a:gd name="T97" fmla="*/ 19 h 192"/>
                                <a:gd name="T98" fmla="*/ 1388 w 1475"/>
                                <a:gd name="T99" fmla="*/ 24 h 192"/>
                                <a:gd name="T100" fmla="*/ 1403 w 1475"/>
                                <a:gd name="T101" fmla="*/ 29 h 192"/>
                                <a:gd name="T102" fmla="*/ 1417 w 1475"/>
                                <a:gd name="T103" fmla="*/ 34 h 192"/>
                                <a:gd name="T104" fmla="*/ 1431 w 1475"/>
                                <a:gd name="T105" fmla="*/ 38 h 192"/>
                                <a:gd name="T106" fmla="*/ 1446 w 1475"/>
                                <a:gd name="T107" fmla="*/ 48 h 192"/>
                                <a:gd name="T108" fmla="*/ 1455 w 1475"/>
                                <a:gd name="T109" fmla="*/ 53 h 192"/>
                                <a:gd name="T110" fmla="*/ 1470 w 1475"/>
                                <a:gd name="T111" fmla="*/ 6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475" h="192">
                                  <a:moveTo>
                                    <a:pt x="0" y="62"/>
                                  </a:moveTo>
                                  <a:lnTo>
                                    <a:pt x="10" y="67"/>
                                  </a:lnTo>
                                  <a:lnTo>
                                    <a:pt x="24" y="72"/>
                                  </a:lnTo>
                                  <a:lnTo>
                                    <a:pt x="34" y="72"/>
                                  </a:lnTo>
                                  <a:lnTo>
                                    <a:pt x="44" y="77"/>
                                  </a:lnTo>
                                  <a:lnTo>
                                    <a:pt x="58" y="82"/>
                                  </a:lnTo>
                                  <a:lnTo>
                                    <a:pt x="68" y="82"/>
                                  </a:lnTo>
                                  <a:lnTo>
                                    <a:pt x="77" y="86"/>
                                  </a:lnTo>
                                  <a:lnTo>
                                    <a:pt x="92" y="91"/>
                                  </a:lnTo>
                                  <a:lnTo>
                                    <a:pt x="101" y="96"/>
                                  </a:lnTo>
                                  <a:lnTo>
                                    <a:pt x="111" y="96"/>
                                  </a:lnTo>
                                  <a:lnTo>
                                    <a:pt x="120" y="101"/>
                                  </a:lnTo>
                                  <a:lnTo>
                                    <a:pt x="135" y="101"/>
                                  </a:lnTo>
                                  <a:lnTo>
                                    <a:pt x="154" y="110"/>
                                  </a:lnTo>
                                  <a:lnTo>
                                    <a:pt x="164" y="110"/>
                                  </a:lnTo>
                                  <a:lnTo>
                                    <a:pt x="183" y="120"/>
                                  </a:lnTo>
                                  <a:lnTo>
                                    <a:pt x="197" y="120"/>
                                  </a:lnTo>
                                  <a:lnTo>
                                    <a:pt x="207" y="125"/>
                                  </a:lnTo>
                                  <a:lnTo>
                                    <a:pt x="216" y="125"/>
                                  </a:lnTo>
                                  <a:lnTo>
                                    <a:pt x="226" y="130"/>
                                  </a:lnTo>
                                  <a:lnTo>
                                    <a:pt x="236" y="130"/>
                                  </a:lnTo>
                                  <a:lnTo>
                                    <a:pt x="245" y="134"/>
                                  </a:lnTo>
                                  <a:lnTo>
                                    <a:pt x="255" y="134"/>
                                  </a:lnTo>
                                  <a:lnTo>
                                    <a:pt x="264" y="139"/>
                                  </a:lnTo>
                                  <a:lnTo>
                                    <a:pt x="274" y="139"/>
                                  </a:lnTo>
                                  <a:lnTo>
                                    <a:pt x="284" y="144"/>
                                  </a:lnTo>
                                  <a:lnTo>
                                    <a:pt x="293" y="144"/>
                                  </a:lnTo>
                                  <a:lnTo>
                                    <a:pt x="303" y="149"/>
                                  </a:lnTo>
                                  <a:lnTo>
                                    <a:pt x="312" y="149"/>
                                  </a:lnTo>
                                  <a:lnTo>
                                    <a:pt x="317" y="154"/>
                                  </a:lnTo>
                                  <a:lnTo>
                                    <a:pt x="336" y="154"/>
                                  </a:lnTo>
                                  <a:lnTo>
                                    <a:pt x="346" y="158"/>
                                  </a:lnTo>
                                  <a:lnTo>
                                    <a:pt x="356" y="158"/>
                                  </a:lnTo>
                                  <a:lnTo>
                                    <a:pt x="365" y="163"/>
                                  </a:lnTo>
                                  <a:lnTo>
                                    <a:pt x="380" y="163"/>
                                  </a:lnTo>
                                  <a:lnTo>
                                    <a:pt x="389" y="168"/>
                                  </a:lnTo>
                                  <a:lnTo>
                                    <a:pt x="409" y="168"/>
                                  </a:lnTo>
                                  <a:lnTo>
                                    <a:pt x="413" y="173"/>
                                  </a:lnTo>
                                  <a:lnTo>
                                    <a:pt x="433" y="173"/>
                                  </a:lnTo>
                                  <a:lnTo>
                                    <a:pt x="437" y="178"/>
                                  </a:lnTo>
                                  <a:lnTo>
                                    <a:pt x="481" y="178"/>
                                  </a:lnTo>
                                  <a:lnTo>
                                    <a:pt x="485" y="182"/>
                                  </a:lnTo>
                                  <a:lnTo>
                                    <a:pt x="505" y="182"/>
                                  </a:lnTo>
                                  <a:lnTo>
                                    <a:pt x="514" y="187"/>
                                  </a:lnTo>
                                  <a:lnTo>
                                    <a:pt x="543" y="187"/>
                                  </a:lnTo>
                                  <a:lnTo>
                                    <a:pt x="548" y="192"/>
                                  </a:lnTo>
                                  <a:lnTo>
                                    <a:pt x="658" y="192"/>
                                  </a:lnTo>
                                  <a:lnTo>
                                    <a:pt x="663" y="187"/>
                                  </a:lnTo>
                                  <a:lnTo>
                                    <a:pt x="687" y="187"/>
                                  </a:lnTo>
                                  <a:lnTo>
                                    <a:pt x="697" y="182"/>
                                  </a:lnTo>
                                  <a:lnTo>
                                    <a:pt x="706" y="182"/>
                                  </a:lnTo>
                                  <a:lnTo>
                                    <a:pt x="716" y="178"/>
                                  </a:lnTo>
                                  <a:lnTo>
                                    <a:pt x="735" y="178"/>
                                  </a:lnTo>
                                  <a:lnTo>
                                    <a:pt x="740" y="173"/>
                                  </a:lnTo>
                                  <a:lnTo>
                                    <a:pt x="749" y="173"/>
                                  </a:lnTo>
                                  <a:lnTo>
                                    <a:pt x="754" y="168"/>
                                  </a:lnTo>
                                  <a:lnTo>
                                    <a:pt x="764" y="168"/>
                                  </a:lnTo>
                                  <a:lnTo>
                                    <a:pt x="769" y="163"/>
                                  </a:lnTo>
                                  <a:lnTo>
                                    <a:pt x="778" y="158"/>
                                  </a:lnTo>
                                  <a:lnTo>
                                    <a:pt x="788" y="158"/>
                                  </a:lnTo>
                                  <a:lnTo>
                                    <a:pt x="793" y="154"/>
                                  </a:lnTo>
                                  <a:lnTo>
                                    <a:pt x="812" y="144"/>
                                  </a:lnTo>
                                  <a:lnTo>
                                    <a:pt x="821" y="139"/>
                                  </a:lnTo>
                                  <a:lnTo>
                                    <a:pt x="826" y="139"/>
                                  </a:lnTo>
                                  <a:lnTo>
                                    <a:pt x="845" y="130"/>
                                  </a:lnTo>
                                  <a:lnTo>
                                    <a:pt x="865" y="120"/>
                                  </a:lnTo>
                                  <a:lnTo>
                                    <a:pt x="874" y="115"/>
                                  </a:lnTo>
                                  <a:lnTo>
                                    <a:pt x="879" y="110"/>
                                  </a:lnTo>
                                  <a:lnTo>
                                    <a:pt x="898" y="101"/>
                                  </a:lnTo>
                                  <a:lnTo>
                                    <a:pt x="918" y="91"/>
                                  </a:lnTo>
                                  <a:lnTo>
                                    <a:pt x="937" y="82"/>
                                  </a:lnTo>
                                  <a:lnTo>
                                    <a:pt x="946" y="77"/>
                                  </a:lnTo>
                                  <a:lnTo>
                                    <a:pt x="951" y="72"/>
                                  </a:lnTo>
                                  <a:lnTo>
                                    <a:pt x="970" y="62"/>
                                  </a:lnTo>
                                  <a:lnTo>
                                    <a:pt x="990" y="53"/>
                                  </a:lnTo>
                                  <a:lnTo>
                                    <a:pt x="1009" y="43"/>
                                  </a:lnTo>
                                  <a:lnTo>
                                    <a:pt x="1018" y="43"/>
                                  </a:lnTo>
                                  <a:lnTo>
                                    <a:pt x="1023" y="38"/>
                                  </a:lnTo>
                                  <a:lnTo>
                                    <a:pt x="1042" y="29"/>
                                  </a:lnTo>
                                  <a:lnTo>
                                    <a:pt x="1052" y="24"/>
                                  </a:lnTo>
                                  <a:lnTo>
                                    <a:pt x="1062" y="24"/>
                                  </a:lnTo>
                                  <a:lnTo>
                                    <a:pt x="1066" y="19"/>
                                  </a:lnTo>
                                  <a:lnTo>
                                    <a:pt x="1076" y="14"/>
                                  </a:lnTo>
                                  <a:lnTo>
                                    <a:pt x="1086" y="14"/>
                                  </a:lnTo>
                                  <a:lnTo>
                                    <a:pt x="1095" y="10"/>
                                  </a:lnTo>
                                  <a:lnTo>
                                    <a:pt x="1105" y="10"/>
                                  </a:lnTo>
                                  <a:lnTo>
                                    <a:pt x="1110" y="5"/>
                                  </a:lnTo>
                                  <a:lnTo>
                                    <a:pt x="1148" y="5"/>
                                  </a:lnTo>
                                  <a:lnTo>
                                    <a:pt x="1158" y="0"/>
                                  </a:lnTo>
                                  <a:lnTo>
                                    <a:pt x="1297" y="0"/>
                                  </a:lnTo>
                                  <a:lnTo>
                                    <a:pt x="1302" y="5"/>
                                  </a:lnTo>
                                  <a:lnTo>
                                    <a:pt x="1326" y="5"/>
                                  </a:lnTo>
                                  <a:lnTo>
                                    <a:pt x="1331" y="10"/>
                                  </a:lnTo>
                                  <a:lnTo>
                                    <a:pt x="1345" y="10"/>
                                  </a:lnTo>
                                  <a:lnTo>
                                    <a:pt x="1355" y="14"/>
                                  </a:lnTo>
                                  <a:lnTo>
                                    <a:pt x="1359" y="14"/>
                                  </a:lnTo>
                                  <a:lnTo>
                                    <a:pt x="1369" y="19"/>
                                  </a:lnTo>
                                  <a:lnTo>
                                    <a:pt x="1374" y="19"/>
                                  </a:lnTo>
                                  <a:lnTo>
                                    <a:pt x="1383" y="24"/>
                                  </a:lnTo>
                                  <a:lnTo>
                                    <a:pt x="1388" y="24"/>
                                  </a:lnTo>
                                  <a:lnTo>
                                    <a:pt x="1398" y="29"/>
                                  </a:lnTo>
                                  <a:lnTo>
                                    <a:pt x="1403" y="29"/>
                                  </a:lnTo>
                                  <a:lnTo>
                                    <a:pt x="1407" y="34"/>
                                  </a:lnTo>
                                  <a:lnTo>
                                    <a:pt x="1417" y="34"/>
                                  </a:lnTo>
                                  <a:lnTo>
                                    <a:pt x="1422" y="38"/>
                                  </a:lnTo>
                                  <a:lnTo>
                                    <a:pt x="1431" y="38"/>
                                  </a:lnTo>
                                  <a:lnTo>
                                    <a:pt x="1436" y="43"/>
                                  </a:lnTo>
                                  <a:lnTo>
                                    <a:pt x="1446" y="48"/>
                                  </a:lnTo>
                                  <a:lnTo>
                                    <a:pt x="1451" y="48"/>
                                  </a:lnTo>
                                  <a:lnTo>
                                    <a:pt x="1455" y="53"/>
                                  </a:lnTo>
                                  <a:lnTo>
                                    <a:pt x="1465" y="58"/>
                                  </a:lnTo>
                                  <a:lnTo>
                                    <a:pt x="1470" y="62"/>
                                  </a:lnTo>
                                  <a:lnTo>
                                    <a:pt x="1475"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895"/>
                          <wps:cNvSpPr>
                            <a:spLocks/>
                          </wps:cNvSpPr>
                          <wps:spPr bwMode="auto">
                            <a:xfrm>
                              <a:off x="696" y="3806"/>
                              <a:ext cx="1475" cy="116"/>
                            </a:xfrm>
                            <a:custGeom>
                              <a:avLst/>
                              <a:gdLst>
                                <a:gd name="T0" fmla="*/ 5 w 1475"/>
                                <a:gd name="T1" fmla="*/ 63 h 116"/>
                                <a:gd name="T2" fmla="*/ 24 w 1475"/>
                                <a:gd name="T3" fmla="*/ 68 h 116"/>
                                <a:gd name="T4" fmla="*/ 39 w 1475"/>
                                <a:gd name="T5" fmla="*/ 72 h 116"/>
                                <a:gd name="T6" fmla="*/ 53 w 1475"/>
                                <a:gd name="T7" fmla="*/ 77 h 116"/>
                                <a:gd name="T8" fmla="*/ 68 w 1475"/>
                                <a:gd name="T9" fmla="*/ 82 h 116"/>
                                <a:gd name="T10" fmla="*/ 82 w 1475"/>
                                <a:gd name="T11" fmla="*/ 87 h 116"/>
                                <a:gd name="T12" fmla="*/ 106 w 1475"/>
                                <a:gd name="T13" fmla="*/ 92 h 116"/>
                                <a:gd name="T14" fmla="*/ 120 w 1475"/>
                                <a:gd name="T15" fmla="*/ 96 h 116"/>
                                <a:gd name="T16" fmla="*/ 144 w 1475"/>
                                <a:gd name="T17" fmla="*/ 101 h 116"/>
                                <a:gd name="T18" fmla="*/ 178 w 1475"/>
                                <a:gd name="T19" fmla="*/ 106 h 116"/>
                                <a:gd name="T20" fmla="*/ 216 w 1475"/>
                                <a:gd name="T21" fmla="*/ 111 h 116"/>
                                <a:gd name="T22" fmla="*/ 303 w 1475"/>
                                <a:gd name="T23" fmla="*/ 116 h 116"/>
                                <a:gd name="T24" fmla="*/ 341 w 1475"/>
                                <a:gd name="T25" fmla="*/ 111 h 116"/>
                                <a:gd name="T26" fmla="*/ 404 w 1475"/>
                                <a:gd name="T27" fmla="*/ 106 h 116"/>
                                <a:gd name="T28" fmla="*/ 442 w 1475"/>
                                <a:gd name="T29" fmla="*/ 101 h 116"/>
                                <a:gd name="T30" fmla="*/ 471 w 1475"/>
                                <a:gd name="T31" fmla="*/ 96 h 116"/>
                                <a:gd name="T32" fmla="*/ 495 w 1475"/>
                                <a:gd name="T33" fmla="*/ 92 h 116"/>
                                <a:gd name="T34" fmla="*/ 514 w 1475"/>
                                <a:gd name="T35" fmla="*/ 87 h 116"/>
                                <a:gd name="T36" fmla="*/ 533 w 1475"/>
                                <a:gd name="T37" fmla="*/ 82 h 116"/>
                                <a:gd name="T38" fmla="*/ 557 w 1475"/>
                                <a:gd name="T39" fmla="*/ 77 h 116"/>
                                <a:gd name="T40" fmla="*/ 581 w 1475"/>
                                <a:gd name="T41" fmla="*/ 68 h 116"/>
                                <a:gd name="T42" fmla="*/ 610 w 1475"/>
                                <a:gd name="T43" fmla="*/ 58 h 116"/>
                                <a:gd name="T44" fmla="*/ 644 w 1475"/>
                                <a:gd name="T45" fmla="*/ 48 h 116"/>
                                <a:gd name="T46" fmla="*/ 668 w 1475"/>
                                <a:gd name="T47" fmla="*/ 44 h 116"/>
                                <a:gd name="T48" fmla="*/ 692 w 1475"/>
                                <a:gd name="T49" fmla="*/ 39 h 116"/>
                                <a:gd name="T50" fmla="*/ 716 w 1475"/>
                                <a:gd name="T51" fmla="*/ 29 h 116"/>
                                <a:gd name="T52" fmla="*/ 735 w 1475"/>
                                <a:gd name="T53" fmla="*/ 24 h 116"/>
                                <a:gd name="T54" fmla="*/ 759 w 1475"/>
                                <a:gd name="T55" fmla="*/ 20 h 116"/>
                                <a:gd name="T56" fmla="*/ 783 w 1475"/>
                                <a:gd name="T57" fmla="*/ 15 h 116"/>
                                <a:gd name="T58" fmla="*/ 807 w 1475"/>
                                <a:gd name="T59" fmla="*/ 10 h 116"/>
                                <a:gd name="T60" fmla="*/ 831 w 1475"/>
                                <a:gd name="T61" fmla="*/ 5 h 116"/>
                                <a:gd name="T62" fmla="*/ 865 w 1475"/>
                                <a:gd name="T63" fmla="*/ 0 h 116"/>
                                <a:gd name="T64" fmla="*/ 1134 w 1475"/>
                                <a:gd name="T65" fmla="*/ 5 h 116"/>
                                <a:gd name="T66" fmla="*/ 1182 w 1475"/>
                                <a:gd name="T67" fmla="*/ 10 h 116"/>
                                <a:gd name="T68" fmla="*/ 1230 w 1475"/>
                                <a:gd name="T69" fmla="*/ 15 h 116"/>
                                <a:gd name="T70" fmla="*/ 1268 w 1475"/>
                                <a:gd name="T71" fmla="*/ 20 h 116"/>
                                <a:gd name="T72" fmla="*/ 1307 w 1475"/>
                                <a:gd name="T73" fmla="*/ 24 h 116"/>
                                <a:gd name="T74" fmla="*/ 1331 w 1475"/>
                                <a:gd name="T75" fmla="*/ 29 h 116"/>
                                <a:gd name="T76" fmla="*/ 1355 w 1475"/>
                                <a:gd name="T77" fmla="*/ 34 h 116"/>
                                <a:gd name="T78" fmla="*/ 1379 w 1475"/>
                                <a:gd name="T79" fmla="*/ 39 h 116"/>
                                <a:gd name="T80" fmla="*/ 1403 w 1475"/>
                                <a:gd name="T81" fmla="*/ 44 h 116"/>
                                <a:gd name="T82" fmla="*/ 1431 w 1475"/>
                                <a:gd name="T83" fmla="*/ 48 h 116"/>
                                <a:gd name="T84" fmla="*/ 1470 w 1475"/>
                                <a:gd name="T85" fmla="*/ 58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75" h="116">
                                  <a:moveTo>
                                    <a:pt x="0" y="58"/>
                                  </a:moveTo>
                                  <a:lnTo>
                                    <a:pt x="5" y="63"/>
                                  </a:lnTo>
                                  <a:lnTo>
                                    <a:pt x="15" y="63"/>
                                  </a:lnTo>
                                  <a:lnTo>
                                    <a:pt x="24" y="68"/>
                                  </a:lnTo>
                                  <a:lnTo>
                                    <a:pt x="29" y="68"/>
                                  </a:lnTo>
                                  <a:lnTo>
                                    <a:pt x="39" y="72"/>
                                  </a:lnTo>
                                  <a:lnTo>
                                    <a:pt x="44" y="72"/>
                                  </a:lnTo>
                                  <a:lnTo>
                                    <a:pt x="53" y="77"/>
                                  </a:lnTo>
                                  <a:lnTo>
                                    <a:pt x="58" y="77"/>
                                  </a:lnTo>
                                  <a:lnTo>
                                    <a:pt x="68" y="82"/>
                                  </a:lnTo>
                                  <a:lnTo>
                                    <a:pt x="77" y="82"/>
                                  </a:lnTo>
                                  <a:lnTo>
                                    <a:pt x="82" y="87"/>
                                  </a:lnTo>
                                  <a:lnTo>
                                    <a:pt x="96" y="87"/>
                                  </a:lnTo>
                                  <a:lnTo>
                                    <a:pt x="106" y="92"/>
                                  </a:lnTo>
                                  <a:lnTo>
                                    <a:pt x="116" y="92"/>
                                  </a:lnTo>
                                  <a:lnTo>
                                    <a:pt x="120" y="96"/>
                                  </a:lnTo>
                                  <a:lnTo>
                                    <a:pt x="140" y="96"/>
                                  </a:lnTo>
                                  <a:lnTo>
                                    <a:pt x="144" y="101"/>
                                  </a:lnTo>
                                  <a:lnTo>
                                    <a:pt x="173" y="101"/>
                                  </a:lnTo>
                                  <a:lnTo>
                                    <a:pt x="178" y="106"/>
                                  </a:lnTo>
                                  <a:lnTo>
                                    <a:pt x="207" y="106"/>
                                  </a:lnTo>
                                  <a:lnTo>
                                    <a:pt x="216" y="111"/>
                                  </a:lnTo>
                                  <a:lnTo>
                                    <a:pt x="293" y="111"/>
                                  </a:lnTo>
                                  <a:lnTo>
                                    <a:pt x="303" y="116"/>
                                  </a:lnTo>
                                  <a:lnTo>
                                    <a:pt x="332" y="116"/>
                                  </a:lnTo>
                                  <a:lnTo>
                                    <a:pt x="341" y="111"/>
                                  </a:lnTo>
                                  <a:lnTo>
                                    <a:pt x="394" y="111"/>
                                  </a:lnTo>
                                  <a:lnTo>
                                    <a:pt x="404" y="106"/>
                                  </a:lnTo>
                                  <a:lnTo>
                                    <a:pt x="433" y="106"/>
                                  </a:lnTo>
                                  <a:lnTo>
                                    <a:pt x="442" y="101"/>
                                  </a:lnTo>
                                  <a:lnTo>
                                    <a:pt x="461" y="101"/>
                                  </a:lnTo>
                                  <a:lnTo>
                                    <a:pt x="471" y="96"/>
                                  </a:lnTo>
                                  <a:lnTo>
                                    <a:pt x="481" y="96"/>
                                  </a:lnTo>
                                  <a:lnTo>
                                    <a:pt x="495" y="92"/>
                                  </a:lnTo>
                                  <a:lnTo>
                                    <a:pt x="505" y="92"/>
                                  </a:lnTo>
                                  <a:lnTo>
                                    <a:pt x="514" y="87"/>
                                  </a:lnTo>
                                  <a:lnTo>
                                    <a:pt x="524" y="87"/>
                                  </a:lnTo>
                                  <a:lnTo>
                                    <a:pt x="533" y="82"/>
                                  </a:lnTo>
                                  <a:lnTo>
                                    <a:pt x="548" y="77"/>
                                  </a:lnTo>
                                  <a:lnTo>
                                    <a:pt x="557" y="77"/>
                                  </a:lnTo>
                                  <a:lnTo>
                                    <a:pt x="567" y="72"/>
                                  </a:lnTo>
                                  <a:lnTo>
                                    <a:pt x="581" y="68"/>
                                  </a:lnTo>
                                  <a:lnTo>
                                    <a:pt x="591" y="68"/>
                                  </a:lnTo>
                                  <a:lnTo>
                                    <a:pt x="610" y="58"/>
                                  </a:lnTo>
                                  <a:lnTo>
                                    <a:pt x="625" y="58"/>
                                  </a:lnTo>
                                  <a:lnTo>
                                    <a:pt x="644" y="48"/>
                                  </a:lnTo>
                                  <a:lnTo>
                                    <a:pt x="658" y="48"/>
                                  </a:lnTo>
                                  <a:lnTo>
                                    <a:pt x="668" y="44"/>
                                  </a:lnTo>
                                  <a:lnTo>
                                    <a:pt x="682" y="39"/>
                                  </a:lnTo>
                                  <a:lnTo>
                                    <a:pt x="692" y="39"/>
                                  </a:lnTo>
                                  <a:lnTo>
                                    <a:pt x="701" y="34"/>
                                  </a:lnTo>
                                  <a:lnTo>
                                    <a:pt x="716" y="29"/>
                                  </a:lnTo>
                                  <a:lnTo>
                                    <a:pt x="725" y="29"/>
                                  </a:lnTo>
                                  <a:lnTo>
                                    <a:pt x="735" y="24"/>
                                  </a:lnTo>
                                  <a:lnTo>
                                    <a:pt x="749" y="24"/>
                                  </a:lnTo>
                                  <a:lnTo>
                                    <a:pt x="759" y="20"/>
                                  </a:lnTo>
                                  <a:lnTo>
                                    <a:pt x="773" y="20"/>
                                  </a:lnTo>
                                  <a:lnTo>
                                    <a:pt x="783" y="15"/>
                                  </a:lnTo>
                                  <a:lnTo>
                                    <a:pt x="793" y="15"/>
                                  </a:lnTo>
                                  <a:lnTo>
                                    <a:pt x="807" y="10"/>
                                  </a:lnTo>
                                  <a:lnTo>
                                    <a:pt x="817" y="10"/>
                                  </a:lnTo>
                                  <a:lnTo>
                                    <a:pt x="831" y="5"/>
                                  </a:lnTo>
                                  <a:lnTo>
                                    <a:pt x="855" y="5"/>
                                  </a:lnTo>
                                  <a:lnTo>
                                    <a:pt x="865" y="0"/>
                                  </a:lnTo>
                                  <a:lnTo>
                                    <a:pt x="1119" y="0"/>
                                  </a:lnTo>
                                  <a:lnTo>
                                    <a:pt x="1134" y="5"/>
                                  </a:lnTo>
                                  <a:lnTo>
                                    <a:pt x="1167" y="5"/>
                                  </a:lnTo>
                                  <a:lnTo>
                                    <a:pt x="1182" y="10"/>
                                  </a:lnTo>
                                  <a:lnTo>
                                    <a:pt x="1220" y="10"/>
                                  </a:lnTo>
                                  <a:lnTo>
                                    <a:pt x="1230" y="15"/>
                                  </a:lnTo>
                                  <a:lnTo>
                                    <a:pt x="1254" y="15"/>
                                  </a:lnTo>
                                  <a:lnTo>
                                    <a:pt x="1268" y="20"/>
                                  </a:lnTo>
                                  <a:lnTo>
                                    <a:pt x="1292" y="20"/>
                                  </a:lnTo>
                                  <a:lnTo>
                                    <a:pt x="1307" y="24"/>
                                  </a:lnTo>
                                  <a:lnTo>
                                    <a:pt x="1316" y="24"/>
                                  </a:lnTo>
                                  <a:lnTo>
                                    <a:pt x="1331" y="29"/>
                                  </a:lnTo>
                                  <a:lnTo>
                                    <a:pt x="1340" y="29"/>
                                  </a:lnTo>
                                  <a:lnTo>
                                    <a:pt x="1355" y="34"/>
                                  </a:lnTo>
                                  <a:lnTo>
                                    <a:pt x="1369" y="34"/>
                                  </a:lnTo>
                                  <a:lnTo>
                                    <a:pt x="1379" y="39"/>
                                  </a:lnTo>
                                  <a:lnTo>
                                    <a:pt x="1393" y="39"/>
                                  </a:lnTo>
                                  <a:lnTo>
                                    <a:pt x="1403" y="44"/>
                                  </a:lnTo>
                                  <a:lnTo>
                                    <a:pt x="1417" y="44"/>
                                  </a:lnTo>
                                  <a:lnTo>
                                    <a:pt x="1431" y="48"/>
                                  </a:lnTo>
                                  <a:lnTo>
                                    <a:pt x="1441" y="48"/>
                                  </a:lnTo>
                                  <a:lnTo>
                                    <a:pt x="1470" y="58"/>
                                  </a:lnTo>
                                  <a:lnTo>
                                    <a:pt x="1475" y="5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Freeform 896"/>
                          <wps:cNvSpPr>
                            <a:spLocks/>
                          </wps:cNvSpPr>
                          <wps:spPr bwMode="auto">
                            <a:xfrm>
                              <a:off x="0" y="1186"/>
                              <a:ext cx="595" cy="28"/>
                            </a:xfrm>
                            <a:custGeom>
                              <a:avLst/>
                              <a:gdLst>
                                <a:gd name="T0" fmla="*/ 14 w 595"/>
                                <a:gd name="T1" fmla="*/ 0 h 28"/>
                                <a:gd name="T2" fmla="*/ 10 w 595"/>
                                <a:gd name="T3" fmla="*/ 0 h 28"/>
                                <a:gd name="T4" fmla="*/ 0 w 595"/>
                                <a:gd name="T5" fmla="*/ 9 h 28"/>
                                <a:gd name="T6" fmla="*/ 0 w 595"/>
                                <a:gd name="T7" fmla="*/ 24 h 28"/>
                                <a:gd name="T8" fmla="*/ 5 w 595"/>
                                <a:gd name="T9" fmla="*/ 24 h 28"/>
                                <a:gd name="T10" fmla="*/ 10 w 595"/>
                                <a:gd name="T11" fmla="*/ 28 h 28"/>
                                <a:gd name="T12" fmla="*/ 591 w 595"/>
                                <a:gd name="T13" fmla="*/ 28 h 28"/>
                                <a:gd name="T14" fmla="*/ 591 w 595"/>
                                <a:gd name="T15" fmla="*/ 24 h 28"/>
                                <a:gd name="T16" fmla="*/ 595 w 595"/>
                                <a:gd name="T17" fmla="*/ 24 h 28"/>
                                <a:gd name="T18" fmla="*/ 595 w 595"/>
                                <a:gd name="T19" fmla="*/ 9 h 28"/>
                                <a:gd name="T20" fmla="*/ 591 w 595"/>
                                <a:gd name="T21" fmla="*/ 4 h 28"/>
                                <a:gd name="T22" fmla="*/ 591 w 595"/>
                                <a:gd name="T23" fmla="*/ 0 h 28"/>
                                <a:gd name="T24" fmla="*/ 581 w 595"/>
                                <a:gd name="T25" fmla="*/ 0 h 28"/>
                                <a:gd name="T26" fmla="*/ 14 w 595"/>
                                <a:gd name="T2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95" h="28">
                                  <a:moveTo>
                                    <a:pt x="14" y="0"/>
                                  </a:moveTo>
                                  <a:lnTo>
                                    <a:pt x="10" y="0"/>
                                  </a:lnTo>
                                  <a:lnTo>
                                    <a:pt x="0" y="9"/>
                                  </a:lnTo>
                                  <a:lnTo>
                                    <a:pt x="0" y="24"/>
                                  </a:lnTo>
                                  <a:lnTo>
                                    <a:pt x="5" y="24"/>
                                  </a:lnTo>
                                  <a:lnTo>
                                    <a:pt x="10" y="28"/>
                                  </a:lnTo>
                                  <a:lnTo>
                                    <a:pt x="591" y="28"/>
                                  </a:lnTo>
                                  <a:lnTo>
                                    <a:pt x="591" y="24"/>
                                  </a:lnTo>
                                  <a:lnTo>
                                    <a:pt x="595" y="24"/>
                                  </a:lnTo>
                                  <a:lnTo>
                                    <a:pt x="595" y="9"/>
                                  </a:lnTo>
                                  <a:lnTo>
                                    <a:pt x="591" y="4"/>
                                  </a:lnTo>
                                  <a:lnTo>
                                    <a:pt x="591" y="0"/>
                                  </a:lnTo>
                                  <a:lnTo>
                                    <a:pt x="581"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897"/>
                          <wps:cNvSpPr>
                            <a:spLocks/>
                          </wps:cNvSpPr>
                          <wps:spPr bwMode="auto">
                            <a:xfrm>
                              <a:off x="567" y="1186"/>
                              <a:ext cx="28" cy="196"/>
                            </a:xfrm>
                            <a:custGeom>
                              <a:avLst/>
                              <a:gdLst>
                                <a:gd name="T0" fmla="*/ 28 w 28"/>
                                <a:gd name="T1" fmla="*/ 14 h 196"/>
                                <a:gd name="T2" fmla="*/ 28 w 28"/>
                                <a:gd name="T3" fmla="*/ 9 h 196"/>
                                <a:gd name="T4" fmla="*/ 24 w 28"/>
                                <a:gd name="T5" fmla="*/ 4 h 196"/>
                                <a:gd name="T6" fmla="*/ 24 w 28"/>
                                <a:gd name="T7" fmla="*/ 0 h 196"/>
                                <a:gd name="T8" fmla="*/ 9 w 28"/>
                                <a:gd name="T9" fmla="*/ 0 h 196"/>
                                <a:gd name="T10" fmla="*/ 0 w 28"/>
                                <a:gd name="T11" fmla="*/ 9 h 196"/>
                                <a:gd name="T12" fmla="*/ 0 w 28"/>
                                <a:gd name="T13" fmla="*/ 192 h 196"/>
                                <a:gd name="T14" fmla="*/ 4 w 28"/>
                                <a:gd name="T15" fmla="*/ 192 h 196"/>
                                <a:gd name="T16" fmla="*/ 9 w 28"/>
                                <a:gd name="T17" fmla="*/ 196 h 196"/>
                                <a:gd name="T18" fmla="*/ 24 w 28"/>
                                <a:gd name="T19" fmla="*/ 196 h 196"/>
                                <a:gd name="T20" fmla="*/ 24 w 28"/>
                                <a:gd name="T21" fmla="*/ 192 h 196"/>
                                <a:gd name="T22" fmla="*/ 28 w 28"/>
                                <a:gd name="T23" fmla="*/ 192 h 196"/>
                                <a:gd name="T24" fmla="*/ 28 w 28"/>
                                <a:gd name="T25" fmla="*/ 182 h 196"/>
                                <a:gd name="T26" fmla="*/ 28 w 28"/>
                                <a:gd name="T27" fmla="*/ 14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196">
                                  <a:moveTo>
                                    <a:pt x="28" y="14"/>
                                  </a:moveTo>
                                  <a:lnTo>
                                    <a:pt x="28" y="9"/>
                                  </a:lnTo>
                                  <a:lnTo>
                                    <a:pt x="24" y="4"/>
                                  </a:lnTo>
                                  <a:lnTo>
                                    <a:pt x="24" y="0"/>
                                  </a:lnTo>
                                  <a:lnTo>
                                    <a:pt x="9" y="0"/>
                                  </a:lnTo>
                                  <a:lnTo>
                                    <a:pt x="0" y="9"/>
                                  </a:lnTo>
                                  <a:lnTo>
                                    <a:pt x="0" y="192"/>
                                  </a:lnTo>
                                  <a:lnTo>
                                    <a:pt x="4" y="192"/>
                                  </a:lnTo>
                                  <a:lnTo>
                                    <a:pt x="9" y="196"/>
                                  </a:lnTo>
                                  <a:lnTo>
                                    <a:pt x="24" y="196"/>
                                  </a:lnTo>
                                  <a:lnTo>
                                    <a:pt x="24" y="192"/>
                                  </a:lnTo>
                                  <a:lnTo>
                                    <a:pt x="28" y="192"/>
                                  </a:lnTo>
                                  <a:lnTo>
                                    <a:pt x="28" y="182"/>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898"/>
                          <wps:cNvSpPr>
                            <a:spLocks/>
                          </wps:cNvSpPr>
                          <wps:spPr bwMode="auto">
                            <a:xfrm>
                              <a:off x="567" y="1354"/>
                              <a:ext cx="144" cy="144"/>
                            </a:xfrm>
                            <a:custGeom>
                              <a:avLst/>
                              <a:gdLst>
                                <a:gd name="T0" fmla="*/ 24 w 144"/>
                                <a:gd name="T1" fmla="*/ 4 h 144"/>
                                <a:gd name="T2" fmla="*/ 24 w 144"/>
                                <a:gd name="T3" fmla="*/ 0 h 144"/>
                                <a:gd name="T4" fmla="*/ 9 w 144"/>
                                <a:gd name="T5" fmla="*/ 0 h 144"/>
                                <a:gd name="T6" fmla="*/ 0 w 144"/>
                                <a:gd name="T7" fmla="*/ 9 h 144"/>
                                <a:gd name="T8" fmla="*/ 0 w 144"/>
                                <a:gd name="T9" fmla="*/ 24 h 144"/>
                                <a:gd name="T10" fmla="*/ 4 w 144"/>
                                <a:gd name="T11" fmla="*/ 24 h 144"/>
                                <a:gd name="T12" fmla="*/ 120 w 144"/>
                                <a:gd name="T13" fmla="*/ 139 h 144"/>
                                <a:gd name="T14" fmla="*/ 125 w 144"/>
                                <a:gd name="T15" fmla="*/ 144 h 144"/>
                                <a:gd name="T16" fmla="*/ 139 w 144"/>
                                <a:gd name="T17" fmla="*/ 144 h 144"/>
                                <a:gd name="T18" fmla="*/ 139 w 144"/>
                                <a:gd name="T19" fmla="*/ 139 h 144"/>
                                <a:gd name="T20" fmla="*/ 144 w 144"/>
                                <a:gd name="T21" fmla="*/ 139 h 144"/>
                                <a:gd name="T22" fmla="*/ 144 w 144"/>
                                <a:gd name="T23" fmla="*/ 124 h 144"/>
                                <a:gd name="T24" fmla="*/ 139 w 144"/>
                                <a:gd name="T25" fmla="*/ 120 h 144"/>
                                <a:gd name="T26" fmla="*/ 24 w 144"/>
                                <a:gd name="T27" fmla="*/ 4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44" h="144">
                                  <a:moveTo>
                                    <a:pt x="24" y="4"/>
                                  </a:moveTo>
                                  <a:lnTo>
                                    <a:pt x="24" y="0"/>
                                  </a:lnTo>
                                  <a:lnTo>
                                    <a:pt x="9" y="0"/>
                                  </a:lnTo>
                                  <a:lnTo>
                                    <a:pt x="0" y="9"/>
                                  </a:lnTo>
                                  <a:lnTo>
                                    <a:pt x="0" y="24"/>
                                  </a:lnTo>
                                  <a:lnTo>
                                    <a:pt x="4" y="24"/>
                                  </a:lnTo>
                                  <a:lnTo>
                                    <a:pt x="120" y="139"/>
                                  </a:lnTo>
                                  <a:lnTo>
                                    <a:pt x="125" y="144"/>
                                  </a:lnTo>
                                  <a:lnTo>
                                    <a:pt x="139" y="144"/>
                                  </a:lnTo>
                                  <a:lnTo>
                                    <a:pt x="139" y="139"/>
                                  </a:lnTo>
                                  <a:lnTo>
                                    <a:pt x="144" y="139"/>
                                  </a:lnTo>
                                  <a:lnTo>
                                    <a:pt x="144" y="124"/>
                                  </a:lnTo>
                                  <a:lnTo>
                                    <a:pt x="139" y="120"/>
                                  </a:lnTo>
                                  <a:lnTo>
                                    <a:pt x="2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Freeform 899"/>
                          <wps:cNvSpPr>
                            <a:spLocks/>
                          </wps:cNvSpPr>
                          <wps:spPr bwMode="auto">
                            <a:xfrm>
                              <a:off x="567" y="1186"/>
                              <a:ext cx="2300" cy="28"/>
                            </a:xfrm>
                            <a:custGeom>
                              <a:avLst/>
                              <a:gdLst>
                                <a:gd name="T0" fmla="*/ 14 w 2300"/>
                                <a:gd name="T1" fmla="*/ 0 h 28"/>
                                <a:gd name="T2" fmla="*/ 9 w 2300"/>
                                <a:gd name="T3" fmla="*/ 0 h 28"/>
                                <a:gd name="T4" fmla="*/ 0 w 2300"/>
                                <a:gd name="T5" fmla="*/ 9 h 28"/>
                                <a:gd name="T6" fmla="*/ 0 w 2300"/>
                                <a:gd name="T7" fmla="*/ 24 h 28"/>
                                <a:gd name="T8" fmla="*/ 4 w 2300"/>
                                <a:gd name="T9" fmla="*/ 24 h 28"/>
                                <a:gd name="T10" fmla="*/ 9 w 2300"/>
                                <a:gd name="T11" fmla="*/ 28 h 28"/>
                                <a:gd name="T12" fmla="*/ 2295 w 2300"/>
                                <a:gd name="T13" fmla="*/ 28 h 28"/>
                                <a:gd name="T14" fmla="*/ 2295 w 2300"/>
                                <a:gd name="T15" fmla="*/ 24 h 28"/>
                                <a:gd name="T16" fmla="*/ 2300 w 2300"/>
                                <a:gd name="T17" fmla="*/ 24 h 28"/>
                                <a:gd name="T18" fmla="*/ 2300 w 2300"/>
                                <a:gd name="T19" fmla="*/ 9 h 28"/>
                                <a:gd name="T20" fmla="*/ 2295 w 2300"/>
                                <a:gd name="T21" fmla="*/ 4 h 28"/>
                                <a:gd name="T22" fmla="*/ 2295 w 2300"/>
                                <a:gd name="T23" fmla="*/ 0 h 28"/>
                                <a:gd name="T24" fmla="*/ 2285 w 2300"/>
                                <a:gd name="T25" fmla="*/ 0 h 28"/>
                                <a:gd name="T26" fmla="*/ 14 w 2300"/>
                                <a:gd name="T2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00" h="28">
                                  <a:moveTo>
                                    <a:pt x="14" y="0"/>
                                  </a:moveTo>
                                  <a:lnTo>
                                    <a:pt x="9" y="0"/>
                                  </a:lnTo>
                                  <a:lnTo>
                                    <a:pt x="0" y="9"/>
                                  </a:lnTo>
                                  <a:lnTo>
                                    <a:pt x="0" y="24"/>
                                  </a:lnTo>
                                  <a:lnTo>
                                    <a:pt x="4" y="24"/>
                                  </a:lnTo>
                                  <a:lnTo>
                                    <a:pt x="9" y="28"/>
                                  </a:lnTo>
                                  <a:lnTo>
                                    <a:pt x="2295" y="28"/>
                                  </a:lnTo>
                                  <a:lnTo>
                                    <a:pt x="2295" y="24"/>
                                  </a:lnTo>
                                  <a:lnTo>
                                    <a:pt x="2300" y="24"/>
                                  </a:lnTo>
                                  <a:lnTo>
                                    <a:pt x="2300" y="9"/>
                                  </a:lnTo>
                                  <a:lnTo>
                                    <a:pt x="2295" y="4"/>
                                  </a:lnTo>
                                  <a:lnTo>
                                    <a:pt x="2295" y="0"/>
                                  </a:lnTo>
                                  <a:lnTo>
                                    <a:pt x="2285"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900"/>
                          <wps:cNvSpPr>
                            <a:spLocks/>
                          </wps:cNvSpPr>
                          <wps:spPr bwMode="auto">
                            <a:xfrm>
                              <a:off x="2267" y="1186"/>
                              <a:ext cx="28" cy="196"/>
                            </a:xfrm>
                            <a:custGeom>
                              <a:avLst/>
                              <a:gdLst>
                                <a:gd name="T0" fmla="*/ 28 w 28"/>
                                <a:gd name="T1" fmla="*/ 14 h 196"/>
                                <a:gd name="T2" fmla="*/ 28 w 28"/>
                                <a:gd name="T3" fmla="*/ 9 h 196"/>
                                <a:gd name="T4" fmla="*/ 24 w 28"/>
                                <a:gd name="T5" fmla="*/ 4 h 196"/>
                                <a:gd name="T6" fmla="*/ 24 w 28"/>
                                <a:gd name="T7" fmla="*/ 0 h 196"/>
                                <a:gd name="T8" fmla="*/ 9 w 28"/>
                                <a:gd name="T9" fmla="*/ 0 h 196"/>
                                <a:gd name="T10" fmla="*/ 0 w 28"/>
                                <a:gd name="T11" fmla="*/ 9 h 196"/>
                                <a:gd name="T12" fmla="*/ 0 w 28"/>
                                <a:gd name="T13" fmla="*/ 192 h 196"/>
                                <a:gd name="T14" fmla="*/ 4 w 28"/>
                                <a:gd name="T15" fmla="*/ 192 h 196"/>
                                <a:gd name="T16" fmla="*/ 9 w 28"/>
                                <a:gd name="T17" fmla="*/ 196 h 196"/>
                                <a:gd name="T18" fmla="*/ 24 w 28"/>
                                <a:gd name="T19" fmla="*/ 196 h 196"/>
                                <a:gd name="T20" fmla="*/ 24 w 28"/>
                                <a:gd name="T21" fmla="*/ 192 h 196"/>
                                <a:gd name="T22" fmla="*/ 28 w 28"/>
                                <a:gd name="T23" fmla="*/ 192 h 196"/>
                                <a:gd name="T24" fmla="*/ 28 w 28"/>
                                <a:gd name="T25" fmla="*/ 182 h 196"/>
                                <a:gd name="T26" fmla="*/ 28 w 28"/>
                                <a:gd name="T27" fmla="*/ 14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196">
                                  <a:moveTo>
                                    <a:pt x="28" y="14"/>
                                  </a:moveTo>
                                  <a:lnTo>
                                    <a:pt x="28" y="9"/>
                                  </a:lnTo>
                                  <a:lnTo>
                                    <a:pt x="24" y="4"/>
                                  </a:lnTo>
                                  <a:lnTo>
                                    <a:pt x="24" y="0"/>
                                  </a:lnTo>
                                  <a:lnTo>
                                    <a:pt x="9" y="0"/>
                                  </a:lnTo>
                                  <a:lnTo>
                                    <a:pt x="0" y="9"/>
                                  </a:lnTo>
                                  <a:lnTo>
                                    <a:pt x="0" y="192"/>
                                  </a:lnTo>
                                  <a:lnTo>
                                    <a:pt x="4" y="192"/>
                                  </a:lnTo>
                                  <a:lnTo>
                                    <a:pt x="9" y="196"/>
                                  </a:lnTo>
                                  <a:lnTo>
                                    <a:pt x="24" y="196"/>
                                  </a:lnTo>
                                  <a:lnTo>
                                    <a:pt x="24" y="192"/>
                                  </a:lnTo>
                                  <a:lnTo>
                                    <a:pt x="28" y="192"/>
                                  </a:lnTo>
                                  <a:lnTo>
                                    <a:pt x="28" y="182"/>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Freeform 901"/>
                          <wps:cNvSpPr>
                            <a:spLocks/>
                          </wps:cNvSpPr>
                          <wps:spPr bwMode="auto">
                            <a:xfrm>
                              <a:off x="2156" y="1354"/>
                              <a:ext cx="139" cy="144"/>
                            </a:xfrm>
                            <a:custGeom>
                              <a:avLst/>
                              <a:gdLst>
                                <a:gd name="T0" fmla="*/ 135 w 139"/>
                                <a:gd name="T1" fmla="*/ 24 h 144"/>
                                <a:gd name="T2" fmla="*/ 139 w 139"/>
                                <a:gd name="T3" fmla="*/ 19 h 144"/>
                                <a:gd name="T4" fmla="*/ 139 w 139"/>
                                <a:gd name="T5" fmla="*/ 4 h 144"/>
                                <a:gd name="T6" fmla="*/ 135 w 139"/>
                                <a:gd name="T7" fmla="*/ 4 h 144"/>
                                <a:gd name="T8" fmla="*/ 130 w 139"/>
                                <a:gd name="T9" fmla="*/ 0 h 144"/>
                                <a:gd name="T10" fmla="*/ 115 w 139"/>
                                <a:gd name="T11" fmla="*/ 0 h 144"/>
                                <a:gd name="T12" fmla="*/ 115 w 139"/>
                                <a:gd name="T13" fmla="*/ 4 h 144"/>
                                <a:gd name="T14" fmla="*/ 5 w 139"/>
                                <a:gd name="T15" fmla="*/ 120 h 144"/>
                                <a:gd name="T16" fmla="*/ 0 w 139"/>
                                <a:gd name="T17" fmla="*/ 124 h 144"/>
                                <a:gd name="T18" fmla="*/ 0 w 139"/>
                                <a:gd name="T19" fmla="*/ 139 h 144"/>
                                <a:gd name="T20" fmla="*/ 5 w 139"/>
                                <a:gd name="T21" fmla="*/ 139 h 144"/>
                                <a:gd name="T22" fmla="*/ 10 w 139"/>
                                <a:gd name="T23" fmla="*/ 144 h 144"/>
                                <a:gd name="T24" fmla="*/ 24 w 139"/>
                                <a:gd name="T25" fmla="*/ 144 h 144"/>
                                <a:gd name="T26" fmla="*/ 24 w 139"/>
                                <a:gd name="T27" fmla="*/ 139 h 144"/>
                                <a:gd name="T28" fmla="*/ 135 w 139"/>
                                <a:gd name="T29" fmla="*/ 24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9" h="144">
                                  <a:moveTo>
                                    <a:pt x="135" y="24"/>
                                  </a:moveTo>
                                  <a:lnTo>
                                    <a:pt x="139" y="19"/>
                                  </a:lnTo>
                                  <a:lnTo>
                                    <a:pt x="139" y="4"/>
                                  </a:lnTo>
                                  <a:lnTo>
                                    <a:pt x="135" y="4"/>
                                  </a:lnTo>
                                  <a:lnTo>
                                    <a:pt x="130" y="0"/>
                                  </a:lnTo>
                                  <a:lnTo>
                                    <a:pt x="115" y="0"/>
                                  </a:lnTo>
                                  <a:lnTo>
                                    <a:pt x="115" y="4"/>
                                  </a:lnTo>
                                  <a:lnTo>
                                    <a:pt x="5" y="120"/>
                                  </a:lnTo>
                                  <a:lnTo>
                                    <a:pt x="0" y="124"/>
                                  </a:lnTo>
                                  <a:lnTo>
                                    <a:pt x="0" y="139"/>
                                  </a:lnTo>
                                  <a:lnTo>
                                    <a:pt x="5" y="139"/>
                                  </a:lnTo>
                                  <a:lnTo>
                                    <a:pt x="10" y="144"/>
                                  </a:lnTo>
                                  <a:lnTo>
                                    <a:pt x="24" y="144"/>
                                  </a:lnTo>
                                  <a:lnTo>
                                    <a:pt x="24" y="139"/>
                                  </a:lnTo>
                                  <a:lnTo>
                                    <a:pt x="135"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 name="Freeform 902"/>
                          <wps:cNvSpPr>
                            <a:spLocks/>
                          </wps:cNvSpPr>
                          <wps:spPr bwMode="auto">
                            <a:xfrm>
                              <a:off x="682" y="1469"/>
                              <a:ext cx="1503" cy="29"/>
                            </a:xfrm>
                            <a:custGeom>
                              <a:avLst/>
                              <a:gdLst>
                                <a:gd name="T0" fmla="*/ 14 w 1503"/>
                                <a:gd name="T1" fmla="*/ 0 h 29"/>
                                <a:gd name="T2" fmla="*/ 10 w 1503"/>
                                <a:gd name="T3" fmla="*/ 0 h 29"/>
                                <a:gd name="T4" fmla="*/ 0 w 1503"/>
                                <a:gd name="T5" fmla="*/ 9 h 29"/>
                                <a:gd name="T6" fmla="*/ 0 w 1503"/>
                                <a:gd name="T7" fmla="*/ 24 h 29"/>
                                <a:gd name="T8" fmla="*/ 5 w 1503"/>
                                <a:gd name="T9" fmla="*/ 24 h 29"/>
                                <a:gd name="T10" fmla="*/ 10 w 1503"/>
                                <a:gd name="T11" fmla="*/ 29 h 29"/>
                                <a:gd name="T12" fmla="*/ 1498 w 1503"/>
                                <a:gd name="T13" fmla="*/ 29 h 29"/>
                                <a:gd name="T14" fmla="*/ 1498 w 1503"/>
                                <a:gd name="T15" fmla="*/ 24 h 29"/>
                                <a:gd name="T16" fmla="*/ 1503 w 1503"/>
                                <a:gd name="T17" fmla="*/ 24 h 29"/>
                                <a:gd name="T18" fmla="*/ 1503 w 1503"/>
                                <a:gd name="T19" fmla="*/ 9 h 29"/>
                                <a:gd name="T20" fmla="*/ 1498 w 1503"/>
                                <a:gd name="T21" fmla="*/ 5 h 29"/>
                                <a:gd name="T22" fmla="*/ 1498 w 1503"/>
                                <a:gd name="T23" fmla="*/ 0 h 29"/>
                                <a:gd name="T24" fmla="*/ 1489 w 1503"/>
                                <a:gd name="T25" fmla="*/ 0 h 29"/>
                                <a:gd name="T26" fmla="*/ 14 w 1503"/>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03" h="29">
                                  <a:moveTo>
                                    <a:pt x="14" y="0"/>
                                  </a:moveTo>
                                  <a:lnTo>
                                    <a:pt x="10" y="0"/>
                                  </a:lnTo>
                                  <a:lnTo>
                                    <a:pt x="0" y="9"/>
                                  </a:lnTo>
                                  <a:lnTo>
                                    <a:pt x="0" y="24"/>
                                  </a:lnTo>
                                  <a:lnTo>
                                    <a:pt x="5" y="24"/>
                                  </a:lnTo>
                                  <a:lnTo>
                                    <a:pt x="10" y="29"/>
                                  </a:lnTo>
                                  <a:lnTo>
                                    <a:pt x="1498" y="29"/>
                                  </a:lnTo>
                                  <a:lnTo>
                                    <a:pt x="1498" y="24"/>
                                  </a:lnTo>
                                  <a:lnTo>
                                    <a:pt x="1503" y="24"/>
                                  </a:lnTo>
                                  <a:lnTo>
                                    <a:pt x="1503" y="9"/>
                                  </a:lnTo>
                                  <a:lnTo>
                                    <a:pt x="1498" y="5"/>
                                  </a:lnTo>
                                  <a:lnTo>
                                    <a:pt x="1498" y="0"/>
                                  </a:lnTo>
                                  <a:lnTo>
                                    <a:pt x="1489"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03"/>
                          <wps:cNvSpPr>
                            <a:spLocks/>
                          </wps:cNvSpPr>
                          <wps:spPr bwMode="auto">
                            <a:xfrm>
                              <a:off x="567" y="1354"/>
                              <a:ext cx="1728" cy="28"/>
                            </a:xfrm>
                            <a:custGeom>
                              <a:avLst/>
                              <a:gdLst>
                                <a:gd name="T0" fmla="*/ 14 w 1728"/>
                                <a:gd name="T1" fmla="*/ 0 h 28"/>
                                <a:gd name="T2" fmla="*/ 9 w 1728"/>
                                <a:gd name="T3" fmla="*/ 0 h 28"/>
                                <a:gd name="T4" fmla="*/ 0 w 1728"/>
                                <a:gd name="T5" fmla="*/ 9 h 28"/>
                                <a:gd name="T6" fmla="*/ 0 w 1728"/>
                                <a:gd name="T7" fmla="*/ 24 h 28"/>
                                <a:gd name="T8" fmla="*/ 4 w 1728"/>
                                <a:gd name="T9" fmla="*/ 24 h 28"/>
                                <a:gd name="T10" fmla="*/ 9 w 1728"/>
                                <a:gd name="T11" fmla="*/ 28 h 28"/>
                                <a:gd name="T12" fmla="*/ 1724 w 1728"/>
                                <a:gd name="T13" fmla="*/ 28 h 28"/>
                                <a:gd name="T14" fmla="*/ 1724 w 1728"/>
                                <a:gd name="T15" fmla="*/ 24 h 28"/>
                                <a:gd name="T16" fmla="*/ 1728 w 1728"/>
                                <a:gd name="T17" fmla="*/ 24 h 28"/>
                                <a:gd name="T18" fmla="*/ 1728 w 1728"/>
                                <a:gd name="T19" fmla="*/ 9 h 28"/>
                                <a:gd name="T20" fmla="*/ 1724 w 1728"/>
                                <a:gd name="T21" fmla="*/ 4 h 28"/>
                                <a:gd name="T22" fmla="*/ 1724 w 1728"/>
                                <a:gd name="T23" fmla="*/ 0 h 28"/>
                                <a:gd name="T24" fmla="*/ 1714 w 1728"/>
                                <a:gd name="T25" fmla="*/ 0 h 28"/>
                                <a:gd name="T26" fmla="*/ 14 w 1728"/>
                                <a:gd name="T2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28" h="28">
                                  <a:moveTo>
                                    <a:pt x="14" y="0"/>
                                  </a:moveTo>
                                  <a:lnTo>
                                    <a:pt x="9" y="0"/>
                                  </a:lnTo>
                                  <a:lnTo>
                                    <a:pt x="0" y="9"/>
                                  </a:lnTo>
                                  <a:lnTo>
                                    <a:pt x="0" y="24"/>
                                  </a:lnTo>
                                  <a:lnTo>
                                    <a:pt x="4" y="24"/>
                                  </a:lnTo>
                                  <a:lnTo>
                                    <a:pt x="9" y="28"/>
                                  </a:lnTo>
                                  <a:lnTo>
                                    <a:pt x="1724" y="28"/>
                                  </a:lnTo>
                                  <a:lnTo>
                                    <a:pt x="1724" y="24"/>
                                  </a:lnTo>
                                  <a:lnTo>
                                    <a:pt x="1728" y="24"/>
                                  </a:lnTo>
                                  <a:lnTo>
                                    <a:pt x="1728" y="9"/>
                                  </a:lnTo>
                                  <a:lnTo>
                                    <a:pt x="1724" y="4"/>
                                  </a:lnTo>
                                  <a:lnTo>
                                    <a:pt x="1724" y="0"/>
                                  </a:lnTo>
                                  <a:lnTo>
                                    <a:pt x="1714"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04"/>
                          <wps:cNvSpPr>
                            <a:spLocks/>
                          </wps:cNvSpPr>
                          <wps:spPr bwMode="auto">
                            <a:xfrm>
                              <a:off x="0" y="2712"/>
                              <a:ext cx="29" cy="485"/>
                            </a:xfrm>
                            <a:custGeom>
                              <a:avLst/>
                              <a:gdLst>
                                <a:gd name="T0" fmla="*/ 0 w 29"/>
                                <a:gd name="T1" fmla="*/ 470 h 485"/>
                                <a:gd name="T2" fmla="*/ 0 w 29"/>
                                <a:gd name="T3" fmla="*/ 480 h 485"/>
                                <a:gd name="T4" fmla="*/ 5 w 29"/>
                                <a:gd name="T5" fmla="*/ 480 h 485"/>
                                <a:gd name="T6" fmla="*/ 10 w 29"/>
                                <a:gd name="T7" fmla="*/ 485 h 485"/>
                                <a:gd name="T8" fmla="*/ 24 w 29"/>
                                <a:gd name="T9" fmla="*/ 485 h 485"/>
                                <a:gd name="T10" fmla="*/ 24 w 29"/>
                                <a:gd name="T11" fmla="*/ 480 h 485"/>
                                <a:gd name="T12" fmla="*/ 29 w 29"/>
                                <a:gd name="T13" fmla="*/ 480 h 485"/>
                                <a:gd name="T14" fmla="*/ 29 w 29"/>
                                <a:gd name="T15" fmla="*/ 10 h 485"/>
                                <a:gd name="T16" fmla="*/ 24 w 29"/>
                                <a:gd name="T17" fmla="*/ 5 h 485"/>
                                <a:gd name="T18" fmla="*/ 24 w 29"/>
                                <a:gd name="T19" fmla="*/ 0 h 485"/>
                                <a:gd name="T20" fmla="*/ 10 w 29"/>
                                <a:gd name="T21" fmla="*/ 0 h 485"/>
                                <a:gd name="T22" fmla="*/ 0 w 29"/>
                                <a:gd name="T23" fmla="*/ 10 h 485"/>
                                <a:gd name="T24" fmla="*/ 0 w 29"/>
                                <a:gd name="T25" fmla="*/ 14 h 485"/>
                                <a:gd name="T26" fmla="*/ 0 w 29"/>
                                <a:gd name="T27" fmla="*/ 47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0" y="470"/>
                                  </a:moveTo>
                                  <a:lnTo>
                                    <a:pt x="0" y="480"/>
                                  </a:lnTo>
                                  <a:lnTo>
                                    <a:pt x="5" y="480"/>
                                  </a:lnTo>
                                  <a:lnTo>
                                    <a:pt x="10" y="485"/>
                                  </a:lnTo>
                                  <a:lnTo>
                                    <a:pt x="24" y="485"/>
                                  </a:lnTo>
                                  <a:lnTo>
                                    <a:pt x="24" y="480"/>
                                  </a:lnTo>
                                  <a:lnTo>
                                    <a:pt x="29" y="480"/>
                                  </a:lnTo>
                                  <a:lnTo>
                                    <a:pt x="29" y="10"/>
                                  </a:lnTo>
                                  <a:lnTo>
                                    <a:pt x="24" y="5"/>
                                  </a:lnTo>
                                  <a:lnTo>
                                    <a:pt x="24" y="0"/>
                                  </a:lnTo>
                                  <a:lnTo>
                                    <a:pt x="10" y="0"/>
                                  </a:lnTo>
                                  <a:lnTo>
                                    <a:pt x="0" y="10"/>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Freeform 905"/>
                          <wps:cNvSpPr>
                            <a:spLocks/>
                          </wps:cNvSpPr>
                          <wps:spPr bwMode="auto">
                            <a:xfrm>
                              <a:off x="0" y="2712"/>
                              <a:ext cx="2867" cy="29"/>
                            </a:xfrm>
                            <a:custGeom>
                              <a:avLst/>
                              <a:gdLst>
                                <a:gd name="T0" fmla="*/ 14 w 2867"/>
                                <a:gd name="T1" fmla="*/ 0 h 29"/>
                                <a:gd name="T2" fmla="*/ 10 w 2867"/>
                                <a:gd name="T3" fmla="*/ 0 h 29"/>
                                <a:gd name="T4" fmla="*/ 0 w 2867"/>
                                <a:gd name="T5" fmla="*/ 10 h 29"/>
                                <a:gd name="T6" fmla="*/ 0 w 2867"/>
                                <a:gd name="T7" fmla="*/ 24 h 29"/>
                                <a:gd name="T8" fmla="*/ 5 w 2867"/>
                                <a:gd name="T9" fmla="*/ 24 h 29"/>
                                <a:gd name="T10" fmla="*/ 10 w 2867"/>
                                <a:gd name="T11" fmla="*/ 29 h 29"/>
                                <a:gd name="T12" fmla="*/ 2862 w 2867"/>
                                <a:gd name="T13" fmla="*/ 29 h 29"/>
                                <a:gd name="T14" fmla="*/ 2862 w 2867"/>
                                <a:gd name="T15" fmla="*/ 24 h 29"/>
                                <a:gd name="T16" fmla="*/ 2867 w 2867"/>
                                <a:gd name="T17" fmla="*/ 24 h 29"/>
                                <a:gd name="T18" fmla="*/ 2867 w 2867"/>
                                <a:gd name="T19" fmla="*/ 10 h 29"/>
                                <a:gd name="T20" fmla="*/ 2862 w 2867"/>
                                <a:gd name="T21" fmla="*/ 5 h 29"/>
                                <a:gd name="T22" fmla="*/ 2862 w 2867"/>
                                <a:gd name="T23" fmla="*/ 0 h 29"/>
                                <a:gd name="T24" fmla="*/ 2852 w 2867"/>
                                <a:gd name="T25" fmla="*/ 0 h 29"/>
                                <a:gd name="T26" fmla="*/ 14 w 2867"/>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67" h="29">
                                  <a:moveTo>
                                    <a:pt x="14" y="0"/>
                                  </a:moveTo>
                                  <a:lnTo>
                                    <a:pt x="10" y="0"/>
                                  </a:lnTo>
                                  <a:lnTo>
                                    <a:pt x="0" y="10"/>
                                  </a:lnTo>
                                  <a:lnTo>
                                    <a:pt x="0" y="24"/>
                                  </a:lnTo>
                                  <a:lnTo>
                                    <a:pt x="5" y="24"/>
                                  </a:lnTo>
                                  <a:lnTo>
                                    <a:pt x="10" y="29"/>
                                  </a:lnTo>
                                  <a:lnTo>
                                    <a:pt x="2862" y="29"/>
                                  </a:lnTo>
                                  <a:lnTo>
                                    <a:pt x="2862" y="24"/>
                                  </a:lnTo>
                                  <a:lnTo>
                                    <a:pt x="2867" y="24"/>
                                  </a:lnTo>
                                  <a:lnTo>
                                    <a:pt x="2867" y="10"/>
                                  </a:lnTo>
                                  <a:lnTo>
                                    <a:pt x="2862" y="5"/>
                                  </a:lnTo>
                                  <a:lnTo>
                                    <a:pt x="2862" y="0"/>
                                  </a:lnTo>
                                  <a:lnTo>
                                    <a:pt x="2852"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906"/>
                          <wps:cNvSpPr>
                            <a:spLocks/>
                          </wps:cNvSpPr>
                          <wps:spPr bwMode="auto">
                            <a:xfrm>
                              <a:off x="2838" y="2712"/>
                              <a:ext cx="29" cy="485"/>
                            </a:xfrm>
                            <a:custGeom>
                              <a:avLst/>
                              <a:gdLst>
                                <a:gd name="T0" fmla="*/ 29 w 29"/>
                                <a:gd name="T1" fmla="*/ 14 h 485"/>
                                <a:gd name="T2" fmla="*/ 29 w 29"/>
                                <a:gd name="T3" fmla="*/ 10 h 485"/>
                                <a:gd name="T4" fmla="*/ 24 w 29"/>
                                <a:gd name="T5" fmla="*/ 5 h 485"/>
                                <a:gd name="T6" fmla="*/ 24 w 29"/>
                                <a:gd name="T7" fmla="*/ 0 h 485"/>
                                <a:gd name="T8" fmla="*/ 10 w 29"/>
                                <a:gd name="T9" fmla="*/ 0 h 485"/>
                                <a:gd name="T10" fmla="*/ 0 w 29"/>
                                <a:gd name="T11" fmla="*/ 10 h 485"/>
                                <a:gd name="T12" fmla="*/ 0 w 29"/>
                                <a:gd name="T13" fmla="*/ 480 h 485"/>
                                <a:gd name="T14" fmla="*/ 5 w 29"/>
                                <a:gd name="T15" fmla="*/ 480 h 485"/>
                                <a:gd name="T16" fmla="*/ 10 w 29"/>
                                <a:gd name="T17" fmla="*/ 485 h 485"/>
                                <a:gd name="T18" fmla="*/ 24 w 29"/>
                                <a:gd name="T19" fmla="*/ 485 h 485"/>
                                <a:gd name="T20" fmla="*/ 24 w 29"/>
                                <a:gd name="T21" fmla="*/ 480 h 485"/>
                                <a:gd name="T22" fmla="*/ 29 w 29"/>
                                <a:gd name="T23" fmla="*/ 480 h 485"/>
                                <a:gd name="T24" fmla="*/ 29 w 29"/>
                                <a:gd name="T25" fmla="*/ 470 h 485"/>
                                <a:gd name="T26" fmla="*/ 29 w 29"/>
                                <a:gd name="T27" fmla="*/ 1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29" y="14"/>
                                  </a:moveTo>
                                  <a:lnTo>
                                    <a:pt x="29" y="10"/>
                                  </a:lnTo>
                                  <a:lnTo>
                                    <a:pt x="24" y="5"/>
                                  </a:lnTo>
                                  <a:lnTo>
                                    <a:pt x="24" y="0"/>
                                  </a:lnTo>
                                  <a:lnTo>
                                    <a:pt x="10" y="0"/>
                                  </a:lnTo>
                                  <a:lnTo>
                                    <a:pt x="0" y="10"/>
                                  </a:lnTo>
                                  <a:lnTo>
                                    <a:pt x="0" y="480"/>
                                  </a:lnTo>
                                  <a:lnTo>
                                    <a:pt x="5" y="480"/>
                                  </a:lnTo>
                                  <a:lnTo>
                                    <a:pt x="10" y="485"/>
                                  </a:lnTo>
                                  <a:lnTo>
                                    <a:pt x="24" y="485"/>
                                  </a:lnTo>
                                  <a:lnTo>
                                    <a:pt x="24" y="480"/>
                                  </a:lnTo>
                                  <a:lnTo>
                                    <a:pt x="29" y="480"/>
                                  </a:lnTo>
                                  <a:lnTo>
                                    <a:pt x="29" y="470"/>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 name="Freeform 907"/>
                          <wps:cNvSpPr>
                            <a:spLocks/>
                          </wps:cNvSpPr>
                          <wps:spPr bwMode="auto">
                            <a:xfrm>
                              <a:off x="14" y="3067"/>
                              <a:ext cx="2838" cy="120"/>
                            </a:xfrm>
                            <a:custGeom>
                              <a:avLst/>
                              <a:gdLst>
                                <a:gd name="T0" fmla="*/ 2834 w 2838"/>
                                <a:gd name="T1" fmla="*/ 0 h 120"/>
                                <a:gd name="T2" fmla="*/ 2819 w 2838"/>
                                <a:gd name="T3" fmla="*/ 5 h 120"/>
                                <a:gd name="T4" fmla="*/ 2800 w 2838"/>
                                <a:gd name="T5" fmla="*/ 10 h 120"/>
                                <a:gd name="T6" fmla="*/ 2776 w 2838"/>
                                <a:gd name="T7" fmla="*/ 15 h 120"/>
                                <a:gd name="T8" fmla="*/ 2752 w 2838"/>
                                <a:gd name="T9" fmla="*/ 19 h 120"/>
                                <a:gd name="T10" fmla="*/ 2728 w 2838"/>
                                <a:gd name="T11" fmla="*/ 24 h 120"/>
                                <a:gd name="T12" fmla="*/ 2699 w 2838"/>
                                <a:gd name="T13" fmla="*/ 29 h 120"/>
                                <a:gd name="T14" fmla="*/ 2666 w 2838"/>
                                <a:gd name="T15" fmla="*/ 34 h 120"/>
                                <a:gd name="T16" fmla="*/ 2642 w 2838"/>
                                <a:gd name="T17" fmla="*/ 39 h 120"/>
                                <a:gd name="T18" fmla="*/ 2603 w 2838"/>
                                <a:gd name="T19" fmla="*/ 43 h 120"/>
                                <a:gd name="T20" fmla="*/ 2565 w 2838"/>
                                <a:gd name="T21" fmla="*/ 48 h 120"/>
                                <a:gd name="T22" fmla="*/ 2526 w 2838"/>
                                <a:gd name="T23" fmla="*/ 53 h 120"/>
                                <a:gd name="T24" fmla="*/ 2459 w 2838"/>
                                <a:gd name="T25" fmla="*/ 58 h 120"/>
                                <a:gd name="T26" fmla="*/ 2411 w 2838"/>
                                <a:gd name="T27" fmla="*/ 63 h 120"/>
                                <a:gd name="T28" fmla="*/ 2368 w 2838"/>
                                <a:gd name="T29" fmla="*/ 67 h 120"/>
                                <a:gd name="T30" fmla="*/ 2315 w 2838"/>
                                <a:gd name="T31" fmla="*/ 72 h 120"/>
                                <a:gd name="T32" fmla="*/ 2267 w 2838"/>
                                <a:gd name="T33" fmla="*/ 77 h 120"/>
                                <a:gd name="T34" fmla="*/ 2224 w 2838"/>
                                <a:gd name="T35" fmla="*/ 82 h 120"/>
                                <a:gd name="T36" fmla="*/ 2161 w 2838"/>
                                <a:gd name="T37" fmla="*/ 87 h 120"/>
                                <a:gd name="T38" fmla="*/ 2113 w 2838"/>
                                <a:gd name="T39" fmla="*/ 91 h 120"/>
                                <a:gd name="T40" fmla="*/ 2051 w 2838"/>
                                <a:gd name="T41" fmla="*/ 96 h 120"/>
                                <a:gd name="T42" fmla="*/ 1989 w 2838"/>
                                <a:gd name="T43" fmla="*/ 101 h 120"/>
                                <a:gd name="T44" fmla="*/ 1907 w 2838"/>
                                <a:gd name="T45" fmla="*/ 106 h 120"/>
                                <a:gd name="T46" fmla="*/ 1820 w 2838"/>
                                <a:gd name="T47" fmla="*/ 111 h 120"/>
                                <a:gd name="T48" fmla="*/ 970 w 2838"/>
                                <a:gd name="T49" fmla="*/ 115 h 120"/>
                                <a:gd name="T50" fmla="*/ 634 w 2838"/>
                                <a:gd name="T51" fmla="*/ 120 h 120"/>
                                <a:gd name="T52" fmla="*/ 553 w 2838"/>
                                <a:gd name="T53" fmla="*/ 115 h 120"/>
                                <a:gd name="T54" fmla="*/ 505 w 2838"/>
                                <a:gd name="T55" fmla="*/ 111 h 120"/>
                                <a:gd name="T56" fmla="*/ 466 w 2838"/>
                                <a:gd name="T57" fmla="*/ 106 h 120"/>
                                <a:gd name="T58" fmla="*/ 442 w 2838"/>
                                <a:gd name="T59" fmla="*/ 101 h 120"/>
                                <a:gd name="T60" fmla="*/ 404 w 2838"/>
                                <a:gd name="T61" fmla="*/ 96 h 120"/>
                                <a:gd name="T62" fmla="*/ 380 w 2838"/>
                                <a:gd name="T63" fmla="*/ 91 h 120"/>
                                <a:gd name="T64" fmla="*/ 341 w 2838"/>
                                <a:gd name="T65" fmla="*/ 87 h 120"/>
                                <a:gd name="T66" fmla="*/ 317 w 2838"/>
                                <a:gd name="T67" fmla="*/ 82 h 120"/>
                                <a:gd name="T68" fmla="*/ 293 w 2838"/>
                                <a:gd name="T69" fmla="*/ 77 h 120"/>
                                <a:gd name="T70" fmla="*/ 269 w 2838"/>
                                <a:gd name="T71" fmla="*/ 72 h 120"/>
                                <a:gd name="T72" fmla="*/ 245 w 2838"/>
                                <a:gd name="T73" fmla="*/ 67 h 120"/>
                                <a:gd name="T74" fmla="*/ 221 w 2838"/>
                                <a:gd name="T75" fmla="*/ 58 h 120"/>
                                <a:gd name="T76" fmla="*/ 197 w 2838"/>
                                <a:gd name="T77" fmla="*/ 53 h 120"/>
                                <a:gd name="T78" fmla="*/ 173 w 2838"/>
                                <a:gd name="T79" fmla="*/ 48 h 120"/>
                                <a:gd name="T80" fmla="*/ 149 w 2838"/>
                                <a:gd name="T81" fmla="*/ 43 h 120"/>
                                <a:gd name="T82" fmla="*/ 125 w 2838"/>
                                <a:gd name="T83" fmla="*/ 39 h 120"/>
                                <a:gd name="T84" fmla="*/ 101 w 2838"/>
                                <a:gd name="T85" fmla="*/ 29 h 120"/>
                                <a:gd name="T86" fmla="*/ 77 w 2838"/>
                                <a:gd name="T87" fmla="*/ 24 h 120"/>
                                <a:gd name="T88" fmla="*/ 53 w 2838"/>
                                <a:gd name="T89" fmla="*/ 15 h 120"/>
                                <a:gd name="T90" fmla="*/ 29 w 2838"/>
                                <a:gd name="T91" fmla="*/ 10 h 120"/>
                                <a:gd name="T92" fmla="*/ 5 w 2838"/>
                                <a:gd name="T9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8" h="120">
                                  <a:moveTo>
                                    <a:pt x="2838" y="0"/>
                                  </a:moveTo>
                                  <a:lnTo>
                                    <a:pt x="2834" y="0"/>
                                  </a:lnTo>
                                  <a:lnTo>
                                    <a:pt x="2829" y="5"/>
                                  </a:lnTo>
                                  <a:lnTo>
                                    <a:pt x="2819" y="5"/>
                                  </a:lnTo>
                                  <a:lnTo>
                                    <a:pt x="2814" y="10"/>
                                  </a:lnTo>
                                  <a:lnTo>
                                    <a:pt x="2800" y="10"/>
                                  </a:lnTo>
                                  <a:lnTo>
                                    <a:pt x="2795" y="15"/>
                                  </a:lnTo>
                                  <a:lnTo>
                                    <a:pt x="2776" y="15"/>
                                  </a:lnTo>
                                  <a:lnTo>
                                    <a:pt x="2771" y="19"/>
                                  </a:lnTo>
                                  <a:lnTo>
                                    <a:pt x="2752" y="19"/>
                                  </a:lnTo>
                                  <a:lnTo>
                                    <a:pt x="2747" y="24"/>
                                  </a:lnTo>
                                  <a:lnTo>
                                    <a:pt x="2728" y="24"/>
                                  </a:lnTo>
                                  <a:lnTo>
                                    <a:pt x="2718" y="29"/>
                                  </a:lnTo>
                                  <a:lnTo>
                                    <a:pt x="2699" y="29"/>
                                  </a:lnTo>
                                  <a:lnTo>
                                    <a:pt x="2690" y="34"/>
                                  </a:lnTo>
                                  <a:lnTo>
                                    <a:pt x="2666" y="34"/>
                                  </a:lnTo>
                                  <a:lnTo>
                                    <a:pt x="2656" y="39"/>
                                  </a:lnTo>
                                  <a:lnTo>
                                    <a:pt x="2642" y="39"/>
                                  </a:lnTo>
                                  <a:lnTo>
                                    <a:pt x="2632" y="43"/>
                                  </a:lnTo>
                                  <a:lnTo>
                                    <a:pt x="2603" y="43"/>
                                  </a:lnTo>
                                  <a:lnTo>
                                    <a:pt x="2594" y="48"/>
                                  </a:lnTo>
                                  <a:lnTo>
                                    <a:pt x="2565" y="48"/>
                                  </a:lnTo>
                                  <a:lnTo>
                                    <a:pt x="2555" y="53"/>
                                  </a:lnTo>
                                  <a:lnTo>
                                    <a:pt x="2526" y="53"/>
                                  </a:lnTo>
                                  <a:lnTo>
                                    <a:pt x="2512" y="58"/>
                                  </a:lnTo>
                                  <a:lnTo>
                                    <a:pt x="2459" y="58"/>
                                  </a:lnTo>
                                  <a:lnTo>
                                    <a:pt x="2450" y="63"/>
                                  </a:lnTo>
                                  <a:lnTo>
                                    <a:pt x="2411" y="63"/>
                                  </a:lnTo>
                                  <a:lnTo>
                                    <a:pt x="2397" y="67"/>
                                  </a:lnTo>
                                  <a:lnTo>
                                    <a:pt x="2368" y="67"/>
                                  </a:lnTo>
                                  <a:lnTo>
                                    <a:pt x="2358" y="72"/>
                                  </a:lnTo>
                                  <a:lnTo>
                                    <a:pt x="2315" y="72"/>
                                  </a:lnTo>
                                  <a:lnTo>
                                    <a:pt x="2301" y="77"/>
                                  </a:lnTo>
                                  <a:lnTo>
                                    <a:pt x="2267" y="77"/>
                                  </a:lnTo>
                                  <a:lnTo>
                                    <a:pt x="2253" y="82"/>
                                  </a:lnTo>
                                  <a:lnTo>
                                    <a:pt x="2224" y="82"/>
                                  </a:lnTo>
                                  <a:lnTo>
                                    <a:pt x="2209" y="87"/>
                                  </a:lnTo>
                                  <a:lnTo>
                                    <a:pt x="2161" y="87"/>
                                  </a:lnTo>
                                  <a:lnTo>
                                    <a:pt x="2147" y="91"/>
                                  </a:lnTo>
                                  <a:lnTo>
                                    <a:pt x="2113" y="91"/>
                                  </a:lnTo>
                                  <a:lnTo>
                                    <a:pt x="2099" y="96"/>
                                  </a:lnTo>
                                  <a:lnTo>
                                    <a:pt x="2051" y="96"/>
                                  </a:lnTo>
                                  <a:lnTo>
                                    <a:pt x="2032" y="101"/>
                                  </a:lnTo>
                                  <a:lnTo>
                                    <a:pt x="1989" y="101"/>
                                  </a:lnTo>
                                  <a:lnTo>
                                    <a:pt x="1969" y="106"/>
                                  </a:lnTo>
                                  <a:lnTo>
                                    <a:pt x="1907" y="106"/>
                                  </a:lnTo>
                                  <a:lnTo>
                                    <a:pt x="1892" y="111"/>
                                  </a:lnTo>
                                  <a:lnTo>
                                    <a:pt x="1820" y="111"/>
                                  </a:lnTo>
                                  <a:lnTo>
                                    <a:pt x="1816" y="115"/>
                                  </a:lnTo>
                                  <a:lnTo>
                                    <a:pt x="970" y="115"/>
                                  </a:lnTo>
                                  <a:lnTo>
                                    <a:pt x="961" y="120"/>
                                  </a:lnTo>
                                  <a:lnTo>
                                    <a:pt x="634" y="120"/>
                                  </a:lnTo>
                                  <a:lnTo>
                                    <a:pt x="625" y="115"/>
                                  </a:lnTo>
                                  <a:lnTo>
                                    <a:pt x="553" y="115"/>
                                  </a:lnTo>
                                  <a:lnTo>
                                    <a:pt x="543" y="111"/>
                                  </a:lnTo>
                                  <a:lnTo>
                                    <a:pt x="505" y="111"/>
                                  </a:lnTo>
                                  <a:lnTo>
                                    <a:pt x="490" y="106"/>
                                  </a:lnTo>
                                  <a:lnTo>
                                    <a:pt x="466" y="106"/>
                                  </a:lnTo>
                                  <a:lnTo>
                                    <a:pt x="452" y="101"/>
                                  </a:lnTo>
                                  <a:lnTo>
                                    <a:pt x="442" y="101"/>
                                  </a:lnTo>
                                  <a:lnTo>
                                    <a:pt x="428" y="96"/>
                                  </a:lnTo>
                                  <a:lnTo>
                                    <a:pt x="404" y="96"/>
                                  </a:lnTo>
                                  <a:lnTo>
                                    <a:pt x="389" y="91"/>
                                  </a:lnTo>
                                  <a:lnTo>
                                    <a:pt x="380" y="91"/>
                                  </a:lnTo>
                                  <a:lnTo>
                                    <a:pt x="365" y="87"/>
                                  </a:lnTo>
                                  <a:lnTo>
                                    <a:pt x="341" y="87"/>
                                  </a:lnTo>
                                  <a:lnTo>
                                    <a:pt x="327" y="82"/>
                                  </a:lnTo>
                                  <a:lnTo>
                                    <a:pt x="317" y="82"/>
                                  </a:lnTo>
                                  <a:lnTo>
                                    <a:pt x="303" y="77"/>
                                  </a:lnTo>
                                  <a:lnTo>
                                    <a:pt x="293" y="77"/>
                                  </a:lnTo>
                                  <a:lnTo>
                                    <a:pt x="279" y="72"/>
                                  </a:lnTo>
                                  <a:lnTo>
                                    <a:pt x="269" y="72"/>
                                  </a:lnTo>
                                  <a:lnTo>
                                    <a:pt x="255" y="67"/>
                                  </a:lnTo>
                                  <a:lnTo>
                                    <a:pt x="245" y="67"/>
                                  </a:lnTo>
                                  <a:lnTo>
                                    <a:pt x="231" y="63"/>
                                  </a:lnTo>
                                  <a:lnTo>
                                    <a:pt x="221" y="58"/>
                                  </a:lnTo>
                                  <a:lnTo>
                                    <a:pt x="207" y="58"/>
                                  </a:lnTo>
                                  <a:lnTo>
                                    <a:pt x="197" y="53"/>
                                  </a:lnTo>
                                  <a:lnTo>
                                    <a:pt x="183" y="53"/>
                                  </a:lnTo>
                                  <a:lnTo>
                                    <a:pt x="173" y="48"/>
                                  </a:lnTo>
                                  <a:lnTo>
                                    <a:pt x="159" y="43"/>
                                  </a:lnTo>
                                  <a:lnTo>
                                    <a:pt x="149" y="43"/>
                                  </a:lnTo>
                                  <a:lnTo>
                                    <a:pt x="135" y="39"/>
                                  </a:lnTo>
                                  <a:lnTo>
                                    <a:pt x="125" y="39"/>
                                  </a:lnTo>
                                  <a:lnTo>
                                    <a:pt x="111" y="34"/>
                                  </a:lnTo>
                                  <a:lnTo>
                                    <a:pt x="101" y="29"/>
                                  </a:lnTo>
                                  <a:lnTo>
                                    <a:pt x="87" y="29"/>
                                  </a:lnTo>
                                  <a:lnTo>
                                    <a:pt x="77" y="24"/>
                                  </a:lnTo>
                                  <a:lnTo>
                                    <a:pt x="63" y="19"/>
                                  </a:lnTo>
                                  <a:lnTo>
                                    <a:pt x="53" y="15"/>
                                  </a:lnTo>
                                  <a:lnTo>
                                    <a:pt x="44" y="15"/>
                                  </a:lnTo>
                                  <a:lnTo>
                                    <a:pt x="29" y="10"/>
                                  </a:lnTo>
                                  <a:lnTo>
                                    <a:pt x="20" y="5"/>
                                  </a:lnTo>
                                  <a:lnTo>
                                    <a:pt x="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Freeform 908"/>
                          <wps:cNvSpPr>
                            <a:spLocks/>
                          </wps:cNvSpPr>
                          <wps:spPr bwMode="auto">
                            <a:xfrm>
                              <a:off x="451" y="2942"/>
                              <a:ext cx="29" cy="140"/>
                            </a:xfrm>
                            <a:custGeom>
                              <a:avLst/>
                              <a:gdLst>
                                <a:gd name="T0" fmla="*/ 0 w 29"/>
                                <a:gd name="T1" fmla="*/ 125 h 140"/>
                                <a:gd name="T2" fmla="*/ 0 w 29"/>
                                <a:gd name="T3" fmla="*/ 135 h 140"/>
                                <a:gd name="T4" fmla="*/ 5 w 29"/>
                                <a:gd name="T5" fmla="*/ 135 h 140"/>
                                <a:gd name="T6" fmla="*/ 10 w 29"/>
                                <a:gd name="T7" fmla="*/ 140 h 140"/>
                                <a:gd name="T8" fmla="*/ 24 w 29"/>
                                <a:gd name="T9" fmla="*/ 140 h 140"/>
                                <a:gd name="T10" fmla="*/ 24 w 29"/>
                                <a:gd name="T11" fmla="*/ 135 h 140"/>
                                <a:gd name="T12" fmla="*/ 29 w 29"/>
                                <a:gd name="T13" fmla="*/ 135 h 140"/>
                                <a:gd name="T14" fmla="*/ 29 w 29"/>
                                <a:gd name="T15" fmla="*/ 10 h 140"/>
                                <a:gd name="T16" fmla="*/ 24 w 29"/>
                                <a:gd name="T17" fmla="*/ 5 h 140"/>
                                <a:gd name="T18" fmla="*/ 24 w 29"/>
                                <a:gd name="T19" fmla="*/ 0 h 140"/>
                                <a:gd name="T20" fmla="*/ 10 w 29"/>
                                <a:gd name="T21" fmla="*/ 0 h 140"/>
                                <a:gd name="T22" fmla="*/ 0 w 29"/>
                                <a:gd name="T23" fmla="*/ 10 h 140"/>
                                <a:gd name="T24" fmla="*/ 0 w 29"/>
                                <a:gd name="T25" fmla="*/ 15 h 140"/>
                                <a:gd name="T26" fmla="*/ 0 w 29"/>
                                <a:gd name="T27" fmla="*/ 125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140">
                                  <a:moveTo>
                                    <a:pt x="0" y="125"/>
                                  </a:moveTo>
                                  <a:lnTo>
                                    <a:pt x="0" y="135"/>
                                  </a:lnTo>
                                  <a:lnTo>
                                    <a:pt x="5" y="135"/>
                                  </a:lnTo>
                                  <a:lnTo>
                                    <a:pt x="10" y="140"/>
                                  </a:lnTo>
                                  <a:lnTo>
                                    <a:pt x="24" y="140"/>
                                  </a:lnTo>
                                  <a:lnTo>
                                    <a:pt x="24" y="135"/>
                                  </a:lnTo>
                                  <a:lnTo>
                                    <a:pt x="29" y="135"/>
                                  </a:lnTo>
                                  <a:lnTo>
                                    <a:pt x="29" y="10"/>
                                  </a:lnTo>
                                  <a:lnTo>
                                    <a:pt x="24" y="5"/>
                                  </a:lnTo>
                                  <a:lnTo>
                                    <a:pt x="24" y="0"/>
                                  </a:lnTo>
                                  <a:lnTo>
                                    <a:pt x="10" y="0"/>
                                  </a:lnTo>
                                  <a:lnTo>
                                    <a:pt x="0" y="10"/>
                                  </a:lnTo>
                                  <a:lnTo>
                                    <a:pt x="0" y="15"/>
                                  </a:lnTo>
                                  <a:lnTo>
                                    <a:pt x="0"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 name="Freeform 909"/>
                          <wps:cNvSpPr>
                            <a:spLocks/>
                          </wps:cNvSpPr>
                          <wps:spPr bwMode="auto">
                            <a:xfrm>
                              <a:off x="451" y="2942"/>
                              <a:ext cx="1902" cy="29"/>
                            </a:xfrm>
                            <a:custGeom>
                              <a:avLst/>
                              <a:gdLst>
                                <a:gd name="T0" fmla="*/ 15 w 1902"/>
                                <a:gd name="T1" fmla="*/ 0 h 29"/>
                                <a:gd name="T2" fmla="*/ 10 w 1902"/>
                                <a:gd name="T3" fmla="*/ 0 h 29"/>
                                <a:gd name="T4" fmla="*/ 0 w 1902"/>
                                <a:gd name="T5" fmla="*/ 10 h 29"/>
                                <a:gd name="T6" fmla="*/ 0 w 1902"/>
                                <a:gd name="T7" fmla="*/ 24 h 29"/>
                                <a:gd name="T8" fmla="*/ 5 w 1902"/>
                                <a:gd name="T9" fmla="*/ 24 h 29"/>
                                <a:gd name="T10" fmla="*/ 10 w 1902"/>
                                <a:gd name="T11" fmla="*/ 29 h 29"/>
                                <a:gd name="T12" fmla="*/ 1897 w 1902"/>
                                <a:gd name="T13" fmla="*/ 29 h 29"/>
                                <a:gd name="T14" fmla="*/ 1897 w 1902"/>
                                <a:gd name="T15" fmla="*/ 24 h 29"/>
                                <a:gd name="T16" fmla="*/ 1902 w 1902"/>
                                <a:gd name="T17" fmla="*/ 24 h 29"/>
                                <a:gd name="T18" fmla="*/ 1902 w 1902"/>
                                <a:gd name="T19" fmla="*/ 10 h 29"/>
                                <a:gd name="T20" fmla="*/ 1897 w 1902"/>
                                <a:gd name="T21" fmla="*/ 5 h 29"/>
                                <a:gd name="T22" fmla="*/ 1897 w 1902"/>
                                <a:gd name="T23" fmla="*/ 0 h 29"/>
                                <a:gd name="T24" fmla="*/ 1888 w 1902"/>
                                <a:gd name="T25" fmla="*/ 0 h 29"/>
                                <a:gd name="T26" fmla="*/ 15 w 1902"/>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02" h="29">
                                  <a:moveTo>
                                    <a:pt x="15" y="0"/>
                                  </a:moveTo>
                                  <a:lnTo>
                                    <a:pt x="10" y="0"/>
                                  </a:lnTo>
                                  <a:lnTo>
                                    <a:pt x="0" y="10"/>
                                  </a:lnTo>
                                  <a:lnTo>
                                    <a:pt x="0" y="24"/>
                                  </a:lnTo>
                                  <a:lnTo>
                                    <a:pt x="5" y="24"/>
                                  </a:lnTo>
                                  <a:lnTo>
                                    <a:pt x="10" y="29"/>
                                  </a:lnTo>
                                  <a:lnTo>
                                    <a:pt x="1897" y="29"/>
                                  </a:lnTo>
                                  <a:lnTo>
                                    <a:pt x="1897" y="24"/>
                                  </a:lnTo>
                                  <a:lnTo>
                                    <a:pt x="1902" y="24"/>
                                  </a:lnTo>
                                  <a:lnTo>
                                    <a:pt x="1902" y="10"/>
                                  </a:lnTo>
                                  <a:lnTo>
                                    <a:pt x="1897" y="5"/>
                                  </a:lnTo>
                                  <a:lnTo>
                                    <a:pt x="1897" y="0"/>
                                  </a:lnTo>
                                  <a:lnTo>
                                    <a:pt x="1888"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910"/>
                          <wps:cNvSpPr>
                            <a:spLocks/>
                          </wps:cNvSpPr>
                          <wps:spPr bwMode="auto">
                            <a:xfrm>
                              <a:off x="2324" y="2942"/>
                              <a:ext cx="29" cy="140"/>
                            </a:xfrm>
                            <a:custGeom>
                              <a:avLst/>
                              <a:gdLst>
                                <a:gd name="T0" fmla="*/ 29 w 29"/>
                                <a:gd name="T1" fmla="*/ 15 h 140"/>
                                <a:gd name="T2" fmla="*/ 29 w 29"/>
                                <a:gd name="T3" fmla="*/ 10 h 140"/>
                                <a:gd name="T4" fmla="*/ 24 w 29"/>
                                <a:gd name="T5" fmla="*/ 5 h 140"/>
                                <a:gd name="T6" fmla="*/ 24 w 29"/>
                                <a:gd name="T7" fmla="*/ 0 h 140"/>
                                <a:gd name="T8" fmla="*/ 10 w 29"/>
                                <a:gd name="T9" fmla="*/ 0 h 140"/>
                                <a:gd name="T10" fmla="*/ 0 w 29"/>
                                <a:gd name="T11" fmla="*/ 10 h 140"/>
                                <a:gd name="T12" fmla="*/ 0 w 29"/>
                                <a:gd name="T13" fmla="*/ 135 h 140"/>
                                <a:gd name="T14" fmla="*/ 5 w 29"/>
                                <a:gd name="T15" fmla="*/ 135 h 140"/>
                                <a:gd name="T16" fmla="*/ 10 w 29"/>
                                <a:gd name="T17" fmla="*/ 140 h 140"/>
                                <a:gd name="T18" fmla="*/ 24 w 29"/>
                                <a:gd name="T19" fmla="*/ 140 h 140"/>
                                <a:gd name="T20" fmla="*/ 24 w 29"/>
                                <a:gd name="T21" fmla="*/ 135 h 140"/>
                                <a:gd name="T22" fmla="*/ 29 w 29"/>
                                <a:gd name="T23" fmla="*/ 135 h 140"/>
                                <a:gd name="T24" fmla="*/ 29 w 29"/>
                                <a:gd name="T25" fmla="*/ 125 h 140"/>
                                <a:gd name="T26" fmla="*/ 29 w 29"/>
                                <a:gd name="T27" fmla="*/ 15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140">
                                  <a:moveTo>
                                    <a:pt x="29" y="15"/>
                                  </a:moveTo>
                                  <a:lnTo>
                                    <a:pt x="29" y="10"/>
                                  </a:lnTo>
                                  <a:lnTo>
                                    <a:pt x="24" y="5"/>
                                  </a:lnTo>
                                  <a:lnTo>
                                    <a:pt x="24" y="0"/>
                                  </a:lnTo>
                                  <a:lnTo>
                                    <a:pt x="10" y="0"/>
                                  </a:lnTo>
                                  <a:lnTo>
                                    <a:pt x="0" y="10"/>
                                  </a:lnTo>
                                  <a:lnTo>
                                    <a:pt x="0" y="135"/>
                                  </a:lnTo>
                                  <a:lnTo>
                                    <a:pt x="5" y="135"/>
                                  </a:lnTo>
                                  <a:lnTo>
                                    <a:pt x="10" y="140"/>
                                  </a:lnTo>
                                  <a:lnTo>
                                    <a:pt x="24" y="140"/>
                                  </a:lnTo>
                                  <a:lnTo>
                                    <a:pt x="24" y="135"/>
                                  </a:lnTo>
                                  <a:lnTo>
                                    <a:pt x="29" y="135"/>
                                  </a:lnTo>
                                  <a:lnTo>
                                    <a:pt x="29" y="125"/>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11"/>
                          <wps:cNvSpPr>
                            <a:spLocks/>
                          </wps:cNvSpPr>
                          <wps:spPr bwMode="auto">
                            <a:xfrm>
                              <a:off x="451" y="3053"/>
                              <a:ext cx="1902" cy="29"/>
                            </a:xfrm>
                            <a:custGeom>
                              <a:avLst/>
                              <a:gdLst>
                                <a:gd name="T0" fmla="*/ 1888 w 1902"/>
                                <a:gd name="T1" fmla="*/ 29 h 29"/>
                                <a:gd name="T2" fmla="*/ 1897 w 1902"/>
                                <a:gd name="T3" fmla="*/ 29 h 29"/>
                                <a:gd name="T4" fmla="*/ 1897 w 1902"/>
                                <a:gd name="T5" fmla="*/ 24 h 29"/>
                                <a:gd name="T6" fmla="*/ 1902 w 1902"/>
                                <a:gd name="T7" fmla="*/ 24 h 29"/>
                                <a:gd name="T8" fmla="*/ 1902 w 1902"/>
                                <a:gd name="T9" fmla="*/ 9 h 29"/>
                                <a:gd name="T10" fmla="*/ 1897 w 1902"/>
                                <a:gd name="T11" fmla="*/ 5 h 29"/>
                                <a:gd name="T12" fmla="*/ 1897 w 1902"/>
                                <a:gd name="T13" fmla="*/ 0 h 29"/>
                                <a:gd name="T14" fmla="*/ 10 w 1902"/>
                                <a:gd name="T15" fmla="*/ 0 h 29"/>
                                <a:gd name="T16" fmla="*/ 0 w 1902"/>
                                <a:gd name="T17" fmla="*/ 9 h 29"/>
                                <a:gd name="T18" fmla="*/ 0 w 1902"/>
                                <a:gd name="T19" fmla="*/ 24 h 29"/>
                                <a:gd name="T20" fmla="*/ 5 w 1902"/>
                                <a:gd name="T21" fmla="*/ 24 h 29"/>
                                <a:gd name="T22" fmla="*/ 10 w 1902"/>
                                <a:gd name="T23" fmla="*/ 29 h 29"/>
                                <a:gd name="T24" fmla="*/ 15 w 1902"/>
                                <a:gd name="T25" fmla="*/ 29 h 29"/>
                                <a:gd name="T26" fmla="*/ 1888 w 1902"/>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02" h="29">
                                  <a:moveTo>
                                    <a:pt x="1888" y="29"/>
                                  </a:moveTo>
                                  <a:lnTo>
                                    <a:pt x="1897" y="29"/>
                                  </a:lnTo>
                                  <a:lnTo>
                                    <a:pt x="1897" y="24"/>
                                  </a:lnTo>
                                  <a:lnTo>
                                    <a:pt x="1902" y="24"/>
                                  </a:lnTo>
                                  <a:lnTo>
                                    <a:pt x="1902" y="9"/>
                                  </a:lnTo>
                                  <a:lnTo>
                                    <a:pt x="1897" y="5"/>
                                  </a:lnTo>
                                  <a:lnTo>
                                    <a:pt x="1897" y="0"/>
                                  </a:lnTo>
                                  <a:lnTo>
                                    <a:pt x="10" y="0"/>
                                  </a:lnTo>
                                  <a:lnTo>
                                    <a:pt x="0" y="9"/>
                                  </a:lnTo>
                                  <a:lnTo>
                                    <a:pt x="0" y="24"/>
                                  </a:lnTo>
                                  <a:lnTo>
                                    <a:pt x="5" y="24"/>
                                  </a:lnTo>
                                  <a:lnTo>
                                    <a:pt x="10" y="29"/>
                                  </a:lnTo>
                                  <a:lnTo>
                                    <a:pt x="15" y="29"/>
                                  </a:lnTo>
                                  <a:lnTo>
                                    <a:pt x="1888"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912"/>
                          <wps:cNvSpPr>
                            <a:spLocks/>
                          </wps:cNvSpPr>
                          <wps:spPr bwMode="auto">
                            <a:xfrm>
                              <a:off x="567" y="2712"/>
                              <a:ext cx="28" cy="259"/>
                            </a:xfrm>
                            <a:custGeom>
                              <a:avLst/>
                              <a:gdLst>
                                <a:gd name="T0" fmla="*/ 0 w 28"/>
                                <a:gd name="T1" fmla="*/ 245 h 259"/>
                                <a:gd name="T2" fmla="*/ 0 w 28"/>
                                <a:gd name="T3" fmla="*/ 254 h 259"/>
                                <a:gd name="T4" fmla="*/ 4 w 28"/>
                                <a:gd name="T5" fmla="*/ 254 h 259"/>
                                <a:gd name="T6" fmla="*/ 9 w 28"/>
                                <a:gd name="T7" fmla="*/ 259 h 259"/>
                                <a:gd name="T8" fmla="*/ 24 w 28"/>
                                <a:gd name="T9" fmla="*/ 259 h 259"/>
                                <a:gd name="T10" fmla="*/ 24 w 28"/>
                                <a:gd name="T11" fmla="*/ 254 h 259"/>
                                <a:gd name="T12" fmla="*/ 28 w 28"/>
                                <a:gd name="T13" fmla="*/ 254 h 259"/>
                                <a:gd name="T14" fmla="*/ 28 w 28"/>
                                <a:gd name="T15" fmla="*/ 10 h 259"/>
                                <a:gd name="T16" fmla="*/ 24 w 28"/>
                                <a:gd name="T17" fmla="*/ 5 h 259"/>
                                <a:gd name="T18" fmla="*/ 24 w 28"/>
                                <a:gd name="T19" fmla="*/ 0 h 259"/>
                                <a:gd name="T20" fmla="*/ 9 w 28"/>
                                <a:gd name="T21" fmla="*/ 0 h 259"/>
                                <a:gd name="T22" fmla="*/ 0 w 28"/>
                                <a:gd name="T23" fmla="*/ 10 h 259"/>
                                <a:gd name="T24" fmla="*/ 0 w 28"/>
                                <a:gd name="T25" fmla="*/ 14 h 259"/>
                                <a:gd name="T26" fmla="*/ 0 w 28"/>
                                <a:gd name="T27" fmla="*/ 245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259">
                                  <a:moveTo>
                                    <a:pt x="0" y="245"/>
                                  </a:moveTo>
                                  <a:lnTo>
                                    <a:pt x="0" y="254"/>
                                  </a:lnTo>
                                  <a:lnTo>
                                    <a:pt x="4" y="254"/>
                                  </a:lnTo>
                                  <a:lnTo>
                                    <a:pt x="9" y="259"/>
                                  </a:lnTo>
                                  <a:lnTo>
                                    <a:pt x="24" y="259"/>
                                  </a:lnTo>
                                  <a:lnTo>
                                    <a:pt x="24" y="254"/>
                                  </a:lnTo>
                                  <a:lnTo>
                                    <a:pt x="28" y="254"/>
                                  </a:lnTo>
                                  <a:lnTo>
                                    <a:pt x="28" y="10"/>
                                  </a:lnTo>
                                  <a:lnTo>
                                    <a:pt x="24" y="5"/>
                                  </a:lnTo>
                                  <a:lnTo>
                                    <a:pt x="24" y="0"/>
                                  </a:lnTo>
                                  <a:lnTo>
                                    <a:pt x="9" y="0"/>
                                  </a:lnTo>
                                  <a:lnTo>
                                    <a:pt x="0" y="10"/>
                                  </a:lnTo>
                                  <a:lnTo>
                                    <a:pt x="0" y="14"/>
                                  </a:lnTo>
                                  <a:lnTo>
                                    <a:pt x="0" y="2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Freeform 913"/>
                          <wps:cNvSpPr>
                            <a:spLocks/>
                          </wps:cNvSpPr>
                          <wps:spPr bwMode="auto">
                            <a:xfrm>
                              <a:off x="2267" y="2712"/>
                              <a:ext cx="28" cy="259"/>
                            </a:xfrm>
                            <a:custGeom>
                              <a:avLst/>
                              <a:gdLst>
                                <a:gd name="T0" fmla="*/ 28 w 28"/>
                                <a:gd name="T1" fmla="*/ 14 h 259"/>
                                <a:gd name="T2" fmla="*/ 28 w 28"/>
                                <a:gd name="T3" fmla="*/ 10 h 259"/>
                                <a:gd name="T4" fmla="*/ 24 w 28"/>
                                <a:gd name="T5" fmla="*/ 5 h 259"/>
                                <a:gd name="T6" fmla="*/ 24 w 28"/>
                                <a:gd name="T7" fmla="*/ 0 h 259"/>
                                <a:gd name="T8" fmla="*/ 9 w 28"/>
                                <a:gd name="T9" fmla="*/ 0 h 259"/>
                                <a:gd name="T10" fmla="*/ 0 w 28"/>
                                <a:gd name="T11" fmla="*/ 10 h 259"/>
                                <a:gd name="T12" fmla="*/ 0 w 28"/>
                                <a:gd name="T13" fmla="*/ 254 h 259"/>
                                <a:gd name="T14" fmla="*/ 4 w 28"/>
                                <a:gd name="T15" fmla="*/ 254 h 259"/>
                                <a:gd name="T16" fmla="*/ 9 w 28"/>
                                <a:gd name="T17" fmla="*/ 259 h 259"/>
                                <a:gd name="T18" fmla="*/ 24 w 28"/>
                                <a:gd name="T19" fmla="*/ 259 h 259"/>
                                <a:gd name="T20" fmla="*/ 24 w 28"/>
                                <a:gd name="T21" fmla="*/ 254 h 259"/>
                                <a:gd name="T22" fmla="*/ 28 w 28"/>
                                <a:gd name="T23" fmla="*/ 254 h 259"/>
                                <a:gd name="T24" fmla="*/ 28 w 28"/>
                                <a:gd name="T25" fmla="*/ 245 h 259"/>
                                <a:gd name="T26" fmla="*/ 28 w 28"/>
                                <a:gd name="T27" fmla="*/ 14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259">
                                  <a:moveTo>
                                    <a:pt x="28" y="14"/>
                                  </a:moveTo>
                                  <a:lnTo>
                                    <a:pt x="28" y="10"/>
                                  </a:lnTo>
                                  <a:lnTo>
                                    <a:pt x="24" y="5"/>
                                  </a:lnTo>
                                  <a:lnTo>
                                    <a:pt x="24" y="0"/>
                                  </a:lnTo>
                                  <a:lnTo>
                                    <a:pt x="9" y="0"/>
                                  </a:lnTo>
                                  <a:lnTo>
                                    <a:pt x="0" y="10"/>
                                  </a:lnTo>
                                  <a:lnTo>
                                    <a:pt x="0" y="254"/>
                                  </a:lnTo>
                                  <a:lnTo>
                                    <a:pt x="4" y="254"/>
                                  </a:lnTo>
                                  <a:lnTo>
                                    <a:pt x="9" y="259"/>
                                  </a:lnTo>
                                  <a:lnTo>
                                    <a:pt x="24" y="259"/>
                                  </a:lnTo>
                                  <a:lnTo>
                                    <a:pt x="24" y="254"/>
                                  </a:lnTo>
                                  <a:lnTo>
                                    <a:pt x="28" y="254"/>
                                  </a:lnTo>
                                  <a:lnTo>
                                    <a:pt x="28" y="245"/>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4"/>
                          <wps:cNvSpPr>
                            <a:spLocks noChangeArrowheads="1"/>
                          </wps:cNvSpPr>
                          <wps:spPr bwMode="auto">
                            <a:xfrm>
                              <a:off x="3285" y="1392"/>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proofErr w:type="gramStart"/>
                                <w:r w:rsidRPr="00D9724F">
                                  <w:rPr>
                                    <w:rFonts w:ascii="ISOCPEUR" w:hAnsi="ISOCPEUR" w:cs="ISOCPEUR"/>
                                    <w:color w:val="000000"/>
                                    <w:sz w:val="24"/>
                                    <w:szCs w:val="28"/>
                                    <w:lang w:val="en-US"/>
                                  </w:rPr>
                                  <w:t>h</w:t>
                                </w:r>
                                <w:proofErr w:type="gramEnd"/>
                              </w:p>
                            </w:txbxContent>
                          </wps:txbx>
                          <wps:bodyPr rot="0" vert="horz" wrap="square" lIns="0" tIns="0" rIns="0" bIns="0" anchor="t" anchorCtr="0" upright="1">
                            <a:noAutofit/>
                          </wps:bodyPr>
                        </wps:wsp>
                        <wps:wsp>
                          <wps:cNvPr id="977" name="Rectangle 915"/>
                          <wps:cNvSpPr>
                            <a:spLocks noChangeArrowheads="1"/>
                          </wps:cNvSpPr>
                          <wps:spPr bwMode="auto">
                            <a:xfrm>
                              <a:off x="3309" y="2160"/>
                              <a:ext cx="203"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r w:rsidRPr="00D9724F">
                                  <w:rPr>
                                    <w:rFonts w:ascii="ISOCPEUR" w:hAnsi="ISOCPEUR" w:cs="ISOCPEUR"/>
                                    <w:color w:val="000000"/>
                                    <w:sz w:val="24"/>
                                    <w:szCs w:val="28"/>
                                    <w:lang w:val="en-US"/>
                                  </w:rPr>
                                  <w:t>H</w:t>
                                </w:r>
                              </w:p>
                            </w:txbxContent>
                          </wps:txbx>
                          <wps:bodyPr rot="0" vert="horz" wrap="square" lIns="0" tIns="0" rIns="0" bIns="0" anchor="t" anchorCtr="0" upright="1">
                            <a:noAutofit/>
                          </wps:bodyPr>
                        </wps:wsp>
                        <wps:wsp>
                          <wps:cNvPr id="978" name="Freeform 916"/>
                          <wps:cNvSpPr>
                            <a:spLocks/>
                          </wps:cNvSpPr>
                          <wps:spPr bwMode="auto">
                            <a:xfrm>
                              <a:off x="4207" y="2117"/>
                              <a:ext cx="2838" cy="461"/>
                            </a:xfrm>
                            <a:custGeom>
                              <a:avLst/>
                              <a:gdLst>
                                <a:gd name="T0" fmla="*/ 0 w 2838"/>
                                <a:gd name="T1" fmla="*/ 345 h 461"/>
                                <a:gd name="T2" fmla="*/ 14 w 2838"/>
                                <a:gd name="T3" fmla="*/ 350 h 461"/>
                                <a:gd name="T4" fmla="*/ 29 w 2838"/>
                                <a:gd name="T5" fmla="*/ 355 h 461"/>
                                <a:gd name="T6" fmla="*/ 43 w 2838"/>
                                <a:gd name="T7" fmla="*/ 360 h 461"/>
                                <a:gd name="T8" fmla="*/ 77 w 2838"/>
                                <a:gd name="T9" fmla="*/ 369 h 461"/>
                                <a:gd name="T10" fmla="*/ 91 w 2838"/>
                                <a:gd name="T11" fmla="*/ 374 h 461"/>
                                <a:gd name="T12" fmla="*/ 125 w 2838"/>
                                <a:gd name="T13" fmla="*/ 384 h 461"/>
                                <a:gd name="T14" fmla="*/ 149 w 2838"/>
                                <a:gd name="T15" fmla="*/ 389 h 461"/>
                                <a:gd name="T16" fmla="*/ 168 w 2838"/>
                                <a:gd name="T17" fmla="*/ 393 h 461"/>
                                <a:gd name="T18" fmla="*/ 187 w 2838"/>
                                <a:gd name="T19" fmla="*/ 398 h 461"/>
                                <a:gd name="T20" fmla="*/ 206 w 2838"/>
                                <a:gd name="T21" fmla="*/ 403 h 461"/>
                                <a:gd name="T22" fmla="*/ 240 w 2838"/>
                                <a:gd name="T23" fmla="*/ 413 h 461"/>
                                <a:gd name="T24" fmla="*/ 259 w 2838"/>
                                <a:gd name="T25" fmla="*/ 417 h 461"/>
                                <a:gd name="T26" fmla="*/ 297 w 2838"/>
                                <a:gd name="T27" fmla="*/ 422 h 461"/>
                                <a:gd name="T28" fmla="*/ 321 w 2838"/>
                                <a:gd name="T29" fmla="*/ 427 h 461"/>
                                <a:gd name="T30" fmla="*/ 345 w 2838"/>
                                <a:gd name="T31" fmla="*/ 432 h 461"/>
                                <a:gd name="T32" fmla="*/ 398 w 2838"/>
                                <a:gd name="T33" fmla="*/ 441 h 461"/>
                                <a:gd name="T34" fmla="*/ 446 w 2838"/>
                                <a:gd name="T35" fmla="*/ 446 h 461"/>
                                <a:gd name="T36" fmla="*/ 509 w 2838"/>
                                <a:gd name="T37" fmla="*/ 456 h 461"/>
                                <a:gd name="T38" fmla="*/ 542 w 2838"/>
                                <a:gd name="T39" fmla="*/ 461 h 461"/>
                                <a:gd name="T40" fmla="*/ 1863 w 2838"/>
                                <a:gd name="T41" fmla="*/ 456 h 461"/>
                                <a:gd name="T42" fmla="*/ 1949 w 2838"/>
                                <a:gd name="T43" fmla="*/ 446 h 461"/>
                                <a:gd name="T44" fmla="*/ 2036 w 2838"/>
                                <a:gd name="T45" fmla="*/ 441 h 461"/>
                                <a:gd name="T46" fmla="*/ 2113 w 2838"/>
                                <a:gd name="T47" fmla="*/ 437 h 461"/>
                                <a:gd name="T48" fmla="*/ 2146 w 2838"/>
                                <a:gd name="T49" fmla="*/ 432 h 461"/>
                                <a:gd name="T50" fmla="*/ 2218 w 2838"/>
                                <a:gd name="T51" fmla="*/ 427 h 461"/>
                                <a:gd name="T52" fmla="*/ 2305 w 2838"/>
                                <a:gd name="T53" fmla="*/ 417 h 461"/>
                                <a:gd name="T54" fmla="*/ 2386 w 2838"/>
                                <a:gd name="T55" fmla="*/ 413 h 461"/>
                                <a:gd name="T56" fmla="*/ 2449 w 2838"/>
                                <a:gd name="T57" fmla="*/ 408 h 461"/>
                                <a:gd name="T58" fmla="*/ 2473 w 2838"/>
                                <a:gd name="T59" fmla="*/ 403 h 461"/>
                                <a:gd name="T60" fmla="*/ 2526 w 2838"/>
                                <a:gd name="T61" fmla="*/ 398 h 461"/>
                                <a:gd name="T62" fmla="*/ 2583 w 2838"/>
                                <a:gd name="T63" fmla="*/ 389 h 461"/>
                                <a:gd name="T64" fmla="*/ 2636 w 2838"/>
                                <a:gd name="T65" fmla="*/ 384 h 461"/>
                                <a:gd name="T66" fmla="*/ 2684 w 2838"/>
                                <a:gd name="T67" fmla="*/ 374 h 461"/>
                                <a:gd name="T68" fmla="*/ 2727 w 2838"/>
                                <a:gd name="T69" fmla="*/ 369 h 461"/>
                                <a:gd name="T70" fmla="*/ 2766 w 2838"/>
                                <a:gd name="T71" fmla="*/ 360 h 461"/>
                                <a:gd name="T72" fmla="*/ 2795 w 2838"/>
                                <a:gd name="T73" fmla="*/ 355 h 461"/>
                                <a:gd name="T74" fmla="*/ 2823 w 2838"/>
                                <a:gd name="T75" fmla="*/ 345 h 461"/>
                                <a:gd name="T76" fmla="*/ 2838 w 2838"/>
                                <a:gd name="T77" fmla="*/ 0 h 461"/>
                                <a:gd name="T78" fmla="*/ 2266 w 2838"/>
                                <a:gd name="T79" fmla="*/ 235 h 461"/>
                                <a:gd name="T80" fmla="*/ 2324 w 2838"/>
                                <a:gd name="T81" fmla="*/ 341 h 461"/>
                                <a:gd name="T82" fmla="*/ 456 w 2838"/>
                                <a:gd name="T83" fmla="*/ 235 h 461"/>
                                <a:gd name="T84" fmla="*/ 571 w 2838"/>
                                <a:gd name="T85"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38" h="461">
                                  <a:moveTo>
                                    <a:pt x="0" y="0"/>
                                  </a:moveTo>
                                  <a:lnTo>
                                    <a:pt x="0" y="345"/>
                                  </a:lnTo>
                                  <a:lnTo>
                                    <a:pt x="14" y="345"/>
                                  </a:lnTo>
                                  <a:lnTo>
                                    <a:pt x="14" y="350"/>
                                  </a:lnTo>
                                  <a:lnTo>
                                    <a:pt x="29" y="350"/>
                                  </a:lnTo>
                                  <a:lnTo>
                                    <a:pt x="29" y="355"/>
                                  </a:lnTo>
                                  <a:lnTo>
                                    <a:pt x="43" y="355"/>
                                  </a:lnTo>
                                  <a:lnTo>
                                    <a:pt x="43" y="360"/>
                                  </a:lnTo>
                                  <a:lnTo>
                                    <a:pt x="77" y="365"/>
                                  </a:lnTo>
                                  <a:lnTo>
                                    <a:pt x="77" y="369"/>
                                  </a:lnTo>
                                  <a:lnTo>
                                    <a:pt x="91" y="369"/>
                                  </a:lnTo>
                                  <a:lnTo>
                                    <a:pt x="91" y="374"/>
                                  </a:lnTo>
                                  <a:lnTo>
                                    <a:pt x="125" y="379"/>
                                  </a:lnTo>
                                  <a:lnTo>
                                    <a:pt x="125" y="384"/>
                                  </a:lnTo>
                                  <a:lnTo>
                                    <a:pt x="149" y="384"/>
                                  </a:lnTo>
                                  <a:lnTo>
                                    <a:pt x="149" y="389"/>
                                  </a:lnTo>
                                  <a:lnTo>
                                    <a:pt x="168" y="389"/>
                                  </a:lnTo>
                                  <a:lnTo>
                                    <a:pt x="168" y="393"/>
                                  </a:lnTo>
                                  <a:lnTo>
                                    <a:pt x="187" y="393"/>
                                  </a:lnTo>
                                  <a:lnTo>
                                    <a:pt x="187" y="398"/>
                                  </a:lnTo>
                                  <a:lnTo>
                                    <a:pt x="206" y="398"/>
                                  </a:lnTo>
                                  <a:lnTo>
                                    <a:pt x="206" y="403"/>
                                  </a:lnTo>
                                  <a:lnTo>
                                    <a:pt x="240" y="408"/>
                                  </a:lnTo>
                                  <a:lnTo>
                                    <a:pt x="240" y="413"/>
                                  </a:lnTo>
                                  <a:lnTo>
                                    <a:pt x="259" y="413"/>
                                  </a:lnTo>
                                  <a:lnTo>
                                    <a:pt x="259" y="417"/>
                                  </a:lnTo>
                                  <a:lnTo>
                                    <a:pt x="297" y="417"/>
                                  </a:lnTo>
                                  <a:lnTo>
                                    <a:pt x="297" y="422"/>
                                  </a:lnTo>
                                  <a:lnTo>
                                    <a:pt x="321" y="422"/>
                                  </a:lnTo>
                                  <a:lnTo>
                                    <a:pt x="321" y="427"/>
                                  </a:lnTo>
                                  <a:lnTo>
                                    <a:pt x="345" y="427"/>
                                  </a:lnTo>
                                  <a:lnTo>
                                    <a:pt x="345" y="432"/>
                                  </a:lnTo>
                                  <a:lnTo>
                                    <a:pt x="398" y="437"/>
                                  </a:lnTo>
                                  <a:lnTo>
                                    <a:pt x="398" y="441"/>
                                  </a:lnTo>
                                  <a:lnTo>
                                    <a:pt x="446" y="441"/>
                                  </a:lnTo>
                                  <a:lnTo>
                                    <a:pt x="446" y="446"/>
                                  </a:lnTo>
                                  <a:lnTo>
                                    <a:pt x="509" y="451"/>
                                  </a:lnTo>
                                  <a:lnTo>
                                    <a:pt x="509" y="456"/>
                                  </a:lnTo>
                                  <a:lnTo>
                                    <a:pt x="542" y="456"/>
                                  </a:lnTo>
                                  <a:lnTo>
                                    <a:pt x="542" y="461"/>
                                  </a:lnTo>
                                  <a:lnTo>
                                    <a:pt x="1863" y="461"/>
                                  </a:lnTo>
                                  <a:lnTo>
                                    <a:pt x="1863" y="456"/>
                                  </a:lnTo>
                                  <a:lnTo>
                                    <a:pt x="1949" y="451"/>
                                  </a:lnTo>
                                  <a:lnTo>
                                    <a:pt x="1949" y="446"/>
                                  </a:lnTo>
                                  <a:lnTo>
                                    <a:pt x="2036" y="446"/>
                                  </a:lnTo>
                                  <a:lnTo>
                                    <a:pt x="2036" y="441"/>
                                  </a:lnTo>
                                  <a:lnTo>
                                    <a:pt x="2113" y="441"/>
                                  </a:lnTo>
                                  <a:lnTo>
                                    <a:pt x="2113" y="437"/>
                                  </a:lnTo>
                                  <a:lnTo>
                                    <a:pt x="2146" y="437"/>
                                  </a:lnTo>
                                  <a:lnTo>
                                    <a:pt x="2146" y="432"/>
                                  </a:lnTo>
                                  <a:lnTo>
                                    <a:pt x="2218" y="432"/>
                                  </a:lnTo>
                                  <a:lnTo>
                                    <a:pt x="2218" y="427"/>
                                  </a:lnTo>
                                  <a:lnTo>
                                    <a:pt x="2305" y="422"/>
                                  </a:lnTo>
                                  <a:lnTo>
                                    <a:pt x="2305" y="417"/>
                                  </a:lnTo>
                                  <a:lnTo>
                                    <a:pt x="2386" y="417"/>
                                  </a:lnTo>
                                  <a:lnTo>
                                    <a:pt x="2386" y="413"/>
                                  </a:lnTo>
                                  <a:lnTo>
                                    <a:pt x="2449" y="413"/>
                                  </a:lnTo>
                                  <a:lnTo>
                                    <a:pt x="2449" y="408"/>
                                  </a:lnTo>
                                  <a:lnTo>
                                    <a:pt x="2473" y="408"/>
                                  </a:lnTo>
                                  <a:lnTo>
                                    <a:pt x="2473" y="403"/>
                                  </a:lnTo>
                                  <a:lnTo>
                                    <a:pt x="2526" y="403"/>
                                  </a:lnTo>
                                  <a:lnTo>
                                    <a:pt x="2526" y="398"/>
                                  </a:lnTo>
                                  <a:lnTo>
                                    <a:pt x="2583" y="393"/>
                                  </a:lnTo>
                                  <a:lnTo>
                                    <a:pt x="2583" y="389"/>
                                  </a:lnTo>
                                  <a:lnTo>
                                    <a:pt x="2636" y="389"/>
                                  </a:lnTo>
                                  <a:lnTo>
                                    <a:pt x="2636" y="384"/>
                                  </a:lnTo>
                                  <a:lnTo>
                                    <a:pt x="2684" y="379"/>
                                  </a:lnTo>
                                  <a:lnTo>
                                    <a:pt x="2684" y="374"/>
                                  </a:lnTo>
                                  <a:lnTo>
                                    <a:pt x="2727" y="374"/>
                                  </a:lnTo>
                                  <a:lnTo>
                                    <a:pt x="2727" y="369"/>
                                  </a:lnTo>
                                  <a:lnTo>
                                    <a:pt x="2766" y="365"/>
                                  </a:lnTo>
                                  <a:lnTo>
                                    <a:pt x="2766" y="360"/>
                                  </a:lnTo>
                                  <a:lnTo>
                                    <a:pt x="2795" y="360"/>
                                  </a:lnTo>
                                  <a:lnTo>
                                    <a:pt x="2795" y="355"/>
                                  </a:lnTo>
                                  <a:lnTo>
                                    <a:pt x="2823" y="350"/>
                                  </a:lnTo>
                                  <a:lnTo>
                                    <a:pt x="2823" y="345"/>
                                  </a:lnTo>
                                  <a:lnTo>
                                    <a:pt x="2838" y="345"/>
                                  </a:lnTo>
                                  <a:lnTo>
                                    <a:pt x="2838" y="0"/>
                                  </a:lnTo>
                                  <a:lnTo>
                                    <a:pt x="2266" y="0"/>
                                  </a:lnTo>
                                  <a:lnTo>
                                    <a:pt x="2266" y="235"/>
                                  </a:lnTo>
                                  <a:lnTo>
                                    <a:pt x="2324" y="235"/>
                                  </a:lnTo>
                                  <a:lnTo>
                                    <a:pt x="2324" y="341"/>
                                  </a:lnTo>
                                  <a:lnTo>
                                    <a:pt x="456" y="341"/>
                                  </a:lnTo>
                                  <a:lnTo>
                                    <a:pt x="456" y="235"/>
                                  </a:lnTo>
                                  <a:lnTo>
                                    <a:pt x="571" y="235"/>
                                  </a:lnTo>
                                  <a:lnTo>
                                    <a:pt x="571"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Line 917"/>
                          <wps:cNvCnPr/>
                          <wps:spPr bwMode="auto">
                            <a:xfrm flipV="1">
                              <a:off x="4207" y="2117"/>
                              <a:ext cx="254" cy="2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0" name="Line 918"/>
                          <wps:cNvCnPr/>
                          <wps:spPr bwMode="auto">
                            <a:xfrm flipV="1">
                              <a:off x="4336" y="2117"/>
                              <a:ext cx="380" cy="37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1" name="Line 919"/>
                          <wps:cNvCnPr/>
                          <wps:spPr bwMode="auto">
                            <a:xfrm flipV="1">
                              <a:off x="4548" y="2429"/>
                              <a:ext cx="110" cy="1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2" name="Line 920"/>
                          <wps:cNvCnPr/>
                          <wps:spPr bwMode="auto">
                            <a:xfrm flipV="1">
                              <a:off x="4740" y="2314"/>
                              <a:ext cx="33" cy="3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3" name="Line 921"/>
                          <wps:cNvCnPr/>
                          <wps:spPr bwMode="auto">
                            <a:xfrm flipV="1">
                              <a:off x="4769" y="2458"/>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4" name="Line 922"/>
                          <wps:cNvCnPr/>
                          <wps:spPr bwMode="auto">
                            <a:xfrm flipV="1">
                              <a:off x="5018" y="2458"/>
                              <a:ext cx="120" cy="1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5" name="Line 923"/>
                          <wps:cNvCnPr/>
                          <wps:spPr bwMode="auto">
                            <a:xfrm flipV="1">
                              <a:off x="5278" y="2458"/>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6" name="Line 924"/>
                          <wps:cNvCnPr/>
                          <wps:spPr bwMode="auto">
                            <a:xfrm flipV="1">
                              <a:off x="5537" y="2458"/>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7" name="Line 925"/>
                          <wps:cNvCnPr/>
                          <wps:spPr bwMode="auto">
                            <a:xfrm flipV="1">
                              <a:off x="5782" y="2458"/>
                              <a:ext cx="120" cy="1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8" name="Line 926"/>
                          <wps:cNvCnPr/>
                          <wps:spPr bwMode="auto">
                            <a:xfrm flipV="1">
                              <a:off x="6046" y="2458"/>
                              <a:ext cx="115"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9" name="Line 927"/>
                          <wps:cNvCnPr/>
                          <wps:spPr bwMode="auto">
                            <a:xfrm flipV="1">
                              <a:off x="6473" y="2117"/>
                              <a:ext cx="29" cy="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0" name="Line 928"/>
                          <wps:cNvCnPr/>
                          <wps:spPr bwMode="auto">
                            <a:xfrm flipV="1">
                              <a:off x="6315" y="2458"/>
                              <a:ext cx="96" cy="9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1" name="Line 929"/>
                          <wps:cNvCnPr/>
                          <wps:spPr bwMode="auto">
                            <a:xfrm flipV="1">
                              <a:off x="6521" y="2117"/>
                              <a:ext cx="231" cy="2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2" name="Line 930"/>
                          <wps:cNvCnPr/>
                          <wps:spPr bwMode="auto">
                            <a:xfrm flipV="1">
                              <a:off x="6603" y="2117"/>
                              <a:ext cx="408" cy="4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3" name="Line 931"/>
                          <wps:cNvCnPr/>
                          <wps:spPr bwMode="auto">
                            <a:xfrm flipV="1">
                              <a:off x="6886" y="2338"/>
                              <a:ext cx="154" cy="1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4" name="Freeform 932"/>
                          <wps:cNvSpPr>
                            <a:spLocks/>
                          </wps:cNvSpPr>
                          <wps:spPr bwMode="auto">
                            <a:xfrm>
                              <a:off x="4187" y="2558"/>
                              <a:ext cx="145" cy="135"/>
                            </a:xfrm>
                            <a:custGeom>
                              <a:avLst/>
                              <a:gdLst>
                                <a:gd name="T0" fmla="*/ 29 w 145"/>
                                <a:gd name="T1" fmla="*/ 15 h 135"/>
                                <a:gd name="T2" fmla="*/ 29 w 145"/>
                                <a:gd name="T3" fmla="*/ 10 h 135"/>
                                <a:gd name="T4" fmla="*/ 20 w 145"/>
                                <a:gd name="T5" fmla="*/ 0 h 135"/>
                                <a:gd name="T6" fmla="*/ 10 w 145"/>
                                <a:gd name="T7" fmla="*/ 0 h 135"/>
                                <a:gd name="T8" fmla="*/ 0 w 145"/>
                                <a:gd name="T9" fmla="*/ 10 h 135"/>
                                <a:gd name="T10" fmla="*/ 0 w 145"/>
                                <a:gd name="T11" fmla="*/ 39 h 135"/>
                                <a:gd name="T12" fmla="*/ 5 w 145"/>
                                <a:gd name="T13" fmla="*/ 44 h 135"/>
                                <a:gd name="T14" fmla="*/ 5 w 145"/>
                                <a:gd name="T15" fmla="*/ 53 h 135"/>
                                <a:gd name="T16" fmla="*/ 10 w 145"/>
                                <a:gd name="T17" fmla="*/ 58 h 135"/>
                                <a:gd name="T18" fmla="*/ 10 w 145"/>
                                <a:gd name="T19" fmla="*/ 63 h 135"/>
                                <a:gd name="T20" fmla="*/ 15 w 145"/>
                                <a:gd name="T21" fmla="*/ 68 h 135"/>
                                <a:gd name="T22" fmla="*/ 15 w 145"/>
                                <a:gd name="T23" fmla="*/ 72 h 135"/>
                                <a:gd name="T24" fmla="*/ 49 w 145"/>
                                <a:gd name="T25" fmla="*/ 106 h 135"/>
                                <a:gd name="T26" fmla="*/ 53 w 145"/>
                                <a:gd name="T27" fmla="*/ 106 h 135"/>
                                <a:gd name="T28" fmla="*/ 49 w 145"/>
                                <a:gd name="T29" fmla="*/ 101 h 135"/>
                                <a:gd name="T30" fmla="*/ 53 w 145"/>
                                <a:gd name="T31" fmla="*/ 111 h 135"/>
                                <a:gd name="T32" fmla="*/ 63 w 145"/>
                                <a:gd name="T33" fmla="*/ 116 h 135"/>
                                <a:gd name="T34" fmla="*/ 68 w 145"/>
                                <a:gd name="T35" fmla="*/ 120 h 135"/>
                                <a:gd name="T36" fmla="*/ 73 w 145"/>
                                <a:gd name="T37" fmla="*/ 120 h 135"/>
                                <a:gd name="T38" fmla="*/ 77 w 145"/>
                                <a:gd name="T39" fmla="*/ 125 h 135"/>
                                <a:gd name="T40" fmla="*/ 92 w 145"/>
                                <a:gd name="T41" fmla="*/ 125 h 135"/>
                                <a:gd name="T42" fmla="*/ 97 w 145"/>
                                <a:gd name="T43" fmla="*/ 130 h 135"/>
                                <a:gd name="T44" fmla="*/ 116 w 145"/>
                                <a:gd name="T45" fmla="*/ 130 h 135"/>
                                <a:gd name="T46" fmla="*/ 125 w 145"/>
                                <a:gd name="T47" fmla="*/ 135 h 135"/>
                                <a:gd name="T48" fmla="*/ 140 w 145"/>
                                <a:gd name="T49" fmla="*/ 135 h 135"/>
                                <a:gd name="T50" fmla="*/ 140 w 145"/>
                                <a:gd name="T51" fmla="*/ 130 h 135"/>
                                <a:gd name="T52" fmla="*/ 145 w 145"/>
                                <a:gd name="T53" fmla="*/ 130 h 135"/>
                                <a:gd name="T54" fmla="*/ 145 w 145"/>
                                <a:gd name="T55" fmla="*/ 116 h 135"/>
                                <a:gd name="T56" fmla="*/ 140 w 145"/>
                                <a:gd name="T57" fmla="*/ 111 h 135"/>
                                <a:gd name="T58" fmla="*/ 140 w 145"/>
                                <a:gd name="T59" fmla="*/ 106 h 135"/>
                                <a:gd name="T60" fmla="*/ 130 w 145"/>
                                <a:gd name="T61" fmla="*/ 106 h 135"/>
                                <a:gd name="T62" fmla="*/ 135 w 145"/>
                                <a:gd name="T63" fmla="*/ 106 h 135"/>
                                <a:gd name="T64" fmla="*/ 125 w 145"/>
                                <a:gd name="T65" fmla="*/ 101 h 135"/>
                                <a:gd name="T66" fmla="*/ 106 w 145"/>
                                <a:gd name="T67" fmla="*/ 101 h 135"/>
                                <a:gd name="T68" fmla="*/ 101 w 145"/>
                                <a:gd name="T69" fmla="*/ 96 h 135"/>
                                <a:gd name="T70" fmla="*/ 87 w 145"/>
                                <a:gd name="T71" fmla="*/ 96 h 135"/>
                                <a:gd name="T72" fmla="*/ 82 w 145"/>
                                <a:gd name="T73" fmla="*/ 92 h 135"/>
                                <a:gd name="T74" fmla="*/ 77 w 145"/>
                                <a:gd name="T75" fmla="*/ 92 h 135"/>
                                <a:gd name="T76" fmla="*/ 73 w 145"/>
                                <a:gd name="T77" fmla="*/ 87 h 135"/>
                                <a:gd name="T78" fmla="*/ 73 w 145"/>
                                <a:gd name="T79" fmla="*/ 92 h 135"/>
                                <a:gd name="T80" fmla="*/ 77 w 145"/>
                                <a:gd name="T81" fmla="*/ 92 h 135"/>
                                <a:gd name="T82" fmla="*/ 63 w 145"/>
                                <a:gd name="T83" fmla="*/ 77 h 135"/>
                                <a:gd name="T84" fmla="*/ 58 w 145"/>
                                <a:gd name="T85" fmla="*/ 77 h 135"/>
                                <a:gd name="T86" fmla="*/ 44 w 145"/>
                                <a:gd name="T87" fmla="*/ 63 h 135"/>
                                <a:gd name="T88" fmla="*/ 44 w 145"/>
                                <a:gd name="T89" fmla="*/ 58 h 135"/>
                                <a:gd name="T90" fmla="*/ 39 w 145"/>
                                <a:gd name="T91" fmla="*/ 53 h 135"/>
                                <a:gd name="T92" fmla="*/ 39 w 145"/>
                                <a:gd name="T93" fmla="*/ 48 h 135"/>
                                <a:gd name="T94" fmla="*/ 34 w 145"/>
                                <a:gd name="T95" fmla="*/ 44 h 135"/>
                                <a:gd name="T96" fmla="*/ 34 w 145"/>
                                <a:gd name="T97" fmla="*/ 34 h 135"/>
                                <a:gd name="T98" fmla="*/ 29 w 145"/>
                                <a:gd name="T99" fmla="*/ 29 h 135"/>
                                <a:gd name="T100" fmla="*/ 29 w 145"/>
                                <a:gd name="T101" fmla="*/ 15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45" h="135">
                                  <a:moveTo>
                                    <a:pt x="29" y="15"/>
                                  </a:moveTo>
                                  <a:lnTo>
                                    <a:pt x="29" y="10"/>
                                  </a:lnTo>
                                  <a:lnTo>
                                    <a:pt x="20" y="0"/>
                                  </a:lnTo>
                                  <a:lnTo>
                                    <a:pt x="10" y="0"/>
                                  </a:lnTo>
                                  <a:lnTo>
                                    <a:pt x="0" y="10"/>
                                  </a:lnTo>
                                  <a:lnTo>
                                    <a:pt x="0" y="39"/>
                                  </a:lnTo>
                                  <a:lnTo>
                                    <a:pt x="5" y="44"/>
                                  </a:lnTo>
                                  <a:lnTo>
                                    <a:pt x="5" y="53"/>
                                  </a:lnTo>
                                  <a:lnTo>
                                    <a:pt x="10" y="58"/>
                                  </a:lnTo>
                                  <a:lnTo>
                                    <a:pt x="10" y="63"/>
                                  </a:lnTo>
                                  <a:lnTo>
                                    <a:pt x="15" y="68"/>
                                  </a:lnTo>
                                  <a:lnTo>
                                    <a:pt x="15" y="72"/>
                                  </a:lnTo>
                                  <a:lnTo>
                                    <a:pt x="49" y="106"/>
                                  </a:lnTo>
                                  <a:lnTo>
                                    <a:pt x="53" y="106"/>
                                  </a:lnTo>
                                  <a:lnTo>
                                    <a:pt x="49" y="101"/>
                                  </a:lnTo>
                                  <a:lnTo>
                                    <a:pt x="53" y="111"/>
                                  </a:lnTo>
                                  <a:lnTo>
                                    <a:pt x="63" y="116"/>
                                  </a:lnTo>
                                  <a:lnTo>
                                    <a:pt x="68" y="120"/>
                                  </a:lnTo>
                                  <a:lnTo>
                                    <a:pt x="73" y="120"/>
                                  </a:lnTo>
                                  <a:lnTo>
                                    <a:pt x="77" y="125"/>
                                  </a:lnTo>
                                  <a:lnTo>
                                    <a:pt x="92" y="125"/>
                                  </a:lnTo>
                                  <a:lnTo>
                                    <a:pt x="97" y="130"/>
                                  </a:lnTo>
                                  <a:lnTo>
                                    <a:pt x="116" y="130"/>
                                  </a:lnTo>
                                  <a:lnTo>
                                    <a:pt x="125" y="135"/>
                                  </a:lnTo>
                                  <a:lnTo>
                                    <a:pt x="140" y="135"/>
                                  </a:lnTo>
                                  <a:lnTo>
                                    <a:pt x="140" y="130"/>
                                  </a:lnTo>
                                  <a:lnTo>
                                    <a:pt x="145" y="130"/>
                                  </a:lnTo>
                                  <a:lnTo>
                                    <a:pt x="145" y="116"/>
                                  </a:lnTo>
                                  <a:lnTo>
                                    <a:pt x="140" y="111"/>
                                  </a:lnTo>
                                  <a:lnTo>
                                    <a:pt x="140" y="106"/>
                                  </a:lnTo>
                                  <a:lnTo>
                                    <a:pt x="130" y="106"/>
                                  </a:lnTo>
                                  <a:lnTo>
                                    <a:pt x="135" y="106"/>
                                  </a:lnTo>
                                  <a:lnTo>
                                    <a:pt x="125" y="101"/>
                                  </a:lnTo>
                                  <a:lnTo>
                                    <a:pt x="106" y="101"/>
                                  </a:lnTo>
                                  <a:lnTo>
                                    <a:pt x="101" y="96"/>
                                  </a:lnTo>
                                  <a:lnTo>
                                    <a:pt x="87" y="96"/>
                                  </a:lnTo>
                                  <a:lnTo>
                                    <a:pt x="82" y="92"/>
                                  </a:lnTo>
                                  <a:lnTo>
                                    <a:pt x="77" y="92"/>
                                  </a:lnTo>
                                  <a:lnTo>
                                    <a:pt x="73" y="87"/>
                                  </a:lnTo>
                                  <a:lnTo>
                                    <a:pt x="73" y="92"/>
                                  </a:lnTo>
                                  <a:lnTo>
                                    <a:pt x="77" y="92"/>
                                  </a:lnTo>
                                  <a:lnTo>
                                    <a:pt x="63" y="77"/>
                                  </a:lnTo>
                                  <a:lnTo>
                                    <a:pt x="58" y="77"/>
                                  </a:lnTo>
                                  <a:lnTo>
                                    <a:pt x="44" y="63"/>
                                  </a:lnTo>
                                  <a:lnTo>
                                    <a:pt x="44" y="58"/>
                                  </a:lnTo>
                                  <a:lnTo>
                                    <a:pt x="39" y="53"/>
                                  </a:lnTo>
                                  <a:lnTo>
                                    <a:pt x="39" y="48"/>
                                  </a:lnTo>
                                  <a:lnTo>
                                    <a:pt x="34" y="44"/>
                                  </a:lnTo>
                                  <a:lnTo>
                                    <a:pt x="34" y="34"/>
                                  </a:lnTo>
                                  <a:lnTo>
                                    <a:pt x="29" y="29"/>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Freeform 933"/>
                          <wps:cNvSpPr>
                            <a:spLocks/>
                          </wps:cNvSpPr>
                          <wps:spPr bwMode="auto">
                            <a:xfrm>
                              <a:off x="6915" y="2558"/>
                              <a:ext cx="139" cy="140"/>
                            </a:xfrm>
                            <a:custGeom>
                              <a:avLst/>
                              <a:gdLst>
                                <a:gd name="T0" fmla="*/ 15 w 139"/>
                                <a:gd name="T1" fmla="*/ 111 h 140"/>
                                <a:gd name="T2" fmla="*/ 10 w 139"/>
                                <a:gd name="T3" fmla="*/ 111 h 140"/>
                                <a:gd name="T4" fmla="*/ 0 w 139"/>
                                <a:gd name="T5" fmla="*/ 120 h 140"/>
                                <a:gd name="T6" fmla="*/ 0 w 139"/>
                                <a:gd name="T7" fmla="*/ 135 h 140"/>
                                <a:gd name="T8" fmla="*/ 5 w 139"/>
                                <a:gd name="T9" fmla="*/ 135 h 140"/>
                                <a:gd name="T10" fmla="*/ 10 w 139"/>
                                <a:gd name="T11" fmla="*/ 140 h 140"/>
                                <a:gd name="T12" fmla="*/ 15 w 139"/>
                                <a:gd name="T13" fmla="*/ 140 h 140"/>
                                <a:gd name="T14" fmla="*/ 24 w 139"/>
                                <a:gd name="T15" fmla="*/ 135 h 140"/>
                                <a:gd name="T16" fmla="*/ 43 w 139"/>
                                <a:gd name="T17" fmla="*/ 135 h 140"/>
                                <a:gd name="T18" fmla="*/ 48 w 139"/>
                                <a:gd name="T19" fmla="*/ 130 h 140"/>
                                <a:gd name="T20" fmla="*/ 63 w 139"/>
                                <a:gd name="T21" fmla="*/ 130 h 140"/>
                                <a:gd name="T22" fmla="*/ 67 w 139"/>
                                <a:gd name="T23" fmla="*/ 125 h 140"/>
                                <a:gd name="T24" fmla="*/ 72 w 139"/>
                                <a:gd name="T25" fmla="*/ 125 h 140"/>
                                <a:gd name="T26" fmla="*/ 87 w 139"/>
                                <a:gd name="T27" fmla="*/ 111 h 140"/>
                                <a:gd name="T28" fmla="*/ 91 w 139"/>
                                <a:gd name="T29" fmla="*/ 111 h 140"/>
                                <a:gd name="T30" fmla="*/ 111 w 139"/>
                                <a:gd name="T31" fmla="*/ 92 h 140"/>
                                <a:gd name="T32" fmla="*/ 111 w 139"/>
                                <a:gd name="T33" fmla="*/ 87 h 140"/>
                                <a:gd name="T34" fmla="*/ 125 w 139"/>
                                <a:gd name="T35" fmla="*/ 72 h 140"/>
                                <a:gd name="T36" fmla="*/ 125 w 139"/>
                                <a:gd name="T37" fmla="*/ 68 h 140"/>
                                <a:gd name="T38" fmla="*/ 130 w 139"/>
                                <a:gd name="T39" fmla="*/ 63 h 140"/>
                                <a:gd name="T40" fmla="*/ 130 w 139"/>
                                <a:gd name="T41" fmla="*/ 48 h 140"/>
                                <a:gd name="T42" fmla="*/ 135 w 139"/>
                                <a:gd name="T43" fmla="*/ 44 h 140"/>
                                <a:gd name="T44" fmla="*/ 135 w 139"/>
                                <a:gd name="T45" fmla="*/ 24 h 140"/>
                                <a:gd name="T46" fmla="*/ 139 w 139"/>
                                <a:gd name="T47" fmla="*/ 15 h 140"/>
                                <a:gd name="T48" fmla="*/ 139 w 139"/>
                                <a:gd name="T49" fmla="*/ 10 h 140"/>
                                <a:gd name="T50" fmla="*/ 135 w 139"/>
                                <a:gd name="T51" fmla="*/ 5 h 140"/>
                                <a:gd name="T52" fmla="*/ 135 w 139"/>
                                <a:gd name="T53" fmla="*/ 0 h 140"/>
                                <a:gd name="T54" fmla="*/ 120 w 139"/>
                                <a:gd name="T55" fmla="*/ 0 h 140"/>
                                <a:gd name="T56" fmla="*/ 111 w 139"/>
                                <a:gd name="T57" fmla="*/ 10 h 140"/>
                                <a:gd name="T58" fmla="*/ 111 w 139"/>
                                <a:gd name="T59" fmla="*/ 15 h 140"/>
                                <a:gd name="T60" fmla="*/ 115 w 139"/>
                                <a:gd name="T61" fmla="*/ 5 h 140"/>
                                <a:gd name="T62" fmla="*/ 106 w 139"/>
                                <a:gd name="T63" fmla="*/ 15 h 140"/>
                                <a:gd name="T64" fmla="*/ 106 w 139"/>
                                <a:gd name="T65" fmla="*/ 34 h 140"/>
                                <a:gd name="T66" fmla="*/ 101 w 139"/>
                                <a:gd name="T67" fmla="*/ 39 h 140"/>
                                <a:gd name="T68" fmla="*/ 101 w 139"/>
                                <a:gd name="T69" fmla="*/ 53 h 140"/>
                                <a:gd name="T70" fmla="*/ 96 w 139"/>
                                <a:gd name="T71" fmla="*/ 58 h 140"/>
                                <a:gd name="T72" fmla="*/ 96 w 139"/>
                                <a:gd name="T73" fmla="*/ 63 h 140"/>
                                <a:gd name="T74" fmla="*/ 82 w 139"/>
                                <a:gd name="T75" fmla="*/ 77 h 140"/>
                                <a:gd name="T76" fmla="*/ 82 w 139"/>
                                <a:gd name="T77" fmla="*/ 82 h 140"/>
                                <a:gd name="T78" fmla="*/ 77 w 139"/>
                                <a:gd name="T79" fmla="*/ 82 h 140"/>
                                <a:gd name="T80" fmla="*/ 63 w 139"/>
                                <a:gd name="T81" fmla="*/ 96 h 140"/>
                                <a:gd name="T82" fmla="*/ 58 w 139"/>
                                <a:gd name="T83" fmla="*/ 96 h 140"/>
                                <a:gd name="T84" fmla="*/ 53 w 139"/>
                                <a:gd name="T85" fmla="*/ 101 h 140"/>
                                <a:gd name="T86" fmla="*/ 39 w 139"/>
                                <a:gd name="T87" fmla="*/ 101 h 140"/>
                                <a:gd name="T88" fmla="*/ 34 w 139"/>
                                <a:gd name="T89" fmla="*/ 106 h 140"/>
                                <a:gd name="T90" fmla="*/ 15 w 139"/>
                                <a:gd name="T91" fmla="*/ 106 h 140"/>
                                <a:gd name="T92" fmla="*/ 5 w 139"/>
                                <a:gd name="T93" fmla="*/ 116 h 140"/>
                                <a:gd name="T94" fmla="*/ 15 w 139"/>
                                <a:gd name="T95" fmla="*/ 111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39" h="140">
                                  <a:moveTo>
                                    <a:pt x="15" y="111"/>
                                  </a:moveTo>
                                  <a:lnTo>
                                    <a:pt x="10" y="111"/>
                                  </a:lnTo>
                                  <a:lnTo>
                                    <a:pt x="0" y="120"/>
                                  </a:lnTo>
                                  <a:lnTo>
                                    <a:pt x="0" y="135"/>
                                  </a:lnTo>
                                  <a:lnTo>
                                    <a:pt x="5" y="135"/>
                                  </a:lnTo>
                                  <a:lnTo>
                                    <a:pt x="10" y="140"/>
                                  </a:lnTo>
                                  <a:lnTo>
                                    <a:pt x="15" y="140"/>
                                  </a:lnTo>
                                  <a:lnTo>
                                    <a:pt x="24" y="135"/>
                                  </a:lnTo>
                                  <a:lnTo>
                                    <a:pt x="43" y="135"/>
                                  </a:lnTo>
                                  <a:lnTo>
                                    <a:pt x="48" y="130"/>
                                  </a:lnTo>
                                  <a:lnTo>
                                    <a:pt x="63" y="130"/>
                                  </a:lnTo>
                                  <a:lnTo>
                                    <a:pt x="67" y="125"/>
                                  </a:lnTo>
                                  <a:lnTo>
                                    <a:pt x="72" y="125"/>
                                  </a:lnTo>
                                  <a:lnTo>
                                    <a:pt x="87" y="111"/>
                                  </a:lnTo>
                                  <a:lnTo>
                                    <a:pt x="91" y="111"/>
                                  </a:lnTo>
                                  <a:lnTo>
                                    <a:pt x="111" y="92"/>
                                  </a:lnTo>
                                  <a:lnTo>
                                    <a:pt x="111" y="87"/>
                                  </a:lnTo>
                                  <a:lnTo>
                                    <a:pt x="125" y="72"/>
                                  </a:lnTo>
                                  <a:lnTo>
                                    <a:pt x="125" y="68"/>
                                  </a:lnTo>
                                  <a:lnTo>
                                    <a:pt x="130" y="63"/>
                                  </a:lnTo>
                                  <a:lnTo>
                                    <a:pt x="130" y="48"/>
                                  </a:lnTo>
                                  <a:lnTo>
                                    <a:pt x="135" y="44"/>
                                  </a:lnTo>
                                  <a:lnTo>
                                    <a:pt x="135" y="24"/>
                                  </a:lnTo>
                                  <a:lnTo>
                                    <a:pt x="139" y="15"/>
                                  </a:lnTo>
                                  <a:lnTo>
                                    <a:pt x="139" y="10"/>
                                  </a:lnTo>
                                  <a:lnTo>
                                    <a:pt x="135" y="5"/>
                                  </a:lnTo>
                                  <a:lnTo>
                                    <a:pt x="135" y="0"/>
                                  </a:lnTo>
                                  <a:lnTo>
                                    <a:pt x="120" y="0"/>
                                  </a:lnTo>
                                  <a:lnTo>
                                    <a:pt x="111" y="10"/>
                                  </a:lnTo>
                                  <a:lnTo>
                                    <a:pt x="111" y="15"/>
                                  </a:lnTo>
                                  <a:lnTo>
                                    <a:pt x="115" y="5"/>
                                  </a:lnTo>
                                  <a:lnTo>
                                    <a:pt x="106" y="15"/>
                                  </a:lnTo>
                                  <a:lnTo>
                                    <a:pt x="106" y="34"/>
                                  </a:lnTo>
                                  <a:lnTo>
                                    <a:pt x="101" y="39"/>
                                  </a:lnTo>
                                  <a:lnTo>
                                    <a:pt x="101" y="53"/>
                                  </a:lnTo>
                                  <a:lnTo>
                                    <a:pt x="96" y="58"/>
                                  </a:lnTo>
                                  <a:lnTo>
                                    <a:pt x="96" y="63"/>
                                  </a:lnTo>
                                  <a:lnTo>
                                    <a:pt x="82" y="77"/>
                                  </a:lnTo>
                                  <a:lnTo>
                                    <a:pt x="82" y="82"/>
                                  </a:lnTo>
                                  <a:lnTo>
                                    <a:pt x="77" y="82"/>
                                  </a:lnTo>
                                  <a:lnTo>
                                    <a:pt x="63" y="96"/>
                                  </a:lnTo>
                                  <a:lnTo>
                                    <a:pt x="58" y="96"/>
                                  </a:lnTo>
                                  <a:lnTo>
                                    <a:pt x="53" y="101"/>
                                  </a:lnTo>
                                  <a:lnTo>
                                    <a:pt x="39" y="101"/>
                                  </a:lnTo>
                                  <a:lnTo>
                                    <a:pt x="34" y="106"/>
                                  </a:lnTo>
                                  <a:lnTo>
                                    <a:pt x="15" y="106"/>
                                  </a:lnTo>
                                  <a:lnTo>
                                    <a:pt x="5" y="116"/>
                                  </a:lnTo>
                                  <a:lnTo>
                                    <a:pt x="15"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Freeform 934"/>
                          <wps:cNvSpPr>
                            <a:spLocks/>
                          </wps:cNvSpPr>
                          <wps:spPr bwMode="auto">
                            <a:xfrm>
                              <a:off x="4303" y="2669"/>
                              <a:ext cx="2641" cy="29"/>
                            </a:xfrm>
                            <a:custGeom>
                              <a:avLst/>
                              <a:gdLst>
                                <a:gd name="T0" fmla="*/ 14 w 2641"/>
                                <a:gd name="T1" fmla="*/ 0 h 29"/>
                                <a:gd name="T2" fmla="*/ 9 w 2641"/>
                                <a:gd name="T3" fmla="*/ 0 h 29"/>
                                <a:gd name="T4" fmla="*/ 0 w 2641"/>
                                <a:gd name="T5" fmla="*/ 9 h 29"/>
                                <a:gd name="T6" fmla="*/ 0 w 2641"/>
                                <a:gd name="T7" fmla="*/ 24 h 29"/>
                                <a:gd name="T8" fmla="*/ 5 w 2641"/>
                                <a:gd name="T9" fmla="*/ 24 h 29"/>
                                <a:gd name="T10" fmla="*/ 9 w 2641"/>
                                <a:gd name="T11" fmla="*/ 29 h 29"/>
                                <a:gd name="T12" fmla="*/ 2636 w 2641"/>
                                <a:gd name="T13" fmla="*/ 29 h 29"/>
                                <a:gd name="T14" fmla="*/ 2636 w 2641"/>
                                <a:gd name="T15" fmla="*/ 24 h 29"/>
                                <a:gd name="T16" fmla="*/ 2641 w 2641"/>
                                <a:gd name="T17" fmla="*/ 24 h 29"/>
                                <a:gd name="T18" fmla="*/ 2641 w 2641"/>
                                <a:gd name="T19" fmla="*/ 9 h 29"/>
                                <a:gd name="T20" fmla="*/ 2636 w 2641"/>
                                <a:gd name="T21" fmla="*/ 5 h 29"/>
                                <a:gd name="T22" fmla="*/ 2636 w 2641"/>
                                <a:gd name="T23" fmla="*/ 0 h 29"/>
                                <a:gd name="T24" fmla="*/ 2627 w 2641"/>
                                <a:gd name="T25" fmla="*/ 0 h 29"/>
                                <a:gd name="T26" fmla="*/ 14 w 2641"/>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41" h="29">
                                  <a:moveTo>
                                    <a:pt x="14" y="0"/>
                                  </a:moveTo>
                                  <a:lnTo>
                                    <a:pt x="9" y="0"/>
                                  </a:lnTo>
                                  <a:lnTo>
                                    <a:pt x="0" y="9"/>
                                  </a:lnTo>
                                  <a:lnTo>
                                    <a:pt x="0" y="24"/>
                                  </a:lnTo>
                                  <a:lnTo>
                                    <a:pt x="5" y="24"/>
                                  </a:lnTo>
                                  <a:lnTo>
                                    <a:pt x="9" y="29"/>
                                  </a:lnTo>
                                  <a:lnTo>
                                    <a:pt x="2636" y="29"/>
                                  </a:lnTo>
                                  <a:lnTo>
                                    <a:pt x="2636" y="24"/>
                                  </a:lnTo>
                                  <a:lnTo>
                                    <a:pt x="2641" y="24"/>
                                  </a:lnTo>
                                  <a:lnTo>
                                    <a:pt x="2641" y="9"/>
                                  </a:lnTo>
                                  <a:lnTo>
                                    <a:pt x="2636" y="5"/>
                                  </a:lnTo>
                                  <a:lnTo>
                                    <a:pt x="2636" y="0"/>
                                  </a:lnTo>
                                  <a:lnTo>
                                    <a:pt x="2627"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935"/>
                          <wps:cNvSpPr>
                            <a:spLocks/>
                          </wps:cNvSpPr>
                          <wps:spPr bwMode="auto">
                            <a:xfrm>
                              <a:off x="4759" y="2669"/>
                              <a:ext cx="139" cy="144"/>
                            </a:xfrm>
                            <a:custGeom>
                              <a:avLst/>
                              <a:gdLst>
                                <a:gd name="T0" fmla="*/ 110 w 139"/>
                                <a:gd name="T1" fmla="*/ 129 h 144"/>
                                <a:gd name="T2" fmla="*/ 110 w 139"/>
                                <a:gd name="T3" fmla="*/ 139 h 144"/>
                                <a:gd name="T4" fmla="*/ 115 w 139"/>
                                <a:gd name="T5" fmla="*/ 139 h 144"/>
                                <a:gd name="T6" fmla="*/ 120 w 139"/>
                                <a:gd name="T7" fmla="*/ 144 h 144"/>
                                <a:gd name="T8" fmla="*/ 134 w 139"/>
                                <a:gd name="T9" fmla="*/ 144 h 144"/>
                                <a:gd name="T10" fmla="*/ 134 w 139"/>
                                <a:gd name="T11" fmla="*/ 139 h 144"/>
                                <a:gd name="T12" fmla="*/ 139 w 139"/>
                                <a:gd name="T13" fmla="*/ 139 h 144"/>
                                <a:gd name="T14" fmla="*/ 139 w 139"/>
                                <a:gd name="T15" fmla="*/ 125 h 144"/>
                                <a:gd name="T16" fmla="*/ 134 w 139"/>
                                <a:gd name="T17" fmla="*/ 115 h 144"/>
                                <a:gd name="T18" fmla="*/ 134 w 139"/>
                                <a:gd name="T19" fmla="*/ 96 h 144"/>
                                <a:gd name="T20" fmla="*/ 130 w 139"/>
                                <a:gd name="T21" fmla="*/ 86 h 144"/>
                                <a:gd name="T22" fmla="*/ 130 w 139"/>
                                <a:gd name="T23" fmla="*/ 77 h 144"/>
                                <a:gd name="T24" fmla="*/ 125 w 139"/>
                                <a:gd name="T25" fmla="*/ 72 h 144"/>
                                <a:gd name="T26" fmla="*/ 125 w 139"/>
                                <a:gd name="T27" fmla="*/ 67 h 144"/>
                                <a:gd name="T28" fmla="*/ 120 w 139"/>
                                <a:gd name="T29" fmla="*/ 62 h 144"/>
                                <a:gd name="T30" fmla="*/ 120 w 139"/>
                                <a:gd name="T31" fmla="*/ 57 h 144"/>
                                <a:gd name="T32" fmla="*/ 110 w 139"/>
                                <a:gd name="T33" fmla="*/ 48 h 144"/>
                                <a:gd name="T34" fmla="*/ 106 w 139"/>
                                <a:gd name="T35" fmla="*/ 38 h 144"/>
                                <a:gd name="T36" fmla="*/ 96 w 139"/>
                                <a:gd name="T37" fmla="*/ 33 h 144"/>
                                <a:gd name="T38" fmla="*/ 82 w 139"/>
                                <a:gd name="T39" fmla="*/ 19 h 144"/>
                                <a:gd name="T40" fmla="*/ 82 w 139"/>
                                <a:gd name="T41" fmla="*/ 24 h 144"/>
                                <a:gd name="T42" fmla="*/ 86 w 139"/>
                                <a:gd name="T43" fmla="*/ 24 h 144"/>
                                <a:gd name="T44" fmla="*/ 72 w 139"/>
                                <a:gd name="T45" fmla="*/ 9 h 144"/>
                                <a:gd name="T46" fmla="*/ 67 w 139"/>
                                <a:gd name="T47" fmla="*/ 9 h 144"/>
                                <a:gd name="T48" fmla="*/ 62 w 139"/>
                                <a:gd name="T49" fmla="*/ 5 h 144"/>
                                <a:gd name="T50" fmla="*/ 48 w 139"/>
                                <a:gd name="T51" fmla="*/ 5 h 144"/>
                                <a:gd name="T52" fmla="*/ 43 w 139"/>
                                <a:gd name="T53" fmla="*/ 0 h 144"/>
                                <a:gd name="T54" fmla="*/ 10 w 139"/>
                                <a:gd name="T55" fmla="*/ 0 h 144"/>
                                <a:gd name="T56" fmla="*/ 0 w 139"/>
                                <a:gd name="T57" fmla="*/ 9 h 144"/>
                                <a:gd name="T58" fmla="*/ 0 w 139"/>
                                <a:gd name="T59" fmla="*/ 24 h 144"/>
                                <a:gd name="T60" fmla="*/ 5 w 139"/>
                                <a:gd name="T61" fmla="*/ 24 h 144"/>
                                <a:gd name="T62" fmla="*/ 10 w 139"/>
                                <a:gd name="T63" fmla="*/ 29 h 144"/>
                                <a:gd name="T64" fmla="*/ 14 w 139"/>
                                <a:gd name="T65" fmla="*/ 29 h 144"/>
                                <a:gd name="T66" fmla="*/ 34 w 139"/>
                                <a:gd name="T67" fmla="*/ 29 h 144"/>
                                <a:gd name="T68" fmla="*/ 38 w 139"/>
                                <a:gd name="T69" fmla="*/ 33 h 144"/>
                                <a:gd name="T70" fmla="*/ 53 w 139"/>
                                <a:gd name="T71" fmla="*/ 33 h 144"/>
                                <a:gd name="T72" fmla="*/ 58 w 139"/>
                                <a:gd name="T73" fmla="*/ 38 h 144"/>
                                <a:gd name="T74" fmla="*/ 62 w 139"/>
                                <a:gd name="T75" fmla="*/ 38 h 144"/>
                                <a:gd name="T76" fmla="*/ 58 w 139"/>
                                <a:gd name="T77" fmla="*/ 33 h 144"/>
                                <a:gd name="T78" fmla="*/ 62 w 139"/>
                                <a:gd name="T79" fmla="*/ 43 h 144"/>
                                <a:gd name="T80" fmla="*/ 72 w 139"/>
                                <a:gd name="T81" fmla="*/ 48 h 144"/>
                                <a:gd name="T82" fmla="*/ 86 w 139"/>
                                <a:gd name="T83" fmla="*/ 62 h 144"/>
                                <a:gd name="T84" fmla="*/ 86 w 139"/>
                                <a:gd name="T85" fmla="*/ 57 h 144"/>
                                <a:gd name="T86" fmla="*/ 82 w 139"/>
                                <a:gd name="T87" fmla="*/ 57 h 144"/>
                                <a:gd name="T88" fmla="*/ 91 w 139"/>
                                <a:gd name="T89" fmla="*/ 67 h 144"/>
                                <a:gd name="T90" fmla="*/ 91 w 139"/>
                                <a:gd name="T91" fmla="*/ 72 h 144"/>
                                <a:gd name="T92" fmla="*/ 96 w 139"/>
                                <a:gd name="T93" fmla="*/ 77 h 144"/>
                                <a:gd name="T94" fmla="*/ 96 w 139"/>
                                <a:gd name="T95" fmla="*/ 81 h 144"/>
                                <a:gd name="T96" fmla="*/ 101 w 139"/>
                                <a:gd name="T97" fmla="*/ 86 h 144"/>
                                <a:gd name="T98" fmla="*/ 101 w 139"/>
                                <a:gd name="T99" fmla="*/ 96 h 144"/>
                                <a:gd name="T100" fmla="*/ 106 w 139"/>
                                <a:gd name="T101" fmla="*/ 105 h 144"/>
                                <a:gd name="T102" fmla="*/ 106 w 139"/>
                                <a:gd name="T103" fmla="*/ 125 h 144"/>
                                <a:gd name="T104" fmla="*/ 110 w 139"/>
                                <a:gd name="T105" fmla="*/ 134 h 144"/>
                                <a:gd name="T106" fmla="*/ 110 w 139"/>
                                <a:gd name="T107" fmla="*/ 129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9" h="144">
                                  <a:moveTo>
                                    <a:pt x="110" y="129"/>
                                  </a:moveTo>
                                  <a:lnTo>
                                    <a:pt x="110" y="139"/>
                                  </a:lnTo>
                                  <a:lnTo>
                                    <a:pt x="115" y="139"/>
                                  </a:lnTo>
                                  <a:lnTo>
                                    <a:pt x="120" y="144"/>
                                  </a:lnTo>
                                  <a:lnTo>
                                    <a:pt x="134" y="144"/>
                                  </a:lnTo>
                                  <a:lnTo>
                                    <a:pt x="134" y="139"/>
                                  </a:lnTo>
                                  <a:lnTo>
                                    <a:pt x="139" y="139"/>
                                  </a:lnTo>
                                  <a:lnTo>
                                    <a:pt x="139" y="125"/>
                                  </a:lnTo>
                                  <a:lnTo>
                                    <a:pt x="134" y="115"/>
                                  </a:lnTo>
                                  <a:lnTo>
                                    <a:pt x="134" y="96"/>
                                  </a:lnTo>
                                  <a:lnTo>
                                    <a:pt x="130" y="86"/>
                                  </a:lnTo>
                                  <a:lnTo>
                                    <a:pt x="130" y="77"/>
                                  </a:lnTo>
                                  <a:lnTo>
                                    <a:pt x="125" y="72"/>
                                  </a:lnTo>
                                  <a:lnTo>
                                    <a:pt x="125" y="67"/>
                                  </a:lnTo>
                                  <a:lnTo>
                                    <a:pt x="120" y="62"/>
                                  </a:lnTo>
                                  <a:lnTo>
                                    <a:pt x="120" y="57"/>
                                  </a:lnTo>
                                  <a:lnTo>
                                    <a:pt x="110" y="48"/>
                                  </a:lnTo>
                                  <a:lnTo>
                                    <a:pt x="106" y="38"/>
                                  </a:lnTo>
                                  <a:lnTo>
                                    <a:pt x="96" y="33"/>
                                  </a:lnTo>
                                  <a:lnTo>
                                    <a:pt x="82" y="19"/>
                                  </a:lnTo>
                                  <a:lnTo>
                                    <a:pt x="82" y="24"/>
                                  </a:lnTo>
                                  <a:lnTo>
                                    <a:pt x="86" y="24"/>
                                  </a:lnTo>
                                  <a:lnTo>
                                    <a:pt x="72" y="9"/>
                                  </a:lnTo>
                                  <a:lnTo>
                                    <a:pt x="67" y="9"/>
                                  </a:lnTo>
                                  <a:lnTo>
                                    <a:pt x="62" y="5"/>
                                  </a:lnTo>
                                  <a:lnTo>
                                    <a:pt x="48" y="5"/>
                                  </a:lnTo>
                                  <a:lnTo>
                                    <a:pt x="43" y="0"/>
                                  </a:lnTo>
                                  <a:lnTo>
                                    <a:pt x="10" y="0"/>
                                  </a:lnTo>
                                  <a:lnTo>
                                    <a:pt x="0" y="9"/>
                                  </a:lnTo>
                                  <a:lnTo>
                                    <a:pt x="0" y="24"/>
                                  </a:lnTo>
                                  <a:lnTo>
                                    <a:pt x="5" y="24"/>
                                  </a:lnTo>
                                  <a:lnTo>
                                    <a:pt x="10" y="29"/>
                                  </a:lnTo>
                                  <a:lnTo>
                                    <a:pt x="14" y="29"/>
                                  </a:lnTo>
                                  <a:lnTo>
                                    <a:pt x="34" y="29"/>
                                  </a:lnTo>
                                  <a:lnTo>
                                    <a:pt x="38" y="33"/>
                                  </a:lnTo>
                                  <a:lnTo>
                                    <a:pt x="53" y="33"/>
                                  </a:lnTo>
                                  <a:lnTo>
                                    <a:pt x="58" y="38"/>
                                  </a:lnTo>
                                  <a:lnTo>
                                    <a:pt x="62" y="38"/>
                                  </a:lnTo>
                                  <a:lnTo>
                                    <a:pt x="58" y="33"/>
                                  </a:lnTo>
                                  <a:lnTo>
                                    <a:pt x="62" y="43"/>
                                  </a:lnTo>
                                  <a:lnTo>
                                    <a:pt x="72" y="48"/>
                                  </a:lnTo>
                                  <a:lnTo>
                                    <a:pt x="86" y="62"/>
                                  </a:lnTo>
                                  <a:lnTo>
                                    <a:pt x="86" y="57"/>
                                  </a:lnTo>
                                  <a:lnTo>
                                    <a:pt x="82" y="57"/>
                                  </a:lnTo>
                                  <a:lnTo>
                                    <a:pt x="91" y="67"/>
                                  </a:lnTo>
                                  <a:lnTo>
                                    <a:pt x="91" y="72"/>
                                  </a:lnTo>
                                  <a:lnTo>
                                    <a:pt x="96" y="77"/>
                                  </a:lnTo>
                                  <a:lnTo>
                                    <a:pt x="96" y="81"/>
                                  </a:lnTo>
                                  <a:lnTo>
                                    <a:pt x="101" y="86"/>
                                  </a:lnTo>
                                  <a:lnTo>
                                    <a:pt x="101" y="96"/>
                                  </a:lnTo>
                                  <a:lnTo>
                                    <a:pt x="106" y="105"/>
                                  </a:lnTo>
                                  <a:lnTo>
                                    <a:pt x="106" y="125"/>
                                  </a:lnTo>
                                  <a:lnTo>
                                    <a:pt x="110" y="134"/>
                                  </a:lnTo>
                                  <a:lnTo>
                                    <a:pt x="110"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936"/>
                          <wps:cNvSpPr>
                            <a:spLocks/>
                          </wps:cNvSpPr>
                          <wps:spPr bwMode="auto">
                            <a:xfrm>
                              <a:off x="4869" y="2784"/>
                              <a:ext cx="29" cy="485"/>
                            </a:xfrm>
                            <a:custGeom>
                              <a:avLst/>
                              <a:gdLst>
                                <a:gd name="T0" fmla="*/ 29 w 29"/>
                                <a:gd name="T1" fmla="*/ 14 h 485"/>
                                <a:gd name="T2" fmla="*/ 29 w 29"/>
                                <a:gd name="T3" fmla="*/ 10 h 485"/>
                                <a:gd name="T4" fmla="*/ 24 w 29"/>
                                <a:gd name="T5" fmla="*/ 5 h 485"/>
                                <a:gd name="T6" fmla="*/ 24 w 29"/>
                                <a:gd name="T7" fmla="*/ 0 h 485"/>
                                <a:gd name="T8" fmla="*/ 10 w 29"/>
                                <a:gd name="T9" fmla="*/ 0 h 485"/>
                                <a:gd name="T10" fmla="*/ 0 w 29"/>
                                <a:gd name="T11" fmla="*/ 10 h 485"/>
                                <a:gd name="T12" fmla="*/ 0 w 29"/>
                                <a:gd name="T13" fmla="*/ 480 h 485"/>
                                <a:gd name="T14" fmla="*/ 5 w 29"/>
                                <a:gd name="T15" fmla="*/ 480 h 485"/>
                                <a:gd name="T16" fmla="*/ 10 w 29"/>
                                <a:gd name="T17" fmla="*/ 485 h 485"/>
                                <a:gd name="T18" fmla="*/ 24 w 29"/>
                                <a:gd name="T19" fmla="*/ 485 h 485"/>
                                <a:gd name="T20" fmla="*/ 24 w 29"/>
                                <a:gd name="T21" fmla="*/ 480 h 485"/>
                                <a:gd name="T22" fmla="*/ 29 w 29"/>
                                <a:gd name="T23" fmla="*/ 480 h 485"/>
                                <a:gd name="T24" fmla="*/ 29 w 29"/>
                                <a:gd name="T25" fmla="*/ 470 h 485"/>
                                <a:gd name="T26" fmla="*/ 29 w 29"/>
                                <a:gd name="T27" fmla="*/ 1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29" y="14"/>
                                  </a:moveTo>
                                  <a:lnTo>
                                    <a:pt x="29" y="10"/>
                                  </a:lnTo>
                                  <a:lnTo>
                                    <a:pt x="24" y="5"/>
                                  </a:lnTo>
                                  <a:lnTo>
                                    <a:pt x="24" y="0"/>
                                  </a:lnTo>
                                  <a:lnTo>
                                    <a:pt x="10" y="0"/>
                                  </a:lnTo>
                                  <a:lnTo>
                                    <a:pt x="0" y="10"/>
                                  </a:lnTo>
                                  <a:lnTo>
                                    <a:pt x="0" y="480"/>
                                  </a:lnTo>
                                  <a:lnTo>
                                    <a:pt x="5" y="480"/>
                                  </a:lnTo>
                                  <a:lnTo>
                                    <a:pt x="10" y="485"/>
                                  </a:lnTo>
                                  <a:lnTo>
                                    <a:pt x="24" y="485"/>
                                  </a:lnTo>
                                  <a:lnTo>
                                    <a:pt x="24" y="480"/>
                                  </a:lnTo>
                                  <a:lnTo>
                                    <a:pt x="29" y="480"/>
                                  </a:lnTo>
                                  <a:lnTo>
                                    <a:pt x="29" y="470"/>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 name="Rectangle 937"/>
                          <wps:cNvSpPr>
                            <a:spLocks noChangeArrowheads="1"/>
                          </wps:cNvSpPr>
                          <wps:spPr bwMode="auto">
                            <a:xfrm>
                              <a:off x="5623" y="33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938"/>
                          <wps:cNvSpPr>
                            <a:spLocks noChangeArrowheads="1"/>
                          </wps:cNvSpPr>
                          <wps:spPr bwMode="auto">
                            <a:xfrm>
                              <a:off x="5623" y="33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939"/>
                          <wps:cNvSpPr>
                            <a:spLocks noChangeArrowheads="1"/>
                          </wps:cNvSpPr>
                          <wps:spPr bwMode="auto">
                            <a:xfrm>
                              <a:off x="5623" y="33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40"/>
                          <wps:cNvSpPr>
                            <a:spLocks noChangeArrowheads="1"/>
                          </wps:cNvSpPr>
                          <wps:spPr bwMode="auto">
                            <a:xfrm>
                              <a:off x="5623" y="33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941"/>
                          <wps:cNvSpPr>
                            <a:spLocks noChangeArrowheads="1"/>
                          </wps:cNvSpPr>
                          <wps:spPr bwMode="auto">
                            <a:xfrm>
                              <a:off x="5623" y="33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942"/>
                          <wps:cNvSpPr>
                            <a:spLocks noChangeArrowheads="1"/>
                          </wps:cNvSpPr>
                          <wps:spPr bwMode="auto">
                            <a:xfrm>
                              <a:off x="5623" y="33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943"/>
                          <wps:cNvSpPr>
                            <a:spLocks noChangeArrowheads="1"/>
                          </wps:cNvSpPr>
                          <wps:spPr bwMode="auto">
                            <a:xfrm>
                              <a:off x="5623" y="33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944"/>
                          <wps:cNvSpPr>
                            <a:spLocks noChangeArrowheads="1"/>
                          </wps:cNvSpPr>
                          <wps:spPr bwMode="auto">
                            <a:xfrm>
                              <a:off x="5623" y="33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945"/>
                          <wps:cNvSpPr>
                            <a:spLocks noChangeArrowheads="1"/>
                          </wps:cNvSpPr>
                          <wps:spPr bwMode="auto">
                            <a:xfrm>
                              <a:off x="5623" y="33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946"/>
                          <wps:cNvSpPr>
                            <a:spLocks noChangeArrowheads="1"/>
                          </wps:cNvSpPr>
                          <wps:spPr bwMode="auto">
                            <a:xfrm>
                              <a:off x="5623" y="33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947"/>
                          <wps:cNvSpPr>
                            <a:spLocks noChangeArrowheads="1"/>
                          </wps:cNvSpPr>
                          <wps:spPr bwMode="auto">
                            <a:xfrm>
                              <a:off x="5623" y="33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948"/>
                          <wps:cNvSpPr>
                            <a:spLocks noChangeArrowheads="1"/>
                          </wps:cNvSpPr>
                          <wps:spPr bwMode="auto">
                            <a:xfrm>
                              <a:off x="5623" y="33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949"/>
                          <wps:cNvSpPr>
                            <a:spLocks noChangeArrowheads="1"/>
                          </wps:cNvSpPr>
                          <wps:spPr bwMode="auto">
                            <a:xfrm>
                              <a:off x="5623" y="33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950"/>
                          <wps:cNvSpPr>
                            <a:spLocks noChangeArrowheads="1"/>
                          </wps:cNvSpPr>
                          <wps:spPr bwMode="auto">
                            <a:xfrm>
                              <a:off x="5623" y="33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951"/>
                          <wps:cNvSpPr>
                            <a:spLocks noChangeArrowheads="1"/>
                          </wps:cNvSpPr>
                          <wps:spPr bwMode="auto">
                            <a:xfrm>
                              <a:off x="5623" y="32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952"/>
                          <wps:cNvSpPr>
                            <a:spLocks noChangeArrowheads="1"/>
                          </wps:cNvSpPr>
                          <wps:spPr bwMode="auto">
                            <a:xfrm>
                              <a:off x="5623" y="32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953"/>
                          <wps:cNvSpPr>
                            <a:spLocks noChangeArrowheads="1"/>
                          </wps:cNvSpPr>
                          <wps:spPr bwMode="auto">
                            <a:xfrm>
                              <a:off x="5623" y="32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954"/>
                          <wps:cNvSpPr>
                            <a:spLocks noChangeArrowheads="1"/>
                          </wps:cNvSpPr>
                          <wps:spPr bwMode="auto">
                            <a:xfrm>
                              <a:off x="5623" y="32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955"/>
                          <wps:cNvSpPr>
                            <a:spLocks noChangeArrowheads="1"/>
                          </wps:cNvSpPr>
                          <wps:spPr bwMode="auto">
                            <a:xfrm>
                              <a:off x="5623" y="32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956"/>
                          <wps:cNvSpPr>
                            <a:spLocks noChangeArrowheads="1"/>
                          </wps:cNvSpPr>
                          <wps:spPr bwMode="auto">
                            <a:xfrm>
                              <a:off x="5623" y="32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957"/>
                          <wps:cNvSpPr>
                            <a:spLocks noChangeArrowheads="1"/>
                          </wps:cNvSpPr>
                          <wps:spPr bwMode="auto">
                            <a:xfrm>
                              <a:off x="5623" y="32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Rectangle 958"/>
                          <wps:cNvSpPr>
                            <a:spLocks noChangeArrowheads="1"/>
                          </wps:cNvSpPr>
                          <wps:spPr bwMode="auto">
                            <a:xfrm>
                              <a:off x="5623" y="32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959"/>
                          <wps:cNvSpPr>
                            <a:spLocks noChangeArrowheads="1"/>
                          </wps:cNvSpPr>
                          <wps:spPr bwMode="auto">
                            <a:xfrm>
                              <a:off x="5623" y="32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Rectangle 960"/>
                          <wps:cNvSpPr>
                            <a:spLocks noChangeArrowheads="1"/>
                          </wps:cNvSpPr>
                          <wps:spPr bwMode="auto">
                            <a:xfrm>
                              <a:off x="5623" y="32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961"/>
                          <wps:cNvSpPr>
                            <a:spLocks noChangeArrowheads="1"/>
                          </wps:cNvSpPr>
                          <wps:spPr bwMode="auto">
                            <a:xfrm>
                              <a:off x="5623" y="32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962"/>
                          <wps:cNvSpPr>
                            <a:spLocks noChangeArrowheads="1"/>
                          </wps:cNvSpPr>
                          <wps:spPr bwMode="auto">
                            <a:xfrm>
                              <a:off x="5623" y="32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963"/>
                          <wps:cNvSpPr>
                            <a:spLocks noChangeArrowheads="1"/>
                          </wps:cNvSpPr>
                          <wps:spPr bwMode="auto">
                            <a:xfrm>
                              <a:off x="5623" y="32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964"/>
                          <wps:cNvSpPr>
                            <a:spLocks noChangeArrowheads="1"/>
                          </wps:cNvSpPr>
                          <wps:spPr bwMode="auto">
                            <a:xfrm>
                              <a:off x="5623" y="32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965"/>
                          <wps:cNvSpPr>
                            <a:spLocks noChangeArrowheads="1"/>
                          </wps:cNvSpPr>
                          <wps:spPr bwMode="auto">
                            <a:xfrm>
                              <a:off x="5623" y="32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966"/>
                          <wps:cNvSpPr>
                            <a:spLocks noChangeArrowheads="1"/>
                          </wps:cNvSpPr>
                          <wps:spPr bwMode="auto">
                            <a:xfrm>
                              <a:off x="5623" y="32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967"/>
                          <wps:cNvSpPr>
                            <a:spLocks noChangeArrowheads="1"/>
                          </wps:cNvSpPr>
                          <wps:spPr bwMode="auto">
                            <a:xfrm>
                              <a:off x="5623" y="32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68"/>
                          <wps:cNvSpPr>
                            <a:spLocks noChangeArrowheads="1"/>
                          </wps:cNvSpPr>
                          <wps:spPr bwMode="auto">
                            <a:xfrm>
                              <a:off x="5623" y="32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69"/>
                          <wps:cNvSpPr>
                            <a:spLocks noChangeArrowheads="1"/>
                          </wps:cNvSpPr>
                          <wps:spPr bwMode="auto">
                            <a:xfrm>
                              <a:off x="5623" y="32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970"/>
                          <wps:cNvSpPr>
                            <a:spLocks noChangeArrowheads="1"/>
                          </wps:cNvSpPr>
                          <wps:spPr bwMode="auto">
                            <a:xfrm>
                              <a:off x="5623" y="32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971"/>
                          <wps:cNvSpPr>
                            <a:spLocks noChangeArrowheads="1"/>
                          </wps:cNvSpPr>
                          <wps:spPr bwMode="auto">
                            <a:xfrm>
                              <a:off x="5623" y="32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972"/>
                          <wps:cNvSpPr>
                            <a:spLocks noChangeArrowheads="1"/>
                          </wps:cNvSpPr>
                          <wps:spPr bwMode="auto">
                            <a:xfrm>
                              <a:off x="5623" y="31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973"/>
                          <wps:cNvSpPr>
                            <a:spLocks noChangeArrowheads="1"/>
                          </wps:cNvSpPr>
                          <wps:spPr bwMode="auto">
                            <a:xfrm>
                              <a:off x="5623" y="31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974"/>
                          <wps:cNvSpPr>
                            <a:spLocks noChangeArrowheads="1"/>
                          </wps:cNvSpPr>
                          <wps:spPr bwMode="auto">
                            <a:xfrm>
                              <a:off x="5623" y="31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975"/>
                          <wps:cNvSpPr>
                            <a:spLocks noChangeArrowheads="1"/>
                          </wps:cNvSpPr>
                          <wps:spPr bwMode="auto">
                            <a:xfrm>
                              <a:off x="5623" y="31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976"/>
                          <wps:cNvSpPr>
                            <a:spLocks noChangeArrowheads="1"/>
                          </wps:cNvSpPr>
                          <wps:spPr bwMode="auto">
                            <a:xfrm>
                              <a:off x="5623" y="31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977"/>
                          <wps:cNvSpPr>
                            <a:spLocks noChangeArrowheads="1"/>
                          </wps:cNvSpPr>
                          <wps:spPr bwMode="auto">
                            <a:xfrm>
                              <a:off x="5623" y="31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978"/>
                          <wps:cNvSpPr>
                            <a:spLocks noChangeArrowheads="1"/>
                          </wps:cNvSpPr>
                          <wps:spPr bwMode="auto">
                            <a:xfrm>
                              <a:off x="5623" y="31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979"/>
                          <wps:cNvSpPr>
                            <a:spLocks noChangeArrowheads="1"/>
                          </wps:cNvSpPr>
                          <wps:spPr bwMode="auto">
                            <a:xfrm>
                              <a:off x="5623" y="31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980"/>
                          <wps:cNvSpPr>
                            <a:spLocks noChangeArrowheads="1"/>
                          </wps:cNvSpPr>
                          <wps:spPr bwMode="auto">
                            <a:xfrm>
                              <a:off x="5623" y="31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981"/>
                          <wps:cNvSpPr>
                            <a:spLocks noChangeArrowheads="1"/>
                          </wps:cNvSpPr>
                          <wps:spPr bwMode="auto">
                            <a:xfrm>
                              <a:off x="5623" y="31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982"/>
                          <wps:cNvSpPr>
                            <a:spLocks noChangeArrowheads="1"/>
                          </wps:cNvSpPr>
                          <wps:spPr bwMode="auto">
                            <a:xfrm>
                              <a:off x="5623" y="31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983"/>
                          <wps:cNvSpPr>
                            <a:spLocks noChangeArrowheads="1"/>
                          </wps:cNvSpPr>
                          <wps:spPr bwMode="auto">
                            <a:xfrm>
                              <a:off x="5623" y="31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984"/>
                          <wps:cNvSpPr>
                            <a:spLocks noChangeArrowheads="1"/>
                          </wps:cNvSpPr>
                          <wps:spPr bwMode="auto">
                            <a:xfrm>
                              <a:off x="5623" y="31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985"/>
                          <wps:cNvSpPr>
                            <a:spLocks noChangeArrowheads="1"/>
                          </wps:cNvSpPr>
                          <wps:spPr bwMode="auto">
                            <a:xfrm>
                              <a:off x="5623" y="31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986"/>
                          <wps:cNvSpPr>
                            <a:spLocks noChangeArrowheads="1"/>
                          </wps:cNvSpPr>
                          <wps:spPr bwMode="auto">
                            <a:xfrm>
                              <a:off x="5623" y="31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87"/>
                          <wps:cNvSpPr>
                            <a:spLocks noChangeArrowheads="1"/>
                          </wps:cNvSpPr>
                          <wps:spPr bwMode="auto">
                            <a:xfrm>
                              <a:off x="5623" y="31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988"/>
                          <wps:cNvSpPr>
                            <a:spLocks noChangeArrowheads="1"/>
                          </wps:cNvSpPr>
                          <wps:spPr bwMode="auto">
                            <a:xfrm>
                              <a:off x="5623" y="31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989"/>
                          <wps:cNvSpPr>
                            <a:spLocks noChangeArrowheads="1"/>
                          </wps:cNvSpPr>
                          <wps:spPr bwMode="auto">
                            <a:xfrm>
                              <a:off x="5623" y="31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990"/>
                          <wps:cNvSpPr>
                            <a:spLocks noChangeArrowheads="1"/>
                          </wps:cNvSpPr>
                          <wps:spPr bwMode="auto">
                            <a:xfrm>
                              <a:off x="5623" y="31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991"/>
                          <wps:cNvSpPr>
                            <a:spLocks noChangeArrowheads="1"/>
                          </wps:cNvSpPr>
                          <wps:spPr bwMode="auto">
                            <a:xfrm>
                              <a:off x="5623" y="31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992"/>
                          <wps:cNvSpPr>
                            <a:spLocks noChangeArrowheads="1"/>
                          </wps:cNvSpPr>
                          <wps:spPr bwMode="auto">
                            <a:xfrm>
                              <a:off x="5623" y="31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93"/>
                          <wps:cNvSpPr>
                            <a:spLocks noChangeArrowheads="1"/>
                          </wps:cNvSpPr>
                          <wps:spPr bwMode="auto">
                            <a:xfrm>
                              <a:off x="5623" y="30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994"/>
                          <wps:cNvSpPr>
                            <a:spLocks noChangeArrowheads="1"/>
                          </wps:cNvSpPr>
                          <wps:spPr bwMode="auto">
                            <a:xfrm>
                              <a:off x="5623" y="30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995"/>
                          <wps:cNvSpPr>
                            <a:spLocks noChangeArrowheads="1"/>
                          </wps:cNvSpPr>
                          <wps:spPr bwMode="auto">
                            <a:xfrm>
                              <a:off x="5623" y="30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996"/>
                          <wps:cNvSpPr>
                            <a:spLocks noChangeArrowheads="1"/>
                          </wps:cNvSpPr>
                          <wps:spPr bwMode="auto">
                            <a:xfrm>
                              <a:off x="5623" y="30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997"/>
                          <wps:cNvSpPr>
                            <a:spLocks noChangeArrowheads="1"/>
                          </wps:cNvSpPr>
                          <wps:spPr bwMode="auto">
                            <a:xfrm>
                              <a:off x="5623" y="30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998"/>
                          <wps:cNvSpPr>
                            <a:spLocks noChangeArrowheads="1"/>
                          </wps:cNvSpPr>
                          <wps:spPr bwMode="auto">
                            <a:xfrm>
                              <a:off x="5623" y="30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999"/>
                          <wps:cNvSpPr>
                            <a:spLocks noChangeArrowheads="1"/>
                          </wps:cNvSpPr>
                          <wps:spPr bwMode="auto">
                            <a:xfrm>
                              <a:off x="5623" y="30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1000"/>
                          <wps:cNvSpPr>
                            <a:spLocks noChangeArrowheads="1"/>
                          </wps:cNvSpPr>
                          <wps:spPr bwMode="auto">
                            <a:xfrm>
                              <a:off x="5623" y="30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1001"/>
                          <wps:cNvSpPr>
                            <a:spLocks noChangeArrowheads="1"/>
                          </wps:cNvSpPr>
                          <wps:spPr bwMode="auto">
                            <a:xfrm>
                              <a:off x="5623" y="30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02"/>
                          <wps:cNvSpPr>
                            <a:spLocks noChangeArrowheads="1"/>
                          </wps:cNvSpPr>
                          <wps:spPr bwMode="auto">
                            <a:xfrm>
                              <a:off x="5623" y="30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03"/>
                          <wps:cNvSpPr>
                            <a:spLocks noChangeArrowheads="1"/>
                          </wps:cNvSpPr>
                          <wps:spPr bwMode="auto">
                            <a:xfrm>
                              <a:off x="5623" y="30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1004"/>
                          <wps:cNvSpPr>
                            <a:spLocks noChangeArrowheads="1"/>
                          </wps:cNvSpPr>
                          <wps:spPr bwMode="auto">
                            <a:xfrm>
                              <a:off x="5623" y="30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05"/>
                          <wps:cNvSpPr>
                            <a:spLocks noChangeArrowheads="1"/>
                          </wps:cNvSpPr>
                          <wps:spPr bwMode="auto">
                            <a:xfrm>
                              <a:off x="5623" y="30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06"/>
                          <wps:cNvSpPr>
                            <a:spLocks noChangeArrowheads="1"/>
                          </wps:cNvSpPr>
                          <wps:spPr bwMode="auto">
                            <a:xfrm>
                              <a:off x="5623" y="30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07"/>
                          <wps:cNvSpPr>
                            <a:spLocks noChangeArrowheads="1"/>
                          </wps:cNvSpPr>
                          <wps:spPr bwMode="auto">
                            <a:xfrm>
                              <a:off x="5623" y="30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08"/>
                          <wps:cNvSpPr>
                            <a:spLocks noChangeArrowheads="1"/>
                          </wps:cNvSpPr>
                          <wps:spPr bwMode="auto">
                            <a:xfrm>
                              <a:off x="5623" y="30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09"/>
                          <wps:cNvSpPr>
                            <a:spLocks noChangeArrowheads="1"/>
                          </wps:cNvSpPr>
                          <wps:spPr bwMode="auto">
                            <a:xfrm>
                              <a:off x="5623" y="30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10"/>
                          <wps:cNvSpPr>
                            <a:spLocks noChangeArrowheads="1"/>
                          </wps:cNvSpPr>
                          <wps:spPr bwMode="auto">
                            <a:xfrm>
                              <a:off x="5623" y="30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11"/>
                          <wps:cNvSpPr>
                            <a:spLocks noChangeArrowheads="1"/>
                          </wps:cNvSpPr>
                          <wps:spPr bwMode="auto">
                            <a:xfrm>
                              <a:off x="5623" y="30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12"/>
                          <wps:cNvSpPr>
                            <a:spLocks noChangeArrowheads="1"/>
                          </wps:cNvSpPr>
                          <wps:spPr bwMode="auto">
                            <a:xfrm>
                              <a:off x="5623" y="30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13"/>
                          <wps:cNvSpPr>
                            <a:spLocks noChangeArrowheads="1"/>
                          </wps:cNvSpPr>
                          <wps:spPr bwMode="auto">
                            <a:xfrm>
                              <a:off x="5623" y="30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1014"/>
                          <wps:cNvSpPr>
                            <a:spLocks noChangeArrowheads="1"/>
                          </wps:cNvSpPr>
                          <wps:spPr bwMode="auto">
                            <a:xfrm>
                              <a:off x="5623" y="29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Rectangle 1015"/>
                          <wps:cNvSpPr>
                            <a:spLocks noChangeArrowheads="1"/>
                          </wps:cNvSpPr>
                          <wps:spPr bwMode="auto">
                            <a:xfrm>
                              <a:off x="5623" y="29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16"/>
                          <wps:cNvSpPr>
                            <a:spLocks noChangeArrowheads="1"/>
                          </wps:cNvSpPr>
                          <wps:spPr bwMode="auto">
                            <a:xfrm>
                              <a:off x="5623" y="29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17"/>
                          <wps:cNvSpPr>
                            <a:spLocks noChangeArrowheads="1"/>
                          </wps:cNvSpPr>
                          <wps:spPr bwMode="auto">
                            <a:xfrm>
                              <a:off x="5623" y="29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18"/>
                          <wps:cNvSpPr>
                            <a:spLocks noChangeArrowheads="1"/>
                          </wps:cNvSpPr>
                          <wps:spPr bwMode="auto">
                            <a:xfrm>
                              <a:off x="5623" y="29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19"/>
                          <wps:cNvSpPr>
                            <a:spLocks noChangeArrowheads="1"/>
                          </wps:cNvSpPr>
                          <wps:spPr bwMode="auto">
                            <a:xfrm>
                              <a:off x="5623" y="29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20"/>
                          <wps:cNvSpPr>
                            <a:spLocks noChangeArrowheads="1"/>
                          </wps:cNvSpPr>
                          <wps:spPr bwMode="auto">
                            <a:xfrm>
                              <a:off x="5623" y="29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21"/>
                          <wps:cNvSpPr>
                            <a:spLocks noChangeArrowheads="1"/>
                          </wps:cNvSpPr>
                          <wps:spPr bwMode="auto">
                            <a:xfrm>
                              <a:off x="5623" y="29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22"/>
                          <wps:cNvSpPr>
                            <a:spLocks noChangeArrowheads="1"/>
                          </wps:cNvSpPr>
                          <wps:spPr bwMode="auto">
                            <a:xfrm>
                              <a:off x="5623" y="29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23"/>
                          <wps:cNvSpPr>
                            <a:spLocks noChangeArrowheads="1"/>
                          </wps:cNvSpPr>
                          <wps:spPr bwMode="auto">
                            <a:xfrm>
                              <a:off x="5623" y="29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24"/>
                          <wps:cNvSpPr>
                            <a:spLocks noChangeArrowheads="1"/>
                          </wps:cNvSpPr>
                          <wps:spPr bwMode="auto">
                            <a:xfrm>
                              <a:off x="5623" y="29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25"/>
                          <wps:cNvSpPr>
                            <a:spLocks noChangeArrowheads="1"/>
                          </wps:cNvSpPr>
                          <wps:spPr bwMode="auto">
                            <a:xfrm>
                              <a:off x="5623" y="29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26"/>
                          <wps:cNvSpPr>
                            <a:spLocks noChangeArrowheads="1"/>
                          </wps:cNvSpPr>
                          <wps:spPr bwMode="auto">
                            <a:xfrm>
                              <a:off x="5623" y="29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027"/>
                          <wps:cNvSpPr>
                            <a:spLocks noChangeArrowheads="1"/>
                          </wps:cNvSpPr>
                          <wps:spPr bwMode="auto">
                            <a:xfrm>
                              <a:off x="5623" y="29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28"/>
                          <wps:cNvSpPr>
                            <a:spLocks noChangeArrowheads="1"/>
                          </wps:cNvSpPr>
                          <wps:spPr bwMode="auto">
                            <a:xfrm>
                              <a:off x="5623" y="29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29"/>
                          <wps:cNvSpPr>
                            <a:spLocks noChangeArrowheads="1"/>
                          </wps:cNvSpPr>
                          <wps:spPr bwMode="auto">
                            <a:xfrm>
                              <a:off x="5623" y="29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30"/>
                          <wps:cNvSpPr>
                            <a:spLocks noChangeArrowheads="1"/>
                          </wps:cNvSpPr>
                          <wps:spPr bwMode="auto">
                            <a:xfrm>
                              <a:off x="5623" y="29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31"/>
                          <wps:cNvSpPr>
                            <a:spLocks noChangeArrowheads="1"/>
                          </wps:cNvSpPr>
                          <wps:spPr bwMode="auto">
                            <a:xfrm>
                              <a:off x="5623" y="29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32"/>
                          <wps:cNvSpPr>
                            <a:spLocks noChangeArrowheads="1"/>
                          </wps:cNvSpPr>
                          <wps:spPr bwMode="auto">
                            <a:xfrm>
                              <a:off x="5623" y="29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33"/>
                          <wps:cNvSpPr>
                            <a:spLocks noChangeArrowheads="1"/>
                          </wps:cNvSpPr>
                          <wps:spPr bwMode="auto">
                            <a:xfrm>
                              <a:off x="5623" y="29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4"/>
                          <wps:cNvSpPr>
                            <a:spLocks noChangeArrowheads="1"/>
                          </wps:cNvSpPr>
                          <wps:spPr bwMode="auto">
                            <a:xfrm>
                              <a:off x="5623" y="28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1035"/>
                          <wps:cNvSpPr>
                            <a:spLocks noChangeArrowheads="1"/>
                          </wps:cNvSpPr>
                          <wps:spPr bwMode="auto">
                            <a:xfrm>
                              <a:off x="5623" y="28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1036"/>
                          <wps:cNvSpPr>
                            <a:spLocks noChangeArrowheads="1"/>
                          </wps:cNvSpPr>
                          <wps:spPr bwMode="auto">
                            <a:xfrm>
                              <a:off x="5623" y="28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37"/>
                          <wps:cNvSpPr>
                            <a:spLocks noChangeArrowheads="1"/>
                          </wps:cNvSpPr>
                          <wps:spPr bwMode="auto">
                            <a:xfrm>
                              <a:off x="5623"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1038"/>
                          <wps:cNvSpPr>
                            <a:spLocks noChangeArrowheads="1"/>
                          </wps:cNvSpPr>
                          <wps:spPr bwMode="auto">
                            <a:xfrm>
                              <a:off x="5623"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9"/>
                          <wps:cNvSpPr>
                            <a:spLocks noChangeArrowheads="1"/>
                          </wps:cNvSpPr>
                          <wps:spPr bwMode="auto">
                            <a:xfrm>
                              <a:off x="5623"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40"/>
                          <wps:cNvSpPr>
                            <a:spLocks noChangeArrowheads="1"/>
                          </wps:cNvSpPr>
                          <wps:spPr bwMode="auto">
                            <a:xfrm>
                              <a:off x="5623"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41"/>
                          <wps:cNvSpPr>
                            <a:spLocks noChangeArrowheads="1"/>
                          </wps:cNvSpPr>
                          <wps:spPr bwMode="auto">
                            <a:xfrm>
                              <a:off x="5623"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42"/>
                          <wps:cNvSpPr>
                            <a:spLocks noChangeArrowheads="1"/>
                          </wps:cNvSpPr>
                          <wps:spPr bwMode="auto">
                            <a:xfrm>
                              <a:off x="5623"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43"/>
                          <wps:cNvSpPr>
                            <a:spLocks noChangeArrowheads="1"/>
                          </wps:cNvSpPr>
                          <wps:spPr bwMode="auto">
                            <a:xfrm>
                              <a:off x="5623"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44"/>
                          <wps:cNvSpPr>
                            <a:spLocks noChangeArrowheads="1"/>
                          </wps:cNvSpPr>
                          <wps:spPr bwMode="auto">
                            <a:xfrm>
                              <a:off x="5623"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45"/>
                          <wps:cNvSpPr>
                            <a:spLocks noChangeArrowheads="1"/>
                          </wps:cNvSpPr>
                          <wps:spPr bwMode="auto">
                            <a:xfrm>
                              <a:off x="5623"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46"/>
                          <wps:cNvSpPr>
                            <a:spLocks noChangeArrowheads="1"/>
                          </wps:cNvSpPr>
                          <wps:spPr bwMode="auto">
                            <a:xfrm>
                              <a:off x="5623"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47"/>
                          <wps:cNvSpPr>
                            <a:spLocks noChangeArrowheads="1"/>
                          </wps:cNvSpPr>
                          <wps:spPr bwMode="auto">
                            <a:xfrm>
                              <a:off x="5623"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48"/>
                          <wps:cNvSpPr>
                            <a:spLocks noChangeArrowheads="1"/>
                          </wps:cNvSpPr>
                          <wps:spPr bwMode="auto">
                            <a:xfrm>
                              <a:off x="5623"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1049"/>
                          <wps:cNvSpPr>
                            <a:spLocks noChangeArrowheads="1"/>
                          </wps:cNvSpPr>
                          <wps:spPr bwMode="auto">
                            <a:xfrm>
                              <a:off x="5623"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1050"/>
                          <wps:cNvSpPr>
                            <a:spLocks noChangeArrowheads="1"/>
                          </wps:cNvSpPr>
                          <wps:spPr bwMode="auto">
                            <a:xfrm>
                              <a:off x="5623"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1051"/>
                          <wps:cNvSpPr>
                            <a:spLocks noChangeArrowheads="1"/>
                          </wps:cNvSpPr>
                          <wps:spPr bwMode="auto">
                            <a:xfrm>
                              <a:off x="5623"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1052"/>
                          <wps:cNvSpPr>
                            <a:spLocks noChangeArrowheads="1"/>
                          </wps:cNvSpPr>
                          <wps:spPr bwMode="auto">
                            <a:xfrm>
                              <a:off x="5623"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53"/>
                          <wps:cNvSpPr>
                            <a:spLocks noChangeArrowheads="1"/>
                          </wps:cNvSpPr>
                          <wps:spPr bwMode="auto">
                            <a:xfrm>
                              <a:off x="5623"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1054"/>
                          <wps:cNvSpPr>
                            <a:spLocks noChangeArrowheads="1"/>
                          </wps:cNvSpPr>
                          <wps:spPr bwMode="auto">
                            <a:xfrm>
                              <a:off x="5623"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1055"/>
                          <wps:cNvSpPr>
                            <a:spLocks noChangeArrowheads="1"/>
                          </wps:cNvSpPr>
                          <wps:spPr bwMode="auto">
                            <a:xfrm>
                              <a:off x="5623"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56"/>
                          <wps:cNvSpPr>
                            <a:spLocks noChangeArrowheads="1"/>
                          </wps:cNvSpPr>
                          <wps:spPr bwMode="auto">
                            <a:xfrm>
                              <a:off x="5623"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57"/>
                          <wps:cNvSpPr>
                            <a:spLocks noChangeArrowheads="1"/>
                          </wps:cNvSpPr>
                          <wps:spPr bwMode="auto">
                            <a:xfrm>
                              <a:off x="5623"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58"/>
                          <wps:cNvSpPr>
                            <a:spLocks noChangeArrowheads="1"/>
                          </wps:cNvSpPr>
                          <wps:spPr bwMode="auto">
                            <a:xfrm>
                              <a:off x="5623"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1059"/>
                          <wps:cNvSpPr>
                            <a:spLocks noChangeArrowheads="1"/>
                          </wps:cNvSpPr>
                          <wps:spPr bwMode="auto">
                            <a:xfrm>
                              <a:off x="5623"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1060"/>
                          <wps:cNvSpPr>
                            <a:spLocks noChangeArrowheads="1"/>
                          </wps:cNvSpPr>
                          <wps:spPr bwMode="auto">
                            <a:xfrm>
                              <a:off x="5623" y="26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61"/>
                          <wps:cNvSpPr>
                            <a:spLocks noChangeArrowheads="1"/>
                          </wps:cNvSpPr>
                          <wps:spPr bwMode="auto">
                            <a:xfrm>
                              <a:off x="5623" y="26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1124" name="Group 1062"/>
                        <wpg:cNvGrpSpPr>
                          <a:grpSpLocks/>
                        </wpg:cNvGrpSpPr>
                        <wpg:grpSpPr bwMode="auto">
                          <a:xfrm>
                            <a:off x="3117262" y="736649"/>
                            <a:ext cx="2769" cy="664646"/>
                            <a:chOff x="5623" y="1330"/>
                            <a:chExt cx="5" cy="1200"/>
                          </a:xfrm>
                        </wpg:grpSpPr>
                        <wps:wsp>
                          <wps:cNvPr id="1125" name="Rectangle 1063"/>
                          <wps:cNvSpPr>
                            <a:spLocks noChangeArrowheads="1"/>
                          </wps:cNvSpPr>
                          <wps:spPr bwMode="auto">
                            <a:xfrm>
                              <a:off x="5623"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1064"/>
                          <wps:cNvSpPr>
                            <a:spLocks noChangeArrowheads="1"/>
                          </wps:cNvSpPr>
                          <wps:spPr bwMode="auto">
                            <a:xfrm>
                              <a:off x="5623"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1065"/>
                          <wps:cNvSpPr>
                            <a:spLocks noChangeArrowheads="1"/>
                          </wps:cNvSpPr>
                          <wps:spPr bwMode="auto">
                            <a:xfrm>
                              <a:off x="5623"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1066"/>
                          <wps:cNvSpPr>
                            <a:spLocks noChangeArrowheads="1"/>
                          </wps:cNvSpPr>
                          <wps:spPr bwMode="auto">
                            <a:xfrm>
                              <a:off x="5623"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1067"/>
                          <wps:cNvSpPr>
                            <a:spLocks noChangeArrowheads="1"/>
                          </wps:cNvSpPr>
                          <wps:spPr bwMode="auto">
                            <a:xfrm>
                              <a:off x="5623"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1068"/>
                          <wps:cNvSpPr>
                            <a:spLocks noChangeArrowheads="1"/>
                          </wps:cNvSpPr>
                          <wps:spPr bwMode="auto">
                            <a:xfrm>
                              <a:off x="5623"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1069"/>
                          <wps:cNvSpPr>
                            <a:spLocks noChangeArrowheads="1"/>
                          </wps:cNvSpPr>
                          <wps:spPr bwMode="auto">
                            <a:xfrm>
                              <a:off x="5623"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1070"/>
                          <wps:cNvSpPr>
                            <a:spLocks noChangeArrowheads="1"/>
                          </wps:cNvSpPr>
                          <wps:spPr bwMode="auto">
                            <a:xfrm>
                              <a:off x="5623"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1071"/>
                          <wps:cNvSpPr>
                            <a:spLocks noChangeArrowheads="1"/>
                          </wps:cNvSpPr>
                          <wps:spPr bwMode="auto">
                            <a:xfrm>
                              <a:off x="5623"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1072"/>
                          <wps:cNvSpPr>
                            <a:spLocks noChangeArrowheads="1"/>
                          </wps:cNvSpPr>
                          <wps:spPr bwMode="auto">
                            <a:xfrm>
                              <a:off x="5623"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1073"/>
                          <wps:cNvSpPr>
                            <a:spLocks noChangeArrowheads="1"/>
                          </wps:cNvSpPr>
                          <wps:spPr bwMode="auto">
                            <a:xfrm>
                              <a:off x="5623"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1074"/>
                          <wps:cNvSpPr>
                            <a:spLocks noChangeArrowheads="1"/>
                          </wps:cNvSpPr>
                          <wps:spPr bwMode="auto">
                            <a:xfrm>
                              <a:off x="5623"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1075"/>
                          <wps:cNvSpPr>
                            <a:spLocks noChangeArrowheads="1"/>
                          </wps:cNvSpPr>
                          <wps:spPr bwMode="auto">
                            <a:xfrm>
                              <a:off x="5623"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1076"/>
                          <wps:cNvSpPr>
                            <a:spLocks noChangeArrowheads="1"/>
                          </wps:cNvSpPr>
                          <wps:spPr bwMode="auto">
                            <a:xfrm>
                              <a:off x="5623"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1077"/>
                          <wps:cNvSpPr>
                            <a:spLocks noChangeArrowheads="1"/>
                          </wps:cNvSpPr>
                          <wps:spPr bwMode="auto">
                            <a:xfrm>
                              <a:off x="5623"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1078"/>
                          <wps:cNvSpPr>
                            <a:spLocks noChangeArrowheads="1"/>
                          </wps:cNvSpPr>
                          <wps:spPr bwMode="auto">
                            <a:xfrm>
                              <a:off x="5623"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1079"/>
                          <wps:cNvSpPr>
                            <a:spLocks noChangeArrowheads="1"/>
                          </wps:cNvSpPr>
                          <wps:spPr bwMode="auto">
                            <a:xfrm>
                              <a:off x="5623"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1080"/>
                          <wps:cNvSpPr>
                            <a:spLocks noChangeArrowheads="1"/>
                          </wps:cNvSpPr>
                          <wps:spPr bwMode="auto">
                            <a:xfrm>
                              <a:off x="5623"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081"/>
                          <wps:cNvSpPr>
                            <a:spLocks noChangeArrowheads="1"/>
                          </wps:cNvSpPr>
                          <wps:spPr bwMode="auto">
                            <a:xfrm>
                              <a:off x="5623"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082"/>
                          <wps:cNvSpPr>
                            <a:spLocks noChangeArrowheads="1"/>
                          </wps:cNvSpPr>
                          <wps:spPr bwMode="auto">
                            <a:xfrm>
                              <a:off x="5623"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083"/>
                          <wps:cNvSpPr>
                            <a:spLocks noChangeArrowheads="1"/>
                          </wps:cNvSpPr>
                          <wps:spPr bwMode="auto">
                            <a:xfrm>
                              <a:off x="5623"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084"/>
                          <wps:cNvSpPr>
                            <a:spLocks noChangeArrowheads="1"/>
                          </wps:cNvSpPr>
                          <wps:spPr bwMode="auto">
                            <a:xfrm>
                              <a:off x="5623"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085"/>
                          <wps:cNvSpPr>
                            <a:spLocks noChangeArrowheads="1"/>
                          </wps:cNvSpPr>
                          <wps:spPr bwMode="auto">
                            <a:xfrm>
                              <a:off x="5623"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086"/>
                          <wps:cNvSpPr>
                            <a:spLocks noChangeArrowheads="1"/>
                          </wps:cNvSpPr>
                          <wps:spPr bwMode="auto">
                            <a:xfrm>
                              <a:off x="5623" y="24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087"/>
                          <wps:cNvSpPr>
                            <a:spLocks noChangeArrowheads="1"/>
                          </wps:cNvSpPr>
                          <wps:spPr bwMode="auto">
                            <a:xfrm>
                              <a:off x="5623" y="24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088"/>
                          <wps:cNvSpPr>
                            <a:spLocks noChangeArrowheads="1"/>
                          </wps:cNvSpPr>
                          <wps:spPr bwMode="auto">
                            <a:xfrm>
                              <a:off x="5623" y="24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089"/>
                          <wps:cNvSpPr>
                            <a:spLocks noChangeArrowheads="1"/>
                          </wps:cNvSpPr>
                          <wps:spPr bwMode="auto">
                            <a:xfrm>
                              <a:off x="5623" y="24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090"/>
                          <wps:cNvSpPr>
                            <a:spLocks noChangeArrowheads="1"/>
                          </wps:cNvSpPr>
                          <wps:spPr bwMode="auto">
                            <a:xfrm>
                              <a:off x="5623" y="23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091"/>
                          <wps:cNvSpPr>
                            <a:spLocks noChangeArrowheads="1"/>
                          </wps:cNvSpPr>
                          <wps:spPr bwMode="auto">
                            <a:xfrm>
                              <a:off x="5623" y="23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092"/>
                          <wps:cNvSpPr>
                            <a:spLocks noChangeArrowheads="1"/>
                          </wps:cNvSpPr>
                          <wps:spPr bwMode="auto">
                            <a:xfrm>
                              <a:off x="5623" y="23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093"/>
                          <wps:cNvSpPr>
                            <a:spLocks noChangeArrowheads="1"/>
                          </wps:cNvSpPr>
                          <wps:spPr bwMode="auto">
                            <a:xfrm>
                              <a:off x="5623" y="23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094"/>
                          <wps:cNvSpPr>
                            <a:spLocks noChangeArrowheads="1"/>
                          </wps:cNvSpPr>
                          <wps:spPr bwMode="auto">
                            <a:xfrm>
                              <a:off x="5623" y="23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095"/>
                          <wps:cNvSpPr>
                            <a:spLocks noChangeArrowheads="1"/>
                          </wps:cNvSpPr>
                          <wps:spPr bwMode="auto">
                            <a:xfrm>
                              <a:off x="5623" y="23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096"/>
                          <wps:cNvSpPr>
                            <a:spLocks noChangeArrowheads="1"/>
                          </wps:cNvSpPr>
                          <wps:spPr bwMode="auto">
                            <a:xfrm>
                              <a:off x="5623" y="23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097"/>
                          <wps:cNvSpPr>
                            <a:spLocks noChangeArrowheads="1"/>
                          </wps:cNvSpPr>
                          <wps:spPr bwMode="auto">
                            <a:xfrm>
                              <a:off x="5623" y="23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098"/>
                          <wps:cNvSpPr>
                            <a:spLocks noChangeArrowheads="1"/>
                          </wps:cNvSpPr>
                          <wps:spPr bwMode="auto">
                            <a:xfrm>
                              <a:off x="5623" y="23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099"/>
                          <wps:cNvSpPr>
                            <a:spLocks noChangeArrowheads="1"/>
                          </wps:cNvSpPr>
                          <wps:spPr bwMode="auto">
                            <a:xfrm>
                              <a:off x="5623" y="23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100"/>
                          <wps:cNvSpPr>
                            <a:spLocks noChangeArrowheads="1"/>
                          </wps:cNvSpPr>
                          <wps:spPr bwMode="auto">
                            <a:xfrm>
                              <a:off x="5623" y="23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01"/>
                          <wps:cNvSpPr>
                            <a:spLocks noChangeArrowheads="1"/>
                          </wps:cNvSpPr>
                          <wps:spPr bwMode="auto">
                            <a:xfrm>
                              <a:off x="5623" y="23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102"/>
                          <wps:cNvSpPr>
                            <a:spLocks noChangeArrowheads="1"/>
                          </wps:cNvSpPr>
                          <wps:spPr bwMode="auto">
                            <a:xfrm>
                              <a:off x="5623" y="23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03"/>
                          <wps:cNvSpPr>
                            <a:spLocks noChangeArrowheads="1"/>
                          </wps:cNvSpPr>
                          <wps:spPr bwMode="auto">
                            <a:xfrm>
                              <a:off x="5623" y="23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1104"/>
                          <wps:cNvSpPr>
                            <a:spLocks noChangeArrowheads="1"/>
                          </wps:cNvSpPr>
                          <wps:spPr bwMode="auto">
                            <a:xfrm>
                              <a:off x="5623" y="23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1105"/>
                          <wps:cNvSpPr>
                            <a:spLocks noChangeArrowheads="1"/>
                          </wps:cNvSpPr>
                          <wps:spPr bwMode="auto">
                            <a:xfrm>
                              <a:off x="5623" y="23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106"/>
                          <wps:cNvSpPr>
                            <a:spLocks noChangeArrowheads="1"/>
                          </wps:cNvSpPr>
                          <wps:spPr bwMode="auto">
                            <a:xfrm>
                              <a:off x="5623" y="23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1107"/>
                          <wps:cNvSpPr>
                            <a:spLocks noChangeArrowheads="1"/>
                          </wps:cNvSpPr>
                          <wps:spPr bwMode="auto">
                            <a:xfrm>
                              <a:off x="5623" y="23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108"/>
                          <wps:cNvSpPr>
                            <a:spLocks noChangeArrowheads="1"/>
                          </wps:cNvSpPr>
                          <wps:spPr bwMode="auto">
                            <a:xfrm>
                              <a:off x="5623" y="23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09"/>
                          <wps:cNvSpPr>
                            <a:spLocks noChangeArrowheads="1"/>
                          </wps:cNvSpPr>
                          <wps:spPr bwMode="auto">
                            <a:xfrm>
                              <a:off x="5623" y="23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110"/>
                          <wps:cNvSpPr>
                            <a:spLocks noChangeArrowheads="1"/>
                          </wps:cNvSpPr>
                          <wps:spPr bwMode="auto">
                            <a:xfrm>
                              <a:off x="5623" y="22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11"/>
                          <wps:cNvSpPr>
                            <a:spLocks noChangeArrowheads="1"/>
                          </wps:cNvSpPr>
                          <wps:spPr bwMode="auto">
                            <a:xfrm>
                              <a:off x="5623" y="22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112"/>
                          <wps:cNvSpPr>
                            <a:spLocks noChangeArrowheads="1"/>
                          </wps:cNvSpPr>
                          <wps:spPr bwMode="auto">
                            <a:xfrm>
                              <a:off x="5623" y="22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13"/>
                          <wps:cNvSpPr>
                            <a:spLocks noChangeArrowheads="1"/>
                          </wps:cNvSpPr>
                          <wps:spPr bwMode="auto">
                            <a:xfrm>
                              <a:off x="5623" y="22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114"/>
                          <wps:cNvSpPr>
                            <a:spLocks noChangeArrowheads="1"/>
                          </wps:cNvSpPr>
                          <wps:spPr bwMode="auto">
                            <a:xfrm>
                              <a:off x="5623" y="22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15"/>
                          <wps:cNvSpPr>
                            <a:spLocks noChangeArrowheads="1"/>
                          </wps:cNvSpPr>
                          <wps:spPr bwMode="auto">
                            <a:xfrm>
                              <a:off x="5623" y="22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116"/>
                          <wps:cNvSpPr>
                            <a:spLocks noChangeArrowheads="1"/>
                          </wps:cNvSpPr>
                          <wps:spPr bwMode="auto">
                            <a:xfrm>
                              <a:off x="5623" y="22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17"/>
                          <wps:cNvSpPr>
                            <a:spLocks noChangeArrowheads="1"/>
                          </wps:cNvSpPr>
                          <wps:spPr bwMode="auto">
                            <a:xfrm>
                              <a:off x="5623" y="22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118"/>
                          <wps:cNvSpPr>
                            <a:spLocks noChangeArrowheads="1"/>
                          </wps:cNvSpPr>
                          <wps:spPr bwMode="auto">
                            <a:xfrm>
                              <a:off x="5623" y="22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19"/>
                          <wps:cNvSpPr>
                            <a:spLocks noChangeArrowheads="1"/>
                          </wps:cNvSpPr>
                          <wps:spPr bwMode="auto">
                            <a:xfrm>
                              <a:off x="5623" y="22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120"/>
                          <wps:cNvSpPr>
                            <a:spLocks noChangeArrowheads="1"/>
                          </wps:cNvSpPr>
                          <wps:spPr bwMode="auto">
                            <a:xfrm>
                              <a:off x="5623" y="22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21"/>
                          <wps:cNvSpPr>
                            <a:spLocks noChangeArrowheads="1"/>
                          </wps:cNvSpPr>
                          <wps:spPr bwMode="auto">
                            <a:xfrm>
                              <a:off x="5623" y="22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122"/>
                          <wps:cNvSpPr>
                            <a:spLocks noChangeArrowheads="1"/>
                          </wps:cNvSpPr>
                          <wps:spPr bwMode="auto">
                            <a:xfrm>
                              <a:off x="5623" y="22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23"/>
                          <wps:cNvSpPr>
                            <a:spLocks noChangeArrowheads="1"/>
                          </wps:cNvSpPr>
                          <wps:spPr bwMode="auto">
                            <a:xfrm>
                              <a:off x="5623" y="22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124"/>
                          <wps:cNvSpPr>
                            <a:spLocks noChangeArrowheads="1"/>
                          </wps:cNvSpPr>
                          <wps:spPr bwMode="auto">
                            <a:xfrm>
                              <a:off x="5623" y="22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125"/>
                          <wps:cNvSpPr>
                            <a:spLocks noChangeArrowheads="1"/>
                          </wps:cNvSpPr>
                          <wps:spPr bwMode="auto">
                            <a:xfrm>
                              <a:off x="5623"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126"/>
                          <wps:cNvSpPr>
                            <a:spLocks noChangeArrowheads="1"/>
                          </wps:cNvSpPr>
                          <wps:spPr bwMode="auto">
                            <a:xfrm>
                              <a:off x="5623"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127"/>
                          <wps:cNvSpPr>
                            <a:spLocks noChangeArrowheads="1"/>
                          </wps:cNvSpPr>
                          <wps:spPr bwMode="auto">
                            <a:xfrm>
                              <a:off x="5623"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128"/>
                          <wps:cNvSpPr>
                            <a:spLocks noChangeArrowheads="1"/>
                          </wps:cNvSpPr>
                          <wps:spPr bwMode="auto">
                            <a:xfrm>
                              <a:off x="5623"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1129"/>
                          <wps:cNvSpPr>
                            <a:spLocks noChangeArrowheads="1"/>
                          </wps:cNvSpPr>
                          <wps:spPr bwMode="auto">
                            <a:xfrm>
                              <a:off x="5623"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130"/>
                          <wps:cNvSpPr>
                            <a:spLocks noChangeArrowheads="1"/>
                          </wps:cNvSpPr>
                          <wps:spPr bwMode="auto">
                            <a:xfrm>
                              <a:off x="5623"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1131"/>
                          <wps:cNvSpPr>
                            <a:spLocks noChangeArrowheads="1"/>
                          </wps:cNvSpPr>
                          <wps:spPr bwMode="auto">
                            <a:xfrm>
                              <a:off x="5623"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132"/>
                          <wps:cNvSpPr>
                            <a:spLocks noChangeArrowheads="1"/>
                          </wps:cNvSpPr>
                          <wps:spPr bwMode="auto">
                            <a:xfrm>
                              <a:off x="5623"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1133"/>
                          <wps:cNvSpPr>
                            <a:spLocks noChangeArrowheads="1"/>
                          </wps:cNvSpPr>
                          <wps:spPr bwMode="auto">
                            <a:xfrm>
                              <a:off x="5623"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134"/>
                          <wps:cNvSpPr>
                            <a:spLocks noChangeArrowheads="1"/>
                          </wps:cNvSpPr>
                          <wps:spPr bwMode="auto">
                            <a:xfrm>
                              <a:off x="5623"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1135"/>
                          <wps:cNvSpPr>
                            <a:spLocks noChangeArrowheads="1"/>
                          </wps:cNvSpPr>
                          <wps:spPr bwMode="auto">
                            <a:xfrm>
                              <a:off x="5623"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136"/>
                          <wps:cNvSpPr>
                            <a:spLocks noChangeArrowheads="1"/>
                          </wps:cNvSpPr>
                          <wps:spPr bwMode="auto">
                            <a:xfrm>
                              <a:off x="5623"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1137"/>
                          <wps:cNvSpPr>
                            <a:spLocks noChangeArrowheads="1"/>
                          </wps:cNvSpPr>
                          <wps:spPr bwMode="auto">
                            <a:xfrm>
                              <a:off x="5623"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1138"/>
                          <wps:cNvSpPr>
                            <a:spLocks noChangeArrowheads="1"/>
                          </wps:cNvSpPr>
                          <wps:spPr bwMode="auto">
                            <a:xfrm>
                              <a:off x="5623"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1139"/>
                          <wps:cNvSpPr>
                            <a:spLocks noChangeArrowheads="1"/>
                          </wps:cNvSpPr>
                          <wps:spPr bwMode="auto">
                            <a:xfrm>
                              <a:off x="5623"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1140"/>
                          <wps:cNvSpPr>
                            <a:spLocks noChangeArrowheads="1"/>
                          </wps:cNvSpPr>
                          <wps:spPr bwMode="auto">
                            <a:xfrm>
                              <a:off x="5623"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Rectangle 1141"/>
                          <wps:cNvSpPr>
                            <a:spLocks noChangeArrowheads="1"/>
                          </wps:cNvSpPr>
                          <wps:spPr bwMode="auto">
                            <a:xfrm>
                              <a:off x="5623"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1142"/>
                          <wps:cNvSpPr>
                            <a:spLocks noChangeArrowheads="1"/>
                          </wps:cNvSpPr>
                          <wps:spPr bwMode="auto">
                            <a:xfrm>
                              <a:off x="5623"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Rectangle 1143"/>
                          <wps:cNvSpPr>
                            <a:spLocks noChangeArrowheads="1"/>
                          </wps:cNvSpPr>
                          <wps:spPr bwMode="auto">
                            <a:xfrm>
                              <a:off x="5623"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144"/>
                          <wps:cNvSpPr>
                            <a:spLocks noChangeArrowheads="1"/>
                          </wps:cNvSpPr>
                          <wps:spPr bwMode="auto">
                            <a:xfrm>
                              <a:off x="5623" y="21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1145"/>
                          <wps:cNvSpPr>
                            <a:spLocks noChangeArrowheads="1"/>
                          </wps:cNvSpPr>
                          <wps:spPr bwMode="auto">
                            <a:xfrm>
                              <a:off x="5623" y="21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146"/>
                          <wps:cNvSpPr>
                            <a:spLocks noChangeArrowheads="1"/>
                          </wps:cNvSpPr>
                          <wps:spPr bwMode="auto">
                            <a:xfrm>
                              <a:off x="5623" y="21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1147"/>
                          <wps:cNvSpPr>
                            <a:spLocks noChangeArrowheads="1"/>
                          </wps:cNvSpPr>
                          <wps:spPr bwMode="auto">
                            <a:xfrm>
                              <a:off x="5623" y="21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148"/>
                          <wps:cNvSpPr>
                            <a:spLocks noChangeArrowheads="1"/>
                          </wps:cNvSpPr>
                          <wps:spPr bwMode="auto">
                            <a:xfrm>
                              <a:off x="5623" y="21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Rectangle 1149"/>
                          <wps:cNvSpPr>
                            <a:spLocks noChangeArrowheads="1"/>
                          </wps:cNvSpPr>
                          <wps:spPr bwMode="auto">
                            <a:xfrm>
                              <a:off x="5623" y="21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150"/>
                          <wps:cNvSpPr>
                            <a:spLocks noChangeArrowheads="1"/>
                          </wps:cNvSpPr>
                          <wps:spPr bwMode="auto">
                            <a:xfrm>
                              <a:off x="5623" y="21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Rectangle 1151"/>
                          <wps:cNvSpPr>
                            <a:spLocks noChangeArrowheads="1"/>
                          </wps:cNvSpPr>
                          <wps:spPr bwMode="auto">
                            <a:xfrm>
                              <a:off x="5623" y="21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152"/>
                          <wps:cNvSpPr>
                            <a:spLocks noChangeArrowheads="1"/>
                          </wps:cNvSpPr>
                          <wps:spPr bwMode="auto">
                            <a:xfrm>
                              <a:off x="5623" y="20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Rectangle 1153"/>
                          <wps:cNvSpPr>
                            <a:spLocks noChangeArrowheads="1"/>
                          </wps:cNvSpPr>
                          <wps:spPr bwMode="auto">
                            <a:xfrm>
                              <a:off x="5623" y="20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1154"/>
                          <wps:cNvSpPr>
                            <a:spLocks noChangeArrowheads="1"/>
                          </wps:cNvSpPr>
                          <wps:spPr bwMode="auto">
                            <a:xfrm>
                              <a:off x="5623" y="20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Rectangle 1155"/>
                          <wps:cNvSpPr>
                            <a:spLocks noChangeArrowheads="1"/>
                          </wps:cNvSpPr>
                          <wps:spPr bwMode="auto">
                            <a:xfrm>
                              <a:off x="5623" y="20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1156"/>
                          <wps:cNvSpPr>
                            <a:spLocks noChangeArrowheads="1"/>
                          </wps:cNvSpPr>
                          <wps:spPr bwMode="auto">
                            <a:xfrm>
                              <a:off x="5623" y="20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Rectangle 1157"/>
                          <wps:cNvSpPr>
                            <a:spLocks noChangeArrowheads="1"/>
                          </wps:cNvSpPr>
                          <wps:spPr bwMode="auto">
                            <a:xfrm>
                              <a:off x="5623" y="20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Rectangle 1158"/>
                          <wps:cNvSpPr>
                            <a:spLocks noChangeArrowheads="1"/>
                          </wps:cNvSpPr>
                          <wps:spPr bwMode="auto">
                            <a:xfrm>
                              <a:off x="5623" y="20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1159"/>
                          <wps:cNvSpPr>
                            <a:spLocks noChangeArrowheads="1"/>
                          </wps:cNvSpPr>
                          <wps:spPr bwMode="auto">
                            <a:xfrm>
                              <a:off x="5623" y="20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Rectangle 1160"/>
                          <wps:cNvSpPr>
                            <a:spLocks noChangeArrowheads="1"/>
                          </wps:cNvSpPr>
                          <wps:spPr bwMode="auto">
                            <a:xfrm>
                              <a:off x="5623" y="20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 name="Rectangle 1161"/>
                          <wps:cNvSpPr>
                            <a:spLocks noChangeArrowheads="1"/>
                          </wps:cNvSpPr>
                          <wps:spPr bwMode="auto">
                            <a:xfrm>
                              <a:off x="5623" y="20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1162"/>
                          <wps:cNvSpPr>
                            <a:spLocks noChangeArrowheads="1"/>
                          </wps:cNvSpPr>
                          <wps:spPr bwMode="auto">
                            <a:xfrm>
                              <a:off x="5623" y="20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Rectangle 1163"/>
                          <wps:cNvSpPr>
                            <a:spLocks noChangeArrowheads="1"/>
                          </wps:cNvSpPr>
                          <wps:spPr bwMode="auto">
                            <a:xfrm>
                              <a:off x="5623"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Rectangle 1164"/>
                          <wps:cNvSpPr>
                            <a:spLocks noChangeArrowheads="1"/>
                          </wps:cNvSpPr>
                          <wps:spPr bwMode="auto">
                            <a:xfrm>
                              <a:off x="5623"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Rectangle 1165"/>
                          <wps:cNvSpPr>
                            <a:spLocks noChangeArrowheads="1"/>
                          </wps:cNvSpPr>
                          <wps:spPr bwMode="auto">
                            <a:xfrm>
                              <a:off x="5623"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Rectangle 1166"/>
                          <wps:cNvSpPr>
                            <a:spLocks noChangeArrowheads="1"/>
                          </wps:cNvSpPr>
                          <wps:spPr bwMode="auto">
                            <a:xfrm>
                              <a:off x="5623"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Rectangle 1167"/>
                          <wps:cNvSpPr>
                            <a:spLocks noChangeArrowheads="1"/>
                          </wps:cNvSpPr>
                          <wps:spPr bwMode="auto">
                            <a:xfrm>
                              <a:off x="5623"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Rectangle 1168"/>
                          <wps:cNvSpPr>
                            <a:spLocks noChangeArrowheads="1"/>
                          </wps:cNvSpPr>
                          <wps:spPr bwMode="auto">
                            <a:xfrm>
                              <a:off x="5623"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Rectangle 1169"/>
                          <wps:cNvSpPr>
                            <a:spLocks noChangeArrowheads="1"/>
                          </wps:cNvSpPr>
                          <wps:spPr bwMode="auto">
                            <a:xfrm>
                              <a:off x="5623"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Rectangle 1170"/>
                          <wps:cNvSpPr>
                            <a:spLocks noChangeArrowheads="1"/>
                          </wps:cNvSpPr>
                          <wps:spPr bwMode="auto">
                            <a:xfrm>
                              <a:off x="5623"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Rectangle 1171"/>
                          <wps:cNvSpPr>
                            <a:spLocks noChangeArrowheads="1"/>
                          </wps:cNvSpPr>
                          <wps:spPr bwMode="auto">
                            <a:xfrm>
                              <a:off x="5623"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Rectangle 1172"/>
                          <wps:cNvSpPr>
                            <a:spLocks noChangeArrowheads="1"/>
                          </wps:cNvSpPr>
                          <wps:spPr bwMode="auto">
                            <a:xfrm>
                              <a:off x="5623"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Rectangle 1173"/>
                          <wps:cNvSpPr>
                            <a:spLocks noChangeArrowheads="1"/>
                          </wps:cNvSpPr>
                          <wps:spPr bwMode="auto">
                            <a:xfrm>
                              <a:off x="5623"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Rectangle 1174"/>
                          <wps:cNvSpPr>
                            <a:spLocks noChangeArrowheads="1"/>
                          </wps:cNvSpPr>
                          <wps:spPr bwMode="auto">
                            <a:xfrm>
                              <a:off x="5623"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Rectangle 1175"/>
                          <wps:cNvSpPr>
                            <a:spLocks noChangeArrowheads="1"/>
                          </wps:cNvSpPr>
                          <wps:spPr bwMode="auto">
                            <a:xfrm>
                              <a:off x="5623"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Rectangle 1176"/>
                          <wps:cNvSpPr>
                            <a:spLocks noChangeArrowheads="1"/>
                          </wps:cNvSpPr>
                          <wps:spPr bwMode="auto">
                            <a:xfrm>
                              <a:off x="5623"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Rectangle 1177"/>
                          <wps:cNvSpPr>
                            <a:spLocks noChangeArrowheads="1"/>
                          </wps:cNvSpPr>
                          <wps:spPr bwMode="auto">
                            <a:xfrm>
                              <a:off x="5623"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Rectangle 1178"/>
                          <wps:cNvSpPr>
                            <a:spLocks noChangeArrowheads="1"/>
                          </wps:cNvSpPr>
                          <wps:spPr bwMode="auto">
                            <a:xfrm>
                              <a:off x="5623"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Rectangle 1179"/>
                          <wps:cNvSpPr>
                            <a:spLocks noChangeArrowheads="1"/>
                          </wps:cNvSpPr>
                          <wps:spPr bwMode="auto">
                            <a:xfrm>
                              <a:off x="5623"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Rectangle 1180"/>
                          <wps:cNvSpPr>
                            <a:spLocks noChangeArrowheads="1"/>
                          </wps:cNvSpPr>
                          <wps:spPr bwMode="auto">
                            <a:xfrm>
                              <a:off x="5623"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Rectangle 1181"/>
                          <wps:cNvSpPr>
                            <a:spLocks noChangeArrowheads="1"/>
                          </wps:cNvSpPr>
                          <wps:spPr bwMode="auto">
                            <a:xfrm>
                              <a:off x="5623"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1182"/>
                          <wps:cNvSpPr>
                            <a:spLocks noChangeArrowheads="1"/>
                          </wps:cNvSpPr>
                          <wps:spPr bwMode="auto">
                            <a:xfrm>
                              <a:off x="5623"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Rectangle 1183"/>
                          <wps:cNvSpPr>
                            <a:spLocks noChangeArrowheads="1"/>
                          </wps:cNvSpPr>
                          <wps:spPr bwMode="auto">
                            <a:xfrm>
                              <a:off x="5623"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1184"/>
                          <wps:cNvSpPr>
                            <a:spLocks noChangeArrowheads="1"/>
                          </wps:cNvSpPr>
                          <wps:spPr bwMode="auto">
                            <a:xfrm>
                              <a:off x="5623"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Rectangle 1185"/>
                          <wps:cNvSpPr>
                            <a:spLocks noChangeArrowheads="1"/>
                          </wps:cNvSpPr>
                          <wps:spPr bwMode="auto">
                            <a:xfrm>
                              <a:off x="5623"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1186"/>
                          <wps:cNvSpPr>
                            <a:spLocks noChangeArrowheads="1"/>
                          </wps:cNvSpPr>
                          <wps:spPr bwMode="auto">
                            <a:xfrm>
                              <a:off x="5623" y="18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Rectangle 1187"/>
                          <wps:cNvSpPr>
                            <a:spLocks noChangeArrowheads="1"/>
                          </wps:cNvSpPr>
                          <wps:spPr bwMode="auto">
                            <a:xfrm>
                              <a:off x="5623" y="18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1188"/>
                          <wps:cNvSpPr>
                            <a:spLocks noChangeArrowheads="1"/>
                          </wps:cNvSpPr>
                          <wps:spPr bwMode="auto">
                            <a:xfrm>
                              <a:off x="5623"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Rectangle 1189"/>
                          <wps:cNvSpPr>
                            <a:spLocks noChangeArrowheads="1"/>
                          </wps:cNvSpPr>
                          <wps:spPr bwMode="auto">
                            <a:xfrm>
                              <a:off x="5623"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1190"/>
                          <wps:cNvSpPr>
                            <a:spLocks noChangeArrowheads="1"/>
                          </wps:cNvSpPr>
                          <wps:spPr bwMode="auto">
                            <a:xfrm>
                              <a:off x="5623"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Rectangle 1191"/>
                          <wps:cNvSpPr>
                            <a:spLocks noChangeArrowheads="1"/>
                          </wps:cNvSpPr>
                          <wps:spPr bwMode="auto">
                            <a:xfrm>
                              <a:off x="5623"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Rectangle 1192"/>
                          <wps:cNvSpPr>
                            <a:spLocks noChangeArrowheads="1"/>
                          </wps:cNvSpPr>
                          <wps:spPr bwMode="auto">
                            <a:xfrm>
                              <a:off x="5623"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Rectangle 1193"/>
                          <wps:cNvSpPr>
                            <a:spLocks noChangeArrowheads="1"/>
                          </wps:cNvSpPr>
                          <wps:spPr bwMode="auto">
                            <a:xfrm>
                              <a:off x="5623"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Rectangle 1194"/>
                          <wps:cNvSpPr>
                            <a:spLocks noChangeArrowheads="1"/>
                          </wps:cNvSpPr>
                          <wps:spPr bwMode="auto">
                            <a:xfrm>
                              <a:off x="5623"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 name="Rectangle 1195"/>
                          <wps:cNvSpPr>
                            <a:spLocks noChangeArrowheads="1"/>
                          </wps:cNvSpPr>
                          <wps:spPr bwMode="auto">
                            <a:xfrm>
                              <a:off x="5623"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Rectangle 1196"/>
                          <wps:cNvSpPr>
                            <a:spLocks noChangeArrowheads="1"/>
                          </wps:cNvSpPr>
                          <wps:spPr bwMode="auto">
                            <a:xfrm>
                              <a:off x="5623"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Rectangle 1197"/>
                          <wps:cNvSpPr>
                            <a:spLocks noChangeArrowheads="1"/>
                          </wps:cNvSpPr>
                          <wps:spPr bwMode="auto">
                            <a:xfrm>
                              <a:off x="5623"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1198"/>
                          <wps:cNvSpPr>
                            <a:spLocks noChangeArrowheads="1"/>
                          </wps:cNvSpPr>
                          <wps:spPr bwMode="auto">
                            <a:xfrm>
                              <a:off x="5623"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1199"/>
                          <wps:cNvSpPr>
                            <a:spLocks noChangeArrowheads="1"/>
                          </wps:cNvSpPr>
                          <wps:spPr bwMode="auto">
                            <a:xfrm>
                              <a:off x="5623"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1200"/>
                          <wps:cNvSpPr>
                            <a:spLocks noChangeArrowheads="1"/>
                          </wps:cNvSpPr>
                          <wps:spPr bwMode="auto">
                            <a:xfrm>
                              <a:off x="5623"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1201"/>
                          <wps:cNvSpPr>
                            <a:spLocks noChangeArrowheads="1"/>
                          </wps:cNvSpPr>
                          <wps:spPr bwMode="auto">
                            <a:xfrm>
                              <a:off x="5623"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1202"/>
                          <wps:cNvSpPr>
                            <a:spLocks noChangeArrowheads="1"/>
                          </wps:cNvSpPr>
                          <wps:spPr bwMode="auto">
                            <a:xfrm>
                              <a:off x="5623"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1203"/>
                          <wps:cNvSpPr>
                            <a:spLocks noChangeArrowheads="1"/>
                          </wps:cNvSpPr>
                          <wps:spPr bwMode="auto">
                            <a:xfrm>
                              <a:off x="5623"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1204"/>
                          <wps:cNvSpPr>
                            <a:spLocks noChangeArrowheads="1"/>
                          </wps:cNvSpPr>
                          <wps:spPr bwMode="auto">
                            <a:xfrm>
                              <a:off x="5623"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 name="Rectangle 1205"/>
                          <wps:cNvSpPr>
                            <a:spLocks noChangeArrowheads="1"/>
                          </wps:cNvSpPr>
                          <wps:spPr bwMode="auto">
                            <a:xfrm>
                              <a:off x="5623"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1206"/>
                          <wps:cNvSpPr>
                            <a:spLocks noChangeArrowheads="1"/>
                          </wps:cNvSpPr>
                          <wps:spPr bwMode="auto">
                            <a:xfrm>
                              <a:off x="5623"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 name="Rectangle 1207"/>
                          <wps:cNvSpPr>
                            <a:spLocks noChangeArrowheads="1"/>
                          </wps:cNvSpPr>
                          <wps:spPr bwMode="auto">
                            <a:xfrm>
                              <a:off x="5623"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Rectangle 1208"/>
                          <wps:cNvSpPr>
                            <a:spLocks noChangeArrowheads="1"/>
                          </wps:cNvSpPr>
                          <wps:spPr bwMode="auto">
                            <a:xfrm>
                              <a:off x="5623"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 name="Rectangle 1209"/>
                          <wps:cNvSpPr>
                            <a:spLocks noChangeArrowheads="1"/>
                          </wps:cNvSpPr>
                          <wps:spPr bwMode="auto">
                            <a:xfrm>
                              <a:off x="5623"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Rectangle 1210"/>
                          <wps:cNvSpPr>
                            <a:spLocks noChangeArrowheads="1"/>
                          </wps:cNvSpPr>
                          <wps:spPr bwMode="auto">
                            <a:xfrm>
                              <a:off x="5623"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 name="Rectangle 1211"/>
                          <wps:cNvSpPr>
                            <a:spLocks noChangeArrowheads="1"/>
                          </wps:cNvSpPr>
                          <wps:spPr bwMode="auto">
                            <a:xfrm>
                              <a:off x="5623" y="15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Rectangle 1212"/>
                          <wps:cNvSpPr>
                            <a:spLocks noChangeArrowheads="1"/>
                          </wps:cNvSpPr>
                          <wps:spPr bwMode="auto">
                            <a:xfrm>
                              <a:off x="5623" y="15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 name="Rectangle 1213"/>
                          <wps:cNvSpPr>
                            <a:spLocks noChangeArrowheads="1"/>
                          </wps:cNvSpPr>
                          <wps:spPr bwMode="auto">
                            <a:xfrm>
                              <a:off x="5623" y="15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Rectangle 1214"/>
                          <wps:cNvSpPr>
                            <a:spLocks noChangeArrowheads="1"/>
                          </wps:cNvSpPr>
                          <wps:spPr bwMode="auto">
                            <a:xfrm>
                              <a:off x="5623" y="15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 name="Rectangle 1215"/>
                          <wps:cNvSpPr>
                            <a:spLocks noChangeArrowheads="1"/>
                          </wps:cNvSpPr>
                          <wps:spPr bwMode="auto">
                            <a:xfrm>
                              <a:off x="5623" y="15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Rectangle 1216"/>
                          <wps:cNvSpPr>
                            <a:spLocks noChangeArrowheads="1"/>
                          </wps:cNvSpPr>
                          <wps:spPr bwMode="auto">
                            <a:xfrm>
                              <a:off x="5623" y="15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 name="Rectangle 1217"/>
                          <wps:cNvSpPr>
                            <a:spLocks noChangeArrowheads="1"/>
                          </wps:cNvSpPr>
                          <wps:spPr bwMode="auto">
                            <a:xfrm>
                              <a:off x="5623" y="15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1218"/>
                          <wps:cNvSpPr>
                            <a:spLocks noChangeArrowheads="1"/>
                          </wps:cNvSpPr>
                          <wps:spPr bwMode="auto">
                            <a:xfrm>
                              <a:off x="5623" y="15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Rectangle 1219"/>
                          <wps:cNvSpPr>
                            <a:spLocks noChangeArrowheads="1"/>
                          </wps:cNvSpPr>
                          <wps:spPr bwMode="auto">
                            <a:xfrm>
                              <a:off x="5623" y="15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Rectangle 1220"/>
                          <wps:cNvSpPr>
                            <a:spLocks noChangeArrowheads="1"/>
                          </wps:cNvSpPr>
                          <wps:spPr bwMode="auto">
                            <a:xfrm>
                              <a:off x="5623" y="15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Rectangle 1221"/>
                          <wps:cNvSpPr>
                            <a:spLocks noChangeArrowheads="1"/>
                          </wps:cNvSpPr>
                          <wps:spPr bwMode="auto">
                            <a:xfrm>
                              <a:off x="5623" y="15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Rectangle 1222"/>
                          <wps:cNvSpPr>
                            <a:spLocks noChangeArrowheads="1"/>
                          </wps:cNvSpPr>
                          <wps:spPr bwMode="auto">
                            <a:xfrm>
                              <a:off x="5623" y="15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23"/>
                          <wps:cNvSpPr>
                            <a:spLocks noChangeArrowheads="1"/>
                          </wps:cNvSpPr>
                          <wps:spPr bwMode="auto">
                            <a:xfrm>
                              <a:off x="5623" y="15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24"/>
                          <wps:cNvSpPr>
                            <a:spLocks noChangeArrowheads="1"/>
                          </wps:cNvSpPr>
                          <wps:spPr bwMode="auto">
                            <a:xfrm>
                              <a:off x="5623" y="15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Rectangle 1225"/>
                          <wps:cNvSpPr>
                            <a:spLocks noChangeArrowheads="1"/>
                          </wps:cNvSpPr>
                          <wps:spPr bwMode="auto">
                            <a:xfrm>
                              <a:off x="5623" y="15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Rectangle 1226"/>
                          <wps:cNvSpPr>
                            <a:spLocks noChangeArrowheads="1"/>
                          </wps:cNvSpPr>
                          <wps:spPr bwMode="auto">
                            <a:xfrm>
                              <a:off x="5623" y="15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 name="Rectangle 1227"/>
                          <wps:cNvSpPr>
                            <a:spLocks noChangeArrowheads="1"/>
                          </wps:cNvSpPr>
                          <wps:spPr bwMode="auto">
                            <a:xfrm>
                              <a:off x="5623" y="14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Rectangle 1228"/>
                          <wps:cNvSpPr>
                            <a:spLocks noChangeArrowheads="1"/>
                          </wps:cNvSpPr>
                          <wps:spPr bwMode="auto">
                            <a:xfrm>
                              <a:off x="5623" y="14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 name="Rectangle 1229"/>
                          <wps:cNvSpPr>
                            <a:spLocks noChangeArrowheads="1"/>
                          </wps:cNvSpPr>
                          <wps:spPr bwMode="auto">
                            <a:xfrm>
                              <a:off x="5623" y="14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Rectangle 1230"/>
                          <wps:cNvSpPr>
                            <a:spLocks noChangeArrowheads="1"/>
                          </wps:cNvSpPr>
                          <wps:spPr bwMode="auto">
                            <a:xfrm>
                              <a:off x="5623" y="14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Rectangle 1231"/>
                          <wps:cNvSpPr>
                            <a:spLocks noChangeArrowheads="1"/>
                          </wps:cNvSpPr>
                          <wps:spPr bwMode="auto">
                            <a:xfrm>
                              <a:off x="5623" y="14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Rectangle 1232"/>
                          <wps:cNvSpPr>
                            <a:spLocks noChangeArrowheads="1"/>
                          </wps:cNvSpPr>
                          <wps:spPr bwMode="auto">
                            <a:xfrm>
                              <a:off x="5623" y="14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Rectangle 1233"/>
                          <wps:cNvSpPr>
                            <a:spLocks noChangeArrowheads="1"/>
                          </wps:cNvSpPr>
                          <wps:spPr bwMode="auto">
                            <a:xfrm>
                              <a:off x="5623" y="14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Rectangle 1234"/>
                          <wps:cNvSpPr>
                            <a:spLocks noChangeArrowheads="1"/>
                          </wps:cNvSpPr>
                          <wps:spPr bwMode="auto">
                            <a:xfrm>
                              <a:off x="5623" y="14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Rectangle 1235"/>
                          <wps:cNvSpPr>
                            <a:spLocks noChangeArrowheads="1"/>
                          </wps:cNvSpPr>
                          <wps:spPr bwMode="auto">
                            <a:xfrm>
                              <a:off x="5623" y="14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1236"/>
                          <wps:cNvSpPr>
                            <a:spLocks noChangeArrowheads="1"/>
                          </wps:cNvSpPr>
                          <wps:spPr bwMode="auto">
                            <a:xfrm>
                              <a:off x="5623" y="14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1237"/>
                          <wps:cNvSpPr>
                            <a:spLocks noChangeArrowheads="1"/>
                          </wps:cNvSpPr>
                          <wps:spPr bwMode="auto">
                            <a:xfrm>
                              <a:off x="5623" y="14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1238"/>
                          <wps:cNvSpPr>
                            <a:spLocks noChangeArrowheads="1"/>
                          </wps:cNvSpPr>
                          <wps:spPr bwMode="auto">
                            <a:xfrm>
                              <a:off x="5623" y="14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Rectangle 1239"/>
                          <wps:cNvSpPr>
                            <a:spLocks noChangeArrowheads="1"/>
                          </wps:cNvSpPr>
                          <wps:spPr bwMode="auto">
                            <a:xfrm>
                              <a:off x="5623" y="14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Rectangle 1240"/>
                          <wps:cNvSpPr>
                            <a:spLocks noChangeArrowheads="1"/>
                          </wps:cNvSpPr>
                          <wps:spPr bwMode="auto">
                            <a:xfrm>
                              <a:off x="5623" y="14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Rectangle 1241"/>
                          <wps:cNvSpPr>
                            <a:spLocks noChangeArrowheads="1"/>
                          </wps:cNvSpPr>
                          <wps:spPr bwMode="auto">
                            <a:xfrm>
                              <a:off x="5623" y="14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Rectangle 1242"/>
                          <wps:cNvSpPr>
                            <a:spLocks noChangeArrowheads="1"/>
                          </wps:cNvSpPr>
                          <wps:spPr bwMode="auto">
                            <a:xfrm>
                              <a:off x="5623" y="14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Rectangle 1243"/>
                          <wps:cNvSpPr>
                            <a:spLocks noChangeArrowheads="1"/>
                          </wps:cNvSpPr>
                          <wps:spPr bwMode="auto">
                            <a:xfrm>
                              <a:off x="5623" y="14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Rectangle 1244"/>
                          <wps:cNvSpPr>
                            <a:spLocks noChangeArrowheads="1"/>
                          </wps:cNvSpPr>
                          <wps:spPr bwMode="auto">
                            <a:xfrm>
                              <a:off x="5623" y="14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Rectangle 1245"/>
                          <wps:cNvSpPr>
                            <a:spLocks noChangeArrowheads="1"/>
                          </wps:cNvSpPr>
                          <wps:spPr bwMode="auto">
                            <a:xfrm>
                              <a:off x="5623" y="14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1246"/>
                          <wps:cNvSpPr>
                            <a:spLocks noChangeArrowheads="1"/>
                          </wps:cNvSpPr>
                          <wps:spPr bwMode="auto">
                            <a:xfrm>
                              <a:off x="5623" y="14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Rectangle 1247"/>
                          <wps:cNvSpPr>
                            <a:spLocks noChangeArrowheads="1"/>
                          </wps:cNvSpPr>
                          <wps:spPr bwMode="auto">
                            <a:xfrm>
                              <a:off x="5623" y="14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1248"/>
                          <wps:cNvSpPr>
                            <a:spLocks noChangeArrowheads="1"/>
                          </wps:cNvSpPr>
                          <wps:spPr bwMode="auto">
                            <a:xfrm>
                              <a:off x="5623" y="13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Rectangle 1249"/>
                          <wps:cNvSpPr>
                            <a:spLocks noChangeArrowheads="1"/>
                          </wps:cNvSpPr>
                          <wps:spPr bwMode="auto">
                            <a:xfrm>
                              <a:off x="5623" y="13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1250"/>
                          <wps:cNvSpPr>
                            <a:spLocks noChangeArrowheads="1"/>
                          </wps:cNvSpPr>
                          <wps:spPr bwMode="auto">
                            <a:xfrm>
                              <a:off x="5623"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Rectangle 1251"/>
                          <wps:cNvSpPr>
                            <a:spLocks noChangeArrowheads="1"/>
                          </wps:cNvSpPr>
                          <wps:spPr bwMode="auto">
                            <a:xfrm>
                              <a:off x="5623"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1252"/>
                          <wps:cNvSpPr>
                            <a:spLocks noChangeArrowheads="1"/>
                          </wps:cNvSpPr>
                          <wps:spPr bwMode="auto">
                            <a:xfrm>
                              <a:off x="5623"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Rectangle 1253"/>
                          <wps:cNvSpPr>
                            <a:spLocks noChangeArrowheads="1"/>
                          </wps:cNvSpPr>
                          <wps:spPr bwMode="auto">
                            <a:xfrm>
                              <a:off x="5623"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1254"/>
                          <wps:cNvSpPr>
                            <a:spLocks noChangeArrowheads="1"/>
                          </wps:cNvSpPr>
                          <wps:spPr bwMode="auto">
                            <a:xfrm>
                              <a:off x="5623"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Rectangle 1255"/>
                          <wps:cNvSpPr>
                            <a:spLocks noChangeArrowheads="1"/>
                          </wps:cNvSpPr>
                          <wps:spPr bwMode="auto">
                            <a:xfrm>
                              <a:off x="5623"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1256"/>
                          <wps:cNvSpPr>
                            <a:spLocks noChangeArrowheads="1"/>
                          </wps:cNvSpPr>
                          <wps:spPr bwMode="auto">
                            <a:xfrm>
                              <a:off x="5623"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Rectangle 1257"/>
                          <wps:cNvSpPr>
                            <a:spLocks noChangeArrowheads="1"/>
                          </wps:cNvSpPr>
                          <wps:spPr bwMode="auto">
                            <a:xfrm>
                              <a:off x="5623"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 name="Rectangle 1258"/>
                          <wps:cNvSpPr>
                            <a:spLocks noChangeArrowheads="1"/>
                          </wps:cNvSpPr>
                          <wps:spPr bwMode="auto">
                            <a:xfrm>
                              <a:off x="5623"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Rectangle 1259"/>
                          <wps:cNvSpPr>
                            <a:spLocks noChangeArrowheads="1"/>
                          </wps:cNvSpPr>
                          <wps:spPr bwMode="auto">
                            <a:xfrm>
                              <a:off x="5623"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 name="Rectangle 1260"/>
                          <wps:cNvSpPr>
                            <a:spLocks noChangeArrowheads="1"/>
                          </wps:cNvSpPr>
                          <wps:spPr bwMode="auto">
                            <a:xfrm>
                              <a:off x="5623"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Rectangle 1261"/>
                          <wps:cNvSpPr>
                            <a:spLocks noChangeArrowheads="1"/>
                          </wps:cNvSpPr>
                          <wps:spPr bwMode="auto">
                            <a:xfrm>
                              <a:off x="5623"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 name="Rectangle 1262"/>
                          <wps:cNvSpPr>
                            <a:spLocks noChangeArrowheads="1"/>
                          </wps:cNvSpPr>
                          <wps:spPr bwMode="auto">
                            <a:xfrm>
                              <a:off x="5623"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1325" name="Group 1263"/>
                        <wpg:cNvGrpSpPr>
                          <a:grpSpLocks/>
                        </wpg:cNvGrpSpPr>
                        <wpg:grpSpPr bwMode="auto">
                          <a:xfrm>
                            <a:off x="324576" y="356140"/>
                            <a:ext cx="3585295" cy="1478284"/>
                            <a:chOff x="581" y="643"/>
                            <a:chExt cx="6473" cy="2669"/>
                          </a:xfrm>
                        </wpg:grpSpPr>
                        <wps:wsp>
                          <wps:cNvPr id="1326" name="Rectangle 1264"/>
                          <wps:cNvSpPr>
                            <a:spLocks noChangeArrowheads="1"/>
                          </wps:cNvSpPr>
                          <wps:spPr bwMode="auto">
                            <a:xfrm>
                              <a:off x="5623"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Rectangle 1265"/>
                          <wps:cNvSpPr>
                            <a:spLocks noChangeArrowheads="1"/>
                          </wps:cNvSpPr>
                          <wps:spPr bwMode="auto">
                            <a:xfrm>
                              <a:off x="5623" y="13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1266"/>
                          <wps:cNvSpPr>
                            <a:spLocks noChangeArrowheads="1"/>
                          </wps:cNvSpPr>
                          <wps:spPr bwMode="auto">
                            <a:xfrm>
                              <a:off x="5623" y="13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Rectangle 1267"/>
                          <wps:cNvSpPr>
                            <a:spLocks noChangeArrowheads="1"/>
                          </wps:cNvSpPr>
                          <wps:spPr bwMode="auto">
                            <a:xfrm>
                              <a:off x="5623" y="13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1268"/>
                          <wps:cNvSpPr>
                            <a:spLocks noChangeArrowheads="1"/>
                          </wps:cNvSpPr>
                          <wps:spPr bwMode="auto">
                            <a:xfrm>
                              <a:off x="5623" y="13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Rectangle 1269"/>
                          <wps:cNvSpPr>
                            <a:spLocks noChangeArrowheads="1"/>
                          </wps:cNvSpPr>
                          <wps:spPr bwMode="auto">
                            <a:xfrm>
                              <a:off x="5623" y="13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1270"/>
                          <wps:cNvSpPr>
                            <a:spLocks noChangeArrowheads="1"/>
                          </wps:cNvSpPr>
                          <wps:spPr bwMode="auto">
                            <a:xfrm>
                              <a:off x="5623" y="12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Rectangle 1271"/>
                          <wps:cNvSpPr>
                            <a:spLocks noChangeArrowheads="1"/>
                          </wps:cNvSpPr>
                          <wps:spPr bwMode="auto">
                            <a:xfrm>
                              <a:off x="5623" y="12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1272"/>
                          <wps:cNvSpPr>
                            <a:spLocks noChangeArrowheads="1"/>
                          </wps:cNvSpPr>
                          <wps:spPr bwMode="auto">
                            <a:xfrm>
                              <a:off x="5623" y="12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Rectangle 1273"/>
                          <wps:cNvSpPr>
                            <a:spLocks noChangeArrowheads="1"/>
                          </wps:cNvSpPr>
                          <wps:spPr bwMode="auto">
                            <a:xfrm>
                              <a:off x="5623" y="12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1274"/>
                          <wps:cNvSpPr>
                            <a:spLocks noChangeArrowheads="1"/>
                          </wps:cNvSpPr>
                          <wps:spPr bwMode="auto">
                            <a:xfrm>
                              <a:off x="5623" y="12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Rectangle 1275"/>
                          <wps:cNvSpPr>
                            <a:spLocks noChangeArrowheads="1"/>
                          </wps:cNvSpPr>
                          <wps:spPr bwMode="auto">
                            <a:xfrm>
                              <a:off x="5623" y="12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1276"/>
                          <wps:cNvSpPr>
                            <a:spLocks noChangeArrowheads="1"/>
                          </wps:cNvSpPr>
                          <wps:spPr bwMode="auto">
                            <a:xfrm>
                              <a:off x="5623" y="12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Rectangle 1277"/>
                          <wps:cNvSpPr>
                            <a:spLocks noChangeArrowheads="1"/>
                          </wps:cNvSpPr>
                          <wps:spPr bwMode="auto">
                            <a:xfrm>
                              <a:off x="5623" y="12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Rectangle 1278"/>
                          <wps:cNvSpPr>
                            <a:spLocks noChangeArrowheads="1"/>
                          </wps:cNvSpPr>
                          <wps:spPr bwMode="auto">
                            <a:xfrm>
                              <a:off x="5623" y="12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Rectangle 1279"/>
                          <wps:cNvSpPr>
                            <a:spLocks noChangeArrowheads="1"/>
                          </wps:cNvSpPr>
                          <wps:spPr bwMode="auto">
                            <a:xfrm>
                              <a:off x="5623" y="12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2" name="Rectangle 1280"/>
                          <wps:cNvSpPr>
                            <a:spLocks noChangeArrowheads="1"/>
                          </wps:cNvSpPr>
                          <wps:spPr bwMode="auto">
                            <a:xfrm>
                              <a:off x="5623" y="12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1281"/>
                          <wps:cNvSpPr>
                            <a:spLocks noChangeArrowheads="1"/>
                          </wps:cNvSpPr>
                          <wps:spPr bwMode="auto">
                            <a:xfrm>
                              <a:off x="5623" y="12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1282"/>
                          <wps:cNvSpPr>
                            <a:spLocks noChangeArrowheads="1"/>
                          </wps:cNvSpPr>
                          <wps:spPr bwMode="auto">
                            <a:xfrm>
                              <a:off x="5623" y="12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Rectangle 1283"/>
                          <wps:cNvSpPr>
                            <a:spLocks noChangeArrowheads="1"/>
                          </wps:cNvSpPr>
                          <wps:spPr bwMode="auto">
                            <a:xfrm>
                              <a:off x="5623" y="12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 name="Rectangle 1284"/>
                          <wps:cNvSpPr>
                            <a:spLocks noChangeArrowheads="1"/>
                          </wps:cNvSpPr>
                          <wps:spPr bwMode="auto">
                            <a:xfrm>
                              <a:off x="5623" y="12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Rectangle 1285"/>
                          <wps:cNvSpPr>
                            <a:spLocks noChangeArrowheads="1"/>
                          </wps:cNvSpPr>
                          <wps:spPr bwMode="auto">
                            <a:xfrm>
                              <a:off x="5623" y="12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 name="Rectangle 1286"/>
                          <wps:cNvSpPr>
                            <a:spLocks noChangeArrowheads="1"/>
                          </wps:cNvSpPr>
                          <wps:spPr bwMode="auto">
                            <a:xfrm>
                              <a:off x="5623" y="12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Rectangle 1287"/>
                          <wps:cNvSpPr>
                            <a:spLocks noChangeArrowheads="1"/>
                          </wps:cNvSpPr>
                          <wps:spPr bwMode="auto">
                            <a:xfrm>
                              <a:off x="5623" y="12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 name="Rectangle 1288"/>
                          <wps:cNvSpPr>
                            <a:spLocks noChangeArrowheads="1"/>
                          </wps:cNvSpPr>
                          <wps:spPr bwMode="auto">
                            <a:xfrm>
                              <a:off x="5623" y="12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Rectangle 1289"/>
                          <wps:cNvSpPr>
                            <a:spLocks noChangeArrowheads="1"/>
                          </wps:cNvSpPr>
                          <wps:spPr bwMode="auto">
                            <a:xfrm>
                              <a:off x="5623" y="10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2" name="Rectangle 1290"/>
                          <wps:cNvSpPr>
                            <a:spLocks noChangeArrowheads="1"/>
                          </wps:cNvSpPr>
                          <wps:spPr bwMode="auto">
                            <a:xfrm>
                              <a:off x="5623" y="10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Rectangle 1291"/>
                          <wps:cNvSpPr>
                            <a:spLocks noChangeArrowheads="1"/>
                          </wps:cNvSpPr>
                          <wps:spPr bwMode="auto">
                            <a:xfrm>
                              <a:off x="5623" y="10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4" name="Rectangle 1292"/>
                          <wps:cNvSpPr>
                            <a:spLocks noChangeArrowheads="1"/>
                          </wps:cNvSpPr>
                          <wps:spPr bwMode="auto">
                            <a:xfrm>
                              <a:off x="5623" y="10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Rectangle 1293"/>
                          <wps:cNvSpPr>
                            <a:spLocks noChangeArrowheads="1"/>
                          </wps:cNvSpPr>
                          <wps:spPr bwMode="auto">
                            <a:xfrm>
                              <a:off x="5623" y="10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6" name="Rectangle 1294"/>
                          <wps:cNvSpPr>
                            <a:spLocks noChangeArrowheads="1"/>
                          </wps:cNvSpPr>
                          <wps:spPr bwMode="auto">
                            <a:xfrm>
                              <a:off x="5623" y="10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Rectangle 1295"/>
                          <wps:cNvSpPr>
                            <a:spLocks noChangeArrowheads="1"/>
                          </wps:cNvSpPr>
                          <wps:spPr bwMode="auto">
                            <a:xfrm>
                              <a:off x="5623" y="10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Rectangle 1296"/>
                          <wps:cNvSpPr>
                            <a:spLocks noChangeArrowheads="1"/>
                          </wps:cNvSpPr>
                          <wps:spPr bwMode="auto">
                            <a:xfrm>
                              <a:off x="5623" y="10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Rectangle 1297"/>
                          <wps:cNvSpPr>
                            <a:spLocks noChangeArrowheads="1"/>
                          </wps:cNvSpPr>
                          <wps:spPr bwMode="auto">
                            <a:xfrm>
                              <a:off x="5623" y="10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 name="Rectangle 1298"/>
                          <wps:cNvSpPr>
                            <a:spLocks noChangeArrowheads="1"/>
                          </wps:cNvSpPr>
                          <wps:spPr bwMode="auto">
                            <a:xfrm>
                              <a:off x="5623" y="10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Rectangle 1299"/>
                          <wps:cNvSpPr>
                            <a:spLocks noChangeArrowheads="1"/>
                          </wps:cNvSpPr>
                          <wps:spPr bwMode="auto">
                            <a:xfrm>
                              <a:off x="5623" y="10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 name="Rectangle 1300"/>
                          <wps:cNvSpPr>
                            <a:spLocks noChangeArrowheads="1"/>
                          </wps:cNvSpPr>
                          <wps:spPr bwMode="auto">
                            <a:xfrm>
                              <a:off x="5623" y="10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Rectangle 1301"/>
                          <wps:cNvSpPr>
                            <a:spLocks noChangeArrowheads="1"/>
                          </wps:cNvSpPr>
                          <wps:spPr bwMode="auto">
                            <a:xfrm>
                              <a:off x="5623" y="10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 name="Rectangle 1302"/>
                          <wps:cNvSpPr>
                            <a:spLocks noChangeArrowheads="1"/>
                          </wps:cNvSpPr>
                          <wps:spPr bwMode="auto">
                            <a:xfrm>
                              <a:off x="5623" y="10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Rectangle 1303"/>
                          <wps:cNvSpPr>
                            <a:spLocks noChangeArrowheads="1"/>
                          </wps:cNvSpPr>
                          <wps:spPr bwMode="auto">
                            <a:xfrm>
                              <a:off x="5623" y="10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 name="Rectangle 1304"/>
                          <wps:cNvSpPr>
                            <a:spLocks noChangeArrowheads="1"/>
                          </wps:cNvSpPr>
                          <wps:spPr bwMode="auto">
                            <a:xfrm>
                              <a:off x="5623" y="10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Rectangle 1305"/>
                          <wps:cNvSpPr>
                            <a:spLocks noChangeArrowheads="1"/>
                          </wps:cNvSpPr>
                          <wps:spPr bwMode="auto">
                            <a:xfrm>
                              <a:off x="5623" y="10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 name="Rectangle 1306"/>
                          <wps:cNvSpPr>
                            <a:spLocks noChangeArrowheads="1"/>
                          </wps:cNvSpPr>
                          <wps:spPr bwMode="auto">
                            <a:xfrm>
                              <a:off x="5623" y="10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Rectangle 1307"/>
                          <wps:cNvSpPr>
                            <a:spLocks noChangeArrowheads="1"/>
                          </wps:cNvSpPr>
                          <wps:spPr bwMode="auto">
                            <a:xfrm>
                              <a:off x="5623" y="9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 name="Rectangle 1308"/>
                          <wps:cNvSpPr>
                            <a:spLocks noChangeArrowheads="1"/>
                          </wps:cNvSpPr>
                          <wps:spPr bwMode="auto">
                            <a:xfrm>
                              <a:off x="5623" y="9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Rectangle 1309"/>
                          <wps:cNvSpPr>
                            <a:spLocks noChangeArrowheads="1"/>
                          </wps:cNvSpPr>
                          <wps:spPr bwMode="auto">
                            <a:xfrm>
                              <a:off x="5623" y="9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 name="Rectangle 1310"/>
                          <wps:cNvSpPr>
                            <a:spLocks noChangeArrowheads="1"/>
                          </wps:cNvSpPr>
                          <wps:spPr bwMode="auto">
                            <a:xfrm>
                              <a:off x="5623" y="9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Rectangle 1311"/>
                          <wps:cNvSpPr>
                            <a:spLocks noChangeArrowheads="1"/>
                          </wps:cNvSpPr>
                          <wps:spPr bwMode="auto">
                            <a:xfrm>
                              <a:off x="5623" y="9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 name="Rectangle 1312"/>
                          <wps:cNvSpPr>
                            <a:spLocks noChangeArrowheads="1"/>
                          </wps:cNvSpPr>
                          <wps:spPr bwMode="auto">
                            <a:xfrm>
                              <a:off x="5623" y="9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Rectangle 1313"/>
                          <wps:cNvSpPr>
                            <a:spLocks noChangeArrowheads="1"/>
                          </wps:cNvSpPr>
                          <wps:spPr bwMode="auto">
                            <a:xfrm>
                              <a:off x="5623" y="9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1314"/>
                          <wps:cNvSpPr>
                            <a:spLocks noChangeArrowheads="1"/>
                          </wps:cNvSpPr>
                          <wps:spPr bwMode="auto">
                            <a:xfrm>
                              <a:off x="5623" y="8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15"/>
                          <wps:cNvSpPr>
                            <a:spLocks noChangeArrowheads="1"/>
                          </wps:cNvSpPr>
                          <wps:spPr bwMode="auto">
                            <a:xfrm>
                              <a:off x="5623" y="8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16"/>
                          <wps:cNvSpPr>
                            <a:spLocks noChangeArrowheads="1"/>
                          </wps:cNvSpPr>
                          <wps:spPr bwMode="auto">
                            <a:xfrm>
                              <a:off x="5623" y="8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17"/>
                          <wps:cNvSpPr>
                            <a:spLocks noChangeArrowheads="1"/>
                          </wps:cNvSpPr>
                          <wps:spPr bwMode="auto">
                            <a:xfrm>
                              <a:off x="5623" y="8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18"/>
                          <wps:cNvSpPr>
                            <a:spLocks noChangeArrowheads="1"/>
                          </wps:cNvSpPr>
                          <wps:spPr bwMode="auto">
                            <a:xfrm>
                              <a:off x="5623" y="8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19"/>
                          <wps:cNvSpPr>
                            <a:spLocks noChangeArrowheads="1"/>
                          </wps:cNvSpPr>
                          <wps:spPr bwMode="auto">
                            <a:xfrm>
                              <a:off x="5623" y="8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20"/>
                          <wps:cNvSpPr>
                            <a:spLocks noChangeArrowheads="1"/>
                          </wps:cNvSpPr>
                          <wps:spPr bwMode="auto">
                            <a:xfrm>
                              <a:off x="5623" y="8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21"/>
                          <wps:cNvSpPr>
                            <a:spLocks noChangeArrowheads="1"/>
                          </wps:cNvSpPr>
                          <wps:spPr bwMode="auto">
                            <a:xfrm>
                              <a:off x="5623" y="8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22"/>
                          <wps:cNvSpPr>
                            <a:spLocks noChangeArrowheads="1"/>
                          </wps:cNvSpPr>
                          <wps:spPr bwMode="auto">
                            <a:xfrm>
                              <a:off x="5623" y="8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23"/>
                          <wps:cNvSpPr>
                            <a:spLocks noChangeArrowheads="1"/>
                          </wps:cNvSpPr>
                          <wps:spPr bwMode="auto">
                            <a:xfrm>
                              <a:off x="5623" y="8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1324"/>
                          <wps:cNvSpPr>
                            <a:spLocks noChangeArrowheads="1"/>
                          </wps:cNvSpPr>
                          <wps:spPr bwMode="auto">
                            <a:xfrm>
                              <a:off x="5623" y="7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Rectangle 1325"/>
                          <wps:cNvSpPr>
                            <a:spLocks noChangeArrowheads="1"/>
                          </wps:cNvSpPr>
                          <wps:spPr bwMode="auto">
                            <a:xfrm>
                              <a:off x="5623" y="7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26"/>
                          <wps:cNvSpPr>
                            <a:spLocks noChangeArrowheads="1"/>
                          </wps:cNvSpPr>
                          <wps:spPr bwMode="auto">
                            <a:xfrm>
                              <a:off x="5623" y="7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27"/>
                          <wps:cNvSpPr>
                            <a:spLocks noChangeArrowheads="1"/>
                          </wps:cNvSpPr>
                          <wps:spPr bwMode="auto">
                            <a:xfrm>
                              <a:off x="5623" y="7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28"/>
                          <wps:cNvSpPr>
                            <a:spLocks noChangeArrowheads="1"/>
                          </wps:cNvSpPr>
                          <wps:spPr bwMode="auto">
                            <a:xfrm>
                              <a:off x="5623" y="7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29"/>
                          <wps:cNvSpPr>
                            <a:spLocks noChangeArrowheads="1"/>
                          </wps:cNvSpPr>
                          <wps:spPr bwMode="auto">
                            <a:xfrm>
                              <a:off x="5623" y="7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30"/>
                          <wps:cNvSpPr>
                            <a:spLocks noChangeArrowheads="1"/>
                          </wps:cNvSpPr>
                          <wps:spPr bwMode="auto">
                            <a:xfrm>
                              <a:off x="5623" y="7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31"/>
                          <wps:cNvSpPr>
                            <a:spLocks noChangeArrowheads="1"/>
                          </wps:cNvSpPr>
                          <wps:spPr bwMode="auto">
                            <a:xfrm>
                              <a:off x="5623" y="7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32"/>
                          <wps:cNvSpPr>
                            <a:spLocks noChangeArrowheads="1"/>
                          </wps:cNvSpPr>
                          <wps:spPr bwMode="auto">
                            <a:xfrm>
                              <a:off x="5623" y="7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33"/>
                          <wps:cNvSpPr>
                            <a:spLocks noChangeArrowheads="1"/>
                          </wps:cNvSpPr>
                          <wps:spPr bwMode="auto">
                            <a:xfrm>
                              <a:off x="5623" y="7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34"/>
                          <wps:cNvSpPr>
                            <a:spLocks noChangeArrowheads="1"/>
                          </wps:cNvSpPr>
                          <wps:spPr bwMode="auto">
                            <a:xfrm>
                              <a:off x="5623" y="7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35"/>
                          <wps:cNvSpPr>
                            <a:spLocks noChangeArrowheads="1"/>
                          </wps:cNvSpPr>
                          <wps:spPr bwMode="auto">
                            <a:xfrm>
                              <a:off x="5623" y="7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36"/>
                          <wps:cNvSpPr>
                            <a:spLocks noChangeArrowheads="1"/>
                          </wps:cNvSpPr>
                          <wps:spPr bwMode="auto">
                            <a:xfrm>
                              <a:off x="5623" y="7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Rectangle 1337"/>
                          <wps:cNvSpPr>
                            <a:spLocks noChangeArrowheads="1"/>
                          </wps:cNvSpPr>
                          <wps:spPr bwMode="auto">
                            <a:xfrm>
                              <a:off x="5623" y="7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1338"/>
                          <wps:cNvSpPr>
                            <a:spLocks noChangeArrowheads="1"/>
                          </wps:cNvSpPr>
                          <wps:spPr bwMode="auto">
                            <a:xfrm>
                              <a:off x="5623" y="7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39"/>
                          <wps:cNvSpPr>
                            <a:spLocks noChangeArrowheads="1"/>
                          </wps:cNvSpPr>
                          <wps:spPr bwMode="auto">
                            <a:xfrm>
                              <a:off x="5623" y="7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40"/>
                          <wps:cNvSpPr>
                            <a:spLocks noChangeArrowheads="1"/>
                          </wps:cNvSpPr>
                          <wps:spPr bwMode="auto">
                            <a:xfrm>
                              <a:off x="5623" y="7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41"/>
                          <wps:cNvSpPr>
                            <a:spLocks noChangeArrowheads="1"/>
                          </wps:cNvSpPr>
                          <wps:spPr bwMode="auto">
                            <a:xfrm>
                              <a:off x="5623" y="7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42"/>
                          <wps:cNvSpPr>
                            <a:spLocks noChangeArrowheads="1"/>
                          </wps:cNvSpPr>
                          <wps:spPr bwMode="auto">
                            <a:xfrm>
                              <a:off x="5623" y="7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43"/>
                          <wps:cNvSpPr>
                            <a:spLocks noChangeArrowheads="1"/>
                          </wps:cNvSpPr>
                          <wps:spPr bwMode="auto">
                            <a:xfrm>
                              <a:off x="5623" y="7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4"/>
                          <wps:cNvSpPr>
                            <a:spLocks noChangeArrowheads="1"/>
                          </wps:cNvSpPr>
                          <wps:spPr bwMode="auto">
                            <a:xfrm>
                              <a:off x="5623" y="7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Rectangle 1345"/>
                          <wps:cNvSpPr>
                            <a:spLocks noChangeArrowheads="1"/>
                          </wps:cNvSpPr>
                          <wps:spPr bwMode="auto">
                            <a:xfrm>
                              <a:off x="5623" y="6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Rectangle 1346"/>
                          <wps:cNvSpPr>
                            <a:spLocks noChangeArrowheads="1"/>
                          </wps:cNvSpPr>
                          <wps:spPr bwMode="auto">
                            <a:xfrm>
                              <a:off x="5623" y="6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Rectangle 1347"/>
                          <wps:cNvSpPr>
                            <a:spLocks noChangeArrowheads="1"/>
                          </wps:cNvSpPr>
                          <wps:spPr bwMode="auto">
                            <a:xfrm>
                              <a:off x="5623" y="6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Rectangle 1348"/>
                          <wps:cNvSpPr>
                            <a:spLocks noChangeArrowheads="1"/>
                          </wps:cNvSpPr>
                          <wps:spPr bwMode="auto">
                            <a:xfrm>
                              <a:off x="5623" y="6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9"/>
                          <wps:cNvSpPr>
                            <a:spLocks noChangeArrowheads="1"/>
                          </wps:cNvSpPr>
                          <wps:spPr bwMode="auto">
                            <a:xfrm>
                              <a:off x="5623" y="6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50"/>
                          <wps:cNvSpPr>
                            <a:spLocks noChangeArrowheads="1"/>
                          </wps:cNvSpPr>
                          <wps:spPr bwMode="auto">
                            <a:xfrm>
                              <a:off x="5623" y="6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51"/>
                          <wps:cNvSpPr>
                            <a:spLocks noChangeArrowheads="1"/>
                          </wps:cNvSpPr>
                          <wps:spPr bwMode="auto">
                            <a:xfrm>
                              <a:off x="5623" y="6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52"/>
                          <wps:cNvSpPr>
                            <a:spLocks noChangeArrowheads="1"/>
                          </wps:cNvSpPr>
                          <wps:spPr bwMode="auto">
                            <a:xfrm>
                              <a:off x="5623" y="6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53"/>
                          <wps:cNvSpPr>
                            <a:spLocks noChangeArrowheads="1"/>
                          </wps:cNvSpPr>
                          <wps:spPr bwMode="auto">
                            <a:xfrm>
                              <a:off x="5623" y="6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54"/>
                          <wps:cNvSpPr>
                            <a:spLocks noChangeArrowheads="1"/>
                          </wps:cNvSpPr>
                          <wps:spPr bwMode="auto">
                            <a:xfrm>
                              <a:off x="5623" y="6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55"/>
                          <wps:cNvSpPr>
                            <a:spLocks noChangeArrowheads="1"/>
                          </wps:cNvSpPr>
                          <wps:spPr bwMode="auto">
                            <a:xfrm>
                              <a:off x="5623" y="6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56"/>
                          <wps:cNvSpPr>
                            <a:spLocks noChangeArrowheads="1"/>
                          </wps:cNvSpPr>
                          <wps:spPr bwMode="auto">
                            <a:xfrm>
                              <a:off x="5623" y="6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Freeform 1357"/>
                          <wps:cNvSpPr>
                            <a:spLocks/>
                          </wps:cNvSpPr>
                          <wps:spPr bwMode="auto">
                            <a:xfrm>
                              <a:off x="4192" y="1651"/>
                              <a:ext cx="29" cy="480"/>
                            </a:xfrm>
                            <a:custGeom>
                              <a:avLst/>
                              <a:gdLst>
                                <a:gd name="T0" fmla="*/ 29 w 29"/>
                                <a:gd name="T1" fmla="*/ 15 h 480"/>
                                <a:gd name="T2" fmla="*/ 29 w 29"/>
                                <a:gd name="T3" fmla="*/ 10 h 480"/>
                                <a:gd name="T4" fmla="*/ 24 w 29"/>
                                <a:gd name="T5" fmla="*/ 5 h 480"/>
                                <a:gd name="T6" fmla="*/ 24 w 29"/>
                                <a:gd name="T7" fmla="*/ 0 h 480"/>
                                <a:gd name="T8" fmla="*/ 10 w 29"/>
                                <a:gd name="T9" fmla="*/ 0 h 480"/>
                                <a:gd name="T10" fmla="*/ 0 w 29"/>
                                <a:gd name="T11" fmla="*/ 10 h 480"/>
                                <a:gd name="T12" fmla="*/ 0 w 29"/>
                                <a:gd name="T13" fmla="*/ 475 h 480"/>
                                <a:gd name="T14" fmla="*/ 5 w 29"/>
                                <a:gd name="T15" fmla="*/ 475 h 480"/>
                                <a:gd name="T16" fmla="*/ 10 w 29"/>
                                <a:gd name="T17" fmla="*/ 480 h 480"/>
                                <a:gd name="T18" fmla="*/ 24 w 29"/>
                                <a:gd name="T19" fmla="*/ 480 h 480"/>
                                <a:gd name="T20" fmla="*/ 24 w 29"/>
                                <a:gd name="T21" fmla="*/ 475 h 480"/>
                                <a:gd name="T22" fmla="*/ 29 w 29"/>
                                <a:gd name="T23" fmla="*/ 475 h 480"/>
                                <a:gd name="T24" fmla="*/ 29 w 29"/>
                                <a:gd name="T25" fmla="*/ 466 h 480"/>
                                <a:gd name="T26" fmla="*/ 29 w 29"/>
                                <a:gd name="T27" fmla="*/ 15 h 4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0">
                                  <a:moveTo>
                                    <a:pt x="29" y="15"/>
                                  </a:moveTo>
                                  <a:lnTo>
                                    <a:pt x="29" y="10"/>
                                  </a:lnTo>
                                  <a:lnTo>
                                    <a:pt x="24" y="5"/>
                                  </a:lnTo>
                                  <a:lnTo>
                                    <a:pt x="24" y="0"/>
                                  </a:lnTo>
                                  <a:lnTo>
                                    <a:pt x="10" y="0"/>
                                  </a:lnTo>
                                  <a:lnTo>
                                    <a:pt x="0" y="10"/>
                                  </a:lnTo>
                                  <a:lnTo>
                                    <a:pt x="0" y="475"/>
                                  </a:lnTo>
                                  <a:lnTo>
                                    <a:pt x="5" y="475"/>
                                  </a:lnTo>
                                  <a:lnTo>
                                    <a:pt x="10" y="480"/>
                                  </a:lnTo>
                                  <a:lnTo>
                                    <a:pt x="24" y="480"/>
                                  </a:lnTo>
                                  <a:lnTo>
                                    <a:pt x="24" y="475"/>
                                  </a:lnTo>
                                  <a:lnTo>
                                    <a:pt x="29" y="475"/>
                                  </a:lnTo>
                                  <a:lnTo>
                                    <a:pt x="29" y="466"/>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Freeform 1358"/>
                          <wps:cNvSpPr>
                            <a:spLocks/>
                          </wps:cNvSpPr>
                          <wps:spPr bwMode="auto">
                            <a:xfrm>
                              <a:off x="7026" y="1651"/>
                              <a:ext cx="28" cy="480"/>
                            </a:xfrm>
                            <a:custGeom>
                              <a:avLst/>
                              <a:gdLst>
                                <a:gd name="T0" fmla="*/ 0 w 28"/>
                                <a:gd name="T1" fmla="*/ 466 h 480"/>
                                <a:gd name="T2" fmla="*/ 0 w 28"/>
                                <a:gd name="T3" fmla="*/ 475 h 480"/>
                                <a:gd name="T4" fmla="*/ 4 w 28"/>
                                <a:gd name="T5" fmla="*/ 475 h 480"/>
                                <a:gd name="T6" fmla="*/ 9 w 28"/>
                                <a:gd name="T7" fmla="*/ 480 h 480"/>
                                <a:gd name="T8" fmla="*/ 24 w 28"/>
                                <a:gd name="T9" fmla="*/ 480 h 480"/>
                                <a:gd name="T10" fmla="*/ 24 w 28"/>
                                <a:gd name="T11" fmla="*/ 475 h 480"/>
                                <a:gd name="T12" fmla="*/ 28 w 28"/>
                                <a:gd name="T13" fmla="*/ 475 h 480"/>
                                <a:gd name="T14" fmla="*/ 28 w 28"/>
                                <a:gd name="T15" fmla="*/ 10 h 480"/>
                                <a:gd name="T16" fmla="*/ 24 w 28"/>
                                <a:gd name="T17" fmla="*/ 5 h 480"/>
                                <a:gd name="T18" fmla="*/ 24 w 28"/>
                                <a:gd name="T19" fmla="*/ 0 h 480"/>
                                <a:gd name="T20" fmla="*/ 9 w 28"/>
                                <a:gd name="T21" fmla="*/ 0 h 480"/>
                                <a:gd name="T22" fmla="*/ 0 w 28"/>
                                <a:gd name="T23" fmla="*/ 10 h 480"/>
                                <a:gd name="T24" fmla="*/ 0 w 28"/>
                                <a:gd name="T25" fmla="*/ 15 h 480"/>
                                <a:gd name="T26" fmla="*/ 0 w 28"/>
                                <a:gd name="T27" fmla="*/ 466 h 4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480">
                                  <a:moveTo>
                                    <a:pt x="0" y="466"/>
                                  </a:moveTo>
                                  <a:lnTo>
                                    <a:pt x="0" y="475"/>
                                  </a:lnTo>
                                  <a:lnTo>
                                    <a:pt x="4" y="475"/>
                                  </a:lnTo>
                                  <a:lnTo>
                                    <a:pt x="9" y="480"/>
                                  </a:lnTo>
                                  <a:lnTo>
                                    <a:pt x="24" y="480"/>
                                  </a:lnTo>
                                  <a:lnTo>
                                    <a:pt x="24" y="475"/>
                                  </a:lnTo>
                                  <a:lnTo>
                                    <a:pt x="28" y="475"/>
                                  </a:lnTo>
                                  <a:lnTo>
                                    <a:pt x="28" y="10"/>
                                  </a:lnTo>
                                  <a:lnTo>
                                    <a:pt x="24" y="5"/>
                                  </a:lnTo>
                                  <a:lnTo>
                                    <a:pt x="24" y="0"/>
                                  </a:lnTo>
                                  <a:lnTo>
                                    <a:pt x="9" y="0"/>
                                  </a:lnTo>
                                  <a:lnTo>
                                    <a:pt x="0" y="10"/>
                                  </a:lnTo>
                                  <a:lnTo>
                                    <a:pt x="0" y="15"/>
                                  </a:lnTo>
                                  <a:lnTo>
                                    <a:pt x="0" y="4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 name="Freeform 1359"/>
                          <wps:cNvSpPr>
                            <a:spLocks/>
                          </wps:cNvSpPr>
                          <wps:spPr bwMode="auto">
                            <a:xfrm>
                              <a:off x="4187" y="1536"/>
                              <a:ext cx="145" cy="144"/>
                            </a:xfrm>
                            <a:custGeom>
                              <a:avLst/>
                              <a:gdLst>
                                <a:gd name="T0" fmla="*/ 130 w 145"/>
                                <a:gd name="T1" fmla="*/ 29 h 144"/>
                                <a:gd name="T2" fmla="*/ 140 w 145"/>
                                <a:gd name="T3" fmla="*/ 29 h 144"/>
                                <a:gd name="T4" fmla="*/ 140 w 145"/>
                                <a:gd name="T5" fmla="*/ 24 h 144"/>
                                <a:gd name="T6" fmla="*/ 145 w 145"/>
                                <a:gd name="T7" fmla="*/ 24 h 144"/>
                                <a:gd name="T8" fmla="*/ 145 w 145"/>
                                <a:gd name="T9" fmla="*/ 10 h 144"/>
                                <a:gd name="T10" fmla="*/ 140 w 145"/>
                                <a:gd name="T11" fmla="*/ 5 h 144"/>
                                <a:gd name="T12" fmla="*/ 140 w 145"/>
                                <a:gd name="T13" fmla="*/ 0 h 144"/>
                                <a:gd name="T14" fmla="*/ 97 w 145"/>
                                <a:gd name="T15" fmla="*/ 0 h 144"/>
                                <a:gd name="T16" fmla="*/ 87 w 145"/>
                                <a:gd name="T17" fmla="*/ 5 h 144"/>
                                <a:gd name="T18" fmla="*/ 77 w 145"/>
                                <a:gd name="T19" fmla="*/ 5 h 144"/>
                                <a:gd name="T20" fmla="*/ 73 w 145"/>
                                <a:gd name="T21" fmla="*/ 10 h 144"/>
                                <a:gd name="T22" fmla="*/ 68 w 145"/>
                                <a:gd name="T23" fmla="*/ 10 h 144"/>
                                <a:gd name="T24" fmla="*/ 63 w 145"/>
                                <a:gd name="T25" fmla="*/ 14 h 144"/>
                                <a:gd name="T26" fmla="*/ 58 w 145"/>
                                <a:gd name="T27" fmla="*/ 14 h 144"/>
                                <a:gd name="T28" fmla="*/ 49 w 145"/>
                                <a:gd name="T29" fmla="*/ 24 h 144"/>
                                <a:gd name="T30" fmla="*/ 39 w 145"/>
                                <a:gd name="T31" fmla="*/ 29 h 144"/>
                                <a:gd name="T32" fmla="*/ 34 w 145"/>
                                <a:gd name="T33" fmla="*/ 38 h 144"/>
                                <a:gd name="T34" fmla="*/ 20 w 145"/>
                                <a:gd name="T35" fmla="*/ 53 h 144"/>
                                <a:gd name="T36" fmla="*/ 25 w 145"/>
                                <a:gd name="T37" fmla="*/ 53 h 144"/>
                                <a:gd name="T38" fmla="*/ 25 w 145"/>
                                <a:gd name="T39" fmla="*/ 48 h 144"/>
                                <a:gd name="T40" fmla="*/ 10 w 145"/>
                                <a:gd name="T41" fmla="*/ 62 h 144"/>
                                <a:gd name="T42" fmla="*/ 10 w 145"/>
                                <a:gd name="T43" fmla="*/ 67 h 144"/>
                                <a:gd name="T44" fmla="*/ 5 w 145"/>
                                <a:gd name="T45" fmla="*/ 72 h 144"/>
                                <a:gd name="T46" fmla="*/ 5 w 145"/>
                                <a:gd name="T47" fmla="*/ 86 h 144"/>
                                <a:gd name="T48" fmla="*/ 0 w 145"/>
                                <a:gd name="T49" fmla="*/ 91 h 144"/>
                                <a:gd name="T50" fmla="*/ 0 w 145"/>
                                <a:gd name="T51" fmla="*/ 130 h 144"/>
                                <a:gd name="T52" fmla="*/ 15 w 145"/>
                                <a:gd name="T53" fmla="*/ 144 h 144"/>
                                <a:gd name="T54" fmla="*/ 25 w 145"/>
                                <a:gd name="T55" fmla="*/ 144 h 144"/>
                                <a:gd name="T56" fmla="*/ 25 w 145"/>
                                <a:gd name="T57" fmla="*/ 139 h 144"/>
                                <a:gd name="T58" fmla="*/ 29 w 145"/>
                                <a:gd name="T59" fmla="*/ 139 h 144"/>
                                <a:gd name="T60" fmla="*/ 29 w 145"/>
                                <a:gd name="T61" fmla="*/ 125 h 144"/>
                                <a:gd name="T62" fmla="*/ 25 w 145"/>
                                <a:gd name="T63" fmla="*/ 120 h 144"/>
                                <a:gd name="T64" fmla="*/ 25 w 145"/>
                                <a:gd name="T65" fmla="*/ 115 h 144"/>
                                <a:gd name="T66" fmla="*/ 15 w 145"/>
                                <a:gd name="T67" fmla="*/ 115 h 144"/>
                                <a:gd name="T68" fmla="*/ 29 w 145"/>
                                <a:gd name="T69" fmla="*/ 130 h 144"/>
                                <a:gd name="T70" fmla="*/ 29 w 145"/>
                                <a:gd name="T71" fmla="*/ 125 h 144"/>
                                <a:gd name="T72" fmla="*/ 29 w 145"/>
                                <a:gd name="T73" fmla="*/ 101 h 144"/>
                                <a:gd name="T74" fmla="*/ 34 w 145"/>
                                <a:gd name="T75" fmla="*/ 96 h 144"/>
                                <a:gd name="T76" fmla="*/ 34 w 145"/>
                                <a:gd name="T77" fmla="*/ 82 h 144"/>
                                <a:gd name="T78" fmla="*/ 39 w 145"/>
                                <a:gd name="T79" fmla="*/ 77 h 144"/>
                                <a:gd name="T80" fmla="*/ 39 w 145"/>
                                <a:gd name="T81" fmla="*/ 72 h 144"/>
                                <a:gd name="T82" fmla="*/ 34 w 145"/>
                                <a:gd name="T83" fmla="*/ 77 h 144"/>
                                <a:gd name="T84" fmla="*/ 44 w 145"/>
                                <a:gd name="T85" fmla="*/ 72 h 144"/>
                                <a:gd name="T86" fmla="*/ 49 w 145"/>
                                <a:gd name="T87" fmla="*/ 62 h 144"/>
                                <a:gd name="T88" fmla="*/ 63 w 145"/>
                                <a:gd name="T89" fmla="*/ 48 h 144"/>
                                <a:gd name="T90" fmla="*/ 58 w 145"/>
                                <a:gd name="T91" fmla="*/ 48 h 144"/>
                                <a:gd name="T92" fmla="*/ 58 w 145"/>
                                <a:gd name="T93" fmla="*/ 53 h 144"/>
                                <a:gd name="T94" fmla="*/ 68 w 145"/>
                                <a:gd name="T95" fmla="*/ 43 h 144"/>
                                <a:gd name="T96" fmla="*/ 73 w 145"/>
                                <a:gd name="T97" fmla="*/ 43 h 144"/>
                                <a:gd name="T98" fmla="*/ 77 w 145"/>
                                <a:gd name="T99" fmla="*/ 38 h 144"/>
                                <a:gd name="T100" fmla="*/ 82 w 145"/>
                                <a:gd name="T101" fmla="*/ 38 h 144"/>
                                <a:gd name="T102" fmla="*/ 87 w 145"/>
                                <a:gd name="T103" fmla="*/ 34 h 144"/>
                                <a:gd name="T104" fmla="*/ 97 w 145"/>
                                <a:gd name="T105" fmla="*/ 34 h 144"/>
                                <a:gd name="T106" fmla="*/ 106 w 145"/>
                                <a:gd name="T107" fmla="*/ 29 h 144"/>
                                <a:gd name="T108" fmla="*/ 130 w 145"/>
                                <a:gd name="T109" fmla="*/ 29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5" h="144">
                                  <a:moveTo>
                                    <a:pt x="130" y="29"/>
                                  </a:moveTo>
                                  <a:lnTo>
                                    <a:pt x="140" y="29"/>
                                  </a:lnTo>
                                  <a:lnTo>
                                    <a:pt x="140" y="24"/>
                                  </a:lnTo>
                                  <a:lnTo>
                                    <a:pt x="145" y="24"/>
                                  </a:lnTo>
                                  <a:lnTo>
                                    <a:pt x="145" y="10"/>
                                  </a:lnTo>
                                  <a:lnTo>
                                    <a:pt x="140" y="5"/>
                                  </a:lnTo>
                                  <a:lnTo>
                                    <a:pt x="140" y="0"/>
                                  </a:lnTo>
                                  <a:lnTo>
                                    <a:pt x="97" y="0"/>
                                  </a:lnTo>
                                  <a:lnTo>
                                    <a:pt x="87" y="5"/>
                                  </a:lnTo>
                                  <a:lnTo>
                                    <a:pt x="77" y="5"/>
                                  </a:lnTo>
                                  <a:lnTo>
                                    <a:pt x="73" y="10"/>
                                  </a:lnTo>
                                  <a:lnTo>
                                    <a:pt x="68" y="10"/>
                                  </a:lnTo>
                                  <a:lnTo>
                                    <a:pt x="63" y="14"/>
                                  </a:lnTo>
                                  <a:lnTo>
                                    <a:pt x="58" y="14"/>
                                  </a:lnTo>
                                  <a:lnTo>
                                    <a:pt x="49" y="24"/>
                                  </a:lnTo>
                                  <a:lnTo>
                                    <a:pt x="39" y="29"/>
                                  </a:lnTo>
                                  <a:lnTo>
                                    <a:pt x="34" y="38"/>
                                  </a:lnTo>
                                  <a:lnTo>
                                    <a:pt x="20" y="53"/>
                                  </a:lnTo>
                                  <a:lnTo>
                                    <a:pt x="25" y="53"/>
                                  </a:lnTo>
                                  <a:lnTo>
                                    <a:pt x="25" y="48"/>
                                  </a:lnTo>
                                  <a:lnTo>
                                    <a:pt x="10" y="62"/>
                                  </a:lnTo>
                                  <a:lnTo>
                                    <a:pt x="10" y="67"/>
                                  </a:lnTo>
                                  <a:lnTo>
                                    <a:pt x="5" y="72"/>
                                  </a:lnTo>
                                  <a:lnTo>
                                    <a:pt x="5" y="86"/>
                                  </a:lnTo>
                                  <a:lnTo>
                                    <a:pt x="0" y="91"/>
                                  </a:lnTo>
                                  <a:lnTo>
                                    <a:pt x="0" y="130"/>
                                  </a:lnTo>
                                  <a:lnTo>
                                    <a:pt x="15" y="144"/>
                                  </a:lnTo>
                                  <a:lnTo>
                                    <a:pt x="25" y="144"/>
                                  </a:lnTo>
                                  <a:lnTo>
                                    <a:pt x="25" y="139"/>
                                  </a:lnTo>
                                  <a:lnTo>
                                    <a:pt x="29" y="139"/>
                                  </a:lnTo>
                                  <a:lnTo>
                                    <a:pt x="29" y="125"/>
                                  </a:lnTo>
                                  <a:lnTo>
                                    <a:pt x="25" y="120"/>
                                  </a:lnTo>
                                  <a:lnTo>
                                    <a:pt x="25" y="115"/>
                                  </a:lnTo>
                                  <a:lnTo>
                                    <a:pt x="15" y="115"/>
                                  </a:lnTo>
                                  <a:lnTo>
                                    <a:pt x="29" y="130"/>
                                  </a:lnTo>
                                  <a:lnTo>
                                    <a:pt x="29" y="125"/>
                                  </a:lnTo>
                                  <a:lnTo>
                                    <a:pt x="29" y="101"/>
                                  </a:lnTo>
                                  <a:lnTo>
                                    <a:pt x="34" y="96"/>
                                  </a:lnTo>
                                  <a:lnTo>
                                    <a:pt x="34" y="82"/>
                                  </a:lnTo>
                                  <a:lnTo>
                                    <a:pt x="39" y="77"/>
                                  </a:lnTo>
                                  <a:lnTo>
                                    <a:pt x="39" y="72"/>
                                  </a:lnTo>
                                  <a:lnTo>
                                    <a:pt x="34" y="77"/>
                                  </a:lnTo>
                                  <a:lnTo>
                                    <a:pt x="44" y="72"/>
                                  </a:lnTo>
                                  <a:lnTo>
                                    <a:pt x="49" y="62"/>
                                  </a:lnTo>
                                  <a:lnTo>
                                    <a:pt x="63" y="48"/>
                                  </a:lnTo>
                                  <a:lnTo>
                                    <a:pt x="58" y="48"/>
                                  </a:lnTo>
                                  <a:lnTo>
                                    <a:pt x="58" y="53"/>
                                  </a:lnTo>
                                  <a:lnTo>
                                    <a:pt x="68" y="43"/>
                                  </a:lnTo>
                                  <a:lnTo>
                                    <a:pt x="73" y="43"/>
                                  </a:lnTo>
                                  <a:lnTo>
                                    <a:pt x="77" y="38"/>
                                  </a:lnTo>
                                  <a:lnTo>
                                    <a:pt x="82" y="38"/>
                                  </a:lnTo>
                                  <a:lnTo>
                                    <a:pt x="87" y="34"/>
                                  </a:lnTo>
                                  <a:lnTo>
                                    <a:pt x="97" y="34"/>
                                  </a:lnTo>
                                  <a:lnTo>
                                    <a:pt x="106" y="29"/>
                                  </a:lnTo>
                                  <a:lnTo>
                                    <a:pt x="13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Freeform 1360"/>
                          <wps:cNvSpPr>
                            <a:spLocks/>
                          </wps:cNvSpPr>
                          <wps:spPr bwMode="auto">
                            <a:xfrm>
                              <a:off x="6915" y="1536"/>
                              <a:ext cx="139" cy="144"/>
                            </a:xfrm>
                            <a:custGeom>
                              <a:avLst/>
                              <a:gdLst>
                                <a:gd name="T0" fmla="*/ 125 w 139"/>
                                <a:gd name="T1" fmla="*/ 115 h 144"/>
                                <a:gd name="T2" fmla="*/ 120 w 139"/>
                                <a:gd name="T3" fmla="*/ 115 h 144"/>
                                <a:gd name="T4" fmla="*/ 111 w 139"/>
                                <a:gd name="T5" fmla="*/ 125 h 144"/>
                                <a:gd name="T6" fmla="*/ 111 w 139"/>
                                <a:gd name="T7" fmla="*/ 139 h 144"/>
                                <a:gd name="T8" fmla="*/ 115 w 139"/>
                                <a:gd name="T9" fmla="*/ 139 h 144"/>
                                <a:gd name="T10" fmla="*/ 120 w 139"/>
                                <a:gd name="T11" fmla="*/ 144 h 144"/>
                                <a:gd name="T12" fmla="*/ 125 w 139"/>
                                <a:gd name="T13" fmla="*/ 144 h 144"/>
                                <a:gd name="T14" fmla="*/ 139 w 139"/>
                                <a:gd name="T15" fmla="*/ 130 h 144"/>
                                <a:gd name="T16" fmla="*/ 139 w 139"/>
                                <a:gd name="T17" fmla="*/ 120 h 144"/>
                                <a:gd name="T18" fmla="*/ 135 w 139"/>
                                <a:gd name="T19" fmla="*/ 110 h 144"/>
                                <a:gd name="T20" fmla="*/ 135 w 139"/>
                                <a:gd name="T21" fmla="*/ 91 h 144"/>
                                <a:gd name="T22" fmla="*/ 130 w 139"/>
                                <a:gd name="T23" fmla="*/ 86 h 144"/>
                                <a:gd name="T24" fmla="*/ 130 w 139"/>
                                <a:gd name="T25" fmla="*/ 77 h 144"/>
                                <a:gd name="T26" fmla="*/ 125 w 139"/>
                                <a:gd name="T27" fmla="*/ 72 h 144"/>
                                <a:gd name="T28" fmla="*/ 125 w 139"/>
                                <a:gd name="T29" fmla="*/ 67 h 144"/>
                                <a:gd name="T30" fmla="*/ 120 w 139"/>
                                <a:gd name="T31" fmla="*/ 62 h 144"/>
                                <a:gd name="T32" fmla="*/ 120 w 139"/>
                                <a:gd name="T33" fmla="*/ 58 h 144"/>
                                <a:gd name="T34" fmla="*/ 87 w 139"/>
                                <a:gd name="T35" fmla="*/ 24 h 144"/>
                                <a:gd name="T36" fmla="*/ 82 w 139"/>
                                <a:gd name="T37" fmla="*/ 24 h 144"/>
                                <a:gd name="T38" fmla="*/ 87 w 139"/>
                                <a:gd name="T39" fmla="*/ 29 h 144"/>
                                <a:gd name="T40" fmla="*/ 82 w 139"/>
                                <a:gd name="T41" fmla="*/ 19 h 144"/>
                                <a:gd name="T42" fmla="*/ 72 w 139"/>
                                <a:gd name="T43" fmla="*/ 14 h 144"/>
                                <a:gd name="T44" fmla="*/ 67 w 139"/>
                                <a:gd name="T45" fmla="*/ 10 h 144"/>
                                <a:gd name="T46" fmla="*/ 63 w 139"/>
                                <a:gd name="T47" fmla="*/ 10 h 144"/>
                                <a:gd name="T48" fmla="*/ 58 w 139"/>
                                <a:gd name="T49" fmla="*/ 5 h 144"/>
                                <a:gd name="T50" fmla="*/ 43 w 139"/>
                                <a:gd name="T51" fmla="*/ 5 h 144"/>
                                <a:gd name="T52" fmla="*/ 39 w 139"/>
                                <a:gd name="T53" fmla="*/ 0 h 144"/>
                                <a:gd name="T54" fmla="*/ 10 w 139"/>
                                <a:gd name="T55" fmla="*/ 0 h 144"/>
                                <a:gd name="T56" fmla="*/ 0 w 139"/>
                                <a:gd name="T57" fmla="*/ 10 h 144"/>
                                <a:gd name="T58" fmla="*/ 0 w 139"/>
                                <a:gd name="T59" fmla="*/ 19 h 144"/>
                                <a:gd name="T60" fmla="*/ 10 w 139"/>
                                <a:gd name="T61" fmla="*/ 29 h 144"/>
                                <a:gd name="T62" fmla="*/ 15 w 139"/>
                                <a:gd name="T63" fmla="*/ 29 h 144"/>
                                <a:gd name="T64" fmla="*/ 29 w 139"/>
                                <a:gd name="T65" fmla="*/ 29 h 144"/>
                                <a:gd name="T66" fmla="*/ 34 w 139"/>
                                <a:gd name="T67" fmla="*/ 34 h 144"/>
                                <a:gd name="T68" fmla="*/ 48 w 139"/>
                                <a:gd name="T69" fmla="*/ 34 h 144"/>
                                <a:gd name="T70" fmla="*/ 53 w 139"/>
                                <a:gd name="T71" fmla="*/ 38 h 144"/>
                                <a:gd name="T72" fmla="*/ 58 w 139"/>
                                <a:gd name="T73" fmla="*/ 38 h 144"/>
                                <a:gd name="T74" fmla="*/ 63 w 139"/>
                                <a:gd name="T75" fmla="*/ 43 h 144"/>
                                <a:gd name="T76" fmla="*/ 63 w 139"/>
                                <a:gd name="T77" fmla="*/ 38 h 144"/>
                                <a:gd name="T78" fmla="*/ 58 w 139"/>
                                <a:gd name="T79" fmla="*/ 38 h 144"/>
                                <a:gd name="T80" fmla="*/ 72 w 139"/>
                                <a:gd name="T81" fmla="*/ 53 h 144"/>
                                <a:gd name="T82" fmla="*/ 77 w 139"/>
                                <a:gd name="T83" fmla="*/ 53 h 144"/>
                                <a:gd name="T84" fmla="*/ 91 w 139"/>
                                <a:gd name="T85" fmla="*/ 67 h 144"/>
                                <a:gd name="T86" fmla="*/ 91 w 139"/>
                                <a:gd name="T87" fmla="*/ 72 h 144"/>
                                <a:gd name="T88" fmla="*/ 96 w 139"/>
                                <a:gd name="T89" fmla="*/ 77 h 144"/>
                                <a:gd name="T90" fmla="*/ 96 w 139"/>
                                <a:gd name="T91" fmla="*/ 82 h 144"/>
                                <a:gd name="T92" fmla="*/ 101 w 139"/>
                                <a:gd name="T93" fmla="*/ 86 h 144"/>
                                <a:gd name="T94" fmla="*/ 101 w 139"/>
                                <a:gd name="T95" fmla="*/ 96 h 144"/>
                                <a:gd name="T96" fmla="*/ 106 w 139"/>
                                <a:gd name="T97" fmla="*/ 101 h 144"/>
                                <a:gd name="T98" fmla="*/ 106 w 139"/>
                                <a:gd name="T99" fmla="*/ 120 h 144"/>
                                <a:gd name="T100" fmla="*/ 111 w 139"/>
                                <a:gd name="T101" fmla="*/ 130 h 144"/>
                                <a:gd name="T102" fmla="*/ 111 w 139"/>
                                <a:gd name="T103" fmla="*/ 125 h 144"/>
                                <a:gd name="T104" fmla="*/ 111 w 139"/>
                                <a:gd name="T105" fmla="*/ 130 h 144"/>
                                <a:gd name="T106" fmla="*/ 125 w 139"/>
                                <a:gd name="T107" fmla="*/ 115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9" h="144">
                                  <a:moveTo>
                                    <a:pt x="125" y="115"/>
                                  </a:moveTo>
                                  <a:lnTo>
                                    <a:pt x="120" y="115"/>
                                  </a:lnTo>
                                  <a:lnTo>
                                    <a:pt x="111" y="125"/>
                                  </a:lnTo>
                                  <a:lnTo>
                                    <a:pt x="111" y="139"/>
                                  </a:lnTo>
                                  <a:lnTo>
                                    <a:pt x="115" y="139"/>
                                  </a:lnTo>
                                  <a:lnTo>
                                    <a:pt x="120" y="144"/>
                                  </a:lnTo>
                                  <a:lnTo>
                                    <a:pt x="125" y="144"/>
                                  </a:lnTo>
                                  <a:lnTo>
                                    <a:pt x="139" y="130"/>
                                  </a:lnTo>
                                  <a:lnTo>
                                    <a:pt x="139" y="120"/>
                                  </a:lnTo>
                                  <a:lnTo>
                                    <a:pt x="135" y="110"/>
                                  </a:lnTo>
                                  <a:lnTo>
                                    <a:pt x="135" y="91"/>
                                  </a:lnTo>
                                  <a:lnTo>
                                    <a:pt x="130" y="86"/>
                                  </a:lnTo>
                                  <a:lnTo>
                                    <a:pt x="130" y="77"/>
                                  </a:lnTo>
                                  <a:lnTo>
                                    <a:pt x="125" y="72"/>
                                  </a:lnTo>
                                  <a:lnTo>
                                    <a:pt x="125" y="67"/>
                                  </a:lnTo>
                                  <a:lnTo>
                                    <a:pt x="120" y="62"/>
                                  </a:lnTo>
                                  <a:lnTo>
                                    <a:pt x="120" y="58"/>
                                  </a:lnTo>
                                  <a:lnTo>
                                    <a:pt x="87" y="24"/>
                                  </a:lnTo>
                                  <a:lnTo>
                                    <a:pt x="82" y="24"/>
                                  </a:lnTo>
                                  <a:lnTo>
                                    <a:pt x="87" y="29"/>
                                  </a:lnTo>
                                  <a:lnTo>
                                    <a:pt x="82" y="19"/>
                                  </a:lnTo>
                                  <a:lnTo>
                                    <a:pt x="72" y="14"/>
                                  </a:lnTo>
                                  <a:lnTo>
                                    <a:pt x="67" y="10"/>
                                  </a:lnTo>
                                  <a:lnTo>
                                    <a:pt x="63" y="10"/>
                                  </a:lnTo>
                                  <a:lnTo>
                                    <a:pt x="58" y="5"/>
                                  </a:lnTo>
                                  <a:lnTo>
                                    <a:pt x="43" y="5"/>
                                  </a:lnTo>
                                  <a:lnTo>
                                    <a:pt x="39" y="0"/>
                                  </a:lnTo>
                                  <a:lnTo>
                                    <a:pt x="10" y="0"/>
                                  </a:lnTo>
                                  <a:lnTo>
                                    <a:pt x="0" y="10"/>
                                  </a:lnTo>
                                  <a:lnTo>
                                    <a:pt x="0" y="19"/>
                                  </a:lnTo>
                                  <a:lnTo>
                                    <a:pt x="10" y="29"/>
                                  </a:lnTo>
                                  <a:lnTo>
                                    <a:pt x="15" y="29"/>
                                  </a:lnTo>
                                  <a:lnTo>
                                    <a:pt x="29" y="29"/>
                                  </a:lnTo>
                                  <a:lnTo>
                                    <a:pt x="34" y="34"/>
                                  </a:lnTo>
                                  <a:lnTo>
                                    <a:pt x="48" y="34"/>
                                  </a:lnTo>
                                  <a:lnTo>
                                    <a:pt x="53" y="38"/>
                                  </a:lnTo>
                                  <a:lnTo>
                                    <a:pt x="58" y="38"/>
                                  </a:lnTo>
                                  <a:lnTo>
                                    <a:pt x="63" y="43"/>
                                  </a:lnTo>
                                  <a:lnTo>
                                    <a:pt x="63" y="38"/>
                                  </a:lnTo>
                                  <a:lnTo>
                                    <a:pt x="58" y="38"/>
                                  </a:lnTo>
                                  <a:lnTo>
                                    <a:pt x="72" y="53"/>
                                  </a:lnTo>
                                  <a:lnTo>
                                    <a:pt x="77" y="53"/>
                                  </a:lnTo>
                                  <a:lnTo>
                                    <a:pt x="91" y="67"/>
                                  </a:lnTo>
                                  <a:lnTo>
                                    <a:pt x="91" y="72"/>
                                  </a:lnTo>
                                  <a:lnTo>
                                    <a:pt x="96" y="77"/>
                                  </a:lnTo>
                                  <a:lnTo>
                                    <a:pt x="96" y="82"/>
                                  </a:lnTo>
                                  <a:lnTo>
                                    <a:pt x="101" y="86"/>
                                  </a:lnTo>
                                  <a:lnTo>
                                    <a:pt x="101" y="96"/>
                                  </a:lnTo>
                                  <a:lnTo>
                                    <a:pt x="106" y="101"/>
                                  </a:lnTo>
                                  <a:lnTo>
                                    <a:pt x="106" y="120"/>
                                  </a:lnTo>
                                  <a:lnTo>
                                    <a:pt x="111" y="130"/>
                                  </a:lnTo>
                                  <a:lnTo>
                                    <a:pt x="111" y="125"/>
                                  </a:lnTo>
                                  <a:lnTo>
                                    <a:pt x="111" y="130"/>
                                  </a:lnTo>
                                  <a:lnTo>
                                    <a:pt x="1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3" name="Freeform 1361"/>
                          <wps:cNvSpPr>
                            <a:spLocks/>
                          </wps:cNvSpPr>
                          <wps:spPr bwMode="auto">
                            <a:xfrm>
                              <a:off x="6344" y="2669"/>
                              <a:ext cx="144" cy="144"/>
                            </a:xfrm>
                            <a:custGeom>
                              <a:avLst/>
                              <a:gdLst>
                                <a:gd name="T0" fmla="*/ 129 w 144"/>
                                <a:gd name="T1" fmla="*/ 29 h 144"/>
                                <a:gd name="T2" fmla="*/ 139 w 144"/>
                                <a:gd name="T3" fmla="*/ 29 h 144"/>
                                <a:gd name="T4" fmla="*/ 139 w 144"/>
                                <a:gd name="T5" fmla="*/ 24 h 144"/>
                                <a:gd name="T6" fmla="*/ 144 w 144"/>
                                <a:gd name="T7" fmla="*/ 24 h 144"/>
                                <a:gd name="T8" fmla="*/ 144 w 144"/>
                                <a:gd name="T9" fmla="*/ 9 h 144"/>
                                <a:gd name="T10" fmla="*/ 139 w 144"/>
                                <a:gd name="T11" fmla="*/ 5 h 144"/>
                                <a:gd name="T12" fmla="*/ 139 w 144"/>
                                <a:gd name="T13" fmla="*/ 0 h 144"/>
                                <a:gd name="T14" fmla="*/ 96 w 144"/>
                                <a:gd name="T15" fmla="*/ 0 h 144"/>
                                <a:gd name="T16" fmla="*/ 86 w 144"/>
                                <a:gd name="T17" fmla="*/ 5 h 144"/>
                                <a:gd name="T18" fmla="*/ 77 w 144"/>
                                <a:gd name="T19" fmla="*/ 5 h 144"/>
                                <a:gd name="T20" fmla="*/ 72 w 144"/>
                                <a:gd name="T21" fmla="*/ 9 h 144"/>
                                <a:gd name="T22" fmla="*/ 67 w 144"/>
                                <a:gd name="T23" fmla="*/ 9 h 144"/>
                                <a:gd name="T24" fmla="*/ 57 w 144"/>
                                <a:gd name="T25" fmla="*/ 19 h 144"/>
                                <a:gd name="T26" fmla="*/ 52 w 144"/>
                                <a:gd name="T27" fmla="*/ 19 h 144"/>
                                <a:gd name="T28" fmla="*/ 33 w 144"/>
                                <a:gd name="T29" fmla="*/ 38 h 144"/>
                                <a:gd name="T30" fmla="*/ 38 w 144"/>
                                <a:gd name="T31" fmla="*/ 38 h 144"/>
                                <a:gd name="T32" fmla="*/ 38 w 144"/>
                                <a:gd name="T33" fmla="*/ 33 h 144"/>
                                <a:gd name="T34" fmla="*/ 19 w 144"/>
                                <a:gd name="T35" fmla="*/ 53 h 144"/>
                                <a:gd name="T36" fmla="*/ 19 w 144"/>
                                <a:gd name="T37" fmla="*/ 57 h 144"/>
                                <a:gd name="T38" fmla="*/ 9 w 144"/>
                                <a:gd name="T39" fmla="*/ 67 h 144"/>
                                <a:gd name="T40" fmla="*/ 9 w 144"/>
                                <a:gd name="T41" fmla="*/ 72 h 144"/>
                                <a:gd name="T42" fmla="*/ 4 w 144"/>
                                <a:gd name="T43" fmla="*/ 77 h 144"/>
                                <a:gd name="T44" fmla="*/ 4 w 144"/>
                                <a:gd name="T45" fmla="*/ 86 h 144"/>
                                <a:gd name="T46" fmla="*/ 0 w 144"/>
                                <a:gd name="T47" fmla="*/ 96 h 144"/>
                                <a:gd name="T48" fmla="*/ 0 w 144"/>
                                <a:gd name="T49" fmla="*/ 139 h 144"/>
                                <a:gd name="T50" fmla="*/ 4 w 144"/>
                                <a:gd name="T51" fmla="*/ 139 h 144"/>
                                <a:gd name="T52" fmla="*/ 9 w 144"/>
                                <a:gd name="T53" fmla="*/ 144 h 144"/>
                                <a:gd name="T54" fmla="*/ 24 w 144"/>
                                <a:gd name="T55" fmla="*/ 144 h 144"/>
                                <a:gd name="T56" fmla="*/ 24 w 144"/>
                                <a:gd name="T57" fmla="*/ 139 h 144"/>
                                <a:gd name="T58" fmla="*/ 28 w 144"/>
                                <a:gd name="T59" fmla="*/ 139 h 144"/>
                                <a:gd name="T60" fmla="*/ 28 w 144"/>
                                <a:gd name="T61" fmla="*/ 129 h 144"/>
                                <a:gd name="T62" fmla="*/ 28 w 144"/>
                                <a:gd name="T63" fmla="*/ 105 h 144"/>
                                <a:gd name="T64" fmla="*/ 33 w 144"/>
                                <a:gd name="T65" fmla="*/ 96 h 144"/>
                                <a:gd name="T66" fmla="*/ 33 w 144"/>
                                <a:gd name="T67" fmla="*/ 86 h 144"/>
                                <a:gd name="T68" fmla="*/ 38 w 144"/>
                                <a:gd name="T69" fmla="*/ 81 h 144"/>
                                <a:gd name="T70" fmla="*/ 38 w 144"/>
                                <a:gd name="T71" fmla="*/ 77 h 144"/>
                                <a:gd name="T72" fmla="*/ 48 w 144"/>
                                <a:gd name="T73" fmla="*/ 67 h 144"/>
                                <a:gd name="T74" fmla="*/ 48 w 144"/>
                                <a:gd name="T75" fmla="*/ 62 h 144"/>
                                <a:gd name="T76" fmla="*/ 57 w 144"/>
                                <a:gd name="T77" fmla="*/ 57 h 144"/>
                                <a:gd name="T78" fmla="*/ 62 w 144"/>
                                <a:gd name="T79" fmla="*/ 48 h 144"/>
                                <a:gd name="T80" fmla="*/ 67 w 144"/>
                                <a:gd name="T81" fmla="*/ 48 h 144"/>
                                <a:gd name="T82" fmla="*/ 77 w 144"/>
                                <a:gd name="T83" fmla="*/ 38 h 144"/>
                                <a:gd name="T84" fmla="*/ 81 w 144"/>
                                <a:gd name="T85" fmla="*/ 38 h 144"/>
                                <a:gd name="T86" fmla="*/ 86 w 144"/>
                                <a:gd name="T87" fmla="*/ 33 h 144"/>
                                <a:gd name="T88" fmla="*/ 96 w 144"/>
                                <a:gd name="T89" fmla="*/ 33 h 144"/>
                                <a:gd name="T90" fmla="*/ 105 w 144"/>
                                <a:gd name="T91" fmla="*/ 29 h 144"/>
                                <a:gd name="T92" fmla="*/ 129 w 144"/>
                                <a:gd name="T93" fmla="*/ 29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4" h="144">
                                  <a:moveTo>
                                    <a:pt x="129" y="29"/>
                                  </a:moveTo>
                                  <a:lnTo>
                                    <a:pt x="139" y="29"/>
                                  </a:lnTo>
                                  <a:lnTo>
                                    <a:pt x="139" y="24"/>
                                  </a:lnTo>
                                  <a:lnTo>
                                    <a:pt x="144" y="24"/>
                                  </a:lnTo>
                                  <a:lnTo>
                                    <a:pt x="144" y="9"/>
                                  </a:lnTo>
                                  <a:lnTo>
                                    <a:pt x="139" y="5"/>
                                  </a:lnTo>
                                  <a:lnTo>
                                    <a:pt x="139" y="0"/>
                                  </a:lnTo>
                                  <a:lnTo>
                                    <a:pt x="96" y="0"/>
                                  </a:lnTo>
                                  <a:lnTo>
                                    <a:pt x="86" y="5"/>
                                  </a:lnTo>
                                  <a:lnTo>
                                    <a:pt x="77" y="5"/>
                                  </a:lnTo>
                                  <a:lnTo>
                                    <a:pt x="72" y="9"/>
                                  </a:lnTo>
                                  <a:lnTo>
                                    <a:pt x="67" y="9"/>
                                  </a:lnTo>
                                  <a:lnTo>
                                    <a:pt x="57" y="19"/>
                                  </a:lnTo>
                                  <a:lnTo>
                                    <a:pt x="52" y="19"/>
                                  </a:lnTo>
                                  <a:lnTo>
                                    <a:pt x="33" y="38"/>
                                  </a:lnTo>
                                  <a:lnTo>
                                    <a:pt x="38" y="38"/>
                                  </a:lnTo>
                                  <a:lnTo>
                                    <a:pt x="38" y="33"/>
                                  </a:lnTo>
                                  <a:lnTo>
                                    <a:pt x="19" y="53"/>
                                  </a:lnTo>
                                  <a:lnTo>
                                    <a:pt x="19" y="57"/>
                                  </a:lnTo>
                                  <a:lnTo>
                                    <a:pt x="9" y="67"/>
                                  </a:lnTo>
                                  <a:lnTo>
                                    <a:pt x="9" y="72"/>
                                  </a:lnTo>
                                  <a:lnTo>
                                    <a:pt x="4" y="77"/>
                                  </a:lnTo>
                                  <a:lnTo>
                                    <a:pt x="4" y="86"/>
                                  </a:lnTo>
                                  <a:lnTo>
                                    <a:pt x="0" y="96"/>
                                  </a:lnTo>
                                  <a:lnTo>
                                    <a:pt x="0" y="139"/>
                                  </a:lnTo>
                                  <a:lnTo>
                                    <a:pt x="4" y="139"/>
                                  </a:lnTo>
                                  <a:lnTo>
                                    <a:pt x="9" y="144"/>
                                  </a:lnTo>
                                  <a:lnTo>
                                    <a:pt x="24" y="144"/>
                                  </a:lnTo>
                                  <a:lnTo>
                                    <a:pt x="24" y="139"/>
                                  </a:lnTo>
                                  <a:lnTo>
                                    <a:pt x="28" y="139"/>
                                  </a:lnTo>
                                  <a:lnTo>
                                    <a:pt x="28" y="129"/>
                                  </a:lnTo>
                                  <a:lnTo>
                                    <a:pt x="28" y="105"/>
                                  </a:lnTo>
                                  <a:lnTo>
                                    <a:pt x="33" y="96"/>
                                  </a:lnTo>
                                  <a:lnTo>
                                    <a:pt x="33" y="86"/>
                                  </a:lnTo>
                                  <a:lnTo>
                                    <a:pt x="38" y="81"/>
                                  </a:lnTo>
                                  <a:lnTo>
                                    <a:pt x="38" y="77"/>
                                  </a:lnTo>
                                  <a:lnTo>
                                    <a:pt x="48" y="67"/>
                                  </a:lnTo>
                                  <a:lnTo>
                                    <a:pt x="48" y="62"/>
                                  </a:lnTo>
                                  <a:lnTo>
                                    <a:pt x="57" y="57"/>
                                  </a:lnTo>
                                  <a:lnTo>
                                    <a:pt x="62" y="48"/>
                                  </a:lnTo>
                                  <a:lnTo>
                                    <a:pt x="67" y="48"/>
                                  </a:lnTo>
                                  <a:lnTo>
                                    <a:pt x="77" y="38"/>
                                  </a:lnTo>
                                  <a:lnTo>
                                    <a:pt x="81" y="38"/>
                                  </a:lnTo>
                                  <a:lnTo>
                                    <a:pt x="86" y="33"/>
                                  </a:lnTo>
                                  <a:lnTo>
                                    <a:pt x="96" y="33"/>
                                  </a:lnTo>
                                  <a:lnTo>
                                    <a:pt x="105" y="29"/>
                                  </a:lnTo>
                                  <a:lnTo>
                                    <a:pt x="129"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Freeform 1362"/>
                          <wps:cNvSpPr>
                            <a:spLocks/>
                          </wps:cNvSpPr>
                          <wps:spPr bwMode="auto">
                            <a:xfrm>
                              <a:off x="6344" y="2784"/>
                              <a:ext cx="28" cy="485"/>
                            </a:xfrm>
                            <a:custGeom>
                              <a:avLst/>
                              <a:gdLst>
                                <a:gd name="T0" fmla="*/ 28 w 28"/>
                                <a:gd name="T1" fmla="*/ 14 h 485"/>
                                <a:gd name="T2" fmla="*/ 28 w 28"/>
                                <a:gd name="T3" fmla="*/ 10 h 485"/>
                                <a:gd name="T4" fmla="*/ 24 w 28"/>
                                <a:gd name="T5" fmla="*/ 5 h 485"/>
                                <a:gd name="T6" fmla="*/ 24 w 28"/>
                                <a:gd name="T7" fmla="*/ 0 h 485"/>
                                <a:gd name="T8" fmla="*/ 9 w 28"/>
                                <a:gd name="T9" fmla="*/ 0 h 485"/>
                                <a:gd name="T10" fmla="*/ 0 w 28"/>
                                <a:gd name="T11" fmla="*/ 10 h 485"/>
                                <a:gd name="T12" fmla="*/ 0 w 28"/>
                                <a:gd name="T13" fmla="*/ 480 h 485"/>
                                <a:gd name="T14" fmla="*/ 4 w 28"/>
                                <a:gd name="T15" fmla="*/ 480 h 485"/>
                                <a:gd name="T16" fmla="*/ 9 w 28"/>
                                <a:gd name="T17" fmla="*/ 485 h 485"/>
                                <a:gd name="T18" fmla="*/ 24 w 28"/>
                                <a:gd name="T19" fmla="*/ 485 h 485"/>
                                <a:gd name="T20" fmla="*/ 24 w 28"/>
                                <a:gd name="T21" fmla="*/ 480 h 485"/>
                                <a:gd name="T22" fmla="*/ 28 w 28"/>
                                <a:gd name="T23" fmla="*/ 480 h 485"/>
                                <a:gd name="T24" fmla="*/ 28 w 28"/>
                                <a:gd name="T25" fmla="*/ 470 h 485"/>
                                <a:gd name="T26" fmla="*/ 28 w 28"/>
                                <a:gd name="T27" fmla="*/ 1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485">
                                  <a:moveTo>
                                    <a:pt x="28" y="14"/>
                                  </a:moveTo>
                                  <a:lnTo>
                                    <a:pt x="28" y="10"/>
                                  </a:lnTo>
                                  <a:lnTo>
                                    <a:pt x="24" y="5"/>
                                  </a:lnTo>
                                  <a:lnTo>
                                    <a:pt x="24" y="0"/>
                                  </a:lnTo>
                                  <a:lnTo>
                                    <a:pt x="9" y="0"/>
                                  </a:lnTo>
                                  <a:lnTo>
                                    <a:pt x="0" y="10"/>
                                  </a:lnTo>
                                  <a:lnTo>
                                    <a:pt x="0" y="480"/>
                                  </a:lnTo>
                                  <a:lnTo>
                                    <a:pt x="4" y="480"/>
                                  </a:lnTo>
                                  <a:lnTo>
                                    <a:pt x="9" y="485"/>
                                  </a:lnTo>
                                  <a:lnTo>
                                    <a:pt x="24" y="485"/>
                                  </a:lnTo>
                                  <a:lnTo>
                                    <a:pt x="24" y="480"/>
                                  </a:lnTo>
                                  <a:lnTo>
                                    <a:pt x="28" y="480"/>
                                  </a:lnTo>
                                  <a:lnTo>
                                    <a:pt x="28" y="470"/>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 name="Freeform 1363"/>
                          <wps:cNvSpPr>
                            <a:spLocks/>
                          </wps:cNvSpPr>
                          <wps:spPr bwMode="auto">
                            <a:xfrm>
                              <a:off x="6344" y="1426"/>
                              <a:ext cx="144" cy="139"/>
                            </a:xfrm>
                            <a:custGeom>
                              <a:avLst/>
                              <a:gdLst>
                                <a:gd name="T0" fmla="*/ 28 w 144"/>
                                <a:gd name="T1" fmla="*/ 14 h 139"/>
                                <a:gd name="T2" fmla="*/ 28 w 144"/>
                                <a:gd name="T3" fmla="*/ 9 h 139"/>
                                <a:gd name="T4" fmla="*/ 24 w 144"/>
                                <a:gd name="T5" fmla="*/ 4 h 139"/>
                                <a:gd name="T6" fmla="*/ 24 w 144"/>
                                <a:gd name="T7" fmla="*/ 0 h 139"/>
                                <a:gd name="T8" fmla="*/ 9 w 144"/>
                                <a:gd name="T9" fmla="*/ 0 h 139"/>
                                <a:gd name="T10" fmla="*/ 0 w 144"/>
                                <a:gd name="T11" fmla="*/ 9 h 139"/>
                                <a:gd name="T12" fmla="*/ 0 w 144"/>
                                <a:gd name="T13" fmla="*/ 43 h 139"/>
                                <a:gd name="T14" fmla="*/ 4 w 144"/>
                                <a:gd name="T15" fmla="*/ 48 h 139"/>
                                <a:gd name="T16" fmla="*/ 4 w 144"/>
                                <a:gd name="T17" fmla="*/ 62 h 139"/>
                                <a:gd name="T18" fmla="*/ 9 w 144"/>
                                <a:gd name="T19" fmla="*/ 67 h 139"/>
                                <a:gd name="T20" fmla="*/ 9 w 144"/>
                                <a:gd name="T21" fmla="*/ 72 h 139"/>
                                <a:gd name="T22" fmla="*/ 24 w 144"/>
                                <a:gd name="T23" fmla="*/ 86 h 139"/>
                                <a:gd name="T24" fmla="*/ 24 w 144"/>
                                <a:gd name="T25" fmla="*/ 81 h 139"/>
                                <a:gd name="T26" fmla="*/ 19 w 144"/>
                                <a:gd name="T27" fmla="*/ 81 h 139"/>
                                <a:gd name="T28" fmla="*/ 33 w 144"/>
                                <a:gd name="T29" fmla="*/ 96 h 139"/>
                                <a:gd name="T30" fmla="*/ 38 w 144"/>
                                <a:gd name="T31" fmla="*/ 105 h 139"/>
                                <a:gd name="T32" fmla="*/ 48 w 144"/>
                                <a:gd name="T33" fmla="*/ 110 h 139"/>
                                <a:gd name="T34" fmla="*/ 57 w 144"/>
                                <a:gd name="T35" fmla="*/ 120 h 139"/>
                                <a:gd name="T36" fmla="*/ 62 w 144"/>
                                <a:gd name="T37" fmla="*/ 120 h 139"/>
                                <a:gd name="T38" fmla="*/ 67 w 144"/>
                                <a:gd name="T39" fmla="*/ 124 h 139"/>
                                <a:gd name="T40" fmla="*/ 72 w 144"/>
                                <a:gd name="T41" fmla="*/ 124 h 139"/>
                                <a:gd name="T42" fmla="*/ 77 w 144"/>
                                <a:gd name="T43" fmla="*/ 129 h 139"/>
                                <a:gd name="T44" fmla="*/ 86 w 144"/>
                                <a:gd name="T45" fmla="*/ 129 h 139"/>
                                <a:gd name="T46" fmla="*/ 96 w 144"/>
                                <a:gd name="T47" fmla="*/ 134 h 139"/>
                                <a:gd name="T48" fmla="*/ 115 w 144"/>
                                <a:gd name="T49" fmla="*/ 134 h 139"/>
                                <a:gd name="T50" fmla="*/ 125 w 144"/>
                                <a:gd name="T51" fmla="*/ 139 h 139"/>
                                <a:gd name="T52" fmla="*/ 139 w 144"/>
                                <a:gd name="T53" fmla="*/ 139 h 139"/>
                                <a:gd name="T54" fmla="*/ 139 w 144"/>
                                <a:gd name="T55" fmla="*/ 134 h 139"/>
                                <a:gd name="T56" fmla="*/ 144 w 144"/>
                                <a:gd name="T57" fmla="*/ 134 h 139"/>
                                <a:gd name="T58" fmla="*/ 144 w 144"/>
                                <a:gd name="T59" fmla="*/ 120 h 139"/>
                                <a:gd name="T60" fmla="*/ 139 w 144"/>
                                <a:gd name="T61" fmla="*/ 115 h 139"/>
                                <a:gd name="T62" fmla="*/ 139 w 144"/>
                                <a:gd name="T63" fmla="*/ 110 h 139"/>
                                <a:gd name="T64" fmla="*/ 129 w 144"/>
                                <a:gd name="T65" fmla="*/ 110 h 139"/>
                                <a:gd name="T66" fmla="*/ 134 w 144"/>
                                <a:gd name="T67" fmla="*/ 110 h 139"/>
                                <a:gd name="T68" fmla="*/ 125 w 144"/>
                                <a:gd name="T69" fmla="*/ 105 h 139"/>
                                <a:gd name="T70" fmla="*/ 105 w 144"/>
                                <a:gd name="T71" fmla="*/ 105 h 139"/>
                                <a:gd name="T72" fmla="*/ 96 w 144"/>
                                <a:gd name="T73" fmla="*/ 100 h 139"/>
                                <a:gd name="T74" fmla="*/ 86 w 144"/>
                                <a:gd name="T75" fmla="*/ 100 h 139"/>
                                <a:gd name="T76" fmla="*/ 81 w 144"/>
                                <a:gd name="T77" fmla="*/ 96 h 139"/>
                                <a:gd name="T78" fmla="*/ 77 w 144"/>
                                <a:gd name="T79" fmla="*/ 96 h 139"/>
                                <a:gd name="T80" fmla="*/ 72 w 144"/>
                                <a:gd name="T81" fmla="*/ 91 h 139"/>
                                <a:gd name="T82" fmla="*/ 67 w 144"/>
                                <a:gd name="T83" fmla="*/ 91 h 139"/>
                                <a:gd name="T84" fmla="*/ 57 w 144"/>
                                <a:gd name="T85" fmla="*/ 81 h 139"/>
                                <a:gd name="T86" fmla="*/ 57 w 144"/>
                                <a:gd name="T87" fmla="*/ 86 h 139"/>
                                <a:gd name="T88" fmla="*/ 62 w 144"/>
                                <a:gd name="T89" fmla="*/ 86 h 139"/>
                                <a:gd name="T90" fmla="*/ 48 w 144"/>
                                <a:gd name="T91" fmla="*/ 72 h 139"/>
                                <a:gd name="T92" fmla="*/ 33 w 144"/>
                                <a:gd name="T93" fmla="*/ 57 h 139"/>
                                <a:gd name="T94" fmla="*/ 38 w 144"/>
                                <a:gd name="T95" fmla="*/ 62 h 139"/>
                                <a:gd name="T96" fmla="*/ 38 w 144"/>
                                <a:gd name="T97" fmla="*/ 57 h 139"/>
                                <a:gd name="T98" fmla="*/ 33 w 144"/>
                                <a:gd name="T99" fmla="*/ 52 h 139"/>
                                <a:gd name="T100" fmla="*/ 33 w 144"/>
                                <a:gd name="T101" fmla="*/ 38 h 139"/>
                                <a:gd name="T102" fmla="*/ 28 w 144"/>
                                <a:gd name="T103" fmla="*/ 33 h 139"/>
                                <a:gd name="T104" fmla="*/ 28 w 144"/>
                                <a:gd name="T105" fmla="*/ 14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44" h="139">
                                  <a:moveTo>
                                    <a:pt x="28" y="14"/>
                                  </a:moveTo>
                                  <a:lnTo>
                                    <a:pt x="28" y="9"/>
                                  </a:lnTo>
                                  <a:lnTo>
                                    <a:pt x="24" y="4"/>
                                  </a:lnTo>
                                  <a:lnTo>
                                    <a:pt x="24" y="0"/>
                                  </a:lnTo>
                                  <a:lnTo>
                                    <a:pt x="9" y="0"/>
                                  </a:lnTo>
                                  <a:lnTo>
                                    <a:pt x="0" y="9"/>
                                  </a:lnTo>
                                  <a:lnTo>
                                    <a:pt x="0" y="43"/>
                                  </a:lnTo>
                                  <a:lnTo>
                                    <a:pt x="4" y="48"/>
                                  </a:lnTo>
                                  <a:lnTo>
                                    <a:pt x="4" y="62"/>
                                  </a:lnTo>
                                  <a:lnTo>
                                    <a:pt x="9" y="67"/>
                                  </a:lnTo>
                                  <a:lnTo>
                                    <a:pt x="9" y="72"/>
                                  </a:lnTo>
                                  <a:lnTo>
                                    <a:pt x="24" y="86"/>
                                  </a:lnTo>
                                  <a:lnTo>
                                    <a:pt x="24" y="81"/>
                                  </a:lnTo>
                                  <a:lnTo>
                                    <a:pt x="19" y="81"/>
                                  </a:lnTo>
                                  <a:lnTo>
                                    <a:pt x="33" y="96"/>
                                  </a:lnTo>
                                  <a:lnTo>
                                    <a:pt x="38" y="105"/>
                                  </a:lnTo>
                                  <a:lnTo>
                                    <a:pt x="48" y="110"/>
                                  </a:lnTo>
                                  <a:lnTo>
                                    <a:pt x="57" y="120"/>
                                  </a:lnTo>
                                  <a:lnTo>
                                    <a:pt x="62" y="120"/>
                                  </a:lnTo>
                                  <a:lnTo>
                                    <a:pt x="67" y="124"/>
                                  </a:lnTo>
                                  <a:lnTo>
                                    <a:pt x="72" y="124"/>
                                  </a:lnTo>
                                  <a:lnTo>
                                    <a:pt x="77" y="129"/>
                                  </a:lnTo>
                                  <a:lnTo>
                                    <a:pt x="86" y="129"/>
                                  </a:lnTo>
                                  <a:lnTo>
                                    <a:pt x="96" y="134"/>
                                  </a:lnTo>
                                  <a:lnTo>
                                    <a:pt x="115" y="134"/>
                                  </a:lnTo>
                                  <a:lnTo>
                                    <a:pt x="125" y="139"/>
                                  </a:lnTo>
                                  <a:lnTo>
                                    <a:pt x="139" y="139"/>
                                  </a:lnTo>
                                  <a:lnTo>
                                    <a:pt x="139" y="134"/>
                                  </a:lnTo>
                                  <a:lnTo>
                                    <a:pt x="144" y="134"/>
                                  </a:lnTo>
                                  <a:lnTo>
                                    <a:pt x="144" y="120"/>
                                  </a:lnTo>
                                  <a:lnTo>
                                    <a:pt x="139" y="115"/>
                                  </a:lnTo>
                                  <a:lnTo>
                                    <a:pt x="139" y="110"/>
                                  </a:lnTo>
                                  <a:lnTo>
                                    <a:pt x="129" y="110"/>
                                  </a:lnTo>
                                  <a:lnTo>
                                    <a:pt x="134" y="110"/>
                                  </a:lnTo>
                                  <a:lnTo>
                                    <a:pt x="125" y="105"/>
                                  </a:lnTo>
                                  <a:lnTo>
                                    <a:pt x="105" y="105"/>
                                  </a:lnTo>
                                  <a:lnTo>
                                    <a:pt x="96" y="100"/>
                                  </a:lnTo>
                                  <a:lnTo>
                                    <a:pt x="86" y="100"/>
                                  </a:lnTo>
                                  <a:lnTo>
                                    <a:pt x="81" y="96"/>
                                  </a:lnTo>
                                  <a:lnTo>
                                    <a:pt x="77" y="96"/>
                                  </a:lnTo>
                                  <a:lnTo>
                                    <a:pt x="72" y="91"/>
                                  </a:lnTo>
                                  <a:lnTo>
                                    <a:pt x="67" y="91"/>
                                  </a:lnTo>
                                  <a:lnTo>
                                    <a:pt x="57" y="81"/>
                                  </a:lnTo>
                                  <a:lnTo>
                                    <a:pt x="57" y="86"/>
                                  </a:lnTo>
                                  <a:lnTo>
                                    <a:pt x="62" y="86"/>
                                  </a:lnTo>
                                  <a:lnTo>
                                    <a:pt x="48" y="72"/>
                                  </a:lnTo>
                                  <a:lnTo>
                                    <a:pt x="33" y="57"/>
                                  </a:lnTo>
                                  <a:lnTo>
                                    <a:pt x="38" y="62"/>
                                  </a:lnTo>
                                  <a:lnTo>
                                    <a:pt x="38" y="57"/>
                                  </a:lnTo>
                                  <a:lnTo>
                                    <a:pt x="33" y="52"/>
                                  </a:lnTo>
                                  <a:lnTo>
                                    <a:pt x="33" y="38"/>
                                  </a:lnTo>
                                  <a:lnTo>
                                    <a:pt x="28" y="33"/>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Freeform 1364"/>
                          <wps:cNvSpPr>
                            <a:spLocks/>
                          </wps:cNvSpPr>
                          <wps:spPr bwMode="auto">
                            <a:xfrm>
                              <a:off x="6344" y="970"/>
                              <a:ext cx="28" cy="484"/>
                            </a:xfrm>
                            <a:custGeom>
                              <a:avLst/>
                              <a:gdLst>
                                <a:gd name="T0" fmla="*/ 0 w 28"/>
                                <a:gd name="T1" fmla="*/ 470 h 484"/>
                                <a:gd name="T2" fmla="*/ 0 w 28"/>
                                <a:gd name="T3" fmla="*/ 480 h 484"/>
                                <a:gd name="T4" fmla="*/ 4 w 28"/>
                                <a:gd name="T5" fmla="*/ 480 h 484"/>
                                <a:gd name="T6" fmla="*/ 9 w 28"/>
                                <a:gd name="T7" fmla="*/ 484 h 484"/>
                                <a:gd name="T8" fmla="*/ 24 w 28"/>
                                <a:gd name="T9" fmla="*/ 484 h 484"/>
                                <a:gd name="T10" fmla="*/ 24 w 28"/>
                                <a:gd name="T11" fmla="*/ 480 h 484"/>
                                <a:gd name="T12" fmla="*/ 28 w 28"/>
                                <a:gd name="T13" fmla="*/ 480 h 484"/>
                                <a:gd name="T14" fmla="*/ 28 w 28"/>
                                <a:gd name="T15" fmla="*/ 9 h 484"/>
                                <a:gd name="T16" fmla="*/ 24 w 28"/>
                                <a:gd name="T17" fmla="*/ 4 h 484"/>
                                <a:gd name="T18" fmla="*/ 24 w 28"/>
                                <a:gd name="T19" fmla="*/ 0 h 484"/>
                                <a:gd name="T20" fmla="*/ 9 w 28"/>
                                <a:gd name="T21" fmla="*/ 0 h 484"/>
                                <a:gd name="T22" fmla="*/ 0 w 28"/>
                                <a:gd name="T23" fmla="*/ 9 h 484"/>
                                <a:gd name="T24" fmla="*/ 0 w 28"/>
                                <a:gd name="T25" fmla="*/ 14 h 484"/>
                                <a:gd name="T26" fmla="*/ 0 w 28"/>
                                <a:gd name="T27" fmla="*/ 470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484">
                                  <a:moveTo>
                                    <a:pt x="0" y="470"/>
                                  </a:moveTo>
                                  <a:lnTo>
                                    <a:pt x="0" y="480"/>
                                  </a:lnTo>
                                  <a:lnTo>
                                    <a:pt x="4" y="480"/>
                                  </a:lnTo>
                                  <a:lnTo>
                                    <a:pt x="9" y="484"/>
                                  </a:lnTo>
                                  <a:lnTo>
                                    <a:pt x="24" y="484"/>
                                  </a:lnTo>
                                  <a:lnTo>
                                    <a:pt x="24" y="480"/>
                                  </a:lnTo>
                                  <a:lnTo>
                                    <a:pt x="28" y="480"/>
                                  </a:lnTo>
                                  <a:lnTo>
                                    <a:pt x="28" y="9"/>
                                  </a:lnTo>
                                  <a:lnTo>
                                    <a:pt x="24" y="4"/>
                                  </a:lnTo>
                                  <a:lnTo>
                                    <a:pt x="24" y="0"/>
                                  </a:lnTo>
                                  <a:lnTo>
                                    <a:pt x="9" y="0"/>
                                  </a:lnTo>
                                  <a:lnTo>
                                    <a:pt x="0" y="9"/>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 name="Freeform 1365"/>
                          <wps:cNvSpPr>
                            <a:spLocks/>
                          </wps:cNvSpPr>
                          <wps:spPr bwMode="auto">
                            <a:xfrm>
                              <a:off x="4759" y="1426"/>
                              <a:ext cx="139" cy="139"/>
                            </a:xfrm>
                            <a:custGeom>
                              <a:avLst/>
                              <a:gdLst>
                                <a:gd name="T0" fmla="*/ 14 w 139"/>
                                <a:gd name="T1" fmla="*/ 110 h 139"/>
                                <a:gd name="T2" fmla="*/ 10 w 139"/>
                                <a:gd name="T3" fmla="*/ 110 h 139"/>
                                <a:gd name="T4" fmla="*/ 0 w 139"/>
                                <a:gd name="T5" fmla="*/ 120 h 139"/>
                                <a:gd name="T6" fmla="*/ 0 w 139"/>
                                <a:gd name="T7" fmla="*/ 129 h 139"/>
                                <a:gd name="T8" fmla="*/ 10 w 139"/>
                                <a:gd name="T9" fmla="*/ 139 h 139"/>
                                <a:gd name="T10" fmla="*/ 14 w 139"/>
                                <a:gd name="T11" fmla="*/ 139 h 139"/>
                                <a:gd name="T12" fmla="*/ 24 w 139"/>
                                <a:gd name="T13" fmla="*/ 134 h 139"/>
                                <a:gd name="T14" fmla="*/ 38 w 139"/>
                                <a:gd name="T15" fmla="*/ 134 h 139"/>
                                <a:gd name="T16" fmla="*/ 43 w 139"/>
                                <a:gd name="T17" fmla="*/ 129 h 139"/>
                                <a:gd name="T18" fmla="*/ 53 w 139"/>
                                <a:gd name="T19" fmla="*/ 129 h 139"/>
                                <a:gd name="T20" fmla="*/ 58 w 139"/>
                                <a:gd name="T21" fmla="*/ 124 h 139"/>
                                <a:gd name="T22" fmla="*/ 62 w 139"/>
                                <a:gd name="T23" fmla="*/ 124 h 139"/>
                                <a:gd name="T24" fmla="*/ 67 w 139"/>
                                <a:gd name="T25" fmla="*/ 120 h 139"/>
                                <a:gd name="T26" fmla="*/ 72 w 139"/>
                                <a:gd name="T27" fmla="*/ 120 h 139"/>
                                <a:gd name="T28" fmla="*/ 82 w 139"/>
                                <a:gd name="T29" fmla="*/ 110 h 139"/>
                                <a:gd name="T30" fmla="*/ 91 w 139"/>
                                <a:gd name="T31" fmla="*/ 105 h 139"/>
                                <a:gd name="T32" fmla="*/ 96 w 139"/>
                                <a:gd name="T33" fmla="*/ 96 h 139"/>
                                <a:gd name="T34" fmla="*/ 106 w 139"/>
                                <a:gd name="T35" fmla="*/ 91 h 139"/>
                                <a:gd name="T36" fmla="*/ 110 w 139"/>
                                <a:gd name="T37" fmla="*/ 81 h 139"/>
                                <a:gd name="T38" fmla="*/ 120 w 139"/>
                                <a:gd name="T39" fmla="*/ 72 h 139"/>
                                <a:gd name="T40" fmla="*/ 120 w 139"/>
                                <a:gd name="T41" fmla="*/ 67 h 139"/>
                                <a:gd name="T42" fmla="*/ 125 w 139"/>
                                <a:gd name="T43" fmla="*/ 62 h 139"/>
                                <a:gd name="T44" fmla="*/ 125 w 139"/>
                                <a:gd name="T45" fmla="*/ 57 h 139"/>
                                <a:gd name="T46" fmla="*/ 130 w 139"/>
                                <a:gd name="T47" fmla="*/ 52 h 139"/>
                                <a:gd name="T48" fmla="*/ 130 w 139"/>
                                <a:gd name="T49" fmla="*/ 43 h 139"/>
                                <a:gd name="T50" fmla="*/ 134 w 139"/>
                                <a:gd name="T51" fmla="*/ 38 h 139"/>
                                <a:gd name="T52" fmla="*/ 134 w 139"/>
                                <a:gd name="T53" fmla="*/ 24 h 139"/>
                                <a:gd name="T54" fmla="*/ 139 w 139"/>
                                <a:gd name="T55" fmla="*/ 14 h 139"/>
                                <a:gd name="T56" fmla="*/ 139 w 139"/>
                                <a:gd name="T57" fmla="*/ 9 h 139"/>
                                <a:gd name="T58" fmla="*/ 130 w 139"/>
                                <a:gd name="T59" fmla="*/ 0 h 139"/>
                                <a:gd name="T60" fmla="*/ 120 w 139"/>
                                <a:gd name="T61" fmla="*/ 0 h 139"/>
                                <a:gd name="T62" fmla="*/ 110 w 139"/>
                                <a:gd name="T63" fmla="*/ 9 h 139"/>
                                <a:gd name="T64" fmla="*/ 110 w 139"/>
                                <a:gd name="T65" fmla="*/ 14 h 139"/>
                                <a:gd name="T66" fmla="*/ 115 w 139"/>
                                <a:gd name="T67" fmla="*/ 4 h 139"/>
                                <a:gd name="T68" fmla="*/ 106 w 139"/>
                                <a:gd name="T69" fmla="*/ 14 h 139"/>
                                <a:gd name="T70" fmla="*/ 106 w 139"/>
                                <a:gd name="T71" fmla="*/ 28 h 139"/>
                                <a:gd name="T72" fmla="*/ 101 w 139"/>
                                <a:gd name="T73" fmla="*/ 33 h 139"/>
                                <a:gd name="T74" fmla="*/ 101 w 139"/>
                                <a:gd name="T75" fmla="*/ 43 h 139"/>
                                <a:gd name="T76" fmla="*/ 96 w 139"/>
                                <a:gd name="T77" fmla="*/ 48 h 139"/>
                                <a:gd name="T78" fmla="*/ 96 w 139"/>
                                <a:gd name="T79" fmla="*/ 52 h 139"/>
                                <a:gd name="T80" fmla="*/ 91 w 139"/>
                                <a:gd name="T81" fmla="*/ 57 h 139"/>
                                <a:gd name="T82" fmla="*/ 91 w 139"/>
                                <a:gd name="T83" fmla="*/ 62 h 139"/>
                                <a:gd name="T84" fmla="*/ 82 w 139"/>
                                <a:gd name="T85" fmla="*/ 72 h 139"/>
                                <a:gd name="T86" fmla="*/ 86 w 139"/>
                                <a:gd name="T87" fmla="*/ 72 h 139"/>
                                <a:gd name="T88" fmla="*/ 86 w 139"/>
                                <a:gd name="T89" fmla="*/ 67 h 139"/>
                                <a:gd name="T90" fmla="*/ 67 w 139"/>
                                <a:gd name="T91" fmla="*/ 86 h 139"/>
                                <a:gd name="T92" fmla="*/ 72 w 139"/>
                                <a:gd name="T93" fmla="*/ 86 h 139"/>
                                <a:gd name="T94" fmla="*/ 72 w 139"/>
                                <a:gd name="T95" fmla="*/ 81 h 139"/>
                                <a:gd name="T96" fmla="*/ 62 w 139"/>
                                <a:gd name="T97" fmla="*/ 91 h 139"/>
                                <a:gd name="T98" fmla="*/ 58 w 139"/>
                                <a:gd name="T99" fmla="*/ 91 h 139"/>
                                <a:gd name="T100" fmla="*/ 53 w 139"/>
                                <a:gd name="T101" fmla="*/ 96 h 139"/>
                                <a:gd name="T102" fmla="*/ 48 w 139"/>
                                <a:gd name="T103" fmla="*/ 96 h 139"/>
                                <a:gd name="T104" fmla="*/ 43 w 139"/>
                                <a:gd name="T105" fmla="*/ 100 h 139"/>
                                <a:gd name="T106" fmla="*/ 34 w 139"/>
                                <a:gd name="T107" fmla="*/ 100 h 139"/>
                                <a:gd name="T108" fmla="*/ 29 w 139"/>
                                <a:gd name="T109" fmla="*/ 105 h 139"/>
                                <a:gd name="T110" fmla="*/ 14 w 139"/>
                                <a:gd name="T111" fmla="*/ 105 h 139"/>
                                <a:gd name="T112" fmla="*/ 5 w 139"/>
                                <a:gd name="T113" fmla="*/ 115 h 139"/>
                                <a:gd name="T114" fmla="*/ 14 w 139"/>
                                <a:gd name="T115" fmla="*/ 11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9" h="139">
                                  <a:moveTo>
                                    <a:pt x="14" y="110"/>
                                  </a:moveTo>
                                  <a:lnTo>
                                    <a:pt x="10" y="110"/>
                                  </a:lnTo>
                                  <a:lnTo>
                                    <a:pt x="0" y="120"/>
                                  </a:lnTo>
                                  <a:lnTo>
                                    <a:pt x="0" y="129"/>
                                  </a:lnTo>
                                  <a:lnTo>
                                    <a:pt x="10" y="139"/>
                                  </a:lnTo>
                                  <a:lnTo>
                                    <a:pt x="14" y="139"/>
                                  </a:lnTo>
                                  <a:lnTo>
                                    <a:pt x="24" y="134"/>
                                  </a:lnTo>
                                  <a:lnTo>
                                    <a:pt x="38" y="134"/>
                                  </a:lnTo>
                                  <a:lnTo>
                                    <a:pt x="43" y="129"/>
                                  </a:lnTo>
                                  <a:lnTo>
                                    <a:pt x="53" y="129"/>
                                  </a:lnTo>
                                  <a:lnTo>
                                    <a:pt x="58" y="124"/>
                                  </a:lnTo>
                                  <a:lnTo>
                                    <a:pt x="62" y="124"/>
                                  </a:lnTo>
                                  <a:lnTo>
                                    <a:pt x="67" y="120"/>
                                  </a:lnTo>
                                  <a:lnTo>
                                    <a:pt x="72" y="120"/>
                                  </a:lnTo>
                                  <a:lnTo>
                                    <a:pt x="82" y="110"/>
                                  </a:lnTo>
                                  <a:lnTo>
                                    <a:pt x="91" y="105"/>
                                  </a:lnTo>
                                  <a:lnTo>
                                    <a:pt x="96" y="96"/>
                                  </a:lnTo>
                                  <a:lnTo>
                                    <a:pt x="106" y="91"/>
                                  </a:lnTo>
                                  <a:lnTo>
                                    <a:pt x="110" y="81"/>
                                  </a:lnTo>
                                  <a:lnTo>
                                    <a:pt x="120" y="72"/>
                                  </a:lnTo>
                                  <a:lnTo>
                                    <a:pt x="120" y="67"/>
                                  </a:lnTo>
                                  <a:lnTo>
                                    <a:pt x="125" y="62"/>
                                  </a:lnTo>
                                  <a:lnTo>
                                    <a:pt x="125" y="57"/>
                                  </a:lnTo>
                                  <a:lnTo>
                                    <a:pt x="130" y="52"/>
                                  </a:lnTo>
                                  <a:lnTo>
                                    <a:pt x="130" y="43"/>
                                  </a:lnTo>
                                  <a:lnTo>
                                    <a:pt x="134" y="38"/>
                                  </a:lnTo>
                                  <a:lnTo>
                                    <a:pt x="134" y="24"/>
                                  </a:lnTo>
                                  <a:lnTo>
                                    <a:pt x="139" y="14"/>
                                  </a:lnTo>
                                  <a:lnTo>
                                    <a:pt x="139" y="9"/>
                                  </a:lnTo>
                                  <a:lnTo>
                                    <a:pt x="130" y="0"/>
                                  </a:lnTo>
                                  <a:lnTo>
                                    <a:pt x="120" y="0"/>
                                  </a:lnTo>
                                  <a:lnTo>
                                    <a:pt x="110" y="9"/>
                                  </a:lnTo>
                                  <a:lnTo>
                                    <a:pt x="110" y="14"/>
                                  </a:lnTo>
                                  <a:lnTo>
                                    <a:pt x="115" y="4"/>
                                  </a:lnTo>
                                  <a:lnTo>
                                    <a:pt x="106" y="14"/>
                                  </a:lnTo>
                                  <a:lnTo>
                                    <a:pt x="106" y="28"/>
                                  </a:lnTo>
                                  <a:lnTo>
                                    <a:pt x="101" y="33"/>
                                  </a:lnTo>
                                  <a:lnTo>
                                    <a:pt x="101" y="43"/>
                                  </a:lnTo>
                                  <a:lnTo>
                                    <a:pt x="96" y="48"/>
                                  </a:lnTo>
                                  <a:lnTo>
                                    <a:pt x="96" y="52"/>
                                  </a:lnTo>
                                  <a:lnTo>
                                    <a:pt x="91" y="57"/>
                                  </a:lnTo>
                                  <a:lnTo>
                                    <a:pt x="91" y="62"/>
                                  </a:lnTo>
                                  <a:lnTo>
                                    <a:pt x="82" y="72"/>
                                  </a:lnTo>
                                  <a:lnTo>
                                    <a:pt x="86" y="72"/>
                                  </a:lnTo>
                                  <a:lnTo>
                                    <a:pt x="86" y="67"/>
                                  </a:lnTo>
                                  <a:lnTo>
                                    <a:pt x="67" y="86"/>
                                  </a:lnTo>
                                  <a:lnTo>
                                    <a:pt x="72" y="86"/>
                                  </a:lnTo>
                                  <a:lnTo>
                                    <a:pt x="72" y="81"/>
                                  </a:lnTo>
                                  <a:lnTo>
                                    <a:pt x="62" y="91"/>
                                  </a:lnTo>
                                  <a:lnTo>
                                    <a:pt x="58" y="91"/>
                                  </a:lnTo>
                                  <a:lnTo>
                                    <a:pt x="53" y="96"/>
                                  </a:lnTo>
                                  <a:lnTo>
                                    <a:pt x="48" y="96"/>
                                  </a:lnTo>
                                  <a:lnTo>
                                    <a:pt x="43" y="100"/>
                                  </a:lnTo>
                                  <a:lnTo>
                                    <a:pt x="34" y="100"/>
                                  </a:lnTo>
                                  <a:lnTo>
                                    <a:pt x="29" y="105"/>
                                  </a:lnTo>
                                  <a:lnTo>
                                    <a:pt x="14" y="105"/>
                                  </a:lnTo>
                                  <a:lnTo>
                                    <a:pt x="5" y="115"/>
                                  </a:lnTo>
                                  <a:lnTo>
                                    <a:pt x="14"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Freeform 1366"/>
                          <wps:cNvSpPr>
                            <a:spLocks/>
                          </wps:cNvSpPr>
                          <wps:spPr bwMode="auto">
                            <a:xfrm>
                              <a:off x="4869" y="970"/>
                              <a:ext cx="29" cy="484"/>
                            </a:xfrm>
                            <a:custGeom>
                              <a:avLst/>
                              <a:gdLst>
                                <a:gd name="T0" fmla="*/ 0 w 29"/>
                                <a:gd name="T1" fmla="*/ 470 h 484"/>
                                <a:gd name="T2" fmla="*/ 0 w 29"/>
                                <a:gd name="T3" fmla="*/ 480 h 484"/>
                                <a:gd name="T4" fmla="*/ 5 w 29"/>
                                <a:gd name="T5" fmla="*/ 480 h 484"/>
                                <a:gd name="T6" fmla="*/ 10 w 29"/>
                                <a:gd name="T7" fmla="*/ 484 h 484"/>
                                <a:gd name="T8" fmla="*/ 24 w 29"/>
                                <a:gd name="T9" fmla="*/ 484 h 484"/>
                                <a:gd name="T10" fmla="*/ 24 w 29"/>
                                <a:gd name="T11" fmla="*/ 480 h 484"/>
                                <a:gd name="T12" fmla="*/ 29 w 29"/>
                                <a:gd name="T13" fmla="*/ 480 h 484"/>
                                <a:gd name="T14" fmla="*/ 29 w 29"/>
                                <a:gd name="T15" fmla="*/ 9 h 484"/>
                                <a:gd name="T16" fmla="*/ 24 w 29"/>
                                <a:gd name="T17" fmla="*/ 4 h 484"/>
                                <a:gd name="T18" fmla="*/ 24 w 29"/>
                                <a:gd name="T19" fmla="*/ 0 h 484"/>
                                <a:gd name="T20" fmla="*/ 10 w 29"/>
                                <a:gd name="T21" fmla="*/ 0 h 484"/>
                                <a:gd name="T22" fmla="*/ 0 w 29"/>
                                <a:gd name="T23" fmla="*/ 9 h 484"/>
                                <a:gd name="T24" fmla="*/ 0 w 29"/>
                                <a:gd name="T25" fmla="*/ 14 h 484"/>
                                <a:gd name="T26" fmla="*/ 0 w 29"/>
                                <a:gd name="T27" fmla="*/ 470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4">
                                  <a:moveTo>
                                    <a:pt x="0" y="470"/>
                                  </a:moveTo>
                                  <a:lnTo>
                                    <a:pt x="0" y="480"/>
                                  </a:lnTo>
                                  <a:lnTo>
                                    <a:pt x="5" y="480"/>
                                  </a:lnTo>
                                  <a:lnTo>
                                    <a:pt x="10" y="484"/>
                                  </a:lnTo>
                                  <a:lnTo>
                                    <a:pt x="24" y="484"/>
                                  </a:lnTo>
                                  <a:lnTo>
                                    <a:pt x="24" y="480"/>
                                  </a:lnTo>
                                  <a:lnTo>
                                    <a:pt x="29" y="480"/>
                                  </a:lnTo>
                                  <a:lnTo>
                                    <a:pt x="29" y="9"/>
                                  </a:lnTo>
                                  <a:lnTo>
                                    <a:pt x="24" y="4"/>
                                  </a:lnTo>
                                  <a:lnTo>
                                    <a:pt x="24" y="0"/>
                                  </a:lnTo>
                                  <a:lnTo>
                                    <a:pt x="10" y="0"/>
                                  </a:lnTo>
                                  <a:lnTo>
                                    <a:pt x="0" y="9"/>
                                  </a:lnTo>
                                  <a:lnTo>
                                    <a:pt x="0" y="14"/>
                                  </a:lnTo>
                                  <a:lnTo>
                                    <a:pt x="0" y="4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1367"/>
                          <wps:cNvSpPr>
                            <a:spLocks/>
                          </wps:cNvSpPr>
                          <wps:spPr bwMode="auto">
                            <a:xfrm>
                              <a:off x="4884" y="922"/>
                              <a:ext cx="1474" cy="192"/>
                            </a:xfrm>
                            <a:custGeom>
                              <a:avLst/>
                              <a:gdLst>
                                <a:gd name="T0" fmla="*/ 9 w 1474"/>
                                <a:gd name="T1" fmla="*/ 67 h 192"/>
                                <a:gd name="T2" fmla="*/ 33 w 1474"/>
                                <a:gd name="T3" fmla="*/ 72 h 192"/>
                                <a:gd name="T4" fmla="*/ 57 w 1474"/>
                                <a:gd name="T5" fmla="*/ 81 h 192"/>
                                <a:gd name="T6" fmla="*/ 81 w 1474"/>
                                <a:gd name="T7" fmla="*/ 86 h 192"/>
                                <a:gd name="T8" fmla="*/ 110 w 1474"/>
                                <a:gd name="T9" fmla="*/ 96 h 192"/>
                                <a:gd name="T10" fmla="*/ 134 w 1474"/>
                                <a:gd name="T11" fmla="*/ 100 h 192"/>
                                <a:gd name="T12" fmla="*/ 168 w 1474"/>
                                <a:gd name="T13" fmla="*/ 110 h 192"/>
                                <a:gd name="T14" fmla="*/ 197 w 1474"/>
                                <a:gd name="T15" fmla="*/ 120 h 192"/>
                                <a:gd name="T16" fmla="*/ 216 w 1474"/>
                                <a:gd name="T17" fmla="*/ 124 h 192"/>
                                <a:gd name="T18" fmla="*/ 235 w 1474"/>
                                <a:gd name="T19" fmla="*/ 129 h 192"/>
                                <a:gd name="T20" fmla="*/ 254 w 1474"/>
                                <a:gd name="T21" fmla="*/ 134 h 192"/>
                                <a:gd name="T22" fmla="*/ 278 w 1474"/>
                                <a:gd name="T23" fmla="*/ 139 h 192"/>
                                <a:gd name="T24" fmla="*/ 293 w 1474"/>
                                <a:gd name="T25" fmla="*/ 144 h 192"/>
                                <a:gd name="T26" fmla="*/ 312 w 1474"/>
                                <a:gd name="T27" fmla="*/ 148 h 192"/>
                                <a:gd name="T28" fmla="*/ 341 w 1474"/>
                                <a:gd name="T29" fmla="*/ 153 h 192"/>
                                <a:gd name="T30" fmla="*/ 360 w 1474"/>
                                <a:gd name="T31" fmla="*/ 158 h 192"/>
                                <a:gd name="T32" fmla="*/ 384 w 1474"/>
                                <a:gd name="T33" fmla="*/ 163 h 192"/>
                                <a:gd name="T34" fmla="*/ 413 w 1474"/>
                                <a:gd name="T35" fmla="*/ 168 h 192"/>
                                <a:gd name="T36" fmla="*/ 437 w 1474"/>
                                <a:gd name="T37" fmla="*/ 172 h 192"/>
                                <a:gd name="T38" fmla="*/ 485 w 1474"/>
                                <a:gd name="T39" fmla="*/ 177 h 192"/>
                                <a:gd name="T40" fmla="*/ 509 w 1474"/>
                                <a:gd name="T41" fmla="*/ 182 h 192"/>
                                <a:gd name="T42" fmla="*/ 547 w 1474"/>
                                <a:gd name="T43" fmla="*/ 187 h 192"/>
                                <a:gd name="T44" fmla="*/ 663 w 1474"/>
                                <a:gd name="T45" fmla="*/ 192 h 192"/>
                                <a:gd name="T46" fmla="*/ 691 w 1474"/>
                                <a:gd name="T47" fmla="*/ 187 h 192"/>
                                <a:gd name="T48" fmla="*/ 711 w 1474"/>
                                <a:gd name="T49" fmla="*/ 182 h 192"/>
                                <a:gd name="T50" fmla="*/ 739 w 1474"/>
                                <a:gd name="T51" fmla="*/ 177 h 192"/>
                                <a:gd name="T52" fmla="*/ 754 w 1474"/>
                                <a:gd name="T53" fmla="*/ 172 h 192"/>
                                <a:gd name="T54" fmla="*/ 768 w 1474"/>
                                <a:gd name="T55" fmla="*/ 168 h 192"/>
                                <a:gd name="T56" fmla="*/ 783 w 1474"/>
                                <a:gd name="T57" fmla="*/ 158 h 192"/>
                                <a:gd name="T58" fmla="*/ 802 w 1474"/>
                                <a:gd name="T59" fmla="*/ 153 h 192"/>
                                <a:gd name="T60" fmla="*/ 826 w 1474"/>
                                <a:gd name="T61" fmla="*/ 139 h 192"/>
                                <a:gd name="T62" fmla="*/ 840 w 1474"/>
                                <a:gd name="T63" fmla="*/ 134 h 192"/>
                                <a:gd name="T64" fmla="*/ 879 w 1474"/>
                                <a:gd name="T65" fmla="*/ 115 h 192"/>
                                <a:gd name="T66" fmla="*/ 903 w 1474"/>
                                <a:gd name="T67" fmla="*/ 100 h 192"/>
                                <a:gd name="T68" fmla="*/ 941 w 1474"/>
                                <a:gd name="T69" fmla="*/ 81 h 192"/>
                                <a:gd name="T70" fmla="*/ 955 w 1474"/>
                                <a:gd name="T71" fmla="*/ 72 h 192"/>
                                <a:gd name="T72" fmla="*/ 994 w 1474"/>
                                <a:gd name="T73" fmla="*/ 52 h 192"/>
                                <a:gd name="T74" fmla="*/ 1023 w 1474"/>
                                <a:gd name="T75" fmla="*/ 43 h 192"/>
                                <a:gd name="T76" fmla="*/ 1047 w 1474"/>
                                <a:gd name="T77" fmla="*/ 28 h 192"/>
                                <a:gd name="T78" fmla="*/ 1066 w 1474"/>
                                <a:gd name="T79" fmla="*/ 24 h 192"/>
                                <a:gd name="T80" fmla="*/ 1080 w 1474"/>
                                <a:gd name="T81" fmla="*/ 14 h 192"/>
                                <a:gd name="T82" fmla="*/ 1100 w 1474"/>
                                <a:gd name="T83" fmla="*/ 9 h 192"/>
                                <a:gd name="T84" fmla="*/ 1114 w 1474"/>
                                <a:gd name="T85" fmla="*/ 4 h 192"/>
                                <a:gd name="T86" fmla="*/ 1162 w 1474"/>
                                <a:gd name="T87" fmla="*/ 0 h 192"/>
                                <a:gd name="T88" fmla="*/ 1306 w 1474"/>
                                <a:gd name="T89" fmla="*/ 4 h 192"/>
                                <a:gd name="T90" fmla="*/ 1335 w 1474"/>
                                <a:gd name="T91" fmla="*/ 9 h 192"/>
                                <a:gd name="T92" fmla="*/ 1354 w 1474"/>
                                <a:gd name="T93" fmla="*/ 14 h 192"/>
                                <a:gd name="T94" fmla="*/ 1368 w 1474"/>
                                <a:gd name="T95" fmla="*/ 19 h 192"/>
                                <a:gd name="T96" fmla="*/ 1383 w 1474"/>
                                <a:gd name="T97" fmla="*/ 24 h 192"/>
                                <a:gd name="T98" fmla="*/ 1397 w 1474"/>
                                <a:gd name="T99" fmla="*/ 28 h 192"/>
                                <a:gd name="T100" fmla="*/ 1412 w 1474"/>
                                <a:gd name="T101" fmla="*/ 33 h 192"/>
                                <a:gd name="T102" fmla="*/ 1426 w 1474"/>
                                <a:gd name="T103" fmla="*/ 38 h 192"/>
                                <a:gd name="T104" fmla="*/ 1436 w 1474"/>
                                <a:gd name="T105" fmla="*/ 43 h 192"/>
                                <a:gd name="T106" fmla="*/ 1450 w 1474"/>
                                <a:gd name="T107" fmla="*/ 48 h 192"/>
                                <a:gd name="T108" fmla="*/ 1469 w 1474"/>
                                <a:gd name="T109" fmla="*/ 6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74" h="192">
                                  <a:moveTo>
                                    <a:pt x="0" y="62"/>
                                  </a:moveTo>
                                  <a:lnTo>
                                    <a:pt x="9" y="67"/>
                                  </a:lnTo>
                                  <a:lnTo>
                                    <a:pt x="24" y="72"/>
                                  </a:lnTo>
                                  <a:lnTo>
                                    <a:pt x="33" y="72"/>
                                  </a:lnTo>
                                  <a:lnTo>
                                    <a:pt x="48" y="76"/>
                                  </a:lnTo>
                                  <a:lnTo>
                                    <a:pt x="57" y="81"/>
                                  </a:lnTo>
                                  <a:lnTo>
                                    <a:pt x="67" y="81"/>
                                  </a:lnTo>
                                  <a:lnTo>
                                    <a:pt x="81" y="86"/>
                                  </a:lnTo>
                                  <a:lnTo>
                                    <a:pt x="101" y="96"/>
                                  </a:lnTo>
                                  <a:lnTo>
                                    <a:pt x="110" y="96"/>
                                  </a:lnTo>
                                  <a:lnTo>
                                    <a:pt x="125" y="100"/>
                                  </a:lnTo>
                                  <a:lnTo>
                                    <a:pt x="134" y="100"/>
                                  </a:lnTo>
                                  <a:lnTo>
                                    <a:pt x="153" y="110"/>
                                  </a:lnTo>
                                  <a:lnTo>
                                    <a:pt x="168" y="110"/>
                                  </a:lnTo>
                                  <a:lnTo>
                                    <a:pt x="187" y="120"/>
                                  </a:lnTo>
                                  <a:lnTo>
                                    <a:pt x="197" y="120"/>
                                  </a:lnTo>
                                  <a:lnTo>
                                    <a:pt x="206" y="124"/>
                                  </a:lnTo>
                                  <a:lnTo>
                                    <a:pt x="216" y="124"/>
                                  </a:lnTo>
                                  <a:lnTo>
                                    <a:pt x="226" y="129"/>
                                  </a:lnTo>
                                  <a:lnTo>
                                    <a:pt x="235" y="129"/>
                                  </a:lnTo>
                                  <a:lnTo>
                                    <a:pt x="245" y="134"/>
                                  </a:lnTo>
                                  <a:lnTo>
                                    <a:pt x="254" y="134"/>
                                  </a:lnTo>
                                  <a:lnTo>
                                    <a:pt x="264" y="139"/>
                                  </a:lnTo>
                                  <a:lnTo>
                                    <a:pt x="278" y="139"/>
                                  </a:lnTo>
                                  <a:lnTo>
                                    <a:pt x="283" y="144"/>
                                  </a:lnTo>
                                  <a:lnTo>
                                    <a:pt x="293" y="144"/>
                                  </a:lnTo>
                                  <a:lnTo>
                                    <a:pt x="302" y="148"/>
                                  </a:lnTo>
                                  <a:lnTo>
                                    <a:pt x="312" y="148"/>
                                  </a:lnTo>
                                  <a:lnTo>
                                    <a:pt x="322" y="153"/>
                                  </a:lnTo>
                                  <a:lnTo>
                                    <a:pt x="341" y="153"/>
                                  </a:lnTo>
                                  <a:lnTo>
                                    <a:pt x="350" y="158"/>
                                  </a:lnTo>
                                  <a:lnTo>
                                    <a:pt x="360" y="158"/>
                                  </a:lnTo>
                                  <a:lnTo>
                                    <a:pt x="370" y="163"/>
                                  </a:lnTo>
                                  <a:lnTo>
                                    <a:pt x="384" y="163"/>
                                  </a:lnTo>
                                  <a:lnTo>
                                    <a:pt x="394" y="168"/>
                                  </a:lnTo>
                                  <a:lnTo>
                                    <a:pt x="413" y="168"/>
                                  </a:lnTo>
                                  <a:lnTo>
                                    <a:pt x="418" y="172"/>
                                  </a:lnTo>
                                  <a:lnTo>
                                    <a:pt x="437" y="172"/>
                                  </a:lnTo>
                                  <a:lnTo>
                                    <a:pt x="442" y="177"/>
                                  </a:lnTo>
                                  <a:lnTo>
                                    <a:pt x="485" y="177"/>
                                  </a:lnTo>
                                  <a:lnTo>
                                    <a:pt x="490" y="182"/>
                                  </a:lnTo>
                                  <a:lnTo>
                                    <a:pt x="509" y="182"/>
                                  </a:lnTo>
                                  <a:lnTo>
                                    <a:pt x="518" y="187"/>
                                  </a:lnTo>
                                  <a:lnTo>
                                    <a:pt x="547" y="187"/>
                                  </a:lnTo>
                                  <a:lnTo>
                                    <a:pt x="552" y="192"/>
                                  </a:lnTo>
                                  <a:lnTo>
                                    <a:pt x="663" y="192"/>
                                  </a:lnTo>
                                  <a:lnTo>
                                    <a:pt x="667" y="187"/>
                                  </a:lnTo>
                                  <a:lnTo>
                                    <a:pt x="691" y="187"/>
                                  </a:lnTo>
                                  <a:lnTo>
                                    <a:pt x="701" y="182"/>
                                  </a:lnTo>
                                  <a:lnTo>
                                    <a:pt x="711" y="182"/>
                                  </a:lnTo>
                                  <a:lnTo>
                                    <a:pt x="720" y="177"/>
                                  </a:lnTo>
                                  <a:lnTo>
                                    <a:pt x="739" y="177"/>
                                  </a:lnTo>
                                  <a:lnTo>
                                    <a:pt x="744" y="172"/>
                                  </a:lnTo>
                                  <a:lnTo>
                                    <a:pt x="754" y="172"/>
                                  </a:lnTo>
                                  <a:lnTo>
                                    <a:pt x="759" y="168"/>
                                  </a:lnTo>
                                  <a:lnTo>
                                    <a:pt x="768" y="168"/>
                                  </a:lnTo>
                                  <a:lnTo>
                                    <a:pt x="773" y="163"/>
                                  </a:lnTo>
                                  <a:lnTo>
                                    <a:pt x="783" y="158"/>
                                  </a:lnTo>
                                  <a:lnTo>
                                    <a:pt x="792" y="158"/>
                                  </a:lnTo>
                                  <a:lnTo>
                                    <a:pt x="802" y="153"/>
                                  </a:lnTo>
                                  <a:lnTo>
                                    <a:pt x="807" y="148"/>
                                  </a:lnTo>
                                  <a:lnTo>
                                    <a:pt x="826" y="139"/>
                                  </a:lnTo>
                                  <a:lnTo>
                                    <a:pt x="835" y="139"/>
                                  </a:lnTo>
                                  <a:lnTo>
                                    <a:pt x="840" y="134"/>
                                  </a:lnTo>
                                  <a:lnTo>
                                    <a:pt x="859" y="124"/>
                                  </a:lnTo>
                                  <a:lnTo>
                                    <a:pt x="879" y="115"/>
                                  </a:lnTo>
                                  <a:lnTo>
                                    <a:pt x="883" y="110"/>
                                  </a:lnTo>
                                  <a:lnTo>
                                    <a:pt x="903" y="100"/>
                                  </a:lnTo>
                                  <a:lnTo>
                                    <a:pt x="922" y="91"/>
                                  </a:lnTo>
                                  <a:lnTo>
                                    <a:pt x="941" y="81"/>
                                  </a:lnTo>
                                  <a:lnTo>
                                    <a:pt x="951" y="76"/>
                                  </a:lnTo>
                                  <a:lnTo>
                                    <a:pt x="955" y="72"/>
                                  </a:lnTo>
                                  <a:lnTo>
                                    <a:pt x="975" y="62"/>
                                  </a:lnTo>
                                  <a:lnTo>
                                    <a:pt x="994" y="52"/>
                                  </a:lnTo>
                                  <a:lnTo>
                                    <a:pt x="1013" y="43"/>
                                  </a:lnTo>
                                  <a:lnTo>
                                    <a:pt x="1023" y="43"/>
                                  </a:lnTo>
                                  <a:lnTo>
                                    <a:pt x="1027" y="38"/>
                                  </a:lnTo>
                                  <a:lnTo>
                                    <a:pt x="1047" y="28"/>
                                  </a:lnTo>
                                  <a:lnTo>
                                    <a:pt x="1056" y="24"/>
                                  </a:lnTo>
                                  <a:lnTo>
                                    <a:pt x="1066" y="24"/>
                                  </a:lnTo>
                                  <a:lnTo>
                                    <a:pt x="1075" y="19"/>
                                  </a:lnTo>
                                  <a:lnTo>
                                    <a:pt x="1080" y="14"/>
                                  </a:lnTo>
                                  <a:lnTo>
                                    <a:pt x="1090" y="14"/>
                                  </a:lnTo>
                                  <a:lnTo>
                                    <a:pt x="1100" y="9"/>
                                  </a:lnTo>
                                  <a:lnTo>
                                    <a:pt x="1109" y="9"/>
                                  </a:lnTo>
                                  <a:lnTo>
                                    <a:pt x="1114" y="4"/>
                                  </a:lnTo>
                                  <a:lnTo>
                                    <a:pt x="1152" y="4"/>
                                  </a:lnTo>
                                  <a:lnTo>
                                    <a:pt x="1162" y="0"/>
                                  </a:lnTo>
                                  <a:lnTo>
                                    <a:pt x="1296" y="0"/>
                                  </a:lnTo>
                                  <a:lnTo>
                                    <a:pt x="1306" y="4"/>
                                  </a:lnTo>
                                  <a:lnTo>
                                    <a:pt x="1325" y="4"/>
                                  </a:lnTo>
                                  <a:lnTo>
                                    <a:pt x="1335" y="9"/>
                                  </a:lnTo>
                                  <a:lnTo>
                                    <a:pt x="1349" y="9"/>
                                  </a:lnTo>
                                  <a:lnTo>
                                    <a:pt x="1354" y="14"/>
                                  </a:lnTo>
                                  <a:lnTo>
                                    <a:pt x="1364" y="14"/>
                                  </a:lnTo>
                                  <a:lnTo>
                                    <a:pt x="1368" y="19"/>
                                  </a:lnTo>
                                  <a:lnTo>
                                    <a:pt x="1378" y="19"/>
                                  </a:lnTo>
                                  <a:lnTo>
                                    <a:pt x="1383" y="24"/>
                                  </a:lnTo>
                                  <a:lnTo>
                                    <a:pt x="1388" y="24"/>
                                  </a:lnTo>
                                  <a:lnTo>
                                    <a:pt x="1397" y="28"/>
                                  </a:lnTo>
                                  <a:lnTo>
                                    <a:pt x="1402" y="28"/>
                                  </a:lnTo>
                                  <a:lnTo>
                                    <a:pt x="1412" y="33"/>
                                  </a:lnTo>
                                  <a:lnTo>
                                    <a:pt x="1416" y="33"/>
                                  </a:lnTo>
                                  <a:lnTo>
                                    <a:pt x="1426" y="38"/>
                                  </a:lnTo>
                                  <a:lnTo>
                                    <a:pt x="1431" y="38"/>
                                  </a:lnTo>
                                  <a:lnTo>
                                    <a:pt x="1436" y="43"/>
                                  </a:lnTo>
                                  <a:lnTo>
                                    <a:pt x="1445" y="48"/>
                                  </a:lnTo>
                                  <a:lnTo>
                                    <a:pt x="1450" y="48"/>
                                  </a:lnTo>
                                  <a:lnTo>
                                    <a:pt x="1460" y="52"/>
                                  </a:lnTo>
                                  <a:lnTo>
                                    <a:pt x="1469" y="62"/>
                                  </a:lnTo>
                                  <a:lnTo>
                                    <a:pt x="1474"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 name="Freeform 1368"/>
                          <wps:cNvSpPr>
                            <a:spLocks/>
                          </wps:cNvSpPr>
                          <wps:spPr bwMode="auto">
                            <a:xfrm>
                              <a:off x="4884" y="3197"/>
                              <a:ext cx="1474" cy="115"/>
                            </a:xfrm>
                            <a:custGeom>
                              <a:avLst/>
                              <a:gdLst>
                                <a:gd name="T0" fmla="*/ 9 w 1474"/>
                                <a:gd name="T1" fmla="*/ 62 h 115"/>
                                <a:gd name="T2" fmla="*/ 24 w 1474"/>
                                <a:gd name="T3" fmla="*/ 67 h 115"/>
                                <a:gd name="T4" fmla="*/ 38 w 1474"/>
                                <a:gd name="T5" fmla="*/ 72 h 115"/>
                                <a:gd name="T6" fmla="*/ 53 w 1474"/>
                                <a:gd name="T7" fmla="*/ 77 h 115"/>
                                <a:gd name="T8" fmla="*/ 67 w 1474"/>
                                <a:gd name="T9" fmla="*/ 81 h 115"/>
                                <a:gd name="T10" fmla="*/ 86 w 1474"/>
                                <a:gd name="T11" fmla="*/ 86 h 115"/>
                                <a:gd name="T12" fmla="*/ 110 w 1474"/>
                                <a:gd name="T13" fmla="*/ 91 h 115"/>
                                <a:gd name="T14" fmla="*/ 125 w 1474"/>
                                <a:gd name="T15" fmla="*/ 96 h 115"/>
                                <a:gd name="T16" fmla="*/ 149 w 1474"/>
                                <a:gd name="T17" fmla="*/ 101 h 115"/>
                                <a:gd name="T18" fmla="*/ 182 w 1474"/>
                                <a:gd name="T19" fmla="*/ 105 h 115"/>
                                <a:gd name="T20" fmla="*/ 216 w 1474"/>
                                <a:gd name="T21" fmla="*/ 110 h 115"/>
                                <a:gd name="T22" fmla="*/ 307 w 1474"/>
                                <a:gd name="T23" fmla="*/ 115 h 115"/>
                                <a:gd name="T24" fmla="*/ 346 w 1474"/>
                                <a:gd name="T25" fmla="*/ 110 h 115"/>
                                <a:gd name="T26" fmla="*/ 408 w 1474"/>
                                <a:gd name="T27" fmla="*/ 105 h 115"/>
                                <a:gd name="T28" fmla="*/ 446 w 1474"/>
                                <a:gd name="T29" fmla="*/ 101 h 115"/>
                                <a:gd name="T30" fmla="*/ 475 w 1474"/>
                                <a:gd name="T31" fmla="*/ 96 h 115"/>
                                <a:gd name="T32" fmla="*/ 499 w 1474"/>
                                <a:gd name="T33" fmla="*/ 91 h 115"/>
                                <a:gd name="T34" fmla="*/ 518 w 1474"/>
                                <a:gd name="T35" fmla="*/ 86 h 115"/>
                                <a:gd name="T36" fmla="*/ 538 w 1474"/>
                                <a:gd name="T37" fmla="*/ 81 h 115"/>
                                <a:gd name="T38" fmla="*/ 562 w 1474"/>
                                <a:gd name="T39" fmla="*/ 77 h 115"/>
                                <a:gd name="T40" fmla="*/ 595 w 1474"/>
                                <a:gd name="T41" fmla="*/ 67 h 115"/>
                                <a:gd name="T42" fmla="*/ 624 w 1474"/>
                                <a:gd name="T43" fmla="*/ 57 h 115"/>
                                <a:gd name="T44" fmla="*/ 648 w 1474"/>
                                <a:gd name="T45" fmla="*/ 48 h 115"/>
                                <a:gd name="T46" fmla="*/ 672 w 1474"/>
                                <a:gd name="T47" fmla="*/ 43 h 115"/>
                                <a:gd name="T48" fmla="*/ 691 w 1474"/>
                                <a:gd name="T49" fmla="*/ 38 h 115"/>
                                <a:gd name="T50" fmla="*/ 715 w 1474"/>
                                <a:gd name="T51" fmla="*/ 29 h 115"/>
                                <a:gd name="T52" fmla="*/ 739 w 1474"/>
                                <a:gd name="T53" fmla="*/ 24 h 115"/>
                                <a:gd name="T54" fmla="*/ 759 w 1474"/>
                                <a:gd name="T55" fmla="*/ 19 h 115"/>
                                <a:gd name="T56" fmla="*/ 783 w 1474"/>
                                <a:gd name="T57" fmla="*/ 14 h 115"/>
                                <a:gd name="T58" fmla="*/ 807 w 1474"/>
                                <a:gd name="T59" fmla="*/ 9 h 115"/>
                                <a:gd name="T60" fmla="*/ 831 w 1474"/>
                                <a:gd name="T61" fmla="*/ 5 h 115"/>
                                <a:gd name="T62" fmla="*/ 864 w 1474"/>
                                <a:gd name="T63" fmla="*/ 0 h 115"/>
                                <a:gd name="T64" fmla="*/ 1133 w 1474"/>
                                <a:gd name="T65" fmla="*/ 5 h 115"/>
                                <a:gd name="T66" fmla="*/ 1181 w 1474"/>
                                <a:gd name="T67" fmla="*/ 9 h 115"/>
                                <a:gd name="T68" fmla="*/ 1229 w 1474"/>
                                <a:gd name="T69" fmla="*/ 14 h 115"/>
                                <a:gd name="T70" fmla="*/ 1268 w 1474"/>
                                <a:gd name="T71" fmla="*/ 19 h 115"/>
                                <a:gd name="T72" fmla="*/ 1301 w 1474"/>
                                <a:gd name="T73" fmla="*/ 24 h 115"/>
                                <a:gd name="T74" fmla="*/ 1330 w 1474"/>
                                <a:gd name="T75" fmla="*/ 29 h 115"/>
                                <a:gd name="T76" fmla="*/ 1354 w 1474"/>
                                <a:gd name="T77" fmla="*/ 33 h 115"/>
                                <a:gd name="T78" fmla="*/ 1378 w 1474"/>
                                <a:gd name="T79" fmla="*/ 38 h 115"/>
                                <a:gd name="T80" fmla="*/ 1402 w 1474"/>
                                <a:gd name="T81" fmla="*/ 43 h 115"/>
                                <a:gd name="T82" fmla="*/ 1431 w 1474"/>
                                <a:gd name="T83" fmla="*/ 48 h 115"/>
                                <a:gd name="T84" fmla="*/ 1469 w 1474"/>
                                <a:gd name="T85" fmla="*/ 5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74" h="115">
                                  <a:moveTo>
                                    <a:pt x="0" y="57"/>
                                  </a:moveTo>
                                  <a:lnTo>
                                    <a:pt x="9" y="62"/>
                                  </a:lnTo>
                                  <a:lnTo>
                                    <a:pt x="14" y="62"/>
                                  </a:lnTo>
                                  <a:lnTo>
                                    <a:pt x="24" y="67"/>
                                  </a:lnTo>
                                  <a:lnTo>
                                    <a:pt x="29" y="67"/>
                                  </a:lnTo>
                                  <a:lnTo>
                                    <a:pt x="38" y="72"/>
                                  </a:lnTo>
                                  <a:lnTo>
                                    <a:pt x="43" y="72"/>
                                  </a:lnTo>
                                  <a:lnTo>
                                    <a:pt x="53" y="77"/>
                                  </a:lnTo>
                                  <a:lnTo>
                                    <a:pt x="62" y="77"/>
                                  </a:lnTo>
                                  <a:lnTo>
                                    <a:pt x="67" y="81"/>
                                  </a:lnTo>
                                  <a:lnTo>
                                    <a:pt x="77" y="81"/>
                                  </a:lnTo>
                                  <a:lnTo>
                                    <a:pt x="86" y="86"/>
                                  </a:lnTo>
                                  <a:lnTo>
                                    <a:pt x="101" y="86"/>
                                  </a:lnTo>
                                  <a:lnTo>
                                    <a:pt x="110" y="91"/>
                                  </a:lnTo>
                                  <a:lnTo>
                                    <a:pt x="115" y="91"/>
                                  </a:lnTo>
                                  <a:lnTo>
                                    <a:pt x="125" y="96"/>
                                  </a:lnTo>
                                  <a:lnTo>
                                    <a:pt x="139" y="96"/>
                                  </a:lnTo>
                                  <a:lnTo>
                                    <a:pt x="149" y="101"/>
                                  </a:lnTo>
                                  <a:lnTo>
                                    <a:pt x="173" y="101"/>
                                  </a:lnTo>
                                  <a:lnTo>
                                    <a:pt x="182" y="105"/>
                                  </a:lnTo>
                                  <a:lnTo>
                                    <a:pt x="211" y="105"/>
                                  </a:lnTo>
                                  <a:lnTo>
                                    <a:pt x="216" y="110"/>
                                  </a:lnTo>
                                  <a:lnTo>
                                    <a:pt x="298" y="110"/>
                                  </a:lnTo>
                                  <a:lnTo>
                                    <a:pt x="307" y="115"/>
                                  </a:lnTo>
                                  <a:lnTo>
                                    <a:pt x="336" y="115"/>
                                  </a:lnTo>
                                  <a:lnTo>
                                    <a:pt x="346" y="110"/>
                                  </a:lnTo>
                                  <a:lnTo>
                                    <a:pt x="398" y="110"/>
                                  </a:lnTo>
                                  <a:lnTo>
                                    <a:pt x="408" y="105"/>
                                  </a:lnTo>
                                  <a:lnTo>
                                    <a:pt x="437" y="105"/>
                                  </a:lnTo>
                                  <a:lnTo>
                                    <a:pt x="446" y="101"/>
                                  </a:lnTo>
                                  <a:lnTo>
                                    <a:pt x="466" y="101"/>
                                  </a:lnTo>
                                  <a:lnTo>
                                    <a:pt x="475" y="96"/>
                                  </a:lnTo>
                                  <a:lnTo>
                                    <a:pt x="485" y="96"/>
                                  </a:lnTo>
                                  <a:lnTo>
                                    <a:pt x="499" y="91"/>
                                  </a:lnTo>
                                  <a:lnTo>
                                    <a:pt x="509" y="91"/>
                                  </a:lnTo>
                                  <a:lnTo>
                                    <a:pt x="518" y="86"/>
                                  </a:lnTo>
                                  <a:lnTo>
                                    <a:pt x="528" y="86"/>
                                  </a:lnTo>
                                  <a:lnTo>
                                    <a:pt x="538" y="81"/>
                                  </a:lnTo>
                                  <a:lnTo>
                                    <a:pt x="552" y="77"/>
                                  </a:lnTo>
                                  <a:lnTo>
                                    <a:pt x="562" y="77"/>
                                  </a:lnTo>
                                  <a:lnTo>
                                    <a:pt x="581" y="67"/>
                                  </a:lnTo>
                                  <a:lnTo>
                                    <a:pt x="595" y="67"/>
                                  </a:lnTo>
                                  <a:lnTo>
                                    <a:pt x="614" y="57"/>
                                  </a:lnTo>
                                  <a:lnTo>
                                    <a:pt x="624" y="57"/>
                                  </a:lnTo>
                                  <a:lnTo>
                                    <a:pt x="639" y="53"/>
                                  </a:lnTo>
                                  <a:lnTo>
                                    <a:pt x="648" y="48"/>
                                  </a:lnTo>
                                  <a:lnTo>
                                    <a:pt x="658" y="48"/>
                                  </a:lnTo>
                                  <a:lnTo>
                                    <a:pt x="672" y="43"/>
                                  </a:lnTo>
                                  <a:lnTo>
                                    <a:pt x="682" y="38"/>
                                  </a:lnTo>
                                  <a:lnTo>
                                    <a:pt x="691" y="38"/>
                                  </a:lnTo>
                                  <a:lnTo>
                                    <a:pt x="706" y="33"/>
                                  </a:lnTo>
                                  <a:lnTo>
                                    <a:pt x="715" y="29"/>
                                  </a:lnTo>
                                  <a:lnTo>
                                    <a:pt x="725" y="29"/>
                                  </a:lnTo>
                                  <a:lnTo>
                                    <a:pt x="739" y="24"/>
                                  </a:lnTo>
                                  <a:lnTo>
                                    <a:pt x="749" y="24"/>
                                  </a:lnTo>
                                  <a:lnTo>
                                    <a:pt x="759" y="19"/>
                                  </a:lnTo>
                                  <a:lnTo>
                                    <a:pt x="773" y="19"/>
                                  </a:lnTo>
                                  <a:lnTo>
                                    <a:pt x="783" y="14"/>
                                  </a:lnTo>
                                  <a:lnTo>
                                    <a:pt x="797" y="14"/>
                                  </a:lnTo>
                                  <a:lnTo>
                                    <a:pt x="807" y="9"/>
                                  </a:lnTo>
                                  <a:lnTo>
                                    <a:pt x="816" y="9"/>
                                  </a:lnTo>
                                  <a:lnTo>
                                    <a:pt x="831" y="5"/>
                                  </a:lnTo>
                                  <a:lnTo>
                                    <a:pt x="855" y="5"/>
                                  </a:lnTo>
                                  <a:lnTo>
                                    <a:pt x="864" y="0"/>
                                  </a:lnTo>
                                  <a:lnTo>
                                    <a:pt x="1119" y="0"/>
                                  </a:lnTo>
                                  <a:lnTo>
                                    <a:pt x="1133" y="5"/>
                                  </a:lnTo>
                                  <a:lnTo>
                                    <a:pt x="1167" y="5"/>
                                  </a:lnTo>
                                  <a:lnTo>
                                    <a:pt x="1181" y="9"/>
                                  </a:lnTo>
                                  <a:lnTo>
                                    <a:pt x="1215" y="9"/>
                                  </a:lnTo>
                                  <a:lnTo>
                                    <a:pt x="1229" y="14"/>
                                  </a:lnTo>
                                  <a:lnTo>
                                    <a:pt x="1253" y="14"/>
                                  </a:lnTo>
                                  <a:lnTo>
                                    <a:pt x="1268" y="19"/>
                                  </a:lnTo>
                                  <a:lnTo>
                                    <a:pt x="1292" y="19"/>
                                  </a:lnTo>
                                  <a:lnTo>
                                    <a:pt x="1301" y="24"/>
                                  </a:lnTo>
                                  <a:lnTo>
                                    <a:pt x="1316" y="24"/>
                                  </a:lnTo>
                                  <a:lnTo>
                                    <a:pt x="1330" y="29"/>
                                  </a:lnTo>
                                  <a:lnTo>
                                    <a:pt x="1340" y="29"/>
                                  </a:lnTo>
                                  <a:lnTo>
                                    <a:pt x="1354" y="33"/>
                                  </a:lnTo>
                                  <a:lnTo>
                                    <a:pt x="1364" y="33"/>
                                  </a:lnTo>
                                  <a:lnTo>
                                    <a:pt x="1378" y="38"/>
                                  </a:lnTo>
                                  <a:lnTo>
                                    <a:pt x="1392" y="38"/>
                                  </a:lnTo>
                                  <a:lnTo>
                                    <a:pt x="1402" y="43"/>
                                  </a:lnTo>
                                  <a:lnTo>
                                    <a:pt x="1416" y="43"/>
                                  </a:lnTo>
                                  <a:lnTo>
                                    <a:pt x="1431" y="48"/>
                                  </a:lnTo>
                                  <a:lnTo>
                                    <a:pt x="1440" y="48"/>
                                  </a:lnTo>
                                  <a:lnTo>
                                    <a:pt x="1469" y="57"/>
                                  </a:lnTo>
                                  <a:lnTo>
                                    <a:pt x="1474" y="5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Freeform 1369"/>
                          <wps:cNvSpPr>
                            <a:spLocks/>
                          </wps:cNvSpPr>
                          <wps:spPr bwMode="auto">
                            <a:xfrm>
                              <a:off x="4192" y="2102"/>
                              <a:ext cx="596" cy="29"/>
                            </a:xfrm>
                            <a:custGeom>
                              <a:avLst/>
                              <a:gdLst>
                                <a:gd name="T0" fmla="*/ 15 w 596"/>
                                <a:gd name="T1" fmla="*/ 0 h 29"/>
                                <a:gd name="T2" fmla="*/ 10 w 596"/>
                                <a:gd name="T3" fmla="*/ 0 h 29"/>
                                <a:gd name="T4" fmla="*/ 0 w 596"/>
                                <a:gd name="T5" fmla="*/ 10 h 29"/>
                                <a:gd name="T6" fmla="*/ 0 w 596"/>
                                <a:gd name="T7" fmla="*/ 24 h 29"/>
                                <a:gd name="T8" fmla="*/ 5 w 596"/>
                                <a:gd name="T9" fmla="*/ 24 h 29"/>
                                <a:gd name="T10" fmla="*/ 10 w 596"/>
                                <a:gd name="T11" fmla="*/ 29 h 29"/>
                                <a:gd name="T12" fmla="*/ 591 w 596"/>
                                <a:gd name="T13" fmla="*/ 29 h 29"/>
                                <a:gd name="T14" fmla="*/ 591 w 596"/>
                                <a:gd name="T15" fmla="*/ 24 h 29"/>
                                <a:gd name="T16" fmla="*/ 596 w 596"/>
                                <a:gd name="T17" fmla="*/ 24 h 29"/>
                                <a:gd name="T18" fmla="*/ 596 w 596"/>
                                <a:gd name="T19" fmla="*/ 10 h 29"/>
                                <a:gd name="T20" fmla="*/ 591 w 596"/>
                                <a:gd name="T21" fmla="*/ 5 h 29"/>
                                <a:gd name="T22" fmla="*/ 591 w 596"/>
                                <a:gd name="T23" fmla="*/ 0 h 29"/>
                                <a:gd name="T24" fmla="*/ 581 w 596"/>
                                <a:gd name="T25" fmla="*/ 0 h 29"/>
                                <a:gd name="T26" fmla="*/ 15 w 596"/>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96" h="29">
                                  <a:moveTo>
                                    <a:pt x="15" y="0"/>
                                  </a:moveTo>
                                  <a:lnTo>
                                    <a:pt x="10" y="0"/>
                                  </a:lnTo>
                                  <a:lnTo>
                                    <a:pt x="0" y="10"/>
                                  </a:lnTo>
                                  <a:lnTo>
                                    <a:pt x="0" y="24"/>
                                  </a:lnTo>
                                  <a:lnTo>
                                    <a:pt x="5" y="24"/>
                                  </a:lnTo>
                                  <a:lnTo>
                                    <a:pt x="10" y="29"/>
                                  </a:lnTo>
                                  <a:lnTo>
                                    <a:pt x="591" y="29"/>
                                  </a:lnTo>
                                  <a:lnTo>
                                    <a:pt x="591" y="24"/>
                                  </a:lnTo>
                                  <a:lnTo>
                                    <a:pt x="596" y="24"/>
                                  </a:lnTo>
                                  <a:lnTo>
                                    <a:pt x="596" y="10"/>
                                  </a:lnTo>
                                  <a:lnTo>
                                    <a:pt x="591" y="5"/>
                                  </a:lnTo>
                                  <a:lnTo>
                                    <a:pt x="591" y="0"/>
                                  </a:lnTo>
                                  <a:lnTo>
                                    <a:pt x="581"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Freeform 1370"/>
                          <wps:cNvSpPr>
                            <a:spLocks/>
                          </wps:cNvSpPr>
                          <wps:spPr bwMode="auto">
                            <a:xfrm>
                              <a:off x="4759" y="2102"/>
                              <a:ext cx="29" cy="202"/>
                            </a:xfrm>
                            <a:custGeom>
                              <a:avLst/>
                              <a:gdLst>
                                <a:gd name="T0" fmla="*/ 29 w 29"/>
                                <a:gd name="T1" fmla="*/ 15 h 202"/>
                                <a:gd name="T2" fmla="*/ 29 w 29"/>
                                <a:gd name="T3" fmla="*/ 10 h 202"/>
                                <a:gd name="T4" fmla="*/ 24 w 29"/>
                                <a:gd name="T5" fmla="*/ 5 h 202"/>
                                <a:gd name="T6" fmla="*/ 24 w 29"/>
                                <a:gd name="T7" fmla="*/ 0 h 202"/>
                                <a:gd name="T8" fmla="*/ 10 w 29"/>
                                <a:gd name="T9" fmla="*/ 0 h 202"/>
                                <a:gd name="T10" fmla="*/ 0 w 29"/>
                                <a:gd name="T11" fmla="*/ 10 h 202"/>
                                <a:gd name="T12" fmla="*/ 0 w 29"/>
                                <a:gd name="T13" fmla="*/ 197 h 202"/>
                                <a:gd name="T14" fmla="*/ 5 w 29"/>
                                <a:gd name="T15" fmla="*/ 197 h 202"/>
                                <a:gd name="T16" fmla="*/ 10 w 29"/>
                                <a:gd name="T17" fmla="*/ 202 h 202"/>
                                <a:gd name="T18" fmla="*/ 24 w 29"/>
                                <a:gd name="T19" fmla="*/ 202 h 202"/>
                                <a:gd name="T20" fmla="*/ 24 w 29"/>
                                <a:gd name="T21" fmla="*/ 197 h 202"/>
                                <a:gd name="T22" fmla="*/ 29 w 29"/>
                                <a:gd name="T23" fmla="*/ 197 h 202"/>
                                <a:gd name="T24" fmla="*/ 29 w 29"/>
                                <a:gd name="T25" fmla="*/ 188 h 202"/>
                                <a:gd name="T26" fmla="*/ 29 w 29"/>
                                <a:gd name="T27" fmla="*/ 15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202">
                                  <a:moveTo>
                                    <a:pt x="29" y="15"/>
                                  </a:moveTo>
                                  <a:lnTo>
                                    <a:pt x="29" y="10"/>
                                  </a:lnTo>
                                  <a:lnTo>
                                    <a:pt x="24" y="5"/>
                                  </a:lnTo>
                                  <a:lnTo>
                                    <a:pt x="24" y="0"/>
                                  </a:lnTo>
                                  <a:lnTo>
                                    <a:pt x="10" y="0"/>
                                  </a:lnTo>
                                  <a:lnTo>
                                    <a:pt x="0" y="10"/>
                                  </a:lnTo>
                                  <a:lnTo>
                                    <a:pt x="0" y="197"/>
                                  </a:lnTo>
                                  <a:lnTo>
                                    <a:pt x="5" y="197"/>
                                  </a:lnTo>
                                  <a:lnTo>
                                    <a:pt x="10" y="202"/>
                                  </a:lnTo>
                                  <a:lnTo>
                                    <a:pt x="24" y="202"/>
                                  </a:lnTo>
                                  <a:lnTo>
                                    <a:pt x="24" y="197"/>
                                  </a:lnTo>
                                  <a:lnTo>
                                    <a:pt x="29" y="197"/>
                                  </a:lnTo>
                                  <a:lnTo>
                                    <a:pt x="29" y="188"/>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Freeform 1371"/>
                          <wps:cNvSpPr>
                            <a:spLocks/>
                          </wps:cNvSpPr>
                          <wps:spPr bwMode="auto">
                            <a:xfrm>
                              <a:off x="4759" y="2275"/>
                              <a:ext cx="139" cy="139"/>
                            </a:xfrm>
                            <a:custGeom>
                              <a:avLst/>
                              <a:gdLst>
                                <a:gd name="T0" fmla="*/ 24 w 139"/>
                                <a:gd name="T1" fmla="*/ 5 h 139"/>
                                <a:gd name="T2" fmla="*/ 24 w 139"/>
                                <a:gd name="T3" fmla="*/ 0 h 139"/>
                                <a:gd name="T4" fmla="*/ 10 w 139"/>
                                <a:gd name="T5" fmla="*/ 0 h 139"/>
                                <a:gd name="T6" fmla="*/ 0 w 139"/>
                                <a:gd name="T7" fmla="*/ 10 h 139"/>
                                <a:gd name="T8" fmla="*/ 0 w 139"/>
                                <a:gd name="T9" fmla="*/ 24 h 139"/>
                                <a:gd name="T10" fmla="*/ 5 w 139"/>
                                <a:gd name="T11" fmla="*/ 24 h 139"/>
                                <a:gd name="T12" fmla="*/ 115 w 139"/>
                                <a:gd name="T13" fmla="*/ 135 h 139"/>
                                <a:gd name="T14" fmla="*/ 120 w 139"/>
                                <a:gd name="T15" fmla="*/ 139 h 139"/>
                                <a:gd name="T16" fmla="*/ 134 w 139"/>
                                <a:gd name="T17" fmla="*/ 139 h 139"/>
                                <a:gd name="T18" fmla="*/ 134 w 139"/>
                                <a:gd name="T19" fmla="*/ 135 h 139"/>
                                <a:gd name="T20" fmla="*/ 139 w 139"/>
                                <a:gd name="T21" fmla="*/ 135 h 139"/>
                                <a:gd name="T22" fmla="*/ 139 w 139"/>
                                <a:gd name="T23" fmla="*/ 120 h 139"/>
                                <a:gd name="T24" fmla="*/ 134 w 139"/>
                                <a:gd name="T25" fmla="*/ 115 h 139"/>
                                <a:gd name="T26" fmla="*/ 24 w 139"/>
                                <a:gd name="T27" fmla="*/ 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9" h="139">
                                  <a:moveTo>
                                    <a:pt x="24" y="5"/>
                                  </a:moveTo>
                                  <a:lnTo>
                                    <a:pt x="24" y="0"/>
                                  </a:lnTo>
                                  <a:lnTo>
                                    <a:pt x="10" y="0"/>
                                  </a:lnTo>
                                  <a:lnTo>
                                    <a:pt x="0" y="10"/>
                                  </a:lnTo>
                                  <a:lnTo>
                                    <a:pt x="0" y="24"/>
                                  </a:lnTo>
                                  <a:lnTo>
                                    <a:pt x="5" y="24"/>
                                  </a:lnTo>
                                  <a:lnTo>
                                    <a:pt x="115" y="135"/>
                                  </a:lnTo>
                                  <a:lnTo>
                                    <a:pt x="120" y="139"/>
                                  </a:lnTo>
                                  <a:lnTo>
                                    <a:pt x="134" y="139"/>
                                  </a:lnTo>
                                  <a:lnTo>
                                    <a:pt x="134" y="135"/>
                                  </a:lnTo>
                                  <a:lnTo>
                                    <a:pt x="139" y="135"/>
                                  </a:lnTo>
                                  <a:lnTo>
                                    <a:pt x="139" y="120"/>
                                  </a:lnTo>
                                  <a:lnTo>
                                    <a:pt x="134" y="115"/>
                                  </a:lnTo>
                                  <a:lnTo>
                                    <a:pt x="2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1372"/>
                          <wps:cNvSpPr>
                            <a:spLocks/>
                          </wps:cNvSpPr>
                          <wps:spPr bwMode="auto">
                            <a:xfrm>
                              <a:off x="4759" y="2102"/>
                              <a:ext cx="2295" cy="29"/>
                            </a:xfrm>
                            <a:custGeom>
                              <a:avLst/>
                              <a:gdLst>
                                <a:gd name="T0" fmla="*/ 14 w 2295"/>
                                <a:gd name="T1" fmla="*/ 0 h 29"/>
                                <a:gd name="T2" fmla="*/ 10 w 2295"/>
                                <a:gd name="T3" fmla="*/ 0 h 29"/>
                                <a:gd name="T4" fmla="*/ 0 w 2295"/>
                                <a:gd name="T5" fmla="*/ 10 h 29"/>
                                <a:gd name="T6" fmla="*/ 0 w 2295"/>
                                <a:gd name="T7" fmla="*/ 24 h 29"/>
                                <a:gd name="T8" fmla="*/ 5 w 2295"/>
                                <a:gd name="T9" fmla="*/ 24 h 29"/>
                                <a:gd name="T10" fmla="*/ 10 w 2295"/>
                                <a:gd name="T11" fmla="*/ 29 h 29"/>
                                <a:gd name="T12" fmla="*/ 2291 w 2295"/>
                                <a:gd name="T13" fmla="*/ 29 h 29"/>
                                <a:gd name="T14" fmla="*/ 2291 w 2295"/>
                                <a:gd name="T15" fmla="*/ 24 h 29"/>
                                <a:gd name="T16" fmla="*/ 2295 w 2295"/>
                                <a:gd name="T17" fmla="*/ 24 h 29"/>
                                <a:gd name="T18" fmla="*/ 2295 w 2295"/>
                                <a:gd name="T19" fmla="*/ 10 h 29"/>
                                <a:gd name="T20" fmla="*/ 2291 w 2295"/>
                                <a:gd name="T21" fmla="*/ 5 h 29"/>
                                <a:gd name="T22" fmla="*/ 2291 w 2295"/>
                                <a:gd name="T23" fmla="*/ 0 h 29"/>
                                <a:gd name="T24" fmla="*/ 2281 w 2295"/>
                                <a:gd name="T25" fmla="*/ 0 h 29"/>
                                <a:gd name="T26" fmla="*/ 14 w 2295"/>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95" h="29">
                                  <a:moveTo>
                                    <a:pt x="14" y="0"/>
                                  </a:moveTo>
                                  <a:lnTo>
                                    <a:pt x="10" y="0"/>
                                  </a:lnTo>
                                  <a:lnTo>
                                    <a:pt x="0" y="10"/>
                                  </a:lnTo>
                                  <a:lnTo>
                                    <a:pt x="0" y="24"/>
                                  </a:lnTo>
                                  <a:lnTo>
                                    <a:pt x="5" y="24"/>
                                  </a:lnTo>
                                  <a:lnTo>
                                    <a:pt x="10" y="29"/>
                                  </a:lnTo>
                                  <a:lnTo>
                                    <a:pt x="2291" y="29"/>
                                  </a:lnTo>
                                  <a:lnTo>
                                    <a:pt x="2291" y="24"/>
                                  </a:lnTo>
                                  <a:lnTo>
                                    <a:pt x="2295" y="24"/>
                                  </a:lnTo>
                                  <a:lnTo>
                                    <a:pt x="2295" y="10"/>
                                  </a:lnTo>
                                  <a:lnTo>
                                    <a:pt x="2291" y="5"/>
                                  </a:lnTo>
                                  <a:lnTo>
                                    <a:pt x="2291" y="0"/>
                                  </a:lnTo>
                                  <a:lnTo>
                                    <a:pt x="2281"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 name="Freeform 1373"/>
                          <wps:cNvSpPr>
                            <a:spLocks/>
                          </wps:cNvSpPr>
                          <wps:spPr bwMode="auto">
                            <a:xfrm>
                              <a:off x="6459" y="2102"/>
                              <a:ext cx="29" cy="202"/>
                            </a:xfrm>
                            <a:custGeom>
                              <a:avLst/>
                              <a:gdLst>
                                <a:gd name="T0" fmla="*/ 29 w 29"/>
                                <a:gd name="T1" fmla="*/ 15 h 202"/>
                                <a:gd name="T2" fmla="*/ 29 w 29"/>
                                <a:gd name="T3" fmla="*/ 10 h 202"/>
                                <a:gd name="T4" fmla="*/ 24 w 29"/>
                                <a:gd name="T5" fmla="*/ 5 h 202"/>
                                <a:gd name="T6" fmla="*/ 24 w 29"/>
                                <a:gd name="T7" fmla="*/ 0 h 202"/>
                                <a:gd name="T8" fmla="*/ 10 w 29"/>
                                <a:gd name="T9" fmla="*/ 0 h 202"/>
                                <a:gd name="T10" fmla="*/ 0 w 29"/>
                                <a:gd name="T11" fmla="*/ 10 h 202"/>
                                <a:gd name="T12" fmla="*/ 0 w 29"/>
                                <a:gd name="T13" fmla="*/ 197 h 202"/>
                                <a:gd name="T14" fmla="*/ 5 w 29"/>
                                <a:gd name="T15" fmla="*/ 197 h 202"/>
                                <a:gd name="T16" fmla="*/ 10 w 29"/>
                                <a:gd name="T17" fmla="*/ 202 h 202"/>
                                <a:gd name="T18" fmla="*/ 24 w 29"/>
                                <a:gd name="T19" fmla="*/ 202 h 202"/>
                                <a:gd name="T20" fmla="*/ 24 w 29"/>
                                <a:gd name="T21" fmla="*/ 197 h 202"/>
                                <a:gd name="T22" fmla="*/ 29 w 29"/>
                                <a:gd name="T23" fmla="*/ 197 h 202"/>
                                <a:gd name="T24" fmla="*/ 29 w 29"/>
                                <a:gd name="T25" fmla="*/ 188 h 202"/>
                                <a:gd name="T26" fmla="*/ 29 w 29"/>
                                <a:gd name="T27" fmla="*/ 15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202">
                                  <a:moveTo>
                                    <a:pt x="29" y="15"/>
                                  </a:moveTo>
                                  <a:lnTo>
                                    <a:pt x="29" y="10"/>
                                  </a:lnTo>
                                  <a:lnTo>
                                    <a:pt x="24" y="5"/>
                                  </a:lnTo>
                                  <a:lnTo>
                                    <a:pt x="24" y="0"/>
                                  </a:lnTo>
                                  <a:lnTo>
                                    <a:pt x="10" y="0"/>
                                  </a:lnTo>
                                  <a:lnTo>
                                    <a:pt x="0" y="10"/>
                                  </a:lnTo>
                                  <a:lnTo>
                                    <a:pt x="0" y="197"/>
                                  </a:lnTo>
                                  <a:lnTo>
                                    <a:pt x="5" y="197"/>
                                  </a:lnTo>
                                  <a:lnTo>
                                    <a:pt x="10" y="202"/>
                                  </a:lnTo>
                                  <a:lnTo>
                                    <a:pt x="24" y="202"/>
                                  </a:lnTo>
                                  <a:lnTo>
                                    <a:pt x="24" y="197"/>
                                  </a:lnTo>
                                  <a:lnTo>
                                    <a:pt x="29" y="197"/>
                                  </a:lnTo>
                                  <a:lnTo>
                                    <a:pt x="29" y="188"/>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Freeform 1374"/>
                          <wps:cNvSpPr>
                            <a:spLocks/>
                          </wps:cNvSpPr>
                          <wps:spPr bwMode="auto">
                            <a:xfrm>
                              <a:off x="6344" y="2275"/>
                              <a:ext cx="144" cy="139"/>
                            </a:xfrm>
                            <a:custGeom>
                              <a:avLst/>
                              <a:gdLst>
                                <a:gd name="T0" fmla="*/ 139 w 144"/>
                                <a:gd name="T1" fmla="*/ 24 h 139"/>
                                <a:gd name="T2" fmla="*/ 144 w 144"/>
                                <a:gd name="T3" fmla="*/ 24 h 139"/>
                                <a:gd name="T4" fmla="*/ 144 w 144"/>
                                <a:gd name="T5" fmla="*/ 10 h 139"/>
                                <a:gd name="T6" fmla="*/ 139 w 144"/>
                                <a:gd name="T7" fmla="*/ 5 h 139"/>
                                <a:gd name="T8" fmla="*/ 139 w 144"/>
                                <a:gd name="T9" fmla="*/ 0 h 139"/>
                                <a:gd name="T10" fmla="*/ 125 w 144"/>
                                <a:gd name="T11" fmla="*/ 0 h 139"/>
                                <a:gd name="T12" fmla="*/ 120 w 144"/>
                                <a:gd name="T13" fmla="*/ 5 h 139"/>
                                <a:gd name="T14" fmla="*/ 4 w 144"/>
                                <a:gd name="T15" fmla="*/ 115 h 139"/>
                                <a:gd name="T16" fmla="*/ 0 w 144"/>
                                <a:gd name="T17" fmla="*/ 115 h 139"/>
                                <a:gd name="T18" fmla="*/ 0 w 144"/>
                                <a:gd name="T19" fmla="*/ 130 h 139"/>
                                <a:gd name="T20" fmla="*/ 4 w 144"/>
                                <a:gd name="T21" fmla="*/ 135 h 139"/>
                                <a:gd name="T22" fmla="*/ 4 w 144"/>
                                <a:gd name="T23" fmla="*/ 139 h 139"/>
                                <a:gd name="T24" fmla="*/ 19 w 144"/>
                                <a:gd name="T25" fmla="*/ 139 h 139"/>
                                <a:gd name="T26" fmla="*/ 24 w 144"/>
                                <a:gd name="T27" fmla="*/ 135 h 139"/>
                                <a:gd name="T28" fmla="*/ 139 w 144"/>
                                <a:gd name="T29" fmla="*/ 24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4" h="139">
                                  <a:moveTo>
                                    <a:pt x="139" y="24"/>
                                  </a:moveTo>
                                  <a:lnTo>
                                    <a:pt x="144" y="24"/>
                                  </a:lnTo>
                                  <a:lnTo>
                                    <a:pt x="144" y="10"/>
                                  </a:lnTo>
                                  <a:lnTo>
                                    <a:pt x="139" y="5"/>
                                  </a:lnTo>
                                  <a:lnTo>
                                    <a:pt x="139" y="0"/>
                                  </a:lnTo>
                                  <a:lnTo>
                                    <a:pt x="125" y="0"/>
                                  </a:lnTo>
                                  <a:lnTo>
                                    <a:pt x="120" y="5"/>
                                  </a:lnTo>
                                  <a:lnTo>
                                    <a:pt x="4" y="115"/>
                                  </a:lnTo>
                                  <a:lnTo>
                                    <a:pt x="0" y="115"/>
                                  </a:lnTo>
                                  <a:lnTo>
                                    <a:pt x="0" y="130"/>
                                  </a:lnTo>
                                  <a:lnTo>
                                    <a:pt x="4" y="135"/>
                                  </a:lnTo>
                                  <a:lnTo>
                                    <a:pt x="4" y="139"/>
                                  </a:lnTo>
                                  <a:lnTo>
                                    <a:pt x="19" y="139"/>
                                  </a:lnTo>
                                  <a:lnTo>
                                    <a:pt x="24" y="135"/>
                                  </a:lnTo>
                                  <a:lnTo>
                                    <a:pt x="139"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7" name="Freeform 1375"/>
                          <wps:cNvSpPr>
                            <a:spLocks/>
                          </wps:cNvSpPr>
                          <wps:spPr bwMode="auto">
                            <a:xfrm>
                              <a:off x="4869" y="2386"/>
                              <a:ext cx="1503" cy="28"/>
                            </a:xfrm>
                            <a:custGeom>
                              <a:avLst/>
                              <a:gdLst>
                                <a:gd name="T0" fmla="*/ 15 w 1503"/>
                                <a:gd name="T1" fmla="*/ 0 h 28"/>
                                <a:gd name="T2" fmla="*/ 10 w 1503"/>
                                <a:gd name="T3" fmla="*/ 0 h 28"/>
                                <a:gd name="T4" fmla="*/ 0 w 1503"/>
                                <a:gd name="T5" fmla="*/ 9 h 28"/>
                                <a:gd name="T6" fmla="*/ 0 w 1503"/>
                                <a:gd name="T7" fmla="*/ 24 h 28"/>
                                <a:gd name="T8" fmla="*/ 5 w 1503"/>
                                <a:gd name="T9" fmla="*/ 24 h 28"/>
                                <a:gd name="T10" fmla="*/ 10 w 1503"/>
                                <a:gd name="T11" fmla="*/ 28 h 28"/>
                                <a:gd name="T12" fmla="*/ 1499 w 1503"/>
                                <a:gd name="T13" fmla="*/ 28 h 28"/>
                                <a:gd name="T14" fmla="*/ 1499 w 1503"/>
                                <a:gd name="T15" fmla="*/ 24 h 28"/>
                                <a:gd name="T16" fmla="*/ 1503 w 1503"/>
                                <a:gd name="T17" fmla="*/ 24 h 28"/>
                                <a:gd name="T18" fmla="*/ 1503 w 1503"/>
                                <a:gd name="T19" fmla="*/ 9 h 28"/>
                                <a:gd name="T20" fmla="*/ 1499 w 1503"/>
                                <a:gd name="T21" fmla="*/ 4 h 28"/>
                                <a:gd name="T22" fmla="*/ 1499 w 1503"/>
                                <a:gd name="T23" fmla="*/ 0 h 28"/>
                                <a:gd name="T24" fmla="*/ 1489 w 1503"/>
                                <a:gd name="T25" fmla="*/ 0 h 28"/>
                                <a:gd name="T26" fmla="*/ 15 w 1503"/>
                                <a:gd name="T2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03" h="28">
                                  <a:moveTo>
                                    <a:pt x="15" y="0"/>
                                  </a:moveTo>
                                  <a:lnTo>
                                    <a:pt x="10" y="0"/>
                                  </a:lnTo>
                                  <a:lnTo>
                                    <a:pt x="0" y="9"/>
                                  </a:lnTo>
                                  <a:lnTo>
                                    <a:pt x="0" y="24"/>
                                  </a:lnTo>
                                  <a:lnTo>
                                    <a:pt x="5" y="24"/>
                                  </a:lnTo>
                                  <a:lnTo>
                                    <a:pt x="10" y="28"/>
                                  </a:lnTo>
                                  <a:lnTo>
                                    <a:pt x="1499" y="28"/>
                                  </a:lnTo>
                                  <a:lnTo>
                                    <a:pt x="1499" y="24"/>
                                  </a:lnTo>
                                  <a:lnTo>
                                    <a:pt x="1503" y="24"/>
                                  </a:lnTo>
                                  <a:lnTo>
                                    <a:pt x="1503" y="9"/>
                                  </a:lnTo>
                                  <a:lnTo>
                                    <a:pt x="1499" y="4"/>
                                  </a:lnTo>
                                  <a:lnTo>
                                    <a:pt x="1499" y="0"/>
                                  </a:lnTo>
                                  <a:lnTo>
                                    <a:pt x="1489"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Freeform 1376"/>
                          <wps:cNvSpPr>
                            <a:spLocks/>
                          </wps:cNvSpPr>
                          <wps:spPr bwMode="auto">
                            <a:xfrm>
                              <a:off x="4759" y="2275"/>
                              <a:ext cx="1729" cy="29"/>
                            </a:xfrm>
                            <a:custGeom>
                              <a:avLst/>
                              <a:gdLst>
                                <a:gd name="T0" fmla="*/ 14 w 1729"/>
                                <a:gd name="T1" fmla="*/ 0 h 29"/>
                                <a:gd name="T2" fmla="*/ 10 w 1729"/>
                                <a:gd name="T3" fmla="*/ 0 h 29"/>
                                <a:gd name="T4" fmla="*/ 0 w 1729"/>
                                <a:gd name="T5" fmla="*/ 10 h 29"/>
                                <a:gd name="T6" fmla="*/ 0 w 1729"/>
                                <a:gd name="T7" fmla="*/ 24 h 29"/>
                                <a:gd name="T8" fmla="*/ 5 w 1729"/>
                                <a:gd name="T9" fmla="*/ 24 h 29"/>
                                <a:gd name="T10" fmla="*/ 10 w 1729"/>
                                <a:gd name="T11" fmla="*/ 29 h 29"/>
                                <a:gd name="T12" fmla="*/ 1724 w 1729"/>
                                <a:gd name="T13" fmla="*/ 29 h 29"/>
                                <a:gd name="T14" fmla="*/ 1724 w 1729"/>
                                <a:gd name="T15" fmla="*/ 24 h 29"/>
                                <a:gd name="T16" fmla="*/ 1729 w 1729"/>
                                <a:gd name="T17" fmla="*/ 24 h 29"/>
                                <a:gd name="T18" fmla="*/ 1729 w 1729"/>
                                <a:gd name="T19" fmla="*/ 10 h 29"/>
                                <a:gd name="T20" fmla="*/ 1724 w 1729"/>
                                <a:gd name="T21" fmla="*/ 5 h 29"/>
                                <a:gd name="T22" fmla="*/ 1724 w 1729"/>
                                <a:gd name="T23" fmla="*/ 0 h 29"/>
                                <a:gd name="T24" fmla="*/ 1714 w 1729"/>
                                <a:gd name="T25" fmla="*/ 0 h 29"/>
                                <a:gd name="T26" fmla="*/ 14 w 1729"/>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29" h="29">
                                  <a:moveTo>
                                    <a:pt x="14" y="0"/>
                                  </a:moveTo>
                                  <a:lnTo>
                                    <a:pt x="10" y="0"/>
                                  </a:lnTo>
                                  <a:lnTo>
                                    <a:pt x="0" y="10"/>
                                  </a:lnTo>
                                  <a:lnTo>
                                    <a:pt x="0" y="24"/>
                                  </a:lnTo>
                                  <a:lnTo>
                                    <a:pt x="5" y="24"/>
                                  </a:lnTo>
                                  <a:lnTo>
                                    <a:pt x="10" y="29"/>
                                  </a:lnTo>
                                  <a:lnTo>
                                    <a:pt x="1724" y="29"/>
                                  </a:lnTo>
                                  <a:lnTo>
                                    <a:pt x="1724" y="24"/>
                                  </a:lnTo>
                                  <a:lnTo>
                                    <a:pt x="1729" y="24"/>
                                  </a:lnTo>
                                  <a:lnTo>
                                    <a:pt x="1729" y="10"/>
                                  </a:lnTo>
                                  <a:lnTo>
                                    <a:pt x="1724" y="5"/>
                                  </a:lnTo>
                                  <a:lnTo>
                                    <a:pt x="1724" y="0"/>
                                  </a:lnTo>
                                  <a:lnTo>
                                    <a:pt x="1714"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Freeform 1377"/>
                          <wps:cNvSpPr>
                            <a:spLocks/>
                          </wps:cNvSpPr>
                          <wps:spPr bwMode="auto">
                            <a:xfrm>
                              <a:off x="4192" y="2102"/>
                              <a:ext cx="29" cy="485"/>
                            </a:xfrm>
                            <a:custGeom>
                              <a:avLst/>
                              <a:gdLst>
                                <a:gd name="T0" fmla="*/ 0 w 29"/>
                                <a:gd name="T1" fmla="*/ 471 h 485"/>
                                <a:gd name="T2" fmla="*/ 0 w 29"/>
                                <a:gd name="T3" fmla="*/ 480 h 485"/>
                                <a:gd name="T4" fmla="*/ 5 w 29"/>
                                <a:gd name="T5" fmla="*/ 480 h 485"/>
                                <a:gd name="T6" fmla="*/ 10 w 29"/>
                                <a:gd name="T7" fmla="*/ 485 h 485"/>
                                <a:gd name="T8" fmla="*/ 24 w 29"/>
                                <a:gd name="T9" fmla="*/ 485 h 485"/>
                                <a:gd name="T10" fmla="*/ 24 w 29"/>
                                <a:gd name="T11" fmla="*/ 480 h 485"/>
                                <a:gd name="T12" fmla="*/ 29 w 29"/>
                                <a:gd name="T13" fmla="*/ 480 h 485"/>
                                <a:gd name="T14" fmla="*/ 29 w 29"/>
                                <a:gd name="T15" fmla="*/ 10 h 485"/>
                                <a:gd name="T16" fmla="*/ 24 w 29"/>
                                <a:gd name="T17" fmla="*/ 5 h 485"/>
                                <a:gd name="T18" fmla="*/ 24 w 29"/>
                                <a:gd name="T19" fmla="*/ 0 h 485"/>
                                <a:gd name="T20" fmla="*/ 10 w 29"/>
                                <a:gd name="T21" fmla="*/ 0 h 485"/>
                                <a:gd name="T22" fmla="*/ 0 w 29"/>
                                <a:gd name="T23" fmla="*/ 10 h 485"/>
                                <a:gd name="T24" fmla="*/ 0 w 29"/>
                                <a:gd name="T25" fmla="*/ 15 h 485"/>
                                <a:gd name="T26" fmla="*/ 0 w 29"/>
                                <a:gd name="T27" fmla="*/ 471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485">
                                  <a:moveTo>
                                    <a:pt x="0" y="471"/>
                                  </a:moveTo>
                                  <a:lnTo>
                                    <a:pt x="0" y="480"/>
                                  </a:lnTo>
                                  <a:lnTo>
                                    <a:pt x="5" y="480"/>
                                  </a:lnTo>
                                  <a:lnTo>
                                    <a:pt x="10" y="485"/>
                                  </a:lnTo>
                                  <a:lnTo>
                                    <a:pt x="24" y="485"/>
                                  </a:lnTo>
                                  <a:lnTo>
                                    <a:pt x="24" y="480"/>
                                  </a:lnTo>
                                  <a:lnTo>
                                    <a:pt x="29" y="480"/>
                                  </a:lnTo>
                                  <a:lnTo>
                                    <a:pt x="29" y="10"/>
                                  </a:lnTo>
                                  <a:lnTo>
                                    <a:pt x="24" y="5"/>
                                  </a:lnTo>
                                  <a:lnTo>
                                    <a:pt x="24" y="0"/>
                                  </a:lnTo>
                                  <a:lnTo>
                                    <a:pt x="10" y="0"/>
                                  </a:lnTo>
                                  <a:lnTo>
                                    <a:pt x="0" y="10"/>
                                  </a:lnTo>
                                  <a:lnTo>
                                    <a:pt x="0" y="15"/>
                                  </a:lnTo>
                                  <a:lnTo>
                                    <a:pt x="0" y="4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Freeform 1378"/>
                          <wps:cNvSpPr>
                            <a:spLocks/>
                          </wps:cNvSpPr>
                          <wps:spPr bwMode="auto">
                            <a:xfrm>
                              <a:off x="7026" y="2102"/>
                              <a:ext cx="28" cy="485"/>
                            </a:xfrm>
                            <a:custGeom>
                              <a:avLst/>
                              <a:gdLst>
                                <a:gd name="T0" fmla="*/ 28 w 28"/>
                                <a:gd name="T1" fmla="*/ 15 h 485"/>
                                <a:gd name="T2" fmla="*/ 28 w 28"/>
                                <a:gd name="T3" fmla="*/ 10 h 485"/>
                                <a:gd name="T4" fmla="*/ 24 w 28"/>
                                <a:gd name="T5" fmla="*/ 5 h 485"/>
                                <a:gd name="T6" fmla="*/ 24 w 28"/>
                                <a:gd name="T7" fmla="*/ 0 h 485"/>
                                <a:gd name="T8" fmla="*/ 9 w 28"/>
                                <a:gd name="T9" fmla="*/ 0 h 485"/>
                                <a:gd name="T10" fmla="*/ 0 w 28"/>
                                <a:gd name="T11" fmla="*/ 10 h 485"/>
                                <a:gd name="T12" fmla="*/ 0 w 28"/>
                                <a:gd name="T13" fmla="*/ 480 h 485"/>
                                <a:gd name="T14" fmla="*/ 4 w 28"/>
                                <a:gd name="T15" fmla="*/ 480 h 485"/>
                                <a:gd name="T16" fmla="*/ 9 w 28"/>
                                <a:gd name="T17" fmla="*/ 485 h 485"/>
                                <a:gd name="T18" fmla="*/ 24 w 28"/>
                                <a:gd name="T19" fmla="*/ 485 h 485"/>
                                <a:gd name="T20" fmla="*/ 24 w 28"/>
                                <a:gd name="T21" fmla="*/ 480 h 485"/>
                                <a:gd name="T22" fmla="*/ 28 w 28"/>
                                <a:gd name="T23" fmla="*/ 480 h 485"/>
                                <a:gd name="T24" fmla="*/ 28 w 28"/>
                                <a:gd name="T25" fmla="*/ 471 h 485"/>
                                <a:gd name="T26" fmla="*/ 28 w 28"/>
                                <a:gd name="T27" fmla="*/ 15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485">
                                  <a:moveTo>
                                    <a:pt x="28" y="15"/>
                                  </a:moveTo>
                                  <a:lnTo>
                                    <a:pt x="28" y="10"/>
                                  </a:lnTo>
                                  <a:lnTo>
                                    <a:pt x="24" y="5"/>
                                  </a:lnTo>
                                  <a:lnTo>
                                    <a:pt x="24" y="0"/>
                                  </a:lnTo>
                                  <a:lnTo>
                                    <a:pt x="9" y="0"/>
                                  </a:lnTo>
                                  <a:lnTo>
                                    <a:pt x="0" y="10"/>
                                  </a:lnTo>
                                  <a:lnTo>
                                    <a:pt x="0" y="480"/>
                                  </a:lnTo>
                                  <a:lnTo>
                                    <a:pt x="4" y="480"/>
                                  </a:lnTo>
                                  <a:lnTo>
                                    <a:pt x="9" y="485"/>
                                  </a:lnTo>
                                  <a:lnTo>
                                    <a:pt x="24" y="485"/>
                                  </a:lnTo>
                                  <a:lnTo>
                                    <a:pt x="24" y="480"/>
                                  </a:lnTo>
                                  <a:lnTo>
                                    <a:pt x="28" y="480"/>
                                  </a:lnTo>
                                  <a:lnTo>
                                    <a:pt x="28" y="471"/>
                                  </a:lnTo>
                                  <a:lnTo>
                                    <a:pt x="2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Freeform 1379"/>
                          <wps:cNvSpPr>
                            <a:spLocks/>
                          </wps:cNvSpPr>
                          <wps:spPr bwMode="auto">
                            <a:xfrm>
                              <a:off x="4207" y="2458"/>
                              <a:ext cx="2833" cy="120"/>
                            </a:xfrm>
                            <a:custGeom>
                              <a:avLst/>
                              <a:gdLst>
                                <a:gd name="T0" fmla="*/ 2828 w 2833"/>
                                <a:gd name="T1" fmla="*/ 0 h 120"/>
                                <a:gd name="T2" fmla="*/ 2814 w 2833"/>
                                <a:gd name="T3" fmla="*/ 4 h 120"/>
                                <a:gd name="T4" fmla="*/ 2795 w 2833"/>
                                <a:gd name="T5" fmla="*/ 9 h 120"/>
                                <a:gd name="T6" fmla="*/ 2771 w 2833"/>
                                <a:gd name="T7" fmla="*/ 14 h 120"/>
                                <a:gd name="T8" fmla="*/ 2747 w 2833"/>
                                <a:gd name="T9" fmla="*/ 19 h 120"/>
                                <a:gd name="T10" fmla="*/ 2723 w 2833"/>
                                <a:gd name="T11" fmla="*/ 24 h 120"/>
                                <a:gd name="T12" fmla="*/ 2694 w 2833"/>
                                <a:gd name="T13" fmla="*/ 28 h 120"/>
                                <a:gd name="T14" fmla="*/ 2660 w 2833"/>
                                <a:gd name="T15" fmla="*/ 33 h 120"/>
                                <a:gd name="T16" fmla="*/ 2636 w 2833"/>
                                <a:gd name="T17" fmla="*/ 38 h 120"/>
                                <a:gd name="T18" fmla="*/ 2598 w 2833"/>
                                <a:gd name="T19" fmla="*/ 43 h 120"/>
                                <a:gd name="T20" fmla="*/ 2559 w 2833"/>
                                <a:gd name="T21" fmla="*/ 48 h 120"/>
                                <a:gd name="T22" fmla="*/ 2521 w 2833"/>
                                <a:gd name="T23" fmla="*/ 52 h 120"/>
                                <a:gd name="T24" fmla="*/ 2454 w 2833"/>
                                <a:gd name="T25" fmla="*/ 57 h 120"/>
                                <a:gd name="T26" fmla="*/ 2406 w 2833"/>
                                <a:gd name="T27" fmla="*/ 62 h 120"/>
                                <a:gd name="T28" fmla="*/ 2367 w 2833"/>
                                <a:gd name="T29" fmla="*/ 67 h 120"/>
                                <a:gd name="T30" fmla="*/ 2310 w 2833"/>
                                <a:gd name="T31" fmla="*/ 72 h 120"/>
                                <a:gd name="T32" fmla="*/ 2266 w 2833"/>
                                <a:gd name="T33" fmla="*/ 76 h 120"/>
                                <a:gd name="T34" fmla="*/ 2218 w 2833"/>
                                <a:gd name="T35" fmla="*/ 81 h 120"/>
                                <a:gd name="T36" fmla="*/ 2156 w 2833"/>
                                <a:gd name="T37" fmla="*/ 86 h 120"/>
                                <a:gd name="T38" fmla="*/ 2113 w 2833"/>
                                <a:gd name="T39" fmla="*/ 91 h 120"/>
                                <a:gd name="T40" fmla="*/ 2045 w 2833"/>
                                <a:gd name="T41" fmla="*/ 96 h 120"/>
                                <a:gd name="T42" fmla="*/ 1983 w 2833"/>
                                <a:gd name="T43" fmla="*/ 100 h 120"/>
                                <a:gd name="T44" fmla="*/ 1906 w 2833"/>
                                <a:gd name="T45" fmla="*/ 105 h 120"/>
                                <a:gd name="T46" fmla="*/ 1820 w 2833"/>
                                <a:gd name="T47" fmla="*/ 110 h 120"/>
                                <a:gd name="T48" fmla="*/ 970 w 2833"/>
                                <a:gd name="T49" fmla="*/ 115 h 120"/>
                                <a:gd name="T50" fmla="*/ 634 w 2833"/>
                                <a:gd name="T51" fmla="*/ 120 h 120"/>
                                <a:gd name="T52" fmla="*/ 552 w 2833"/>
                                <a:gd name="T53" fmla="*/ 115 h 120"/>
                                <a:gd name="T54" fmla="*/ 504 w 2833"/>
                                <a:gd name="T55" fmla="*/ 110 h 120"/>
                                <a:gd name="T56" fmla="*/ 466 w 2833"/>
                                <a:gd name="T57" fmla="*/ 105 h 120"/>
                                <a:gd name="T58" fmla="*/ 442 w 2833"/>
                                <a:gd name="T59" fmla="*/ 100 h 120"/>
                                <a:gd name="T60" fmla="*/ 403 w 2833"/>
                                <a:gd name="T61" fmla="*/ 96 h 120"/>
                                <a:gd name="T62" fmla="*/ 379 w 2833"/>
                                <a:gd name="T63" fmla="*/ 91 h 120"/>
                                <a:gd name="T64" fmla="*/ 341 w 2833"/>
                                <a:gd name="T65" fmla="*/ 86 h 120"/>
                                <a:gd name="T66" fmla="*/ 317 w 2833"/>
                                <a:gd name="T67" fmla="*/ 81 h 120"/>
                                <a:gd name="T68" fmla="*/ 293 w 2833"/>
                                <a:gd name="T69" fmla="*/ 76 h 120"/>
                                <a:gd name="T70" fmla="*/ 269 w 2833"/>
                                <a:gd name="T71" fmla="*/ 72 h 120"/>
                                <a:gd name="T72" fmla="*/ 245 w 2833"/>
                                <a:gd name="T73" fmla="*/ 67 h 120"/>
                                <a:gd name="T74" fmla="*/ 221 w 2833"/>
                                <a:gd name="T75" fmla="*/ 57 h 120"/>
                                <a:gd name="T76" fmla="*/ 197 w 2833"/>
                                <a:gd name="T77" fmla="*/ 52 h 120"/>
                                <a:gd name="T78" fmla="*/ 173 w 2833"/>
                                <a:gd name="T79" fmla="*/ 48 h 120"/>
                                <a:gd name="T80" fmla="*/ 149 w 2833"/>
                                <a:gd name="T81" fmla="*/ 43 h 120"/>
                                <a:gd name="T82" fmla="*/ 125 w 2833"/>
                                <a:gd name="T83" fmla="*/ 38 h 120"/>
                                <a:gd name="T84" fmla="*/ 101 w 2833"/>
                                <a:gd name="T85" fmla="*/ 28 h 120"/>
                                <a:gd name="T86" fmla="*/ 77 w 2833"/>
                                <a:gd name="T87" fmla="*/ 24 h 120"/>
                                <a:gd name="T88" fmla="*/ 53 w 2833"/>
                                <a:gd name="T89" fmla="*/ 14 h 120"/>
                                <a:gd name="T90" fmla="*/ 29 w 2833"/>
                                <a:gd name="T91" fmla="*/ 9 h 120"/>
                                <a:gd name="T92" fmla="*/ 5 w 2833"/>
                                <a:gd name="T9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3" h="120">
                                  <a:moveTo>
                                    <a:pt x="2833" y="0"/>
                                  </a:moveTo>
                                  <a:lnTo>
                                    <a:pt x="2828" y="0"/>
                                  </a:lnTo>
                                  <a:lnTo>
                                    <a:pt x="2823" y="4"/>
                                  </a:lnTo>
                                  <a:lnTo>
                                    <a:pt x="2814" y="4"/>
                                  </a:lnTo>
                                  <a:lnTo>
                                    <a:pt x="2809" y="9"/>
                                  </a:lnTo>
                                  <a:lnTo>
                                    <a:pt x="2795" y="9"/>
                                  </a:lnTo>
                                  <a:lnTo>
                                    <a:pt x="2790" y="14"/>
                                  </a:lnTo>
                                  <a:lnTo>
                                    <a:pt x="2771" y="14"/>
                                  </a:lnTo>
                                  <a:lnTo>
                                    <a:pt x="2766" y="19"/>
                                  </a:lnTo>
                                  <a:lnTo>
                                    <a:pt x="2747" y="19"/>
                                  </a:lnTo>
                                  <a:lnTo>
                                    <a:pt x="2742" y="24"/>
                                  </a:lnTo>
                                  <a:lnTo>
                                    <a:pt x="2723" y="24"/>
                                  </a:lnTo>
                                  <a:lnTo>
                                    <a:pt x="2713" y="28"/>
                                  </a:lnTo>
                                  <a:lnTo>
                                    <a:pt x="2694" y="28"/>
                                  </a:lnTo>
                                  <a:lnTo>
                                    <a:pt x="2684" y="33"/>
                                  </a:lnTo>
                                  <a:lnTo>
                                    <a:pt x="2660" y="33"/>
                                  </a:lnTo>
                                  <a:lnTo>
                                    <a:pt x="2651" y="38"/>
                                  </a:lnTo>
                                  <a:lnTo>
                                    <a:pt x="2636" y="38"/>
                                  </a:lnTo>
                                  <a:lnTo>
                                    <a:pt x="2626" y="43"/>
                                  </a:lnTo>
                                  <a:lnTo>
                                    <a:pt x="2598" y="43"/>
                                  </a:lnTo>
                                  <a:lnTo>
                                    <a:pt x="2588" y="48"/>
                                  </a:lnTo>
                                  <a:lnTo>
                                    <a:pt x="2559" y="48"/>
                                  </a:lnTo>
                                  <a:lnTo>
                                    <a:pt x="2550" y="52"/>
                                  </a:lnTo>
                                  <a:lnTo>
                                    <a:pt x="2521" y="52"/>
                                  </a:lnTo>
                                  <a:lnTo>
                                    <a:pt x="2506" y="57"/>
                                  </a:lnTo>
                                  <a:lnTo>
                                    <a:pt x="2454" y="57"/>
                                  </a:lnTo>
                                  <a:lnTo>
                                    <a:pt x="2444" y="62"/>
                                  </a:lnTo>
                                  <a:lnTo>
                                    <a:pt x="2406" y="62"/>
                                  </a:lnTo>
                                  <a:lnTo>
                                    <a:pt x="2391" y="67"/>
                                  </a:lnTo>
                                  <a:lnTo>
                                    <a:pt x="2367" y="67"/>
                                  </a:lnTo>
                                  <a:lnTo>
                                    <a:pt x="2353" y="72"/>
                                  </a:lnTo>
                                  <a:lnTo>
                                    <a:pt x="2310" y="72"/>
                                  </a:lnTo>
                                  <a:lnTo>
                                    <a:pt x="2295" y="76"/>
                                  </a:lnTo>
                                  <a:lnTo>
                                    <a:pt x="2266" y="76"/>
                                  </a:lnTo>
                                  <a:lnTo>
                                    <a:pt x="2252" y="81"/>
                                  </a:lnTo>
                                  <a:lnTo>
                                    <a:pt x="2218" y="81"/>
                                  </a:lnTo>
                                  <a:lnTo>
                                    <a:pt x="2204" y="86"/>
                                  </a:lnTo>
                                  <a:lnTo>
                                    <a:pt x="2156" y="86"/>
                                  </a:lnTo>
                                  <a:lnTo>
                                    <a:pt x="2141" y="91"/>
                                  </a:lnTo>
                                  <a:lnTo>
                                    <a:pt x="2113" y="91"/>
                                  </a:lnTo>
                                  <a:lnTo>
                                    <a:pt x="2093" y="96"/>
                                  </a:lnTo>
                                  <a:lnTo>
                                    <a:pt x="2045" y="96"/>
                                  </a:lnTo>
                                  <a:lnTo>
                                    <a:pt x="2031" y="100"/>
                                  </a:lnTo>
                                  <a:lnTo>
                                    <a:pt x="1983" y="100"/>
                                  </a:lnTo>
                                  <a:lnTo>
                                    <a:pt x="1969" y="105"/>
                                  </a:lnTo>
                                  <a:lnTo>
                                    <a:pt x="1906" y="105"/>
                                  </a:lnTo>
                                  <a:lnTo>
                                    <a:pt x="1892" y="110"/>
                                  </a:lnTo>
                                  <a:lnTo>
                                    <a:pt x="1820" y="110"/>
                                  </a:lnTo>
                                  <a:lnTo>
                                    <a:pt x="1815" y="115"/>
                                  </a:lnTo>
                                  <a:lnTo>
                                    <a:pt x="970" y="115"/>
                                  </a:lnTo>
                                  <a:lnTo>
                                    <a:pt x="960" y="120"/>
                                  </a:lnTo>
                                  <a:lnTo>
                                    <a:pt x="634" y="120"/>
                                  </a:lnTo>
                                  <a:lnTo>
                                    <a:pt x="624" y="115"/>
                                  </a:lnTo>
                                  <a:lnTo>
                                    <a:pt x="552" y="115"/>
                                  </a:lnTo>
                                  <a:lnTo>
                                    <a:pt x="542" y="110"/>
                                  </a:lnTo>
                                  <a:lnTo>
                                    <a:pt x="504" y="110"/>
                                  </a:lnTo>
                                  <a:lnTo>
                                    <a:pt x="490" y="105"/>
                                  </a:lnTo>
                                  <a:lnTo>
                                    <a:pt x="466" y="105"/>
                                  </a:lnTo>
                                  <a:lnTo>
                                    <a:pt x="451" y="100"/>
                                  </a:lnTo>
                                  <a:lnTo>
                                    <a:pt x="442" y="100"/>
                                  </a:lnTo>
                                  <a:lnTo>
                                    <a:pt x="427" y="96"/>
                                  </a:lnTo>
                                  <a:lnTo>
                                    <a:pt x="403" y="96"/>
                                  </a:lnTo>
                                  <a:lnTo>
                                    <a:pt x="389" y="91"/>
                                  </a:lnTo>
                                  <a:lnTo>
                                    <a:pt x="379" y="91"/>
                                  </a:lnTo>
                                  <a:lnTo>
                                    <a:pt x="365" y="86"/>
                                  </a:lnTo>
                                  <a:lnTo>
                                    <a:pt x="341" y="86"/>
                                  </a:lnTo>
                                  <a:lnTo>
                                    <a:pt x="326" y="81"/>
                                  </a:lnTo>
                                  <a:lnTo>
                                    <a:pt x="317" y="81"/>
                                  </a:lnTo>
                                  <a:lnTo>
                                    <a:pt x="302" y="76"/>
                                  </a:lnTo>
                                  <a:lnTo>
                                    <a:pt x="293" y="76"/>
                                  </a:lnTo>
                                  <a:lnTo>
                                    <a:pt x="278" y="72"/>
                                  </a:lnTo>
                                  <a:lnTo>
                                    <a:pt x="269" y="72"/>
                                  </a:lnTo>
                                  <a:lnTo>
                                    <a:pt x="254" y="67"/>
                                  </a:lnTo>
                                  <a:lnTo>
                                    <a:pt x="245" y="67"/>
                                  </a:lnTo>
                                  <a:lnTo>
                                    <a:pt x="230" y="62"/>
                                  </a:lnTo>
                                  <a:lnTo>
                                    <a:pt x="221" y="57"/>
                                  </a:lnTo>
                                  <a:lnTo>
                                    <a:pt x="206" y="57"/>
                                  </a:lnTo>
                                  <a:lnTo>
                                    <a:pt x="197" y="52"/>
                                  </a:lnTo>
                                  <a:lnTo>
                                    <a:pt x="182" y="52"/>
                                  </a:lnTo>
                                  <a:lnTo>
                                    <a:pt x="173" y="48"/>
                                  </a:lnTo>
                                  <a:lnTo>
                                    <a:pt x="158" y="43"/>
                                  </a:lnTo>
                                  <a:lnTo>
                                    <a:pt x="149" y="43"/>
                                  </a:lnTo>
                                  <a:lnTo>
                                    <a:pt x="134" y="38"/>
                                  </a:lnTo>
                                  <a:lnTo>
                                    <a:pt x="125" y="38"/>
                                  </a:lnTo>
                                  <a:lnTo>
                                    <a:pt x="110" y="33"/>
                                  </a:lnTo>
                                  <a:lnTo>
                                    <a:pt x="101" y="28"/>
                                  </a:lnTo>
                                  <a:lnTo>
                                    <a:pt x="86" y="28"/>
                                  </a:lnTo>
                                  <a:lnTo>
                                    <a:pt x="77" y="24"/>
                                  </a:lnTo>
                                  <a:lnTo>
                                    <a:pt x="62" y="19"/>
                                  </a:lnTo>
                                  <a:lnTo>
                                    <a:pt x="53" y="14"/>
                                  </a:lnTo>
                                  <a:lnTo>
                                    <a:pt x="43" y="14"/>
                                  </a:lnTo>
                                  <a:lnTo>
                                    <a:pt x="29" y="9"/>
                                  </a:lnTo>
                                  <a:lnTo>
                                    <a:pt x="19" y="4"/>
                                  </a:lnTo>
                                  <a:lnTo>
                                    <a:pt x="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Freeform 1380"/>
                          <wps:cNvSpPr>
                            <a:spLocks/>
                          </wps:cNvSpPr>
                          <wps:spPr bwMode="auto">
                            <a:xfrm>
                              <a:off x="4644" y="2333"/>
                              <a:ext cx="29" cy="139"/>
                            </a:xfrm>
                            <a:custGeom>
                              <a:avLst/>
                              <a:gdLst>
                                <a:gd name="T0" fmla="*/ 0 w 29"/>
                                <a:gd name="T1" fmla="*/ 125 h 139"/>
                                <a:gd name="T2" fmla="*/ 0 w 29"/>
                                <a:gd name="T3" fmla="*/ 134 h 139"/>
                                <a:gd name="T4" fmla="*/ 5 w 29"/>
                                <a:gd name="T5" fmla="*/ 134 h 139"/>
                                <a:gd name="T6" fmla="*/ 9 w 29"/>
                                <a:gd name="T7" fmla="*/ 139 h 139"/>
                                <a:gd name="T8" fmla="*/ 24 w 29"/>
                                <a:gd name="T9" fmla="*/ 139 h 139"/>
                                <a:gd name="T10" fmla="*/ 24 w 29"/>
                                <a:gd name="T11" fmla="*/ 134 h 139"/>
                                <a:gd name="T12" fmla="*/ 29 w 29"/>
                                <a:gd name="T13" fmla="*/ 134 h 139"/>
                                <a:gd name="T14" fmla="*/ 29 w 29"/>
                                <a:gd name="T15" fmla="*/ 9 h 139"/>
                                <a:gd name="T16" fmla="*/ 24 w 29"/>
                                <a:gd name="T17" fmla="*/ 5 h 139"/>
                                <a:gd name="T18" fmla="*/ 24 w 29"/>
                                <a:gd name="T19" fmla="*/ 0 h 139"/>
                                <a:gd name="T20" fmla="*/ 9 w 29"/>
                                <a:gd name="T21" fmla="*/ 0 h 139"/>
                                <a:gd name="T22" fmla="*/ 0 w 29"/>
                                <a:gd name="T23" fmla="*/ 9 h 139"/>
                                <a:gd name="T24" fmla="*/ 0 w 29"/>
                                <a:gd name="T25" fmla="*/ 14 h 139"/>
                                <a:gd name="T26" fmla="*/ 0 w 29"/>
                                <a:gd name="T27" fmla="*/ 12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139">
                                  <a:moveTo>
                                    <a:pt x="0" y="125"/>
                                  </a:moveTo>
                                  <a:lnTo>
                                    <a:pt x="0" y="134"/>
                                  </a:lnTo>
                                  <a:lnTo>
                                    <a:pt x="5" y="134"/>
                                  </a:lnTo>
                                  <a:lnTo>
                                    <a:pt x="9" y="139"/>
                                  </a:lnTo>
                                  <a:lnTo>
                                    <a:pt x="24" y="139"/>
                                  </a:lnTo>
                                  <a:lnTo>
                                    <a:pt x="24" y="134"/>
                                  </a:lnTo>
                                  <a:lnTo>
                                    <a:pt x="29" y="134"/>
                                  </a:lnTo>
                                  <a:lnTo>
                                    <a:pt x="29" y="9"/>
                                  </a:lnTo>
                                  <a:lnTo>
                                    <a:pt x="24" y="5"/>
                                  </a:lnTo>
                                  <a:lnTo>
                                    <a:pt x="24" y="0"/>
                                  </a:lnTo>
                                  <a:lnTo>
                                    <a:pt x="9" y="0"/>
                                  </a:lnTo>
                                  <a:lnTo>
                                    <a:pt x="0" y="9"/>
                                  </a:lnTo>
                                  <a:lnTo>
                                    <a:pt x="0" y="14"/>
                                  </a:lnTo>
                                  <a:lnTo>
                                    <a:pt x="0"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Freeform 1381"/>
                          <wps:cNvSpPr>
                            <a:spLocks/>
                          </wps:cNvSpPr>
                          <wps:spPr bwMode="auto">
                            <a:xfrm>
                              <a:off x="6517" y="2333"/>
                              <a:ext cx="28" cy="139"/>
                            </a:xfrm>
                            <a:custGeom>
                              <a:avLst/>
                              <a:gdLst>
                                <a:gd name="T0" fmla="*/ 28 w 28"/>
                                <a:gd name="T1" fmla="*/ 14 h 139"/>
                                <a:gd name="T2" fmla="*/ 28 w 28"/>
                                <a:gd name="T3" fmla="*/ 9 h 139"/>
                                <a:gd name="T4" fmla="*/ 24 w 28"/>
                                <a:gd name="T5" fmla="*/ 5 h 139"/>
                                <a:gd name="T6" fmla="*/ 24 w 28"/>
                                <a:gd name="T7" fmla="*/ 0 h 139"/>
                                <a:gd name="T8" fmla="*/ 9 w 28"/>
                                <a:gd name="T9" fmla="*/ 0 h 139"/>
                                <a:gd name="T10" fmla="*/ 0 w 28"/>
                                <a:gd name="T11" fmla="*/ 9 h 139"/>
                                <a:gd name="T12" fmla="*/ 0 w 28"/>
                                <a:gd name="T13" fmla="*/ 134 h 139"/>
                                <a:gd name="T14" fmla="*/ 4 w 28"/>
                                <a:gd name="T15" fmla="*/ 134 h 139"/>
                                <a:gd name="T16" fmla="*/ 9 w 28"/>
                                <a:gd name="T17" fmla="*/ 139 h 139"/>
                                <a:gd name="T18" fmla="*/ 24 w 28"/>
                                <a:gd name="T19" fmla="*/ 139 h 139"/>
                                <a:gd name="T20" fmla="*/ 24 w 28"/>
                                <a:gd name="T21" fmla="*/ 134 h 139"/>
                                <a:gd name="T22" fmla="*/ 28 w 28"/>
                                <a:gd name="T23" fmla="*/ 134 h 139"/>
                                <a:gd name="T24" fmla="*/ 28 w 28"/>
                                <a:gd name="T25" fmla="*/ 125 h 139"/>
                                <a:gd name="T26" fmla="*/ 28 w 28"/>
                                <a:gd name="T27" fmla="*/ 14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 h="139">
                                  <a:moveTo>
                                    <a:pt x="28" y="14"/>
                                  </a:moveTo>
                                  <a:lnTo>
                                    <a:pt x="28" y="9"/>
                                  </a:lnTo>
                                  <a:lnTo>
                                    <a:pt x="24" y="5"/>
                                  </a:lnTo>
                                  <a:lnTo>
                                    <a:pt x="24" y="0"/>
                                  </a:lnTo>
                                  <a:lnTo>
                                    <a:pt x="9" y="0"/>
                                  </a:lnTo>
                                  <a:lnTo>
                                    <a:pt x="0" y="9"/>
                                  </a:lnTo>
                                  <a:lnTo>
                                    <a:pt x="0" y="134"/>
                                  </a:lnTo>
                                  <a:lnTo>
                                    <a:pt x="4" y="134"/>
                                  </a:lnTo>
                                  <a:lnTo>
                                    <a:pt x="9" y="139"/>
                                  </a:lnTo>
                                  <a:lnTo>
                                    <a:pt x="24" y="139"/>
                                  </a:lnTo>
                                  <a:lnTo>
                                    <a:pt x="24" y="134"/>
                                  </a:lnTo>
                                  <a:lnTo>
                                    <a:pt x="28" y="134"/>
                                  </a:lnTo>
                                  <a:lnTo>
                                    <a:pt x="28" y="125"/>
                                  </a:lnTo>
                                  <a:lnTo>
                                    <a:pt x="2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Freeform 1382"/>
                          <wps:cNvSpPr>
                            <a:spLocks/>
                          </wps:cNvSpPr>
                          <wps:spPr bwMode="auto">
                            <a:xfrm>
                              <a:off x="4644" y="2443"/>
                              <a:ext cx="1901" cy="29"/>
                            </a:xfrm>
                            <a:custGeom>
                              <a:avLst/>
                              <a:gdLst>
                                <a:gd name="T0" fmla="*/ 1887 w 1901"/>
                                <a:gd name="T1" fmla="*/ 29 h 29"/>
                                <a:gd name="T2" fmla="*/ 1897 w 1901"/>
                                <a:gd name="T3" fmla="*/ 29 h 29"/>
                                <a:gd name="T4" fmla="*/ 1897 w 1901"/>
                                <a:gd name="T5" fmla="*/ 24 h 29"/>
                                <a:gd name="T6" fmla="*/ 1901 w 1901"/>
                                <a:gd name="T7" fmla="*/ 24 h 29"/>
                                <a:gd name="T8" fmla="*/ 1901 w 1901"/>
                                <a:gd name="T9" fmla="*/ 10 h 29"/>
                                <a:gd name="T10" fmla="*/ 1897 w 1901"/>
                                <a:gd name="T11" fmla="*/ 5 h 29"/>
                                <a:gd name="T12" fmla="*/ 1897 w 1901"/>
                                <a:gd name="T13" fmla="*/ 0 h 29"/>
                                <a:gd name="T14" fmla="*/ 9 w 1901"/>
                                <a:gd name="T15" fmla="*/ 0 h 29"/>
                                <a:gd name="T16" fmla="*/ 0 w 1901"/>
                                <a:gd name="T17" fmla="*/ 10 h 29"/>
                                <a:gd name="T18" fmla="*/ 0 w 1901"/>
                                <a:gd name="T19" fmla="*/ 24 h 29"/>
                                <a:gd name="T20" fmla="*/ 5 w 1901"/>
                                <a:gd name="T21" fmla="*/ 24 h 29"/>
                                <a:gd name="T22" fmla="*/ 9 w 1901"/>
                                <a:gd name="T23" fmla="*/ 29 h 29"/>
                                <a:gd name="T24" fmla="*/ 14 w 1901"/>
                                <a:gd name="T25" fmla="*/ 29 h 29"/>
                                <a:gd name="T26" fmla="*/ 1887 w 1901"/>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01" h="29">
                                  <a:moveTo>
                                    <a:pt x="1887" y="29"/>
                                  </a:moveTo>
                                  <a:lnTo>
                                    <a:pt x="1897" y="29"/>
                                  </a:lnTo>
                                  <a:lnTo>
                                    <a:pt x="1897" y="24"/>
                                  </a:lnTo>
                                  <a:lnTo>
                                    <a:pt x="1901" y="24"/>
                                  </a:lnTo>
                                  <a:lnTo>
                                    <a:pt x="1901" y="10"/>
                                  </a:lnTo>
                                  <a:lnTo>
                                    <a:pt x="1897" y="5"/>
                                  </a:lnTo>
                                  <a:lnTo>
                                    <a:pt x="1897" y="0"/>
                                  </a:lnTo>
                                  <a:lnTo>
                                    <a:pt x="9" y="0"/>
                                  </a:lnTo>
                                  <a:lnTo>
                                    <a:pt x="0" y="10"/>
                                  </a:lnTo>
                                  <a:lnTo>
                                    <a:pt x="0" y="24"/>
                                  </a:lnTo>
                                  <a:lnTo>
                                    <a:pt x="5" y="24"/>
                                  </a:lnTo>
                                  <a:lnTo>
                                    <a:pt x="9" y="29"/>
                                  </a:lnTo>
                                  <a:lnTo>
                                    <a:pt x="14" y="29"/>
                                  </a:lnTo>
                                  <a:lnTo>
                                    <a:pt x="1887"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Freeform 1383"/>
                          <wps:cNvSpPr>
                            <a:spLocks/>
                          </wps:cNvSpPr>
                          <wps:spPr bwMode="auto">
                            <a:xfrm>
                              <a:off x="4759" y="2102"/>
                              <a:ext cx="29" cy="260"/>
                            </a:xfrm>
                            <a:custGeom>
                              <a:avLst/>
                              <a:gdLst>
                                <a:gd name="T0" fmla="*/ 0 w 29"/>
                                <a:gd name="T1" fmla="*/ 245 h 260"/>
                                <a:gd name="T2" fmla="*/ 0 w 29"/>
                                <a:gd name="T3" fmla="*/ 255 h 260"/>
                                <a:gd name="T4" fmla="*/ 5 w 29"/>
                                <a:gd name="T5" fmla="*/ 255 h 260"/>
                                <a:gd name="T6" fmla="*/ 10 w 29"/>
                                <a:gd name="T7" fmla="*/ 260 h 260"/>
                                <a:gd name="T8" fmla="*/ 24 w 29"/>
                                <a:gd name="T9" fmla="*/ 260 h 260"/>
                                <a:gd name="T10" fmla="*/ 24 w 29"/>
                                <a:gd name="T11" fmla="*/ 255 h 260"/>
                                <a:gd name="T12" fmla="*/ 29 w 29"/>
                                <a:gd name="T13" fmla="*/ 255 h 260"/>
                                <a:gd name="T14" fmla="*/ 29 w 29"/>
                                <a:gd name="T15" fmla="*/ 10 h 260"/>
                                <a:gd name="T16" fmla="*/ 24 w 29"/>
                                <a:gd name="T17" fmla="*/ 5 h 260"/>
                                <a:gd name="T18" fmla="*/ 24 w 29"/>
                                <a:gd name="T19" fmla="*/ 0 h 260"/>
                                <a:gd name="T20" fmla="*/ 10 w 29"/>
                                <a:gd name="T21" fmla="*/ 0 h 260"/>
                                <a:gd name="T22" fmla="*/ 0 w 29"/>
                                <a:gd name="T23" fmla="*/ 10 h 260"/>
                                <a:gd name="T24" fmla="*/ 0 w 29"/>
                                <a:gd name="T25" fmla="*/ 15 h 260"/>
                                <a:gd name="T26" fmla="*/ 0 w 29"/>
                                <a:gd name="T27" fmla="*/ 245 h 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260">
                                  <a:moveTo>
                                    <a:pt x="0" y="245"/>
                                  </a:moveTo>
                                  <a:lnTo>
                                    <a:pt x="0" y="255"/>
                                  </a:lnTo>
                                  <a:lnTo>
                                    <a:pt x="5" y="255"/>
                                  </a:lnTo>
                                  <a:lnTo>
                                    <a:pt x="10" y="260"/>
                                  </a:lnTo>
                                  <a:lnTo>
                                    <a:pt x="24" y="260"/>
                                  </a:lnTo>
                                  <a:lnTo>
                                    <a:pt x="24" y="255"/>
                                  </a:lnTo>
                                  <a:lnTo>
                                    <a:pt x="29" y="255"/>
                                  </a:lnTo>
                                  <a:lnTo>
                                    <a:pt x="29" y="10"/>
                                  </a:lnTo>
                                  <a:lnTo>
                                    <a:pt x="24" y="5"/>
                                  </a:lnTo>
                                  <a:lnTo>
                                    <a:pt x="24" y="0"/>
                                  </a:lnTo>
                                  <a:lnTo>
                                    <a:pt x="10" y="0"/>
                                  </a:lnTo>
                                  <a:lnTo>
                                    <a:pt x="0" y="10"/>
                                  </a:lnTo>
                                  <a:lnTo>
                                    <a:pt x="0" y="15"/>
                                  </a:lnTo>
                                  <a:lnTo>
                                    <a:pt x="0" y="2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Freeform 1384"/>
                          <wps:cNvSpPr>
                            <a:spLocks/>
                          </wps:cNvSpPr>
                          <wps:spPr bwMode="auto">
                            <a:xfrm>
                              <a:off x="6459" y="2102"/>
                              <a:ext cx="29" cy="260"/>
                            </a:xfrm>
                            <a:custGeom>
                              <a:avLst/>
                              <a:gdLst>
                                <a:gd name="T0" fmla="*/ 29 w 29"/>
                                <a:gd name="T1" fmla="*/ 15 h 260"/>
                                <a:gd name="T2" fmla="*/ 29 w 29"/>
                                <a:gd name="T3" fmla="*/ 10 h 260"/>
                                <a:gd name="T4" fmla="*/ 24 w 29"/>
                                <a:gd name="T5" fmla="*/ 5 h 260"/>
                                <a:gd name="T6" fmla="*/ 24 w 29"/>
                                <a:gd name="T7" fmla="*/ 0 h 260"/>
                                <a:gd name="T8" fmla="*/ 10 w 29"/>
                                <a:gd name="T9" fmla="*/ 0 h 260"/>
                                <a:gd name="T10" fmla="*/ 0 w 29"/>
                                <a:gd name="T11" fmla="*/ 10 h 260"/>
                                <a:gd name="T12" fmla="*/ 0 w 29"/>
                                <a:gd name="T13" fmla="*/ 255 h 260"/>
                                <a:gd name="T14" fmla="*/ 5 w 29"/>
                                <a:gd name="T15" fmla="*/ 255 h 260"/>
                                <a:gd name="T16" fmla="*/ 10 w 29"/>
                                <a:gd name="T17" fmla="*/ 260 h 260"/>
                                <a:gd name="T18" fmla="*/ 24 w 29"/>
                                <a:gd name="T19" fmla="*/ 260 h 260"/>
                                <a:gd name="T20" fmla="*/ 24 w 29"/>
                                <a:gd name="T21" fmla="*/ 255 h 260"/>
                                <a:gd name="T22" fmla="*/ 29 w 29"/>
                                <a:gd name="T23" fmla="*/ 255 h 260"/>
                                <a:gd name="T24" fmla="*/ 29 w 29"/>
                                <a:gd name="T25" fmla="*/ 245 h 260"/>
                                <a:gd name="T26" fmla="*/ 29 w 29"/>
                                <a:gd name="T27" fmla="*/ 15 h 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260">
                                  <a:moveTo>
                                    <a:pt x="29" y="15"/>
                                  </a:moveTo>
                                  <a:lnTo>
                                    <a:pt x="29" y="10"/>
                                  </a:lnTo>
                                  <a:lnTo>
                                    <a:pt x="24" y="5"/>
                                  </a:lnTo>
                                  <a:lnTo>
                                    <a:pt x="24" y="0"/>
                                  </a:lnTo>
                                  <a:lnTo>
                                    <a:pt x="10" y="0"/>
                                  </a:lnTo>
                                  <a:lnTo>
                                    <a:pt x="0" y="10"/>
                                  </a:lnTo>
                                  <a:lnTo>
                                    <a:pt x="0" y="255"/>
                                  </a:lnTo>
                                  <a:lnTo>
                                    <a:pt x="5" y="255"/>
                                  </a:lnTo>
                                  <a:lnTo>
                                    <a:pt x="10" y="260"/>
                                  </a:lnTo>
                                  <a:lnTo>
                                    <a:pt x="24" y="260"/>
                                  </a:lnTo>
                                  <a:lnTo>
                                    <a:pt x="24" y="255"/>
                                  </a:lnTo>
                                  <a:lnTo>
                                    <a:pt x="29" y="255"/>
                                  </a:lnTo>
                                  <a:lnTo>
                                    <a:pt x="29" y="245"/>
                                  </a:lnTo>
                                  <a:lnTo>
                                    <a:pt x="29"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7" name="Freeform 1385"/>
                          <wps:cNvSpPr>
                            <a:spLocks/>
                          </wps:cNvSpPr>
                          <wps:spPr bwMode="auto">
                            <a:xfrm>
                              <a:off x="4644" y="2333"/>
                              <a:ext cx="201" cy="29"/>
                            </a:xfrm>
                            <a:custGeom>
                              <a:avLst/>
                              <a:gdLst>
                                <a:gd name="T0" fmla="*/ 14 w 201"/>
                                <a:gd name="T1" fmla="*/ 0 h 29"/>
                                <a:gd name="T2" fmla="*/ 9 w 201"/>
                                <a:gd name="T3" fmla="*/ 0 h 29"/>
                                <a:gd name="T4" fmla="*/ 0 w 201"/>
                                <a:gd name="T5" fmla="*/ 9 h 29"/>
                                <a:gd name="T6" fmla="*/ 0 w 201"/>
                                <a:gd name="T7" fmla="*/ 24 h 29"/>
                                <a:gd name="T8" fmla="*/ 5 w 201"/>
                                <a:gd name="T9" fmla="*/ 24 h 29"/>
                                <a:gd name="T10" fmla="*/ 9 w 201"/>
                                <a:gd name="T11" fmla="*/ 29 h 29"/>
                                <a:gd name="T12" fmla="*/ 197 w 201"/>
                                <a:gd name="T13" fmla="*/ 29 h 29"/>
                                <a:gd name="T14" fmla="*/ 197 w 201"/>
                                <a:gd name="T15" fmla="*/ 24 h 29"/>
                                <a:gd name="T16" fmla="*/ 201 w 201"/>
                                <a:gd name="T17" fmla="*/ 24 h 29"/>
                                <a:gd name="T18" fmla="*/ 201 w 201"/>
                                <a:gd name="T19" fmla="*/ 9 h 29"/>
                                <a:gd name="T20" fmla="*/ 197 w 201"/>
                                <a:gd name="T21" fmla="*/ 5 h 29"/>
                                <a:gd name="T22" fmla="*/ 197 w 201"/>
                                <a:gd name="T23" fmla="*/ 0 h 29"/>
                                <a:gd name="T24" fmla="*/ 187 w 201"/>
                                <a:gd name="T25" fmla="*/ 0 h 29"/>
                                <a:gd name="T26" fmla="*/ 14 w 201"/>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1" h="29">
                                  <a:moveTo>
                                    <a:pt x="14" y="0"/>
                                  </a:moveTo>
                                  <a:lnTo>
                                    <a:pt x="9" y="0"/>
                                  </a:lnTo>
                                  <a:lnTo>
                                    <a:pt x="0" y="9"/>
                                  </a:lnTo>
                                  <a:lnTo>
                                    <a:pt x="0" y="24"/>
                                  </a:lnTo>
                                  <a:lnTo>
                                    <a:pt x="5" y="24"/>
                                  </a:lnTo>
                                  <a:lnTo>
                                    <a:pt x="9" y="29"/>
                                  </a:lnTo>
                                  <a:lnTo>
                                    <a:pt x="197" y="29"/>
                                  </a:lnTo>
                                  <a:lnTo>
                                    <a:pt x="197" y="24"/>
                                  </a:lnTo>
                                  <a:lnTo>
                                    <a:pt x="201" y="24"/>
                                  </a:lnTo>
                                  <a:lnTo>
                                    <a:pt x="201" y="9"/>
                                  </a:lnTo>
                                  <a:lnTo>
                                    <a:pt x="197" y="5"/>
                                  </a:lnTo>
                                  <a:lnTo>
                                    <a:pt x="197" y="0"/>
                                  </a:lnTo>
                                  <a:lnTo>
                                    <a:pt x="187"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Freeform 1386"/>
                          <wps:cNvSpPr>
                            <a:spLocks/>
                          </wps:cNvSpPr>
                          <wps:spPr bwMode="auto">
                            <a:xfrm>
                              <a:off x="6401" y="2333"/>
                              <a:ext cx="144" cy="29"/>
                            </a:xfrm>
                            <a:custGeom>
                              <a:avLst/>
                              <a:gdLst>
                                <a:gd name="T0" fmla="*/ 130 w 144"/>
                                <a:gd name="T1" fmla="*/ 29 h 29"/>
                                <a:gd name="T2" fmla="*/ 140 w 144"/>
                                <a:gd name="T3" fmla="*/ 29 h 29"/>
                                <a:gd name="T4" fmla="*/ 140 w 144"/>
                                <a:gd name="T5" fmla="*/ 24 h 29"/>
                                <a:gd name="T6" fmla="*/ 144 w 144"/>
                                <a:gd name="T7" fmla="*/ 24 h 29"/>
                                <a:gd name="T8" fmla="*/ 144 w 144"/>
                                <a:gd name="T9" fmla="*/ 9 h 29"/>
                                <a:gd name="T10" fmla="*/ 140 w 144"/>
                                <a:gd name="T11" fmla="*/ 5 h 29"/>
                                <a:gd name="T12" fmla="*/ 140 w 144"/>
                                <a:gd name="T13" fmla="*/ 0 h 29"/>
                                <a:gd name="T14" fmla="*/ 10 w 144"/>
                                <a:gd name="T15" fmla="*/ 0 h 29"/>
                                <a:gd name="T16" fmla="*/ 0 w 144"/>
                                <a:gd name="T17" fmla="*/ 9 h 29"/>
                                <a:gd name="T18" fmla="*/ 0 w 144"/>
                                <a:gd name="T19" fmla="*/ 24 h 29"/>
                                <a:gd name="T20" fmla="*/ 5 w 144"/>
                                <a:gd name="T21" fmla="*/ 24 h 29"/>
                                <a:gd name="T22" fmla="*/ 10 w 144"/>
                                <a:gd name="T23" fmla="*/ 29 h 29"/>
                                <a:gd name="T24" fmla="*/ 15 w 144"/>
                                <a:gd name="T25" fmla="*/ 29 h 29"/>
                                <a:gd name="T26" fmla="*/ 130 w 144"/>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44" h="29">
                                  <a:moveTo>
                                    <a:pt x="130" y="29"/>
                                  </a:moveTo>
                                  <a:lnTo>
                                    <a:pt x="140" y="29"/>
                                  </a:lnTo>
                                  <a:lnTo>
                                    <a:pt x="140" y="24"/>
                                  </a:lnTo>
                                  <a:lnTo>
                                    <a:pt x="144" y="24"/>
                                  </a:lnTo>
                                  <a:lnTo>
                                    <a:pt x="144" y="9"/>
                                  </a:lnTo>
                                  <a:lnTo>
                                    <a:pt x="140" y="5"/>
                                  </a:lnTo>
                                  <a:lnTo>
                                    <a:pt x="140" y="0"/>
                                  </a:lnTo>
                                  <a:lnTo>
                                    <a:pt x="10" y="0"/>
                                  </a:lnTo>
                                  <a:lnTo>
                                    <a:pt x="0" y="9"/>
                                  </a:lnTo>
                                  <a:lnTo>
                                    <a:pt x="0" y="24"/>
                                  </a:lnTo>
                                  <a:lnTo>
                                    <a:pt x="5" y="24"/>
                                  </a:lnTo>
                                  <a:lnTo>
                                    <a:pt x="10" y="29"/>
                                  </a:lnTo>
                                  <a:lnTo>
                                    <a:pt x="15" y="29"/>
                                  </a:lnTo>
                                  <a:lnTo>
                                    <a:pt x="13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 name="Freeform 1387"/>
                          <wps:cNvSpPr>
                            <a:spLocks/>
                          </wps:cNvSpPr>
                          <wps:spPr bwMode="auto">
                            <a:xfrm>
                              <a:off x="4303" y="1536"/>
                              <a:ext cx="2641" cy="29"/>
                            </a:xfrm>
                            <a:custGeom>
                              <a:avLst/>
                              <a:gdLst>
                                <a:gd name="T0" fmla="*/ 14 w 2641"/>
                                <a:gd name="T1" fmla="*/ 0 h 29"/>
                                <a:gd name="T2" fmla="*/ 9 w 2641"/>
                                <a:gd name="T3" fmla="*/ 0 h 29"/>
                                <a:gd name="T4" fmla="*/ 0 w 2641"/>
                                <a:gd name="T5" fmla="*/ 10 h 29"/>
                                <a:gd name="T6" fmla="*/ 0 w 2641"/>
                                <a:gd name="T7" fmla="*/ 24 h 29"/>
                                <a:gd name="T8" fmla="*/ 5 w 2641"/>
                                <a:gd name="T9" fmla="*/ 24 h 29"/>
                                <a:gd name="T10" fmla="*/ 9 w 2641"/>
                                <a:gd name="T11" fmla="*/ 29 h 29"/>
                                <a:gd name="T12" fmla="*/ 2636 w 2641"/>
                                <a:gd name="T13" fmla="*/ 29 h 29"/>
                                <a:gd name="T14" fmla="*/ 2636 w 2641"/>
                                <a:gd name="T15" fmla="*/ 24 h 29"/>
                                <a:gd name="T16" fmla="*/ 2641 w 2641"/>
                                <a:gd name="T17" fmla="*/ 24 h 29"/>
                                <a:gd name="T18" fmla="*/ 2641 w 2641"/>
                                <a:gd name="T19" fmla="*/ 10 h 29"/>
                                <a:gd name="T20" fmla="*/ 2636 w 2641"/>
                                <a:gd name="T21" fmla="*/ 5 h 29"/>
                                <a:gd name="T22" fmla="*/ 2636 w 2641"/>
                                <a:gd name="T23" fmla="*/ 0 h 29"/>
                                <a:gd name="T24" fmla="*/ 2627 w 2641"/>
                                <a:gd name="T25" fmla="*/ 0 h 29"/>
                                <a:gd name="T26" fmla="*/ 14 w 2641"/>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41" h="29">
                                  <a:moveTo>
                                    <a:pt x="14" y="0"/>
                                  </a:moveTo>
                                  <a:lnTo>
                                    <a:pt x="9" y="0"/>
                                  </a:lnTo>
                                  <a:lnTo>
                                    <a:pt x="0" y="10"/>
                                  </a:lnTo>
                                  <a:lnTo>
                                    <a:pt x="0" y="24"/>
                                  </a:lnTo>
                                  <a:lnTo>
                                    <a:pt x="5" y="24"/>
                                  </a:lnTo>
                                  <a:lnTo>
                                    <a:pt x="9" y="29"/>
                                  </a:lnTo>
                                  <a:lnTo>
                                    <a:pt x="2636" y="29"/>
                                  </a:lnTo>
                                  <a:lnTo>
                                    <a:pt x="2636" y="24"/>
                                  </a:lnTo>
                                  <a:lnTo>
                                    <a:pt x="2641" y="24"/>
                                  </a:lnTo>
                                  <a:lnTo>
                                    <a:pt x="2641" y="10"/>
                                  </a:lnTo>
                                  <a:lnTo>
                                    <a:pt x="2636" y="5"/>
                                  </a:lnTo>
                                  <a:lnTo>
                                    <a:pt x="2636" y="0"/>
                                  </a:lnTo>
                                  <a:lnTo>
                                    <a:pt x="2627"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Line 1388"/>
                          <wps:cNvCnPr/>
                          <wps:spPr bwMode="auto">
                            <a:xfrm>
                              <a:off x="581" y="1512"/>
                              <a:ext cx="1" cy="3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1" name="Line 1389"/>
                          <wps:cNvCnPr/>
                          <wps:spPr bwMode="auto">
                            <a:xfrm>
                              <a:off x="2281" y="1512"/>
                              <a:ext cx="1" cy="3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1390"/>
                          <wps:cNvCnPr/>
                          <wps:spPr bwMode="auto">
                            <a:xfrm flipH="1">
                              <a:off x="2281" y="1723"/>
                              <a:ext cx="132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1391"/>
                          <wps:cNvCnPr/>
                          <wps:spPr bwMode="auto">
                            <a:xfrm>
                              <a:off x="581" y="1723"/>
                              <a:ext cx="170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4" name="Freeform 1392"/>
                          <wps:cNvSpPr>
                            <a:spLocks/>
                          </wps:cNvSpPr>
                          <wps:spPr bwMode="auto">
                            <a:xfrm>
                              <a:off x="581" y="1632"/>
                              <a:ext cx="183" cy="178"/>
                            </a:xfrm>
                            <a:custGeom>
                              <a:avLst/>
                              <a:gdLst>
                                <a:gd name="T0" fmla="*/ 183 w 183"/>
                                <a:gd name="T1" fmla="*/ 0 h 178"/>
                                <a:gd name="T2" fmla="*/ 0 w 183"/>
                                <a:gd name="T3" fmla="*/ 91 h 178"/>
                                <a:gd name="T4" fmla="*/ 183 w 183"/>
                                <a:gd name="T5" fmla="*/ 178 h 178"/>
                                <a:gd name="T6" fmla="*/ 91 w 183"/>
                                <a:gd name="T7" fmla="*/ 91 h 178"/>
                                <a:gd name="T8" fmla="*/ 183 w 183"/>
                                <a:gd name="T9" fmla="*/ 0 h 178"/>
                              </a:gdLst>
                              <a:ahLst/>
                              <a:cxnLst>
                                <a:cxn ang="0">
                                  <a:pos x="T0" y="T1"/>
                                </a:cxn>
                                <a:cxn ang="0">
                                  <a:pos x="T2" y="T3"/>
                                </a:cxn>
                                <a:cxn ang="0">
                                  <a:pos x="T4" y="T5"/>
                                </a:cxn>
                                <a:cxn ang="0">
                                  <a:pos x="T6" y="T7"/>
                                </a:cxn>
                                <a:cxn ang="0">
                                  <a:pos x="T8" y="T9"/>
                                </a:cxn>
                              </a:cxnLst>
                              <a:rect l="0" t="0" r="r" b="b"/>
                              <a:pathLst>
                                <a:path w="183" h="178">
                                  <a:moveTo>
                                    <a:pt x="183" y="0"/>
                                  </a:moveTo>
                                  <a:lnTo>
                                    <a:pt x="0" y="91"/>
                                  </a:lnTo>
                                  <a:lnTo>
                                    <a:pt x="183" y="178"/>
                                  </a:lnTo>
                                  <a:lnTo>
                                    <a:pt x="91" y="91"/>
                                  </a:lnTo>
                                  <a:lnTo>
                                    <a:pt x="18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55" name="Freeform 1393"/>
                          <wps:cNvSpPr>
                            <a:spLocks/>
                          </wps:cNvSpPr>
                          <wps:spPr bwMode="auto">
                            <a:xfrm>
                              <a:off x="2103" y="1632"/>
                              <a:ext cx="178" cy="178"/>
                            </a:xfrm>
                            <a:custGeom>
                              <a:avLst/>
                              <a:gdLst>
                                <a:gd name="T0" fmla="*/ 0 w 178"/>
                                <a:gd name="T1" fmla="*/ 0 h 178"/>
                                <a:gd name="T2" fmla="*/ 178 w 178"/>
                                <a:gd name="T3" fmla="*/ 91 h 178"/>
                                <a:gd name="T4" fmla="*/ 0 w 178"/>
                                <a:gd name="T5" fmla="*/ 178 h 178"/>
                                <a:gd name="T6" fmla="*/ 92 w 178"/>
                                <a:gd name="T7" fmla="*/ 91 h 178"/>
                                <a:gd name="T8" fmla="*/ 0 w 178"/>
                                <a:gd name="T9" fmla="*/ 0 h 178"/>
                              </a:gdLst>
                              <a:ahLst/>
                              <a:cxnLst>
                                <a:cxn ang="0">
                                  <a:pos x="T0" y="T1"/>
                                </a:cxn>
                                <a:cxn ang="0">
                                  <a:pos x="T2" y="T3"/>
                                </a:cxn>
                                <a:cxn ang="0">
                                  <a:pos x="T4" y="T5"/>
                                </a:cxn>
                                <a:cxn ang="0">
                                  <a:pos x="T6" y="T7"/>
                                </a:cxn>
                                <a:cxn ang="0">
                                  <a:pos x="T8" y="T9"/>
                                </a:cxn>
                              </a:cxnLst>
                              <a:rect l="0" t="0" r="r" b="b"/>
                              <a:pathLst>
                                <a:path w="178" h="178">
                                  <a:moveTo>
                                    <a:pt x="0" y="0"/>
                                  </a:moveTo>
                                  <a:lnTo>
                                    <a:pt x="178" y="91"/>
                                  </a:lnTo>
                                  <a:lnTo>
                                    <a:pt x="0" y="178"/>
                                  </a:lnTo>
                                  <a:lnTo>
                                    <a:pt x="92" y="91"/>
                                  </a:lnTo>
                                  <a:lnTo>
                                    <a:pt x="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56" name="Line 1394"/>
                          <wps:cNvCnPr/>
                          <wps:spPr bwMode="auto">
                            <a:xfrm flipV="1">
                              <a:off x="581" y="2314"/>
                              <a:ext cx="1" cy="2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7" name="Line 1395"/>
                          <wps:cNvCnPr/>
                          <wps:spPr bwMode="auto">
                            <a:xfrm flipV="1">
                              <a:off x="2281" y="2314"/>
                              <a:ext cx="1" cy="2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1396"/>
                          <wps:cNvCnPr/>
                          <wps:spPr bwMode="auto">
                            <a:xfrm flipH="1">
                              <a:off x="2281" y="2496"/>
                              <a:ext cx="135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1397"/>
                          <wps:cNvCnPr/>
                          <wps:spPr bwMode="auto">
                            <a:xfrm>
                              <a:off x="581" y="2496"/>
                              <a:ext cx="170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60" name="Freeform 1398"/>
                          <wps:cNvSpPr>
                            <a:spLocks/>
                          </wps:cNvSpPr>
                          <wps:spPr bwMode="auto">
                            <a:xfrm>
                              <a:off x="581" y="2405"/>
                              <a:ext cx="183" cy="177"/>
                            </a:xfrm>
                            <a:custGeom>
                              <a:avLst/>
                              <a:gdLst>
                                <a:gd name="T0" fmla="*/ 183 w 183"/>
                                <a:gd name="T1" fmla="*/ 0 h 177"/>
                                <a:gd name="T2" fmla="*/ 0 w 183"/>
                                <a:gd name="T3" fmla="*/ 91 h 177"/>
                                <a:gd name="T4" fmla="*/ 183 w 183"/>
                                <a:gd name="T5" fmla="*/ 177 h 177"/>
                                <a:gd name="T6" fmla="*/ 91 w 183"/>
                                <a:gd name="T7" fmla="*/ 91 h 177"/>
                                <a:gd name="T8" fmla="*/ 183 w 183"/>
                                <a:gd name="T9" fmla="*/ 0 h 177"/>
                              </a:gdLst>
                              <a:ahLst/>
                              <a:cxnLst>
                                <a:cxn ang="0">
                                  <a:pos x="T0" y="T1"/>
                                </a:cxn>
                                <a:cxn ang="0">
                                  <a:pos x="T2" y="T3"/>
                                </a:cxn>
                                <a:cxn ang="0">
                                  <a:pos x="T4" y="T5"/>
                                </a:cxn>
                                <a:cxn ang="0">
                                  <a:pos x="T6" y="T7"/>
                                </a:cxn>
                                <a:cxn ang="0">
                                  <a:pos x="T8" y="T9"/>
                                </a:cxn>
                              </a:cxnLst>
                              <a:rect l="0" t="0" r="r" b="b"/>
                              <a:pathLst>
                                <a:path w="183" h="177">
                                  <a:moveTo>
                                    <a:pt x="183" y="0"/>
                                  </a:moveTo>
                                  <a:lnTo>
                                    <a:pt x="0" y="91"/>
                                  </a:lnTo>
                                  <a:lnTo>
                                    <a:pt x="183" y="177"/>
                                  </a:lnTo>
                                  <a:lnTo>
                                    <a:pt x="91" y="91"/>
                                  </a:lnTo>
                                  <a:lnTo>
                                    <a:pt x="18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61" name="Freeform 1399"/>
                          <wps:cNvSpPr>
                            <a:spLocks/>
                          </wps:cNvSpPr>
                          <wps:spPr bwMode="auto">
                            <a:xfrm>
                              <a:off x="2103" y="2405"/>
                              <a:ext cx="178" cy="177"/>
                            </a:xfrm>
                            <a:custGeom>
                              <a:avLst/>
                              <a:gdLst>
                                <a:gd name="T0" fmla="*/ 0 w 178"/>
                                <a:gd name="T1" fmla="*/ 0 h 177"/>
                                <a:gd name="T2" fmla="*/ 178 w 178"/>
                                <a:gd name="T3" fmla="*/ 91 h 177"/>
                                <a:gd name="T4" fmla="*/ 0 w 178"/>
                                <a:gd name="T5" fmla="*/ 177 h 177"/>
                                <a:gd name="T6" fmla="*/ 92 w 178"/>
                                <a:gd name="T7" fmla="*/ 91 h 177"/>
                                <a:gd name="T8" fmla="*/ 0 w 178"/>
                                <a:gd name="T9" fmla="*/ 0 h 177"/>
                              </a:gdLst>
                              <a:ahLst/>
                              <a:cxnLst>
                                <a:cxn ang="0">
                                  <a:pos x="T0" y="T1"/>
                                </a:cxn>
                                <a:cxn ang="0">
                                  <a:pos x="T2" y="T3"/>
                                </a:cxn>
                                <a:cxn ang="0">
                                  <a:pos x="T4" y="T5"/>
                                </a:cxn>
                                <a:cxn ang="0">
                                  <a:pos x="T6" y="T7"/>
                                </a:cxn>
                                <a:cxn ang="0">
                                  <a:pos x="T8" y="T9"/>
                                </a:cxn>
                              </a:cxnLst>
                              <a:rect l="0" t="0" r="r" b="b"/>
                              <a:pathLst>
                                <a:path w="178" h="177">
                                  <a:moveTo>
                                    <a:pt x="0" y="0"/>
                                  </a:moveTo>
                                  <a:lnTo>
                                    <a:pt x="178" y="91"/>
                                  </a:lnTo>
                                  <a:lnTo>
                                    <a:pt x="0" y="177"/>
                                  </a:lnTo>
                                  <a:lnTo>
                                    <a:pt x="92" y="91"/>
                                  </a:lnTo>
                                  <a:lnTo>
                                    <a:pt x="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462" name="Rectangle 1400"/>
                          <wps:cNvSpPr>
                            <a:spLocks noChangeArrowheads="1"/>
                          </wps:cNvSpPr>
                          <wps:spPr bwMode="auto">
                            <a:xfrm>
                              <a:off x="4490" y="28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01"/>
                          <wps:cNvSpPr>
                            <a:spLocks noChangeArrowheads="1"/>
                          </wps:cNvSpPr>
                          <wps:spPr bwMode="auto">
                            <a:xfrm>
                              <a:off x="4490" y="28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02"/>
                          <wps:cNvSpPr>
                            <a:spLocks noChangeArrowheads="1"/>
                          </wps:cNvSpPr>
                          <wps:spPr bwMode="auto">
                            <a:xfrm>
                              <a:off x="4490" y="28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03"/>
                          <wps:cNvSpPr>
                            <a:spLocks noChangeArrowheads="1"/>
                          </wps:cNvSpPr>
                          <wps:spPr bwMode="auto">
                            <a:xfrm>
                              <a:off x="4490" y="28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04"/>
                          <wps:cNvSpPr>
                            <a:spLocks noChangeArrowheads="1"/>
                          </wps:cNvSpPr>
                          <wps:spPr bwMode="auto">
                            <a:xfrm>
                              <a:off x="4490" y="28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05"/>
                          <wps:cNvSpPr>
                            <a:spLocks noChangeArrowheads="1"/>
                          </wps:cNvSpPr>
                          <wps:spPr bwMode="auto">
                            <a:xfrm>
                              <a:off x="4490" y="28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06"/>
                          <wps:cNvSpPr>
                            <a:spLocks noChangeArrowheads="1"/>
                          </wps:cNvSpPr>
                          <wps:spPr bwMode="auto">
                            <a:xfrm>
                              <a:off x="4490" y="28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Rectangle 1407"/>
                          <wps:cNvSpPr>
                            <a:spLocks noChangeArrowheads="1"/>
                          </wps:cNvSpPr>
                          <wps:spPr bwMode="auto">
                            <a:xfrm>
                              <a:off x="4490" y="28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 name="Rectangle 1408"/>
                          <wps:cNvSpPr>
                            <a:spLocks noChangeArrowheads="1"/>
                          </wps:cNvSpPr>
                          <wps:spPr bwMode="auto">
                            <a:xfrm>
                              <a:off x="4490" y="28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Rectangle 1409"/>
                          <wps:cNvSpPr>
                            <a:spLocks noChangeArrowheads="1"/>
                          </wps:cNvSpPr>
                          <wps:spPr bwMode="auto">
                            <a:xfrm>
                              <a:off x="4490" y="28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 name="Rectangle 1410"/>
                          <wps:cNvSpPr>
                            <a:spLocks noChangeArrowheads="1"/>
                          </wps:cNvSpPr>
                          <wps:spPr bwMode="auto">
                            <a:xfrm>
                              <a:off x="4490" y="28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11"/>
                          <wps:cNvSpPr>
                            <a:spLocks noChangeArrowheads="1"/>
                          </wps:cNvSpPr>
                          <wps:spPr bwMode="auto">
                            <a:xfrm>
                              <a:off x="4490" y="28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12"/>
                          <wps:cNvSpPr>
                            <a:spLocks noChangeArrowheads="1"/>
                          </wps:cNvSpPr>
                          <wps:spPr bwMode="auto">
                            <a:xfrm>
                              <a:off x="4490" y="27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13"/>
                          <wps:cNvSpPr>
                            <a:spLocks noChangeArrowheads="1"/>
                          </wps:cNvSpPr>
                          <wps:spPr bwMode="auto">
                            <a:xfrm>
                              <a:off x="4490" y="27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14"/>
                          <wps:cNvSpPr>
                            <a:spLocks noChangeArrowheads="1"/>
                          </wps:cNvSpPr>
                          <wps:spPr bwMode="auto">
                            <a:xfrm>
                              <a:off x="4490" y="27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15"/>
                          <wps:cNvSpPr>
                            <a:spLocks noChangeArrowheads="1"/>
                          </wps:cNvSpPr>
                          <wps:spPr bwMode="auto">
                            <a:xfrm>
                              <a:off x="4490" y="27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16"/>
                          <wps:cNvSpPr>
                            <a:spLocks noChangeArrowheads="1"/>
                          </wps:cNvSpPr>
                          <wps:spPr bwMode="auto">
                            <a:xfrm>
                              <a:off x="4490" y="27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17"/>
                          <wps:cNvSpPr>
                            <a:spLocks noChangeArrowheads="1"/>
                          </wps:cNvSpPr>
                          <wps:spPr bwMode="auto">
                            <a:xfrm>
                              <a:off x="4490" y="27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418"/>
                          <wps:cNvSpPr>
                            <a:spLocks noChangeArrowheads="1"/>
                          </wps:cNvSpPr>
                          <wps:spPr bwMode="auto">
                            <a:xfrm>
                              <a:off x="4490" y="27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419"/>
                          <wps:cNvSpPr>
                            <a:spLocks noChangeArrowheads="1"/>
                          </wps:cNvSpPr>
                          <wps:spPr bwMode="auto">
                            <a:xfrm>
                              <a:off x="4490"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420"/>
                          <wps:cNvSpPr>
                            <a:spLocks noChangeArrowheads="1"/>
                          </wps:cNvSpPr>
                          <wps:spPr bwMode="auto">
                            <a:xfrm>
                              <a:off x="4490"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Rectangle 1421"/>
                          <wps:cNvSpPr>
                            <a:spLocks noChangeArrowheads="1"/>
                          </wps:cNvSpPr>
                          <wps:spPr bwMode="auto">
                            <a:xfrm>
                              <a:off x="4490"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 name="Rectangle 1422"/>
                          <wps:cNvSpPr>
                            <a:spLocks noChangeArrowheads="1"/>
                          </wps:cNvSpPr>
                          <wps:spPr bwMode="auto">
                            <a:xfrm>
                              <a:off x="4490"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 name="Rectangle 1423"/>
                          <wps:cNvSpPr>
                            <a:spLocks noChangeArrowheads="1"/>
                          </wps:cNvSpPr>
                          <wps:spPr bwMode="auto">
                            <a:xfrm>
                              <a:off x="4490"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6" name="Rectangle 1424"/>
                          <wps:cNvSpPr>
                            <a:spLocks noChangeArrowheads="1"/>
                          </wps:cNvSpPr>
                          <wps:spPr bwMode="auto">
                            <a:xfrm>
                              <a:off x="4490"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425"/>
                          <wps:cNvSpPr>
                            <a:spLocks noChangeArrowheads="1"/>
                          </wps:cNvSpPr>
                          <wps:spPr bwMode="auto">
                            <a:xfrm>
                              <a:off x="4490"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Rectangle 1426"/>
                          <wps:cNvSpPr>
                            <a:spLocks noChangeArrowheads="1"/>
                          </wps:cNvSpPr>
                          <wps:spPr bwMode="auto">
                            <a:xfrm>
                              <a:off x="4490"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Rectangle 1427"/>
                          <wps:cNvSpPr>
                            <a:spLocks noChangeArrowheads="1"/>
                          </wps:cNvSpPr>
                          <wps:spPr bwMode="auto">
                            <a:xfrm>
                              <a:off x="4490"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428"/>
                          <wps:cNvSpPr>
                            <a:spLocks noChangeArrowheads="1"/>
                          </wps:cNvSpPr>
                          <wps:spPr bwMode="auto">
                            <a:xfrm>
                              <a:off x="4490"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429"/>
                          <wps:cNvSpPr>
                            <a:spLocks noChangeArrowheads="1"/>
                          </wps:cNvSpPr>
                          <wps:spPr bwMode="auto">
                            <a:xfrm>
                              <a:off x="4490"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430"/>
                          <wps:cNvSpPr>
                            <a:spLocks noChangeArrowheads="1"/>
                          </wps:cNvSpPr>
                          <wps:spPr bwMode="auto">
                            <a:xfrm>
                              <a:off x="4490"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Rectangle 1431"/>
                          <wps:cNvSpPr>
                            <a:spLocks noChangeArrowheads="1"/>
                          </wps:cNvSpPr>
                          <wps:spPr bwMode="auto">
                            <a:xfrm>
                              <a:off x="4490"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Rectangle 1432"/>
                          <wps:cNvSpPr>
                            <a:spLocks noChangeArrowheads="1"/>
                          </wps:cNvSpPr>
                          <wps:spPr bwMode="auto">
                            <a:xfrm>
                              <a:off x="4490"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433"/>
                          <wps:cNvSpPr>
                            <a:spLocks noChangeArrowheads="1"/>
                          </wps:cNvSpPr>
                          <wps:spPr bwMode="auto">
                            <a:xfrm>
                              <a:off x="4490"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Rectangle 1434"/>
                          <wps:cNvSpPr>
                            <a:spLocks noChangeArrowheads="1"/>
                          </wps:cNvSpPr>
                          <wps:spPr bwMode="auto">
                            <a:xfrm>
                              <a:off x="4490"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Rectangle 1435"/>
                          <wps:cNvSpPr>
                            <a:spLocks noChangeArrowheads="1"/>
                          </wps:cNvSpPr>
                          <wps:spPr bwMode="auto">
                            <a:xfrm>
                              <a:off x="4490"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Rectangle 1436"/>
                          <wps:cNvSpPr>
                            <a:spLocks noChangeArrowheads="1"/>
                          </wps:cNvSpPr>
                          <wps:spPr bwMode="auto">
                            <a:xfrm>
                              <a:off x="4490"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9" name="Rectangle 1437"/>
                          <wps:cNvSpPr>
                            <a:spLocks noChangeArrowheads="1"/>
                          </wps:cNvSpPr>
                          <wps:spPr bwMode="auto">
                            <a:xfrm>
                              <a:off x="4490"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Rectangle 1438"/>
                          <wps:cNvSpPr>
                            <a:spLocks noChangeArrowheads="1"/>
                          </wps:cNvSpPr>
                          <wps:spPr bwMode="auto">
                            <a:xfrm>
                              <a:off x="4490"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439"/>
                          <wps:cNvSpPr>
                            <a:spLocks noChangeArrowheads="1"/>
                          </wps:cNvSpPr>
                          <wps:spPr bwMode="auto">
                            <a:xfrm>
                              <a:off x="4490"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440"/>
                          <wps:cNvSpPr>
                            <a:spLocks noChangeArrowheads="1"/>
                          </wps:cNvSpPr>
                          <wps:spPr bwMode="auto">
                            <a:xfrm>
                              <a:off x="4490"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441"/>
                          <wps:cNvSpPr>
                            <a:spLocks noChangeArrowheads="1"/>
                          </wps:cNvSpPr>
                          <wps:spPr bwMode="auto">
                            <a:xfrm>
                              <a:off x="4490"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42"/>
                          <wps:cNvSpPr>
                            <a:spLocks noChangeArrowheads="1"/>
                          </wps:cNvSpPr>
                          <wps:spPr bwMode="auto">
                            <a:xfrm>
                              <a:off x="4490" y="26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43"/>
                          <wps:cNvSpPr>
                            <a:spLocks noChangeArrowheads="1"/>
                          </wps:cNvSpPr>
                          <wps:spPr bwMode="auto">
                            <a:xfrm>
                              <a:off x="4490" y="26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44"/>
                          <wps:cNvSpPr>
                            <a:spLocks noChangeArrowheads="1"/>
                          </wps:cNvSpPr>
                          <wps:spPr bwMode="auto">
                            <a:xfrm>
                              <a:off x="4490" y="26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45"/>
                          <wps:cNvSpPr>
                            <a:spLocks noChangeArrowheads="1"/>
                          </wps:cNvSpPr>
                          <wps:spPr bwMode="auto">
                            <a:xfrm>
                              <a:off x="4490" y="26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46"/>
                          <wps:cNvSpPr>
                            <a:spLocks noChangeArrowheads="1"/>
                          </wps:cNvSpPr>
                          <wps:spPr bwMode="auto">
                            <a:xfrm>
                              <a:off x="4490" y="26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47"/>
                          <wps:cNvSpPr>
                            <a:spLocks noChangeArrowheads="1"/>
                          </wps:cNvSpPr>
                          <wps:spPr bwMode="auto">
                            <a:xfrm>
                              <a:off x="4490" y="26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Rectangle 1448"/>
                          <wps:cNvSpPr>
                            <a:spLocks noChangeArrowheads="1"/>
                          </wps:cNvSpPr>
                          <wps:spPr bwMode="auto">
                            <a:xfrm>
                              <a:off x="4490" y="26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Rectangle 1449"/>
                          <wps:cNvSpPr>
                            <a:spLocks noChangeArrowheads="1"/>
                          </wps:cNvSpPr>
                          <wps:spPr bwMode="auto">
                            <a:xfrm>
                              <a:off x="4490" y="26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50"/>
                          <wps:cNvSpPr>
                            <a:spLocks noChangeArrowheads="1"/>
                          </wps:cNvSpPr>
                          <wps:spPr bwMode="auto">
                            <a:xfrm>
                              <a:off x="4490" y="26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51"/>
                          <wps:cNvSpPr>
                            <a:spLocks noChangeArrowheads="1"/>
                          </wps:cNvSpPr>
                          <wps:spPr bwMode="auto">
                            <a:xfrm>
                              <a:off x="4490" y="26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52"/>
                          <wps:cNvSpPr>
                            <a:spLocks noChangeArrowheads="1"/>
                          </wps:cNvSpPr>
                          <wps:spPr bwMode="auto">
                            <a:xfrm>
                              <a:off x="4490" y="26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53"/>
                          <wps:cNvSpPr>
                            <a:spLocks noChangeArrowheads="1"/>
                          </wps:cNvSpPr>
                          <wps:spPr bwMode="auto">
                            <a:xfrm>
                              <a:off x="4490" y="26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54"/>
                          <wps:cNvSpPr>
                            <a:spLocks noChangeArrowheads="1"/>
                          </wps:cNvSpPr>
                          <wps:spPr bwMode="auto">
                            <a:xfrm>
                              <a:off x="4490" y="25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55"/>
                          <wps:cNvSpPr>
                            <a:spLocks noChangeArrowheads="1"/>
                          </wps:cNvSpPr>
                          <wps:spPr bwMode="auto">
                            <a:xfrm>
                              <a:off x="4490" y="25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56"/>
                          <wps:cNvSpPr>
                            <a:spLocks noChangeArrowheads="1"/>
                          </wps:cNvSpPr>
                          <wps:spPr bwMode="auto">
                            <a:xfrm>
                              <a:off x="4490" y="25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57"/>
                          <wps:cNvSpPr>
                            <a:spLocks noChangeArrowheads="1"/>
                          </wps:cNvSpPr>
                          <wps:spPr bwMode="auto">
                            <a:xfrm>
                              <a:off x="4490" y="25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58"/>
                          <wps:cNvSpPr>
                            <a:spLocks noChangeArrowheads="1"/>
                          </wps:cNvSpPr>
                          <wps:spPr bwMode="auto">
                            <a:xfrm>
                              <a:off x="4490" y="25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59"/>
                          <wps:cNvSpPr>
                            <a:spLocks noChangeArrowheads="1"/>
                          </wps:cNvSpPr>
                          <wps:spPr bwMode="auto">
                            <a:xfrm>
                              <a:off x="4490" y="25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60"/>
                          <wps:cNvSpPr>
                            <a:spLocks noChangeArrowheads="1"/>
                          </wps:cNvSpPr>
                          <wps:spPr bwMode="auto">
                            <a:xfrm>
                              <a:off x="4490" y="25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1461"/>
                          <wps:cNvSpPr>
                            <a:spLocks noChangeArrowheads="1"/>
                          </wps:cNvSpPr>
                          <wps:spPr bwMode="auto">
                            <a:xfrm>
                              <a:off x="4490" y="25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Rectangle 1462"/>
                          <wps:cNvSpPr>
                            <a:spLocks noChangeArrowheads="1"/>
                          </wps:cNvSpPr>
                          <wps:spPr bwMode="auto">
                            <a:xfrm>
                              <a:off x="4490" y="25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63"/>
                          <wps:cNvSpPr>
                            <a:spLocks noChangeArrowheads="1"/>
                          </wps:cNvSpPr>
                          <wps:spPr bwMode="auto">
                            <a:xfrm>
                              <a:off x="4490" y="25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1526" name="Group 1464"/>
                        <wpg:cNvGrpSpPr>
                          <a:grpSpLocks/>
                        </wpg:cNvGrpSpPr>
                        <wpg:grpSpPr bwMode="auto">
                          <a:xfrm>
                            <a:off x="2489711" y="733880"/>
                            <a:ext cx="1257872" cy="914442"/>
                            <a:chOff x="4490" y="1325"/>
                            <a:chExt cx="2271" cy="1651"/>
                          </a:xfrm>
                        </wpg:grpSpPr>
                        <wps:wsp>
                          <wps:cNvPr id="1527" name="Rectangle 1465"/>
                          <wps:cNvSpPr>
                            <a:spLocks noChangeArrowheads="1"/>
                          </wps:cNvSpPr>
                          <wps:spPr bwMode="auto">
                            <a:xfrm>
                              <a:off x="4490" y="25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66"/>
                          <wps:cNvSpPr>
                            <a:spLocks noChangeArrowheads="1"/>
                          </wps:cNvSpPr>
                          <wps:spPr bwMode="auto">
                            <a:xfrm>
                              <a:off x="4490" y="25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67"/>
                          <wps:cNvSpPr>
                            <a:spLocks noChangeArrowheads="1"/>
                          </wps:cNvSpPr>
                          <wps:spPr bwMode="auto">
                            <a:xfrm>
                              <a:off x="4490" y="25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68"/>
                          <wps:cNvSpPr>
                            <a:spLocks noChangeArrowheads="1"/>
                          </wps:cNvSpPr>
                          <wps:spPr bwMode="auto">
                            <a:xfrm>
                              <a:off x="4490" y="25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Rectangle 1469"/>
                          <wps:cNvSpPr>
                            <a:spLocks noChangeArrowheads="1"/>
                          </wps:cNvSpPr>
                          <wps:spPr bwMode="auto">
                            <a:xfrm>
                              <a:off x="4490" y="25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Rectangle 1470"/>
                          <wps:cNvSpPr>
                            <a:spLocks noChangeArrowheads="1"/>
                          </wps:cNvSpPr>
                          <wps:spPr bwMode="auto">
                            <a:xfrm>
                              <a:off x="4490"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Rectangle 1471"/>
                          <wps:cNvSpPr>
                            <a:spLocks noChangeArrowheads="1"/>
                          </wps:cNvSpPr>
                          <wps:spPr bwMode="auto">
                            <a:xfrm>
                              <a:off x="4490"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Rectangle 1472"/>
                          <wps:cNvSpPr>
                            <a:spLocks noChangeArrowheads="1"/>
                          </wps:cNvSpPr>
                          <wps:spPr bwMode="auto">
                            <a:xfrm>
                              <a:off x="4490"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73"/>
                          <wps:cNvSpPr>
                            <a:spLocks noChangeArrowheads="1"/>
                          </wps:cNvSpPr>
                          <wps:spPr bwMode="auto">
                            <a:xfrm>
                              <a:off x="4490"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74"/>
                          <wps:cNvSpPr>
                            <a:spLocks noChangeArrowheads="1"/>
                          </wps:cNvSpPr>
                          <wps:spPr bwMode="auto">
                            <a:xfrm>
                              <a:off x="4490"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75"/>
                          <wps:cNvSpPr>
                            <a:spLocks noChangeArrowheads="1"/>
                          </wps:cNvSpPr>
                          <wps:spPr bwMode="auto">
                            <a:xfrm>
                              <a:off x="4490"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76"/>
                          <wps:cNvSpPr>
                            <a:spLocks noChangeArrowheads="1"/>
                          </wps:cNvSpPr>
                          <wps:spPr bwMode="auto">
                            <a:xfrm>
                              <a:off x="4490"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77"/>
                          <wps:cNvSpPr>
                            <a:spLocks noChangeArrowheads="1"/>
                          </wps:cNvSpPr>
                          <wps:spPr bwMode="auto">
                            <a:xfrm>
                              <a:off x="4490"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78"/>
                          <wps:cNvSpPr>
                            <a:spLocks noChangeArrowheads="1"/>
                          </wps:cNvSpPr>
                          <wps:spPr bwMode="auto">
                            <a:xfrm>
                              <a:off x="4490"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79"/>
                          <wps:cNvSpPr>
                            <a:spLocks noChangeArrowheads="1"/>
                          </wps:cNvSpPr>
                          <wps:spPr bwMode="auto">
                            <a:xfrm>
                              <a:off x="4490"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80"/>
                          <wps:cNvSpPr>
                            <a:spLocks noChangeArrowheads="1"/>
                          </wps:cNvSpPr>
                          <wps:spPr bwMode="auto">
                            <a:xfrm>
                              <a:off x="4490"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81"/>
                          <wps:cNvSpPr>
                            <a:spLocks noChangeArrowheads="1"/>
                          </wps:cNvSpPr>
                          <wps:spPr bwMode="auto">
                            <a:xfrm>
                              <a:off x="4490"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82"/>
                          <wps:cNvSpPr>
                            <a:spLocks noChangeArrowheads="1"/>
                          </wps:cNvSpPr>
                          <wps:spPr bwMode="auto">
                            <a:xfrm>
                              <a:off x="4490"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Rectangle 1483"/>
                          <wps:cNvSpPr>
                            <a:spLocks noChangeArrowheads="1"/>
                          </wps:cNvSpPr>
                          <wps:spPr bwMode="auto">
                            <a:xfrm>
                              <a:off x="4490"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6" name="Rectangle 1484"/>
                          <wps:cNvSpPr>
                            <a:spLocks noChangeArrowheads="1"/>
                          </wps:cNvSpPr>
                          <wps:spPr bwMode="auto">
                            <a:xfrm>
                              <a:off x="4490"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 name="Rectangle 1485"/>
                          <wps:cNvSpPr>
                            <a:spLocks noChangeArrowheads="1"/>
                          </wps:cNvSpPr>
                          <wps:spPr bwMode="auto">
                            <a:xfrm>
                              <a:off x="4490"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1486"/>
                          <wps:cNvSpPr>
                            <a:spLocks noChangeArrowheads="1"/>
                          </wps:cNvSpPr>
                          <wps:spPr bwMode="auto">
                            <a:xfrm>
                              <a:off x="4490"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87"/>
                          <wps:cNvSpPr>
                            <a:spLocks noChangeArrowheads="1"/>
                          </wps:cNvSpPr>
                          <wps:spPr bwMode="auto">
                            <a:xfrm>
                              <a:off x="4490"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Rectangle 1488"/>
                          <wps:cNvSpPr>
                            <a:spLocks noChangeArrowheads="1"/>
                          </wps:cNvSpPr>
                          <wps:spPr bwMode="auto">
                            <a:xfrm>
                              <a:off x="4490"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Rectangle 1489"/>
                          <wps:cNvSpPr>
                            <a:spLocks noChangeArrowheads="1"/>
                          </wps:cNvSpPr>
                          <wps:spPr bwMode="auto">
                            <a:xfrm>
                              <a:off x="4490"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90"/>
                          <wps:cNvSpPr>
                            <a:spLocks noChangeArrowheads="1"/>
                          </wps:cNvSpPr>
                          <wps:spPr bwMode="auto">
                            <a:xfrm>
                              <a:off x="4490"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91"/>
                          <wps:cNvSpPr>
                            <a:spLocks noChangeArrowheads="1"/>
                          </wps:cNvSpPr>
                          <wps:spPr bwMode="auto">
                            <a:xfrm>
                              <a:off x="4490"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92"/>
                          <wps:cNvSpPr>
                            <a:spLocks noChangeArrowheads="1"/>
                          </wps:cNvSpPr>
                          <wps:spPr bwMode="auto">
                            <a:xfrm>
                              <a:off x="4490"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Rectangle 1493"/>
                          <wps:cNvSpPr>
                            <a:spLocks noChangeArrowheads="1"/>
                          </wps:cNvSpPr>
                          <wps:spPr bwMode="auto">
                            <a:xfrm>
                              <a:off x="4490" y="24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Rectangle 1494"/>
                          <wps:cNvSpPr>
                            <a:spLocks noChangeArrowheads="1"/>
                          </wps:cNvSpPr>
                          <wps:spPr bwMode="auto">
                            <a:xfrm>
                              <a:off x="4490" y="24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95"/>
                          <wps:cNvSpPr>
                            <a:spLocks noChangeArrowheads="1"/>
                          </wps:cNvSpPr>
                          <wps:spPr bwMode="auto">
                            <a:xfrm>
                              <a:off x="4490" y="24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496"/>
                          <wps:cNvSpPr>
                            <a:spLocks noChangeArrowheads="1"/>
                          </wps:cNvSpPr>
                          <wps:spPr bwMode="auto">
                            <a:xfrm>
                              <a:off x="4490" y="24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497"/>
                          <wps:cNvSpPr>
                            <a:spLocks noChangeArrowheads="1"/>
                          </wps:cNvSpPr>
                          <wps:spPr bwMode="auto">
                            <a:xfrm>
                              <a:off x="4490" y="23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498"/>
                          <wps:cNvSpPr>
                            <a:spLocks noChangeArrowheads="1"/>
                          </wps:cNvSpPr>
                          <wps:spPr bwMode="auto">
                            <a:xfrm>
                              <a:off x="4490" y="23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499"/>
                          <wps:cNvSpPr>
                            <a:spLocks noChangeArrowheads="1"/>
                          </wps:cNvSpPr>
                          <wps:spPr bwMode="auto">
                            <a:xfrm>
                              <a:off x="4490" y="23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500"/>
                          <wps:cNvSpPr>
                            <a:spLocks noChangeArrowheads="1"/>
                          </wps:cNvSpPr>
                          <wps:spPr bwMode="auto">
                            <a:xfrm>
                              <a:off x="4490" y="23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01"/>
                          <wps:cNvSpPr>
                            <a:spLocks noChangeArrowheads="1"/>
                          </wps:cNvSpPr>
                          <wps:spPr bwMode="auto">
                            <a:xfrm>
                              <a:off x="4490" y="22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02"/>
                          <wps:cNvSpPr>
                            <a:spLocks noChangeArrowheads="1"/>
                          </wps:cNvSpPr>
                          <wps:spPr bwMode="auto">
                            <a:xfrm>
                              <a:off x="4490" y="22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03"/>
                          <wps:cNvSpPr>
                            <a:spLocks noChangeArrowheads="1"/>
                          </wps:cNvSpPr>
                          <wps:spPr bwMode="auto">
                            <a:xfrm>
                              <a:off x="4490" y="22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04"/>
                          <wps:cNvSpPr>
                            <a:spLocks noChangeArrowheads="1"/>
                          </wps:cNvSpPr>
                          <wps:spPr bwMode="auto">
                            <a:xfrm>
                              <a:off x="4490" y="22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05"/>
                          <wps:cNvSpPr>
                            <a:spLocks noChangeArrowheads="1"/>
                          </wps:cNvSpPr>
                          <wps:spPr bwMode="auto">
                            <a:xfrm>
                              <a:off x="4490" y="22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06"/>
                          <wps:cNvSpPr>
                            <a:spLocks noChangeArrowheads="1"/>
                          </wps:cNvSpPr>
                          <wps:spPr bwMode="auto">
                            <a:xfrm>
                              <a:off x="4490" y="22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07"/>
                          <wps:cNvSpPr>
                            <a:spLocks noChangeArrowheads="1"/>
                          </wps:cNvSpPr>
                          <wps:spPr bwMode="auto">
                            <a:xfrm>
                              <a:off x="4490"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08"/>
                          <wps:cNvSpPr>
                            <a:spLocks noChangeArrowheads="1"/>
                          </wps:cNvSpPr>
                          <wps:spPr bwMode="auto">
                            <a:xfrm>
                              <a:off x="4490"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09"/>
                          <wps:cNvSpPr>
                            <a:spLocks noChangeArrowheads="1"/>
                          </wps:cNvSpPr>
                          <wps:spPr bwMode="auto">
                            <a:xfrm>
                              <a:off x="4490"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1510"/>
                          <wps:cNvSpPr>
                            <a:spLocks noChangeArrowheads="1"/>
                          </wps:cNvSpPr>
                          <wps:spPr bwMode="auto">
                            <a:xfrm>
                              <a:off x="4490"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Rectangle 1511"/>
                          <wps:cNvSpPr>
                            <a:spLocks noChangeArrowheads="1"/>
                          </wps:cNvSpPr>
                          <wps:spPr bwMode="auto">
                            <a:xfrm>
                              <a:off x="4490"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12"/>
                          <wps:cNvSpPr>
                            <a:spLocks noChangeArrowheads="1"/>
                          </wps:cNvSpPr>
                          <wps:spPr bwMode="auto">
                            <a:xfrm>
                              <a:off x="4490"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13"/>
                          <wps:cNvSpPr>
                            <a:spLocks noChangeArrowheads="1"/>
                          </wps:cNvSpPr>
                          <wps:spPr bwMode="auto">
                            <a:xfrm>
                              <a:off x="4490"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14"/>
                          <wps:cNvSpPr>
                            <a:spLocks noChangeArrowheads="1"/>
                          </wps:cNvSpPr>
                          <wps:spPr bwMode="auto">
                            <a:xfrm>
                              <a:off x="4490"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15"/>
                          <wps:cNvSpPr>
                            <a:spLocks noChangeArrowheads="1"/>
                          </wps:cNvSpPr>
                          <wps:spPr bwMode="auto">
                            <a:xfrm>
                              <a:off x="4490"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16"/>
                          <wps:cNvSpPr>
                            <a:spLocks noChangeArrowheads="1"/>
                          </wps:cNvSpPr>
                          <wps:spPr bwMode="auto">
                            <a:xfrm>
                              <a:off x="4490"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17"/>
                          <wps:cNvSpPr>
                            <a:spLocks noChangeArrowheads="1"/>
                          </wps:cNvSpPr>
                          <wps:spPr bwMode="auto">
                            <a:xfrm>
                              <a:off x="4490"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18"/>
                          <wps:cNvSpPr>
                            <a:spLocks noChangeArrowheads="1"/>
                          </wps:cNvSpPr>
                          <wps:spPr bwMode="auto">
                            <a:xfrm>
                              <a:off x="4490"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19"/>
                          <wps:cNvSpPr>
                            <a:spLocks noChangeArrowheads="1"/>
                          </wps:cNvSpPr>
                          <wps:spPr bwMode="auto">
                            <a:xfrm>
                              <a:off x="4490"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20"/>
                          <wps:cNvSpPr>
                            <a:spLocks noChangeArrowheads="1"/>
                          </wps:cNvSpPr>
                          <wps:spPr bwMode="auto">
                            <a:xfrm>
                              <a:off x="4490"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21"/>
                          <wps:cNvSpPr>
                            <a:spLocks noChangeArrowheads="1"/>
                          </wps:cNvSpPr>
                          <wps:spPr bwMode="auto">
                            <a:xfrm>
                              <a:off x="4490"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22"/>
                          <wps:cNvSpPr>
                            <a:spLocks noChangeArrowheads="1"/>
                          </wps:cNvSpPr>
                          <wps:spPr bwMode="auto">
                            <a:xfrm>
                              <a:off x="4490"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Rectangle 1523"/>
                          <wps:cNvSpPr>
                            <a:spLocks noChangeArrowheads="1"/>
                          </wps:cNvSpPr>
                          <wps:spPr bwMode="auto">
                            <a:xfrm>
                              <a:off x="4490"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24"/>
                          <wps:cNvSpPr>
                            <a:spLocks noChangeArrowheads="1"/>
                          </wps:cNvSpPr>
                          <wps:spPr bwMode="auto">
                            <a:xfrm>
                              <a:off x="4490"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25"/>
                          <wps:cNvSpPr>
                            <a:spLocks noChangeArrowheads="1"/>
                          </wps:cNvSpPr>
                          <wps:spPr bwMode="auto">
                            <a:xfrm>
                              <a:off x="4490"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26"/>
                          <wps:cNvSpPr>
                            <a:spLocks noChangeArrowheads="1"/>
                          </wps:cNvSpPr>
                          <wps:spPr bwMode="auto">
                            <a:xfrm>
                              <a:off x="4490" y="20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27"/>
                          <wps:cNvSpPr>
                            <a:spLocks noChangeArrowheads="1"/>
                          </wps:cNvSpPr>
                          <wps:spPr bwMode="auto">
                            <a:xfrm>
                              <a:off x="4490" y="20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28"/>
                          <wps:cNvSpPr>
                            <a:spLocks noChangeArrowheads="1"/>
                          </wps:cNvSpPr>
                          <wps:spPr bwMode="auto">
                            <a:xfrm>
                              <a:off x="4490" y="20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29"/>
                          <wps:cNvSpPr>
                            <a:spLocks noChangeArrowheads="1"/>
                          </wps:cNvSpPr>
                          <wps:spPr bwMode="auto">
                            <a:xfrm>
                              <a:off x="4490" y="20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0"/>
                          <wps:cNvSpPr>
                            <a:spLocks noChangeArrowheads="1"/>
                          </wps:cNvSpPr>
                          <wps:spPr bwMode="auto">
                            <a:xfrm>
                              <a:off x="4490" y="19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Rectangle 1531"/>
                          <wps:cNvSpPr>
                            <a:spLocks noChangeArrowheads="1"/>
                          </wps:cNvSpPr>
                          <wps:spPr bwMode="auto">
                            <a:xfrm>
                              <a:off x="4490" y="19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 name="Rectangle 1532"/>
                          <wps:cNvSpPr>
                            <a:spLocks noChangeArrowheads="1"/>
                          </wps:cNvSpPr>
                          <wps:spPr bwMode="auto">
                            <a:xfrm>
                              <a:off x="4490" y="19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Rectangle 1533"/>
                          <wps:cNvSpPr>
                            <a:spLocks noChangeArrowheads="1"/>
                          </wps:cNvSpPr>
                          <wps:spPr bwMode="auto">
                            <a:xfrm>
                              <a:off x="4490" y="19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Rectangle 1534"/>
                          <wps:cNvSpPr>
                            <a:spLocks noChangeArrowheads="1"/>
                          </wps:cNvSpPr>
                          <wps:spPr bwMode="auto">
                            <a:xfrm>
                              <a:off x="4490" y="19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5"/>
                          <wps:cNvSpPr>
                            <a:spLocks noChangeArrowheads="1"/>
                          </wps:cNvSpPr>
                          <wps:spPr bwMode="auto">
                            <a:xfrm>
                              <a:off x="4490" y="19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36"/>
                          <wps:cNvSpPr>
                            <a:spLocks noChangeArrowheads="1"/>
                          </wps:cNvSpPr>
                          <wps:spPr bwMode="auto">
                            <a:xfrm>
                              <a:off x="4490" y="19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37"/>
                          <wps:cNvSpPr>
                            <a:spLocks noChangeArrowheads="1"/>
                          </wps:cNvSpPr>
                          <wps:spPr bwMode="auto">
                            <a:xfrm>
                              <a:off x="4490" y="19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38"/>
                          <wps:cNvSpPr>
                            <a:spLocks noChangeArrowheads="1"/>
                          </wps:cNvSpPr>
                          <wps:spPr bwMode="auto">
                            <a:xfrm>
                              <a:off x="4490" y="19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39"/>
                          <wps:cNvSpPr>
                            <a:spLocks noChangeArrowheads="1"/>
                          </wps:cNvSpPr>
                          <wps:spPr bwMode="auto">
                            <a:xfrm>
                              <a:off x="4490" y="19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40"/>
                          <wps:cNvSpPr>
                            <a:spLocks noChangeArrowheads="1"/>
                          </wps:cNvSpPr>
                          <wps:spPr bwMode="auto">
                            <a:xfrm>
                              <a:off x="4490" y="19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41"/>
                          <wps:cNvSpPr>
                            <a:spLocks noChangeArrowheads="1"/>
                          </wps:cNvSpPr>
                          <wps:spPr bwMode="auto">
                            <a:xfrm>
                              <a:off x="4490" y="19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42"/>
                          <wps:cNvSpPr>
                            <a:spLocks noChangeArrowheads="1"/>
                          </wps:cNvSpPr>
                          <wps:spPr bwMode="auto">
                            <a:xfrm>
                              <a:off x="4490" y="19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43"/>
                          <wps:cNvSpPr>
                            <a:spLocks noChangeArrowheads="1"/>
                          </wps:cNvSpPr>
                          <wps:spPr bwMode="auto">
                            <a:xfrm>
                              <a:off x="4490" y="19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44"/>
                          <wps:cNvSpPr>
                            <a:spLocks noChangeArrowheads="1"/>
                          </wps:cNvSpPr>
                          <wps:spPr bwMode="auto">
                            <a:xfrm>
                              <a:off x="4490" y="19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Rectangle 1545"/>
                          <wps:cNvSpPr>
                            <a:spLocks noChangeArrowheads="1"/>
                          </wps:cNvSpPr>
                          <wps:spPr bwMode="auto">
                            <a:xfrm>
                              <a:off x="4490"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1546"/>
                          <wps:cNvSpPr>
                            <a:spLocks noChangeArrowheads="1"/>
                          </wps:cNvSpPr>
                          <wps:spPr bwMode="auto">
                            <a:xfrm>
                              <a:off x="4490"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 name="Rectangle 1547"/>
                          <wps:cNvSpPr>
                            <a:spLocks noChangeArrowheads="1"/>
                          </wps:cNvSpPr>
                          <wps:spPr bwMode="auto">
                            <a:xfrm>
                              <a:off x="4490"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1548"/>
                          <wps:cNvSpPr>
                            <a:spLocks noChangeArrowheads="1"/>
                          </wps:cNvSpPr>
                          <wps:spPr bwMode="auto">
                            <a:xfrm>
                              <a:off x="4490"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49"/>
                          <wps:cNvSpPr>
                            <a:spLocks noChangeArrowheads="1"/>
                          </wps:cNvSpPr>
                          <wps:spPr bwMode="auto">
                            <a:xfrm>
                              <a:off x="4490"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1550"/>
                          <wps:cNvSpPr>
                            <a:spLocks noChangeArrowheads="1"/>
                          </wps:cNvSpPr>
                          <wps:spPr bwMode="auto">
                            <a:xfrm>
                              <a:off x="4490"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Rectangle 1551"/>
                          <wps:cNvSpPr>
                            <a:spLocks noChangeArrowheads="1"/>
                          </wps:cNvSpPr>
                          <wps:spPr bwMode="auto">
                            <a:xfrm>
                              <a:off x="4490"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52"/>
                          <wps:cNvSpPr>
                            <a:spLocks noChangeArrowheads="1"/>
                          </wps:cNvSpPr>
                          <wps:spPr bwMode="auto">
                            <a:xfrm>
                              <a:off x="4490"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53"/>
                          <wps:cNvSpPr>
                            <a:spLocks noChangeArrowheads="1"/>
                          </wps:cNvSpPr>
                          <wps:spPr bwMode="auto">
                            <a:xfrm>
                              <a:off x="4490"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54"/>
                          <wps:cNvSpPr>
                            <a:spLocks noChangeArrowheads="1"/>
                          </wps:cNvSpPr>
                          <wps:spPr bwMode="auto">
                            <a:xfrm>
                              <a:off x="4490"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Rectangle 1555"/>
                          <wps:cNvSpPr>
                            <a:spLocks noChangeArrowheads="1"/>
                          </wps:cNvSpPr>
                          <wps:spPr bwMode="auto">
                            <a:xfrm>
                              <a:off x="4490"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1556"/>
                          <wps:cNvSpPr>
                            <a:spLocks noChangeArrowheads="1"/>
                          </wps:cNvSpPr>
                          <wps:spPr bwMode="auto">
                            <a:xfrm>
                              <a:off x="4490"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57"/>
                          <wps:cNvSpPr>
                            <a:spLocks noChangeArrowheads="1"/>
                          </wps:cNvSpPr>
                          <wps:spPr bwMode="auto">
                            <a:xfrm>
                              <a:off x="4490"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Rectangle 1558"/>
                          <wps:cNvSpPr>
                            <a:spLocks noChangeArrowheads="1"/>
                          </wps:cNvSpPr>
                          <wps:spPr bwMode="auto">
                            <a:xfrm>
                              <a:off x="4490"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Rectangle 1559"/>
                          <wps:cNvSpPr>
                            <a:spLocks noChangeArrowheads="1"/>
                          </wps:cNvSpPr>
                          <wps:spPr bwMode="auto">
                            <a:xfrm>
                              <a:off x="4490"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 name="Rectangle 1560"/>
                          <wps:cNvSpPr>
                            <a:spLocks noChangeArrowheads="1"/>
                          </wps:cNvSpPr>
                          <wps:spPr bwMode="auto">
                            <a:xfrm>
                              <a:off x="4490"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Rectangle 1561"/>
                          <wps:cNvSpPr>
                            <a:spLocks noChangeArrowheads="1"/>
                          </wps:cNvSpPr>
                          <wps:spPr bwMode="auto">
                            <a:xfrm>
                              <a:off x="4490"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4" name="Rectangle 1562"/>
                          <wps:cNvSpPr>
                            <a:spLocks noChangeArrowheads="1"/>
                          </wps:cNvSpPr>
                          <wps:spPr bwMode="auto">
                            <a:xfrm>
                              <a:off x="4490"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563"/>
                          <wps:cNvSpPr>
                            <a:spLocks noChangeArrowheads="1"/>
                          </wps:cNvSpPr>
                          <wps:spPr bwMode="auto">
                            <a:xfrm>
                              <a:off x="4490"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564"/>
                          <wps:cNvSpPr>
                            <a:spLocks noChangeArrowheads="1"/>
                          </wps:cNvSpPr>
                          <wps:spPr bwMode="auto">
                            <a:xfrm>
                              <a:off x="4490"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565"/>
                          <wps:cNvSpPr>
                            <a:spLocks noChangeArrowheads="1"/>
                          </wps:cNvSpPr>
                          <wps:spPr bwMode="auto">
                            <a:xfrm>
                              <a:off x="4490"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566"/>
                          <wps:cNvSpPr>
                            <a:spLocks noChangeArrowheads="1"/>
                          </wps:cNvSpPr>
                          <wps:spPr bwMode="auto">
                            <a:xfrm>
                              <a:off x="4490"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567"/>
                          <wps:cNvSpPr>
                            <a:spLocks noChangeArrowheads="1"/>
                          </wps:cNvSpPr>
                          <wps:spPr bwMode="auto">
                            <a:xfrm>
                              <a:off x="4490"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568"/>
                          <wps:cNvSpPr>
                            <a:spLocks noChangeArrowheads="1"/>
                          </wps:cNvSpPr>
                          <wps:spPr bwMode="auto">
                            <a:xfrm>
                              <a:off x="4490" y="18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569"/>
                          <wps:cNvSpPr>
                            <a:spLocks noChangeArrowheads="1"/>
                          </wps:cNvSpPr>
                          <wps:spPr bwMode="auto">
                            <a:xfrm>
                              <a:off x="4490" y="18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570"/>
                          <wps:cNvSpPr>
                            <a:spLocks noChangeArrowheads="1"/>
                          </wps:cNvSpPr>
                          <wps:spPr bwMode="auto">
                            <a:xfrm>
                              <a:off x="4490" y="18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571"/>
                          <wps:cNvSpPr>
                            <a:spLocks noChangeArrowheads="1"/>
                          </wps:cNvSpPr>
                          <wps:spPr bwMode="auto">
                            <a:xfrm>
                              <a:off x="4490" y="18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Rectangle 1572"/>
                          <wps:cNvSpPr>
                            <a:spLocks noChangeArrowheads="1"/>
                          </wps:cNvSpPr>
                          <wps:spPr bwMode="auto">
                            <a:xfrm>
                              <a:off x="4490" y="17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Rectangle 1573"/>
                          <wps:cNvSpPr>
                            <a:spLocks noChangeArrowheads="1"/>
                          </wps:cNvSpPr>
                          <wps:spPr bwMode="auto">
                            <a:xfrm>
                              <a:off x="4490" y="17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574"/>
                          <wps:cNvSpPr>
                            <a:spLocks noChangeArrowheads="1"/>
                          </wps:cNvSpPr>
                          <wps:spPr bwMode="auto">
                            <a:xfrm>
                              <a:off x="4490" y="17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575"/>
                          <wps:cNvSpPr>
                            <a:spLocks noChangeArrowheads="1"/>
                          </wps:cNvSpPr>
                          <wps:spPr bwMode="auto">
                            <a:xfrm>
                              <a:off x="4490" y="17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576"/>
                          <wps:cNvSpPr>
                            <a:spLocks noChangeArrowheads="1"/>
                          </wps:cNvSpPr>
                          <wps:spPr bwMode="auto">
                            <a:xfrm>
                              <a:off x="4490" y="17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577"/>
                          <wps:cNvSpPr>
                            <a:spLocks noChangeArrowheads="1"/>
                          </wps:cNvSpPr>
                          <wps:spPr bwMode="auto">
                            <a:xfrm>
                              <a:off x="4490" y="17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578"/>
                          <wps:cNvSpPr>
                            <a:spLocks noChangeArrowheads="1"/>
                          </wps:cNvSpPr>
                          <wps:spPr bwMode="auto">
                            <a:xfrm>
                              <a:off x="4490" y="17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579"/>
                          <wps:cNvSpPr>
                            <a:spLocks noChangeArrowheads="1"/>
                          </wps:cNvSpPr>
                          <wps:spPr bwMode="auto">
                            <a:xfrm>
                              <a:off x="4490" y="17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580"/>
                          <wps:cNvSpPr>
                            <a:spLocks noChangeArrowheads="1"/>
                          </wps:cNvSpPr>
                          <wps:spPr bwMode="auto">
                            <a:xfrm>
                              <a:off x="4490" y="17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581"/>
                          <wps:cNvSpPr>
                            <a:spLocks noChangeArrowheads="1"/>
                          </wps:cNvSpPr>
                          <wps:spPr bwMode="auto">
                            <a:xfrm>
                              <a:off x="4490" y="17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582"/>
                          <wps:cNvSpPr>
                            <a:spLocks noChangeArrowheads="1"/>
                          </wps:cNvSpPr>
                          <wps:spPr bwMode="auto">
                            <a:xfrm>
                              <a:off x="4490" y="17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583"/>
                          <wps:cNvSpPr>
                            <a:spLocks noChangeArrowheads="1"/>
                          </wps:cNvSpPr>
                          <wps:spPr bwMode="auto">
                            <a:xfrm>
                              <a:off x="4490" y="17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584"/>
                          <wps:cNvSpPr>
                            <a:spLocks noChangeArrowheads="1"/>
                          </wps:cNvSpPr>
                          <wps:spPr bwMode="auto">
                            <a:xfrm>
                              <a:off x="4490" y="17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Rectangle 1585"/>
                          <wps:cNvSpPr>
                            <a:spLocks noChangeArrowheads="1"/>
                          </wps:cNvSpPr>
                          <wps:spPr bwMode="auto">
                            <a:xfrm>
                              <a:off x="4490" y="17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8" name="Rectangle 1586"/>
                          <wps:cNvSpPr>
                            <a:spLocks noChangeArrowheads="1"/>
                          </wps:cNvSpPr>
                          <wps:spPr bwMode="auto">
                            <a:xfrm>
                              <a:off x="4490" y="17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587"/>
                          <wps:cNvSpPr>
                            <a:spLocks noChangeArrowheads="1"/>
                          </wps:cNvSpPr>
                          <wps:spPr bwMode="auto">
                            <a:xfrm>
                              <a:off x="4490" y="17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588"/>
                          <wps:cNvSpPr>
                            <a:spLocks noChangeArrowheads="1"/>
                          </wps:cNvSpPr>
                          <wps:spPr bwMode="auto">
                            <a:xfrm>
                              <a:off x="4490" y="17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589"/>
                          <wps:cNvSpPr>
                            <a:spLocks noChangeArrowheads="1"/>
                          </wps:cNvSpPr>
                          <wps:spPr bwMode="auto">
                            <a:xfrm>
                              <a:off x="4490" y="17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0"/>
                          <wps:cNvSpPr>
                            <a:spLocks noChangeArrowheads="1"/>
                          </wps:cNvSpPr>
                          <wps:spPr bwMode="auto">
                            <a:xfrm>
                              <a:off x="4490" y="17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1"/>
                          <wps:cNvSpPr>
                            <a:spLocks noChangeArrowheads="1"/>
                          </wps:cNvSpPr>
                          <wps:spPr bwMode="auto">
                            <a:xfrm>
                              <a:off x="4490" y="17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2"/>
                          <wps:cNvSpPr>
                            <a:spLocks noChangeArrowheads="1"/>
                          </wps:cNvSpPr>
                          <wps:spPr bwMode="auto">
                            <a:xfrm>
                              <a:off x="4490" y="16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Rectangle 1593"/>
                          <wps:cNvSpPr>
                            <a:spLocks noChangeArrowheads="1"/>
                          </wps:cNvSpPr>
                          <wps:spPr bwMode="auto">
                            <a:xfrm>
                              <a:off x="4490" y="16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 name="Rectangle 1594"/>
                          <wps:cNvSpPr>
                            <a:spLocks noChangeArrowheads="1"/>
                          </wps:cNvSpPr>
                          <wps:spPr bwMode="auto">
                            <a:xfrm>
                              <a:off x="4490" y="16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Rectangle 1595"/>
                          <wps:cNvSpPr>
                            <a:spLocks noChangeArrowheads="1"/>
                          </wps:cNvSpPr>
                          <wps:spPr bwMode="auto">
                            <a:xfrm>
                              <a:off x="4490"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 name="Rectangle 1596"/>
                          <wps:cNvSpPr>
                            <a:spLocks noChangeArrowheads="1"/>
                          </wps:cNvSpPr>
                          <wps:spPr bwMode="auto">
                            <a:xfrm>
                              <a:off x="4490"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7"/>
                          <wps:cNvSpPr>
                            <a:spLocks noChangeArrowheads="1"/>
                          </wps:cNvSpPr>
                          <wps:spPr bwMode="auto">
                            <a:xfrm>
                              <a:off x="4490"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8"/>
                          <wps:cNvSpPr>
                            <a:spLocks noChangeArrowheads="1"/>
                          </wps:cNvSpPr>
                          <wps:spPr bwMode="auto">
                            <a:xfrm>
                              <a:off x="4490"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9"/>
                          <wps:cNvSpPr>
                            <a:spLocks noChangeArrowheads="1"/>
                          </wps:cNvSpPr>
                          <wps:spPr bwMode="auto">
                            <a:xfrm>
                              <a:off x="4490"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600"/>
                          <wps:cNvSpPr>
                            <a:spLocks noChangeArrowheads="1"/>
                          </wps:cNvSpPr>
                          <wps:spPr bwMode="auto">
                            <a:xfrm>
                              <a:off x="4490"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601"/>
                          <wps:cNvSpPr>
                            <a:spLocks noChangeArrowheads="1"/>
                          </wps:cNvSpPr>
                          <wps:spPr bwMode="auto">
                            <a:xfrm>
                              <a:off x="4490"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602"/>
                          <wps:cNvSpPr>
                            <a:spLocks noChangeArrowheads="1"/>
                          </wps:cNvSpPr>
                          <wps:spPr bwMode="auto">
                            <a:xfrm>
                              <a:off x="4490"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603"/>
                          <wps:cNvSpPr>
                            <a:spLocks noChangeArrowheads="1"/>
                          </wps:cNvSpPr>
                          <wps:spPr bwMode="auto">
                            <a:xfrm>
                              <a:off x="4490"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604"/>
                          <wps:cNvSpPr>
                            <a:spLocks noChangeArrowheads="1"/>
                          </wps:cNvSpPr>
                          <wps:spPr bwMode="auto">
                            <a:xfrm>
                              <a:off x="4490"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605"/>
                          <wps:cNvSpPr>
                            <a:spLocks noChangeArrowheads="1"/>
                          </wps:cNvSpPr>
                          <wps:spPr bwMode="auto">
                            <a:xfrm>
                              <a:off x="4490"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606"/>
                          <wps:cNvSpPr>
                            <a:spLocks noChangeArrowheads="1"/>
                          </wps:cNvSpPr>
                          <wps:spPr bwMode="auto">
                            <a:xfrm>
                              <a:off x="4490"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Rectangle 1607"/>
                          <wps:cNvSpPr>
                            <a:spLocks noChangeArrowheads="1"/>
                          </wps:cNvSpPr>
                          <wps:spPr bwMode="auto">
                            <a:xfrm>
                              <a:off x="4490"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 name="Rectangle 1608"/>
                          <wps:cNvSpPr>
                            <a:spLocks noChangeArrowheads="1"/>
                          </wps:cNvSpPr>
                          <wps:spPr bwMode="auto">
                            <a:xfrm>
                              <a:off x="4490"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Rectangle 1609"/>
                          <wps:cNvSpPr>
                            <a:spLocks noChangeArrowheads="1"/>
                          </wps:cNvSpPr>
                          <wps:spPr bwMode="auto">
                            <a:xfrm>
                              <a:off x="4490"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 name="Rectangle 1610"/>
                          <wps:cNvSpPr>
                            <a:spLocks noChangeArrowheads="1"/>
                          </wps:cNvSpPr>
                          <wps:spPr bwMode="auto">
                            <a:xfrm>
                              <a:off x="4490"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611"/>
                          <wps:cNvSpPr>
                            <a:spLocks noChangeArrowheads="1"/>
                          </wps:cNvSpPr>
                          <wps:spPr bwMode="auto">
                            <a:xfrm>
                              <a:off x="4490"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Rectangle 1612"/>
                          <wps:cNvSpPr>
                            <a:spLocks noChangeArrowheads="1"/>
                          </wps:cNvSpPr>
                          <wps:spPr bwMode="auto">
                            <a:xfrm>
                              <a:off x="4490"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Rectangle 1613"/>
                          <wps:cNvSpPr>
                            <a:spLocks noChangeArrowheads="1"/>
                          </wps:cNvSpPr>
                          <wps:spPr bwMode="auto">
                            <a:xfrm>
                              <a:off x="4490"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614"/>
                          <wps:cNvSpPr>
                            <a:spLocks noChangeArrowheads="1"/>
                          </wps:cNvSpPr>
                          <wps:spPr bwMode="auto">
                            <a:xfrm>
                              <a:off x="4490"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615"/>
                          <wps:cNvSpPr>
                            <a:spLocks noChangeArrowheads="1"/>
                          </wps:cNvSpPr>
                          <wps:spPr bwMode="auto">
                            <a:xfrm>
                              <a:off x="4490"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616"/>
                          <wps:cNvSpPr>
                            <a:spLocks noChangeArrowheads="1"/>
                          </wps:cNvSpPr>
                          <wps:spPr bwMode="auto">
                            <a:xfrm>
                              <a:off x="4490"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Rectangle 1617"/>
                          <wps:cNvSpPr>
                            <a:spLocks noChangeArrowheads="1"/>
                          </wps:cNvSpPr>
                          <wps:spPr bwMode="auto">
                            <a:xfrm>
                              <a:off x="4490"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0" name="Rectangle 1618"/>
                          <wps:cNvSpPr>
                            <a:spLocks noChangeArrowheads="1"/>
                          </wps:cNvSpPr>
                          <wps:spPr bwMode="auto">
                            <a:xfrm>
                              <a:off x="4490" y="15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619"/>
                          <wps:cNvSpPr>
                            <a:spLocks noChangeArrowheads="1"/>
                          </wps:cNvSpPr>
                          <wps:spPr bwMode="auto">
                            <a:xfrm>
                              <a:off x="4490" y="15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Rectangle 1620"/>
                          <wps:cNvSpPr>
                            <a:spLocks noChangeArrowheads="1"/>
                          </wps:cNvSpPr>
                          <wps:spPr bwMode="auto">
                            <a:xfrm>
                              <a:off x="4490" y="15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Rectangle 1621"/>
                          <wps:cNvSpPr>
                            <a:spLocks noChangeArrowheads="1"/>
                          </wps:cNvSpPr>
                          <wps:spPr bwMode="auto">
                            <a:xfrm>
                              <a:off x="4490" y="15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 name="Rectangle 1622"/>
                          <wps:cNvSpPr>
                            <a:spLocks noChangeArrowheads="1"/>
                          </wps:cNvSpPr>
                          <wps:spPr bwMode="auto">
                            <a:xfrm>
                              <a:off x="4490" y="15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 name="Rectangle 1623"/>
                          <wps:cNvSpPr>
                            <a:spLocks noChangeArrowheads="1"/>
                          </wps:cNvSpPr>
                          <wps:spPr bwMode="auto">
                            <a:xfrm>
                              <a:off x="4490" y="15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6" name="Rectangle 1624"/>
                          <wps:cNvSpPr>
                            <a:spLocks noChangeArrowheads="1"/>
                          </wps:cNvSpPr>
                          <wps:spPr bwMode="auto">
                            <a:xfrm>
                              <a:off x="4490" y="15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25"/>
                          <wps:cNvSpPr>
                            <a:spLocks noChangeArrowheads="1"/>
                          </wps:cNvSpPr>
                          <wps:spPr bwMode="auto">
                            <a:xfrm>
                              <a:off x="4490" y="15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26"/>
                          <wps:cNvSpPr>
                            <a:spLocks noChangeArrowheads="1"/>
                          </wps:cNvSpPr>
                          <wps:spPr bwMode="auto">
                            <a:xfrm>
                              <a:off x="4490" y="14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27"/>
                          <wps:cNvSpPr>
                            <a:spLocks noChangeArrowheads="1"/>
                          </wps:cNvSpPr>
                          <wps:spPr bwMode="auto">
                            <a:xfrm>
                              <a:off x="4490" y="14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28"/>
                          <wps:cNvSpPr>
                            <a:spLocks noChangeArrowheads="1"/>
                          </wps:cNvSpPr>
                          <wps:spPr bwMode="auto">
                            <a:xfrm>
                              <a:off x="4490" y="14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29"/>
                          <wps:cNvSpPr>
                            <a:spLocks noChangeArrowheads="1"/>
                          </wps:cNvSpPr>
                          <wps:spPr bwMode="auto">
                            <a:xfrm>
                              <a:off x="4490" y="14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30"/>
                          <wps:cNvSpPr>
                            <a:spLocks noChangeArrowheads="1"/>
                          </wps:cNvSpPr>
                          <wps:spPr bwMode="auto">
                            <a:xfrm>
                              <a:off x="4490" y="13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31"/>
                          <wps:cNvSpPr>
                            <a:spLocks noChangeArrowheads="1"/>
                          </wps:cNvSpPr>
                          <wps:spPr bwMode="auto">
                            <a:xfrm>
                              <a:off x="4490" y="13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32"/>
                          <wps:cNvSpPr>
                            <a:spLocks noChangeArrowheads="1"/>
                          </wps:cNvSpPr>
                          <wps:spPr bwMode="auto">
                            <a:xfrm>
                              <a:off x="4490"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33"/>
                          <wps:cNvSpPr>
                            <a:spLocks noChangeArrowheads="1"/>
                          </wps:cNvSpPr>
                          <wps:spPr bwMode="auto">
                            <a:xfrm>
                              <a:off x="4490"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Rectangle 1634"/>
                          <wps:cNvSpPr>
                            <a:spLocks noChangeArrowheads="1"/>
                          </wps:cNvSpPr>
                          <wps:spPr bwMode="auto">
                            <a:xfrm>
                              <a:off x="4490"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Rectangle 1635"/>
                          <wps:cNvSpPr>
                            <a:spLocks noChangeArrowheads="1"/>
                          </wps:cNvSpPr>
                          <wps:spPr bwMode="auto">
                            <a:xfrm>
                              <a:off x="4490"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36"/>
                          <wps:cNvSpPr>
                            <a:spLocks noChangeArrowheads="1"/>
                          </wps:cNvSpPr>
                          <wps:spPr bwMode="auto">
                            <a:xfrm>
                              <a:off x="4490"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37"/>
                          <wps:cNvSpPr>
                            <a:spLocks noChangeArrowheads="1"/>
                          </wps:cNvSpPr>
                          <wps:spPr bwMode="auto">
                            <a:xfrm>
                              <a:off x="4490"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38"/>
                          <wps:cNvSpPr>
                            <a:spLocks noChangeArrowheads="1"/>
                          </wps:cNvSpPr>
                          <wps:spPr bwMode="auto">
                            <a:xfrm>
                              <a:off x="4490"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39"/>
                          <wps:cNvSpPr>
                            <a:spLocks noChangeArrowheads="1"/>
                          </wps:cNvSpPr>
                          <wps:spPr bwMode="auto">
                            <a:xfrm>
                              <a:off x="4490"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40"/>
                          <wps:cNvSpPr>
                            <a:spLocks noChangeArrowheads="1"/>
                          </wps:cNvSpPr>
                          <wps:spPr bwMode="auto">
                            <a:xfrm>
                              <a:off x="4490"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41"/>
                          <wps:cNvSpPr>
                            <a:spLocks noChangeArrowheads="1"/>
                          </wps:cNvSpPr>
                          <wps:spPr bwMode="auto">
                            <a:xfrm>
                              <a:off x="4490"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42"/>
                          <wps:cNvSpPr>
                            <a:spLocks noChangeArrowheads="1"/>
                          </wps:cNvSpPr>
                          <wps:spPr bwMode="auto">
                            <a:xfrm>
                              <a:off x="4490"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43"/>
                          <wps:cNvSpPr>
                            <a:spLocks noChangeArrowheads="1"/>
                          </wps:cNvSpPr>
                          <wps:spPr bwMode="auto">
                            <a:xfrm>
                              <a:off x="4490"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44"/>
                          <wps:cNvSpPr>
                            <a:spLocks noChangeArrowheads="1"/>
                          </wps:cNvSpPr>
                          <wps:spPr bwMode="auto">
                            <a:xfrm>
                              <a:off x="4490"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45"/>
                          <wps:cNvSpPr>
                            <a:spLocks noChangeArrowheads="1"/>
                          </wps:cNvSpPr>
                          <wps:spPr bwMode="auto">
                            <a:xfrm>
                              <a:off x="4490"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46"/>
                          <wps:cNvSpPr>
                            <a:spLocks noChangeArrowheads="1"/>
                          </wps:cNvSpPr>
                          <wps:spPr bwMode="auto">
                            <a:xfrm>
                              <a:off x="6757" y="297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Rectangle 1647"/>
                          <wps:cNvSpPr>
                            <a:spLocks noChangeArrowheads="1"/>
                          </wps:cNvSpPr>
                          <wps:spPr bwMode="auto">
                            <a:xfrm>
                              <a:off x="6757" y="296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0" name="Rectangle 1648"/>
                          <wps:cNvSpPr>
                            <a:spLocks noChangeArrowheads="1"/>
                          </wps:cNvSpPr>
                          <wps:spPr bwMode="auto">
                            <a:xfrm>
                              <a:off x="6757" y="29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49"/>
                          <wps:cNvSpPr>
                            <a:spLocks noChangeArrowheads="1"/>
                          </wps:cNvSpPr>
                          <wps:spPr bwMode="auto">
                            <a:xfrm>
                              <a:off x="6757" y="295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50"/>
                          <wps:cNvSpPr>
                            <a:spLocks noChangeArrowheads="1"/>
                          </wps:cNvSpPr>
                          <wps:spPr bwMode="auto">
                            <a:xfrm>
                              <a:off x="6757" y="295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51"/>
                          <wps:cNvSpPr>
                            <a:spLocks noChangeArrowheads="1"/>
                          </wps:cNvSpPr>
                          <wps:spPr bwMode="auto">
                            <a:xfrm>
                              <a:off x="6757" y="294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52"/>
                          <wps:cNvSpPr>
                            <a:spLocks noChangeArrowheads="1"/>
                          </wps:cNvSpPr>
                          <wps:spPr bwMode="auto">
                            <a:xfrm>
                              <a:off x="6757" y="294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53"/>
                          <wps:cNvSpPr>
                            <a:spLocks noChangeArrowheads="1"/>
                          </wps:cNvSpPr>
                          <wps:spPr bwMode="auto">
                            <a:xfrm>
                              <a:off x="6757" y="29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4"/>
                          <wps:cNvSpPr>
                            <a:spLocks noChangeArrowheads="1"/>
                          </wps:cNvSpPr>
                          <wps:spPr bwMode="auto">
                            <a:xfrm>
                              <a:off x="6757" y="293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Rectangle 1655"/>
                          <wps:cNvSpPr>
                            <a:spLocks noChangeArrowheads="1"/>
                          </wps:cNvSpPr>
                          <wps:spPr bwMode="auto">
                            <a:xfrm>
                              <a:off x="6757" y="292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Rectangle 1656"/>
                          <wps:cNvSpPr>
                            <a:spLocks noChangeArrowheads="1"/>
                          </wps:cNvSpPr>
                          <wps:spPr bwMode="auto">
                            <a:xfrm>
                              <a:off x="6757" y="292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Rectangle 1657"/>
                          <wps:cNvSpPr>
                            <a:spLocks noChangeArrowheads="1"/>
                          </wps:cNvSpPr>
                          <wps:spPr bwMode="auto">
                            <a:xfrm>
                              <a:off x="6757" y="291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Rectangle 1658"/>
                          <wps:cNvSpPr>
                            <a:spLocks noChangeArrowheads="1"/>
                          </wps:cNvSpPr>
                          <wps:spPr bwMode="auto">
                            <a:xfrm>
                              <a:off x="6757" y="29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9"/>
                          <wps:cNvSpPr>
                            <a:spLocks noChangeArrowheads="1"/>
                          </wps:cNvSpPr>
                          <wps:spPr bwMode="auto">
                            <a:xfrm>
                              <a:off x="6757" y="290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60"/>
                          <wps:cNvSpPr>
                            <a:spLocks noChangeArrowheads="1"/>
                          </wps:cNvSpPr>
                          <wps:spPr bwMode="auto">
                            <a:xfrm>
                              <a:off x="6757" y="290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61"/>
                          <wps:cNvSpPr>
                            <a:spLocks noChangeArrowheads="1"/>
                          </wps:cNvSpPr>
                          <wps:spPr bwMode="auto">
                            <a:xfrm>
                              <a:off x="6757" y="289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62"/>
                          <wps:cNvSpPr>
                            <a:spLocks noChangeArrowheads="1"/>
                          </wps:cNvSpPr>
                          <wps:spPr bwMode="auto">
                            <a:xfrm>
                              <a:off x="6757" y="289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63"/>
                          <wps:cNvSpPr>
                            <a:spLocks noChangeArrowheads="1"/>
                          </wps:cNvSpPr>
                          <wps:spPr bwMode="auto">
                            <a:xfrm>
                              <a:off x="6757" y="28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64"/>
                          <wps:cNvSpPr>
                            <a:spLocks noChangeArrowheads="1"/>
                          </wps:cNvSpPr>
                          <wps:spPr bwMode="auto">
                            <a:xfrm>
                              <a:off x="6757" y="288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1727" name="Group 1665"/>
                        <wpg:cNvGrpSpPr>
                          <a:grpSpLocks/>
                        </wpg:cNvGrpSpPr>
                        <wpg:grpSpPr bwMode="auto">
                          <a:xfrm>
                            <a:off x="3745367" y="933274"/>
                            <a:ext cx="2216" cy="664646"/>
                            <a:chOff x="6757" y="1685"/>
                            <a:chExt cx="4" cy="1200"/>
                          </a:xfrm>
                        </wpg:grpSpPr>
                        <wps:wsp>
                          <wps:cNvPr id="1728" name="Rectangle 1666"/>
                          <wps:cNvSpPr>
                            <a:spLocks noChangeArrowheads="1"/>
                          </wps:cNvSpPr>
                          <wps:spPr bwMode="auto">
                            <a:xfrm>
                              <a:off x="6757" y="288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67"/>
                          <wps:cNvSpPr>
                            <a:spLocks noChangeArrowheads="1"/>
                          </wps:cNvSpPr>
                          <wps:spPr bwMode="auto">
                            <a:xfrm>
                              <a:off x="6757" y="287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68"/>
                          <wps:cNvSpPr>
                            <a:spLocks noChangeArrowheads="1"/>
                          </wps:cNvSpPr>
                          <wps:spPr bwMode="auto">
                            <a:xfrm>
                              <a:off x="6757" y="287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Rectangle 1669"/>
                          <wps:cNvSpPr>
                            <a:spLocks noChangeArrowheads="1"/>
                          </wps:cNvSpPr>
                          <wps:spPr bwMode="auto">
                            <a:xfrm>
                              <a:off x="6757" y="28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 name="Rectangle 1670"/>
                          <wps:cNvSpPr>
                            <a:spLocks noChangeArrowheads="1"/>
                          </wps:cNvSpPr>
                          <wps:spPr bwMode="auto">
                            <a:xfrm>
                              <a:off x="6757" y="286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Rectangle 1671"/>
                          <wps:cNvSpPr>
                            <a:spLocks noChangeArrowheads="1"/>
                          </wps:cNvSpPr>
                          <wps:spPr bwMode="auto">
                            <a:xfrm>
                              <a:off x="6757" y="285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4" name="Rectangle 1672"/>
                          <wps:cNvSpPr>
                            <a:spLocks noChangeArrowheads="1"/>
                          </wps:cNvSpPr>
                          <wps:spPr bwMode="auto">
                            <a:xfrm>
                              <a:off x="6757" y="285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73"/>
                          <wps:cNvSpPr>
                            <a:spLocks noChangeArrowheads="1"/>
                          </wps:cNvSpPr>
                          <wps:spPr bwMode="auto">
                            <a:xfrm>
                              <a:off x="6757" y="284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Rectangle 1674"/>
                          <wps:cNvSpPr>
                            <a:spLocks noChangeArrowheads="1"/>
                          </wps:cNvSpPr>
                          <wps:spPr bwMode="auto">
                            <a:xfrm>
                              <a:off x="6757" y="28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 name="Rectangle 1675"/>
                          <wps:cNvSpPr>
                            <a:spLocks noChangeArrowheads="1"/>
                          </wps:cNvSpPr>
                          <wps:spPr bwMode="auto">
                            <a:xfrm>
                              <a:off x="6757" y="283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76"/>
                          <wps:cNvSpPr>
                            <a:spLocks noChangeArrowheads="1"/>
                          </wps:cNvSpPr>
                          <wps:spPr bwMode="auto">
                            <a:xfrm>
                              <a:off x="6757" y="283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77"/>
                          <wps:cNvSpPr>
                            <a:spLocks noChangeArrowheads="1"/>
                          </wps:cNvSpPr>
                          <wps:spPr bwMode="auto">
                            <a:xfrm>
                              <a:off x="6757" y="282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78"/>
                          <wps:cNvSpPr>
                            <a:spLocks noChangeArrowheads="1"/>
                          </wps:cNvSpPr>
                          <wps:spPr bwMode="auto">
                            <a:xfrm>
                              <a:off x="6757" y="282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Rectangle 1679"/>
                          <wps:cNvSpPr>
                            <a:spLocks noChangeArrowheads="1"/>
                          </wps:cNvSpPr>
                          <wps:spPr bwMode="auto">
                            <a:xfrm>
                              <a:off x="6757" y="28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 name="Rectangle 1680"/>
                          <wps:cNvSpPr>
                            <a:spLocks noChangeArrowheads="1"/>
                          </wps:cNvSpPr>
                          <wps:spPr bwMode="auto">
                            <a:xfrm>
                              <a:off x="6757" y="281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81"/>
                          <wps:cNvSpPr>
                            <a:spLocks noChangeArrowheads="1"/>
                          </wps:cNvSpPr>
                          <wps:spPr bwMode="auto">
                            <a:xfrm>
                              <a:off x="6757" y="280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Rectangle 1682"/>
                          <wps:cNvSpPr>
                            <a:spLocks noChangeArrowheads="1"/>
                          </wps:cNvSpPr>
                          <wps:spPr bwMode="auto">
                            <a:xfrm>
                              <a:off x="6757" y="280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Rectangle 1683"/>
                          <wps:cNvSpPr>
                            <a:spLocks noChangeArrowheads="1"/>
                          </wps:cNvSpPr>
                          <wps:spPr bwMode="auto">
                            <a:xfrm>
                              <a:off x="6757" y="279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 name="Rectangle 1684"/>
                          <wps:cNvSpPr>
                            <a:spLocks noChangeArrowheads="1"/>
                          </wps:cNvSpPr>
                          <wps:spPr bwMode="auto">
                            <a:xfrm>
                              <a:off x="6757" y="27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Rectangle 1685"/>
                          <wps:cNvSpPr>
                            <a:spLocks noChangeArrowheads="1"/>
                          </wps:cNvSpPr>
                          <wps:spPr bwMode="auto">
                            <a:xfrm>
                              <a:off x="6757" y="278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 name="Rectangle 1686"/>
                          <wps:cNvSpPr>
                            <a:spLocks noChangeArrowheads="1"/>
                          </wps:cNvSpPr>
                          <wps:spPr bwMode="auto">
                            <a:xfrm>
                              <a:off x="6757" y="278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Rectangle 1687"/>
                          <wps:cNvSpPr>
                            <a:spLocks noChangeArrowheads="1"/>
                          </wps:cNvSpPr>
                          <wps:spPr bwMode="auto">
                            <a:xfrm>
                              <a:off x="6757" y="277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 name="Rectangle 1688"/>
                          <wps:cNvSpPr>
                            <a:spLocks noChangeArrowheads="1"/>
                          </wps:cNvSpPr>
                          <wps:spPr bwMode="auto">
                            <a:xfrm>
                              <a:off x="6757" y="277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Rectangle 1689"/>
                          <wps:cNvSpPr>
                            <a:spLocks noChangeArrowheads="1"/>
                          </wps:cNvSpPr>
                          <wps:spPr bwMode="auto">
                            <a:xfrm>
                              <a:off x="6757" y="277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2" name="Rectangle 1690"/>
                          <wps:cNvSpPr>
                            <a:spLocks noChangeArrowheads="1"/>
                          </wps:cNvSpPr>
                          <wps:spPr bwMode="auto">
                            <a:xfrm>
                              <a:off x="6757" y="276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691"/>
                          <wps:cNvSpPr>
                            <a:spLocks noChangeArrowheads="1"/>
                          </wps:cNvSpPr>
                          <wps:spPr bwMode="auto">
                            <a:xfrm>
                              <a:off x="6757" y="276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Rectangle 1692"/>
                          <wps:cNvSpPr>
                            <a:spLocks noChangeArrowheads="1"/>
                          </wps:cNvSpPr>
                          <wps:spPr bwMode="auto">
                            <a:xfrm>
                              <a:off x="6757" y="275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Rectangle 1693"/>
                          <wps:cNvSpPr>
                            <a:spLocks noChangeArrowheads="1"/>
                          </wps:cNvSpPr>
                          <wps:spPr bwMode="auto">
                            <a:xfrm>
                              <a:off x="6757" y="275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 name="Rectangle 1694"/>
                          <wps:cNvSpPr>
                            <a:spLocks noChangeArrowheads="1"/>
                          </wps:cNvSpPr>
                          <wps:spPr bwMode="auto">
                            <a:xfrm>
                              <a:off x="6757" y="27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695"/>
                          <wps:cNvSpPr>
                            <a:spLocks noChangeArrowheads="1"/>
                          </wps:cNvSpPr>
                          <wps:spPr bwMode="auto">
                            <a:xfrm>
                              <a:off x="6757" y="274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696"/>
                          <wps:cNvSpPr>
                            <a:spLocks noChangeArrowheads="1"/>
                          </wps:cNvSpPr>
                          <wps:spPr bwMode="auto">
                            <a:xfrm>
                              <a:off x="6757" y="273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Rectangle 1697"/>
                          <wps:cNvSpPr>
                            <a:spLocks noChangeArrowheads="1"/>
                          </wps:cNvSpPr>
                          <wps:spPr bwMode="auto">
                            <a:xfrm>
                              <a:off x="6757" y="273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0" name="Rectangle 1698"/>
                          <wps:cNvSpPr>
                            <a:spLocks noChangeArrowheads="1"/>
                          </wps:cNvSpPr>
                          <wps:spPr bwMode="auto">
                            <a:xfrm>
                              <a:off x="6757" y="272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699"/>
                          <wps:cNvSpPr>
                            <a:spLocks noChangeArrowheads="1"/>
                          </wps:cNvSpPr>
                          <wps:spPr bwMode="auto">
                            <a:xfrm>
                              <a:off x="6757" y="27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Rectangle 1700"/>
                          <wps:cNvSpPr>
                            <a:spLocks noChangeArrowheads="1"/>
                          </wps:cNvSpPr>
                          <wps:spPr bwMode="auto">
                            <a:xfrm>
                              <a:off x="6757" y="271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Rectangle 1701"/>
                          <wps:cNvSpPr>
                            <a:spLocks noChangeArrowheads="1"/>
                          </wps:cNvSpPr>
                          <wps:spPr bwMode="auto">
                            <a:xfrm>
                              <a:off x="6757" y="271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4" name="Rectangle 1702"/>
                          <wps:cNvSpPr>
                            <a:spLocks noChangeArrowheads="1"/>
                          </wps:cNvSpPr>
                          <wps:spPr bwMode="auto">
                            <a:xfrm>
                              <a:off x="6757" y="270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03"/>
                          <wps:cNvSpPr>
                            <a:spLocks noChangeArrowheads="1"/>
                          </wps:cNvSpPr>
                          <wps:spPr bwMode="auto">
                            <a:xfrm>
                              <a:off x="6757" y="270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Rectangle 1704"/>
                          <wps:cNvSpPr>
                            <a:spLocks noChangeArrowheads="1"/>
                          </wps:cNvSpPr>
                          <wps:spPr bwMode="auto">
                            <a:xfrm>
                              <a:off x="6757" y="26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 name="Rectangle 1705"/>
                          <wps:cNvSpPr>
                            <a:spLocks noChangeArrowheads="1"/>
                          </wps:cNvSpPr>
                          <wps:spPr bwMode="auto">
                            <a:xfrm>
                              <a:off x="6757" y="269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Rectangle 1706"/>
                          <wps:cNvSpPr>
                            <a:spLocks noChangeArrowheads="1"/>
                          </wps:cNvSpPr>
                          <wps:spPr bwMode="auto">
                            <a:xfrm>
                              <a:off x="6757" y="268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 name="Rectangle 1707"/>
                          <wps:cNvSpPr>
                            <a:spLocks noChangeArrowheads="1"/>
                          </wps:cNvSpPr>
                          <wps:spPr bwMode="auto">
                            <a:xfrm>
                              <a:off x="6757" y="268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Rectangle 1708"/>
                          <wps:cNvSpPr>
                            <a:spLocks noChangeArrowheads="1"/>
                          </wps:cNvSpPr>
                          <wps:spPr bwMode="auto">
                            <a:xfrm>
                              <a:off x="6757" y="267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 name="Rectangle 1709"/>
                          <wps:cNvSpPr>
                            <a:spLocks noChangeArrowheads="1"/>
                          </wps:cNvSpPr>
                          <wps:spPr bwMode="auto">
                            <a:xfrm>
                              <a:off x="6757" y="26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6757" y="266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11"/>
                          <wps:cNvSpPr>
                            <a:spLocks noChangeArrowheads="1"/>
                          </wps:cNvSpPr>
                          <wps:spPr bwMode="auto">
                            <a:xfrm>
                              <a:off x="6757" y="266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Rectangle 1712"/>
                          <wps:cNvSpPr>
                            <a:spLocks noChangeArrowheads="1"/>
                          </wps:cNvSpPr>
                          <wps:spPr bwMode="auto">
                            <a:xfrm>
                              <a:off x="6757" y="265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Rectangle 1713"/>
                          <wps:cNvSpPr>
                            <a:spLocks noChangeArrowheads="1"/>
                          </wps:cNvSpPr>
                          <wps:spPr bwMode="auto">
                            <a:xfrm>
                              <a:off x="6757" y="265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 name="Rectangle 1714"/>
                          <wps:cNvSpPr>
                            <a:spLocks noChangeArrowheads="1"/>
                          </wps:cNvSpPr>
                          <wps:spPr bwMode="auto">
                            <a:xfrm>
                              <a:off x="6757" y="26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15"/>
                          <wps:cNvSpPr>
                            <a:spLocks noChangeArrowheads="1"/>
                          </wps:cNvSpPr>
                          <wps:spPr bwMode="auto">
                            <a:xfrm>
                              <a:off x="6757" y="264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Rectangle 1716"/>
                          <wps:cNvSpPr>
                            <a:spLocks noChangeArrowheads="1"/>
                          </wps:cNvSpPr>
                          <wps:spPr bwMode="auto">
                            <a:xfrm>
                              <a:off x="6757" y="264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9" name="Rectangle 1717"/>
                          <wps:cNvSpPr>
                            <a:spLocks noChangeArrowheads="1"/>
                          </wps:cNvSpPr>
                          <wps:spPr bwMode="auto">
                            <a:xfrm>
                              <a:off x="6757" y="263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 name="Rectangle 1718"/>
                          <wps:cNvSpPr>
                            <a:spLocks noChangeArrowheads="1"/>
                          </wps:cNvSpPr>
                          <wps:spPr bwMode="auto">
                            <a:xfrm>
                              <a:off x="6757" y="263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19"/>
                          <wps:cNvSpPr>
                            <a:spLocks noChangeArrowheads="1"/>
                          </wps:cNvSpPr>
                          <wps:spPr bwMode="auto">
                            <a:xfrm>
                              <a:off x="6757" y="26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Rectangle 1720"/>
                          <wps:cNvSpPr>
                            <a:spLocks noChangeArrowheads="1"/>
                          </wps:cNvSpPr>
                          <wps:spPr bwMode="auto">
                            <a:xfrm>
                              <a:off x="6757" y="262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 name="Rectangle 1721"/>
                          <wps:cNvSpPr>
                            <a:spLocks noChangeArrowheads="1"/>
                          </wps:cNvSpPr>
                          <wps:spPr bwMode="auto">
                            <a:xfrm>
                              <a:off x="6757" y="261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Rectangle 1722"/>
                          <wps:cNvSpPr>
                            <a:spLocks noChangeArrowheads="1"/>
                          </wps:cNvSpPr>
                          <wps:spPr bwMode="auto">
                            <a:xfrm>
                              <a:off x="6757" y="261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Rectangle 1723"/>
                          <wps:cNvSpPr>
                            <a:spLocks noChangeArrowheads="1"/>
                          </wps:cNvSpPr>
                          <wps:spPr bwMode="auto">
                            <a:xfrm>
                              <a:off x="6757" y="260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Rectangle 1724"/>
                          <wps:cNvSpPr>
                            <a:spLocks noChangeArrowheads="1"/>
                          </wps:cNvSpPr>
                          <wps:spPr bwMode="auto">
                            <a:xfrm>
                              <a:off x="6757" y="26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7" name="Rectangle 1725"/>
                          <wps:cNvSpPr>
                            <a:spLocks noChangeArrowheads="1"/>
                          </wps:cNvSpPr>
                          <wps:spPr bwMode="auto">
                            <a:xfrm>
                              <a:off x="6757" y="259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Rectangle 1726"/>
                          <wps:cNvSpPr>
                            <a:spLocks noChangeArrowheads="1"/>
                          </wps:cNvSpPr>
                          <wps:spPr bwMode="auto">
                            <a:xfrm>
                              <a:off x="6757" y="259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9" name="Rectangle 1727"/>
                          <wps:cNvSpPr>
                            <a:spLocks noChangeArrowheads="1"/>
                          </wps:cNvSpPr>
                          <wps:spPr bwMode="auto">
                            <a:xfrm>
                              <a:off x="6757" y="258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 name="Rectangle 1728"/>
                          <wps:cNvSpPr>
                            <a:spLocks noChangeArrowheads="1"/>
                          </wps:cNvSpPr>
                          <wps:spPr bwMode="auto">
                            <a:xfrm>
                              <a:off x="6757" y="258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1" name="Rectangle 1729"/>
                          <wps:cNvSpPr>
                            <a:spLocks noChangeArrowheads="1"/>
                          </wps:cNvSpPr>
                          <wps:spPr bwMode="auto">
                            <a:xfrm>
                              <a:off x="6757" y="25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730"/>
                          <wps:cNvSpPr>
                            <a:spLocks noChangeArrowheads="1"/>
                          </wps:cNvSpPr>
                          <wps:spPr bwMode="auto">
                            <a:xfrm>
                              <a:off x="6757" y="257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 name="Rectangle 1731"/>
                          <wps:cNvSpPr>
                            <a:spLocks noChangeArrowheads="1"/>
                          </wps:cNvSpPr>
                          <wps:spPr bwMode="auto">
                            <a:xfrm>
                              <a:off x="6757" y="256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Rectangle 1732"/>
                          <wps:cNvSpPr>
                            <a:spLocks noChangeArrowheads="1"/>
                          </wps:cNvSpPr>
                          <wps:spPr bwMode="auto">
                            <a:xfrm>
                              <a:off x="6757" y="256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5" name="Rectangle 1733"/>
                          <wps:cNvSpPr>
                            <a:spLocks noChangeArrowheads="1"/>
                          </wps:cNvSpPr>
                          <wps:spPr bwMode="auto">
                            <a:xfrm>
                              <a:off x="6757" y="255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734"/>
                          <wps:cNvSpPr>
                            <a:spLocks noChangeArrowheads="1"/>
                          </wps:cNvSpPr>
                          <wps:spPr bwMode="auto">
                            <a:xfrm>
                              <a:off x="6757" y="25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 name="Rectangle 1735"/>
                          <wps:cNvSpPr>
                            <a:spLocks noChangeArrowheads="1"/>
                          </wps:cNvSpPr>
                          <wps:spPr bwMode="auto">
                            <a:xfrm>
                              <a:off x="6757" y="254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Rectangle 1736"/>
                          <wps:cNvSpPr>
                            <a:spLocks noChangeArrowheads="1"/>
                          </wps:cNvSpPr>
                          <wps:spPr bwMode="auto">
                            <a:xfrm>
                              <a:off x="6757" y="254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 name="Rectangle 1737"/>
                          <wps:cNvSpPr>
                            <a:spLocks noChangeArrowheads="1"/>
                          </wps:cNvSpPr>
                          <wps:spPr bwMode="auto">
                            <a:xfrm>
                              <a:off x="6757" y="253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Rectangle 1738"/>
                          <wps:cNvSpPr>
                            <a:spLocks noChangeArrowheads="1"/>
                          </wps:cNvSpPr>
                          <wps:spPr bwMode="auto">
                            <a:xfrm>
                              <a:off x="6757" y="253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 name="Rectangle 1739"/>
                          <wps:cNvSpPr>
                            <a:spLocks noChangeArrowheads="1"/>
                          </wps:cNvSpPr>
                          <wps:spPr bwMode="auto">
                            <a:xfrm>
                              <a:off x="6757" y="25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Rectangle 1740"/>
                          <wps:cNvSpPr>
                            <a:spLocks noChangeArrowheads="1"/>
                          </wps:cNvSpPr>
                          <wps:spPr bwMode="auto">
                            <a:xfrm>
                              <a:off x="6757" y="252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 name="Rectangle 1741"/>
                          <wps:cNvSpPr>
                            <a:spLocks noChangeArrowheads="1"/>
                          </wps:cNvSpPr>
                          <wps:spPr bwMode="auto">
                            <a:xfrm>
                              <a:off x="6757" y="252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742"/>
                          <wps:cNvSpPr>
                            <a:spLocks noChangeArrowheads="1"/>
                          </wps:cNvSpPr>
                          <wps:spPr bwMode="auto">
                            <a:xfrm>
                              <a:off x="6757" y="251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 name="Rectangle 1743"/>
                          <wps:cNvSpPr>
                            <a:spLocks noChangeArrowheads="1"/>
                          </wps:cNvSpPr>
                          <wps:spPr bwMode="auto">
                            <a:xfrm>
                              <a:off x="6757" y="251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Rectangle 1744"/>
                          <wps:cNvSpPr>
                            <a:spLocks noChangeArrowheads="1"/>
                          </wps:cNvSpPr>
                          <wps:spPr bwMode="auto">
                            <a:xfrm>
                              <a:off x="6757" y="25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 name="Rectangle 1745"/>
                          <wps:cNvSpPr>
                            <a:spLocks noChangeArrowheads="1"/>
                          </wps:cNvSpPr>
                          <wps:spPr bwMode="auto">
                            <a:xfrm>
                              <a:off x="6757" y="250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Rectangle 1746"/>
                          <wps:cNvSpPr>
                            <a:spLocks noChangeArrowheads="1"/>
                          </wps:cNvSpPr>
                          <wps:spPr bwMode="auto">
                            <a:xfrm>
                              <a:off x="6757" y="249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9" name="Rectangle 1747"/>
                          <wps:cNvSpPr>
                            <a:spLocks noChangeArrowheads="1"/>
                          </wps:cNvSpPr>
                          <wps:spPr bwMode="auto">
                            <a:xfrm>
                              <a:off x="6757" y="237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Rectangle 1748"/>
                          <wps:cNvSpPr>
                            <a:spLocks noChangeArrowheads="1"/>
                          </wps:cNvSpPr>
                          <wps:spPr bwMode="auto">
                            <a:xfrm>
                              <a:off x="6757" y="236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 name="Rectangle 1749"/>
                          <wps:cNvSpPr>
                            <a:spLocks noChangeArrowheads="1"/>
                          </wps:cNvSpPr>
                          <wps:spPr bwMode="auto">
                            <a:xfrm>
                              <a:off x="6757" y="23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Rectangle 1750"/>
                          <wps:cNvSpPr>
                            <a:spLocks noChangeArrowheads="1"/>
                          </wps:cNvSpPr>
                          <wps:spPr bwMode="auto">
                            <a:xfrm>
                              <a:off x="6757" y="235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 name="Rectangle 1751"/>
                          <wps:cNvSpPr>
                            <a:spLocks noChangeArrowheads="1"/>
                          </wps:cNvSpPr>
                          <wps:spPr bwMode="auto">
                            <a:xfrm>
                              <a:off x="6757" y="235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Rectangle 1752"/>
                          <wps:cNvSpPr>
                            <a:spLocks noChangeArrowheads="1"/>
                          </wps:cNvSpPr>
                          <wps:spPr bwMode="auto">
                            <a:xfrm>
                              <a:off x="6757" y="234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 name="Rectangle 1753"/>
                          <wps:cNvSpPr>
                            <a:spLocks noChangeArrowheads="1"/>
                          </wps:cNvSpPr>
                          <wps:spPr bwMode="auto">
                            <a:xfrm>
                              <a:off x="6757" y="234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Rectangle 1754"/>
                          <wps:cNvSpPr>
                            <a:spLocks noChangeArrowheads="1"/>
                          </wps:cNvSpPr>
                          <wps:spPr bwMode="auto">
                            <a:xfrm>
                              <a:off x="6757" y="23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 name="Rectangle 1755"/>
                          <wps:cNvSpPr>
                            <a:spLocks noChangeArrowheads="1"/>
                          </wps:cNvSpPr>
                          <wps:spPr bwMode="auto">
                            <a:xfrm>
                              <a:off x="6757" y="233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 name="Rectangle 1756"/>
                          <wps:cNvSpPr>
                            <a:spLocks noChangeArrowheads="1"/>
                          </wps:cNvSpPr>
                          <wps:spPr bwMode="auto">
                            <a:xfrm>
                              <a:off x="6757" y="232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 name="Rectangle 1757"/>
                          <wps:cNvSpPr>
                            <a:spLocks noChangeArrowheads="1"/>
                          </wps:cNvSpPr>
                          <wps:spPr bwMode="auto">
                            <a:xfrm>
                              <a:off x="6757" y="232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0" name="Rectangle 1758"/>
                          <wps:cNvSpPr>
                            <a:spLocks noChangeArrowheads="1"/>
                          </wps:cNvSpPr>
                          <wps:spPr bwMode="auto">
                            <a:xfrm>
                              <a:off x="6757" y="231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 name="Rectangle 1759"/>
                          <wps:cNvSpPr>
                            <a:spLocks noChangeArrowheads="1"/>
                          </wps:cNvSpPr>
                          <wps:spPr bwMode="auto">
                            <a:xfrm>
                              <a:off x="6757" y="23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Rectangle 1760"/>
                          <wps:cNvSpPr>
                            <a:spLocks noChangeArrowheads="1"/>
                          </wps:cNvSpPr>
                          <wps:spPr bwMode="auto">
                            <a:xfrm>
                              <a:off x="6757" y="230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 name="Rectangle 1761"/>
                          <wps:cNvSpPr>
                            <a:spLocks noChangeArrowheads="1"/>
                          </wps:cNvSpPr>
                          <wps:spPr bwMode="auto">
                            <a:xfrm>
                              <a:off x="6757" y="230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Rectangle 1762"/>
                          <wps:cNvSpPr>
                            <a:spLocks noChangeArrowheads="1"/>
                          </wps:cNvSpPr>
                          <wps:spPr bwMode="auto">
                            <a:xfrm>
                              <a:off x="6757" y="229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 name="Rectangle 1763"/>
                          <wps:cNvSpPr>
                            <a:spLocks noChangeArrowheads="1"/>
                          </wps:cNvSpPr>
                          <wps:spPr bwMode="auto">
                            <a:xfrm>
                              <a:off x="6757" y="229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Rectangle 1764"/>
                          <wps:cNvSpPr>
                            <a:spLocks noChangeArrowheads="1"/>
                          </wps:cNvSpPr>
                          <wps:spPr bwMode="auto">
                            <a:xfrm>
                              <a:off x="6757" y="22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7" name="Rectangle 1765"/>
                          <wps:cNvSpPr>
                            <a:spLocks noChangeArrowheads="1"/>
                          </wps:cNvSpPr>
                          <wps:spPr bwMode="auto">
                            <a:xfrm>
                              <a:off x="6757" y="228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Rectangle 1766"/>
                          <wps:cNvSpPr>
                            <a:spLocks noChangeArrowheads="1"/>
                          </wps:cNvSpPr>
                          <wps:spPr bwMode="auto">
                            <a:xfrm>
                              <a:off x="6757" y="228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 name="Rectangle 1767"/>
                          <wps:cNvSpPr>
                            <a:spLocks noChangeArrowheads="1"/>
                          </wps:cNvSpPr>
                          <wps:spPr bwMode="auto">
                            <a:xfrm>
                              <a:off x="6757" y="227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Rectangle 1768"/>
                          <wps:cNvSpPr>
                            <a:spLocks noChangeArrowheads="1"/>
                          </wps:cNvSpPr>
                          <wps:spPr bwMode="auto">
                            <a:xfrm>
                              <a:off x="6757" y="227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 name="Rectangle 1769"/>
                          <wps:cNvSpPr>
                            <a:spLocks noChangeArrowheads="1"/>
                          </wps:cNvSpPr>
                          <wps:spPr bwMode="auto">
                            <a:xfrm>
                              <a:off x="6757" y="22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 name="Rectangle 1770"/>
                          <wps:cNvSpPr>
                            <a:spLocks noChangeArrowheads="1"/>
                          </wps:cNvSpPr>
                          <wps:spPr bwMode="auto">
                            <a:xfrm>
                              <a:off x="6757" y="226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 name="Rectangle 1771"/>
                          <wps:cNvSpPr>
                            <a:spLocks noChangeArrowheads="1"/>
                          </wps:cNvSpPr>
                          <wps:spPr bwMode="auto">
                            <a:xfrm>
                              <a:off x="6757" y="225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 name="Rectangle 1772"/>
                          <wps:cNvSpPr>
                            <a:spLocks noChangeArrowheads="1"/>
                          </wps:cNvSpPr>
                          <wps:spPr bwMode="auto">
                            <a:xfrm>
                              <a:off x="6757" y="213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 name="Rectangle 1773"/>
                          <wps:cNvSpPr>
                            <a:spLocks noChangeArrowheads="1"/>
                          </wps:cNvSpPr>
                          <wps:spPr bwMode="auto">
                            <a:xfrm>
                              <a:off x="6757" y="212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 name="Rectangle 1774"/>
                          <wps:cNvSpPr>
                            <a:spLocks noChangeArrowheads="1"/>
                          </wps:cNvSpPr>
                          <wps:spPr bwMode="auto">
                            <a:xfrm>
                              <a:off x="6757" y="21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7" name="Rectangle 1775"/>
                          <wps:cNvSpPr>
                            <a:spLocks noChangeArrowheads="1"/>
                          </wps:cNvSpPr>
                          <wps:spPr bwMode="auto">
                            <a:xfrm>
                              <a:off x="6757" y="211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 name="Rectangle 1776"/>
                          <wps:cNvSpPr>
                            <a:spLocks noChangeArrowheads="1"/>
                          </wps:cNvSpPr>
                          <wps:spPr bwMode="auto">
                            <a:xfrm>
                              <a:off x="6757" y="211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 name="Rectangle 1777"/>
                          <wps:cNvSpPr>
                            <a:spLocks noChangeArrowheads="1"/>
                          </wps:cNvSpPr>
                          <wps:spPr bwMode="auto">
                            <a:xfrm>
                              <a:off x="6757" y="210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 name="Rectangle 1778"/>
                          <wps:cNvSpPr>
                            <a:spLocks noChangeArrowheads="1"/>
                          </wps:cNvSpPr>
                          <wps:spPr bwMode="auto">
                            <a:xfrm>
                              <a:off x="6757" y="210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 name="Rectangle 1779"/>
                          <wps:cNvSpPr>
                            <a:spLocks noChangeArrowheads="1"/>
                          </wps:cNvSpPr>
                          <wps:spPr bwMode="auto">
                            <a:xfrm>
                              <a:off x="6757" y="20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 name="Rectangle 1780"/>
                          <wps:cNvSpPr>
                            <a:spLocks noChangeArrowheads="1"/>
                          </wps:cNvSpPr>
                          <wps:spPr bwMode="auto">
                            <a:xfrm>
                              <a:off x="6757" y="209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 name="Rectangle 1781"/>
                          <wps:cNvSpPr>
                            <a:spLocks noChangeArrowheads="1"/>
                          </wps:cNvSpPr>
                          <wps:spPr bwMode="auto">
                            <a:xfrm>
                              <a:off x="6757" y="208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 name="Rectangle 1782"/>
                          <wps:cNvSpPr>
                            <a:spLocks noChangeArrowheads="1"/>
                          </wps:cNvSpPr>
                          <wps:spPr bwMode="auto">
                            <a:xfrm>
                              <a:off x="6757" y="208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 name="Rectangle 1783"/>
                          <wps:cNvSpPr>
                            <a:spLocks noChangeArrowheads="1"/>
                          </wps:cNvSpPr>
                          <wps:spPr bwMode="auto">
                            <a:xfrm>
                              <a:off x="6757" y="207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 name="Rectangle 1784"/>
                          <wps:cNvSpPr>
                            <a:spLocks noChangeArrowheads="1"/>
                          </wps:cNvSpPr>
                          <wps:spPr bwMode="auto">
                            <a:xfrm>
                              <a:off x="6757" y="20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7" name="Rectangle 1785"/>
                          <wps:cNvSpPr>
                            <a:spLocks noChangeArrowheads="1"/>
                          </wps:cNvSpPr>
                          <wps:spPr bwMode="auto">
                            <a:xfrm>
                              <a:off x="6757" y="206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 name="Rectangle 1786"/>
                          <wps:cNvSpPr>
                            <a:spLocks noChangeArrowheads="1"/>
                          </wps:cNvSpPr>
                          <wps:spPr bwMode="auto">
                            <a:xfrm>
                              <a:off x="6757" y="206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 name="Rectangle 1787"/>
                          <wps:cNvSpPr>
                            <a:spLocks noChangeArrowheads="1"/>
                          </wps:cNvSpPr>
                          <wps:spPr bwMode="auto">
                            <a:xfrm>
                              <a:off x="6757" y="205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 name="Rectangle 1788"/>
                          <wps:cNvSpPr>
                            <a:spLocks noChangeArrowheads="1"/>
                          </wps:cNvSpPr>
                          <wps:spPr bwMode="auto">
                            <a:xfrm>
                              <a:off x="6757" y="205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1" name="Rectangle 1789"/>
                          <wps:cNvSpPr>
                            <a:spLocks noChangeArrowheads="1"/>
                          </wps:cNvSpPr>
                          <wps:spPr bwMode="auto">
                            <a:xfrm>
                              <a:off x="6757" y="20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 name="Rectangle 1790"/>
                          <wps:cNvSpPr>
                            <a:spLocks noChangeArrowheads="1"/>
                          </wps:cNvSpPr>
                          <wps:spPr bwMode="auto">
                            <a:xfrm>
                              <a:off x="6757" y="204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 name="Rectangle 1791"/>
                          <wps:cNvSpPr>
                            <a:spLocks noChangeArrowheads="1"/>
                          </wps:cNvSpPr>
                          <wps:spPr bwMode="auto">
                            <a:xfrm>
                              <a:off x="6757" y="204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 name="Rectangle 1792"/>
                          <wps:cNvSpPr>
                            <a:spLocks noChangeArrowheads="1"/>
                          </wps:cNvSpPr>
                          <wps:spPr bwMode="auto">
                            <a:xfrm>
                              <a:off x="6757" y="203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 name="Rectangle 1793"/>
                          <wps:cNvSpPr>
                            <a:spLocks noChangeArrowheads="1"/>
                          </wps:cNvSpPr>
                          <wps:spPr bwMode="auto">
                            <a:xfrm>
                              <a:off x="6757" y="203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 name="Rectangle 1794"/>
                          <wps:cNvSpPr>
                            <a:spLocks noChangeArrowheads="1"/>
                          </wps:cNvSpPr>
                          <wps:spPr bwMode="auto">
                            <a:xfrm>
                              <a:off x="6757" y="20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7" name="Rectangle 1795"/>
                          <wps:cNvSpPr>
                            <a:spLocks noChangeArrowheads="1"/>
                          </wps:cNvSpPr>
                          <wps:spPr bwMode="auto">
                            <a:xfrm>
                              <a:off x="6757" y="202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8" name="Rectangle 1796"/>
                          <wps:cNvSpPr>
                            <a:spLocks noChangeArrowheads="1"/>
                          </wps:cNvSpPr>
                          <wps:spPr bwMode="auto">
                            <a:xfrm>
                              <a:off x="6757" y="201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 name="Rectangle 1797"/>
                          <wps:cNvSpPr>
                            <a:spLocks noChangeArrowheads="1"/>
                          </wps:cNvSpPr>
                          <wps:spPr bwMode="auto">
                            <a:xfrm>
                              <a:off x="6757" y="201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0" name="Rectangle 1798"/>
                          <wps:cNvSpPr>
                            <a:spLocks noChangeArrowheads="1"/>
                          </wps:cNvSpPr>
                          <wps:spPr bwMode="auto">
                            <a:xfrm>
                              <a:off x="6757" y="200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1" name="Rectangle 1799"/>
                          <wps:cNvSpPr>
                            <a:spLocks noChangeArrowheads="1"/>
                          </wps:cNvSpPr>
                          <wps:spPr bwMode="auto">
                            <a:xfrm>
                              <a:off x="6757" y="20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 name="Rectangle 1800"/>
                          <wps:cNvSpPr>
                            <a:spLocks noChangeArrowheads="1"/>
                          </wps:cNvSpPr>
                          <wps:spPr bwMode="auto">
                            <a:xfrm>
                              <a:off x="6757" y="199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 name="Rectangle 1801"/>
                          <wps:cNvSpPr>
                            <a:spLocks noChangeArrowheads="1"/>
                          </wps:cNvSpPr>
                          <wps:spPr bwMode="auto">
                            <a:xfrm>
                              <a:off x="6757" y="199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 name="Rectangle 1802"/>
                          <wps:cNvSpPr>
                            <a:spLocks noChangeArrowheads="1"/>
                          </wps:cNvSpPr>
                          <wps:spPr bwMode="auto">
                            <a:xfrm>
                              <a:off x="6757" y="198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 name="Rectangle 1803"/>
                          <wps:cNvSpPr>
                            <a:spLocks noChangeArrowheads="1"/>
                          </wps:cNvSpPr>
                          <wps:spPr bwMode="auto">
                            <a:xfrm>
                              <a:off x="6757" y="198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Rectangle 1804"/>
                          <wps:cNvSpPr>
                            <a:spLocks noChangeArrowheads="1"/>
                          </wps:cNvSpPr>
                          <wps:spPr bwMode="auto">
                            <a:xfrm>
                              <a:off x="6757" y="19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7" name="Rectangle 1805"/>
                          <wps:cNvSpPr>
                            <a:spLocks noChangeArrowheads="1"/>
                          </wps:cNvSpPr>
                          <wps:spPr bwMode="auto">
                            <a:xfrm>
                              <a:off x="6757" y="197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Rectangle 1806"/>
                          <wps:cNvSpPr>
                            <a:spLocks noChangeArrowheads="1"/>
                          </wps:cNvSpPr>
                          <wps:spPr bwMode="auto">
                            <a:xfrm>
                              <a:off x="6757" y="196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9" name="Rectangle 1807"/>
                          <wps:cNvSpPr>
                            <a:spLocks noChangeArrowheads="1"/>
                          </wps:cNvSpPr>
                          <wps:spPr bwMode="auto">
                            <a:xfrm>
                              <a:off x="6757" y="196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Rectangle 1808"/>
                          <wps:cNvSpPr>
                            <a:spLocks noChangeArrowheads="1"/>
                          </wps:cNvSpPr>
                          <wps:spPr bwMode="auto">
                            <a:xfrm>
                              <a:off x="6757" y="195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 name="Rectangle 1809"/>
                          <wps:cNvSpPr>
                            <a:spLocks noChangeArrowheads="1"/>
                          </wps:cNvSpPr>
                          <wps:spPr bwMode="auto">
                            <a:xfrm>
                              <a:off x="6757" y="19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Rectangle 1810"/>
                          <wps:cNvSpPr>
                            <a:spLocks noChangeArrowheads="1"/>
                          </wps:cNvSpPr>
                          <wps:spPr bwMode="auto">
                            <a:xfrm>
                              <a:off x="6757" y="194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3" name="Rectangle 1811"/>
                          <wps:cNvSpPr>
                            <a:spLocks noChangeArrowheads="1"/>
                          </wps:cNvSpPr>
                          <wps:spPr bwMode="auto">
                            <a:xfrm>
                              <a:off x="6757" y="194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4" name="Rectangle 1812"/>
                          <wps:cNvSpPr>
                            <a:spLocks noChangeArrowheads="1"/>
                          </wps:cNvSpPr>
                          <wps:spPr bwMode="auto">
                            <a:xfrm>
                              <a:off x="6757" y="193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 name="Rectangle 1813"/>
                          <wps:cNvSpPr>
                            <a:spLocks noChangeArrowheads="1"/>
                          </wps:cNvSpPr>
                          <wps:spPr bwMode="auto">
                            <a:xfrm>
                              <a:off x="6757" y="193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 name="Rectangle 1814"/>
                          <wps:cNvSpPr>
                            <a:spLocks noChangeArrowheads="1"/>
                          </wps:cNvSpPr>
                          <wps:spPr bwMode="auto">
                            <a:xfrm>
                              <a:off x="6757" y="19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 name="Rectangle 1815"/>
                          <wps:cNvSpPr>
                            <a:spLocks noChangeArrowheads="1"/>
                          </wps:cNvSpPr>
                          <wps:spPr bwMode="auto">
                            <a:xfrm>
                              <a:off x="6757" y="192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 name="Rectangle 1816"/>
                          <wps:cNvSpPr>
                            <a:spLocks noChangeArrowheads="1"/>
                          </wps:cNvSpPr>
                          <wps:spPr bwMode="auto">
                            <a:xfrm>
                              <a:off x="6757" y="192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1817"/>
                          <wps:cNvSpPr>
                            <a:spLocks noChangeArrowheads="1"/>
                          </wps:cNvSpPr>
                          <wps:spPr bwMode="auto">
                            <a:xfrm>
                              <a:off x="6757" y="191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Rectangle 1818"/>
                          <wps:cNvSpPr>
                            <a:spLocks noChangeArrowheads="1"/>
                          </wps:cNvSpPr>
                          <wps:spPr bwMode="auto">
                            <a:xfrm>
                              <a:off x="6757" y="191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 name="Rectangle 1819"/>
                          <wps:cNvSpPr>
                            <a:spLocks noChangeArrowheads="1"/>
                          </wps:cNvSpPr>
                          <wps:spPr bwMode="auto">
                            <a:xfrm>
                              <a:off x="6757" y="19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 name="Rectangle 1820"/>
                          <wps:cNvSpPr>
                            <a:spLocks noChangeArrowheads="1"/>
                          </wps:cNvSpPr>
                          <wps:spPr bwMode="auto">
                            <a:xfrm>
                              <a:off x="6757" y="190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3" name="Rectangle 1821"/>
                          <wps:cNvSpPr>
                            <a:spLocks noChangeArrowheads="1"/>
                          </wps:cNvSpPr>
                          <wps:spPr bwMode="auto">
                            <a:xfrm>
                              <a:off x="6757" y="189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 name="Rectangle 1822"/>
                          <wps:cNvSpPr>
                            <a:spLocks noChangeArrowheads="1"/>
                          </wps:cNvSpPr>
                          <wps:spPr bwMode="auto">
                            <a:xfrm>
                              <a:off x="6757" y="189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 name="Rectangle 1823"/>
                          <wps:cNvSpPr>
                            <a:spLocks noChangeArrowheads="1"/>
                          </wps:cNvSpPr>
                          <wps:spPr bwMode="auto">
                            <a:xfrm>
                              <a:off x="6757" y="188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 name="Rectangle 1824"/>
                          <wps:cNvSpPr>
                            <a:spLocks noChangeArrowheads="1"/>
                          </wps:cNvSpPr>
                          <wps:spPr bwMode="auto">
                            <a:xfrm>
                              <a:off x="6757" y="18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 name="Rectangle 1825"/>
                          <wps:cNvSpPr>
                            <a:spLocks noChangeArrowheads="1"/>
                          </wps:cNvSpPr>
                          <wps:spPr bwMode="auto">
                            <a:xfrm>
                              <a:off x="6757" y="187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 name="Rectangle 1826"/>
                          <wps:cNvSpPr>
                            <a:spLocks noChangeArrowheads="1"/>
                          </wps:cNvSpPr>
                          <wps:spPr bwMode="auto">
                            <a:xfrm>
                              <a:off x="6757" y="187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 name="Rectangle 1827"/>
                          <wps:cNvSpPr>
                            <a:spLocks noChangeArrowheads="1"/>
                          </wps:cNvSpPr>
                          <wps:spPr bwMode="auto">
                            <a:xfrm>
                              <a:off x="6757" y="186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 name="Rectangle 1828"/>
                          <wps:cNvSpPr>
                            <a:spLocks noChangeArrowheads="1"/>
                          </wps:cNvSpPr>
                          <wps:spPr bwMode="auto">
                            <a:xfrm>
                              <a:off x="6757" y="186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 name="Rectangle 1829"/>
                          <wps:cNvSpPr>
                            <a:spLocks noChangeArrowheads="1"/>
                          </wps:cNvSpPr>
                          <wps:spPr bwMode="auto">
                            <a:xfrm>
                              <a:off x="6757" y="18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 name="Rectangle 1830"/>
                          <wps:cNvSpPr>
                            <a:spLocks noChangeArrowheads="1"/>
                          </wps:cNvSpPr>
                          <wps:spPr bwMode="auto">
                            <a:xfrm>
                              <a:off x="6757" y="185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 name="Rectangle 1831"/>
                          <wps:cNvSpPr>
                            <a:spLocks noChangeArrowheads="1"/>
                          </wps:cNvSpPr>
                          <wps:spPr bwMode="auto">
                            <a:xfrm>
                              <a:off x="6757" y="184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 name="Rectangle 1832"/>
                          <wps:cNvSpPr>
                            <a:spLocks noChangeArrowheads="1"/>
                          </wps:cNvSpPr>
                          <wps:spPr bwMode="auto">
                            <a:xfrm>
                              <a:off x="6757" y="184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 name="Rectangle 1833"/>
                          <wps:cNvSpPr>
                            <a:spLocks noChangeArrowheads="1"/>
                          </wps:cNvSpPr>
                          <wps:spPr bwMode="auto">
                            <a:xfrm>
                              <a:off x="6757" y="183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 name="Rectangle 1834"/>
                          <wps:cNvSpPr>
                            <a:spLocks noChangeArrowheads="1"/>
                          </wps:cNvSpPr>
                          <wps:spPr bwMode="auto">
                            <a:xfrm>
                              <a:off x="6757" y="18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 name="Rectangle 1835"/>
                          <wps:cNvSpPr>
                            <a:spLocks noChangeArrowheads="1"/>
                          </wps:cNvSpPr>
                          <wps:spPr bwMode="auto">
                            <a:xfrm>
                              <a:off x="6757" y="182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 name="Rectangle 1836"/>
                          <wps:cNvSpPr>
                            <a:spLocks noChangeArrowheads="1"/>
                          </wps:cNvSpPr>
                          <wps:spPr bwMode="auto">
                            <a:xfrm>
                              <a:off x="6757" y="182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 name="Rectangle 1837"/>
                          <wps:cNvSpPr>
                            <a:spLocks noChangeArrowheads="1"/>
                          </wps:cNvSpPr>
                          <wps:spPr bwMode="auto">
                            <a:xfrm>
                              <a:off x="6757" y="181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 name="Rectangle 1838"/>
                          <wps:cNvSpPr>
                            <a:spLocks noChangeArrowheads="1"/>
                          </wps:cNvSpPr>
                          <wps:spPr bwMode="auto">
                            <a:xfrm>
                              <a:off x="6757" y="181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 name="Rectangle 1839"/>
                          <wps:cNvSpPr>
                            <a:spLocks noChangeArrowheads="1"/>
                          </wps:cNvSpPr>
                          <wps:spPr bwMode="auto">
                            <a:xfrm>
                              <a:off x="6757" y="18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2" name="Rectangle 1840"/>
                          <wps:cNvSpPr>
                            <a:spLocks noChangeArrowheads="1"/>
                          </wps:cNvSpPr>
                          <wps:spPr bwMode="auto">
                            <a:xfrm>
                              <a:off x="6757" y="180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 name="Rectangle 1841"/>
                          <wps:cNvSpPr>
                            <a:spLocks noChangeArrowheads="1"/>
                          </wps:cNvSpPr>
                          <wps:spPr bwMode="auto">
                            <a:xfrm>
                              <a:off x="6757" y="180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 name="Rectangle 1842"/>
                          <wps:cNvSpPr>
                            <a:spLocks noChangeArrowheads="1"/>
                          </wps:cNvSpPr>
                          <wps:spPr bwMode="auto">
                            <a:xfrm>
                              <a:off x="6757" y="179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 name="Rectangle 1843"/>
                          <wps:cNvSpPr>
                            <a:spLocks noChangeArrowheads="1"/>
                          </wps:cNvSpPr>
                          <wps:spPr bwMode="auto">
                            <a:xfrm>
                              <a:off x="6757" y="179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 name="Rectangle 1844"/>
                          <wps:cNvSpPr>
                            <a:spLocks noChangeArrowheads="1"/>
                          </wps:cNvSpPr>
                          <wps:spPr bwMode="auto">
                            <a:xfrm>
                              <a:off x="6757" y="17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7" name="Rectangle 1845"/>
                          <wps:cNvSpPr>
                            <a:spLocks noChangeArrowheads="1"/>
                          </wps:cNvSpPr>
                          <wps:spPr bwMode="auto">
                            <a:xfrm>
                              <a:off x="6757" y="178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Rectangle 1846"/>
                          <wps:cNvSpPr>
                            <a:spLocks noChangeArrowheads="1"/>
                          </wps:cNvSpPr>
                          <wps:spPr bwMode="auto">
                            <a:xfrm>
                              <a:off x="6757" y="177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 name="Rectangle 1847"/>
                          <wps:cNvSpPr>
                            <a:spLocks noChangeArrowheads="1"/>
                          </wps:cNvSpPr>
                          <wps:spPr bwMode="auto">
                            <a:xfrm>
                              <a:off x="6757" y="177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 name="Rectangle 1848"/>
                          <wps:cNvSpPr>
                            <a:spLocks noChangeArrowheads="1"/>
                          </wps:cNvSpPr>
                          <wps:spPr bwMode="auto">
                            <a:xfrm>
                              <a:off x="6757" y="176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 name="Rectangle 1849"/>
                          <wps:cNvSpPr>
                            <a:spLocks noChangeArrowheads="1"/>
                          </wps:cNvSpPr>
                          <wps:spPr bwMode="auto">
                            <a:xfrm>
                              <a:off x="6757" y="17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 name="Rectangle 1850"/>
                          <wps:cNvSpPr>
                            <a:spLocks noChangeArrowheads="1"/>
                          </wps:cNvSpPr>
                          <wps:spPr bwMode="auto">
                            <a:xfrm>
                              <a:off x="6757" y="175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 name="Rectangle 1851"/>
                          <wps:cNvSpPr>
                            <a:spLocks noChangeArrowheads="1"/>
                          </wps:cNvSpPr>
                          <wps:spPr bwMode="auto">
                            <a:xfrm>
                              <a:off x="6757" y="175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 name="Rectangle 1852"/>
                          <wps:cNvSpPr>
                            <a:spLocks noChangeArrowheads="1"/>
                          </wps:cNvSpPr>
                          <wps:spPr bwMode="auto">
                            <a:xfrm>
                              <a:off x="6757" y="174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 name="Rectangle 1853"/>
                          <wps:cNvSpPr>
                            <a:spLocks noChangeArrowheads="1"/>
                          </wps:cNvSpPr>
                          <wps:spPr bwMode="auto">
                            <a:xfrm>
                              <a:off x="6757" y="174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6" name="Rectangle 1854"/>
                          <wps:cNvSpPr>
                            <a:spLocks noChangeArrowheads="1"/>
                          </wps:cNvSpPr>
                          <wps:spPr bwMode="auto">
                            <a:xfrm>
                              <a:off x="6757" y="17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 name="Rectangle 1855"/>
                          <wps:cNvSpPr>
                            <a:spLocks noChangeArrowheads="1"/>
                          </wps:cNvSpPr>
                          <wps:spPr bwMode="auto">
                            <a:xfrm>
                              <a:off x="6757" y="173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 name="Rectangle 1856"/>
                          <wps:cNvSpPr>
                            <a:spLocks noChangeArrowheads="1"/>
                          </wps:cNvSpPr>
                          <wps:spPr bwMode="auto">
                            <a:xfrm>
                              <a:off x="6757" y="172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 name="Rectangle 1857"/>
                          <wps:cNvSpPr>
                            <a:spLocks noChangeArrowheads="1"/>
                          </wps:cNvSpPr>
                          <wps:spPr bwMode="auto">
                            <a:xfrm>
                              <a:off x="6757" y="172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 name="Rectangle 1858"/>
                          <wps:cNvSpPr>
                            <a:spLocks noChangeArrowheads="1"/>
                          </wps:cNvSpPr>
                          <wps:spPr bwMode="auto">
                            <a:xfrm>
                              <a:off x="6757" y="171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 name="Rectangle 1859"/>
                          <wps:cNvSpPr>
                            <a:spLocks noChangeArrowheads="1"/>
                          </wps:cNvSpPr>
                          <wps:spPr bwMode="auto">
                            <a:xfrm>
                              <a:off x="6757" y="17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2" name="Rectangle 1860"/>
                          <wps:cNvSpPr>
                            <a:spLocks noChangeArrowheads="1"/>
                          </wps:cNvSpPr>
                          <wps:spPr bwMode="auto">
                            <a:xfrm>
                              <a:off x="6757" y="170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3" name="Rectangle 1861"/>
                          <wps:cNvSpPr>
                            <a:spLocks noChangeArrowheads="1"/>
                          </wps:cNvSpPr>
                          <wps:spPr bwMode="auto">
                            <a:xfrm>
                              <a:off x="6757" y="170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 name="Rectangle 1862"/>
                          <wps:cNvSpPr>
                            <a:spLocks noChangeArrowheads="1"/>
                          </wps:cNvSpPr>
                          <wps:spPr bwMode="auto">
                            <a:xfrm>
                              <a:off x="6757" y="169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 name="Rectangle 1863"/>
                          <wps:cNvSpPr>
                            <a:spLocks noChangeArrowheads="1"/>
                          </wps:cNvSpPr>
                          <wps:spPr bwMode="auto">
                            <a:xfrm>
                              <a:off x="6757" y="169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 name="Rectangle 1864"/>
                          <wps:cNvSpPr>
                            <a:spLocks noChangeArrowheads="1"/>
                          </wps:cNvSpPr>
                          <wps:spPr bwMode="auto">
                            <a:xfrm>
                              <a:off x="6757" y="16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7" name="Rectangle 1865"/>
                          <wps:cNvSpPr>
                            <a:spLocks noChangeArrowheads="1"/>
                          </wps:cNvSpPr>
                          <wps:spPr bwMode="auto">
                            <a:xfrm>
                              <a:off x="6757" y="168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928" name="Rectangle 1866"/>
                        <wps:cNvSpPr>
                          <a:spLocks noChangeArrowheads="1"/>
                        </wps:cNvSpPr>
                        <wps:spPr bwMode="auto">
                          <a:xfrm>
                            <a:off x="3745367" y="93050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9" name="Rectangle 1867"/>
                        <wps:cNvSpPr>
                          <a:spLocks noChangeArrowheads="1"/>
                        </wps:cNvSpPr>
                        <wps:spPr bwMode="auto">
                          <a:xfrm>
                            <a:off x="3745367" y="92773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Rectangle 1868"/>
                        <wps:cNvSpPr>
                          <a:spLocks noChangeArrowheads="1"/>
                        </wps:cNvSpPr>
                        <wps:spPr bwMode="auto">
                          <a:xfrm>
                            <a:off x="3745367" y="924966"/>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 name="Rectangle 1869"/>
                        <wps:cNvSpPr>
                          <a:spLocks noChangeArrowheads="1"/>
                        </wps:cNvSpPr>
                        <wps:spPr bwMode="auto">
                          <a:xfrm>
                            <a:off x="3745367" y="922750"/>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 name="Rectangle 1870"/>
                        <wps:cNvSpPr>
                          <a:spLocks noChangeArrowheads="1"/>
                        </wps:cNvSpPr>
                        <wps:spPr bwMode="auto">
                          <a:xfrm>
                            <a:off x="3745367" y="919981"/>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3" name="Rectangle 1871"/>
                        <wps:cNvSpPr>
                          <a:spLocks noChangeArrowheads="1"/>
                        </wps:cNvSpPr>
                        <wps:spPr bwMode="auto">
                          <a:xfrm>
                            <a:off x="3745367" y="917212"/>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Rectangle 1872"/>
                        <wps:cNvSpPr>
                          <a:spLocks noChangeArrowheads="1"/>
                        </wps:cNvSpPr>
                        <wps:spPr bwMode="auto">
                          <a:xfrm>
                            <a:off x="3745367" y="847978"/>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 name="Rectangle 1873"/>
                        <wps:cNvSpPr>
                          <a:spLocks noChangeArrowheads="1"/>
                        </wps:cNvSpPr>
                        <wps:spPr bwMode="auto">
                          <a:xfrm>
                            <a:off x="3745367" y="845208"/>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 name="Rectangle 1874"/>
                        <wps:cNvSpPr>
                          <a:spLocks noChangeArrowheads="1"/>
                        </wps:cNvSpPr>
                        <wps:spPr bwMode="auto">
                          <a:xfrm>
                            <a:off x="3745367" y="842993"/>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 name="Rectangle 1875"/>
                        <wps:cNvSpPr>
                          <a:spLocks noChangeArrowheads="1"/>
                        </wps:cNvSpPr>
                        <wps:spPr bwMode="auto">
                          <a:xfrm>
                            <a:off x="3745367" y="840223"/>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Rectangle 1876"/>
                        <wps:cNvSpPr>
                          <a:spLocks noChangeArrowheads="1"/>
                        </wps:cNvSpPr>
                        <wps:spPr bwMode="auto">
                          <a:xfrm>
                            <a:off x="3745367" y="837454"/>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9" name="Rectangle 1877"/>
                        <wps:cNvSpPr>
                          <a:spLocks noChangeArrowheads="1"/>
                        </wps:cNvSpPr>
                        <wps:spPr bwMode="auto">
                          <a:xfrm>
                            <a:off x="3745367" y="83468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Rectangle 1878"/>
                        <wps:cNvSpPr>
                          <a:spLocks noChangeArrowheads="1"/>
                        </wps:cNvSpPr>
                        <wps:spPr bwMode="auto">
                          <a:xfrm>
                            <a:off x="3745367" y="83191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 name="Rectangle 1879"/>
                        <wps:cNvSpPr>
                          <a:spLocks noChangeArrowheads="1"/>
                        </wps:cNvSpPr>
                        <wps:spPr bwMode="auto">
                          <a:xfrm>
                            <a:off x="3745367" y="829700"/>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Rectangle 1880"/>
                        <wps:cNvSpPr>
                          <a:spLocks noChangeArrowheads="1"/>
                        </wps:cNvSpPr>
                        <wps:spPr bwMode="auto">
                          <a:xfrm>
                            <a:off x="3745367" y="826931"/>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 name="Rectangle 1881"/>
                        <wps:cNvSpPr>
                          <a:spLocks noChangeArrowheads="1"/>
                        </wps:cNvSpPr>
                        <wps:spPr bwMode="auto">
                          <a:xfrm>
                            <a:off x="3745367" y="824161"/>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Rectangle 1882"/>
                        <wps:cNvSpPr>
                          <a:spLocks noChangeArrowheads="1"/>
                        </wps:cNvSpPr>
                        <wps:spPr bwMode="auto">
                          <a:xfrm>
                            <a:off x="3745367" y="821392"/>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 name="Rectangle 1883"/>
                        <wps:cNvSpPr>
                          <a:spLocks noChangeArrowheads="1"/>
                        </wps:cNvSpPr>
                        <wps:spPr bwMode="auto">
                          <a:xfrm>
                            <a:off x="3745367" y="818622"/>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884"/>
                        <wps:cNvSpPr>
                          <a:spLocks noChangeArrowheads="1"/>
                        </wps:cNvSpPr>
                        <wps:spPr bwMode="auto">
                          <a:xfrm>
                            <a:off x="3745367" y="816407"/>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885"/>
                        <wps:cNvSpPr>
                          <a:spLocks noChangeArrowheads="1"/>
                        </wps:cNvSpPr>
                        <wps:spPr bwMode="auto">
                          <a:xfrm>
                            <a:off x="3745367" y="813638"/>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886"/>
                        <wps:cNvSpPr>
                          <a:spLocks noChangeArrowheads="1"/>
                        </wps:cNvSpPr>
                        <wps:spPr bwMode="auto">
                          <a:xfrm>
                            <a:off x="3745367" y="810868"/>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Rectangle 1887"/>
                        <wps:cNvSpPr>
                          <a:spLocks noChangeArrowheads="1"/>
                        </wps:cNvSpPr>
                        <wps:spPr bwMode="auto">
                          <a:xfrm>
                            <a:off x="3745367" y="808099"/>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Rectangle 1888"/>
                        <wps:cNvSpPr>
                          <a:spLocks noChangeArrowheads="1"/>
                        </wps:cNvSpPr>
                        <wps:spPr bwMode="auto">
                          <a:xfrm>
                            <a:off x="3745367" y="805330"/>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 name="Rectangle 1889"/>
                        <wps:cNvSpPr>
                          <a:spLocks noChangeArrowheads="1"/>
                        </wps:cNvSpPr>
                        <wps:spPr bwMode="auto">
                          <a:xfrm>
                            <a:off x="3745367" y="803114"/>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Rectangle 1890"/>
                        <wps:cNvSpPr>
                          <a:spLocks noChangeArrowheads="1"/>
                        </wps:cNvSpPr>
                        <wps:spPr bwMode="auto">
                          <a:xfrm>
                            <a:off x="3745367" y="80034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 name="Rectangle 1891"/>
                        <wps:cNvSpPr>
                          <a:spLocks noChangeArrowheads="1"/>
                        </wps:cNvSpPr>
                        <wps:spPr bwMode="auto">
                          <a:xfrm>
                            <a:off x="3745367" y="797575"/>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Rectangle 1892"/>
                        <wps:cNvSpPr>
                          <a:spLocks noChangeArrowheads="1"/>
                        </wps:cNvSpPr>
                        <wps:spPr bwMode="auto">
                          <a:xfrm>
                            <a:off x="3745367" y="794806"/>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 name="Rectangle 1893"/>
                        <wps:cNvSpPr>
                          <a:spLocks noChangeArrowheads="1"/>
                        </wps:cNvSpPr>
                        <wps:spPr bwMode="auto">
                          <a:xfrm>
                            <a:off x="3745367" y="792037"/>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Rectangle 1894"/>
                        <wps:cNvSpPr>
                          <a:spLocks noChangeArrowheads="1"/>
                        </wps:cNvSpPr>
                        <wps:spPr bwMode="auto">
                          <a:xfrm>
                            <a:off x="3745367" y="789821"/>
                            <a:ext cx="2216" cy="22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1895"/>
                        <wps:cNvSpPr>
                          <a:spLocks noChangeArrowheads="1"/>
                        </wps:cNvSpPr>
                        <wps:spPr bwMode="auto">
                          <a:xfrm>
                            <a:off x="3745367" y="787052"/>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Rectangle 1896"/>
                        <wps:cNvSpPr>
                          <a:spLocks noChangeArrowheads="1"/>
                        </wps:cNvSpPr>
                        <wps:spPr bwMode="auto">
                          <a:xfrm>
                            <a:off x="3745367" y="784282"/>
                            <a:ext cx="2216" cy="276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9" name="Rectangle 1897"/>
                        <wps:cNvSpPr>
                          <a:spLocks noChangeArrowheads="1"/>
                        </wps:cNvSpPr>
                        <wps:spPr bwMode="auto">
                          <a:xfrm>
                            <a:off x="2407182" y="579350"/>
                            <a:ext cx="153980" cy="12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r w:rsidRPr="00D9724F">
                                <w:rPr>
                                  <w:rFonts w:ascii="ISOCPEUR" w:hAnsi="ISOCPEUR" w:cs="ISOCPEUR"/>
                                  <w:color w:val="000000"/>
                                  <w:sz w:val="17"/>
                                  <w:lang w:val="en-US"/>
                                </w:rPr>
                                <w:t>Vis</w:t>
                              </w:r>
                            </w:p>
                          </w:txbxContent>
                        </wps:txbx>
                        <wps:bodyPr rot="0" vert="horz" wrap="square" lIns="0" tIns="0" rIns="0" bIns="0" anchor="t" anchorCtr="0" upright="1">
                          <a:noAutofit/>
                        </wps:bodyPr>
                      </wps:wsp>
                      <wps:wsp>
                        <wps:cNvPr id="1960" name="Rectangle 1898"/>
                        <wps:cNvSpPr>
                          <a:spLocks noChangeArrowheads="1"/>
                        </wps:cNvSpPr>
                        <wps:spPr bwMode="auto">
                          <a:xfrm>
                            <a:off x="3662839" y="579350"/>
                            <a:ext cx="153980" cy="12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r w:rsidRPr="00D9724F">
                                <w:rPr>
                                  <w:rFonts w:ascii="ISOCPEUR" w:hAnsi="ISOCPEUR" w:cs="ISOCPEUR"/>
                                  <w:color w:val="000000"/>
                                  <w:sz w:val="17"/>
                                  <w:lang w:val="en-US"/>
                                </w:rPr>
                                <w:t>Vis</w:t>
                              </w:r>
                            </w:p>
                          </w:txbxContent>
                        </wps:txbx>
                        <wps:bodyPr rot="0" vert="horz" wrap="square" lIns="0" tIns="0" rIns="0" bIns="0" anchor="t" anchorCtr="0" upright="1">
                          <a:noAutofit/>
                        </wps:bodyPr>
                      </wps:wsp>
                      <wps:wsp>
                        <wps:cNvPr id="1961" name="Rectangle 1899"/>
                        <wps:cNvSpPr>
                          <a:spLocks noChangeArrowheads="1"/>
                        </wps:cNvSpPr>
                        <wps:spPr bwMode="auto">
                          <a:xfrm>
                            <a:off x="1838343" y="268628"/>
                            <a:ext cx="627551" cy="152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r w:rsidRPr="00D9724F">
                                <w:rPr>
                                  <w:rFonts w:ascii="ISOCPEUR" w:hAnsi="ISOCPEUR" w:cs="ISOCPEUR"/>
                                  <w:color w:val="000000"/>
                                  <w:sz w:val="21"/>
                                  <w:szCs w:val="24"/>
                                </w:rPr>
                                <w:t>Bossage</w:t>
                              </w:r>
                            </w:p>
                          </w:txbxContent>
                        </wps:txbx>
                        <wps:bodyPr rot="0" vert="horz" wrap="square" lIns="0" tIns="0" rIns="0" bIns="0" anchor="t" anchorCtr="0" upright="1">
                          <a:noAutofit/>
                        </wps:bodyPr>
                      </wps:wsp>
                      <wps:wsp>
                        <wps:cNvPr id="1962" name="Line 1900"/>
                        <wps:cNvCnPr/>
                        <wps:spPr bwMode="auto">
                          <a:xfrm flipH="1">
                            <a:off x="1114416" y="451959"/>
                            <a:ext cx="691802" cy="24979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63" name="Oval 1901"/>
                        <wps:cNvSpPr>
                          <a:spLocks noChangeArrowheads="1"/>
                        </wps:cNvSpPr>
                        <wps:spPr bwMode="auto">
                          <a:xfrm>
                            <a:off x="1090599" y="677939"/>
                            <a:ext cx="53173" cy="53172"/>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964" name="Rectangle 1902"/>
                        <wps:cNvSpPr>
                          <a:spLocks noChangeArrowheads="1"/>
                        </wps:cNvSpPr>
                        <wps:spPr bwMode="auto">
                          <a:xfrm>
                            <a:off x="2277019" y="1775713"/>
                            <a:ext cx="297990" cy="152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9724F" w:rsidRDefault="00250735" w:rsidP="00250735">
                              <w:pPr>
                                <w:rPr>
                                  <w:sz w:val="19"/>
                                </w:rPr>
                              </w:pPr>
                              <w:proofErr w:type="spellStart"/>
                              <w:r w:rsidRPr="00D9724F">
                                <w:rPr>
                                  <w:rFonts w:ascii="ISOCPEUR" w:hAnsi="ISOCPEUR" w:cs="ISOCPEUR"/>
                                  <w:color w:val="000000"/>
                                  <w:sz w:val="21"/>
                                  <w:szCs w:val="24"/>
                                  <w:lang w:val="en-US"/>
                                </w:rPr>
                                <w:t>Jeu</w:t>
                              </w:r>
                              <w:proofErr w:type="spellEnd"/>
                            </w:p>
                          </w:txbxContent>
                        </wps:txbx>
                        <wps:bodyPr rot="0" vert="horz" wrap="square" lIns="0" tIns="0" rIns="0" bIns="0" anchor="t" anchorCtr="0" upright="1">
                          <a:noAutofit/>
                        </wps:bodyPr>
                      </wps:wsp>
                      <wps:wsp>
                        <wps:cNvPr id="1965" name="Line 1903"/>
                        <wps:cNvCnPr/>
                        <wps:spPr bwMode="auto">
                          <a:xfrm flipV="1">
                            <a:off x="2465894" y="1374710"/>
                            <a:ext cx="319038" cy="4275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66" name="Freeform 1904"/>
                        <wps:cNvSpPr>
                          <a:spLocks/>
                        </wps:cNvSpPr>
                        <wps:spPr bwMode="auto">
                          <a:xfrm>
                            <a:off x="2734528" y="1374710"/>
                            <a:ext cx="50403" cy="55387"/>
                          </a:xfrm>
                          <a:custGeom>
                            <a:avLst/>
                            <a:gdLst>
                              <a:gd name="T0" fmla="*/ 0 w 91"/>
                              <a:gd name="T1" fmla="*/ 43 h 100"/>
                              <a:gd name="T2" fmla="*/ 91 w 91"/>
                              <a:gd name="T3" fmla="*/ 0 h 100"/>
                              <a:gd name="T4" fmla="*/ 72 w 91"/>
                              <a:gd name="T5" fmla="*/ 100 h 100"/>
                              <a:gd name="T6" fmla="*/ 67 w 91"/>
                              <a:gd name="T7" fmla="*/ 33 h 100"/>
                              <a:gd name="T8" fmla="*/ 0 w 91"/>
                              <a:gd name="T9" fmla="*/ 43 h 100"/>
                            </a:gdLst>
                            <a:ahLst/>
                            <a:cxnLst>
                              <a:cxn ang="0">
                                <a:pos x="T0" y="T1"/>
                              </a:cxn>
                              <a:cxn ang="0">
                                <a:pos x="T2" y="T3"/>
                              </a:cxn>
                              <a:cxn ang="0">
                                <a:pos x="T4" y="T5"/>
                              </a:cxn>
                              <a:cxn ang="0">
                                <a:pos x="T6" y="T7"/>
                              </a:cxn>
                              <a:cxn ang="0">
                                <a:pos x="T8" y="T9"/>
                              </a:cxn>
                            </a:cxnLst>
                            <a:rect l="0" t="0" r="r" b="b"/>
                            <a:pathLst>
                              <a:path w="91" h="100">
                                <a:moveTo>
                                  <a:pt x="0" y="43"/>
                                </a:moveTo>
                                <a:lnTo>
                                  <a:pt x="91" y="0"/>
                                </a:lnTo>
                                <a:lnTo>
                                  <a:pt x="72" y="100"/>
                                </a:lnTo>
                                <a:lnTo>
                                  <a:pt x="67" y="33"/>
                                </a:lnTo>
                                <a:lnTo>
                                  <a:pt x="0" y="43"/>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Zone de dessin 1967" o:spid="_x0000_s1276" editas="canvas" style="width:308.3pt;height:173.75pt;mso-position-horizontal-relative:char;mso-position-vertical-relative:line" coordsize="39154,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">
                <v:shape id="_x0000_s1277" type="#_x0000_t75" style="position:absolute;width:39154;height:22066;visibility:visible;mso-wrap-style:square">
                  <v:fill o:detectmouseclick="t"/>
                  <v:path o:connecttype="none"/>
                </v:shape>
                <v:group id="Group 258" o:spid="_x0000_s1278" style="position:absolute;top:15098;width:15907;height:6940" coordorigin="-5,2726" coordsize="2872,1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Freeform 259" o:spid="_x0000_s1279" style="position:absolute;left:14;top:2726;width:2843;height:461;visibility:visible;mso-wrap-style:square;v-text-anchor:top" coordsize="2843,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oUsUA&#10;AADcAAAADwAAAGRycy9kb3ducmV2LnhtbESPQWsCMRSE7wX/Q3gFbzXrCrVujSKCIEqLtRZ6fGye&#10;m62blyWJuv77Rij0OMzMN8x03tlGXMiH2rGC4SADQVw6XXOl4PC5enoBESKyxsYxKbhRgPms9zDF&#10;Qrsrf9BlHyuRIBwKVGBibAspQ2nIYhi4ljh5R+ctxiR9JbXHa4LbRuZZ9iwt1pwWDLa0NFSe9mer&#10;YDMelebtMMnN1/an/Z68S3/bHZXqP3aLVxCRuvgf/muvtYJRPoT7mXQ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ehSxQAAANwAAAAPAAAAAAAAAAAAAAAAAJgCAABkcnMv&#10;ZG93bnJldi54bWxQSwUGAAAAAAQABAD1AAAAigMAAAAA&#10;" path="m,l,346r15,l15,351r33,5l48,360r15,l63,365r33,5l96,375r34,5l130,384r24,l154,389r19,l173,394r19,l192,399r20,l212,404r33,4l245,413r20,l265,418r38,l303,423r24,l327,428r24,l351,432r53,5l404,442r43,l447,447r62,5l509,456r34,l543,461r1321,l1864,456r86,-4l1950,447r87,l2037,442r76,l2113,437r34,l2147,432r72,l2219,428r86,-5l2305,418r82,l2387,413r77,-5l2464,404r67,l2531,399r58,-5l2589,389r48,l2637,384r48,-4l2685,375r43,l2728,370r38,-5l2766,360r34,l2800,356r29,-5l2829,346r14,l2843,,2267,r,236l2325,236r,105l457,341r,-105l572,236,572,,,xe" stroked="f">
                    <v:path arrowok="t" o:connecttype="custom" o:connectlocs="0,346;15,351;48,360;63,365;96,375;130,384;154,389;173,394;192,399;212,404;245,413;265,418;303,423;327,428;351,432;404,442;447,447;509,456;543,461;1864,456;1950,447;2037,442;2113,437;2147,432;2219,428;2305,418;2387,413;2464,404;2531,399;2589,389;2637,384;2685,375;2728,370;2766,360;2800,356;2829,346;2843,0;2267,236;2325,341;457,236;572,0" o:connectangles="0,0,0,0,0,0,0,0,0,0,0,0,0,0,0,0,0,0,0,0,0,0,0,0,0,0,0,0,0,0,0,0,0,0,0,0,0,0,0,0,0"/>
                  </v:shape>
                  <v:line id="Line 260" o:spid="_x0000_s1280" style="position:absolute;flip:y;visibility:visible;mso-wrap-style:square" from="14,2726" to="274,2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1EKMcAAADcAAAADwAAAGRycy9kb3ducmV2LnhtbESPT2sCMRTE70K/Q3iF3jTrFtqyGkVa&#10;WkrBiv8O3p6b5+7i5mVJopt+e1Mo9DjMzG+Y6TyaVlzJ+caygvEoA0FcWt1wpWC3fR++gPABWWNr&#10;mRT8kIf57G4wxULbntd03YRKJAj7AhXUIXSFlL6syaAf2Y44eSfrDIYkXSW1wz7BTSvzLHuSBhtO&#10;CzV29FpTed5cjIL19zMf3cclnuOxX64O++pr/7ZQ6uE+LiYgAsXwH/5rf2oFj3kOv2fS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jUQoxwAAANwAAAAPAAAAAAAA&#10;AAAAAAAAAKECAABkcnMvZG93bnJldi54bWxQSwUGAAAAAAQABAD5AAAAlQMAAAAA&#10;" strokeweight="0"/>
                  <v:line id="Line 261" o:spid="_x0000_s1281" style="position:absolute;flip:y;visibility:visible;mso-wrap-style:square" from="144,2726" to="523,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Hhs8YAAADcAAAADwAAAGRycy9kb3ducmV2LnhtbESPT2sCMRTE74V+h/CE3mpWhSqrUaSl&#10;pRRa8d/B23Pz3F3cvCxJdNNv3xQEj8PM/IaZLaJpxJWcry0rGPQzEMSF1TWXCnbb9+cJCB+QNTaW&#10;ScEveVjMHx9mmGvb8Zqum1CKBGGfo4IqhDaX0hcVGfR92xIn72SdwZCkK6V22CW4aeQwy16kwZrT&#10;QoUtvVZUnDcXo2D9M+aj+7jEczx236vDvvzavy2VeurF5RREoBju4Vv7UysYDUf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B4bPGAAAA3AAAAA8AAAAAAAAA&#10;AAAAAAAAoQIAAGRycy9kb3ducmV2LnhtbFBLBQYAAAAABAAEAPkAAACUAwAAAAA=&#10;" strokeweight="0"/>
                  <v:line id="Line 262" o:spid="_x0000_s1282" style="position:absolute;flip:y;visibility:visible;mso-wrap-style:square" from="360,3043" to="466,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5x8YAAADcAAAADwAAAGRycy9kb3ducmV2LnhtbESPQWsCMRSE7wX/Q3iCt5qtLbZsjSJK&#10;pQi2aOuht+fmdXdx87Ik0Y3/3giFHoeZ+YaZzKJpxJmcry0reBhmIIgLq2suFXx/vd2/gPABWWNj&#10;mRRcyMNs2rubYK5tx1s670IpEoR9jgqqENpcSl9UZNAPbUucvF/rDIYkXSm1wy7BTSNHWTaWBmtO&#10;CxW2tKioOO5ORsH245kPbnWKx3joNp8/+3K9X86VGvTj/BVEoBj+w3/td63gcfQE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oecfGAAAA3AAAAA8AAAAAAAAA&#10;AAAAAAAAoQIAAGRycy9kb3ducmV2LnhtbFBLBQYAAAAABAAEAPkAAACUAwAAAAA=&#10;" strokeweight="0"/>
                  <v:line id="Line 263" o:spid="_x0000_s1283" style="position:absolute;flip:y;visibility:visible;mso-wrap-style:square" from="552,2928" to="581,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cXMYAAADcAAAADwAAAGRycy9kb3ducmV2LnhtbESPQWsCMRSE7wX/Q3iCt5qtpbZsjSJK&#10;pQi2aOuht+fmdXdx87Ik0Y3/3giFHoeZ+YaZzKJpxJmcry0reBhmIIgLq2suFXx/vd2/gPABWWNj&#10;mRRcyMNs2rubYK5tx1s670IpEoR9jgqqENpcSl9UZNAPbUucvF/rDIYkXSm1wy7BTSNHWTaWBmtO&#10;CxW2tKioOO5ORsH245kPbnWKx3joNp8/+3K9X86VGvTj/BVEoBj+w3/td63gcfQE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k3FzGAAAA3AAAAA8AAAAAAAAA&#10;AAAAAAAAoQIAAGRycy9kb3ducmV2LnhtbFBLBQYAAAAABAAEAPkAAACUAwAAAAA=&#10;" strokeweight="0"/>
                  <v:line id="Line 264" o:spid="_x0000_s1284" style="position:absolute;flip:y;visibility:visible;mso-wrap-style:square" from="576,3067" to="692,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ZCK8YAAADcAAAADwAAAGRycy9kb3ducmV2LnhtbESPQWsCMRSE7wX/Q3hCbzWrBStbo4hi&#10;KQUraj309ty87i5uXpYkuum/N4WCx2FmvmGm82gacSXna8sKhoMMBHFhdc2lgq/D+mkCwgdkjY1l&#10;UvBLHuaz3sMUc2073tF1H0qRIOxzVFCF0OZS+qIig35gW+Lk/VhnMCTpSqkddgluGjnKsrE0WHNa&#10;qLClZUXFeX8xCnafL3xyb5d4jqdus/0+lh/H1UKpx35cvIIIFMM9/N9+1wqeR2P4O5OO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2QivGAAAA3AAAAA8AAAAAAAAA&#10;AAAAAAAAoQIAAGRycy9kb3ducmV2LnhtbFBLBQYAAAAABAAEAPkAAACUAwAAAAA=&#10;" strokeweight="0"/>
                  <v:line id="Line 265" o:spid="_x0000_s1285" style="position:absolute;flip:y;visibility:visible;mso-wrap-style:square" from="831,3067" to="95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rnsMYAAADcAAAADwAAAGRycy9kb3ducmV2LnhtbESPQWsCMRSE74L/IbyCN83WQi1bo4il&#10;RQpWtPXQ23Pzuru4eVmS6MZ/b4SCx2FmvmGm82gacSbna8sKHkcZCOLC6ppLBT/f78MXED4ga2ws&#10;k4ILeZjP+r0p5tp2vKXzLpQiQdjnqKAKoc2l9EVFBv3ItsTJ+7POYEjSlVI77BLcNHKcZc/SYM1p&#10;ocKWlhUVx93JKNh+TfjgPk7xGA/devO7Lz/3bwulBg9x8QoiUAz38H97pRU8jSdwO5OO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657DGAAAA3AAAAA8AAAAAAAAA&#10;AAAAAAAAoQIAAGRycy9kb3ducmV2LnhtbFBLBQYAAAAABAAEAPkAAACUAwAAAAA=&#10;" strokeweight="0"/>
                  <v:line id="Line 266" o:spid="_x0000_s1286" style="position:absolute;flip:y;visibility:visible;mso-wrap-style:square" from="1085,3067" to="1201,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VzwsMAAADcAAAADwAAAGRycy9kb3ducmV2LnhtbERPy2oCMRTdF/yHcAV3NaNCW0ajiKKU&#10;Qlt8LdxdJ9eZwcnNkEQn/ftmUejycN6zRTSNeJDztWUFo2EGgriwuuZSwfGweX4D4QOyxsYyKfgh&#10;D4t572mGubYd7+ixD6VIIexzVFCF0OZS+qIig35oW+LEXa0zGBJ0pdQOuxRuGjnOshdpsObUUGFL&#10;q4qK2/5uFOy+Xvnitvd4i5fu8/t8Kj9O66VSg35cTkEEiuFf/Od+1w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lc8LDAAAA3AAAAA8AAAAAAAAAAAAA&#10;AAAAoQIAAGRycy9kb3ducmV2LnhtbFBLBQYAAAAABAAEAPkAAACRAwAAAAA=&#10;" strokeweight="0"/>
                  <v:line id="Line 267" o:spid="_x0000_s1287" style="position:absolute;flip:y;visibility:visible;mso-wrap-style:square" from="1345,3067" to="1460,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WWcYAAADcAAAADwAAAGRycy9kb3ducmV2LnhtbESPQWsCMRSE7wX/Q3iCt5qthdpujSJK&#10;pQi2aOuht+fmdXdx87Ik0Y3/3giFHoeZ+YaZzKJpxJmcry0reBhmIIgLq2suFXx/vd0/g/ABWWNj&#10;mRRcyMNs2rubYK5tx1s670IpEoR9jgqqENpcSl9UZNAPbUucvF/rDIYkXSm1wy7BTSNHWfYkDdac&#10;FipsaVFRcdydjILtx5gPbnWKx3joNp8/+3K9X86VGvTj/BVEoBj+w3/td63gcfQC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p1lnGAAAA3AAAAA8AAAAAAAAA&#10;AAAAAAAAoQIAAGRycy9kb3ducmV2LnhtbFBLBQYAAAAABAAEAPkAAACUAwAAAAA=&#10;" strokeweight="0"/>
                  <v:line id="Line 268" o:spid="_x0000_s1288" style="position:absolute;flip:y;visibility:visible;mso-wrap-style:square" from="1590,3067" to="1710,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rpGcMAAADcAAAADwAAAGRycy9kb3ducmV2LnhtbERPz2vCMBS+C/4P4Qm7zXQTplSjiLIx&#10;BlPq5sHbs3lri81LSaLN/vvlMPD48f1erKJpxY2cbywreBpnIIhLqxuuFHx/vT7OQPiArLG1TAp+&#10;ycNqORwsMNe254Juh1CJFMI+RwV1CF0upS9rMujHtiNO3I91BkOCrpLaYZ/CTSufs+xFGmw4NdTY&#10;0aam8nK4GgXFbspn93aNl3juP/enY/Vx3K6VehjF9RxEoBju4n/3u1YwmaT56U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K6RnDAAAA3AAAAA8AAAAAAAAAAAAA&#10;AAAAoQIAAGRycy9kb3ducmV2LnhtbFBLBQYAAAAABAAEAPkAAACRAwAAAAA=&#10;" strokeweight="0"/>
                  <v:line id="Line 269" o:spid="_x0000_s1289" style="position:absolute;flip:y;visibility:visible;mso-wrap-style:square" from="1854,3067" to="1969,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ZMgsYAAADcAAAADwAAAGRycy9kb3ducmV2LnhtbESPQWsCMRSE7wX/Q3iCt5pVoZWtUURR&#10;SsEWtR56e25edxc3L0sS3fTfm0Khx2FmvmFmi2gacSPna8sKRsMMBHFhdc2lgs/j5nEKwgdkjY1l&#10;UvBDHhbz3sMMc2073tPtEEqRIOxzVFCF0OZS+qIig35oW+LkfVtnMCTpSqkddgluGjnOsidpsOa0&#10;UGFLq4qKy+FqFOzfn/nsttd4iedu9/F1Kt9O66VSg35cvoAIFMN/+K/9qhVMJiP4PZOO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GTILGAAAA3AAAAA8AAAAAAAAA&#10;AAAAAAAAoQIAAGRycy9kb3ducmV2LnhtbFBLBQYAAAAABAAEAPkAAACUAwAAAAA=&#10;" strokeweight="0"/>
                  <v:line id="Line 270" o:spid="_x0000_s1290" style="position:absolute;flip:y;visibility:visible;mso-wrap-style:square" from="2281,2726" to="2310,2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TS9cYAAADcAAAADwAAAGRycy9kb3ducmV2LnhtbESPT2sCMRTE74V+h/CE3mpWhSqrUaSl&#10;pRRa8d/B23Pz3F3cvCxJdNNv3xQEj8PM/IaZLaJpxJWcry0rGPQzEMSF1TWXCnbb9+cJCB+QNTaW&#10;ScEveVjMHx9mmGvb8Zqum1CKBGGfo4IqhDaX0hcVGfR92xIn72SdwZCkK6V22CW4aeQwy16kwZrT&#10;QoUtvVZUnDcXo2D9M+aj+7jEczx236vDvvzavy2VeurF5RREoBju4Vv7UysYjY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0vXGAAAA3AAAAA8AAAAAAAAA&#10;AAAAAAAAoQIAAGRycy9kb3ducmV2LnhtbFBLBQYAAAAABAAEAPkAAACUAwAAAAA=&#10;" strokeweight="0"/>
                  <v:line id="Line 271" o:spid="_x0000_s1291" style="position:absolute;flip:y;visibility:visible;mso-wrap-style:square" from="2123,3067" to="2219,3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h3bscAAADcAAAADwAAAGRycy9kb3ducmV2LnhtbESPT2sCMRTE74V+h/AKvdWsXWjLahRp&#10;aRHBiv8O3p6b5+7i5mVJopt+e1Mo9DjMzG+Y8TSaVlzJ+cayguEgA0FcWt1wpWC3/Xx6A+EDssbW&#10;Min4IQ/Tyf3dGAtte17TdRMqkSDsC1RQh9AVUvqyJoN+YDvi5J2sMxiSdJXUDvsEN618zrIXabDh&#10;tFBjR+81lefNxShYf7/y0X1d4jke++XqsK8W+4+ZUo8PcTYCESiG//Bfe64V5HkOv2fSEZC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GHduxwAAANwAAAAPAAAAAAAA&#10;AAAAAAAAAKECAABkcnMvZG93bnJldi54bWxQSwUGAAAAAAQABAD5AAAAlQMAAAAA&#10;" strokeweight="0"/>
                  <v:line id="Line 272" o:spid="_x0000_s1292" style="position:absolute;flip:y;visibility:visible;mso-wrap-style:square" from="2329,2726" to="2560,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HvGscAAADcAAAADwAAAGRycy9kb3ducmV2LnhtbESPT2sCMRTE7wW/Q3hCbzVbLbasRhFL&#10;SynY4r+Dt+fmdXdx87Ik0U2/vREKPQ4z8xtmOo+mERdyvras4HGQgSAurK65VLDbvj28gPABWWNj&#10;mRT8kof5rHc3xVzbjtd02YRSJAj7HBVUIbS5lL6oyKAf2JY4eT/WGQxJulJqh12Cm0YOs2wsDdac&#10;FipsaVlRcdqcjYL11zMf3fs5nuKxW30f9uXn/nWh1H0/LiYgAsXwH/5rf2gFo9ET3M6k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e8axwAAANwAAAAPAAAAAAAA&#10;AAAAAAAAAKECAABkcnMvZG93bnJldi54bWxQSwUGAAAAAAQABAD5AAAAlQMAAAAA&#10;" strokeweight="0"/>
                  <v:line id="Line 273" o:spid="_x0000_s1293" style="position:absolute;flip:y;visibility:visible;mso-wrap-style:square" from="2411,2726" to="2819,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1KgccAAADcAAAADwAAAGRycy9kb3ducmV2LnhtbESPT2sCMRTE7wW/Q3hCbzVbpbasRhFL&#10;SynY4r+Dt+fmdXdx87Ik0U2/vREKPQ4z8xtmOo+mERdyvras4HGQgSAurK65VLDbvj28gPABWWNj&#10;mRT8kof5rHc3xVzbjtd02YRSJAj7HBVUIbS5lL6oyKAf2JY4eT/WGQxJulJqh12Cm0YOs2wsDdac&#10;FipsaVlRcdqcjYL11zMf3fs5nuKxW30f9uXn/nWh1H0/LiYgAsXwH/5rf2gFo9ET3M6k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UqBxwAAANwAAAAPAAAAAAAA&#10;AAAAAAAAAKECAABkcnMvZG93bnJldi54bWxQSwUGAAAAAAQABAD5AAAAlQMAAAAA&#10;" strokeweight="0"/>
                  <v:line id="Line 274" o:spid="_x0000_s1294" style="position:absolute;flip:y;visibility:visible;mso-wrap-style:square" from="2694,2942" to="2852,3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U9sYAAADcAAAADwAAAGRycy9kb3ducmV2LnhtbESPQWsCMRSE74L/ITyhN81awcrWKGJp&#10;KYItaj309ty87i5uXpYkuvHfm0Khx2FmvmHmy2gacSXna8sKxqMMBHFhdc2lgq/D63AGwgdkjY1l&#10;UnAjD8tFvzfHXNuOd3Tdh1IkCPscFVQhtLmUvqjIoB/Zljh5P9YZDEm6UmqHXYKbRj5m2VQarDkt&#10;VNjSuqLivL8YBbuPJz65t0s8x1O3/fw+lpvjy0qph0FcPYMIFMN/+K/9rhVMJlP4PZOO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1PbGAAAA3AAAAA8AAAAAAAAA&#10;AAAAAAAAoQIAAGRycy9kb3ducmV2LnhtbFBLBQYAAAAABAAEAPkAAACUAwAAAAA=&#10;" strokeweight="0"/>
                  <v:shape id="Freeform 275" o:spid="_x0000_s1295" style="position:absolute;left:-5;top:3168;width:149;height:144;visibility:visible;mso-wrap-style:square;v-text-anchor:top" coordsize="1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tNMQA&#10;AADcAAAADwAAAGRycy9kb3ducmV2LnhtbESPwWrDMBBE74X8g9hAbo2cmjTBtRxCIUlPhToh5621&#10;tU2tlZEUx/77qlDocZidNzv5bjSdGMj51rKC1TIBQVxZ3XKt4HI+PG5B+ICssbNMCibysCtmDzlm&#10;2t75g4Yy1CJC2GeooAmhz6T0VUMG/dL2xNH7ss5giNLVUju8R7jp5FOSPEuDLceGBnt6baj6Lm8m&#10;vvF+1afbVF3CwFs3HT/Xm7RdK7WYj/sXEIHG8H/8l37TCtJ0A79jIgF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DbTTEAAAA3AAAAA8AAAAAAAAAAAAAAAAAmAIAAGRycy9k&#10;b3ducmV2LnhtbFBLBQYAAAAABAAEAPUAAACJAwAAAAA=&#10;" path="m29,14r,-4l24,5,24,,10,,,10,,43,5,53r,9l10,67r,5l19,82r,4l39,106r,-5l34,101r19,19l58,120r9,10l72,130r5,4l87,134r9,5l115,139r10,5l144,144r,-5l149,139r,-14l144,120r,-5l135,115r-5,l135,115r-10,-5l106,110,96,106r-9,l82,101r-5,l67,91r-4,l58,82,48,77r,-5l39,62r,-4l34,53r,-10l29,34r,-20xe" fillcolor="black" stroked="f">
                    <v:path arrowok="t" o:connecttype="custom" o:connectlocs="29,14;29,10;24,5;24,0;10,0;0,10;0,43;5,53;5,62;10,67;10,72;19,82;19,86;39,106;39,101;34,101;53,120;58,120;67,130;72,130;77,134;87,134;96,139;115,139;125,144;144,144;144,139;149,139;149,125;144,120;144,115;135,115;130,115;135,115;125,110;106,110;96,106;87,106;82,101;77,101;67,91;63,91;58,82;48,77;48,72;39,62;39,58;34,53;34,43;29,34;29,14" o:connectangles="0,0,0,0,0,0,0,0,0,0,0,0,0,0,0,0,0,0,0,0,0,0,0,0,0,0,0,0,0,0,0,0,0,0,0,0,0,0,0,0,0,0,0,0,0,0,0,0,0,0,0"/>
                  </v:shape>
                  <v:shape id="Freeform 276" o:spid="_x0000_s1296" style="position:absolute;left:2723;top:3168;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vfBsIA&#10;AADcAAAADwAAAGRycy9kb3ducmV2LnhtbERPy2oCMRTdF/yHcIXuakaFKqNxUIu0i9JSFd1eJtd5&#10;OLkZknSc/n2zEFweznuZ9aYRHTlfWVYwHiUgiHOrKy4UHA+7lzkIH5A1NpZJwR95yFaDpyWm2t74&#10;h7p9KEQMYZ+igjKENpXS5yUZ9CPbEkfuYp3BEKErpHZ4i+GmkZMkeZUGK44NJba0LSm/7n+Ngurt&#10;y7ludpq3u8+NrN+/a789H5R6HvbrBYhAfXiI7+4PrWA6jWvj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98GwgAAANwAAAAPAAAAAAAAAAAAAAAAAJgCAABkcnMvZG93&#10;bnJldi54bWxQSwUGAAAAAAQABAD1AAAAhwMAAAAA&#10;" path="m14,115r-5,l,125r,14l5,139r4,5l14,144r10,-5l43,139r10,-5l62,134r5,-4l72,130r9,-10l86,120r19,-19l101,101r,5l120,86r,-4l129,72r,-5l134,62r,-9l139,43r,-19l144,14r,-4l139,5r,-5l125,,115,10r,4l120,5r-10,9l110,34r-5,9l105,53r-4,5l101,62,91,72r,5l81,82r-4,9l72,91,62,101r-5,l53,106r-10,l33,110r-19,l5,120r9,-5xe" fillcolor="black" stroked="f">
                    <v:path arrowok="t" o:connecttype="custom" o:connectlocs="14,115;9,115;0,125;0,139;5,139;9,144;14,144;24,139;43,139;53,134;62,134;67,130;72,130;81,120;86,120;105,101;101,101;101,106;120,86;120,82;129,72;129,67;134,62;134,53;139,43;139,24;144,14;144,10;139,5;139,0;125,0;115,10;115,14;120,5;110,14;110,34;105,43;105,53;101,58;101,62;91,72;91,77;81,82;77,91;72,91;62,101;57,101;53,106;43,106;33,110;14,110;5,120;14,115" o:connectangles="0,0,0,0,0,0,0,0,0,0,0,0,0,0,0,0,0,0,0,0,0,0,0,0,0,0,0,0,0,0,0,0,0,0,0,0,0,0,0,0,0,0,0,0,0,0,0,0,0,0,0,0,0"/>
                  </v:shape>
                  <v:shape id="Freeform 277" o:spid="_x0000_s1297" style="position:absolute;left:115;top:3283;width:2637;height:29;visibility:visible;mso-wrap-style:square;v-text-anchor:top" coordsize="26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3IsUA&#10;AADcAAAADwAAAGRycy9kb3ducmV2LnhtbESPQWvCQBSE70L/w/IK3symiqVNXUUFS4VCrPbQ42v2&#10;NRuafRuya4z/3hUEj8PMfMPMFr2tRUetrxwreEpSEMSF0xWXCr4Pm9ELCB+QNdaOScGZPCzmD4MZ&#10;Ztqd+Iu6fShFhLDPUIEJocmk9IUhiz5xDXH0/lxrMUTZllK3eIpwW8txmj5LixXHBYMNrQ0V//uj&#10;VeDWP7/d6nN72OZ5bnr5vuMp7pQaPvbLNxCB+nAP39ofWsFk8gr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DcixQAAANwAAAAPAAAAAAAAAAAAAAAAAJgCAABkcnMv&#10;ZG93bnJldi54bWxQSwUGAAAAAAQABAD1AAAAigMAAAAA&#10;" path="m15,l10,,,10,,24r5,l10,29r2622,l2632,24r5,l2637,10r-5,-5l2632,r-10,l15,xe" fillcolor="black" stroked="f">
                    <v:path arrowok="t" o:connecttype="custom" o:connectlocs="15,0;10,0;0,10;0,24;5,24;10,29;2632,29;2632,24;2637,24;2637,10;2632,5;2632,0;2622,0;15,0" o:connectangles="0,0,0,0,0,0,0,0,0,0,0,0,0,0"/>
                  </v:shape>
                  <v:shape id="Freeform 278" o:spid="_x0000_s1298" style="position:absolute;left:567;top:3283;width:144;height:139;visibility:visible;mso-wrap-style:square;v-text-anchor:top" coordsize="14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BGecMA&#10;AADcAAAADwAAAGRycy9kb3ducmV2LnhtbERPy2rCQBTdC/2H4Ra608mjiERHKQXbrApaW3F3yVwz&#10;wcydmJma9O87C6HLw3mvNqNtxY163zhWkM4SEMSV0w3XCg6f2+kChA/IGlvHpOCXPGzWD5MVFtoN&#10;vKPbPtQihrAvUIEJoSuk9JUhi37mOuLInV1vMUTY11L3OMRw28osSebSYsOxwWBHr4aqy/7HKvg6&#10;huvh9HHMFm9pW27zwbx/X3dKPT2OL0sQgcbwL767S60gf47z4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BGecMAAADcAAAADwAAAAAAAAAAAAAAAACYAgAAZHJzL2Rv&#10;d25yZXYueG1sUEsFBgAAAAAEAAQA9QAAAIgDAAAAAA==&#10;" path="m115,125r,10l120,135r5,4l139,139r,-4l144,135r,-15l139,111r,-20l134,87r,-15l129,67r,-4l115,48r,5l120,53,105,39,101,29,91,24,81,15r-5,l72,10r-5,l62,5,52,5,43,,9,,,10,,24r4,l9,29r5,l33,29r10,5l52,34r5,5l62,39r5,4l72,43r9,10l81,48r-5,l91,63r5,9l105,77r-4,-5l101,77r4,5l105,96r5,5l110,120r5,10l115,125xe" fillcolor="black" stroked="f">
                    <v:path arrowok="t" o:connecttype="custom" o:connectlocs="115,125;115,135;120,135;125,139;139,139;139,135;144,135;144,120;139,111;139,91;134,87;134,72;129,67;129,63;115,48;115,53;120,53;105,39;101,29;91,24;81,15;76,15;72,10;67,10;62,5;52,5;43,0;9,0;0,10;0,24;4,24;9,29;14,29;33,29;43,34;52,34;57,39;62,39;67,43;72,43;81,53;81,48;76,48;91,63;96,72;105,77;101,72;101,77;105,82;105,96;110,101;110,120;115,130;115,125" o:connectangles="0,0,0,0,0,0,0,0,0,0,0,0,0,0,0,0,0,0,0,0,0,0,0,0,0,0,0,0,0,0,0,0,0,0,0,0,0,0,0,0,0,0,0,0,0,0,0,0,0,0,0,0,0,0"/>
                  </v:shape>
                  <v:shape id="Freeform 279" o:spid="_x0000_s1299" style="position:absolute;left:682;top:3394;width:29;height:484;visibility:visible;mso-wrap-style:square;v-text-anchor:top" coordsize="2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DOcUA&#10;AADcAAAADwAAAGRycy9kb3ducmV2LnhtbESPQWsCMRSE70L/Q3iF3jSrVmm3RmkLBj122x68PTbP&#10;3cXNy5Kk7vrvjSD0OMzMN8xqM9hWnMmHxrGC6SQDQVw603Cl4Od7O34BESKywdYxKbhQgM36YbTC&#10;3Liev+hcxEokCIccFdQxdrmUoazJYpi4jjh5R+ctxiR9JY3HPsFtK2dZtpQWG04LNXb0WVN5Kv6s&#10;gt+Po97OLnq5P/jXudbV4aT7hVJPj8P7G4hIQ/wP39s7o2D+PIX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8M5xQAAANwAAAAPAAAAAAAAAAAAAAAAAJgCAABkcnMv&#10;ZG93bnJldi54bWxQSwUGAAAAAAQABAD1AAAAigMAAAAA&#10;" path="m29,14r,-5l24,4,24,,10,,,9,,480r5,l10,484r14,l24,480r5,l29,470,29,14xe" fillcolor="black" stroked="f">
                    <v:path arrowok="t" o:connecttype="custom" o:connectlocs="29,14;29,9;24,4;24,0;10,0;0,9;0,480;5,480;10,484;24,484;24,480;29,480;29,470;29,14" o:connectangles="0,0,0,0,0,0,0,0,0,0,0,0,0,0"/>
                  </v:shape>
                  <v:rect id="Rectangle 280" o:spid="_x0000_s1300" style="position:absolute;left:1431;top:39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4McA&#10;AADcAAAADwAAAGRycy9kb3ducmV2LnhtbESPT2sCMRTE7wW/Q3iCt5p1taKrUbRQ6KVQ/xz09tw8&#10;dxc3L9sk1W0/fSMUPA4z8xtmvmxNLa7kfGVZwaCfgCDOra64ULDfvT1PQPiArLG2TAp+yMNy0Xma&#10;Y6btjTd03YZCRAj7DBWUITSZlD4vyaDv24Y4emfrDIYoXSG1w1uEm1qmSTKWBiuOCyU29FpSftl+&#10;GwXr6WT99Tnij9/N6UjHw+nykrpEqV63Xc1ABGrDI/zfftcKhq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v+DHAAAA3AAAAA8AAAAAAAAAAAAAAAAAmAIAAGRy&#10;cy9kb3ducmV2LnhtbFBLBQYAAAAABAAEAPUAAACMAwAAAAA=&#10;" fillcolor="black" stroked="f"/>
                  <v:rect id="Rectangle 281" o:spid="_x0000_s1301" style="position:absolute;left:1431;top:39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ae8YA&#10;AADcAAAADwAAAGRycy9kb3ducmV2LnhtbESPT2sCMRTE70K/Q3gFb5qtf4quRqmC0ItQrQe9PTev&#10;u4ubl20SdeunbwTB4zAzv2Gm88ZU4kLOl5YVvHUTEMSZ1SXnCnbfq84IhA/IGivLpOCPPMxnL60p&#10;ptpeeUOXbchFhLBPUUERQp1K6bOCDPqurYmj92OdwRCly6V2eI1wU8lekrxLgyXHhQJrWhaUnbZn&#10;o2AxHi1+vwa8vm2OBzrsj6dhzyVKtV+bjwmIQE14hh/tT62gP+j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Eae8YAAADcAAAADwAAAAAAAAAAAAAAAACYAgAAZHJz&#10;L2Rvd25yZXYueG1sUEsFBgAAAAAEAAQA9QAAAIsDAAAAAA==&#10;" fillcolor="black" stroked="f"/>
                  <v:rect id="Rectangle 282" o:spid="_x0000_s1302" style="position:absolute;left:1431;top:39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CD8cA&#10;AADcAAAADwAAAGRycy9kb3ducmV2LnhtbESPT2sCMRTE7wW/Q3iCt5pVt6KrUbRQ6KVQ/xz09tw8&#10;dxc3L9sk1W0/fSMUPA4z8xtmvmxNLa7kfGVZwaCfgCDOra64ULDfvT1PQPiArLG2TAp+yMNy0Xma&#10;Y6btjTd03YZCRAj7DBWUITSZlD4vyaDv24Y4emfrDIYoXSG1w1uEm1oOk2QsDVYcF0ps6LWk/LL9&#10;NgrW08n66zPlj9/N6UjHw+nyMnSJUr1uu5qBCNSGR/i//a4VjNI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g/HAAAA3AAAAA8AAAAAAAAAAAAAAAAAmAIAAGRy&#10;cy9kb3ducmV2LnhtbFBLBQYAAAAABAAEAPUAAACMAwAAAAA=&#10;" fillcolor="black" stroked="f"/>
                  <v:rect id="Rectangle 283" o:spid="_x0000_s1303" style="position:absolute;left:1431;top:39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nlM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C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nlMYAAADcAAAADwAAAAAAAAAAAAAAAACYAgAAZHJz&#10;L2Rvd25yZXYueG1sUEsFBgAAAAAEAAQA9QAAAIsDAAAAAA==&#10;" fillcolor="black" stroked="f"/>
                  <v:rect id="Rectangle 284" o:spid="_x0000_s1304" style="position:absolute;left:1431;top:39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548YA&#10;AADcAAAADwAAAGRycy9kb3ducmV2LnhtbESPT2sCMRTE70K/Q3gFb5qt/7Bbo6ggeCmo7aHenpvX&#10;3cXNy5pE3frpjSD0OMzMb5jJrDGVuJDzpWUFb90EBHFmdcm5gu+vVWcMwgdkjZVlUvBHHmbTl9YE&#10;U22vvKXLLuQiQtinqKAIoU6l9FlBBn3X1sTR+7XOYIjS5VI7vEa4qWQvSUbSYMlxocCalgVlx93Z&#10;KFi8jxenzYA/b9vDnvY/h+Ow5xKl2q/N/ANEoCb8h5/ttVbQH4z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a548YAAADcAAAADwAAAAAAAAAAAAAAAACYAgAAZHJz&#10;L2Rvd25yZXYueG1sUEsFBgAAAAAEAAQA9QAAAIsDAAAAAA==&#10;" fillcolor="black" stroked="f"/>
                  <v:rect id="Rectangle 285" o:spid="_x0000_s1305" style="position:absolute;left:1431;top:39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ceMcA&#10;AADcAAAADwAAAGRycy9kb3ducmV2LnhtbESPT2sCMRTE7wW/Q3hCbzVbq9VujaKC0ItQ/xz09ty8&#10;7i5uXtYk6tZPb4RCj8PM/IYZTRpTiQs5X1pW8NpJQBBnVpecK9huFi9DED4ga6wsk4Jf8jAZt55G&#10;mGp75RVd1iEXEcI+RQVFCHUqpc8KMug7tiaO3o91BkOULpfa4TXCTSW7SfIuDZYcFwqsaV5Qdlyf&#10;jYLZx3B2+u7x8rY67Gm/Oxz7XZco9dxupp8gAjXhP/zX/tIK3no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HjHAAAA3AAAAA8AAAAAAAAAAAAAAAAAmAIAAGRy&#10;cy9kb3ducmV2LnhtbFBLBQYAAAAABAAEAPUAAACMAwAAAAA=&#10;" fillcolor="black" stroked="f"/>
                  <v:rect id="Rectangle 286" o:spid="_x0000_s1306" style="position:absolute;left:1431;top:39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sMA&#10;AADcAAAADwAAAGRycy9kb3ducmV2LnhtbERPy2oCMRTdF/yHcAV3NaO1oqNRtFDoplAfC91dJ9eZ&#10;wcnNmESd+vVmIbg8nPd03phKXMn50rKCXjcBQZxZXXKuYLv5fh+B8AFZY2WZFPyTh/ms9TbFVNsb&#10;r+i6DrmIIexTVFCEUKdS+qwgg75ra+LIHa0zGCJ0udQObzHcVLKfJENpsOTYUGBNXwVlp/XFKFiO&#10;R8vz34B/76vDnva7w+mz7xKlOu1mMQERqAkv8dP9oxV8DO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ICsMAAADcAAAADwAAAAAAAAAAAAAAAACYAgAAZHJzL2Rv&#10;d25yZXYueG1sUEsFBgAAAAAEAAQA9QAAAIgDAAAAAA==&#10;" fillcolor="black" stroked="f"/>
                  <v:rect id="Rectangle 287" o:spid="_x0000_s1307" style="position:absolute;left:1431;top:39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kccA&#10;AADcAAAADwAAAGRycy9kb3ducmV2LnhtbESPQWvCQBSE74X+h+UVequbWls0ZpUqCF4Kaj3o7SX7&#10;TILZt3F31dhf7xYKPQ4z8w2TTTvTiAs5X1tW8NpLQBAXVtdcKth+L16GIHxA1thYJgU38jCdPD5k&#10;mGp75TVdNqEUEcI+RQVVCG0qpS8qMuh7tiWO3sE6gyFKV0rt8BrhppH9JPmQBmuOCxW2NK+oOG7O&#10;RsFsNJydVgP++lnne9rv8uN73yVKPT91n2MQgbrwH/5rL7WCt8E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5LZHHAAAA3AAAAA8AAAAAAAAAAAAAAAAAmAIAAGRy&#10;cy9kb3ducmV2LnhtbFBLBQYAAAAABAAEAPUAAACMAwAAAAA=&#10;" fillcolor="black" stroked="f"/>
                  <v:rect id="Rectangle 288" o:spid="_x0000_s1308" style="position:absolute;left:1431;top:39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S0cQA&#10;AADcAAAADwAAAGRycy9kb3ducmV2LnhtbERPz2vCMBS+D/wfwhN2W1OdDq2NooPBLoPpdpi31+bZ&#10;FpuXmmRa99cvB8Hjx/c7X/WmFWdyvrGsYJSkIIhLqxuuFHx/vT3NQPiArLG1TAqu5GG1HDzkmGl7&#10;4S2dd6ESMYR9hgrqELpMSl/WZNAntiOO3ME6gyFCV0nt8BLDTSvHafoiDTYcG2rs6LWm8rj7NQo2&#10;89nm9Dnhj79tsaf9T3Gcjl2q1OOwXy9ABOrDXXxzv2sFz9M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aEtHEAAAA3AAAAA8AAAAAAAAAAAAAAAAAmAIAAGRycy9k&#10;b3ducmV2LnhtbFBLBQYAAAAABAAEAPUAAACJAwAAAAA=&#10;" fillcolor="black" stroked="f"/>
                  <v:rect id="Rectangle 289" o:spid="_x0000_s1309" style="position:absolute;left:1431;top:39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3SscA&#10;AADcAAAADwAAAGRycy9kb3ducmV2LnhtbESPT2vCQBTE70K/w/IK3nTjv2LTrFIFwYtQbQ/19sy+&#10;JiHZt3F31dhP3y0Uehxm5jdMtuxMI67kfGVZwWiYgCDOra64UPDxvhnMQfiArLGxTAru5GG5eOhl&#10;mGp74z1dD6EQEcI+RQVlCG0qpc9LMuiHtiWO3pd1BkOUrpDa4S3CTSPHSfIkDVYcF0psaV1SXh8u&#10;RsHqeb46v015970/Hen4eapnY5co1X/sXl9ABOrCf/ivvdUKJrMR/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t0rHAAAA3AAAAA8AAAAAAAAAAAAAAAAAmAIAAGRy&#10;cy9kb3ducmV2LnhtbFBLBQYAAAAABAAEAPUAAACMAwAAAAA=&#10;" fillcolor="black" stroked="f"/>
                  <v:rect id="Rectangle 290" o:spid="_x0000_s1310" style="position:absolute;left:1431;top:39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pPccA&#10;AADcAAAADwAAAGRycy9kb3ducmV2LnhtbESPT2sCMRTE74V+h/AEbzXrWkVXo9SC0Euh/jno7bl5&#10;7i5uXrZJ1G0/fSMUPA4z8xtmtmhNLa7kfGVZQb+XgCDOra64ULDbrl7GIHxA1lhbJgU/5GExf36a&#10;Yabtjdd03YRCRAj7DBWUITSZlD4vyaDv2YY4eifrDIYoXSG1w1uEm1qmSTKSBiuOCyU29F5Sft5c&#10;jILlZLz8/nrlz9/18UCH/fE8TF2iVLfTvk1BBGrDI/zf/tAKBs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EKT3HAAAA3AAAAA8AAAAAAAAAAAAAAAAAmAIAAGRy&#10;cy9kb3ducmV2LnhtbFBLBQYAAAAABAAEAPUAAACMAwAAAAA=&#10;" fillcolor="black" stroked="f"/>
                  <v:rect id="Rectangle 291" o:spid="_x0000_s1311" style="position:absolute;left:1431;top:39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Mps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z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MpsYAAADcAAAADwAAAAAAAAAAAAAAAACYAgAAZHJz&#10;L2Rvd25yZXYueG1sUEsFBgAAAAAEAAQA9QAAAIsDAAAAAA==&#10;" fillcolor="black" stroked="f"/>
                  <v:rect id="Rectangle 292" o:spid="_x0000_s1312" style="position:absolute;left:1431;top:39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U0s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i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EU0sYAAADcAAAADwAAAAAAAAAAAAAAAACYAgAAZHJz&#10;L2Rvd25yZXYueG1sUEsFBgAAAAAEAAQA9QAAAIsDAAAAAA==&#10;" fillcolor="black" stroked="f"/>
                  <v:rect id="Rectangle 293" o:spid="_x0000_s1313" style="position:absolute;left:1431;top:39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SccA&#10;AADcAAAADwAAAGRycy9kb3ducmV2LnhtbESPT2sCMRTE74V+h/AEbzWrdkVXo9SC0Euh/jno7bl5&#10;7i5uXrZJ1G0/fSMUPA4z8xtmtmhNLa7kfGVZQb+XgCDOra64ULDbrl7GIHxA1lhbJgU/5GExf36a&#10;Yabtjdd03YRCRAj7DBWUITSZlD4vyaDv2YY4eifrDIYoXSG1w1uEm1oOkmQkDVYcF0ps6L2k/Ly5&#10;GAXLyXj5/fXKn7/r44EO++M5HbhEqW6nfZuCCNSGR/i//aEVDN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tsUnHAAAA3AAAAA8AAAAAAAAAAAAAAAAAmAIAAGRy&#10;cy9kb3ducmV2LnhtbFBLBQYAAAAABAAEAPUAAACMAwAAAAA=&#10;" fillcolor="black" stroked="f"/>
                  <v:rect id="Rectangle 294" o:spid="_x0000_s1314" style="position:absolute;left:1431;top:39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vPsYA&#10;AADcAAAADwAAAGRycy9kb3ducmV2LnhtbESPQWsCMRSE70L/Q3gFb5qtVrFbo6ggeBHU9lBvz83r&#10;7uLmZU2ibv31RhB6HGbmG2Y8bUwlLuR8aVnBWzcBQZxZXXKu4Ptr2RmB8AFZY2WZFPyRh+nkpTXG&#10;VNsrb+myC7mIEPYpKihCqFMpfVaQQd+1NXH0fq0zGKJ0udQOrxFuKtlLkqE0WHJcKLCmRUHZcXc2&#10;CuYfo/lp887r2/awp/3P4TjouUSp9msz+wQRqAn/4Wd7pRX0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vPsYAAADcAAAADwAAAAAAAAAAAAAAAACYAgAAZHJz&#10;L2Rvd25yZXYueG1sUEsFBgAAAAAEAAQA9QAAAIsDAAAAAA==&#10;" fillcolor="black" stroked="f"/>
                  <v:rect id="Rectangle 295" o:spid="_x0000_s1315" style="position:absolute;left:1431;top:39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Kp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wh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ziqXHAAAA3AAAAA8AAAAAAAAAAAAAAAAAmAIAAGRy&#10;cy9kb3ducmV2LnhtbFBLBQYAAAAABAAEAPUAAACMAwAAAAA=&#10;" fillcolor="black" stroked="f"/>
                  <v:rect id="Rectangle 296" o:spid="_x0000_s1316" style="position:absolute;left:1431;top:38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e18QA&#10;AADcAAAADwAAAGRycy9kb3ducmV2LnhtbERPz2vCMBS+D/wfwhN2W1OdDq2NooPBLoPpdpi31+bZ&#10;FpuXmmRa99cvB8Hjx/c7X/WmFWdyvrGsYJSkIIhLqxuuFHx/vT3NQPiArLG1TAqu5GG1HDzkmGl7&#10;4S2dd6ESMYR9hgrqELpMSl/WZNAntiOO3ME6gyFCV0nt8BLDTSvHafoiDTYcG2rs6LWm8rj7NQo2&#10;89nm9Dnhj79tsaf9T3Gcjl2q1OOwXy9ABOrDXXxzv2sFz9O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sHtfEAAAA3AAAAA8AAAAAAAAAAAAAAAAAmAIAAGRycy9k&#10;b3ducmV2LnhtbFBLBQYAAAAABAAEAPUAAACJAwAAAAA=&#10;" fillcolor="black" stroked="f"/>
                  <v:rect id="Rectangle 297" o:spid="_x0000_s1317" style="position:absolute;left:1431;top:38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TMcA&#10;AADcAAAADwAAAGRycy9kb3ducmV2LnhtbESPQWvCQBSE74X+h+UVequbWi0as0oVCl4Kaj3o7SX7&#10;TILZt3F3q2l/fVcQPA4z8w2TzTrTiDM5X1tW8NpLQBAXVtdcKth+f76MQPiArLGxTAp+ycNs+viQ&#10;Yarthdd03oRSRAj7FBVUIbSplL6oyKDv2ZY4egfrDIYoXSm1w0uEm0b2k+RdGqw5LlTY0qKi4rj5&#10;MQrm49H8tBrw198639N+lx+HfZco9fzUfUxABOrCPXxrL7WCt+E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0zHAAAA3AAAAA8AAAAAAAAAAAAAAAAAmAIAAGRy&#10;cy9kb3ducmV2LnhtbFBLBQYAAAAABAAEAPUAAACMAwAAAAA=&#10;" fillcolor="black" stroked="f"/>
                  <v:rect id="Rectangle 298" o:spid="_x0000_s1318" style="position:absolute;left:1431;top:38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bYbMQA&#10;AADcAAAADwAAAGRycy9kb3ducmV2LnhtbERPu27CMBTdkfoP1q3EBk55CdIYVCohsVQC2gG2S3yb&#10;RImvU9tAytfjoVLHo/POVp1pxJWcrywreBkmIIhzqysuFHx9bgZzED4ga2wsk4Jf8rBaPvUyTLW9&#10;8Z6uh1CIGMI+RQVlCG0qpc9LMuiHtiWO3Ld1BkOErpDa4S2Gm0aOkmQmDVYcG0ps6b2kvD5cjIL1&#10;Yr7+2U34474/n+h0PNfTkUuU6j93b68gAnXhX/zn3moF41mcH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22GzEAAAA3AAAAA8AAAAAAAAAAAAAAAAAmAIAAGRycy9k&#10;b3ducmV2LnhtbFBLBQYAAAAABAAEAPUAAACJAwAAAAA=&#10;" fillcolor="black" stroked="f"/>
                  <v:rect id="Rectangle 299" o:spid="_x0000_s1319" style="position:absolute;left:1431;top:38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98YA&#10;AADcAAAADwAAAGRycy9kb3ducmV2LnhtbESPQWsCMRSE70L/Q3gFb5pVq+hqlCoIvQhqPejtuXnd&#10;Xdy8rEnUtb++KRR6HGbmG2a2aEwl7uR8aVlBr5uAIM6sLjlXcPhcd8YgfEDWWFkmBU/ysJi/tGaY&#10;avvgHd33IRcRwj5FBUUIdSqlzwoy6Lu2Jo7el3UGQ5Qul9rhI8JNJftJMpIGS44LBda0Kii77G9G&#10;wXIyXl63b7z53p1PdDqeL8O+S5RqvzbvUxCBmvAf/mt/aAWDUQ9+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998YAAADcAAAADwAAAAAAAAAAAAAAAACYAgAAZHJz&#10;L2Rvd25yZXYueG1sUEsFBgAAAAAEAAQA9QAAAIsDAAAAAA==&#10;" fillcolor="black" stroked="f"/>
                  <v:rect id="Rectangle 300" o:spid="_x0000_s1320" style="position:absolute;left:1431;top:38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jgMYA&#10;AADcAAAADwAAAGRycy9kb3ducmV2LnhtbESPQWsCMRSE7wX/Q3iCt5p1raJbo2ih0EtBbQ96e25e&#10;dxc3L9sk1a2/3giCx2FmvmFmi9bU4kTOV5YVDPoJCOLc6ooLBd9f788TED4ga6wtk4J/8rCYd55m&#10;mGl75g2dtqEQEcI+QwVlCE0mpc9LMuj7tiGO3o91BkOUrpDa4TnCTS3TJBlLgxXHhRIbeispP27/&#10;jILVdLL6Xb/w52Vz2NN+dziOUpco1eu2y1cQgdrwCN/bH1rBcJz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jjgMYAAADcAAAADwAAAAAAAAAAAAAAAACYAgAAZHJz&#10;L2Rvd25yZXYueG1sUEsFBgAAAAAEAAQA9QAAAIsDAAAAAA==&#10;" fillcolor="black" stroked="f"/>
                  <v:rect id="Rectangle 301" o:spid="_x0000_s1321" style="position:absolute;left:1431;top:38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GG8cA&#10;AADcAAAADwAAAGRycy9kb3ducmV2LnhtbESPQWvCQBSE70L/w/IK3nRTrWLTrKKC0Iugtod6e2Zf&#10;k5Ds27i7auyv7xYKPQ4z8w2TLTrTiCs5X1lW8DRMQBDnVldcKPh43wxmIHxA1thYJgV38rCYP/Qy&#10;TLW98Z6uh1CICGGfooIyhDaV0uclGfRD2xJH78s6gyFKV0jt8BbhppGjJJlKgxXHhRJbWpeU14eL&#10;UbB6ma3Ou2fefu9PRzp+nurJyCVK9R+75SuIQF34D/+137SC8XQM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kRhvHAAAA3AAAAA8AAAAAAAAAAAAAAAAAmAIAAGRy&#10;cy9kb3ducmV2LnhtbFBLBQYAAAAABAAEAPUAAACMAwAAAAA=&#10;" fillcolor="black" stroked="f"/>
                  <v:rect id="Rectangle 302" o:spid="_x0000_s1322" style="position:absolute;left:1431;top:38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3eb8YA&#10;AADcAAAADwAAAGRycy9kb3ducmV2LnhtbESPT2sCMRTE70K/Q3gFb5qt/7Bbo6ggeCmo7aHenpvX&#10;3cXNy5pE3frpjSD0OMzMb5jJrDGVuJDzpWUFb90EBHFmdcm5gu+vVWcMwgdkjZVlUvBHHmbTl9YE&#10;U22vvKXLLuQiQtinqKAIoU6l9FlBBn3X1sTR+7XOYIjS5VI7vEa4qWQvSUbSYMlxocCalgVlx93Z&#10;KFi8jxenzYA/b9vDnvY/h+Ow5xKl2q/N/ANEoCb8h5/ttVbQHw3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3eb8YAAADcAAAADwAAAAAAAAAAAAAAAACYAgAAZHJz&#10;L2Rvd25yZXYueG1sUEsFBgAAAAAEAAQA9QAAAIsDAAAAAA==&#10;" fillcolor="black" stroked="f"/>
                  <v:rect id="Rectangle 303" o:spid="_x0000_s1323" style="position:absolute;left:1431;top:38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79MYA&#10;AADcAAAADwAAAGRycy9kb3ducmV2LnhtbESPQWsCMRSE70L/Q3gFb5qtVrFbo6ggeBHU9lBvz83r&#10;7uLmZU2ibv31RhB6HGbmG2Y8bUwlLuR8aVnBWzcBQZxZXXKu4Ptr2RmB8AFZY2WZFPyRh+nkpTXG&#10;VNsrb+myC7mIEPYpKihCqFMpfVaQQd+1NXH0fq0zGKJ0udQOrxFuKtlLkqE0WHJcKLCmRUHZcXc2&#10;CuYfo/lp887r2/awp/3P4TjouUSp9msz+wQRqAn/4Wd7pRX0hw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F79MYAAADcAAAADwAAAAAAAAAAAAAAAACYAgAAZHJz&#10;L2Rvd25yZXYueG1sUEsFBgAAAAAEAAQA9QAAAIsDAAAAAA==&#10;" fillcolor="black" stroked="f"/>
                  <v:rect id="Rectangle 304" o:spid="_x0000_s1324" style="position:absolute;left:1431;top:38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g8cA&#10;AADcAAAADwAAAGRycy9kb3ducmV2LnhtbESPT2sCMRTE74V+h/AEbzWrtouuRqkFoZdC/XPQ23Pz&#10;3F3cvGyTqNt++kYQPA4z8xtmOm9NLS7kfGVZQb+XgCDOra64ULDdLF9GIHxA1lhbJgW/5GE+e36a&#10;YqbtlVd0WYdCRAj7DBWUITSZlD4vyaDv2YY4ekfrDIYoXSG1w2uEm1oOkiSVBiuOCyU29FFSflqf&#10;jYLFeLT4+X7lr7/VYU/73eH0NnCJUt1O+z4BEagNj/C9/akVDNMUb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T5YPHAAAA3AAAAA8AAAAAAAAAAAAAAAAAmAIAAGRy&#10;cy9kb3ducmV2LnhtbFBLBQYAAAAABAAEAPUAAACMAwAAAAA=&#10;" fillcolor="black" stroked="f"/>
                  <v:rect id="Rectangle 305" o:spid="_x0000_s1325" style="position:absolute;left:1431;top:38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9AGMcA&#10;AADcAAAADwAAAGRycy9kb3ducmV2LnhtbESPzWsCMRTE7wX/h/CE3mq2tn50axQVhF6E+nHQ23Pz&#10;uru4eVmTqKt/vSkUehxm5jfMaNKYSlzI+dKygtdOAoI4s7rkXMF2s3gZgvABWWNlmRTcyMNk3Hoa&#10;YartlVd0WYdcRAj7FBUUIdSplD4ryKDv2Jo4ej/WGQxRulxqh9cIN5XsJklfGiw5LhRY07yg7Lg+&#10;GwWzj+Hs9P3Oy/vqsKf97nDsdV2i1HO7mX6CCNSE//Bf+0sreOsP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fQBjHAAAA3AAAAA8AAAAAAAAAAAAAAAAAmAIAAGRy&#10;cy9kb3ducmV2LnhtbFBLBQYAAAAABAAEAPUAAACMAwAAAAA=&#10;" fillcolor="black" stroked="f"/>
                  <v:rect id="Rectangle 306" o:spid="_x0000_s1326" style="position:absolute;left:1431;top:38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UasQA&#10;AADcAAAADwAAAGRycy9kb3ducmV2LnhtbERPu27CMBTdkfoP1q3EBk55CdIYVCohsVQC2gG2S3yb&#10;RImvU9tAytfjoVLHo/POVp1pxJWcrywreBkmIIhzqysuFHx9bgZzED4ga2wsk4Jf8rBaPvUyTLW9&#10;8Z6uh1CIGMI+RQVlCG0qpc9LMuiHtiWO3Ld1BkOErpDa4S2Gm0aOkmQmDVYcG0ps6b2kvD5cjIL1&#10;Yr7+2U34474/n+h0PNfTkUuU6j93b68gAnXhX/zn3moF41lcG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A1GrEAAAA3AAAAA8AAAAAAAAAAAAAAAAAmAIAAGRycy9k&#10;b3ducmV2LnhtbFBLBQYAAAAABAAEAPUAAACJAwAAAAA=&#10;" fillcolor="black" stroked="f"/>
                  <v:rect id="Rectangle 307" o:spid="_x0000_s1327" style="position:absolute;left:1431;top:38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x8ccA&#10;AADcAAAADwAAAGRycy9kb3ducmV2LnhtbESPT2vCQBTE74V+h+UJ3urGv2iaVWqh4KWgtod6e8m+&#10;JsHs23R3q6mf3hWEHoeZ+Q2TrTrTiBM5X1tWMBwkIIgLq2suFXx+vD3NQfiArLGxTAr+yMNq+fiQ&#10;YartmXd02odSRAj7FBVUIbSplL6oyKAf2JY4et/WGQxRulJqh+cIN40cJclMGqw5LlTY0mtFxXH/&#10;axSsF/P1z3bC75ddfqDDV36cjlyiVL/XvTyDCNSF//C9vdEKxrMF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McfHHAAAA3AAAAA8AAAAAAAAAAAAAAAAAmAIAAGRy&#10;cy9kb3ducmV2LnhtbFBLBQYAAAAABAAEAPUAAACMAwAAAAA=&#10;" fillcolor="black" stroked="f"/>
                  <v:rect id="Rectangle 308" o:spid="_x0000_s1328" style="position:absolute;left:1431;top:38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OscQA&#10;AADcAAAADwAAAGRycy9kb3ducmV2LnhtbERPyW7CMBC9I/UfrEHqDRygZUljUKmE1EulshzgNomn&#10;SUQ8DraBtF9fHyr1+PT2bNWZRtzI+dqygtEwAUFcWF1zqeCw3wzmIHxA1thYJgXf5GG1fOhlmGp7&#10;5y3ddqEUMYR9igqqENpUSl9UZNAPbUscuS/rDIYIXSm1w3sMN40cJ8lUGqw5NlTY0ltFxXl3NQrW&#10;i/n68vnEHz/b/ESnY35+HrtEqcd+9/oCIlAX/sV/7netYDKL8+O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TrHEAAAA3AAAAA8AAAAAAAAAAAAAAAAAmAIAAGRycy9k&#10;b3ducmV2LnhtbFBLBQYAAAAABAAEAPUAAACJAwAAAAA=&#10;" fillcolor="black" stroked="f"/>
                  <v:rect id="Rectangle 309" o:spid="_x0000_s1329" style="position:absolute;left:1431;top:38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rKscA&#10;AADcAAAADwAAAGRycy9kb3ducmV2LnhtbESPT2sCMRTE74V+h/CE3rpZra26GqUWCl4K/jvo7bl5&#10;7i5uXrZJqms/vSkIPQ4z8xtmMmtNLc7kfGVZQTdJQRDnVldcKNhuPp+HIHxA1lhbJgVX8jCbPj5M&#10;MNP2wis6r0MhIoR9hgrKEJpMSp+XZNAntiGO3tE6gyFKV0jt8BLhppa9NH2TBiuOCyU29FFSflr/&#10;GAXz0XD+vezz1+/qsKf97nB67blUqadO+z4GEagN/+F7e6EVvAy6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j6yrHAAAA3AAAAA8AAAAAAAAAAAAAAAAAmAIAAGRy&#10;cy9kb3ducmV2LnhtbFBLBQYAAAAABAAEAPUAAACMAwAAAAA=&#10;" fillcolor="black" stroked="f"/>
                  <v:rect id="Rectangle 310" o:spid="_x0000_s1330" style="position:absolute;left:1431;top:38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1Xc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Xvsp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xdV3HAAAA3AAAAA8AAAAAAAAAAAAAAAAAmAIAAGRy&#10;cy9kb3ducmV2LnhtbFBLBQYAAAAABAAEAPUAAACMAwAAAAA=&#10;" fillcolor="black" stroked="f"/>
                  <v:rect id="Rectangle 311" o:spid="_x0000_s1331" style="position:absolute;left:1431;top:38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xs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w5c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90MbHAAAA3AAAAA8AAAAAAAAAAAAAAAAAmAIAAGRy&#10;cy9kb3ducmV2LnhtbFBLBQYAAAAABAAEAPUAAACMAwAAAAA=&#10;" fillcolor="black" stroked="f"/>
                  <v:rect id="Rectangle 312" o:spid="_x0000_s1332" style="position:absolute;left:1431;top:38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RIsscA&#10;AADcAAAADwAAAGRycy9kb3ducmV2LnhtbESPT2sCMRTE7wW/Q3hCbzVbq9VujaKC0ItQ/xz09ty8&#10;7i5uXtYk6tZPb4RCj8PM/IYZTRpTiQs5X1pW8NpJQBBnVpecK9huFi9DED4ga6wsk4Jf8jAZt55G&#10;mGp75RVd1iEXEcI+RQVFCHUqpc8KMug7tiaO3o91BkOULpfa4TXCTSW7SfIuDZYcFwqsaV5Qdlyf&#10;jYLZx3B2+u7x8rY67Gm/Oxz7XZco9dxupp8gAjXhP/zX/tIK3gY9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USLLHAAAA3AAAAA8AAAAAAAAAAAAAAAAAmAIAAGRy&#10;cy9kb3ducmV2LnhtbFBLBQYAAAAABAAEAPUAAACMAwAAAAA=&#10;" fillcolor="black" stroked="f"/>
                  <v:rect id="Rectangle 313" o:spid="_x0000_s1333" style="position:absolute;left:1431;top:38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tK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4g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Y7SnHAAAA3AAAAA8AAAAAAAAAAAAAAAAAmAIAAGRy&#10;cy9kb3ducmV2LnhtbFBLBQYAAAAABAAEAPUAAACMAwAAAAA=&#10;" fillcolor="black" stroked="f"/>
                  <v:rect id="Rectangle 314" o:spid="_x0000_s1334" style="position:absolute;left:1431;top:38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zXscA&#10;AADcAAAADwAAAGRycy9kb3ducmV2LnhtbESPzWsCMRTE7wX/h/CE3mq2tn50axQVhF6E+nHQ23Pz&#10;uru4eVmTqKt/vSkUehxm5jfMaNKYSlzI+dKygtdOAoI4s7rkXMF2s3gZgvABWWNlmRTcyMNk3Hoa&#10;YartlVd0WYdcRAj7FBUUIdSplD4ryKDv2Jo4ej/WGQxRulxqh9cIN5XsJklfGiw5LhRY07yg7Lg+&#10;GwWzj+Hs9P3Oy/vqsKf97nDsdV2i1HO7mX6CCNSE//Bf+0sreBv04f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Kc17HAAAA3AAAAA8AAAAAAAAAAAAAAAAAmAIAAGRy&#10;cy9kb3ducmV2LnhtbFBLBQYAAAAABAAEAPUAAACMAwAAAAA=&#10;" fillcolor="black" stroked="f"/>
                  <v:rect id="Rectangle 315" o:spid="_x0000_s1335" style="position:absolute;left:1431;top:38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WxccA&#10;AADcAAAADwAAAGRycy9kb3ducmV2LnhtbESPT2sCMRTE70K/Q3iCN82qterWKFUQehHqn4PenpvX&#10;3cXNy5pE3fbTN4VCj8PM/IaZLRpTiTs5X1pW0O8lIIgzq0vOFRz26+4EhA/IGivLpOCLPCzmT60Z&#10;pto+eEv3XchFhLBPUUERQp1K6bOCDPqerYmj92mdwRCly6V2+IhwU8lBkrxIgyXHhQJrWhWUXXY3&#10;o2A5nSyvH8+8+d6eT3Q6ni+jgUuU6rSbt1cQgZrwH/5rv2sFw/EY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G1sXHAAAA3AAAAA8AAAAAAAAAAAAAAAAAmAIAAGRy&#10;cy9kb3ducmV2LnhtbFBLBQYAAAAABAAEAPUAAACMAwAAAAA=&#10;" fillcolor="black" stroked="f"/>
                  <v:rect id="Rectangle 316" o:spid="_x0000_s1336" style="position:absolute;left:1431;top:38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Ct8QA&#10;AADcAAAADwAAAGRycy9kb3ducmV2LnhtbERPyW7CMBC9I/UfrEHqDRygZUljUKmE1EulshzgNomn&#10;SUQ8DraBtF9fHyr1+PT2bNWZRtzI+dqygtEwAUFcWF1zqeCw3wzmIHxA1thYJgXf5GG1fOhlmGp7&#10;5y3ddqEUMYR9igqqENpUSl9UZNAPbUscuS/rDIYIXSm1w3sMN40cJ8lUGqw5NlTY0ltFxXl3NQrW&#10;i/n68vnEHz/b/ESnY35+HrtEqcd+9/oCIlAX/sV/7netYDKLa+O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QrfEAAAA3AAAAA8AAAAAAAAAAAAAAAAAmAIAAGRycy9k&#10;b3ducmV2LnhtbFBLBQYAAAAABAAEAPUAAACJAwAAAAA=&#10;" fillcolor="black" stroked="f"/>
                  <v:rect id="Rectangle 317" o:spid="_x0000_s1337" style="position:absolute;left:1431;top:37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nLMcA&#10;AADcAAAADwAAAGRycy9kb3ducmV2LnhtbESPQWsCMRSE7wX/Q3iF3rrZWmt1NYoWCl4Kanuot+fm&#10;ubu4edkmqa7+eiMIHoeZ+YYZT1tTiwM5X1lW8JKkIIhzqysuFPx8fz4PQPiArLG2TApO5GE66TyM&#10;MdP2yCs6rEMhIoR9hgrKEJpMSp+XZNAntiGO3s46gyFKV0jt8BjhppbdNO1LgxXHhRIb+igp36//&#10;jYL5cDD/W/b467zabmjzu92/dV2q1NNjOxuBCNSGe/jWXmgFr+9DuJ6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V5yzHAAAA3AAAAA8AAAAAAAAAAAAAAAAAmAIAAGRy&#10;cy9kb3ducmV2LnhtbFBLBQYAAAAABAAEAPUAAACMAwAAAAA=&#10;" fillcolor="black" stroked="f"/>
                  <v:rect id="Rectangle 318" o:spid="_x0000_s1338" style="position:absolute;left:1431;top:37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lsQA&#10;AADcAAAADwAAAGRycy9kb3ducmV2LnhtbERPz2vCMBS+C/sfwhO8aapu0nWNMgVhl8F0O8zba/PW&#10;FpuXmkTt9tcvB8Hjx/c7X/WmFRdyvrGsYDpJQBCXVjdcKfj63I5TED4ga2wtk4Jf8rBaPgxyzLS9&#10;8o4u+1CJGMI+QwV1CF0mpS9rMugntiOO3I91BkOErpLa4TWGm1bOkmQhDTYcG2rsaFNTedyfjYL1&#10;c7o+fTzy+9+uONDhuzg+zVyi1GjYv76ACNSHu/jmftMK5mmcH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6PpbEAAAA3AAAAA8AAAAAAAAAAAAAAAAAmAIAAGRycy9k&#10;b3ducmV2LnhtbFBLBQYAAAAABAAEAPUAAACJAwAAAAA=&#10;" fillcolor="black" stroked="f"/>
                  <v:rect id="Rectangle 319" o:spid="_x0000_s1339" style="position:absolute;left:1431;top:37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ccA&#10;AADcAAAADwAAAGRycy9kb3ducmV2LnhtbESPQWvCQBSE74X+h+UVvDUbrS0xdRUtCF4KanvQ2zP7&#10;mgSzb+PuqrG/3hUKPQ4z8w0znnamEWdyvrasoJ+kIIgLq2suFXx/LZ4zED4ga2wsk4IreZhOHh/G&#10;mGt74TWdN6EUEcI+RwVVCG0upS8qMugT2xJH78c6gyFKV0rt8BLhppGDNH2TBmuOCxW29FFRcdic&#10;jIL5KJsfV0P+/F3vd7Tb7g+vA5cq1XvqZu8gAnXhP/zXXmoFL1k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mw3HAAAA3AAAAA8AAAAAAAAAAAAAAAAAmAIAAGRy&#10;cy9kb3ducmV2LnhtbFBLBQYAAAAABAAEAPUAAACMAwAAAAA=&#10;" fillcolor="black" stroked="f"/>
                  <v:rect id="Rectangle 320" o:spid="_x0000_s1340" style="position:absolute;left:1431;top:37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FesYA&#10;AADcAAAADwAAAGRycy9kb3ducmV2LnhtbESPQWvCQBSE70L/w/IKvenGaEuMrlIFwUtBbQ/19sw+&#10;k2D2bbq71dhf7xYKPQ4z8w0zW3SmERdyvrasYDhIQBAXVtdcKvh4X/czED4ga2wsk4IbeVjMH3oz&#10;zLW98o4u+1CKCGGfo4IqhDaX0hcVGfQD2xJH72SdwRClK6V2eI1w08g0SV6kwZrjQoUtrSoqzvtv&#10;o2A5yZZf2zG//eyOBzp8Hs/PqUuUenrsXqcgAnXhP/zX3mgFoyyF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QFesYAAADcAAAADwAAAAAAAAAAAAAAAACYAgAAZHJz&#10;L2Rvd25yZXYueG1sUEsFBgAAAAAEAAQA9QAAAIsDAAAAAA==&#10;" fillcolor="black" stroked="f"/>
                  <v:rect id="Rectangle 321" o:spid="_x0000_s1341" style="position:absolute;left:1431;top:37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g4ccA&#10;AADcAAAADwAAAGRycy9kb3ducmV2LnhtbESPQWvCQBSE74L/YXmF3symaktMXUWFQi8FtT3o7Zl9&#10;TYLZt3F3q7G/3hUKPQ4z8w0znXemEWdyvras4ClJQRAXVtdcKvj6fBtkIHxA1thYJgVX8jCf9XtT&#10;zLW98IbO21CKCGGfo4IqhDaX0hcVGfSJbYmj922dwRClK6V2eIlw08hhmr5IgzXHhQpbWlVUHLc/&#10;RsFyki1P6zF//G4Oe9rvDsfnoUuVenzoFq8gAnXhP/zXftcKRtk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ooOHHAAAA3AAAAA8AAAAAAAAAAAAAAAAAmAIAAGRy&#10;cy9kb3ducmV2LnhtbFBLBQYAAAAABAAEAPUAAACMAwAAAAA=&#10;" fillcolor="black" stroked="f"/>
                  <v:rect id="Rectangle 322" o:spid="_x0000_s1342" style="position:absolute;left:1431;top:37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4lccA&#10;AADcAAAADwAAAGRycy9kb3ducmV2LnhtbESPQWvCQBSE7wX/w/KE3pqN1paYuooKQi9CtT3o7Zl9&#10;TYLZt3F31dRf3xUKPQ4z8w0zmXWmERdyvrasYJCkIIgLq2suFXx9rp4yED4ga2wsk4If8jCb9h4m&#10;mGt75Q1dtqEUEcI+RwVVCG0upS8qMugT2xJH79s6gyFKV0rt8BrhppHDNH2VBmuOCxW2tKyoOG7P&#10;RsFinC1OHyNe3zaHPe13h+PL0KVKPfa7+RuIQF34D/+137WC52w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JXHAAAA3AAAAA8AAAAAAAAAAAAAAAAAmAIAAGRy&#10;cy9kb3ducmV2LnhtbFBLBQYAAAAABAAEAPUAAACMAwAAAAA=&#10;" fillcolor="black" stroked="f"/>
                  <v:rect id="Rectangle 323" o:spid="_x0000_s1343" style="position:absolute;left:1431;top:37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2dDscA&#10;AADcAAAADwAAAGRycy9kb3ducmV2LnhtbESPQWvCQBSE7wX/w/KE3pqNtkpMXUWFQi+FanvQ2zP7&#10;mgSzb+PuVlN/vSsUPA4z8w0znXemESdyvrasYJCkIIgLq2suFXx/vT1lIHxA1thYJgV/5GE+6z1M&#10;Mdf2zGs6bUIpIoR9jgqqENpcSl9UZNAntiWO3o91BkOUrpTa4TnCTSOHaTqWBmuOCxW2tKqoOGx+&#10;jYLlJFseP1/447Le72i33R9GQ5cq9djvFq8gAnXhHv5vv2sFz9kI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NnQ7HAAAA3AAAAA8AAAAAAAAAAAAAAAAAmAIAAGRy&#10;cy9kb3ducmV2LnhtbFBLBQYAAAAABAAEAPUAAACMAwAAAAA=&#10;" fillcolor="black" stroked="f"/>
                  <v:rect id="Rectangle 324" o:spid="_x0000_s1344" style="position:absolute;left:1431;top:37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DeccA&#10;AADcAAAADwAAAGRycy9kb3ducmV2LnhtbESPT2sCMRTE7wW/Q3iF3mq21sq6GkWFgpdC/XPQ23Pz&#10;3F3cvKxJqls/vREKPQ4z8xtmPG1NLS7kfGVZwVs3AUGcW11xoWC7+XxNQfiArLG2TAp+ycN00nka&#10;Y6btlVd0WYdCRAj7DBWUITSZlD4vyaDv2oY4ekfrDIYoXSG1w2uEm1r2kmQgDVYcF0psaFFSflr/&#10;GAXzYTo/f/f567Y67Gm/O5w+ei5R6uW5nY1ABGrDf/ivvdQK3tMB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A3nHAAAA3AAAAA8AAAAAAAAAAAAAAAAAmAIAAGRy&#10;cy9kb3ducmV2LnhtbFBLBQYAAAAABAAEAPUAAACMAwAAAAA=&#10;" fillcolor="black" stroked="f"/>
                  <v:rect id="Rectangle 325" o:spid="_x0000_s1345" style="position:absolute;left:1431;top:37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m4scA&#10;AADcAAAADwAAAGRycy9kb3ducmV2LnhtbESPT2sCMRTE7wW/Q3iF3mq21uq6NYoWCl4K/jvo7bl5&#10;3V3cvGyTVNd+elMQPA4z8xtmPG1NLU7kfGVZwUs3AUGcW11xoWC7+XxOQfiArLG2TAou5GE66TyM&#10;MdP2zCs6rUMhIoR9hgrKEJpMSp+XZNB3bUMcvW/rDIYoXSG1w3OEm1r2kmQgDVYcF0ps6KOk/Lj+&#10;NQrmo3T+s+zz19/qsKf97nB867lEqafHdvYOIlAb7uFbe6EVvKZD+D8Tj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TpuLHAAAA3AAAAA8AAAAAAAAAAAAAAAAAmAIAAGRy&#10;cy9kb3ducmV2LnhtbFBLBQYAAAAABAAEAPUAAACMAwAAAAA=&#10;" fillcolor="black" stroked="f"/>
                  <v:rect id="Rectangle 326" o:spid="_x0000_s1346" style="position:absolute;left:1431;top:37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ykMQA&#10;AADcAAAADwAAAGRycy9kb3ducmV2LnhtbERPz2vCMBS+C/sfwhO8aapu0nWNMgVhl8F0O8zba/PW&#10;FpuXmkTt9tcvB8Hjx/c7X/WmFRdyvrGsYDpJQBCXVjdcKfj63I5TED4ga2wtk4Jf8rBaPgxyzLS9&#10;8o4u+1CJGMI+QwV1CF0mpS9rMugntiOO3I91BkOErpLa4TWGm1bOkmQhDTYcG2rsaFNTedyfjYL1&#10;c7o+fTzy+9+uONDhuzg+zVyi1GjYv76ACNSHu/jmftMK5mlcG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MMpDEAAAA3AAAAA8AAAAAAAAAAAAAAAAAmAIAAGRycy9k&#10;b3ducmV2LnhtbFBLBQYAAAAABAAEAPUAAACJAwAAAAA=&#10;" fillcolor="black" stroked="f"/>
                  <v:rect id="Rectangle 327" o:spid="_x0000_s1347" style="position:absolute;left:1431;top:37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XC8YA&#10;AADcAAAADwAAAGRycy9kb3ducmV2LnhtbESPQWsCMRSE7wX/Q3iCt5qttbKuRtGC4KVQbQ96e25e&#10;dxc3L2sSde2vb4SCx2FmvmGm89bU4kLOV5YVvPQTEMS51RUXCr6/Vs8pCB+QNdaWScGNPMxnnacp&#10;ZtpeeUOXbShEhLDPUEEZQpNJ6fOSDPq+bYij92OdwRClK6R2eI1wU8tBkoykwYrjQokNvZeUH7dn&#10;o2A5TpenzyF//G4Oe9rvDse3gUuU6nXbxQREoDY8wv/ttVbwm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CXC8YAAADcAAAADwAAAAAAAAAAAAAAAACYAgAAZHJz&#10;L2Rvd25yZXYueG1sUEsFBgAAAAAEAAQA9QAAAIsDAAAAAA==&#10;" fillcolor="black" stroked="f"/>
                  <v:rect id="Rectangle 328" o:spid="_x0000_s1348" style="position:absolute;left:1431;top:37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S8QA&#10;AADcAAAADwAAAGRycy9kb3ducmV2LnhtbERPu27CMBTdkfoP1q3EBk55VBAwqFRCYqkEtEOz3cSX&#10;JCK+Tm0DKV+Ph0odj857ue5MI67kfG1ZwcswAUFcWF1zqeDrczuYgfABWWNjmRT8kof16qm3xFTb&#10;Gx/oegyliCHsU1RQhdCmUvqiIoN+aFviyJ2sMxgidKXUDm8x3DRylCSv0mDNsaHClt4rKs7Hi1Gw&#10;mc82P/sJf9wPeUbZd36ejlyiVP+5e1uACNSFf/Gfe6cVjO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qEvEAAAA3AAAAA8AAAAAAAAAAAAAAAAAmAIAAGRycy9k&#10;b3ducmV2LnhtbFBLBQYAAAAABAAEAPUAAACJAwAAAAA=&#10;" fillcolor="black" stroked="f"/>
                  <v:rect id="Rectangle 329" o:spid="_x0000_s1349" style="position:absolute;left:1431;top:37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N0MYA&#10;AADcAAAADwAAAGRycy9kb3ducmV2LnhtbESPQWsCMRSE74X+h/AK3mpWrUVXo1RB8CJU60Fvz81z&#10;d3Hzsk2ibv31jSB4HGbmG2Y8bUwlLuR8aVlBp52AIM6sLjlXsP1ZvA9A+ICssbJMCv7Iw3Ty+jLG&#10;VNsrr+myCbmIEPYpKihCqFMpfVaQQd+2NXH0jtYZDFG6XGqH1wg3lewmyac0WHJcKLCmeUHZaXM2&#10;CmbDwez3+4NXt/VhT/vd4dTvukSp1lvzNQIRqAnP8KO91Ap6ww7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8N0MYAAADcAAAADwAAAAAAAAAAAAAAAACYAgAAZHJz&#10;L2Rvd25yZXYueG1sUEsFBgAAAAAEAAQA9QAAAIsDAAAAAA==&#10;" fillcolor="black" stroked="f"/>
                  <v:rect id="Rectangle 330" o:spid="_x0000_s1350" style="position:absolute;left:1431;top:37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2Tp8YA&#10;AADcAAAADwAAAGRycy9kb3ducmV2LnhtbESPQWsCMRSE7wX/Q3iCt5rt1oquRtGC4KVQbQ96e25e&#10;dxc3L2sSde2vb4SCx2FmvmGm89bU4kLOV5YVvPQTEMS51RUXCr6/Vs8jED4ga6wtk4IbeZjPOk9T&#10;zLS98oYu21CICGGfoYIyhCaT0uclGfR92xBH78c6gyFKV0jt8BrhppZpkgylwYrjQokNvZeUH7dn&#10;o2A5Hi1PnwP++N0c9rTfHY5vqUuU6nXbxQREoDY8wv/ttVbwOk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2Tp8YAAADcAAAADwAAAAAAAAAAAAAAAACYAgAAZHJz&#10;L2Rvd25yZXYueG1sUEsFBgAAAAAEAAQA9QAAAIsDAAAAAA==&#10;" fillcolor="black" stroked="f"/>
                  <v:rect id="Rectangle 331" o:spid="_x0000_s1351" style="position:absolute;left:1431;top:37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2PMgA&#10;AADcAAAADwAAAGRycy9kb3ducmV2LnhtbESPzWvCQBTE7wX/h+UJvdWNHxVNs4oKhV4KfvRQby/Z&#10;1ySYfRt3txr717uFQo/DzPyGyZadacSFnK8tKxgOEhDEhdU1lwo+Dq9PMxA+IGtsLJOCG3lYLnoP&#10;GabaXnlHl30oRYSwT1FBFUKbSumLigz6gW2Jo/dlncEQpSuldniNcNPIUZJMpcGa40KFLW0qKk77&#10;b6NgPZ+tz9sJv//s8iMdP/PT88glSj32u9ULiEBd+A//td+0gvF8DL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sTY8yAAAANwAAAAPAAAAAAAAAAAAAAAAAJgCAABk&#10;cnMvZG93bnJldi54bWxQSwUGAAAAAAQABAD1AAAAjQMAAAAA&#10;" fillcolor="black" stroked="f"/>
                  <v:rect id="Rectangle 332" o:spid="_x0000_s1352" style="position:absolute;left:1431;top:37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uSMcA&#10;AADcAAAADwAAAGRycy9kb3ducmV2LnhtbESPQWvCQBSE74X+h+UVequbWls0ZpUqCF4Kaj3o7SX7&#10;TILZt3F31dhf7xYKPQ4z8w2TTTvTiAs5X1tW8NpLQBAXVtdcKth+L16GIHxA1thYJgU38jCdPD5k&#10;mGp75TVdNqEUEcI+RQVVCG0qpS8qMuh7tiWO3sE6gyFKV0rt8BrhppH9JPmQBmuOCxW2NK+oOG7O&#10;RsFsNJydVgP++lnne9rv8uN73yVKPT91n2MQgbrwH/5rL7WCt9EA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rkjHAAAA3AAAAA8AAAAAAAAAAAAAAAAAmAIAAGRy&#10;cy9kb3ducmV2LnhtbFBLBQYAAAAABAAEAPUAAACMAwAAAAA=&#10;" fillcolor="black" stroked="f"/>
                  <v:rect id="Rectangle 333" o:spid="_x0000_s1353" style="position:absolute;left:1431;top:37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L08cA&#10;AADcAAAADwAAAGRycy9kb3ducmV2LnhtbESPQWvCQBSE74X+h+UVequbWi0as0oVCl4Kaj3o7SX7&#10;TILZt3F3q2l/fVcQPA4z8w2TzTrTiDM5X1tW8NpLQBAXVtdcKth+f76MQPiArLGxTAp+ycNs+viQ&#10;Yarthdd03oRSRAj7FBVUIbSplL6oyKDv2ZY4egfrDIYoXSm1w0uEm0b2k+RdGqw5LlTY0qKi4rj5&#10;MQrm49H8tBrw198639N+lx+HfZco9fzUfUxABOrCPXxrL7WCt/EQ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UC9PHAAAA3AAAAA8AAAAAAAAAAAAAAAAAmAIAAGRy&#10;cy9kb3ducmV2LnhtbFBLBQYAAAAABAAEAPUAAACMAwAAAAA=&#10;" fillcolor="black" stroked="f"/>
                  <v:rect id="Rectangle 334" o:spid="_x0000_s1354" style="position:absolute;left:1431;top:37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aVpMcA&#10;AADcAAAADwAAAGRycy9kb3ducmV2LnhtbESPT2vCQBTE74V+h+UJ3urGv2iaVWqh4KWgtod6e8m+&#10;JsHs23R3q6mf3hWEHoeZ+Q2TrTrTiBM5X1tWMBwkIIgLq2suFXx+vD3NQfiArLGxTAr+yMNq+fiQ&#10;YartmXd02odSRAj7FBVUIbSplL6oyKAf2JY4et/WGQxRulJqh+cIN40cJclMGqw5LlTY0mtFxXH/&#10;axSsF/P1z3bC75ddfqDDV36cjlyiVL/XvTyDCNSF//C9vdEKxos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GlaTHAAAA3AAAAA8AAAAAAAAAAAAAAAAAmAIAAGRy&#10;cy9kb3ducmV2LnhtbFBLBQYAAAAABAAEAPUAAACMAwAAAAA=&#10;" fillcolor="black" stroked="f"/>
                  <v:rect id="Rectangle 335" o:spid="_x0000_s1355" style="position:absolute;left:1431;top:37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wP8cA&#10;AADcAAAADwAAAGRycy9kb3ducmV2LnhtbESPQWsCMRSE7wX/Q3iF3rrZWmt1NYoWCl4Kanuot+fm&#10;ubu4edkmqa7+eiMIHoeZ+YYZT1tTiwM5X1lW8JKkIIhzqysuFPx8fz4PQPiArLG2TApO5GE66TyM&#10;MdP2yCs6rEMhIoR9hgrKEJpMSp+XZNAntiGO3s46gyFKV0jt8BjhppbdNO1LgxXHhRIb+igp36//&#10;jYL5cDD/W/b467zabmjzu92/dV2q1NNjOxuBCNSGe/jWXmgFr8N3uJ6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KMD/HAAAA3AAAAA8AAAAAAAAAAAAAAAAAmAIAAGRy&#10;cy9kb3ducmV2LnhtbFBLBQYAAAAABAAEAPUAAACMAwAAAAA=&#10;" fillcolor="black" stroked="f"/>
                  <v:rect id="Rectangle 336" o:spid="_x0000_s1356" style="position:absolute;left:1431;top:37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kTcQA&#10;AADcAAAADwAAAGRycy9kb3ducmV2LnhtbERPu27CMBTdkfoP1q3EBk55VBAwqFRCYqkEtEOz3cSX&#10;JCK+Tm0DKV+Ph0odj857ue5MI67kfG1ZwcswAUFcWF1zqeDrczuYgfABWWNjmRT8kof16qm3xFTb&#10;Gx/oegyliCHsU1RQhdCmUvqiIoN+aFviyJ2sMxgidKXUDm8x3DRylCSv0mDNsaHClt4rKs7Hi1Gw&#10;mc82P/sJf9wPeUbZd36ejlyiVP+5e1uACNSFf/Gfe6cVjOdxbT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VpE3EAAAA3AAAAA8AAAAAAAAAAAAAAAAAmAIAAGRycy9k&#10;b3ducmV2LnhtbFBLBQYAAAAABAAEAPUAAACJAwAAAAA=&#10;" fillcolor="black" stroked="f"/>
                  <v:rect id="Rectangle 337" o:spid="_x0000_s1357" style="position:absolute;left:1431;top:37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B1scA&#10;AADcAAAADwAAAGRycy9kb3ducmV2LnhtbESPT2sCMRTE74V+h/AK3mpW24q7GkULgpdC/XPQ23Pz&#10;3F3cvKxJ1G0/fSMUPA4z8xtmPG1NLa7kfGVZQa+bgCDOra64ULDdLF6HIHxA1lhbJgU/5GE6eX4a&#10;Y6btjVd0XYdCRAj7DBWUITSZlD4vyaDv2oY4ekfrDIYoXSG1w1uEm1r2k2QgDVYcF0ps6LOk/LS+&#10;GAXzdDg/f7/z1+/qsKf97nD66LtEqc5LOxuBCNSGR/i/vdQK3tI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ZAdbHAAAA3AAAAA8AAAAAAAAAAAAAAAAAmAIAAGRy&#10;cy9kb3ducmV2LnhtbFBLBQYAAAAABAAEAPUAAACMAwAAAAA=&#10;" fillcolor="black" stroked="f"/>
                  <v:rect id="Rectangle 338" o:spid="_x0000_s1358" style="position:absolute;left:1431;top:36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wqcQA&#10;AADcAAAADwAAAGRycy9kb3ducmV2LnhtbERPy2oCMRTdF/yHcAvd1aSixY6TERUK3Qj1sai76+Q6&#10;Mzi5GZNUp/36ZlFweTjvfN7bVlzJh8axhpehAkFcOtNwpWG/e3+egggR2WDrmDT8UIB5MXjIMTPu&#10;xhu6bmMlUgiHDDXUMXaZlKGsyWIYuo44cSfnLcYEfSWNx1sKt60cKfUqLTacGmrsaFVTed5+Ww3L&#10;t+ny8jnm9e/meKDD1/E8GXml9dNjv5iBiNTHu/jf/WE0jFWan86kI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D8KnEAAAA3AAAAA8AAAAAAAAAAAAAAAAAmAIAAGRycy9k&#10;b3ducmV2LnhtbFBLBQYAAAAABAAEAPUAAACJAwAAAAA=&#10;" fillcolor="black" stroked="f"/>
                  <v:rect id="Rectangle 339" o:spid="_x0000_s1359" style="position:absolute;left:1431;top:36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9VMsUA&#10;AADcAAAADwAAAGRycy9kb3ducmV2LnhtbESPQWsCMRSE7wX/Q3iF3mqiaNHVKCoUehGq9lBvz83r&#10;7uLmZU1SXf31TUHwOMzMN8x03tpanMmHyrGGXleBIM6dqbjQ8LV7fx2BCBHZYO2YNFwpwHzWeZpi&#10;ZtyFN3TexkIkCIcMNZQxNpmUIS/JYui6hjh5P85bjEn6QhqPlwS3tewr9SYtVpwWSmxoVVJ+3P5a&#10;DcvxaHn6HPD6tjnsaf99OA77Xmn98twuJiAitfERvrc/jIaB6sH/mXQ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1UyxQAAANwAAAAPAAAAAAAAAAAAAAAAAJgCAABkcnMv&#10;ZG93bnJldi54bWxQSwUGAAAAAAQABAD1AAAAigMAAAAA&#10;" fillcolor="black" stroked="f"/>
                  <v:rect id="Rectangle 340" o:spid="_x0000_s1360" style="position:absolute;left:1431;top:36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LRcYA&#10;AADcAAAADwAAAGRycy9kb3ducmV2LnhtbESPQWsCMRSE7wX/Q3iF3mrSxRZdjaJCoZeC2h709tw8&#10;dxc3L2uS6uqvb4RCj8PMfMNMZp1txJl8qB1reOkrEMSFMzWXGr6/3p+HIEJENtg4Jg1XCjCb9h4m&#10;mBt34TWdN7EUCcIhRw1VjG0uZSgqshj6riVO3sF5izFJX0rj8ZLgtpGZUm/SYs1pocKWlhUVx82P&#10;1bAYDRen1YA/b+v9jnbb/fE180rrp8duPgYRqYv/4b/2h9EwUBn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3LRcYAAADcAAAADwAAAAAAAAAAAAAAAACYAgAAZHJz&#10;L2Rvd25yZXYueG1sUEsFBgAAAAAEAAQA9QAAAIsDAAAAAA==&#10;" fillcolor="black" stroked="f"/>
                  <v:rect id="Rectangle 341" o:spid="_x0000_s1361" style="position:absolute;left:1431;top:36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u3sYA&#10;AADcAAAADwAAAGRycy9kb3ducmV2LnhtbESPT2sCMRTE70K/Q3hCb5porejWKLVQ6EWofw56e25e&#10;dxc3L9sk1a2fvhEKHoeZ+Q0zW7S2FmfyoXKsYdBXIIhzZyouNOy2770JiBCRDdaOScMvBVjMHzoz&#10;zIy78JrOm1iIBOGQoYYyxiaTMuQlWQx91xAn78t5izFJX0jj8ZLgtpZDpcbSYsVpocSG3krKT5sf&#10;q2E5nSy/P0e8uq6PBzrsj6fnoVdaP3bb1xcQkdp4D/+3P4yGkXqC2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Fu3sYAAADcAAAADwAAAAAAAAAAAAAAAACYAgAAZHJz&#10;L2Rvd25yZXYueG1sUEsFBgAAAAAEAAQA9QAAAIsDAAAAAA==&#10;" fillcolor="black" stroked="f"/>
                  <v:rect id="Rectangle 342" o:spid="_x0000_s1362" style="position:absolute;left:1431;top:36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2qsYA&#10;AADcAAAADwAAAGRycy9kb3ducmV2LnhtbESPQWsCMRSE7wX/Q3iF3mpS2RZdjaJCoZeC2h709tw8&#10;dxc3L2uS6uqvb4RCj8PMfMNMZp1txJl8qB1reOkrEMSFMzWXGr6/3p+HIEJENtg4Jg1XCjCb9h4m&#10;mBt34TWdN7EUCcIhRw1VjG0uZSgqshj6riVO3sF5izFJX0rj8ZLgtpEDpd6kxZrTQoUtLSsqjpsf&#10;q2ExGi5Oq4w/b+v9jnbb/fF14JXWT4/dfAwiUhf/w3/tD6MhUxn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j2qsYAAADcAAAADwAAAAAAAAAAAAAAAACYAgAAZHJz&#10;L2Rvd25yZXYueG1sUEsFBgAAAAAEAAQA9QAAAIsDAAAAAA==&#10;" fillcolor="black" stroked="f"/>
                  <v:rect id="Rectangle 343" o:spid="_x0000_s1363" style="position:absolute;left:1431;top:36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TMcUA&#10;AADcAAAADwAAAGRycy9kb3ducmV2LnhtbESPQWsCMRSE70L/Q3gFb5pUtNitUaogeBGq9lBvz83r&#10;7uLmZZtEXf31TUHwOMzMN8xk1tpanMmHyrGGl74CQZw7U3Gh4Wu37I1BhIhssHZMGq4UYDZ96kww&#10;M+7CGzpvYyEShEOGGsoYm0zKkJdkMfRdQ5y8H+ctxiR9IY3HS4LbWg6UepUWK04LJTa0KCk/bk9W&#10;w/xtPP/9HPL6tjnsaf99OI4GXmndfW4/3kFEauMjfG+vjIahGsH/mXQE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FMxxQAAANwAAAAPAAAAAAAAAAAAAAAAAJgCAABkcnMv&#10;ZG93bnJldi54bWxQSwUGAAAAAAQABAD1AAAAigMAAAAA&#10;" fillcolor="black" stroked="f"/>
                  <v:rect id="Rectangle 344" o:spid="_x0000_s1364" style="position:absolute;left:1431;top:36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NRsYA&#10;AADcAAAADwAAAGRycy9kb3ducmV2LnhtbESPT2sCMRTE70K/Q3gFb5pUrNitUaogeBH800O9PTev&#10;u4ubl20SddtPbwqCx2FmfsNMZq2txYV8qBxreOkrEMS5MxUXGj73y94YRIjIBmvHpOGXAsymT50J&#10;ZsZdeUuXXSxEgnDIUEMZY5NJGfKSLIa+a4iT9+28xZikL6TxeE1wW8uBUiNpseK0UGJDi5Ly0+5s&#10;NczfxvOfzZDXf9vjgQ5fx9PrwCutu8/txzuISG18hO/tldEwVCP4P5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bNRsYAAADcAAAADwAAAAAAAAAAAAAAAACYAgAAZHJz&#10;L2Rvd25yZXYueG1sUEsFBgAAAAAEAAQA9QAAAIsDAAAAAA==&#10;" fillcolor="black" stroked="f"/>
                  <v:rect id="Rectangle 345" o:spid="_x0000_s1365" style="position:absolute;left:1431;top:36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o3cYA&#10;AADcAAAADwAAAGRycy9kb3ducmV2LnhtbESPQWsCMRSE70L/Q3hCb5ooau3WKLUgeBGq7aHenpvX&#10;3cXNyzZJdfXXN4LQ4zAz3zCzRWtrcSIfKscaBn0Fgjh3puJCw+fHqjcFESKywdoxabhQgMX8oTPD&#10;zLgzb+m0i4VIEA4ZaihjbDIpQ16SxdB3DXHyvp23GJP0hTQezwluazlUaiItVpwWSmzoraT8uPu1&#10;GpbP0+XP+4g31+1hT/uvw3E89Errx277+gIiUhv/w/f22mgYqSe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o3cYAAADcAAAADwAAAAAAAAAAAAAAAACYAgAAZHJz&#10;L2Rvd25yZXYueG1sUEsFBgAAAAAEAAQA9QAAAIsDAAAAAA==&#10;" fillcolor="black" stroked="f"/>
                  <v:rect id="Rectangle 346" o:spid="_x0000_s1366" style="position:absolute;left:1431;top:36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8r8QA&#10;AADcAAAADwAAAGRycy9kb3ducmV2LnhtbERPy2oCMRTdF/yHcAvd1aSixY6TERUK3Qj1sai76+Q6&#10;Mzi5GZNUp/36ZlFweTjvfN7bVlzJh8axhpehAkFcOtNwpWG/e3+egggR2WDrmDT8UIB5MXjIMTPu&#10;xhu6bmMlUgiHDDXUMXaZlKGsyWIYuo44cSfnLcYEfSWNx1sKt60cKfUqLTacGmrsaFVTed5+Ww3L&#10;t+ny8jnm9e/meKDD1/E8GXml9dNjv5iBiNTHu/jf/WE0jFVam86kI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1/K/EAAAA3AAAAA8AAAAAAAAAAAAAAAAAmAIAAGRycy9k&#10;b3ducmV2LnhtbFBLBQYAAAAABAAEAPUAAACJAwAAAAA=&#10;" fillcolor="black" stroked="f"/>
                  <v:rect id="Rectangle 347" o:spid="_x0000_s1367" style="position:absolute;left:1431;top:36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ZNMYA&#10;AADcAAAADwAAAGRycy9kb3ducmV2LnhtbESPT2sCMRTE74V+h/AKvdWkokVXo1Sh0ItQ/xz09tw8&#10;dxc3L2uS6uqnbwqCx2FmfsOMp62txZl8qBxreO8oEMS5MxUXGjbrr7cBiBCRDdaOScOVAkwnz09j&#10;zIy78JLOq1iIBOGQoYYyxiaTMuQlWQwd1xAn7+C8xZikL6TxeElwW8uuUh/SYsVpocSG5iXlx9Wv&#10;1TAbDmannx4vbsv9jnbb/bHf9Urr15f2cwQiUhsf4Xv722joqSH8n0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lZNMYAAADcAAAADwAAAAAAAAAAAAAAAACYAgAAZHJz&#10;L2Rvd25yZXYueG1sUEsFBgAAAAAEAAQA9QAAAIsDAAAAAA==&#10;" fillcolor="black" stroked="f"/>
                  <v:rect id="Rectangle 348" o:spid="_x0000_s1368" style="position:absolute;left:1431;top:36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mdMIA&#10;AADcAAAADwAAAGRycy9kb3ducmV2LnhtbERPTYvCMBC9C/6HMII3TRVXtBpFFwQvC6vrQW9jM7bF&#10;ZtJNolZ//eYg7PHxvufLxlTiTs6XlhUM+gkI4szqknMFh59NbwLCB2SNlWVS8CQPy0W7NcdU2wfv&#10;6L4PuYgh7FNUUIRQp1L6rCCDvm9r4shdrDMYInS51A4fMdxUcpgkY2mw5NhQYE2fBWXX/c0oWE8n&#10;69/vEX+9ducTnY7n68fQJUp1O81qBiJQE/7Fb/dWKxgN4vx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GmZ0wgAAANwAAAAPAAAAAAAAAAAAAAAAAJgCAABkcnMvZG93&#10;bnJldi54bWxQSwUGAAAAAAQABAD1AAAAhwMAAAAA&#10;" fillcolor="black" stroked="f"/>
                  <v:rect id="Rectangle 349" o:spid="_x0000_s1369" style="position:absolute;left:1431;top:36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bD78YA&#10;AADcAAAADwAAAGRycy9kb3ducmV2LnhtbESPT2sCMRTE70K/Q3iF3jS7okVXo9RCwYvgv4PenpvX&#10;3cXNyzaJuu2nbwTB4zAzv2Gm89bU4krOV5YVpL0EBHFudcWFgv3uqzsC4QOyxtoyKfglD/PZS2eK&#10;mbY33tB1GwoRIewzVFCG0GRS+rwkg75nG+LofVtnMETpCqkd3iLc1LKfJO/SYMVxocSGPkvKz9uL&#10;UbAYjxY/6wGv/janIx0Pp/Ow7xKl3l7bjwmIQG14hh/tpVYwSFO4n4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bD78YAAADcAAAADwAAAAAAAAAAAAAAAACYAgAAZHJz&#10;L2Rvd25yZXYueG1sUEsFBgAAAAAEAAQA9QAAAIsDAAAAAA==&#10;" fillcolor="black" stroked="f"/>
                  <v:rect id="Rectangle 350" o:spid="_x0000_s1370" style="position:absolute;left:1431;top:36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RdmMYA&#10;AADcAAAADwAAAGRycy9kb3ducmV2LnhtbESPQWsCMRSE74L/IbxCb5p10aKrUbRQ8CKo9aC35+Z1&#10;d3Hzsk2ibvvrG0HocZiZb5jZojW1uJHzlWUFg34Cgji3uuJCweHzozcG4QOyxtoyKfghD4t5tzPD&#10;TNs77+i2D4WIEPYZKihDaDIpfV6SQd+3DXH0vqwzGKJ0hdQO7xFuapkmyZs0WHFcKLGh95Lyy/5q&#10;FKwm49X3dsib3935RKfj+TJKXaLU60u7nIII1Ib/8LO91gqGg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RdmMYAAADcAAAADwAAAAAAAAAAAAAAAACYAgAAZHJz&#10;L2Rvd25yZXYueG1sUEsFBgAAAAAEAAQA9QAAAIsDAAAAAA==&#10;" fillcolor="black" stroked="f"/>
                  <v:rect id="Rectangle 351" o:spid="_x0000_s1371" style="position:absolute;left:1431;top:36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4A8cA&#10;AADcAAAADwAAAGRycy9kb3ducmV2LnhtbESPQWvCQBSE70L/w/IKvelGq8WmWaUWBC9CtT3U2zP7&#10;moRk36a7q0Z/fVcQPA4z8w2TzTvTiCM5X1lWMBwkIIhzqysuFHx/LftTED4ga2wsk4IzeZjPHnoZ&#10;ptqeeEPHbShEhLBPUUEZQptK6fOSDPqBbYmj92udwRClK6R2eIpw08hRkrxIgxXHhRJb+igpr7cH&#10;o2DxOl38fY55fdnsd7T72deTkUuUenrs3t9ABOrCPXxrr7SC8fAZ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I+APHAAAA3AAAAA8AAAAAAAAAAAAAAAAAmAIAAGRy&#10;cy9kb3ducmV2LnhtbFBLBQYAAAAABAAEAPUAAACMAwAAAAA=&#10;" fillcolor="black" stroked="f"/>
                  <v:rect id="Rectangle 352" o:spid="_x0000_s1372" style="position:absolute;left:1431;top:36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gd8YA&#10;AADcAAAADwAAAGRycy9kb3ducmV2LnhtbESPQWsCMRSE74L/IbxCb5pV1qKrUbRQ8CKo9aC35+Z1&#10;d3Hzsk2ibvvrG0HocZiZb5jZojW1uJHzlWUFg34Cgji3uuJCweHzozcG4QOyxtoyKfghD4t5tzPD&#10;TNs77+i2D4WIEPYZKihDaDIpfV6SQd+3DXH0vqwzGKJ0hdQO7xFuajlMkjdpsOK4UGJD7yXll/3V&#10;KFhNxqvvbcqb3935RKfj+TIaukSp15d2OQURqA3/4Wd7rRWkg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Fgd8YAAADcAAAADwAAAAAAAAAAAAAAAACYAgAAZHJz&#10;L2Rvd25yZXYueG1sUEsFBgAAAAAEAAQA9QAAAIsDAAAAAA==&#10;" fillcolor="black" stroked="f"/>
                  <v:rect id="Rectangle 353" o:spid="_x0000_s1373" style="position:absolute;left:1431;top:36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3F7MYA&#10;AADcAAAADwAAAGRycy9kb3ducmV2LnhtbESPQWsCMRSE70L/Q3iF3tysomJXo1RB6KWgtod6e26e&#10;u4ubl22S6uqvN4LgcZiZb5jpvDW1OJHzlWUFvSQFQZxbXXGh4Od71R2D8AFZY22ZFFzIw3z20pli&#10;pu2ZN3TahkJECPsMFZQhNJmUPi/JoE9sQxy9g3UGQ5SukNrhOcJNLftpOpIGK44LJTa0LCk/bv+N&#10;gsX7ePG3HvDXdbPf0e53fxz2XarU22v7MQERqA3P8KP9qRUMek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3F7MYAAADcAAAADwAAAAAAAAAAAAAAAACYAgAAZHJz&#10;L2Rvd25yZXYueG1sUEsFBgAAAAAEAAQA9QAAAIsDAAAAAA==&#10;" fillcolor="black" stroked="f"/>
                  <v:rect id="Rectangle 354" o:spid="_x0000_s1374" style="position:absolute;left:1431;top:36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bm8YA&#10;AADcAAAADwAAAGRycy9kb3ducmV2LnhtbESPQWvCQBSE70L/w/IK3nSjqNg0G6mC4EVQ20O9PbOv&#10;STD7Nt1dNfbXu4VCj8PMfMNki8404krO15YVjIYJCOLC6ppLBR/v68EchA/IGhvLpOBOHhb5Uy/D&#10;VNsb7+l6CKWIEPYpKqhCaFMpfVGRQT+0LXH0vqwzGKJ0pdQObxFuGjlOkpk0WHNcqLClVUXF+XAx&#10;CpYv8+X3bsLbn/3pSMfP03k6dolS/efu7RVEoC78h//aG61gMpr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9bm8YAAADcAAAADwAAAAAAAAAAAAAAAACYAgAAZHJz&#10;L2Rvd25yZXYueG1sUEsFBgAAAAAEAAQA9QAAAIsDAAAAAA==&#10;" fillcolor="black" stroked="f"/>
                  <v:rect id="Rectangle 355" o:spid="_x0000_s1375" style="position:absolute;left:1431;top:36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MYA&#10;AADcAAAADwAAAGRycy9kb3ducmV2LnhtbESPT2sCMRTE7wW/Q3iCt5pVtOpqFC0IXgr1z0Fvz81z&#10;d3Hzsk2irv30TaHQ4zAzv2Fmi8ZU4k7Ol5YV9LoJCOLM6pJzBYf9+nUMwgdkjZVlUvAkD4t562WG&#10;qbYP3tJ9F3IRIexTVFCEUKdS+qwgg75ra+LoXawzGKJ0udQOHxFuKtlPkjdpsOS4UGBN7wVl193N&#10;KFhNxquvzwF/fG/PJzodz9dh3yVKddrNcgoiUBP+w3/tjVYw6I3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MYAAADcAAAADwAAAAAAAAAAAAAAAACYAgAAZHJz&#10;L2Rvd25yZXYueG1sUEsFBgAAAAAEAAQA9QAAAIsDAAAAAA==&#10;" fillcolor="black" stroked="f"/>
                  <v:rect id="Rectangle 356" o:spid="_x0000_s1376" style="position:absolute;left:1431;top:36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qcsIA&#10;AADcAAAADwAAAGRycy9kb3ducmV2LnhtbERPTYvCMBC9C/6HMII3TRVXtBpFFwQvC6vrQW9jM7bF&#10;ZtJNolZ//eYg7PHxvufLxlTiTs6XlhUM+gkI4szqknMFh59NbwLCB2SNlWVS8CQPy0W7NcdU2wfv&#10;6L4PuYgh7FNUUIRQp1L6rCCDvm9r4shdrDMYInS51A4fMdxUcpgkY2mw5NhQYE2fBWXX/c0oWE8n&#10;69/vEX+9ducTnY7n68fQJUp1O81qBiJQE/7Fb/dWKxgN4tp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GpywgAAANwAAAAPAAAAAAAAAAAAAAAAAJgCAABkcnMvZG93&#10;bnJldi54bWxQSwUGAAAAAAQABAD1AAAAhwMAAAAA&#10;" fillcolor="black" stroked="f"/>
                  <v:rect id="Rectangle 357" o:spid="_x0000_s1377" style="position:absolute;left:1431;top:36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DP6cYA&#10;AADcAAAADwAAAGRycy9kb3ducmV2LnhtbESPQWvCQBSE70L/w/IKvelGsaJpVqlCwUtBbQ/19pJ9&#10;TYLZt3F31bS/3hUEj8PMfMNki8404kzO15YVDAcJCOLC6ppLBd9fH/0pCB+QNTaWScEfeVjMn3oZ&#10;ptpeeEvnXShFhLBPUUEVQptK6YuKDPqBbYmj92udwRClK6V2eIlw08hRkkykwZrjQoUtrSoqDruT&#10;UbCcTZfHzZg//7f5nvY/+eF15BKlXp679zcQgbrwCN/ba61gPJzB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DP6cYAAADcAAAADwAAAAAAAAAAAAAAAACYAgAAZHJz&#10;L2Rvd25yZXYueG1sUEsFBgAAAAAEAAQA9QAAAIsDAAAAAA==&#10;" fillcolor="black" stroked="f"/>
                  <v:rect id="Rectangle 358" o:spid="_x0000_s1378" style="position:absolute;left:1431;top:36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sycMA&#10;AADcAAAADwAAAGRycy9kb3ducmV2LnhtbERPz2vCMBS+C/sfwhO8aWpRcdUocyB4EdTtMG/P5tkW&#10;m5cuidrtrzcHwePH93u+bE0tbuR8ZVnBcJCAIM6trrhQ8P217k9B+ICssbZMCv7Iw3Lx1pljpu2d&#10;93Q7hELEEPYZKihDaDIpfV6SQT+wDXHkztYZDBG6QmqH9xhuapkmyUQarDg2lNjQZ0n55XA1Clbv&#10;09XvbsTb//3pSMef02WcukSpXrf9mIEI1IaX+OneaAWjN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sycMAAADcAAAADwAAAAAAAAAAAAAAAACYAgAAZHJzL2Rv&#10;d25yZXYueG1sUEsFBgAAAAAEAAQA9QAAAIgDAAAAAA==&#10;" fillcolor="black" stroked="f"/>
                  <v:rect id="Rectangle 359" o:spid="_x0000_s1379" style="position:absolute;left:1431;top:35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JUsYA&#10;AADcAAAADwAAAGRycy9kb3ducmV2LnhtbESPQWsCMRSE74L/IbxCb5p10aKrUbRQ8CKo9aC35+Z1&#10;d3Hzsk2ibvvrG0HocZiZb5jZojW1uJHzlWUFg34Cgji3uuJCweHzozcG4QOyxtoyKfghD4t5tzPD&#10;TNs77+i2D4WIEPYZKihDaDIpfV6SQd+3DXH0vqwzGKJ0hdQO7xFuapkmyZs0WHFcKLGh95Lyy/5q&#10;FKwm49X3dsib3935RKfj+TJKXaLU60u7nIII1Ib/8LO91gqG6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oJUsYAAADcAAAADwAAAAAAAAAAAAAAAACYAgAAZHJz&#10;L2Rvd25yZXYueG1sUEsFBgAAAAAEAAQA9QAAAIsDAAAAAA==&#10;" fillcolor="black" stroked="f"/>
                  <v:rect id="Rectangle 360" o:spid="_x0000_s1380" style="position:absolute;left:1431;top:35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XJcYA&#10;AADcAAAADwAAAGRycy9kb3ducmV2LnhtbESPQWvCQBSE74X+h+UVvNVNgxWNbqQWBC+FanvQ2zP7&#10;TEKyb9PdVdP+ercgeBxm5htmvuhNK87kfG1ZwcswAUFcWF1zqeD7a/U8AeEDssbWMin4JQ+L/PFh&#10;jpm2F97QeRtKESHsM1RQhdBlUvqiIoN+aDvi6B2tMxiidKXUDi8RblqZJslYGqw5LlTY0XtFRbM9&#10;GQXL6WT58znij7/NYU/73aF5TV2i1OCpf5uBCNSHe/jWXmsFoz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iXJcYAAADcAAAADwAAAAAAAAAAAAAAAACYAgAAZHJz&#10;L2Rvd25yZXYueG1sUEsFBgAAAAAEAAQA9QAAAIsDAAAAAA==&#10;" fillcolor="black" stroked="f"/>
                  <v:rect id="Rectangle 361" o:spid="_x0000_s1381" style="position:absolute;left:1431;top:35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yvscA&#10;AADcAAAADwAAAGRycy9kb3ducmV2LnhtbESPT2sCMRTE7wW/Q3iCt5p1taKrUbRQ6KVQ/xz09tw8&#10;dxc3L9sk1W0/fSMUPA4z8xtmvmxNLa7kfGVZwaCfgCDOra64ULDfvT1PQPiArLG2TAp+yMNy0Xma&#10;Y6btjTd03YZCRAj7DBWUITSZlD4vyaDv24Y4emfrDIYoXSG1w1uEm1qmSTKWBiuOCyU29FpSftl+&#10;GwXr6WT99Tnij9/N6UjHw+nykrpEqV63Xc1ABGrDI/zfftcKRukQ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kMr7HAAAA3AAAAA8AAAAAAAAAAAAAAAAAmAIAAGRy&#10;cy9kb3ducmV2LnhtbFBLBQYAAAAABAAEAPUAAACMAwAAAAA=&#10;" fillcolor="black" stroked="f"/>
                  <v:rect id="Rectangle 362" o:spid="_x0000_s1382" style="position:absolute;left:1431;top:35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2qysYA&#10;AADcAAAADwAAAGRycy9kb3ducmV2LnhtbESPQWvCQBSE74X+h+UVvDWbhlhsdJVaEHoR1PZQb8/s&#10;Mwlm36a7W43++q4geBxm5htmMutNK47kfGNZwUuSgiAurW64UvD9tXgegfABWWNrmRScycNs+vgw&#10;wULbE6/puAmViBD2BSqoQ+gKKX1Zk0Gf2I44envrDIYoXSW1w1OEm1ZmafoqDTYcF2rs6KOm8rD5&#10;Mwrmb6P57yrn5WW929L2Z3cYZi5VavDUv49BBOrDPXxrf2oFeZb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2qysYAAADcAAAADwAAAAAAAAAAAAAAAACYAgAAZHJz&#10;L2Rvd25yZXYueG1sUEsFBgAAAAAEAAQA9QAAAIsDAAAAAA==&#10;" fillcolor="black" stroked="f"/>
                  <v:rect id="Rectangle 363" o:spid="_x0000_s1383" style="position:absolute;left:1431;top:35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PUcYA&#10;AADcAAAADwAAAGRycy9kb3ducmV2LnhtbESPT2sCMRTE74V+h/AKvdWsi4quRlFB6KXgnx7q7bl5&#10;7i5uXtYk1W0/vREEj8PM/IaZzFpTiws5X1lW0O0kIIhzqysuFHzvVh9DED4ga6wtk4I/8jCbvr5M&#10;MNP2yhu6bEMhIoR9hgrKEJpMSp+XZNB3bEMcvaN1BkOUrpDa4TXCTS3TJBlIgxXHhRIbWpaUn7a/&#10;RsFiNFyc1z3++t8c9rT/OZz6qUuUen9r52MQgdrwDD/an1pBL+3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EPUcYAAADcAAAADwAAAAAAAAAAAAAAAACYAgAAZHJz&#10;L2Rvd25yZXYueG1sUEsFBgAAAAAEAAQA9QAAAIsDAAAAAA==&#10;" fillcolor="black" stroked="f"/>
                  <v:rect id="Rectangle 364" o:spid="_x0000_s1384" style="position:absolute;left:1431;top:35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RJsYA&#10;AADcAAAADwAAAGRycy9kb3ducmV2LnhtbESPQWsCMRSE74X+h/AKvdWsi4quRlFB6KVQtYd6e26e&#10;u4ublzVJdfXXN4LgcZiZb5jJrDW1OJPzlWUF3U4Cgji3uuJCwc929TEE4QOyxtoyKbiSh9n09WWC&#10;mbYXXtN5EwoRIewzVFCG0GRS+rwkg75jG+LoHawzGKJ0hdQOLxFuapkmyUAarDgulNjQsqT8uPkz&#10;Chaj4eL03eOv23q/o93v/thPXaLU+1s7H4MI1IZn+NH+1Ap66QD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ORJsYAAADcAAAADwAAAAAAAAAAAAAAAACYAgAAZHJz&#10;L2Rvd25yZXYueG1sUEsFBgAAAAAEAAQA9QAAAIsDAAAAAA==&#10;" fillcolor="black" stroked="f"/>
                  <v:rect id="Rectangle 365" o:spid="_x0000_s1385" style="position:absolute;left:1431;top:35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vccA&#10;AADcAAAADwAAAGRycy9kb3ducmV2LnhtbESPQWvCQBSE74L/YXmF3symQVtNXUWFQi8FtT3o7Zl9&#10;TYLZt3F3q7G/3hUKPQ4z8w0znXemEWdyvras4ClJQRAXVtdcKvj6fBuMQfiArLGxTAqu5GE+6/em&#10;mGt74Q2dt6EUEcI+RwVVCG0upS8qMugT2xJH79s6gyFKV0rt8BLhppFZmj5LgzXHhQpbWlVUHLc/&#10;RsFyMl6e1kP++N0c9rTfHY6jzKVKPT50i1cQgbrwH/5rv2sFw+w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fNL3HAAAA3AAAAA8AAAAAAAAAAAAAAAAAmAIAAGRy&#10;cy9kb3ducmV2LnhtbFBLBQYAAAAABAAEAPUAAACMAwAAAAA=&#10;" fillcolor="black" stroked="f"/>
                  <v:rect id="Rectangle 366" o:spid="_x0000_s1386" style="position:absolute;left:1431;top:35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gz8MA&#10;AADcAAAADwAAAGRycy9kb3ducmV2LnhtbERPz2vCMBS+C/sfwhO8aWpRcdUocyB4EdTtMG/P5tkW&#10;m5cuidrtrzcHwePH93u+bE0tbuR8ZVnBcJCAIM6trrhQ8P217k9B+ICssbZMCv7Iw3Lx1pljpu2d&#10;93Q7hELEEPYZKihDaDIpfV6SQT+wDXHkztYZDBG6QmqH9xhuapkmyUQarDg2lNjQZ0n55XA1Clbv&#10;09XvbsTb//3pSMef02WcukSpXrf9mIEI1IaX+OneaAWjNK6N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Cgz8MAAADcAAAADwAAAAAAAAAAAAAAAACYAgAAZHJzL2Rv&#10;d25yZXYueG1sUEsFBgAAAAAEAAQA9QAAAIgDAAAAAA==&#10;" fillcolor="black" stroked="f"/>
                  <v:rect id="Rectangle 367" o:spid="_x0000_s1387" style="position:absolute;left:1431;top:35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FVMYA&#10;AADcAAAADwAAAGRycy9kb3ducmV2LnhtbESPQWvCQBSE7wX/w/IKvdVNQyoaXcUIhV4KVXuot2f2&#10;mQSzb+PuVtP+ercgeBxm5htmtuhNK87kfGNZwcswAUFcWt1wpeBr+/Y8BuEDssbWMin4JQ+L+eBh&#10;hrm2F17TeRMqESHsc1RQh9DlUvqyJoN+aDvi6B2sMxiidJXUDi8RblqZJslIGmw4LtTY0aqm8rj5&#10;MQqKybg4fWb88bfe72j3vT++pi5R6umxX05BBOrDPXxrv2sFWTqB/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wFVMYAAADcAAAADwAAAAAAAAAAAAAAAACYAgAAZHJz&#10;L2Rvd25yZXYueG1sUEsFBgAAAAAEAAQA9QAAAIsDAAAAAA==&#10;" fillcolor="black" stroked="f"/>
                  <v:rect id="Rectangle 368" o:spid="_x0000_s1388" style="position:absolute;left:1431;top:35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86FMMA&#10;AADcAAAADwAAAGRycy9kb3ducmV2LnhtbERPy2oCMRTdF/yHcAV3NaO1oqNRtFDoplAfC91dJ9eZ&#10;wcnNmESd+vVmIbg8nPd03phKXMn50rKCXjcBQZxZXXKuYLv5fh+B8AFZY2WZFPyTh/ms9TbFVNsb&#10;r+i6DrmIIexTVFCEUKdS+qwgg75ra+LIHa0zGCJ0udQObzHcVLKfJENpsOTYUGBNXwVlp/XFKFiO&#10;R8vz34B/76vDnva7w+mz7xKlOu1mMQERqAkv8dP9oxUMPuL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86FMMAAADcAAAADwAAAAAAAAAAAAAAAACYAgAAZHJzL2Rv&#10;d25yZXYueG1sUEsFBgAAAAAEAAQA9QAAAIgDAAAAAA==&#10;" fillcolor="black" stroked="f"/>
                  <v:rect id="Rectangle 369" o:spid="_x0000_s1389" style="position:absolute;left:1431;top:35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fj8cA&#10;AADcAAAADwAAAGRycy9kb3ducmV2LnhtbESPQWvCQBSE70L/w/IKvelGq8WmWaUWBC9CtT3U2zP7&#10;moRk36a7q0Z/fVcQPA4z8w2TzTvTiCM5X1lWMBwkIIhzqysuFHx/LftTED4ga2wsk4IzeZjPHnoZ&#10;ptqeeEPHbShEhLBPUUEZQptK6fOSDPqBbYmj92udwRClK6R2eIpw08hRkrxIgxXHhRJb+igpr7cH&#10;o2DxOl38fY55fdnsd7T72deTkUuUenrs3t9ABOrCPXxrr7SC8fMQ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jn4/HAAAA3AAAAA8AAAAAAAAAAAAAAAAAmAIAAGRy&#10;cy9kb3ducmV2LnhtbFBLBQYAAAAABAAEAPUAAACMAwAAAAA=&#10;" fillcolor="black" stroked="f"/>
                  <v:rect id="Rectangle 370" o:spid="_x0000_s1390" style="position:absolute;left:1431;top:35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B+McA&#10;AADcAAAADwAAAGRycy9kb3ducmV2LnhtbESPT2sCMRTE7wW/Q3iCt5p1taKrUbRQ6KVQ/xz09tw8&#10;dxc3L9sk1W0/fSMUPA4z8xtmvmxNLa7kfGVZwaCfgCDOra64ULDfvT1PQPiArLG2TAp+yMNy0Xma&#10;Y6btjTd03YZCRAj7DBWUITSZlD4vyaDv24Y4emfrDIYoXSG1w1uEm1qmSTKWBiuOCyU29FpSftl+&#10;GwXr6WT99Tnij9/N6UjHw+nykrpEqV63Xc1ABGrDI/zfftcKRs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xAfjHAAAA3AAAAA8AAAAAAAAAAAAAAAAAmAIAAGRy&#10;cy9kb3ducmV2LnhtbFBLBQYAAAAABAAEAPUAAACMAwAAAAA=&#10;" fillcolor="black" stroked="f"/>
                  <v:rect id="Rectangle 371" o:spid="_x0000_s1391" style="position:absolute;left:1431;top:35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2kY8YA&#10;AADcAAAADwAAAGRycy9kb3ducmV2LnhtbESPT2sCMRTE70K/Q3gFb5qtf4quRqmC0ItQrQe9PTev&#10;u4ubl20SdeunbwTB4zAzv2Gm88ZU4kLOl5YVvHUTEMSZ1SXnCnbfq84IhA/IGivLpOCPPMxnL60p&#10;ptpeeUOXbchFhLBPUUERQp1K6bOCDPqurYmj92OdwRCly6V2eI1wU8lekrxLgyXHhQJrWhaUnbZn&#10;o2AxHi1+vwa8vm2OBzrsj6dhzyVKtV+bjwmIQE14hh/tT61g0O/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2kY8YAAADcAAAADwAAAAAAAAAAAAAAAACYAgAAZHJz&#10;L2Rvd25yZXYueG1sUEsFBgAAAAAEAAQA9QAAAIsDAAAAAA==&#10;" fillcolor="black" stroked="f"/>
                  <v:rect id="Rectangle 372" o:spid="_x0000_s1392" style="position:absolute;left:1431;top:35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8F8cA&#10;AADcAAAADwAAAGRycy9kb3ducmV2LnhtbESPT2sCMRTE7wW/Q3iCt5pVt6KrUbRQ6KVQ/xz09tw8&#10;dxc3L9sk1W0/fSMUPA4z8xtmvmxNLa7kfGVZwaCfgCDOra64ULDfvT1PQPiArLG2TAp+yMNy0Xma&#10;Y6btjTd03YZCRAj7DBWUITSZlD4vyaDv24Y4emfrDIYoXSG1w1uEm1oOk2QsDVYcF0ps6LWk/LL9&#10;NgrW08n66zPlj9/N6UjHw+nyMnSJUr1uu5qBCNSGR/i//a4VpK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UPBfHAAAA3AAAAA8AAAAAAAAAAAAAAAAAmAIAAGRy&#10;cy9kb3ducmV2LnhtbFBLBQYAAAAABAAEAPUAAACMAwAAAAA=&#10;" fillcolor="black" stroked="f"/>
                  <v:rect id="Rectangle 373" o:spid="_x0000_s1393" style="position:absolute;left:1431;top:35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iZjMYA&#10;AADcAAAADwAAAGRycy9kb3ducmV2LnhtbESPT2sCMRTE70K/Q3gFb5qtf4rdGkUFwUtBbQ/19ty8&#10;7i5uXtYk6tZPbwTB4zAzv2HG08ZU4kzOl5YVvHUTEMSZ1SXnCn6+l50RCB+QNVaWScE/eZhOXlpj&#10;TLW98IbO25CLCGGfooIihDqV0mcFGfRdWxNH7886gyFKl0vt8BLhppK9JHmXBkuOCwXWtCgoO2xP&#10;RsH8YzQ/rgf8dd3sd7T73R+GPZco1X5tZp8gAjXhGX60V1rBoD+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iZjMYAAADcAAAADwAAAAAAAAAAAAAAAACYAgAAZHJz&#10;L2Rvd25yZXYueG1sUEsFBgAAAAAEAAQA9QAAAIsDAAAAAA==&#10;" fillcolor="black" stroked="f"/>
                  <v:rect id="Rectangle 374" o:spid="_x0000_s1394" style="position:absolute;left:1431;top:35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H+8YA&#10;AADcAAAADwAAAGRycy9kb3ducmV2LnhtbESPT2sCMRTE70K/Q3gFb5qt/7Bbo6ggeCmo7aHenpvX&#10;3cXNy5pE3frpjSD0OMzMb5jJrDGVuJDzpWUFb90EBHFmdcm5gu+vVWcMwgdkjZVlUvBHHmbTl9YE&#10;U22vvKXLLuQiQtinqKAIoU6l9FlBBn3X1sTR+7XOYIjS5VI7vEa4qWQvSUbSYMlxocCalgVlx93Z&#10;KFi8jxenzYA/b9vDnvY/h+Ow5xKl2q/N/ANEoCb8h5/ttVYw6I/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oH+8YAAADcAAAADwAAAAAAAAAAAAAAAACYAgAAZHJz&#10;L2Rvd25yZXYueG1sUEsFBgAAAAAEAAQA9QAAAIsDAAAAAA==&#10;" fillcolor="black" stroked="f"/>
                  <v:rect id="Rectangle 375" o:spid="_x0000_s1395" style="position:absolute;left:1431;top:35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iYMcA&#10;AADcAAAADwAAAGRycy9kb3ducmV2LnhtbESPT2sCMRTE7wW/Q3hCbzVbq9VujaKC0ItQ/xz09ty8&#10;7i5uXtYk6tZPb4RCj8PM/IYZTRpTiQs5X1pW8NpJQBBnVpecK9huFi9DED4ga6wsk4Jf8jAZt55G&#10;mGp75RVd1iEXEcI+RQVFCHUqpc8KMug7tiaO3o91BkOULpfa4TXCTSW7SfIuDZYcFwqsaV5Qdlyf&#10;jYLZx3B2+u7x8rY67Gm/Oxz7XZco9dxupp8gAjXhP/zX/tIKem8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omDHAAAA3AAAAA8AAAAAAAAAAAAAAAAAmAIAAGRy&#10;cy9kb3ducmV2LnhtbFBLBQYAAAAABAAEAPUAAACMAwAAAAA=&#10;" fillcolor="black" stroked="f"/>
                  <v:rect id="Rectangle 376" o:spid="_x0000_s1396" style="position:absolute;left:1431;top:35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2EsMA&#10;AADcAAAADwAAAGRycy9kb3ducmV2LnhtbERPy2oCMRTdF/yHcAV3NaO1oqNRtFDoplAfC91dJ9eZ&#10;wcnNmESd+vVmIbg8nPd03phKXMn50rKCXjcBQZxZXXKuYLv5fh+B8AFZY2WZFPyTh/ms9TbFVNsb&#10;r+i6DrmIIexTVFCEUKdS+qwgg75ra+LIHa0zGCJ0udQObzHcVLKfJENpsOTYUGBNXwVlp/XFKFiO&#10;R8vz34B/76vDnva7w+mz7xKlOu1mMQERqAkv8dP9oxUMPu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2EsMAAADcAAAADwAAAAAAAAAAAAAAAACYAgAAZHJzL2Rv&#10;d25yZXYueG1sUEsFBgAAAAAEAAQA9QAAAIgDAAAAAA==&#10;" fillcolor="black" stroked="f"/>
                  <v:rect id="Rectangle 377" o:spid="_x0000_s1397" style="position:absolute;left:1431;top:35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Ti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ds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k4nHAAAA3AAAAA8AAAAAAAAAAAAAAAAAmAIAAGRy&#10;cy9kb3ducmV2LnhtbFBLBQYAAAAABAAEAPUAAACMAwAAAAA=&#10;" fillcolor="black" stroked="f"/>
                  <v:rect id="Rectangle 378" o:spid="_x0000_s1398" style="position:absolute;left:1431;top:35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lJacMA&#10;AADcAAAADwAAAGRycy9kb3ducmV2LnhtbERPz2vCMBS+C/sfwhO8aapUcdUocyB4EdTtMG/P5tkW&#10;m5cuidrtrzcHwePH93u+bE0tbuR8ZVnBcJCAIM6trrhQ8P217k9B+ICssbZMCv7Iw3Lx1pljpu2d&#10;93Q7hELEEPYZKihDaDIpfV6SQT+wDXHkztYZDBG6QmqH9xhuajlKkok0WHFsKLGhz5Lyy+FqFKze&#10;p6vfXcrb//3pSMef02U8colSvW77MQMRqA0v8dO90QrSN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lJacMAAADcAAAADwAAAAAAAAAAAAAAAACYAgAAZHJzL2Rv&#10;d25yZXYueG1sUEsFBgAAAAAEAAQA9QAAAIgDAAAAAA==&#10;" fillcolor="black" stroked="f"/>
                  <v:rect id="Rectangle 379" o:spid="_x0000_s1399" style="position:absolute;left:1431;top:34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s8sYA&#10;AADcAAAADwAAAGRycy9kb3ducmV2LnhtbESPQWsCMRSE74L/IbxCb5pV1qKrUbRQ8CKo9aC35+Z1&#10;d3Hzsk2ibvvrG0HocZiZb5jZojW1uJHzlWUFg34Cgji3uuJCweHzozcG4QOyxtoyKfghD4t5tzPD&#10;TNs77+i2D4WIEPYZKihDaDIpfV6SQd+3DXH0vqwzGKJ0hdQO7xFuajlMkjdpsOK4UGJD7yXll/3V&#10;KFhNxqvvbcqb3935RKfj+TIaukSp15d2OQURqA3/4Wd7rRWk6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Xs8sYAAADcAAAADwAAAAAAAAAAAAAAAACYAgAAZHJz&#10;L2Rvd25yZXYueG1sUEsFBgAAAAAEAAQA9QAAAIsDAAAAAA==&#10;" fillcolor="black" stroked="f"/>
                  <v:rect id="Rectangle 380" o:spid="_x0000_s1400" style="position:absolute;left:1431;top:33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yhcYA&#10;AADcAAAADwAAAGRycy9kb3ducmV2LnhtbESPQWvCQBSE74X+h+UVvDWbhlhsdJVaEHoR1PZQb8/s&#10;Mwlm36a7W43++q4geBxm5htmMutNK47kfGNZwUuSgiAurW64UvD9tXgegfABWWNrmRScycNs+vgw&#10;wULbE6/puAmViBD2BSqoQ+gKKX1Zk0Gf2I44envrDIYoXSW1w1OEm1ZmafoqDTYcF2rs6KOm8rD5&#10;Mwrmb6P57yrn5WW929L2Z3cYZi5VavDUv49BBOrDPXxrf2oFeZ7B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dyhcYAAADcAAAADwAAAAAAAAAAAAAAAACYAgAAZHJz&#10;L2Rvd25yZXYueG1sUEsFBgAAAAAEAAQA9QAAAIsDAAAAAA==&#10;" fillcolor="black" stroked="f"/>
                  <v:rect id="Rectangle 381" o:spid="_x0000_s1401" style="position:absolute;left:1431;top:33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XHscA&#10;AADcAAAADwAAAGRycy9kb3ducmV2LnhtbESPT2sCMRTE7wW/Q3iCt5pVt6KrUbRQ6KVQ/xz09tw8&#10;dxc3L9sk1W0/fSMUPA4z8xtmvmxNLa7kfGVZwaCfgCDOra64ULDfvT1PQPiArLG2TAp+yMNy0Xma&#10;Y6btjTd03YZCRAj7DBWUITSZlD4vyaDv24Y4emfrDIYoXSG1w1uEm1oOk2QsDVYcF0ps6LWk/LL9&#10;NgrW08n66zPlj9/N6UjHw+nyMnSJUr1uu5qBCNSGR/i//a4VpOk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71x7HAAAA3AAAAA8AAAAAAAAAAAAAAAAAmAIAAGRy&#10;cy9kb3ducmV2LnhtbFBLBQYAAAAABAAEAPUAAACMAwAAAAA=&#10;" fillcolor="black" stroked="f"/>
                  <v:rect id="Rectangle 382" o:spid="_x0000_s1402" style="position:absolute;left:1431;top:33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JPasYA&#10;AADcAAAADwAAAGRycy9kb3ducmV2LnhtbESPQWvCQBSE70L/w/IK3nRTiWJTN1ILgheh2h7q7Zl9&#10;TUKyb9PdVdP+ercgeBxm5htmsexNK87kfG1ZwdM4AUFcWF1zqeDzYz2ag/ABWWNrmRT8kodl/jBY&#10;YKbthXd03odSRAj7DBVUIXSZlL6oyKAf2444et/WGQxRulJqh5cIN62cJMlMGqw5LlTY0VtFRbM/&#10;GQWr5/nq5z3l7d/ueKDD17GZTlyi1PCxf30BEagP9/CtvdEK0j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JPasYAAADcAAAADwAAAAAAAAAAAAAAAACYAgAAZHJz&#10;L2Rvd25yZXYueG1sUEsFBgAAAAAEAAQA9QAAAIsDAAAAAA==&#10;" fillcolor="black" stroked="f"/>
                  <v:rect id="Rectangle 383" o:spid="_x0000_s1403" style="position:absolute;left:1431;top:33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q8cYA&#10;AADcAAAADwAAAGRycy9kb3ducmV2LnhtbESPT2sCMRTE74V+h/AK3mpWWUVXo2ih0EvBPz3U23Pz&#10;3F3cvKxJ1G0/vREEj8PM/IaZzltTiws5X1lW0OsmIIhzqysuFPxsP99HIHxA1lhbJgV/5GE+e32Z&#10;Yqbtldd02YRCRAj7DBWUITSZlD4vyaDv2oY4egfrDIYoXSG1w2uEm1r2k2QoDVYcF0ps6KOk/Lg5&#10;GwXL8Wh5WqX8/b/e72j3uz8O+i5RqvPWLiYgArXhGX60v7SCNB3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7q8cYAAADcAAAADwAAAAAAAAAAAAAAAACYAgAAZHJz&#10;L2Rvd25yZXYueG1sUEsFBgAAAAAEAAQA9QAAAIsDAAAAAA==&#10;" fillcolor="black" stroked="f"/>
                  <v:rect id="Rectangle 384" o:spid="_x0000_s1404" style="position:absolute;left:1431;top:33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0hsYA&#10;AADcAAAADwAAAGRycy9kb3ducmV2LnhtbESPQWsCMRSE74X+h/AK3mpWWUVXo2ih0Euhag/19tw8&#10;dxc3L2sSdfXXN4LgcZiZb5jpvDW1OJPzlWUFvW4Cgji3uuJCwe/m830EwgdkjbVlUnAlD/PZ68sU&#10;M20vvKLzOhQiQthnqKAMocmk9HlJBn3XNsTR21tnMETpCqkdXiLc1LKfJENpsOK4UGJDHyXlh/XJ&#10;KFiOR8vjT8rft9VuS9u/3WHQd4lSnbd2MQERqA3P8KP9pRWk6RD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x0hsYAAADcAAAADwAAAAAAAAAAAAAAAACYAgAAZHJz&#10;L2Rvd25yZXYueG1sUEsFBgAAAAAEAAQA9QAAAIsDAAAAAA==&#10;" fillcolor="black" stroked="f"/>
                  <v:rect id="Rectangle 385" o:spid="_x0000_s1405" style="position:absolute;left:1431;top:33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RHccA&#10;AADcAAAADwAAAGRycy9kb3ducmV2LnhtbESPT2sCMRTE74V+h/AEbzWrbKuuRqkFwUuh/jno7bl5&#10;7i5uXrZJ1G0/fSMUPA4z8xtmOm9NLa7kfGVZQb+XgCDOra64ULDbLl9GIHxA1lhbJgU/5GE+e36a&#10;Yqbtjdd03YRCRAj7DBWUITSZlD4vyaDv2YY4eifrDIYoXSG1w1uEm1oOkuRNGqw4LpTY0EdJ+Xlz&#10;MQoW49Hi+yvlz9/18UCH/fH8OnCJUt1O+z4BEagNj/B/e6UVpOkQ7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A0R3HAAAA3AAAAA8AAAAAAAAAAAAAAAAAmAIAAGRy&#10;cy9kb3ducmV2LnhtbFBLBQYAAAAABAAEAPUAAACMAwAAAAA=&#10;" fillcolor="black" stroked="f"/>
                  <v:rect id="Rectangle 386" o:spid="_x0000_s1406" style="position:absolute;left:1431;top:33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Fb8MA&#10;AADcAAAADwAAAGRycy9kb3ducmV2LnhtbERPz2vCMBS+C/sfwhO8aapUcdUocyB4EdTtMG/P5tkW&#10;m5cuidrtrzcHwePH93u+bE0tbuR8ZVnBcJCAIM6trrhQ8P217k9B+ICssbZMCv7Iw3Lx1pljpu2d&#10;93Q7hELEEPYZKihDaDIpfV6SQT+wDXHkztYZDBG6QmqH9xhuajlKkok0WHFsKLGhz5Lyy+FqFKze&#10;p6vfXcrb//3pSMef02U8colSvW77MQMRqA0v8dO90QrSNK6N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9Fb8MAAADcAAAADwAAAAAAAAAAAAAAAACYAgAAZHJzL2Rv&#10;d25yZXYueG1sUEsFBgAAAAAEAAQA9QAAAIgDAAAAAA==&#10;" fillcolor="black" stroked="f"/>
                  <v:rect id="Rectangle 387" o:spid="_x0000_s1407" style="position:absolute;left:1431;top:33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g9MYA&#10;AADcAAAADwAAAGRycy9kb3ducmV2LnhtbESPQWvCQBSE7wX/w/IKvdVNQyoaXcUIhV4KVXuot2f2&#10;mQSzb+PuVtP+ercgeBxm5htmtuhNK87kfGNZwcswAUFcWt1wpeBr+/Y8BuEDssbWMin4JQ+L+eBh&#10;hrm2F17TeRMqESHsc1RQh9DlUvqyJoN+aDvi6B2sMxiidJXUDi8RblqZJslIGmw4LtTY0aqm8rj5&#10;MQqKybg4fWb88bfe72j3vT++pi5R6umxX05BBOrDPXxrv2sFWTaB/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Pg9MYAAADcAAAADwAAAAAAAAAAAAAAAACYAgAAZHJz&#10;L2Rvd25yZXYueG1sUEsFBgAAAAAEAAQA9QAAAIsDAAAAAA==&#10;" fillcolor="black" stroked="f"/>
                  <v:rect id="Rectangle 388" o:spid="_x0000_s1408" style="position:absolute;left:1431;top:33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ftMQA&#10;AADcAAAADwAAAGRycy9kb3ducmV2LnhtbERPz2vCMBS+C/4P4Qm7aTpph1aj6GCwy2A6D3p7Nm9t&#10;sXmpSdZ2++uXw2DHj+/3ejuYRnTkfG1ZweMsAUFcWF1zqeD08TJdgPABWWNjmRR8k4ftZjxaY65t&#10;zwfqjqEUMYR9jgqqENpcSl9UZNDPbEscuU/rDIYIXSm1wz6Gm0bOk+RJGqw5NlTY0nNFxe34ZRTs&#10;l4v9/T3lt5/D9UKX8/WWzV2i1MNk2K1ABBrCv/jP/aoVpFmcH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w37TEAAAA3AAAAA8AAAAAAAAAAAAAAAAAmAIAAGRycy9k&#10;b3ducmV2LnhtbFBLBQYAAAAABAAEAPUAAACJAwAAAAA=&#10;" fillcolor="black" stroked="f"/>
                  <v:rect id="Rectangle 389" o:spid="_x0000_s1409" style="position:absolute;left:1431;top:33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6L8YA&#10;AADcAAAADwAAAGRycy9kb3ducmV2LnhtbESPQWsCMRSE70L/Q3iF3tysomJXo1RB6KWgtod6e26e&#10;u4ubl22S6uqvN4LgcZiZb5jpvDW1OJHzlWUFvSQFQZxbXXGh4Od71R2D8AFZY22ZFFzIw3z20pli&#10;pu2ZN3TahkJECPsMFZQhNJmUPi/JoE9sQxy9g3UGQ5SukNrhOcJNLftpOpIGK44LJTa0LCk/bv+N&#10;gsX7ePG3HvDXdbPf0e53fxz2XarU22v7MQERqA3P8KP9qRUMhj2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x6L8YAAADcAAAADwAAAAAAAAAAAAAAAACYAgAAZHJz&#10;L2Rvd25yZXYueG1sUEsFBgAAAAAEAAQA9QAAAIsDAAAAAA==&#10;" fillcolor="black" stroked="f"/>
                  <v:rect id="Rectangle 390" o:spid="_x0000_s1410" style="position:absolute;left:1431;top:33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7kWMYA&#10;AADcAAAADwAAAGRycy9kb3ducmV2LnhtbESPT2sCMRTE74V+h/AKvdWsi4quRlFB6KXgnx7q7bl5&#10;7i5uXtYk1W0/vREEj8PM/IaZzFpTiws5X1lW0O0kIIhzqysuFHzvVh9DED4ga6wtk4I/8jCbvr5M&#10;MNP2yhu6bEMhIoR9hgrKEJpMSp+XZNB3bEMcvaN1BkOUrpDa4TXCTS3TJBlIgxXHhRIbWpaUn7a/&#10;RsFiNFyc1z3++t8c9rT/OZz6qUuUen9r52MQgdrwDD/an1pBr5/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7kWMYAAADcAAAADwAAAAAAAAAAAAAAAACYAgAAZHJz&#10;L2Rvd25yZXYueG1sUEsFBgAAAAAEAAQA9QAAAIsDAAAAAA==&#10;" fillcolor="black" stroked="f"/>
                  <v:rect id="Rectangle 391" o:spid="_x0000_s1411" style="position:absolute;left:1431;top:33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Bw8YA&#10;AADcAAAADwAAAGRycy9kb3ducmV2LnhtbESPT2sCMRTE70K/Q3gFb5qtf4rdGkUFwUtBbQ/19ty8&#10;7i5uXtYk6tZPbwTB4zAzv2HG08ZU4kzOl5YVvHUTEMSZ1SXnCn6+l50RCB+QNVaWScE/eZhOXlpj&#10;TLW98IbO25CLCGGfooIihDqV0mcFGfRdWxNH7886gyFKl0vt8BLhppK9JHmXBkuOCwXWtCgoO2xP&#10;RsH8YzQ/rgf8dd3sd7T73R+GPZco1X5tZp8gAjXhGX60V1rBYNiH+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JBw8YAAADcAAAADwAAAAAAAAAAAAAAAACYAgAAZHJz&#10;L2Rvd25yZXYueG1sUEsFBgAAAAAEAAQA9QAAAIsDAAAAAA==&#10;" fillcolor="black" stroked="f"/>
                  <v:rect id="Rectangle 392" o:spid="_x0000_s1412" style="position:absolute;left:1431;top:33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Zt8YA&#10;AADcAAAADwAAAGRycy9kb3ducmV2LnhtbESPT2sCMRTE74V+h/AK3mpWWUVXo2ih0EvBPz3U23Pz&#10;3F3cvKxJ1G0/vREEj8PM/IaZzltTiws5X1lW0OsmIIhzqysuFPxsP99HIHxA1lhbJgV/5GE+e32Z&#10;Yqbtldd02YRCRAj7DBWUITSZlD4vyaDv2oY4egfrDIYoXSG1w2uEm1r2k2QoDVYcF0ps6KOk/Lg5&#10;GwXL8Wh5WqX8/b/e72j3uz8O+i5RqvPWLiYgArXhGX60v7SCdJDC/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vZt8YAAADcAAAADwAAAAAAAAAAAAAAAACYAgAAZHJz&#10;L2Rvd25yZXYueG1sUEsFBgAAAAAEAAQA9QAAAIsDAAAAAA==&#10;" fillcolor="black" stroked="f"/>
                  <v:rect id="Rectangle 393" o:spid="_x0000_s1413" style="position:absolute;left:1431;top:33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8LMYA&#10;AADcAAAADwAAAGRycy9kb3ducmV2LnhtbESPQWsCMRSE7wX/Q3iCt5pV3KKrUVQQeimo7aHenpvn&#10;7uLmZU2ibvvrG0HocZiZb5jZojW1uJHzlWUFg34Cgji3uuJCwdfn5nUMwgdkjbVlUvBDHhbzzssM&#10;M23vvKPbPhQiQthnqKAMocmk9HlJBn3fNsTRO1lnMETpCqkd3iPc1HKYJG/SYMVxocSG1iXl5/3V&#10;KFhNxqvLdsQfv7vjgQ7fx3M6dIlSvW67nIII1Ib/8LP9rhWM0h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d8LMYAAADcAAAADwAAAAAAAAAAAAAAAACYAgAAZHJz&#10;L2Rvd25yZXYueG1sUEsFBgAAAAAEAAQA9QAAAIsDAAAAAA==&#10;" fillcolor="black" stroked="f"/>
                  <v:rect id="Rectangle 394" o:spid="_x0000_s1414" style="position:absolute;left:1431;top:33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iW8cA&#10;AADcAAAADwAAAGRycy9kb3ducmV2LnhtbESPQWvCQBSE7wX/w/IK3ppNRcWm2YgKQi9CtT3U2zP7&#10;mgSzb+PuVmN/fbcgeBxm5hsmn/emFWdyvrGs4DlJQRCXVjdcKfj8WD/NQPiArLG1TAqu5GFeDB5y&#10;zLS98JbOu1CJCGGfoYI6hC6T0pc1GfSJ7Yij922dwRClq6R2eIlw08pRmk6lwYbjQo0drWoqj7sf&#10;o2D5Mlue3se8+d0e9rT/OhwnI5cqNXzsF68gAvXhHr6137SC8WQK/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V4lvHAAAA3AAAAA8AAAAAAAAAAAAAAAAAmAIAAGRy&#10;cy9kb3ducmV2LnhtbFBLBQYAAAAABAAEAPUAAACMAwAAAAA=&#10;" fillcolor="black" stroked="f"/>
                  <v:rect id="Rectangle 395" o:spid="_x0000_s1415" style="position:absolute;left:1431;top:33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HwMYA&#10;AADcAAAADwAAAGRycy9kb3ducmV2LnhtbESPQWsCMRSE70L/Q3gFb5qtqNXVKFUQehGq9aC35+Z1&#10;d3Hzsk2ibv31jSB4HGbmG2Y6b0wlLuR8aVnBWzcBQZxZXXKuYPe96oxA+ICssbJMCv7Iw3z20ppi&#10;qu2VN3TZhlxECPsUFRQh1KmUPivIoO/amjh6P9YZDFG6XGqH1wg3lewlyVAaLDkuFFjTsqDstD0b&#10;BYvxaPH71ef1bXM80GF/PA16LlGq/dp8TEAEasIz/Gh/agX9wTv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lHwMYAAADcAAAADwAAAAAAAAAAAAAAAACYAgAAZHJz&#10;L2Rvd25yZXYueG1sUEsFBgAAAAAEAAQA9QAAAIsDAAAAAA==&#10;" fillcolor="black" stroked="f"/>
                  <v:rect id="Rectangle 396" o:spid="_x0000_s1416" style="position:absolute;left:1431;top:32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TssQA&#10;AADcAAAADwAAAGRycy9kb3ducmV2LnhtbERPz2vCMBS+C/4P4Qm7aTpph1aj6GCwy2A6D3p7Nm9t&#10;sXmpSdZ2++uXw2DHj+/3ejuYRnTkfG1ZweMsAUFcWF1zqeD08TJdgPABWWNjmRR8k4ftZjxaY65t&#10;zwfqjqEUMYR9jgqqENpcSl9UZNDPbEscuU/rDIYIXSm1wz6Gm0bOk+RJGqw5NlTY0nNFxe34ZRTs&#10;l4v9/T3lt5/D9UKX8/WWzV2i1MNk2K1ABBrCv/jP/aoVpFlcG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G07LEAAAA3AAAAA8AAAAAAAAAAAAAAAAAmAIAAGRycy9k&#10;b3ducmV2LnhtbFBLBQYAAAAABAAEAPUAAACJAwAAAAA=&#10;" fillcolor="black" stroked="f"/>
                  <v:rect id="Rectangle 397" o:spid="_x0000_s1417" style="position:absolute;left:1431;top:32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2Kc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xj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p2KcYAAADcAAAADwAAAAAAAAAAAAAAAACYAgAAZHJz&#10;L2Rvd25yZXYueG1sUEsFBgAAAAAEAAQA9QAAAIsDAAAAAA==&#10;" fillcolor="black" stroked="f"/>
                  <v:rect id="Rectangle 398" o:spid="_x0000_s1418" style="position:absolute;left:1431;top:32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VCcIA&#10;AADcAAAADwAAAGRycy9kb3ducmV2LnhtbERPy4rCMBTdD/gP4QqzG1NFRatRVBDcCD5mMe6uzbUt&#10;Njc1yWj16yeLAZeH857OG1OJOzlfWlbQ7SQgiDOrS84VfB/XXyMQPiBrrCyTgid5mM9aH1NMtX3w&#10;nu6HkIsYwj5FBUUIdSqlzwoy6Du2Jo7cxTqDIUKXS+3wEcNNJXtJMpQGS44NBda0Kii7Hn6NguV4&#10;tLzt+rx97c8nOv2cr4OeS5T6bDeLCYhATXiL/90braA/jPPjmXg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BUJwgAAANwAAAAPAAAAAAAAAAAAAAAAAJgCAABkcnMvZG93&#10;bnJldi54bWxQSwUGAAAAAAQABAD1AAAAhwMAAAAA&#10;" fillcolor="black" stroked="f"/>
                  <v:rect id="Rectangle 399" o:spid="_x0000_s1419" style="position:absolute;left:1431;top:32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400" o:spid="_x0000_s1420" style="position:absolute;left:1431;top:32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Iu5cYA&#10;AADcAAAADwAAAGRycy9kb3ducmV2LnhtbESPQWsCMRSE74X+h/AKvdWsi4quRlFB6KVQtYd6e26e&#10;u4ublzVJdfXXN4LgcZiZb5jJrDW1OJPzlWUF3U4Cgji3uuJCwc929TEE4QOyxtoyKbiSh9n09WWC&#10;mbYXXtN5EwoRIewzVFCG0GRS+rwkg75jG+LoHawzGKJ0hdQOLxFuapkmyUAarDgulNjQsqT8uPkz&#10;Chaj4eL03eOv23q/o93v/thPXaLU+1s7H4MI1IZn+NH+1Ap6gxT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Iu5cYAAADcAAAADwAAAAAAAAAAAAAAAACYAgAAZHJz&#10;L2Rvd25yZXYueG1sUEsFBgAAAAAEAAQA9QAAAIsDAAAAAA==&#10;" fillcolor="black" stroked="f"/>
                  <v:rect id="Rectangle 401" o:spid="_x0000_s1421" style="position:absolute;left:1431;top:32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LfsYA&#10;AADcAAAADwAAAGRycy9kb3ducmV2LnhtbESPT2sCMRTE70K/Q3gFb5qt/7Bbo6ggeCmo7aHenpvX&#10;3cXNy5pE3frpjSD0OMzMb5jJrDGVuJDzpWUFb90EBHFmdcm5gu+vVWcMwgdkjZVlUvBHHmbTl9YE&#10;U22vvKXLLuQiQtinqKAIoU6l9FlBBn3X1sTR+7XOYIjS5VI7vEa4qWQvSUbSYMlxocCalgVlx93Z&#10;KFi8jxenzYA/b9vDnvY/h+Ow5xKl2q/N/ANEoCb8h5/ttVYwGPX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6LfsYAAADcAAAADwAAAAAAAAAAAAAAAACYAgAAZHJz&#10;L2Rvd25yZXYueG1sUEsFBgAAAAAEAAQA9QAAAIsDAAAAAA==&#10;" fillcolor="black" stroked="f"/>
                  <v:rect id="Rectangle 402" o:spid="_x0000_s1422" style="position:absolute;left:1431;top:32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TCsYA&#10;AADcAAAADwAAAGRycy9kb3ducmV2LnhtbESPQWsCMRSE74X+h/AK3mpWWUVXo2ih0Euhag/19tw8&#10;dxc3L2sSdfXXN4LgcZiZb5jpvDW1OJPzlWUFvW4Cgji3uuJCwe/m830EwgdkjbVlUnAlD/PZ68sU&#10;M20vvKLzOhQiQthnqKAMocmk9HlJBn3XNsTR21tnMETpCqkdXiLc1LKfJENpsOK4UGJDHyXlh/XJ&#10;KFiOR8vjT8rft9VuS9u/3WHQd4lSnbd2MQERqA3P8KP9pRWkwxT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cTCsYAAADcAAAADwAAAAAAAAAAAAAAAACYAgAAZHJz&#10;L2Rvd25yZXYueG1sUEsFBgAAAAAEAAQA9QAAAIsDAAAAAA==&#10;" fillcolor="black" stroked="f"/>
                  <v:rect id="Rectangle 403" o:spid="_x0000_s1423" style="position:absolute;left:1431;top:32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2kccA&#10;AADcAAAADwAAAGRycy9kb3ducmV2LnhtbESPQWvCQBSE7wX/w/IK3ppNRcWm2YgKQi9CtT3U2zP7&#10;mgSzb+PuVmN/fbcgeBxm5hsmn/emFWdyvrGs4DlJQRCXVjdcKfj8WD/NQPiArLG1TAqu5GFeDB5y&#10;zLS98JbOu1CJCGGfoYI6hC6T0pc1GfSJ7Yij922dwRClq6R2eIlw08pRmk6lwYbjQo0drWoqj7sf&#10;o2D5Mlue3se8+d0e9rT/OhwnI5cqNXzsF68gAvXhHr6137SC8XQC/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rtpHHAAAA3AAAAA8AAAAAAAAAAAAAAAAAmAIAAGRy&#10;cy9kb3ducmV2LnhtbFBLBQYAAAAABAAEAPUAAACMAwAAAAA=&#10;" fillcolor="black" stroked="f"/>
                  <v:rect id="Rectangle 404" o:spid="_x0000_s1424" style="position:absolute;left:1431;top:32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o5sYA&#10;AADcAAAADwAAAGRycy9kb3ducmV2LnhtbESPQWsCMRSE74X+h/AKvdWsoouuRlFB6KVQtYd6e26e&#10;u4ublzVJdfXXN4LgcZiZb5jJrDW1OJPzlWUF3U4Cgji3uuJCwc929TEE4QOyxtoyKbiSh9n09WWC&#10;mbYXXtN5EwoRIewzVFCG0GRS+rwkg75jG+LoHawzGKJ0hdQOLxFuatlLklQarDgulNjQsqT8uPkz&#10;Chaj4eL03eev23q/o93v/jjouUSp97d2PgYRqA3P8KP9qRX00xT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ko5sYAAADcAAAADwAAAAAAAAAAAAAAAACYAgAAZHJz&#10;L2Rvd25yZXYueG1sUEsFBgAAAAAEAAQA9QAAAIsDAAAAAA==&#10;" fillcolor="black" stroked="f"/>
                  <v:rect id="Rectangle 405" o:spid="_x0000_s1425" style="position:absolute;left:1431;top:31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fccA&#10;AADcAAAADwAAAGRycy9kb3ducmV2LnhtbESPzWsCMRTE7wX/h/AEbzWrWD9Wo1RB6KVQPw56e26e&#10;u4ubl20SdetfbwqFHoeZ+Q0zWzSmEjdyvrSsoNdNQBBnVpecK9jv1q9jED4ga6wsk4If8rCYt15m&#10;mGp75w3dtiEXEcI+RQVFCHUqpc8KMui7tiaO3tk6gyFKl0vt8B7hppL9JBlKgyXHhQJrWhWUXbZX&#10;o2A5GS+/vwb8+dicjnQ8nC5vfZco1Wk371MQgZrwH/5rf2gFg+EI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jX3HAAAA3AAAAA8AAAAAAAAAAAAAAAAAmAIAAGRy&#10;cy9kb3ducmV2LnhtbFBLBQYAAAAABAAEAPUAAACMAwAAAAA=&#10;" fillcolor="black" stroked="f"/>
                  <v:rect id="Rectangle 406" o:spid="_x0000_s1426" style="position:absolute;left:1431;top:31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ZD8IA&#10;AADcAAAADwAAAGRycy9kb3ducmV2LnhtbERPy4rCMBTdD/gP4QqzG1NFRatRVBDcCD5mMe6uzbUt&#10;Njc1yWj16yeLAZeH857OG1OJOzlfWlbQ7SQgiDOrS84VfB/XXyMQPiBrrCyTgid5mM9aH1NMtX3w&#10;nu6HkIsYwj5FBUUIdSqlzwoy6Du2Jo7cxTqDIUKXS+3wEcNNJXtJMpQGS44NBda0Kii7Hn6NguV4&#10;tLzt+rx97c8nOv2cr4OeS5T6bDeLCYhATXiL/90braA/jGvjmXg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hkPwgAAANwAAAAPAAAAAAAAAAAAAAAAAJgCAABkcnMvZG93&#10;bnJldi54bWxQSwUGAAAAAAQABAD1AAAAhwMAAAAA&#10;" fillcolor="black" stroked="f"/>
                  <v:rect id="Rectangle 407" o:spid="_x0000_s1427" style="position:absolute;left:1431;top:31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8lMYA&#10;AADcAAAADwAAAGRycy9kb3ducmV2LnhtbESPQWsCMRSE74L/ITyhNzerqOjWKFUQeilU20O9PTfP&#10;3cXNyzZJdfXXN4LgcZiZb5j5sjW1OJPzlWUFgyQFQZxbXXGh4Ptr05+C8AFZY22ZFFzJw3LR7cwx&#10;0/bCWzrvQiEihH2GCsoQmkxKn5dk0Ce2IY7e0TqDIUpXSO3wEuGmlsM0nUiDFceFEhtal5Sfdn9G&#10;wWo2Xf1+jvjjtj3saf9zOI2HLlXqpde+vYII1IZn+NF+1wpGkxn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a8lMYAAADcAAAADwAAAAAAAAAAAAAAAACYAgAAZHJz&#10;L2Rvd25yZXYueG1sUEsFBgAAAAAEAAQA9QAAAIsDAAAAAA==&#10;" fillcolor="black" stroked="f"/>
                  <v:rect id="Rectangle 408" o:spid="_x0000_s1428" style="position:absolute;left:1431;top:31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D1MQA&#10;AADcAAAADwAAAGRycy9kb3ducmV2LnhtbERPz2vCMBS+C/4P4Qm7aaqo09ooOhh4GajbYd5em2db&#10;bF5qkmm3v345DHb8+H5nm8404k7O15YVjEcJCOLC6ppLBR/vr8MFCB+QNTaWScE3edis+70MU20f&#10;fKT7KZQihrBPUUEVQptK6YuKDPqRbYkjd7HOYIjQlVI7fMRw08hJksylwZpjQ4UtvVRUXE9fRsFu&#10;udjdDlN++znmZzp/5tfZxCVKPQ267QpEoC78i//ce61g+hznx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g9TEAAAA3AAAAA8AAAAAAAAAAAAAAAAAmAIAAGRycy9k&#10;b3ducmV2LnhtbFBLBQYAAAAABAAEAPUAAACJAwAAAAA=&#10;" fillcolor="black" stroked="f"/>
                  <v:rect id="Rectangle 409" o:spid="_x0000_s1429" style="position:absolute;left:1431;top:31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mT8YA&#10;AADcAAAADwAAAGRycy9kb3ducmV2LnhtbESPT2sCMRTE7wW/Q3iCt5pVtOpqFC0IXgr1z0Fvz81z&#10;d3Hzsk2irv30TaHQ4zAzv2Fmi8ZU4k7Ol5YV9LoJCOLM6pJzBYf9+nUMwgdkjZVlUvAkD4t562WG&#10;qbYP3tJ9F3IRIexTVFCEUKdS+qwgg75ra+LoXawzGKJ0udQOHxFuKtlPkjdpsOS4UGBN7wVl193N&#10;KFhNxquvzwF/fG/PJzodz9dh3yVKddrNcgoiUBP+w3/tjVYwGPX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kmT8YAAADcAAAADwAAAAAAAAAAAAAAAACYAgAAZHJz&#10;L2Rvd25yZXYueG1sUEsFBgAAAAAEAAQA9QAAAIsDAAAAAA==&#10;" fillcolor="black" stroked="f"/>
                  <v:rect id="Rectangle 410" o:spid="_x0000_s1430" style="position:absolute;left:1431;top:31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OMcA&#10;AADcAAAADwAAAGRycy9kb3ducmV2LnhtbESPQWvCQBSE74L/YXmF3symQVtNXUWFQi8FtT3o7Zl9&#10;TYLZt3F3q7G/3hUKPQ4z8w0znXemEWdyvras4ClJQRAXVtdcKvj6fBuMQfiArLGxTAqu5GE+6/em&#10;mGt74Q2dt6EUEcI+RwVVCG0upS8qMugT2xJH79s6gyFKV0rt8BLhppFZmj5LgzXHhQpbWlVUHLc/&#10;RsFyMl6e1kP++N0c9rTfHY6jzKVKPT50i1cQgbrwH/5rv2sFw5cM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buDjHAAAA3AAAAA8AAAAAAAAAAAAAAAAAmAIAAGRy&#10;cy9kb3ducmV2LnhtbFBLBQYAAAAABAAEAPUAAACMAwAAAAA=&#10;" fillcolor="black" stroked="f"/>
                  <v:rect id="Rectangle 411" o:spid="_x0000_s1431" style="position:absolute;left:1431;top:31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do8cA&#10;AADcAAAADwAAAGRycy9kb3ducmV2LnhtbESPT2sCMRTE7wW/Q3hCbzVbq9VujaKC0ItQ/xz09ty8&#10;7i5uXtYk6tZPb4RCj8PM/IYZTRpTiQs5X1pW8NpJQBBnVpecK9huFi9DED4ga6wsk4Jf8jAZt55G&#10;mGp75RVd1iEXEcI+RQVFCHUqpc8KMug7tiaO3o91BkOULpfa4TXCTSW7SfIuDZYcFwqsaV5Qdlyf&#10;jYLZx3B2+u7x8rY67Gm/Oxz7XZco9dxupp8gAjXhP/zX/tIKeoM3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HaPHAAAA3AAAAA8AAAAAAAAAAAAAAAAAmAIAAGRy&#10;cy9kb3ducmV2LnhtbFBLBQYAAAAABAAEAPUAAACMAwAAAAA=&#10;" fillcolor="black" stroked="f"/>
                  <v:rect id="Rectangle 412" o:spid="_x0000_s1432" style="position:absolute;left:1431;top:31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6F18cA&#10;AADcAAAADwAAAGRycy9kb3ducmV2LnhtbESPT2sCMRTE74V+h/AEbzWrbKuuRqkFwUuh/jno7bl5&#10;7i5uXrZJ1G0/fSMUPA4z8xtmOm9NLa7kfGVZQb+XgCDOra64ULDbLl9GIHxA1lhbJgU/5GE+e36a&#10;Yqbtjdd03YRCRAj7DBWUITSZlD4vyaDv2YY4eifrDIYoXSG1w1uEm1oOkuRNGqw4LpTY0EdJ+Xlz&#10;MQoW49Hi+yvlz9/18UCH/fH8OnCJUt1O+z4BEagNj/B/e6UVpMMU7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dfHAAAA3AAAAA8AAAAAAAAAAAAAAAAAmAIAAGRy&#10;cy9kb3ducmV2LnhtbFBLBQYAAAAABAAEAPUAAACMAwAAAAA=&#10;" fillcolor="black" stroked="f"/>
                  <v:rect id="Rectangle 413" o:spid="_x0000_s1433" style="position:absolute;left:1431;top:30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gTMYA&#10;AADcAAAADwAAAGRycy9kb3ducmV2LnhtbESPQWsCMRSE70L/Q3gFb5qtqNXVKFUQehGq9aC35+Z1&#10;d3Hzsk2ibv31jSB4HGbmG2Y6b0wlLuR8aVnBWzcBQZxZXXKuYPe96oxA+ICssbJMCv7Iw3z20ppi&#10;qu2VN3TZhlxECPsUFRQh1KmUPivIoO/amjh6P9YZDFG6XGqH1wg3lewlyVAaLDkuFFjTsqDstD0b&#10;BYvxaPH71ef1bXM80GF/PA16LlGq/dp8TEAEasIz/Gh/agX99wH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IgTMYAAADcAAAADwAAAAAAAAAAAAAAAACYAgAAZHJz&#10;L2Rvd25yZXYueG1sUEsFBgAAAAAEAAQA9QAAAIsDAAAAAA==&#10;" fillcolor="black" stroked="f"/>
                  <v:rect id="Rectangle 414" o:spid="_x0000_s1434" style="position:absolute;left:1431;top:30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O8cA&#10;AADcAAAADwAAAGRycy9kb3ducmV2LnhtbESPzWsCMRTE7wX/h/AEbzWrWD9Wo1RB6KVQPw56e26e&#10;u4ubl20SdetfbwqFHoeZ+Q0zWzSmEjdyvrSsoNdNQBBnVpecK9jv1q9jED4ga6wsk4If8rCYt15m&#10;mGp75w3dtiEXEcI+RQVFCHUqpc8KMui7tiaO3tk6gyFKl0vt8B7hppL9JBlKgyXHhQJrWhWUXbZX&#10;o2A5GS+/vwb8+dicjnQ8nC5vfZco1Wk371MQgZrwH/5rf2gFg9EQ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gvjvHAAAA3AAAAA8AAAAAAAAAAAAAAAAAmAIAAGRy&#10;cy9kb3ducmV2LnhtbFBLBQYAAAAABAAEAPUAAACMAwAAAAA=&#10;" fillcolor="black" stroked="f"/>
                  <v:rect id="Rectangle 415" o:spid="_x0000_s1435" style="position:absolute;left:1431;top:30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wboMcA&#10;AADcAAAADwAAAGRycy9kb3ducmV2LnhtbESPQWvCQBSE70L/w/IK3nRTsWrTrKKC0Iugtod6e2Zf&#10;k5Ds27i7auyv7xYKPQ4z8w2TLTrTiCs5X1lW8DRMQBDnVldcKPh43wxmIHxA1thYJgV38rCYP/Qy&#10;TLW98Z6uh1CICGGfooIyhDaV0uclGfRD2xJH78s6gyFKV0jt8BbhppGjJJlIgxXHhRJbWpeU14eL&#10;UbB6ma3OuzFvv/enIx0/T/XzyCVK9R+75SuIQF34D/+137SC8XQK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sG6DHAAAA3AAAAA8AAAAAAAAAAAAAAAAAmAIAAGRy&#10;cy9kb3ducmV2LnhtbFBLBQYAAAAABAAEAPUAAACMAwAAAAA=&#10;" fillcolor="black" stroked="f"/>
                  <v:rect id="Rectangle 416" o:spid="_x0000_s1436" style="position:absolute;left:1431;top:30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P0sQA&#10;AADcAAAADwAAAGRycy9kb3ducmV2LnhtbERPz2vCMBS+C/4P4Qm7aaqo09ooOhh4GajbYd5em2db&#10;bF5qkmm3v345DHb8+H5nm8404k7O15YVjEcJCOLC6ppLBR/vr8MFCB+QNTaWScE3edis+70MU20f&#10;fKT7KZQihrBPUUEVQptK6YuKDPqRbYkjd7HOYIjQlVI7fMRw08hJksylwZpjQ4UtvVRUXE9fRsFu&#10;udjdDlN++znmZzp/5tfZxCVKPQ267QpEoC78i//ce61g+hzXxj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zj9LEAAAA3AAAAA8AAAAAAAAAAAAAAAAAmAIAAGRycy9k&#10;b3ducmV2LnhtbFBLBQYAAAAABAAEAPUAAACJAwAAAAA=&#10;" fillcolor="black" stroked="f"/>
                  <v:rect id="Rectangle 417" o:spid="_x0000_s1437" style="position:absolute;left:1431;top:30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8qSccA&#10;AADcAAAADwAAAGRycy9kb3ducmV2LnhtbESPT2vCQBTE7wW/w/KE3upG0appVlGh0EvBPz3U20v2&#10;NQlm38bdrcZ+erdQ6HGYmd8w2bIzjbiQ87VlBcNBAoK4sLrmUsHH4fVpBsIHZI2NZVJwIw/LRe8h&#10;w1TbK+/osg+liBD2KSqoQmhTKX1RkUE/sC1x9L6sMxiidKXUDq8Rbho5SpJnabDmuFBhS5uKitP+&#10;2yhYz2fr83bM7z+7/EjHz/w0GblEqcd+t3oBEagL/+G/9ptWMJ7O4fdMP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KknHAAAA3AAAAA8AAAAAAAAAAAAAAAAAmAIAAGRy&#10;cy9kb3ducmV2LnhtbFBLBQYAAAAABAAEAPUAAACMAwAAAAA=&#10;" fillcolor="black" stroked="f"/>
                  <v:rect id="Rectangle 418" o:spid="_x0000_s1438" style="position:absolute;left:1431;top:30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z88MA&#10;AADcAAAADwAAAGRycy9kb3ducmV2LnhtbERPy4rCMBTdC/5DuAOz03REpXaMogMDsxF8LXR3be60&#10;xeamk2S0+vVmIbg8nPd03ppaXMj5yrKCj34Cgji3uuJCwX733UtB+ICssbZMCm7kYT7rdqaYaXvl&#10;DV22oRAxhH2GCsoQmkxKn5dk0PdtQxy5X+sMhghdIbXDaww3tRwkyVgarDg2lNjQV0n5eftvFCwn&#10;6fJvPeTVfXM60vFwOo8GLlHq/a1dfIII1IaX+On+0QqGaZwf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Dz88MAAADcAAAADwAAAAAAAAAAAAAAAACYAgAAZHJzL2Rv&#10;d25yZXYueG1sUEsFBgAAAAAEAAQA9QAAAIgDAAAAAA==&#10;" fillcolor="black" stroked="f"/>
                  <v:rect id="Rectangle 419" o:spid="_x0000_s1439" style="position:absolute;left:1431;top:30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WaMYA&#10;AADcAAAADwAAAGRycy9kb3ducmV2LnhtbESPQWsCMRSE74L/IbxCb5pVtKyrUbRQ8CKo9aC35+Z1&#10;d3Hzsk2ibvvrG0HocZiZb5jZojW1uJHzlWUFg34Cgji3uuJCweHzo5eC8AFZY22ZFPyQh8W825lh&#10;pu2dd3Tbh0JECPsMFZQhNJmUPi/JoO/bhjh6X9YZDFG6QmqH9wg3tRwmyZs0WHFcKLGh95Lyy/5q&#10;FKwm6ep7O+LN7+58otPxfBkPXaLU60u7nIII1Ib/8LO91gpG6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xWaMYAAADcAAAADwAAAAAAAAAAAAAAAACYAgAAZHJz&#10;L2Rvd25yZXYueG1sUEsFBgAAAAAEAAQA9QAAAIsDAAAAAA==&#10;" fillcolor="black" stroked="f"/>
                  <v:rect id="Rectangle 420" o:spid="_x0000_s1440" style="position:absolute;left:1431;top:30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7IH8YA&#10;AADcAAAADwAAAGRycy9kb3ducmV2LnhtbESPQWvCQBSE74X+h+UVvDWbBlvS6CpVEHopqO2h3p7Z&#10;ZxLMvo27W43++q4geBxm5htmPO1NK47kfGNZwUuSgiAurW64UvDzvXjOQfiArLG1TArO5GE6eXwY&#10;Y6HtiVd0XIdKRAj7AhXUIXSFlL6syaBPbEccvZ11BkOUrpLa4SnCTSuzNH2TBhuOCzV2NK+p3K//&#10;jILZez47LIf8dVltN7T53e5fM5cqNXjqP0YgAvXhHr61P7WCYZ7B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7IH8YAAADcAAAADwAAAAAAAAAAAAAAAACYAgAAZHJz&#10;L2Rvd25yZXYueG1sUEsFBgAAAAAEAAQA9QAAAIsDAAAAAA==&#10;" fillcolor="black" stroked="f"/>
                  <v:rect id="Rectangle 421" o:spid="_x0000_s1441" style="position:absolute;left:1431;top:30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thMcA&#10;AADcAAAADwAAAGRycy9kb3ducmV2LnhtbESPQWvCQBSE7wX/w/KE3pqN1paYuooKQi9CtT3o7Zl9&#10;TYLZt3F31dRf3xUKPQ4z8w0zmXWmERdyvrasYJCkIIgLq2suFXx9rp4yED4ga2wsk4If8jCb9h4m&#10;mGt75Q1dtqEUEcI+RwVVCG0upS8qMugT2xJH79s6gyFKV0rt8BrhppHDNH2VBmuOCxW2tKyoOG7P&#10;RsFinC1OHyNe3zaHPe13h+PL0KVKPfa7+RuIQF34D/+137WCUfYM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CbYTHAAAA3AAAAA8AAAAAAAAAAAAAAAAAmAIAAGRy&#10;cy9kb3ducmV2LnhtbFBLBQYAAAAABAAEAPUAAACMAwAAAAA=&#10;" fillcolor="black" stroked="f"/>
                  <v:rect id="Rectangle 422" o:spid="_x0000_s1442" style="position:absolute;left:1431;top:30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18MYA&#10;AADcAAAADwAAAGRycy9kb3ducmV2LnhtbESPQWvCQBSE74X+h+UVvDWbSlrS6CpVEHopqO2h3p7Z&#10;ZxLMvo27W43++q4geBxm5htmPO1NK47kfGNZwUuSgiAurW64UvDzvXjOQfiArLG1TArO5GE6eXwY&#10;Y6HtiVd0XIdKRAj7AhXUIXSFlL6syaBPbEccvZ11BkOUrpLa4SnCTSuHafomDTYcF2rsaF5TuV//&#10;GQWz93x2WGb8dVltN7T53e5fhy5VavDUf4xABOrDPXxrf2oFWZ7B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v18MYAAADcAAAADwAAAAAAAAAAAAAAAACYAgAAZHJz&#10;L2Rvd25yZXYueG1sUEsFBgAAAAAEAAQA9QAAAIsDAAAAAA==&#10;" fillcolor="black" stroked="f"/>
                  <v:rect id="Rectangle 423" o:spid="_x0000_s1443" style="position:absolute;left:1431;top:30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Qa8YA&#10;AADcAAAADwAAAGRycy9kb3ducmV2LnhtbESPT2sCMRTE70K/Q3iF3jSrqKyrUbRQ6KXgnx7q7bl5&#10;7i5uXtYk1W0/vREEj8PM/IaZLVpTiws5X1lW0O8lIIhzqysuFHzvPropCB+QNdaWScEfeVjMXzoz&#10;zLS98oYu21CICGGfoYIyhCaT0uclGfQ92xBH72idwRClK6R2eI1wU8tBkoylwYrjQokNvZeUn7a/&#10;RsFqkq7O6yF//W8Oe9r/HE6jgUuUenttl1MQgdrwDD/an1rBMB3B/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dQa8YAAADcAAAADwAAAAAAAAAAAAAAAACYAgAAZHJz&#10;L2Rvd25yZXYueG1sUEsFBgAAAAAEAAQA9QAAAIsDAAAAAA==&#10;" fillcolor="black" stroked="f"/>
                  <v:rect id="Rectangle 424" o:spid="_x0000_s1444" style="position:absolute;left:1431;top:30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OHMYA&#10;AADcAAAADwAAAGRycy9kb3ducmV2LnhtbESPQWsCMRSE70L/Q3iF3jSrqKyrUbRQ6KVQtYd6e26e&#10;u4ublzVJdfXXN4LgcZiZb5jZojW1OJPzlWUF/V4Cgji3uuJCwc/2o5uC8AFZY22ZFFzJw2L+0plh&#10;pu2F13TehEJECPsMFZQhNJmUPi/JoO/Zhjh6B+sMhihdIbXDS4SbWg6SZCwNVhwXSmzovaT8uPkz&#10;ClaTdHX6HvLXbb3f0e53fxwNXKLU22u7nIII1IZn+NH+1AqG6R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XOHMYAAADcAAAADwAAAAAAAAAAAAAAAACYAgAAZHJz&#10;L2Rvd25yZXYueG1sUEsFBgAAAAAEAAQA9QAAAIsDAAAAAA==&#10;" fillcolor="black" stroked="f"/>
                  <v:rect id="Rectangle 425" o:spid="_x0000_s1445" style="position:absolute;left:1431;top:30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rh8cA&#10;AADcAAAADwAAAGRycy9kb3ducmV2LnhtbESPQWvCQBSE74L/YXmF3symom1MXUWFQi8FtT3o7Zl9&#10;TYLZt3F3q7G/3hUKPQ4z8w0znXemEWdyvras4ClJQRAXVtdcKvj6fBtkIHxA1thYJgVX8jCf9XtT&#10;zLW98IbO21CKCGGfo4IqhDaX0hcVGfSJbYmj922dwRClK6V2eIlw08hhmj5LgzXHhQpbWlVUHLc/&#10;RsFyki1P6xF//G4Oe9rvDsfx0KVKPT50i1cQgbrwH/5rv2sFo+w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a4fHAAAA3AAAAA8AAAAAAAAAAAAAAAAAmAIAAGRy&#10;cy9kb3ducmV2LnhtbFBLBQYAAAAABAAEAPUAAACMAwAAAAA=&#10;" fillcolor="black" stroked="f"/>
                  <v:rect id="Rectangle 426" o:spid="_x0000_s1446" style="position:absolute;left:1431;top:30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9cMA&#10;AADcAAAADwAAAGRycy9kb3ducmV2LnhtbERPy4rCMBTdC/5DuAOz03REpXaMogMDsxF8LXR3be60&#10;xeamk2S0+vVmIbg8nPd03ppaXMj5yrKCj34Cgji3uuJCwX733UtB+ICssbZMCm7kYT7rdqaYaXvl&#10;DV22oRAxhH2GCsoQmkxKn5dk0PdtQxy5X+sMhghdIbXDaww3tRwkyVgarDg2lNjQV0n5eftvFCwn&#10;6fJvPeTVfXM60vFwOo8GLlHq/a1dfIII1IaX+On+0QqGaVwb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9cMAAADcAAAADwAAAAAAAAAAAAAAAACYAgAAZHJzL2Rv&#10;d25yZXYueG1sUEsFBgAAAAAEAAQA9QAAAIgDAAAAAA==&#10;" fillcolor="black" stroked="f"/>
                  <v:rect id="Rectangle 427" o:spid="_x0000_s1447" style="position:absolute;left:1431;top:30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absYA&#10;AADcAAAADwAAAGRycy9kb3ducmV2LnhtbESPT2sCMRTE7wW/Q3iCt5pVbFlXo2hB6KVQ/xz09tw8&#10;dxc3L9sk1dVP3xQEj8PM/IaZzltTiws5X1lWMOgnIIhzqysuFOy2q9cUhA/IGmvLpOBGHuazzssU&#10;M22vvKbLJhQiQthnqKAMocmk9HlJBn3fNsTRO1lnMETpCqkdXiPc1HKYJO/SYMVxocSGPkrKz5tf&#10;o2A5Tpc/3yP+uq+PBzrsj+e3oUuU6nXbxQREoDY8w4/2p1YwSsf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pabsYAAADcAAAADwAAAAAAAAAAAAAAAACYAgAAZHJz&#10;L2Rvd25yZXYueG1sUEsFBgAAAAAEAAQA9QAAAIsDAAAAAA==&#10;" fillcolor="black" stroked="f"/>
                  <v:rect id="Rectangle 428" o:spid="_x0000_s1448" style="position:absolute;left:1431;top:30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lLsQA&#10;AADcAAAADwAAAGRycy9kb3ducmV2LnhtbERPz2vCMBS+D/wfwht4m+mKG7Yaiw4EL4Ppdlhvz+bZ&#10;FpuXLola/euXw2DHj+/3ohhMJy7kfGtZwfMkAUFcWd1yreDrc/M0A+EDssbOMim4kYdiOXpYYK7t&#10;lXd02YdaxBD2OSpoQuhzKX3VkEE/sT1x5I7WGQwRulpqh9cYbjqZJsmrNNhybGiwp7eGqtP+bBSs&#10;s9n652PK7/fdoaTy+3B6SV2i1PhxWM1BBBrCv/jPvdUKplmcH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JZS7EAAAA3AAAAA8AAAAAAAAAAAAAAAAAmAIAAGRycy9k&#10;b3ducmV2LnhtbFBLBQYAAAAABAAEAPUAAACJAwAAAAA=&#10;" fillcolor="black" stroked="f"/>
                  <v:rect id="Rectangle 429" o:spid="_x0000_s1449" style="position:absolute;left:1431;top:30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AtcYA&#10;AADcAAAADwAAAGRycy9kb3ducmV2LnhtbESPQWvCQBSE70L/w/IKvelGsaJpVqlCwUtBbQ/19pJ9&#10;TYLZt3F31bS/3hUEj8PMfMNki8404kzO15YVDAcJCOLC6ppLBd9fH/0pCB+QNTaWScEfeVjMn3oZ&#10;ptpeeEvnXShFhLBPUUEVQptK6YuKDPqBbYmj92udwRClK6V2eIlw08hRkkykwZrjQoUtrSoqDruT&#10;UbCcTZfHzZg//7f5nvY/+eF15BKlXp679zcQgbrwCN/ba61gPBv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XAtcYAAADcAAAADwAAAAAAAAAAAAAAAACYAgAAZHJz&#10;L2Rvd25yZXYueG1sUEsFBgAAAAAEAAQA9QAAAIsDAAAAAA==&#10;" fillcolor="black" stroked="f"/>
                  <v:rect id="Rectangle 430" o:spid="_x0000_s1450" style="position:absolute;left:1431;top:30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ewsYA&#10;AADcAAAADwAAAGRycy9kb3ducmV2LnhtbESPQWvCQBSE7wX/w/IKvdVNQyoaXcUIhV4KVXuot2f2&#10;mQSzb+PuVtP+ercgeBxm5htmtuhNK87kfGNZwcswAUFcWt1wpeBr+/Y8BuEDssbWMin4JQ+L+eBh&#10;hrm2F17TeRMqESHsc1RQh9DlUvqyJoN+aDvi6B2sMxiidJXUDi8RblqZJslIGmw4LtTY0aqm8rj5&#10;MQqKybg4fWb88bfe72j3vT++pi5R6umxX05BBOrDPXxrv2sF2SSF/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dewsYAAADcAAAADwAAAAAAAAAAAAAAAACYAgAAZHJz&#10;L2Rvd25yZXYueG1sUEsFBgAAAAAEAAQA9QAAAIsDAAAAAA==&#10;" fillcolor="black" stroked="f"/>
                  <v:rect id="Rectangle 431" o:spid="_x0000_s1451" style="position:absolute;left:1431;top:30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7W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egN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b+1nHAAAA3AAAAA8AAAAAAAAAAAAAAAAAmAIAAGRy&#10;cy9kb3ducmV2LnhtbFBLBQYAAAAABAAEAPUAAACMAwAAAAA=&#10;" fillcolor="black" stroked="f"/>
                  <v:rect id="Rectangle 432" o:spid="_x0000_s1452" style="position:absolute;left:1431;top:30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jLcYA&#10;AADcAAAADwAAAGRycy9kb3ducmV2LnhtbESPQWvCQBSE7wX/w/IKvdVNQyoaXcUIhV4KVXuot2f2&#10;mQSzb+PuVtP+ercgeBxm5htmtuhNK87kfGNZwcswAUFcWt1wpeBr+/Y8BuEDssbWMin4JQ+L+eBh&#10;hrm2F17TeRMqESHsc1RQh9DlUvqyJoN+aDvi6B2sMxiidJXUDi8RblqZJslIGmw4LtTY0aqm8rj5&#10;MQqKybg4fWb88bfe72j3vT++pi5R6umxX05BBOrDPXxrv2sF2S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JjLcYAAADcAAAADwAAAAAAAAAAAAAAAACYAgAAZHJz&#10;L2Rvd25yZXYueG1sUEsFBgAAAAAEAAQA9QAAAIsDAAAAAA==&#10;" fillcolor="black" stroked="f"/>
                  <v:rect id="Rectangle 433" o:spid="_x0000_s1453" style="position:absolute;left:1431;top:30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Gts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Zm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7GtsYAAADcAAAADwAAAAAAAAAAAAAAAACYAgAAZHJz&#10;L2Rvd25yZXYueG1sUEsFBgAAAAAEAAQA9QAAAIsDAAAAAA==&#10;" fillcolor="black" stroked="f"/>
                  <v:rect id="Rectangle 434" o:spid="_x0000_s1454" style="position:absolute;left:1431;top:29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YwcYA&#10;AADcAAAADwAAAGRycy9kb3ducmV2LnhtbESPQWsCMRSE74L/ITyhNzerqOjWKFUQeilU20O9PTfP&#10;3cXNyzZJdfXXN4LgcZiZb5j5sjW1OJPzlWUFgyQFQZxbXXGh4Ptr05+C8AFZY22ZFFzJw3LR7cwx&#10;0/bCWzrvQiEihH2GCsoQmkxKn5dk0Ce2IY7e0TqDIUpXSO3wEuGmlsM0nUiDFceFEhtal5Sfdn9G&#10;wWo2Xf1+jvjjtj3saf9zOI2HLlXqpde+vYII1IZn+NF+1wpGswn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xYwcYAAADcAAAADwAAAAAAAAAAAAAAAACYAgAAZHJz&#10;L2Rvd25yZXYueG1sUEsFBgAAAAAEAAQA9QAAAIsDAAAAAA==&#10;" fillcolor="black" stroked="f"/>
                  <v:rect id="Rectangle 435" o:spid="_x0000_s1455" style="position:absolute;left:1431;top:29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WscA&#10;AADcAAAADwAAAGRycy9kb3ducmV2LnhtbESPT2vCQBTE7wW/w/KE3upG0appVlGh0EvBPz3U20v2&#10;NQlm38bdrcZ+erdQ6HGYmd8w2bIzjbiQ87VlBcNBAoK4sLrmUsHH4fVpBsIHZI2NZVJwIw/LRe8h&#10;w1TbK+/osg+liBD2KSqoQmhTKX1RkUE/sC1x9L6sMxiidKXUDq8Rbho5SpJnabDmuFBhS5uKitP+&#10;2yhYz2fr83bM7z+7/EjHz/w0GblEqcd+t3oBEagL/+G/9ptWMJ5P4fdMP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g/VrHAAAA3AAAAA8AAAAAAAAAAAAAAAAAmAIAAGRy&#10;cy9kb3ducmV2LnhtbFBLBQYAAAAABAAEAPUAAACMAwAAAAA=&#10;" fillcolor="black" stroked="f"/>
                  <v:rect id="Rectangle 436" o:spid="_x0000_s1456" style="position:absolute;left:1431;top:29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9pKMQA&#10;AADcAAAADwAAAGRycy9kb3ducmV2LnhtbERPz2vCMBS+D/wfwht4m+mKG7Yaiw4EL4Ppdlhvz+bZ&#10;FpuXLola/euXw2DHj+/3ohhMJy7kfGtZwfMkAUFcWd1yreDrc/M0A+EDssbOMim4kYdiOXpYYK7t&#10;lXd02YdaxBD2OSpoQuhzKX3VkEE/sT1x5I7WGQwRulpqh9cYbjqZJsmrNNhybGiwp7eGqtP+bBSs&#10;s9n652PK7/fdoaTy+3B6SV2i1PhxWM1BBBrCv/jPvdUKpl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SjEAAAA3AAAAA8AAAAAAAAAAAAAAAAAmAIAAGRycy9k&#10;b3ducmV2LnhtbFBLBQYAAAAABAAEAPUAAACJAwAAAAA=&#10;" fillcolor="black" stroked="f"/>
                  <v:rect id="Rectangle 437" o:spid="_x0000_s1457" style="position:absolute;left:1431;top:29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Ms8YA&#10;AADcAAAADwAAAGRycy9kb3ducmV2LnhtbESPT2sCMRTE74LfIbxCb5qtaHFXo2ih4EXwTw/19tw8&#10;dxc3L9sk6rafvhEEj8PM/IaZzltTiys5X1lW8NZPQBDnVldcKPjaf/bGIHxA1lhbJgW/5GE+63am&#10;mGl74y1dd6EQEcI+QwVlCE0mpc9LMuj7tiGO3sk6gyFKV0jt8BbhppaDJHmXBiuOCyU29FFSft5d&#10;jIJlOl7+bIa8/tseD3T4Pp5HA5co9frSLiYgArXhGX60V1rBM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PMs8YAAADcAAAADwAAAAAAAAAAAAAAAACYAgAAZHJz&#10;L2Rvd25yZXYueG1sUEsFBgAAAAAEAAQA9QAAAIsDAAAAAA==&#10;" fillcolor="black" stroked="f"/>
                  <v:rect id="Rectangle 438" o:spid="_x0000_s1458" style="position:absolute;left:1431;top:29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NMIA&#10;AADcAAAADwAAAGRycy9kb3ducmV2LnhtbERPy2oCMRTdF/yHcIXuaqLUoqNRtFDopuBrobvr5Doz&#10;OLmZJqmOfr1ZFFwezns6b20tLuRD5VhDv6dAEOfOVFxo2G2/3kYgQkQ2WDsmDTcKMJ91XqaYGXfl&#10;NV02sRAphEOGGsoYm0zKkJdkMfRcQ5y4k/MWY4K+kMbjNYXbWg6U+pAWK04NJTb0WVJ+3vxZDcvx&#10;aPm7euef+/p4oMP+eB4OvNL6tdsuJiAitfEp/nd/Gw1Dle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v80wgAAANwAAAAPAAAAAAAAAAAAAAAAAJgCAABkcnMvZG93&#10;bnJldi54bWxQSwUGAAAAAAQABAD1AAAAhwMAAAAA&#10;" fillcolor="black" stroked="f"/>
                  <v:rect id="Rectangle 439" o:spid="_x0000_s1459" style="position:absolute;left:1431;top:29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ar8YA&#10;AADcAAAADwAAAGRycy9kb3ducmV2LnhtbESPQWsCMRSE74L/IbxCb26iVLFbo6hQ6KVQbQ/19ty8&#10;7i5uXtYk1dVfbwpCj8PMfMPMFp1txIl8qB1rGGYKBHHhTM2lhq/P18EURIjIBhvHpOFCARbzfm+G&#10;uXFn3tBpG0uRIBxy1FDF2OZShqIiiyFzLXHyfpy3GJP0pTQezwluGzlSaiIt1pwWKmxpXVFx2P5a&#10;Davn6er48cTv181+R7vv/WE88krrx4du+QIiUhf/w/f2m9EwVkP4O5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5ar8YAAADcAAAADwAAAAAAAAAAAAAAAACYAgAAZHJz&#10;L2Rvd25yZXYueG1sUEsFBgAAAAAEAAQA9QAAAIsDAAAAAA==&#10;" fillcolor="black" stroked="f"/>
                  <v:rect id="Rectangle 440" o:spid="_x0000_s1460" style="position:absolute;left:1431;top:29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zE2MYA&#10;AADcAAAADwAAAGRycy9kb3ducmV2LnhtbESPT2sCMRTE74LfIbxCb5p0qUVXo6hQ6KVQ/xz09tw8&#10;dxc3L2uS6rafvikUehxm5jfMbNHZRtzIh9qxhqehAkFcOFNzqWG/ex2MQYSIbLBxTBq+KMBi3u/N&#10;MDfuzhu6bWMpEoRDjhqqGNtcylBUZDEMXUucvLPzFmOSvpTG4z3BbSMzpV6kxZrTQoUtrSsqLttP&#10;q2E1Ga+uH8/8/r05Hel4OF1GmVdaPz50yymISF38D/+134yGkcr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zE2MYAAADcAAAADwAAAAAAAAAAAAAAAACYAgAAZHJz&#10;L2Rvd25yZXYueG1sUEsFBgAAAAAEAAQA9QAAAIsDAAAAAA==&#10;" fillcolor="black" stroked="f"/>
                  <v:rect id="Rectangle 441" o:spid="_x0000_s1461" style="position:absolute;left:1431;top:29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Q8YA&#10;AADcAAAADwAAAGRycy9kb3ducmV2LnhtbESPQWsCMRSE70L/Q3hCb5poa7Fbo9SC0Iugtod6e25e&#10;dxc3L9sk6uqvN4LQ4zAz3zCTWWtrcSQfKscaBn0Fgjh3puJCw/fXojcGESKywdoxaThTgNn0oTPB&#10;zLgTr+m4iYVIEA4ZaihjbDIpQ16SxdB3DXHyfp23GJP0hTQeTwluazlU6kVarDgtlNjQR0n5fnOw&#10;Guav4/nf6pmXl/VuS9uf3X409Errx277/gYiUhv/w/f2p9EwUk9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Q8YAAADcAAAADwAAAAAAAAAAAAAAAACYAgAAZHJz&#10;L2Rvd25yZXYueG1sUEsFBgAAAAAEAAQA9QAAAIsDAAAAAA==&#10;" fillcolor="black" stroked="f"/>
                  <v:rect id="Rectangle 442" o:spid="_x0000_s1462" style="position:absolute;left:1431;top:29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5N8UA&#10;AADcAAAADwAAAGRycy9kb3ducmV2LnhtbESPQWsCMRSE70L/Q3gFb5pUtNitUaogeBGq9lBvz83r&#10;7uLmZZtEXf31TUHwOMzMN8xk1tpanMmHyrGGl74CQZw7U3Gh4Wu37I1BhIhssHZMGq4UYDZ96kww&#10;M+7CGzpvYyEShEOGGsoYm0zKkJdkMfRdQ5y8H+ctxiR9IY3HS4LbWg6UepUWK04LJTa0KCk/bk9W&#10;w/xtPP/9HPL6tjnsaf99OI4GXmndfW4/3kFEauMjfG+vjIaRGsL/mXQE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fk3xQAAANwAAAAPAAAAAAAAAAAAAAAAAJgCAABkcnMv&#10;ZG93bnJldi54bWxQSwUGAAAAAAQABAD1AAAAigMAAAAA&#10;" fillcolor="black" stroked="f"/>
                  <v:rect id="Rectangle 443" o:spid="_x0000_s1463" style="position:absolute;left:1431;top:29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VcrMYA&#10;AADcAAAADwAAAGRycy9kb3ducmV2LnhtbESPT2sCMRTE74LfIbxCb5pUusVujaJCwYtQ/xzq7bl5&#10;3V3cvKxJqqufvikUehxm5jfMZNbZRlzIh9qxhqehAkFcOFNzqWG/ex+MQYSIbLBxTBpuFGA27fcm&#10;mBt35Q1dtrEUCcIhRw1VjG0uZSgqshiGriVO3pfzFmOSvpTG4zXBbSNHSr1IizWnhQpbWlZUnLbf&#10;VsPidbw4fzzz+r45HujweTxlI6+0fnzo5m8gInXxP/zXXhkNmcrg90w6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VcrMYAAADcAAAADwAAAAAAAAAAAAAAAACYAgAAZHJz&#10;L2Rvd25yZXYueG1sUEsFBgAAAAAEAAQA9QAAAIsDAAAAAA==&#10;" fillcolor="black" stroked="f"/>
                  <v:rect id="Rectangle 444" o:spid="_x0000_s1464" style="position:absolute;left:1431;top:29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rect id="Rectangle 445" o:spid="_x0000_s1465" style="position:absolute;left:1431;top:29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nQMYA&#10;AADcAAAADwAAAGRycy9kb3ducmV2LnhtbESPT2sCMRTE70K/Q3hCb5ooterWKLVQ6EWofw56e25e&#10;dxc3L9sk1a2fvhEKHoeZ+Q0zW7S2FmfyoXKsYdBXIIhzZyouNOy2770JiBCRDdaOScMvBVjMHzoz&#10;zIy78JrOm1iIBOGQoYYyxiaTMuQlWQx91xAn78t5izFJX0jj8ZLgtpZDpZ6lxYrTQokNvZWUnzY/&#10;VsNyOll+fz7x6ro+HuiwP55GQ6+0fuy2ry8gIrXxHv5vfxgNIzWG2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tnQMYAAADcAAAADwAAAAAAAAAAAAAAAACYAgAAZHJz&#10;L2Rvd25yZXYueG1sUEsFBgAAAAAEAAQA9QAAAIsDAAAAAA==&#10;" fillcolor="black" stroked="f"/>
                  <v:rect id="Rectangle 446" o:spid="_x0000_s1466" style="position:absolute;left:1431;top:29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zMsIA&#10;AADcAAAADwAAAGRycy9kb3ducmV2LnhtbERPy2oCMRTdF/yHcIXuaqLUoqNRtFDopuBrobvr5Doz&#10;OLmZJqmOfr1ZFFwezns6b20tLuRD5VhDv6dAEOfOVFxo2G2/3kYgQkQ2WDsmDTcKMJ91XqaYGXfl&#10;NV02sRAphEOGGsoYm0zKkJdkMfRcQ5y4k/MWY4K+kMbjNYXbWg6U+pAWK04NJTb0WVJ+3vxZDcvx&#10;aPm7euef+/p4oMP+eB4OvNL6tdsuJiAitfEp/nd/Gw1Dld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VPMywgAAANwAAAAPAAAAAAAAAAAAAAAAAJgCAABkcnMvZG93&#10;bnJldi54bWxQSwUGAAAAAAQABAD1AAAAhwMAAAAA&#10;" fillcolor="black" stroked="f"/>
                  <v:rect id="Rectangle 447" o:spid="_x0000_s1467" style="position:absolute;left:1431;top:29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hWqcYA&#10;AADcAAAADwAAAGRycy9kb3ducmV2LnhtbESPQWsCMRSE74L/IbxCb25SqaJbo6hQ6KVQtYd6e25e&#10;dxc3L2uS6ra/3hQEj8PMfMPMFp1txJl8qB1reMoUCOLCmZpLDZ+718EERIjIBhvHpOGXAizm/d4M&#10;c+MuvKHzNpYiQTjkqKGKsc2lDEVFFkPmWuLkfTtvMSbpS2k8XhLcNnKo1FharDktVNjSuqLiuP2x&#10;GlbTyer08czvf5vDnvZfh+No6JXWjw/d8gVEpC7ew7f2m9EwUlP4P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hWqcYAAADcAAAADwAAAAAAAAAAAAAAAACYAgAAZHJz&#10;L2Rvd25yZXYueG1sUEsFBgAAAAAEAAQA9QAAAIsDAAAAAA==&#10;" fillcolor="black" stroked="f"/>
                  <v:rect id="Rectangle 448" o:spid="_x0000_s1468" style="position:absolute;left:1431;top:29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p6cIA&#10;AADcAAAADwAAAGRycy9kb3ducmV2LnhtbERPy4rCMBTdC/MP4QruNFVG0WqUURhwI/iYxbi7Nte2&#10;2NzUJGpnvt4sBJeH854tGlOJOzlfWlbQ7yUgiDOrS84V/By+u2MQPiBrrCyTgj/ysJh/tGaYavvg&#10;Hd33IRcxhH2KCooQ6lRKnxVk0PdsTRy5s3UGQ4Qul9rhI4abSg6SZCQNlhwbCqxpVVB22d+MguVk&#10;vLxuP3nzvzsd6fh7ugwHLlGq026+piACNeEtfrnXWsGwH+f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2npwgAAANwAAAAPAAAAAAAAAAAAAAAAAJgCAABkcnMvZG93&#10;bnJldi54bWxQSwUGAAAAAAQABAD1AAAAhwMAAAAA&#10;" fillcolor="black" stroked="f"/>
                  <v:rect id="Rectangle 449" o:spid="_x0000_s1469" style="position:absolute;left:1431;top:29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McsYA&#10;AADcAAAADwAAAGRycy9kb3ducmV2LnhtbESPT2sCMRTE74LfITyhN82u1KKrUbRQ8CL4p4d6e26e&#10;u4ubl22S6rafvhEEj8PM/IaZLVpTiys5X1lWkA4SEMS51RUXCj4PH/0xCB+QNdaWScEveVjMu50Z&#10;ZtreeEfXfShEhLDPUEEZQpNJ6fOSDPqBbYijd7bOYIjSFVI7vEW4qeUwSd6kwYrjQokNvZeUX/Y/&#10;RsFqMl59b19587c7Hen4dbqMhi5R6qXXLqcgArXhGX6011rBKE3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fMcsYAAADcAAAADwAAAAAAAAAAAAAAAACYAgAAZHJz&#10;L2Rvd25yZXYueG1sUEsFBgAAAAAEAAQA9QAAAIsDAAAAAA==&#10;" fillcolor="black" stroked="f"/>
                  <v:rect id="Rectangle 450" o:spid="_x0000_s1470" style="position:absolute;left:1431;top:29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SBcYA&#10;AADcAAAADwAAAGRycy9kb3ducmV2LnhtbESPT2sCMRTE74LfITyhN8261KKrUbRQ8CL4p4d6e26e&#10;u4ubl22S6rafvhEEj8PM/IaZLVpTiys5X1lWMBwkIIhzqysuFHwePvpjED4ga6wtk4Jf8rCYdzsz&#10;zLS98Y6u+1CICGGfoYIyhCaT0uclGfQD2xBH72ydwRClK6R2eItwU8s0Sd6kwYrjQokNvZeUX/Y/&#10;RsFqMl59b19587c7Hen4dbqMUpco9dJrl1MQgdrwDD/aa61gNEz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SBcYAAADcAAAADwAAAAAAAAAAAAAAAACYAgAAZHJz&#10;L2Rvd25yZXYueG1sUEsFBgAAAAAEAAQA9QAAAIsDAAAAAA==&#10;" fillcolor="black" stroked="f"/>
                  <v:rect id="Rectangle 451" o:spid="_x0000_s1471" style="position:absolute;left:1431;top:29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3nscA&#10;AADcAAAADwAAAGRycy9kb3ducmV2LnhtbESPT2vCQBTE70K/w/IK3nTjv2LTrFIFwYtQbQ/19sy+&#10;JiHZt3F31dhP3y0Uehxm5jdMtuxMI67kfGVZwWiYgCDOra64UPDxvhnMQfiArLGxTAru5GG5eOhl&#10;mGp74z1dD6EQEcI+RQVlCG0qpc9LMuiHtiWO3pd1BkOUrpDa4S3CTSPHSfIkDVYcF0psaV1SXh8u&#10;RsHqeb46v015970/Hen4eapnY5co1X/sXl9ABOrCf/ivvdUKZqMJ/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957HAAAA3AAAAA8AAAAAAAAAAAAAAAAAmAIAAGRy&#10;cy9kb3ducmV2LnhtbFBLBQYAAAAABAAEAPUAAACMAwAAAAA=&#10;" fillcolor="black" stroked="f"/>
                  <v:rect id="Rectangle 452" o:spid="_x0000_s1472" style="position:absolute;left:1431;top:29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v6sYA&#10;AADcAAAADwAAAGRycy9kb3ducmV2LnhtbESPQWsCMRSE70L/Q3iF3tysomJXo1RB6KWgtod6e26e&#10;u4ubl22S6uqvN4LgcZiZb5jpvDW1OJHzlWUFvSQFQZxbXXGh4Od71R2D8AFZY22ZFFzIw3z20pli&#10;pu2ZN3TahkJECPsMFZQhNJmUPi/JoE9sQxy9g3UGQ5SukNrhOcJNLftpOpIGK44LJTa0LCk/bv+N&#10;gsX7ePG3HvDXdbPf0e53fxz2XarU22v7MQERqA3P8KP9qRUMew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Bv6sYAAADcAAAADwAAAAAAAAAAAAAAAACYAgAAZHJz&#10;L2Rvd25yZXYueG1sUEsFBgAAAAAEAAQA9QAAAIsDAAAAAA==&#10;" fillcolor="black" stroked="f"/>
                  <v:rect id="Rectangle 453" o:spid="_x0000_s1473" style="position:absolute;left:1431;top:29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zKccYA&#10;AADcAAAADwAAAGRycy9kb3ducmV2LnhtbESPQWsCMRSE70L/Q3gFb5pV3KKrUWpB8CJU7aHenpvX&#10;3cXNyzaJuvrrm4LgcZiZb5jZojW1uJDzlWUFg34Cgji3uuJCwdd+1RuD8AFZY22ZFNzIw2L+0plh&#10;pu2Vt3TZhUJECPsMFZQhNJmUPi/JoO/bhjh6P9YZDFG6QmqH1wg3tRwmyZs0WHFcKLGhj5Ly0+5s&#10;FCwn4+Xv54g39+3xQIfv4ykdukSp7mv7PgURqA3P8KO91grSQQr/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zKccYAAADcAAAADwAAAAAAAAAAAAAAAACYAgAAZHJz&#10;L2Rvd25yZXYueG1sUEsFBgAAAAAEAAQA9QAAAIsDAAAAAA==&#10;" fillcolor="black" stroked="f"/>
                  <v:rect id="Rectangle 454" o:spid="_x0000_s1474" style="position:absolute;left:1431;top:28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UBsYA&#10;AADcAAAADwAAAGRycy9kb3ducmV2LnhtbESPT2vCQBTE74V+h+UVeqsbpYqN2YgKQi8F/x3q7Zl9&#10;JsHs27i71dRP7wqFHoeZ+Q2TTTvTiAs5X1tW0O8lIIgLq2suFey2y7cxCB+QNTaWScEveZjmz08Z&#10;ptpeeU2XTShFhLBPUUEVQptK6YuKDPqebYmjd7TOYIjSlVI7vEa4aeQgSUbSYM1xocKWFhUVp82P&#10;UTD/GM/Pq3f+uq0Pe9p/H07DgUuUen3pZhMQgbrwH/5rf2oFw/4IHm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5UBsYAAADcAAAADwAAAAAAAAAAAAAAAACYAgAAZHJz&#10;L2Rvd25yZXYueG1sUEsFBgAAAAAEAAQA9QAAAIsDAAAAAA==&#10;" fillcolor="black" stroked="f"/>
                  <v:rect id="Rectangle 455" o:spid="_x0000_s1475" style="position:absolute;left:1431;top:28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xnccA&#10;AADcAAAADwAAAGRycy9kb3ducmV2LnhtbESPQWvCQBSE70L/w/IKvelGqdamWaUWBC9CtT3U2zP7&#10;moRk36a7q0Z/fVcQPA4z8w2TzTvTiCM5X1lWMBwkIIhzqysuFHx/LftTED4ga2wsk4IzeZjPHnoZ&#10;ptqeeEPHbShEhLBPUUEZQptK6fOSDPqBbYmj92udwRClK6R2eIpw08hRkkykwYrjQoktfZSU19uD&#10;UbB4nS7+Pp95fdnsd7T72dfjkUuUenrs3t9ABOrCPXxrr7SC8fAF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S8Z3HAAAA3AAAAA8AAAAAAAAAAAAAAAAAmAIAAGRy&#10;cy9kb3ducmV2LnhtbFBLBQYAAAAABAAEAPUAAACMAwAAAAA=&#10;" fillcolor="black" stroked="f"/>
                  <v:rect id="Rectangle 456" o:spid="_x0000_s1476" style="position:absolute;left:1431;top:28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l78IA&#10;AADcAAAADwAAAGRycy9kb3ducmV2LnhtbERPy4rCMBTdC/MP4QruNFVG0WqUURhwI/iYxbi7Nte2&#10;2NzUJGpnvt4sBJeH854tGlOJOzlfWlbQ7yUgiDOrS84V/By+u2MQPiBrrCyTgj/ysJh/tGaYavvg&#10;Hd33IRcxhH2KCooQ6lRKnxVk0PdsTRy5s3UGQ4Qul9rhI4abSg6SZCQNlhwbCqxpVVB22d+MguVk&#10;vLxuP3nzvzsd6fh7ugwHLlGq026+piACNeEtfrnXWsGwH9fG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WXvwgAAANwAAAAPAAAAAAAAAAAAAAAAAJgCAABkcnMvZG93&#10;bnJldi54bWxQSwUGAAAAAAQABAD1AAAAhwMAAAAA&#10;" fillcolor="black" stroked="f"/>
                  <v:rect id="Rectangle 457" o:spid="_x0000_s1477" style="position:absolute;left:1431;top:28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AdMYA&#10;AADcAAAADwAAAGRycy9kb3ducmV2LnhtbESPT2sCMRTE7wW/Q3hCbzWrVNHVKCoUein476C35+a5&#10;u7h5WZNUVz+9EQo9DjPzG2Yya0wlruR8aVlBt5OAIM6sLjlXsNt+fQxB+ICssbJMCu7kYTZtvU0w&#10;1fbGa7puQi4ihH2KCooQ6lRKnxVk0HdsTRy9k3UGQ5Qul9rhLcJNJXtJMpAGS44LBda0LCg7b36N&#10;gsVouLisPvnnsT4e6LA/nvs9lyj13m7mYxCBmvAf/mt/awX97gheZ+IR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HAdMYAAADcAAAADwAAAAAAAAAAAAAAAACYAgAAZHJz&#10;L2Rvd25yZXYueG1sUEsFBgAAAAAEAAQA9QAAAIsDAAAAAA==&#10;" fillcolor="black" stroked="f"/>
                  <v:rect id="Rectangle 458" o:spid="_x0000_s1478" style="position:absolute;left:1431;top:28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jVMMA&#10;AADcAAAADwAAAGRycy9kb3ducmV2LnhtbERPz2vCMBS+C/sfwhO8aWpRcdUocyB4EabbYd6ezbMt&#10;Ni9dErX61y8HwePH93u+bE0truR8ZVnBcJCAIM6trrhQ8PO97k9B+ICssbZMCu7kYbl468wx0/bG&#10;O7ruQyFiCPsMFZQhNJmUPi/JoB/YhjhyJ+sMhghdIbXDWww3tUyTZCINVhwbSmzos6T8vL8YBav3&#10;6erva8Tbx+54oMPv8TxOXaJUr9t+zEAEasNL/HRvtIJxGufH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ejVMMAAADcAAAADwAAAAAAAAAAAAAAAACYAgAAZHJzL2Rv&#10;d25yZXYueG1sUEsFBgAAAAAEAAQA9QAAAIgDAAAAAA==&#10;" fillcolor="black" stroked="f"/>
                </v:group>
                <v:group id="Group 459" o:spid="_x0000_s1479" style="position:absolute;left:7953;top:7975;width:28;height:7976" coordorigin="1431,1440" coordsize="5,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rect id="Rectangle 460" o:spid="_x0000_s1480" style="position:absolute;left:1431;top:28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YuMcA&#10;AADcAAAADwAAAGRycy9kb3ducmV2LnhtbESPT2vCQBTE7wW/w/IK3uqmQYtN3YgWBC9C/XOot2f2&#10;NQnJvk13V41++m6h0OMwM79hZvPetOJCzteWFTyPEhDEhdU1lwoO+9XTFIQPyBpby6TgRh7m+eBh&#10;hpm2V97SZRdKESHsM1RQhdBlUvqiIoN+ZDvi6H1ZZzBE6UqpHV4j3LQyTZIXabDmuFBhR+8VFc3u&#10;bBQsX6fL748xb+7b05GOn6dmkrpEqeFjv3gDEagP/+G/9lormKQp/J6JR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JmLjHAAAA3AAAAA8AAAAAAAAAAAAAAAAAmAIAAGRy&#10;cy9kb3ducmV2LnhtbFBLBQYAAAAABAAEAPUAAACMAwAAAAA=&#10;" fillcolor="black" stroked="f"/>
                  <v:rect id="Rectangle 461" o:spid="_x0000_s1481" style="position:absolute;left:1431;top:28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9I8cA&#10;AADcAAAADwAAAGRycy9kb3ducmV2LnhtbESPT2sCMRTE74V+h/AEbzXrWkVXo9SC0Euh/jno7bl5&#10;7i5uXrZJ1G0/fSMUPA4z8xtmtmhNLa7kfGVZQb+XgCDOra64ULDbrl7GIHxA1lhbJgU/5GExf36a&#10;Yabtjdd03YRCRAj7DBWUITSZlD4vyaDv2YY4eifrDIYoXSG1w1uEm1qmSTKSBiuOCyU29F5Sft5c&#10;jILlZLz8/nrlz9/18UCH/fE8TF2iVLfTvk1BBGrDI/zf/tAKhuk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FPSPHAAAA3AAAAA8AAAAAAAAAAAAAAAAAmAIAAGRy&#10;cy9kb3ducmV2LnhtbFBLBQYAAAAABAAEAPUAAACMAwAAAAA=&#10;" fillcolor="black" stroked="f"/>
                  <v:rect id="Rectangle 462" o:spid="_x0000_s1482" style="position:absolute;left:1431;top:28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lV8YA&#10;AADcAAAADwAAAGRycy9kb3ducmV2LnhtbESPT2sCMRTE74V+h/AKvdWsi4quRlFB6KXgnx7q7bl5&#10;7i5uXtYk1W0/vREEj8PM/IaZzFpTiws5X1lW0O0kIIhzqysuFHzvVh9DED4ga6wtk4I/8jCbvr5M&#10;MNP2yhu6bEMhIoR9hgrKEJpMSp+XZNB3bEMcvaN1BkOUrpDa4TXCTS3TJBlIgxXHhRIbWpaUn7a/&#10;RsFiNFyc1z3++t8c9rT/OZz6qUuUen9r52MQgdrwDD/an1pBP+3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ylV8YAAADcAAAADwAAAAAAAAAAAAAAAACYAgAAZHJz&#10;L2Rvd25yZXYueG1sUEsFBgAAAAAEAAQA9QAAAIsDAAAAAA==&#10;" fillcolor="black" stroked="f"/>
                  <v:rect id="Rectangle 463" o:spid="_x0000_s1483" style="position:absolute;left:1431;top:28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AzMYA&#10;AADcAAAADwAAAGRycy9kb3ducmV2LnhtbESPQWvCQBSE74L/YXmF3nTTYMRGV1FB6KVQbQ/19sw+&#10;k2D2bdzdavTXu4VCj8PMfMPMFp1pxIWcry0reBkmIIgLq2suFXx9bgYTED4ga2wsk4IbeVjM+70Z&#10;5tpeeUuXXShFhLDPUUEVQptL6YuKDPqhbYmjd7TOYIjSlVI7vEa4aWSaJGNpsOa4UGFL64qK0+7H&#10;KFi9TlbnjxG/37eHPe2/D6csdYlSz0/dcgoiUBf+w3/tN60gSz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AAzMYAAADcAAAADwAAAAAAAAAAAAAAAACYAgAAZHJz&#10;L2Rvd25yZXYueG1sUEsFBgAAAAAEAAQA9QAAAIsDAAAAAA==&#10;" fillcolor="black" stroked="f"/>
                  <v:rect id="Rectangle 464" o:spid="_x0000_s1484" style="position:absolute;left:1431;top:28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eu8YA&#10;AADcAAAADwAAAGRycy9kb3ducmV2LnhtbESPT2sCMRTE74V+h/AK3mq2i4quRtFCoRfBPz3U23Pz&#10;uru4eVmTVFc/vREEj8PM/IaZzFpTixM5X1lW8NFNQBDnVldcKPjZfr0PQfiArLG2TAou5GE2fX2Z&#10;YKbtmdd02oRCRAj7DBWUITSZlD4vyaDv2oY4en/WGQxRukJqh+cIN7VMk2QgDVYcF0ps6LOk/LD5&#10;NwoWo+HiuOrx8rre72j3uz/0U5co1Xlr52MQgdrwDD/a31pBPx3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eu8YAAADcAAAADwAAAAAAAAAAAAAAAACYAgAAZHJz&#10;L2Rvd25yZXYueG1sUEsFBgAAAAAEAAQA9QAAAIsDAAAAAA==&#10;" fillcolor="black" stroked="f"/>
                  <v:rect id="Rectangle 465" o:spid="_x0000_s1485" style="position:absolute;left:1431;top:28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7I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RukY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OyDHAAAA3AAAAA8AAAAAAAAAAAAAAAAAmAIAAGRy&#10;cy9kb3ducmV2LnhtbFBLBQYAAAAABAAEAPUAAACMAwAAAAA=&#10;" fillcolor="black" stroked="f"/>
                  <v:rect id="Rectangle 466" o:spid="_x0000_s1486" style="position:absolute;left:1431;top:28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UsMA&#10;AADcAAAADwAAAGRycy9kb3ducmV2LnhtbERPz2vCMBS+C/sfwhO8aWpRcdUocyB4EabbYd6ezbMt&#10;Ni9dErX61y8HwePH93u+bE0truR8ZVnBcJCAIM6trrhQ8PO97k9B+ICssbZMCu7kYbl468wx0/bG&#10;O7ruQyFiCPsMFZQhNJmUPi/JoB/YhjhyJ+sMhghdIbXDWww3tUyTZCINVhwbSmzos6T8vL8YBav3&#10;6erva8Tbx+54oMPv8TxOXaJUr9t+zEAEasNL/HRvtIJxGtfG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vUsMAAADcAAAADwAAAAAAAAAAAAAAAACYAgAAZHJzL2Rv&#10;d25yZXYueG1sUEsFBgAAAAAEAAQA9QAAAIgDAAAAAA==&#10;" fillcolor="black" stroked="f"/>
                  <v:rect id="Rectangle 467" o:spid="_x0000_s1487" style="position:absolute;left:1431;top:28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KycYA&#10;AADcAAAADwAAAGRycy9kb3ducmV2LnhtbESPT2sCMRTE70K/Q3iF3jTbpRZdjVILBS+C/w56e26e&#10;u4ubl22S6uqnbwTB4zAzv2HG09bU4kzOV5YVvPcSEMS51RUXCrabn+4AhA/IGmvLpOBKHqaTl84Y&#10;M20vvKLzOhQiQthnqKAMocmk9HlJBn3PNsTRO1pnMETpCqkdXiLc1DJNkk9psOK4UGJD3yXlp/Wf&#10;UTAbDma/yw9e3FaHPe13h1M/dYlSb6/t1whEoDY8w4/2XCvop0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0KycYAAADcAAAADwAAAAAAAAAAAAAAAACYAgAAZHJz&#10;L2Rvd25yZXYueG1sUEsFBgAAAAAEAAQA9QAAAIsDAAAAAA==&#10;" fillcolor="black" stroked="f"/>
                  <v:rect id="Rectangle 468" o:spid="_x0000_s1488" style="position:absolute;left:1431;top:28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41icQA&#10;AADcAAAADwAAAGRycy9kb3ducmV2LnhtbERPz2vCMBS+D/wfwhN2W1OdDq2NooPBLoPpdpi31+bZ&#10;FpuXmmRa99cvB8Hjx/c7X/WmFWdyvrGsYJSkIIhLqxuuFHx/vT3NQPiArLG1TAqu5GG1HDzkmGl7&#10;4S2dd6ESMYR9hgrqELpMSl/WZNAntiOO3ME6gyFCV0nt8BLDTSvHafoiDTYcG2rs6LWm8rj7NQo2&#10;89nm9Dnhj79tsaf9T3Gcjl2q1OOwXy9ABOrDXXxzv2sF0+c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ONYnEAAAA3AAAAA8AAAAAAAAAAAAAAAAAmAIAAGRycy9k&#10;b3ducmV2LnhtbFBLBQYAAAAABAAEAPUAAACJAwAAAAA=&#10;" fillcolor="black" stroked="f"/>
                  <v:rect id="Rectangle 469" o:spid="_x0000_s1489" style="position:absolute;left:1431;top:28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QEscA&#10;AADcAAAADwAAAGRycy9kb3ducmV2LnhtbESPT2vCQBTE70K/w/IK3nTjv2LTrFIFwYtQbQ/19sy+&#10;JiHZt3F31dhP3y0Uehxm5jdMtuxMI67kfGVZwWiYgCDOra64UPDxvhnMQfiArLGxTAru5GG5eOhl&#10;mGp74z1dD6EQEcI+RQVlCG0qpc9LMuiHtiWO3pd1BkOUrpDa4S3CTSPHSfIkDVYcF0psaV1SXh8u&#10;RsHqeb46v015970/Hen4eapnY5co1X/sXl9ABOrCf/ivvdUKZpMR/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CkBLHAAAA3AAAAA8AAAAAAAAAAAAAAAAAmAIAAGRy&#10;cy9kb3ducmV2LnhtbFBLBQYAAAAABAAEAPUAAACMAwAAAAA=&#10;" fillcolor="black" stroked="f"/>
                  <v:rect id="Rectangle 470" o:spid="_x0000_s1490" style="position:absolute;left:1431;top:28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OZccA&#10;AADcAAAADwAAAGRycy9kb3ducmV2LnhtbESPT2sCMRTE74V+h/AEbzXrWkVXo9SC0Euh/jno7bl5&#10;7i5uXrZJ1G0/fSMUPA4z8xtmtmhNLa7kfGVZQb+XgCDOra64ULDbrl7GIHxA1lhbJgU/5GExf36a&#10;Yabtjdd03YRCRAj7DBWUITSZlD4vyaDv2YY4eifrDIYoXSG1w1uEm1qmSTKSBiuOCyU29F5Sft5c&#10;jILlZLz8/nrlz9/18UCH/fE8TF2iVLfTvk1BBGrDI/zf/tAKho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QDmXHAAAA3AAAAA8AAAAAAAAAAAAAAAAAmAIAAGRy&#10;cy9kb3ducmV2LnhtbFBLBQYAAAAABAAEAPUAAACMAwAAAAA=&#10;" fillcolor="black" stroked="f"/>
                  <v:rect id="Rectangle 471" o:spid="_x0000_s1491" style="position:absolute;left:1431;top:28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r/sYA&#10;AADcAAAADwAAAGRycy9kb3ducmV2LnhtbESPT2sCMRTE7wW/Q3iCt5pVq+hqlCoIvRTqn4Penpvn&#10;7uLmZZtE3frpTaHQ4zAzv2Fmi8ZU4kbOl5YV9LoJCOLM6pJzBfvd+nUMwgdkjZVlUvBDHhbz1ssM&#10;U23vvKHbNuQiQtinqKAIoU6l9FlBBn3X1sTRO1tnMETpcqkd3iPcVLKfJCNpsOS4UGBNq4Kyy/Zq&#10;FCwn4+X31xt/PjanIx0Pp8uw7xKlOu3mfQoiUBP+w3/tD61gOBj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r/sYAAADcAAAADwAAAAAAAAAAAAAAAACYAgAAZHJz&#10;L2Rvd25yZXYueG1sUEsFBgAAAAAEAAQA9QAAAIsDAAAAAA==&#10;" fillcolor="black" stroked="f"/>
                  <v:rect id="Rectangle 472" o:spid="_x0000_s1492" style="position:absolute;left:1431;top:28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isYA&#10;AADcAAAADwAAAGRycy9kb3ducmV2LnhtbESPT2sCMRTE70K/Q3gFb5qtf4rdGkUFwUtBbQ/19ty8&#10;7i5uXtYk6tZPbwTB4zAzv2HG08ZU4kzOl5YVvHUTEMSZ1SXnCn6+l50RCB+QNVaWScE/eZhOXlpj&#10;TLW98IbO25CLCGGfooIihDqV0mcFGfRdWxNH7886gyFKl0vt8BLhppK9JHmXBkuOCwXWtCgoO2xP&#10;RsH8YzQ/rgf8dd3sd7T73R+GPZco1X5tZp8gAjXhGX60V1rBsD+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zisYAAADcAAAADwAAAAAAAAAAAAAAAACYAgAAZHJz&#10;L2Rvd25yZXYueG1sUEsFBgAAAAAEAAQA9QAAAIsDAAAAAA==&#10;" fillcolor="black" stroked="f"/>
                  <v:rect id="Rectangle 473" o:spid="_x0000_s1493" style="position:absolute;left:1431;top:28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WEccA&#10;AADcAAAADwAAAGRycy9kb3ducmV2LnhtbESPT2sCMRTE74V+h/AEbzWrdkVXo9SC0Euh/jno7bl5&#10;7i5uXrZJ1G0/fSMUPA4z8xtmtmhNLa7kfGVZQb+XgCDOra64ULDbrl7GIHxA1lhbJgU/5GExf36a&#10;Yabtjdd03YRCRAj7DBWUITSZlD4vyaDv2YY4eifrDIYoXSG1w1uEm1oOkmQkDVYcF0ps6L2k/Ly5&#10;GAXLyXj5/fXKn7/r44EO++M5HbhEqW6nfZuCCNSGR/i//aEVpM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5lhHHAAAA3AAAAA8AAAAAAAAAAAAAAAAAmAIAAGRy&#10;cy9kb3ducmV2LnhtbFBLBQYAAAAABAAEAPUAAACMAwAAAAA=&#10;" fillcolor="black" stroked="f"/>
                  <v:rect id="Rectangle 474" o:spid="_x0000_s1494" style="position:absolute;left:1431;top:28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IZsYA&#10;AADcAAAADwAAAGRycy9kb3ducmV2LnhtbESPQWsCMRSE70L/Q3gFb5qtVrFbo6ggeBHU9lBvz83r&#10;7uLmZU2ibv31RhB6HGbmG2Y8bUwlLuR8aVnBWzcBQZxZXXKu4Ptr2RmB8AFZY2WZFPyRh+nkpTXG&#10;VNsrb+myC7mIEPYpKihCqFMpfVaQQd+1NXH0fq0zGKJ0udQOrxFuKtlLkqE0WHJcKLCmRUHZcXc2&#10;CuYfo/lp887r2/awp/3P4TjouUSp9msz+wQRqAn/4Wd7pRUM+k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sIZsYAAADcAAAADwAAAAAAAAAAAAAAAACYAgAAZHJz&#10;L2Rvd25yZXYueG1sUEsFBgAAAAAEAAQA9QAAAIsDAAAAAA==&#10;" fillcolor="black" stroked="f"/>
                  <v:rect id="Rectangle 475" o:spid="_x0000_s1495" style="position:absolute;left:1431;top:28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et/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waA3h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rf3HAAAA3AAAAA8AAAAAAAAAAAAAAAAAmAIAAGRy&#10;cy9kb3ducmV2LnhtbFBLBQYAAAAABAAEAPUAAACMAwAAAAA=&#10;" fillcolor="black" stroked="f"/>
                  <v:rect id="Rectangle 476" o:spid="_x0000_s1496" style="position:absolute;left:1431;top:27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5j8QA&#10;AADcAAAADwAAAGRycy9kb3ducmV2LnhtbERPz2vCMBS+D/wfwhN2W1OdDq2NooPBLoPpdpi31+bZ&#10;FpuXmmRa99cvB8Hjx/c7X/WmFWdyvrGsYJSkIIhLqxuuFHx/vT3NQPiArLG1TAqu5GG1HDzkmGl7&#10;4S2dd6ESMYR9hgrqELpMSl/WZNAntiOO3ME6gyFCV0nt8BLDTSvHafoiDTYcG2rs6LWm8rj7NQo2&#10;89nm9Dnhj79tsaf9T3Gcjl2q1OOwXy9ABOrDXXxzv2sF0+e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4OY/EAAAA3AAAAA8AAAAAAAAAAAAAAAAAmAIAAGRycy9k&#10;b3ducmV2LnhtbFBLBQYAAAAABAAEAPUAAACJAwAAAAA=&#10;" fillcolor="black" stroked="f"/>
                  <v:rect id="Rectangle 477" o:spid="_x0000_s1497" style="position:absolute;left:1431;top:27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cFMcA&#10;AADcAAAADwAAAGRycy9kb3ducmV2LnhtbESPQWvCQBSE74X+h+UVequbWi0as0oVCl4Kaj3o7SX7&#10;TILZt3F3q2l/fVcQPA4z8w2TzTrTiDM5X1tW8NpLQBAXVtdcKth+f76MQPiArLGxTAp+ycNs+viQ&#10;Yarthdd03oRSRAj7FBVUIbSplL6oyKDv2ZY4egfrDIYoXSm1w0uEm0b2k+RdGqw5LlTY0qKi4rj5&#10;MQrm49H8tBrw198639N+lx+HfZco9fzUfUxABOrCPXxrL7WC4ds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0nBTHAAAA3AAAAA8AAAAAAAAAAAAAAAAAmAIAAGRy&#10;cy9kb3ducmV2LnhtbFBLBQYAAAAABAAEAPUAAACMAwAAAAA=&#10;" fillcolor="black" stroked="f"/>
                  <v:rect id="Rectangle 478" o:spid="_x0000_s1498" style="position:absolute;left:1431;top:27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G9MQA&#10;AADcAAAADwAAAGRycy9kb3ducmV2LnhtbERPz2vCMBS+C/4P4Qm7aTpph1aj6GCwy2A6D3p7Nm9t&#10;sXmpSdZ2++uXw2DHj+/3ejuYRnTkfG1ZweMsAUFcWF1zqeD08TJdgPABWWNjmRR8k4ftZjxaY65t&#10;zwfqjqEUMYR9jgqqENpcSl9UZNDPbEscuU/rDIYIXSm1wz6Gm0bOk+RJGqw5NlTY0nNFxe34ZRTs&#10;l4v9/T3lt5/D9UKX8/WWzV2i1MNk2K1ABBrCv/jP/aoVZGmcH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IRvTEAAAA3AAAAA8AAAAAAAAAAAAAAAAAmAIAAGRycy9k&#10;b3ducmV2LnhtbFBLBQYAAAAABAAEAPUAAACJAwAAAAA=&#10;" fillcolor="black" stroked="f"/>
                  <v:rect id="Rectangle 479" o:spid="_x0000_s1499" style="position:absolute;left:1431;top:27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jb8YA&#10;AADcAAAADwAAAGRycy9kb3ducmV2LnhtbESPQWsCMRSE70L/Q3iF3tysomJXo1RB6KWgtod6e26e&#10;u4ubl22S6uqvN4LgcZiZb5jpvDW1OJHzlWUFvSQFQZxbXXGh4Od71R2D8AFZY22ZFFzIw3z20pli&#10;pu2ZN3TahkJECPsMFZQhNJmUPi/JoE9sQxy9g3UGQ5SukNrhOcJNLftpOpIGK44LJTa0LCk/bv+N&#10;gsX7ePG3HvDXdbPf0e53fxz2XarU22v7MQERqA3P8KP9qRUMBz2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Tjb8YAAADcAAAADwAAAAAAAAAAAAAAAACYAgAAZHJz&#10;L2Rvd25yZXYueG1sUEsFBgAAAAAEAAQA9QAAAIsDAAAAAA==&#10;" fillcolor="black" stroked="f"/>
                  <v:rect id="Rectangle 480" o:spid="_x0000_s1500" style="position:absolute;left:1431;top:27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9GMYA&#10;AADcAAAADwAAAGRycy9kb3ducmV2LnhtbESPT2sCMRTE74V+h/AKvdWsi4quRlFB6KXgnx7q7bl5&#10;7i5uXtYk1W0/vREEj8PM/IaZzFpTiws5X1lW0O0kIIhzqysuFHzvVh9DED4ga6wtk4I/8jCbvr5M&#10;MNP2yhu6bEMhIoR9hgrKEJpMSp+XZNB3bEMcvaN1BkOUrpDa4TXCTS3TJBlIgxXHhRIbWpaUn7a/&#10;RsFiNFyc1z3++t8c9rT/OZz6qUuUen9r52MQgdrwDD/an1pBv5f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9GMYAAADcAAAADwAAAAAAAAAAAAAAAACYAgAAZHJz&#10;L2Rvd25yZXYueG1sUEsFBgAAAAAEAAQA9QAAAIsDAAAAAA==&#10;" fillcolor="black" stroked="f"/>
                  <v:rect id="Rectangle 481" o:spid="_x0000_s1501" style="position:absolute;left:1431;top:27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Yg8YA&#10;AADcAAAADwAAAGRycy9kb3ducmV2LnhtbESPT2sCMRTE70K/Q3gFb5qtf4rdGkUFwUtBbQ/19ty8&#10;7i5uXtYk6tZPbwTB4zAzv2HG08ZU4kzOl5YVvHUTEMSZ1SXnCn6+l50RCB+QNVaWScE/eZhOXlpj&#10;TLW98IbO25CLCGGfooIihDqV0mcFGfRdWxNH7886gyFKl0vt8BLhppK9JHmXBkuOCwXWtCgoO2xP&#10;RsH8YzQ/rgf8dd3sd7T73R+GPZco1X5tZp8gAjXhGX60V1rBcNCH+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rYg8YAAADcAAAADwAAAAAAAAAAAAAAAACYAgAAZHJz&#10;L2Rvd25yZXYueG1sUEsFBgAAAAAEAAQA9QAAAIsDAAAAAA==&#10;" fillcolor="black" stroked="f"/>
                  <v:rect id="Rectangle 482" o:spid="_x0000_s1502" style="position:absolute;left:1431;top:27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A98YA&#10;AADcAAAADwAAAGRycy9kb3ducmV2LnhtbESPT2sCMRTE74V+h/AK3mpWWUVXo2ih0EvBPz3U23Pz&#10;3F3cvKxJ1G0/vREEj8PM/IaZzltTiws5X1lW0OsmIIhzqysuFPxsP99HIHxA1lhbJgV/5GE+e32Z&#10;Yqbtldd02YRCRAj7DBWUITSZlD4vyaDv2oY4egfrDIYoXSG1w2uEm1r2k2QoDVYcF0ps6KOk/Lg5&#10;GwXL8Wh5WqX8/b/e72j3uz8O+i5RqvPWLiYgArXhGX60v7SCQZrC/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NA98YAAADcAAAADwAAAAAAAAAAAAAAAACYAgAAZHJz&#10;L2Rvd25yZXYueG1sUEsFBgAAAAAEAAQA9QAAAIsDAAAAAA==&#10;" fillcolor="black" stroked="f"/>
                  <v:rect id="Rectangle 483" o:spid="_x0000_s1503" style="position:absolute;left:1431;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bMYA&#10;AADcAAAADwAAAGRycy9kb3ducmV2LnhtbESPQWsCMRSE7wX/Q3iCt5pV3KKrUVQQeimo7aHenpvn&#10;7uLmZU2ibvvrG0HocZiZb5jZojW1uJHzlWUFg34Cgji3uuJCwdfn5nUMwgdkjbVlUvBDHhbzzssM&#10;M23vvKPbPhQiQthnqKAMocmk9HlJBn3fNsTRO1lnMETpCqkd3iPc1HKYJG/SYMVxocSG1iXl5/3V&#10;KFhNxqvLdsQfv7vjgQ7fx3M6dIlSvW67nIII1Ib/8LP9rhWko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lbMYAAADcAAAADwAAAAAAAAAAAAAAAACYAgAAZHJz&#10;L2Rvd25yZXYueG1sUEsFBgAAAAAEAAQA9QAAAIsDAAAAAA==&#10;" fillcolor="black" stroked="f"/>
                  <v:rect id="Rectangle 484" o:spid="_x0000_s1504" style="position:absolute;left:1431;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17G8cA&#10;AADcAAAADwAAAGRycy9kb3ducmV2LnhtbESPQWvCQBSE7wX/w/IK3ppNRcWm2YgKQi9CtT3U2zP7&#10;mgSzb+PuVmN/fbcgeBxm5hsmn/emFWdyvrGs4DlJQRCXVjdcKfj8WD/NQPiArLG1TAqu5GFeDB5y&#10;zLS98JbOu1CJCGGfoYI6hC6T0pc1GfSJ7Yij922dwRClq6R2eIlw08pRmk6lwYbjQo0drWoqj7sf&#10;o2D5Mlue3se8+d0e9rT/OhwnI5cqNXzsF68gAvXhHr6137SCyXgK/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texvHAAAA3AAAAA8AAAAAAAAAAAAAAAAAmAIAAGRy&#10;cy9kb3ducmV2LnhtbFBLBQYAAAAABAAEAPUAAACMAwAAAAA=&#10;" fillcolor="black" stroked="f"/>
                  <v:rect id="Rectangle 485" o:spid="_x0000_s1505" style="position:absolute;left:1431;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egMYA&#10;AADcAAAADwAAAGRycy9kb3ducmV2LnhtbESPQWsCMRSE70L/Q3gFb5qtqNXVKFUQehGq9aC35+Z1&#10;d3Hzsk2ibv31jSB4HGbmG2Y6b0wlLuR8aVnBWzcBQZxZXXKuYPe96oxA+ICssbJMCv7Iw3z20ppi&#10;qu2VN3TZhlxECPsUFRQh1KmUPivIoO/amjh6P9YZDFG6XGqH1wg3lewlyVAaLDkuFFjTsqDstD0b&#10;BYvxaPH71ef1bXM80GF/PA16LlGq/dp8TEAEasIz/Gh/agWD/jv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HegMYAAADcAAAADwAAAAAAAAAAAAAAAACYAgAAZHJz&#10;L2Rvd25yZXYueG1sUEsFBgAAAAAEAAQA9QAAAIsDAAAAAA==&#10;" fillcolor="black" stroked="f"/>
                  <v:rect id="Rectangle 486" o:spid="_x0000_s1506" style="position:absolute;left:1431;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5K8sQA&#10;AADcAAAADwAAAGRycy9kb3ducmV2LnhtbERPz2vCMBS+C/4P4Qm7aTpph1aj6GCwy2A6D3p7Nm9t&#10;sXmpSdZ2++uXw2DHj+/3ejuYRnTkfG1ZweMsAUFcWF1zqeD08TJdgPABWWNjmRR8k4ftZjxaY65t&#10;zwfqjqEUMYR9jgqqENpcSl9UZNDPbEscuU/rDIYIXSm1wz6Gm0bOk+RJGqw5NlTY0nNFxe34ZRTs&#10;l4v9/T3lt5/D9UKX8/WWzV2i1MNk2K1ABBrCv/jP/aoVZGlcG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SvLEAAAA3AAAAA8AAAAAAAAAAAAAAAAAmAIAAGRycy9k&#10;b3ducmV2LnhtbFBLBQYAAAAABAAEAPUAAACJAwAAAAA=&#10;" fillcolor="black" stroked="f"/>
                  <v:rect id="Rectangle 487" o:spid="_x0000_s1507" style="position:absolute;left:1431;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vac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Rz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LvacYAAADcAAAADwAAAAAAAAAAAAAAAACYAgAAZHJz&#10;L2Rvd25yZXYueG1sUEsFBgAAAAAEAAQA9QAAAIsDAAAAAA==&#10;" fillcolor="black" stroked="f"/>
                  <v:rect id="Rectangle 488" o:spid="_x0000_s1508" style="position:absolute;left:1431;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QKcMA&#10;AADcAAAADwAAAGRycy9kb3ducmV2LnhtbERPz2vCMBS+C/sfwhO8aapYcdUocyB4EabbYd6ezbMt&#10;Ni9dErX61y8HwePH93u+bE0truR8ZVnBcJCAIM6trrhQ8PO97k9B+ICssbZMCu7kYbl468wx0/bG&#10;O7ruQyFiCPsMFZQhNJmUPi/JoB/YhjhyJ+sMhghdIbXDWww3tRwlyUQarDg2lNjQZ0n5eX8xClbv&#10;09Xf15i3j93xQIff4zkduUSpXrf9mIEI1IaX+OneaAVpGufH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HQKcMAAADcAAAADwAAAAAAAAAAAAAAAACYAgAAZHJzL2Rv&#10;d25yZXYueG1sUEsFBgAAAAAEAAQA9QAAAIgDAAAAAA==&#10;" fillcolor="black" stroked="f"/>
                  <v:rect id="Rectangle 489" o:spid="_x0000_s1509" style="position:absolute;left:1431;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11ssYA&#10;AADcAAAADwAAAGRycy9kb3ducmV2LnhtbESPQWsCMRSE70L/Q3gFb5pV3KKrUWpB8CJU7aHenpvX&#10;3cXNyzaJuvrrm4LgcZiZb5jZojW1uJDzlWUFg34Cgji3uuJCwdd+1RuD8AFZY22ZFNzIw2L+0plh&#10;pu2Vt3TZhUJECPsMFZQhNJmUPi/JoO/bhjh6P9YZDFG6QmqH1wg3tRwmyZs0WHFcKLGhj5Ly0+5s&#10;FCwn4+Xv54g39+3xQIfv4ykdukSp7mv7PgURqA3P8KO91grSdAD/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11ssYAAADcAAAADwAAAAAAAAAAAAAAAACYAgAAZHJz&#10;L2Rvd25yZXYueG1sUEsFBgAAAAAEAAQA9QAAAIsDAAAAAA==&#10;" fillcolor="black" stroked="f"/>
                  <v:rect id="Rectangle 490" o:spid="_x0000_s1510" style="position:absolute;left:1431;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xcYA&#10;AADcAAAADwAAAGRycy9kb3ducmV2LnhtbESPQWvCQBSE74L/YXmF3nTTYMRGV1FB6KVQbQ/19sw+&#10;k2D2bdzdavTXu4VCj8PMfMPMFp1pxIWcry0reBkmIIgLq2suFXx9bgYTED4ga2wsk4IbeVjM+70Z&#10;5tpeeUuXXShFhLDPUUEVQptL6YuKDPqhbYmjd7TOYIjSlVI7vEa4aWSaJGNpsOa4UGFL64qK0+7H&#10;KFi9TlbnjxG/37eHPe2/D6csdYlSz0/dcgoiUBf+w3/tN60gy1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rxcYAAADcAAAADwAAAAAAAAAAAAAAAACYAgAAZHJz&#10;L2Rvd25yZXYueG1sUEsFBgAAAAAEAAQA9QAAAIsDAAAAAA==&#10;" fillcolor="black" stroked="f"/>
                  <v:rect id="Rectangle 491" o:spid="_x0000_s1511" style="position:absolute;left:1431;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OXscA&#10;AADcAAAADwAAAGRycy9kb3ducmV2LnhtbESPT2sCMRTE74V+h/AEbzWrdkVXo9SC0Euh/jno7bl5&#10;7i5uXrZJ1G0/fSMUPA4z8xtmtmhNLa7kfGVZQb+XgCDOra64ULDbrl7GIHxA1lhbJgU/5GExf36a&#10;Yabtjdd03YRCRAj7DBWUITSZlD4vyaDv2YY4eifrDIYoXSG1w1uEm1oOkmQkDVYcF0ps6L2k/Ly5&#10;GAXLyXj5/fXKn7/r44EO++M5HbhEqW6nfZuCCNSGR/i//aEVpOk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DTl7HAAAA3AAAAA8AAAAAAAAAAAAAAAAAmAIAAGRy&#10;cy9kb3ducmV2LnhtbFBLBQYAAAAABAAEAPUAAACMAwAAAAA=&#10;" fillcolor="black" stroked="f"/>
                  <v:rect id="Rectangle 492" o:spid="_x0000_s1512" style="position:absolute;left:1431;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WKsYA&#10;AADcAAAADwAAAGRycy9kb3ducmV2LnhtbESPQWsCMRSE7wX/Q3iCt5pV3KKrUVQQeimo7aHenpvn&#10;7uLmZU2ibvvrG0HocZiZb5jZojW1uJHzlWUFg34Cgji3uuJCwdfn5nUMwgdkjbVlUvBDHhbzzssM&#10;M23vvKPbPhQiQthnqKAMocmk9HlJBn3fNsTRO1lnMETpCqkd3iPc1HKYJG/SYMVxocSG1iXl5/3V&#10;KFhNxqvLdsQfv7vjgQ7fx3M6dIlSvW67nIII1Ib/8LP9rhWk6Qg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rWKsYAAADcAAAADwAAAAAAAAAAAAAAAACYAgAAZHJz&#10;L2Rvd25yZXYueG1sUEsFBgAAAAAEAAQA9QAAAIsDAAAAAA==&#10;" fillcolor="black" stroked="f"/>
                  <v:rect id="Rectangle 493" o:spid="_x0000_s1513" style="position:absolute;left:1431;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zsccA&#10;AADcAAAADwAAAGRycy9kb3ducmV2LnhtbESPT2vCQBTE7wW/w/IK3uqmYsSmbkQLQi+F+udQb8/s&#10;axKSfZvurpr207sFweMwM79h5ovetOJMzteWFTyPEhDEhdU1lwr2u/XTDIQPyBpby6Tglzws8sHD&#10;HDNtL7yh8zaUIkLYZ6igCqHLpPRFRQb9yHbE0fu2zmCI0pVSO7xEuGnlOEmm0mDNcaHCjt4qKprt&#10;yShYvcxWP58T/vjbHA90+Do26dglSg0f++UriEB9uIdv7XetIE1T+D8Tj4D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mc7HHAAAA3AAAAA8AAAAAAAAAAAAAAAAAmAIAAGRy&#10;cy9kb3ducmV2LnhtbFBLBQYAAAAABAAEAPUAAACMAwAAAAA=&#10;" fillcolor="black" stroked="f"/>
                  <v:rect id="Rectangle 494" o:spid="_x0000_s1514" style="position:absolute;left:1431;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txsYA&#10;AADcAAAADwAAAGRycy9kb3ducmV2LnhtbESPT2sCMRTE74V+h/AK3mq24oquRtFCoRfBPz3U23Pz&#10;uru4eVmTVFc/vREEj8PM/IaZzFpTixM5X1lW8NFNQBDnVldcKPjZfr0PQfiArLG2TAou5GE2fX2Z&#10;YKbtmdd02oRCRAj7DBWUITSZlD4vyaDv2oY4en/WGQxRukJqh+cIN7XsJclAGqw4LpTY0GdJ+WHz&#10;bxQsRsPFcdXn5XW939Hud39Iey5RqvPWzscgArXhGX60v7WCNB3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txsYAAADcAAAADwAAAAAAAAAAAAAAAACYAgAAZHJz&#10;L2Rvd25yZXYueG1sUEsFBgAAAAAEAAQA9QAAAIsDAAAAAA==&#10;" fillcolor="black" stroked="f"/>
                  <v:rect id="Rectangle 495" o:spid="_x0000_s1515" style="position:absolute;left:1431;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hIXccA&#10;AADcAAAADwAAAGRycy9kb3ducmV2LnhtbESPT2sCMRTE7wW/Q3iCt5pV3KqrUbRQ6KVQ/xz09tw8&#10;dxc3L9sk1W0/fSMUPA4z8xtmvmxNLa7kfGVZwaCfgCDOra64ULDfvT1PQPiArLG2TAp+yMNy0Xma&#10;Y6btjTd03YZCRAj7DBWUITSZlD4vyaDv24Y4emfrDIYoXSG1w1uEm1oOk+RFGqw4LpTY0GtJ+WX7&#10;bRSsp5P11+eIP343pyMdD6dLOnSJUr1uu5qBCNSGR/i//a4VpOkY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4SF3HAAAA3AAAAA8AAAAAAAAAAAAAAAAAmAIAAGRy&#10;cy9kb3ducmV2LnhtbFBLBQYAAAAABAAEAPUAAACMAwAAAAA=&#10;" fillcolor="black" stroked="f"/>
                  <v:rect id="Rectangle 496" o:spid="_x0000_s1516" style="position:absolute;left:1431;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cL8MA&#10;AADcAAAADwAAAGRycy9kb3ducmV2LnhtbERPz2vCMBS+C/sfwhO8aapYcdUocyB4EabbYd6ezbMt&#10;Ni9dErX61y8HwePH93u+bE0truR8ZVnBcJCAIM6trrhQ8PO97k9B+ICssbZMCu7kYbl468wx0/bG&#10;O7ruQyFiCPsMFZQhNJmUPi/JoB/YhjhyJ+sMhghdIbXDWww3tRwlyUQarDg2lNjQZ0n5eX8xClbv&#10;09Xf15i3j93xQIff4zkduUSpXrf9mIEI1IaX+OneaAVpGtfG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cL8MAAADcAAAADwAAAAAAAAAAAAAAAACYAgAAZHJzL2Rv&#10;d25yZXYueG1sUEsFBgAAAAAEAAQA9QAAAIgDAAAAAA==&#10;" fillcolor="black" stroked="f"/>
                  <v:rect id="Rectangle 497" o:spid="_x0000_s1517" style="position:absolute;left:1431;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5tMYA&#10;AADcAAAADwAAAGRycy9kb3ducmV2LnhtbESPQWsCMRSE70L/Q3gFb5qtuEVXo9SC4EWo2kO9PTfP&#10;3cXNyzaJuvrrm4LgcZiZb5jpvDW1uJDzlWUFb/0EBHFudcWFgu/dsjcC4QOyxtoyKbiRh/nspTPF&#10;TNsrb+iyDYWIEPYZKihDaDIpfV6SQd+3DXH0jtYZDFG6QmqH1wg3tRwkybs0WHFcKLGhz5Ly0/Zs&#10;FCzGo8Xv15DX981hT/ufwykduESp7mv7MQERqA3P8KO90grSdAz/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t5tMYAAADcAAAADwAAAAAAAAAAAAAAAACYAgAAZHJz&#10;L2Rvd25yZXYueG1sUEsFBgAAAAAEAAQA9QAAAIsDAAAAAA==&#10;" fillcolor="black" stroked="f"/>
                  <v:rect id="Rectangle 498" o:spid="_x0000_s1518" style="position:absolute;left:1431;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alMIA&#10;AADcAAAADwAAAGRycy9kb3ducmV2LnhtbERPy4rCMBTdC/MP4Q6401RR0WqUcWDAjTA+Frq7Nte2&#10;2Nx0kqh1vt4sBJeH854tGlOJGzlfWlbQ6yYgiDOrS84V7Hc/nTEIH5A1VpZJwYM8LOYfrRmm2t55&#10;Q7dtyEUMYZ+igiKEOpXSZwUZ9F1bE0fubJ3BEKHLpXZ4j+Gmkv0kGUmDJceGAmv6Lii7bK9GwXIy&#10;Xv79Dnj9vzkd6Xg4XYZ9lyjV/my+piACNeEtfrlXWsFwFOf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qUwgAAANwAAAAPAAAAAAAAAAAAAAAAAJgCAABkcnMvZG93&#10;bnJldi54bWxQSwUGAAAAAAQABAD1AAAAhwMAAAAA&#10;" fillcolor="black" stroked="f"/>
                  <v:rect id="Rectangle 499" o:spid="_x0000_s1519" style="position:absolute;left:1431;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8YA&#10;AADcAAAADwAAAGRycy9kb3ducmV2LnhtbESPT2vCQBTE74V+h+UVeqsbpYqN2YgKQi8F/x3q7Zl9&#10;JsHs27i71dRP7wqFHoeZ+Q2TTTvTiAs5X1tW0O8lIIgLq2suFey2y7cxCB+QNTaWScEveZjmz08Z&#10;ptpeeU2XTShFhLBPUUEVQptK6YuKDPqebYmjd7TOYIjSlVI7vEa4aeQgSUbSYM1xocKWFhUVp82P&#10;UTD/GM/Pq3f+uq0Pe9p/H07DgUuUen3pZhMQgbrwH/5rf2oFw1EfHm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D8YAAADcAAAADwAAAAAAAAAAAAAAAACYAgAAZHJz&#10;L2Rvd25yZXYueG1sUEsFBgAAAAAEAAQA9QAAAIsDAAAAAA==&#10;" fillcolor="black" stroked="f"/>
                  <v:rect id="Rectangle 500" o:spid="_x0000_s1520" style="position:absolute;left:1431;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heMYA&#10;AADcAAAADwAAAGRycy9kb3ducmV2LnhtbESPT2sCMRTE74V+h/AK3mq2i4quRtFCoRfBPz3U23Pz&#10;uru4eVmTVFc/vREEj8PM/IaZzFpTixM5X1lW8NFNQBDnVldcKPjZfr0PQfiArLG2TAou5GE2fX2Z&#10;YKbtmdd02oRCRAj7DBWUITSZlD4vyaDv2oY4en/WGQxRukJqh+cIN7VMk2QgDVYcF0ps6LOk/LD5&#10;NwoWo+HiuOrx8rre72j3uz/0U5co1Xlr52MQgdrwDD/a31pBf5D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MheMYAAADcAAAADwAAAAAAAAAAAAAAAACYAgAAZHJz&#10;L2Rvd25yZXYueG1sUEsFBgAAAAAEAAQA9QAAAIsDAAAAAA==&#10;" fillcolor="black" stroked="f"/>
                  <v:rect id="Rectangle 501" o:spid="_x0000_s1521" style="position:absolute;left:1431;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48YA&#10;AADcAAAADwAAAGRycy9kb3ducmV2LnhtbESPQWsCMRSE70L/Q3gFb5qtVrFbo6ggeBHU9lBvz83r&#10;7uLmZU2ibv31RhB6HGbmG2Y8bUwlLuR8aVnBWzcBQZxZXXKu4Ptr2RmB8AFZY2WZFPyRh+nkpTXG&#10;VNsrb+myC7mIEPYpKihCqFMpfVaQQd+1NXH0fq0zGKJ0udQOrxFuKtlLkqE0WHJcKLCmRUHZcXc2&#10;CuYfo/lp887r2/awp/3P4TjouUSp9msz+wQRqAn/4Wd7pRUMhn1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E48YAAADcAAAADwAAAAAAAAAAAAAAAACYAgAAZHJz&#10;L2Rvd25yZXYueG1sUEsFBgAAAAAEAAQA9QAAAIsDAAAAAA==&#10;" fillcolor="black" stroked="f"/>
                  <v:rect id="Rectangle 502" o:spid="_x0000_s1522" style="position:absolute;left:1431;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cl8cA&#10;AADcAAAADwAAAGRycy9kb3ducmV2LnhtbESPQWvCQBSE7wX/w/IK3ppNRcWm2YgKQi9CtT3U2zP7&#10;mgSzb+PuVmN/fbcgeBxm5hsmn/emFWdyvrGs4DlJQRCXVjdcKfj8WD/NQPiArLG1TAqu5GFeDB5y&#10;zLS98JbOu1CJCGGfoYI6hC6T0pc1GfSJ7Yij922dwRClq6R2eIlw08pRmk6lwYbjQo0drWoqj7sf&#10;o2D5Mlue3se8+d0e9rT/OhwnI5cqNXzsF68gAvXhHr6137SCyXQM/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GHJfHAAAA3AAAAA8AAAAAAAAAAAAAAAAAmAIAAGRy&#10;cy9kb3ducmV2LnhtbFBLBQYAAAAABAAEAPUAAACMAwAAAAA=&#10;" fillcolor="black" stroked="f"/>
                  <v:rect id="Rectangle 503" o:spid="_x0000_s1523" style="position:absolute;left:1431;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5DMYA&#10;AADcAAAADwAAAGRycy9kb3ducmV2LnhtbESPT2sCMRTE74V+h/AK3mq24oquRtFCoRfBPz3U23Pz&#10;uru4eVmTVFc/vREEj8PM/IaZzFpTixM5X1lW8NFNQBDnVldcKPjZfr0PQfiArLG2TAou5GE2fX2Z&#10;YKbtmdd02oRCRAj7DBWUITSZlD4vyaDv2oY4en/WGQxRukJqh+cIN7XsJclAGqw4LpTY0GdJ+WHz&#10;bxQsRsPFcdXn5XW939Hud39Iey5RqvPWzscgArXhGX60v7WCdJD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q5DMYAAADcAAAADwAAAAAAAAAAAAAAAACYAgAAZHJz&#10;L2Rvd25yZXYueG1sUEsFBgAAAAAEAAQA9QAAAIsDAAAAAA==&#10;" fillcolor="black" stroked="f"/>
                  <v:rect id="Rectangle 504" o:spid="_x0000_s1524" style="position:absolute;left:1431;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ne8YA&#10;AADcAAAADwAAAGRycy9kb3ducmV2LnhtbESPT2sCMRTE74V+h/AK3mq2oouuRtFCoRfBPz3U23Pz&#10;uru4eVmTVFc/vREEj8PM/IaZzFpTixM5X1lW8NFNQBDnVldcKPjZfr0PQfiArLG2TAou5GE2fX2Z&#10;YKbtmdd02oRCRAj7DBWUITSZlD4vyaDv2oY4en/WGQxRukJqh+cIN7XsJUkqDVYcF0ps6LOk/LD5&#10;NwoWo+HiuOrz8rre72j3uz8Mei5RqvPWzscgArXhGX60v7WCQZr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gne8YAAADcAAAADwAAAAAAAAAAAAAAAACYAgAAZHJz&#10;L2Rvd25yZXYueG1sUEsFBgAAAAAEAAQA9QAAAIsDAAAAAA==&#10;" fillcolor="black" stroked="f"/>
                  <v:rect id="Rectangle 505" o:spid="_x0000_s1525" style="position:absolute;left:1431;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C4MYA&#10;AADcAAAADwAAAGRycy9kb3ducmV2LnhtbESPQWsCMRSE70L/Q3gFb5qtqLVbo6ggeCmo7aHenpvX&#10;3cXNy5pE3frrjSB4HGbmG2Y8bUwlzuR8aVnBWzcBQZxZXXKu4Od72RmB8AFZY2WZFPyTh+nkpTXG&#10;VNsLb+i8DbmIEPYpKihCqFMpfVaQQd+1NXH0/qwzGKJ0udQOLxFuKtlLkqE0WHJcKLCmRUHZYXsy&#10;CuYfo/lx3eev62a/o93v/jDouUSp9msz+wQRqAnP8KO90goGw3e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SC4MYAAADcAAAADwAAAAAAAAAAAAAAAACYAgAAZHJz&#10;L2Rvd25yZXYueG1sUEsFBgAAAAAEAAQA9QAAAIsDAAAAAA==&#10;" fillcolor="black" stroked="f"/>
                  <v:rect id="Rectangle 506" o:spid="_x0000_s1526" style="position:absolute;left:1431;top:25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WksIA&#10;AADcAAAADwAAAGRycy9kb3ducmV2LnhtbERPy4rCMBTdC/MP4Q6401RR0WqUcWDAjTA+Frq7Nte2&#10;2Nx0kqh1vt4sBJeH854tGlOJGzlfWlbQ6yYgiDOrS84V7Hc/nTEIH5A1VpZJwYM8LOYfrRmm2t55&#10;Q7dtyEUMYZ+igiKEOpXSZwUZ9F1bE0fubJ3BEKHLpXZ4j+Gmkv0kGUmDJceGAmv6Lii7bK9GwXIy&#10;Xv79Dnj9vzkd6Xg4XYZ9lyjV/my+piACNeEtfrlXWsFwFNfG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xaSwgAAANwAAAAPAAAAAAAAAAAAAAAAAJgCAABkcnMvZG93&#10;bnJldi54bWxQSwUGAAAAAAQABAD1AAAAhwMAAAAA&#10;" fillcolor="black" stroked="f"/>
                  <v:rect id="Rectangle 507" o:spid="_x0000_s1527" style="position:absolute;left:1431;top:25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ezCcYA&#10;AADcAAAADwAAAGRycy9kb3ducmV2LnhtbESPQWvCQBSE7wX/w/IEb3WjqGiaVaog9CKo7aHeXrLP&#10;JJh9m+5uNfbXu4VCj8PMfMNkq8404krO15YVjIYJCOLC6ppLBR/v2+c5CB+QNTaWScGdPKyWvacM&#10;U21vfKDrMZQiQtinqKAKoU2l9EVFBv3QtsTRO1tnMETpSqkd3iLcNHKcJDNpsOa4UGFLm4qKy/Hb&#10;KFgv5uuv/YR3P4f8RKfP/DIdu0SpQb97fQERqAv/4b/2m1YwnS3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ezCcYAAADcAAAADwAAAAAAAAAAAAAAAACYAgAAZHJz&#10;L2Rvd25yZXYueG1sUEsFBgAAAAAEAAQA9QAAAIsDAAAAAA==&#10;" fillcolor="black" stroked="f"/>
                  <v:rect id="Rectangle 508" o:spid="_x0000_s1528" style="position:absolute;left:1431;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MScMA&#10;AADcAAAADwAAAGRycy9kb3ducmV2LnhtbERPy2oCMRTdF/yHcAV3NaPUqqNRtFDoplAfC91dJ9eZ&#10;wcnNmESd+vVmIbg8nPd03phKXMn50rKCXjcBQZxZXXKuYLv5fh+B8AFZY2WZFPyTh/ms9TbFVNsb&#10;r+i6DrmIIexTVFCEUKdS+qwgg75ra+LIHa0zGCJ0udQObzHcVLKfJJ/SYMmxocCavgrKTuuLUbAc&#10;j5bnvw/+va8Oe9rvDqdB3yVKddrNYgIiUBNe4qf7RysYDOP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MScMAAADcAAAADwAAAAAAAAAAAAAAAACYAgAAZHJzL2Rv&#10;d25yZXYueG1sUEsFBgAAAAAEAAQA9QAAAIgDAAAAAA==&#10;" fillcolor="black" stroked="f"/>
                  <v:rect id="Rectangle 509" o:spid="_x0000_s1529" style="position:absolute;left:1431;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p0scA&#10;AADcAAAADwAAAGRycy9kb3ducmV2LnhtbESPQWvCQBSE70L/w/IKvelGqdamWaUWBC9CtT3U2zP7&#10;moRk36a7q0Z/fVcQPA4z8w2TzTvTiCM5X1lWMBwkIIhzqysuFHx/LftTED4ga2wsk4IzeZjPHnoZ&#10;ptqeeEPHbShEhLBPUUEZQptK6fOSDPqBbYmj92udwRClK6R2eIpw08hRkkykwYrjQoktfZSU19uD&#10;UbB4nS7+Pp95fdnsd7T72dfjkUuUenrs3t9ABOrCPXxrr7SC8csQ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KdLHAAAA3AAAAA8AAAAAAAAAAAAAAAAAmAIAAGRy&#10;cy9kb3ducmV2LnhtbFBLBQYAAAAABAAEAPUAAACMAwAAAAA=&#10;" fillcolor="black" stroked="f"/>
                  <v:rect id="Rectangle 510" o:spid="_x0000_s1530" style="position:absolute;left:1431;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3pccA&#10;AADcAAAADwAAAGRycy9kb3ducmV2LnhtbESPT2sCMRTE7wW/Q3iCt5p10aqrUbRQ6KVQ/xz09tw8&#10;dxc3L9sk1W0/fSMUPA4z8xtmvmxNLa7kfGVZwaCfgCDOra64ULDfvT1PQPiArLG2TAp+yMNy0Xma&#10;Y6btjTd03YZCRAj7DBWUITSZlD4vyaDv24Y4emfrDIYoXSG1w1uEm1qmSfIiDVYcF0ps6LWk/LL9&#10;NgrW08n663PIH7+b05GOh9NllLpEqV63Xc1ABGrDI/zfftcKRu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6t6XHAAAA3AAAAA8AAAAAAAAAAAAAAAAAmAIAAGRy&#10;cy9kb3ducmV2LnhtbFBLBQYAAAAABAAEAPUAAACMAwAAAAA=&#10;" fillcolor="black" stroked="f"/>
                  <v:rect id="Rectangle 511" o:spid="_x0000_s1531" style="position:absolute;left:1431;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SPscA&#10;AADcAAAADwAAAGRycy9kb3ducmV2LnhtbESPS2/CMBCE75X6H6ytxK1xyqPQFIMKEhKXSrwOcFvi&#10;bRIRr1PbQNpfjysh9TiamW8042lranEh5yvLCl6SFARxbnXFhYLddvE8AuEDssbaMin4IQ/TyePD&#10;GDNtr7ymyyYUIkLYZ6igDKHJpPR5SQZ9Yhvi6H1ZZzBE6QqpHV4j3NSym6av0mDFcaHEhuYl5afN&#10;2SiYvY1m36s+f/6ujwc67I+nQdelSnWe2o93EIHa8B++t5dawWDYg7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2Ej7HAAAA3AAAAA8AAAAAAAAAAAAAAAAAmAIAAGRy&#10;cy9kb3ducmV2LnhtbFBLBQYAAAAABAAEAPUAAACMAwAAAAA=&#10;" fillcolor="black" stroked="f"/>
                  <v:rect id="Rectangle 512" o:spid="_x0000_s1532" style="position:absolute;left:1431;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SsYA&#10;AADcAAAADwAAAGRycy9kb3ducmV2LnhtbESPQWsCMRSE70L/Q3gFb5qtqNXVKFUQehGq9aC35+Z1&#10;d3Hzsk2ibv31jSB4HGbmG2Y6b0wlLuR8aVnBWzcBQZxZXXKuYPe96oxA+ICssbJMCv7Iw3z20ppi&#10;qu2VN3TZhlxECPsUFRQh1KmUPivIoO/amjh6P9YZDFG6XGqH1wg3lewlyVAaLDkuFFjTsqDstD0b&#10;BYvxaPH71ef1bXM80GF/PA16LlGq/dp8TEAEasIz/Gh/agWD9z7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KSsYAAADcAAAADwAAAAAAAAAAAAAAAACYAgAAZHJz&#10;L2Rvd25yZXYueG1sUEsFBgAAAAAEAAQA9QAAAIsDAAAAAA==&#10;" fillcolor="black" stroked="f"/>
                  <v:rect id="Rectangle 513" o:spid="_x0000_s1533" style="position:absolute;left:1431;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v0ccA&#10;AADcAAAADwAAAGRycy9kb3ducmV2LnhtbESPT2sCMRTE7wW/Q3iCt5pV3KqrUbRQ6KVQ/xz09tw8&#10;dxc3L9sk1W0/fSMUPA4z8xtmvmxNLa7kfGVZwaCfgCDOra64ULDfvT1PQPiArLG2TAp+yMNy0Xma&#10;Y6btjTd03YZCRAj7DBWUITSZlD4vyaDv24Y4emfrDIYoXSG1w1uEm1oOk+RFGqw4LpTY0GtJ+WX7&#10;bRSsp5P11+eIP343pyMdD6dLOnSJUr1uu5qBCNSGR/i//a4VpO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TL9HHAAAA3AAAAA8AAAAAAAAAAAAAAAAAmAIAAGRy&#10;cy9kb3ducmV2LnhtbFBLBQYAAAAABAAEAPUAAACMAwAAAAA=&#10;" fillcolor="black" stroked="f"/>
                  <v:rect id="Rectangle 514" o:spid="_x0000_s1534" style="position:absolute;left:1431;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xpsYA&#10;AADcAAAADwAAAGRycy9kb3ducmV2LnhtbESPQWsCMRSE70L/Q3gFb5qtqLVbo6ggeCmo7aHenpvX&#10;3cXNy5pE3frrjSB4HGbmG2Y8bUwlzuR8aVnBWzcBQZxZXXKu4Od72RmB8AFZY2WZFPyTh+nkpTXG&#10;VNsLb+i8DbmIEPYpKihCqFMpfVaQQd+1NXH0/qwzGKJ0udQOLxFuKtlLkqE0WHJcKLCmRUHZYXsy&#10;CuYfo/lx3eev62a/o93v/jDouUSp9msz+wQRqAnP8KO90goG70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GxpsYAAADcAAAADwAAAAAAAAAAAAAAAACYAgAAZHJz&#10;L2Rvd25yZXYueG1sUEsFBgAAAAAEAAQA9QAAAIsDAAAAAA==&#10;" fillcolor="black" stroked="f"/>
                  <v:rect id="Rectangle 515" o:spid="_x0000_s1535" style="position:absolute;left:1431;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UPcYA&#10;AADcAAAADwAAAGRycy9kb3ducmV2LnhtbESPT2sCMRTE70K/Q3gFb5qt+K9bo6ggeCmo7aHenpvX&#10;3cXNy5pE3frpjSD0OMzMb5jJrDGVuJDzpWUFb90EBHFmdcm5gu+vVWcMwgdkjZVlUvBHHmbTl9YE&#10;U22vvKXLLuQiQtinqKAIoU6l9FlBBn3X1sTR+7XOYIjS5VI7vEa4qWQvSYbSYMlxocCalgVlx93Z&#10;KFi8jxenTZ8/b9vDnvY/h+Og5xKl2q/N/ANEoCb8h5/ttVYwGI3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0UPcYAAADcAAAADwAAAAAAAAAAAAAAAACYAgAAZHJz&#10;L2Rvd25yZXYueG1sUEsFBgAAAAAEAAQA9QAAAIsDAAAAAA==&#10;" fillcolor="black" stroked="f"/>
                  <v:rect id="Rectangle 516" o:spid="_x0000_s1536" style="position:absolute;left:1431;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KAT8MA&#10;AADcAAAADwAAAGRycy9kb3ducmV2LnhtbERPy2oCMRTdF/yHcAV3NaPUqqNRtFDoplAfC91dJ9eZ&#10;wcnNmESd+vVmIbg8nPd03phKXMn50rKCXjcBQZxZXXKuYLv5fh+B8AFZY2WZFPyTh/ms9TbFVNsb&#10;r+i6DrmIIexTVFCEUKdS+qwgg75ra+LIHa0zGCJ0udQObzHcVLKfJJ/SYMmxocCavgrKTuuLUbAc&#10;j5bnvw/+va8Oe9rvDqdB3yVKddrNYgIiUBNe4qf7RysYDOP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KAT8MAAADcAAAADwAAAAAAAAAAAAAAAACYAgAAZHJzL2Rv&#10;d25yZXYueG1sUEsFBgAAAAAEAAQA9QAAAIgDAAAAAA==&#10;" fillcolor="black" stroked="f"/>
                  <v:rect id="Rectangle 517" o:spid="_x0000_s1537" style="position:absolute;left:1431;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l1McA&#10;AADcAAAADwAAAGRycy9kb3ducmV2LnhtbESPQWvCQBSE74X+h+UVequbSm01ZpUqCF4Kaj3o7SX7&#10;TILZt3F31dhf7xYKPQ4z8w2TTTvTiAs5X1tW8NpLQBAXVtdcKth+L16GIHxA1thYJgU38jCdPD5k&#10;mGp75TVdNqEUEcI+RQVVCG0qpS8qMuh7tiWO3sE6gyFKV0rt8BrhppH9JHmXBmuOCxW2NK+oOG7O&#10;RsFsNJydVm/89bPO97Tf5cdB3yVKPT91n2MQgbrwH/5rL7WCwcc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eJdTHAAAA3AAAAA8AAAAAAAAAAAAAAAAAmAIAAGRy&#10;cy9kb3ducmV2LnhtbFBLBQYAAAAABAAEAPUAAACMAwAAAAA=&#10;" fillcolor="black" stroked="f"/>
                  <v:rect id="Rectangle 518" o:spid="_x0000_s1538" style="position:absolute;left:1431;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8bsMA&#10;AADcAAAADwAAAGRycy9kb3ducmV2LnhtbERPy4rCMBTdC/5DuAOz03REpXaMogPCbAZ8LXR3be60&#10;xeamk2S0+vVmIbg8nPd03ppaXMj5yrKCj34Cgji3uuJCwX636qUgfEDWWFsmBTfyMJ91O1PMtL3y&#10;hi7bUIgYwj5DBWUITSalz0sy6Pu2IY7cr3UGQ4SukNrhNYabWg6SZCwNVhwbSmzoq6T8vP03CpaT&#10;dPm3HvLPfXM60vFwOo8GLlHq/a1dfIII1IaX+On+1gpGaZwf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H8bsMAAADcAAAADwAAAAAAAAAAAAAAAACYAgAAZHJzL2Rv&#10;d25yZXYueG1sUEsFBgAAAAAEAAQA9QAAAIgDAAAAAA==&#10;" fillcolor="black" stroked="f"/>
                  <v:rect id="Rectangle 519" o:spid="_x0000_s1539" style="position:absolute;left:1431;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Z9cYA&#10;AADcAAAADwAAAGRycy9kb3ducmV2LnhtbESPT2sCMRTE74LfITyhN80qtayrUbRQ8CL4p4d6e26e&#10;u4ubl22S6rafvhEEj8PM/IaZLVpTiys5X1lWMBwkIIhzqysuFHwePvopCB+QNdaWScEveVjMu50Z&#10;ZtreeEfXfShEhLDPUEEZQpNJ6fOSDPqBbYijd7bOYIjSFVI7vEW4qeUoSd6kwYrjQokNvZeUX/Y/&#10;RsFqkq6+t6+8+dudjnT8Ol3GI5co9dJrl1MQgdrwDD/aa61gnA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Z9cYAAADcAAAADwAAAAAAAAAAAAAAAACYAgAAZHJz&#10;L2Rvd25yZXYueG1sUEsFBgAAAAAEAAQA9QAAAIsDAAAAAA==&#10;" fillcolor="black" stroked="f"/>
                  <v:rect id="Rectangle 520" o:spid="_x0000_s1540" style="position:absolute;left:1431;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sYA&#10;AADcAAAADwAAAGRycy9kb3ducmV2LnhtbESPQWvCQBSE7wX/w/KE3urGUEuMrqKFgheh2h709sw+&#10;k2D2bbq71eiv7xYEj8PMfMNM551pxJmcry0rGA4SEMSF1TWXCr6/Pl4yED4ga2wsk4IreZjPek9T&#10;zLW98IbO21CKCGGfo4IqhDaX0hcVGfQD2xJH72idwRClK6V2eIlw08g0Sd6kwZrjQoUtvVdUnLa/&#10;RsFynC1/Pl95fdsc9rTfHU6j1CVKPfe7xQREoC48wvf2SisYZS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HgsYAAADcAAAADwAAAAAAAAAAAAAAAACYAgAAZHJz&#10;L2Rvd25yZXYueG1sUEsFBgAAAAAEAAQA9QAAAIsDAAAAAA==&#10;" fillcolor="black" stroked="f"/>
                  <v:rect id="Rectangle 521" o:spid="_x0000_s1541" style="position:absolute;left:1431;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iGccA&#10;AADcAAAADwAAAGRycy9kb3ducmV2LnhtbESPQWvCQBSE7wX/w/KE3pqNtkpMXUWFQi+FanvQ2zP7&#10;mgSzb+PuVlN/vSsUPA4z8w0znXemESdyvrasYJCkIIgLq2suFXx/vT1lIHxA1thYJgV/5GE+6z1M&#10;Mdf2zGs6bUIpIoR9jgqqENpcSl9UZNAntiWO3o91BkOUrpTa4TnCTSOHaTqWBmuOCxW2tKqoOGx+&#10;jYLlJFseP1/447Le72i33R9GQ5cq9djvFq8gAnXhHv5vv2sFo+w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jYhnHAAAA3AAAAA8AAAAAAAAAAAAAAAAAmAIAAGRy&#10;cy9kb3ducmV2LnhtbFBLBQYAAAAABAAEAPUAAACMAwAAAAA=&#10;" fillcolor="black" stroked="f"/>
                  <v:rect id="Rectangle 522" o:spid="_x0000_s1542" style="position:absolute;left:1431;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6bcYA&#10;AADcAAAADwAAAGRycy9kb3ducmV2LnhtbESPT2sCMRTE70K/Q3iF3jSrqKyrUbRQ6KXgnx7q7bl5&#10;7i5uXtYk1W0/vREEj8PM/IaZLVpTiws5X1lW0O8lIIhzqysuFHzvPropCB+QNdaWScEfeVjMXzoz&#10;zLS98oYu21CICGGfoYIyhCaT0uclGfQ92xBH72idwRClK6R2eI1wU8tBkoylwYrjQokNvZeUn7a/&#10;RsFqkq7O6yF//W8Oe9r/HE6jgUuUenttl1MQgdrwDD/an1rBKB3C/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r6bcYAAADcAAAADwAAAAAAAAAAAAAAAACYAgAAZHJz&#10;L2Rvd25yZXYueG1sUEsFBgAAAAAEAAQA9QAAAIsDAAAAAA==&#10;" fillcolor="black" stroked="f"/>
                  <v:rect id="Rectangle 523" o:spid="_x0000_s1543" style="position:absolute;left:1431;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f9sYA&#10;AADcAAAADwAAAGRycy9kb3ducmV2LnhtbESPQWvCQBSE7wX/w/IKvTWbiilpdBUVhF4K1fZQb8/s&#10;Mwlm38bdrUZ/fbcgeBxm5htmMutNK07kfGNZwUuSgiAurW64UvD9tXrOQfiArLG1TAou5GE2HTxM&#10;sND2zGs6bUIlIoR9gQrqELpCSl/WZNAntiOO3t46gyFKV0nt8BzhppXDNH2VBhuOCzV2tKypPGx+&#10;jYLFW744fo7447rebWn7sztkQ5cq9fTYz8cgAvXhHr6137WCLM/g/0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Zf9sYAAADcAAAADwAAAAAAAAAAAAAAAACYAgAAZHJz&#10;L2Rvd25yZXYueG1sUEsFBgAAAAAEAAQA9QAAAIsDAAAAAA==&#10;" fillcolor="black" stroked="f"/>
                  <v:rect id="Rectangle 524" o:spid="_x0000_s1544" style="position:absolute;left:1431;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BgcYA&#10;AADcAAAADwAAAGRycy9kb3ducmV2LnhtbESPT2sCMRTE70K/Q3gFb5qtqKyrUbRQ6KXgnx7q7bl5&#10;3V3cvKxJqls/vREEj8PM/IaZLVpTizM5X1lW8NZPQBDnVldcKPjeffRSED4ga6wtk4J/8rCYv3Rm&#10;mGl74Q2dt6EQEcI+QwVlCE0mpc9LMuj7tiGO3q91BkOUrpDa4SXCTS0HSTKWBiuOCyU29F5Sftz+&#10;GQWrSbo6rYf8dd0c9rT/ORxHA5co1X1tl1MQgdrwDD/an1rBK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BgcYAAADcAAAADwAAAAAAAAAAAAAAAACYAgAAZHJz&#10;L2Rvd25yZXYueG1sUEsFBgAAAAAEAAQA9QAAAIsDAAAAAA==&#10;" fillcolor="black" stroked="f"/>
                  <v:rect id="Rectangle 525" o:spid="_x0000_s1545" style="position:absolute;left:1431;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kGscA&#10;AADcAAAADwAAAGRycy9kb3ducmV2LnhtbESPQWvCQBSE7wX/w/KE3pqNUtuYuooKQi9CtT3o7Zl9&#10;TYLZt3F31dRf3xUKPQ4z8w0zmXWmERdyvrasYJCkIIgLq2suFXx9rp4yED4ga2wsk4If8jCb9h4m&#10;mGt75Q1dtqEUEcI+RwVVCG0upS8qMugT2xJH79s6gyFKV0rt8BrhppHDNH2RBmuOCxW2tKyoOG7P&#10;RsFinC1OH8+8vm0Oe9rvDsfR0KVKPfa7+RuIQF34D/+137WCUfYK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YZBrHAAAA3AAAAA8AAAAAAAAAAAAAAAAAmAIAAGRy&#10;cy9kb3ducmV2LnhtbFBLBQYAAAAABAAEAPUAAACMAwAAAAA=&#10;" fillcolor="black" stroked="f"/>
                  <v:rect id="Rectangle 526" o:spid="_x0000_s1546" style="position:absolute;left:1431;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fwaMMA&#10;AADcAAAADwAAAGRycy9kb3ducmV2LnhtbERPy4rCMBTdC/5DuAOz03REpXaMogPCbAZ8LXR3be60&#10;xeamk2S0+vVmIbg8nPd03ppaXMj5yrKCj34Cgji3uuJCwX636qUgfEDWWFsmBTfyMJ91O1PMtL3y&#10;hi7bUIgYwj5DBWUITSalz0sy6Pu2IY7cr3UGQ4SukNrhNYabWg6SZCwNVhwbSmzoq6T8vP03CpaT&#10;dPm3HvLPfXM60vFwOo8GLlHq/a1dfIII1IaX+On+1gpGaVwb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fwaMMAAADcAAAADwAAAAAAAAAAAAAAAACYAgAAZHJzL2Rv&#10;d25yZXYueG1sUEsFBgAAAAAEAAQA9QAAAIgDAAAAAA==&#10;" fillcolor="black" stroked="f"/>
                  <v:rect id="Rectangle 527" o:spid="_x0000_s1547" style="position:absolute;left:1431;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V88YA&#10;AADcAAAADwAAAGRycy9kb3ducmV2LnhtbESPT2sCMRTE70K/Q3iF3jRbqWVdjVILBS+C/w56e26e&#10;u4ubl22S6uqnbwTB4zAzv2HG09bU4kzOV5YVvPcSEMS51RUXCrabn24KwgdkjbVlUnAlD9PJS2eM&#10;mbYXXtF5HQoRIewzVFCG0GRS+rwkg75nG+LoHa0zGKJ0hdQOLxFuatlPkk9psOK4UGJD3yXlp/Wf&#10;UTAbprPf5QcvbqvDnva7w2nQd4lSb6/t1whEoDY8w4/2XCsYpE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tV88YAAADcAAAADwAAAAAAAAAAAAAAAACYAgAAZHJz&#10;L2Rvd25yZXYueG1sUEsFBgAAAAAEAAQA9QAAAIsDAAAAAA==&#10;" fillcolor="black" stroked="f"/>
                  <v:rect id="Rectangle 528" o:spid="_x0000_s1548" style="position:absolute;left:1431;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qs8QA&#10;AADcAAAADwAAAGRycy9kb3ducmV2LnhtbERPz2vCMBS+D/Y/hDfwNtOVKbYayxQGXoTpdlhvz+bZ&#10;FpuXmkTt9tcvB2HHj+/3ohhMJ67kfGtZwcs4AUFcWd1yreDr8/15BsIHZI2dZVLwQx6K5ePDAnNt&#10;b7yj6z7UIoawz1FBE0KfS+mrhgz6se2JI3e0zmCI0NVSO7zFcNPJNEmm0mDLsaHBntYNVaf9xShY&#10;ZbPV+eOVt7+7Q0nl9+E0SV2i1OhpeJuDCDSEf/HdvdEKJlmcH8/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oarPEAAAA3AAAAA8AAAAAAAAAAAAAAAAAmAIAAGRycy9k&#10;b3ducmV2LnhtbFBLBQYAAAAABAAEAPUAAACJAwAAAAA=&#10;" fillcolor="black" stroked="f"/>
                  <v:rect id="Rectangle 529" o:spid="_x0000_s1549" style="position:absolute;left:1431;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PKMYA&#10;AADcAAAADwAAAGRycy9kb3ducmV2LnhtbESPT2sCMRTE7wW/Q3hCbzWrVNHVKCoUein476C35+a5&#10;u7h5WZNUVz+9EQo9DjPzG2Yya0wlruR8aVlBt5OAIM6sLjlXsNt+fQxB+ICssbJMCu7kYTZtvU0w&#10;1fbGa7puQi4ihH2KCooQ6lRKnxVk0HdsTRy9k3UGQ5Qul9rhLcJNJXtJMpAGS44LBda0LCg7b36N&#10;gsVouLisPvnnsT4e6LA/nvs9lyj13m7mYxCBmvAf/mt/awX9URdeZ+IR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TPKMYAAADcAAAADwAAAAAAAAAAAAAAAACYAgAAZHJz&#10;L2Rvd25yZXYueG1sUEsFBgAAAAAEAAQA9QAAAIsDAAAAAA==&#10;" fillcolor="black" stroked="f"/>
                  <v:rect id="Rectangle 530" o:spid="_x0000_s1550" style="position:absolute;left:1431;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RX8YA&#10;AADcAAAADwAAAGRycy9kb3ducmV2LnhtbESPT2sCMRTE70K/Q3iF3jTbpRZdjVILBS+C/w56e26e&#10;u4ubl22S6uqnbwTB4zAzv2HG09bU4kzOV5YVvPcSEMS51RUXCrabn+4AhA/IGmvLpOBKHqaTl84Y&#10;M20vvKLzOhQiQthnqKAMocmk9HlJBn3PNsTRO1pnMETpCqkdXiLc1DJNkk9psOK4UGJD3yXlp/Wf&#10;UTAbDma/yw9e3FaHPe13h1M/dYlSb6/t1whEoDY8w4/2XCvoD1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ZRX8YAAADcAAAADwAAAAAAAAAAAAAAAACYAgAAZHJz&#10;L2Rvd25yZXYueG1sUEsFBgAAAAAEAAQA9QAAAIsDAAAAAA==&#10;" fillcolor="black" stroked="f"/>
                  <v:rect id="Rectangle 531" o:spid="_x0000_s1551" style="position:absolute;left:1431;top:22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0xMcA&#10;AADcAAAADwAAAGRycy9kb3ducmV2LnhtbESPQWvCQBSE74X+h+UVequbWi0as0oVCl4Kaj3o7SX7&#10;TILZt3F3q2l/fVcQPA4z8w2TzTrTiDM5X1tW8NpLQBAXVtdcKth+f76MQPiArLGxTAp+ycNs+viQ&#10;Yarthdd03oRSRAj7FBVUIbSplL6oyKDv2ZY4egfrDIYoXSm1w0uEm0b2k+RdGqw5LlTY0qKi4rj5&#10;MQrm49H8tBrw198639N+lx+HfZco9fzUfUxABOrCPXxrL7WC4fgN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69MTHAAAA3AAAAA8AAAAAAAAAAAAAAAAAmAIAAGRy&#10;cy9kb3ducmV2LnhtbFBLBQYAAAAABAAEAPUAAACMAwAAAAA=&#10;" fillcolor="black" stroked="f"/>
                  <v:rect id="Rectangle 532" o:spid="_x0000_s1552" style="position:absolute;left:1431;top:22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ssM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Zy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NssMYAAADcAAAADwAAAAAAAAAAAAAAAACYAgAAZHJz&#10;L2Rvd25yZXYueG1sUEsFBgAAAAAEAAQA9QAAAIsDAAAAAA==&#10;" fillcolor="black" stroked="f"/>
                  <v:rect id="Rectangle 533" o:spid="_x0000_s1553" style="position:absolute;left:1431;top:22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K8YA&#10;AADcAAAADwAAAGRycy9kb3ducmV2LnhtbESPQWsCMRSE70L/Q3gFb5qtuEVXo9SC4EWo2kO9PTfP&#10;3cXNyzaJuvrrm4LgcZiZb5jpvDW1uJDzlWUFb/0EBHFudcWFgu/dsjcC4QOyxtoyKbiRh/nspTPF&#10;TNsrb+iyDYWIEPYZKihDaDIpfV6SQd+3DXH0jtYZDFG6QmqH1wg3tRwkybs0WHFcKLGhz5Ly0/Zs&#10;FCzGo8Xv15DX981hT/ufwykduESp7mv7MQERqA3P8KO90grSc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JK8YAAADcAAAADwAAAAAAAAAAAAAAAACYAgAAZHJz&#10;L2Rvd25yZXYueG1sUEsFBgAAAAAEAAQA9QAAAIsDAAAAAA==&#10;" fillcolor="black" stroked="f"/>
                  <v:rect id="Rectangle 534" o:spid="_x0000_s1554" style="position:absolute;left:1431;top:22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XXMYA&#10;AADcAAAADwAAAGRycy9kb3ducmV2LnhtbESPQWvCQBSE7wX/w/IEb3WjqGiaVaog9CKo7aHeXrLP&#10;JJh9m+5uNfbXu4VCj8PMfMNkq8404krO15YVjIYJCOLC6ppLBR/v2+c5CB+QNTaWScGdPKyWvacM&#10;U21vfKDrMZQiQtinqKAKoU2l9EVFBv3QtsTRO1tnMETpSqkd3iLcNHKcJDNpsOa4UGFLm4qKy/Hb&#10;KFgv5uuv/YR3P4f8RKfP/DIdu0SpQb97fQERqAv/4b/2m1YwXcz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XXMYAAADcAAAADwAAAAAAAAAAAAAAAACYAgAAZHJz&#10;L2Rvd25yZXYueG1sUEsFBgAAAAAEAAQA9QAAAIsDAAAAAA==&#10;" fillcolor="black" stroked="f"/>
                  <v:rect id="Rectangle 535" o:spid="_x0000_s1555" style="position:absolute;left:1431;top:22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yx8cA&#10;AADcAAAADwAAAGRycy9kb3ducmV2LnhtbESPQWvCQBSE74X+h+UVequbSm01ZpUqCF4Kaj3o7SX7&#10;TILZt3F31dhf7xYKPQ4z8w2TTTvTiAs5X1tW8NpLQBAXVtdcKth+L16GIHxA1thYJgU38jCdPD5k&#10;mGp75TVdNqEUEcI+RQVVCG0qpS8qMuh7tiWO3sE6gyFKV0rt8BrhppH9JHmXBmuOCxW2NK+oOG7O&#10;RsFsNJydVm/89bPO97Tf5cdB3yVKPT91n2MQgbrwH/5rL7WCwegD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B8sfHAAAA3AAAAA8AAAAAAAAAAAAAAAAAmAIAAGRy&#10;cy9kb3ducmV2LnhtbFBLBQYAAAAABAAEAPUAAACMAwAAAAA=&#10;" fillcolor="black" stroked="f"/>
                  <v:rect id="Rectangle 536" o:spid="_x0000_s1556" style="position:absolute;left:1431;top:22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mtcQA&#10;AADcAAAADwAAAGRycy9kb3ducmV2LnhtbERPz2vCMBS+D/Y/hDfwNtOVKbYayxQGXoTpdlhvz+bZ&#10;FpuXmkTt9tcvB2HHj+/3ohhMJ67kfGtZwcs4AUFcWd1yreDr8/15BsIHZI2dZVLwQx6K5ePDAnNt&#10;b7yj6z7UIoawz1FBE0KfS+mrhgz6se2JI3e0zmCI0NVSO7zFcNPJNEmm0mDLsaHBntYNVaf9xShY&#10;ZbPV+eOVt7+7Q0nl9+E0SV2i1OhpeJuDCDSEf/HdvdEKJllcG8/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ZrXEAAAA3AAAAA8AAAAAAAAAAAAAAAAAmAIAAGRycy9k&#10;b3ducmV2LnhtbFBLBQYAAAAABAAEAPUAAACJAwAAAAA=&#10;" fillcolor="black" stroked="f"/>
                  <v:rect id="Rectangle 537" o:spid="_x0000_s1557" style="position:absolute;left:1431;top:22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DLsYA&#10;AADcAAAADwAAAGRycy9kb3ducmV2LnhtbESPT2sCMRTE70K/Q3hCb5pVanFXo9RCwYvgnx7q7bl5&#10;7i5uXrZJqqufvhEEj8PM/IaZzltTizM5X1lWMOgnIIhzqysuFHzvvnpjED4ga6wtk4IreZjPXjpT&#10;zLS98IbO21CICGGfoYIyhCaT0uclGfR92xBH72idwRClK6R2eIlwU8thkrxLgxXHhRIb+iwpP23/&#10;jIJFOl78rt94ddsc9rT/OZxGQ5co9dptPyYgArXhGX60l1rBKE3hf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DLsYAAADcAAAADwAAAAAAAAAAAAAAAACYAgAAZHJz&#10;L2Rvd25yZXYueG1sUEsFBgAAAAAEAAQA9QAAAIsDAAAAAA==&#10;" fillcolor="black" stroked="f"/>
                  <v:rect id="Rectangle 538" o:spid="_x0000_s1558" style="position:absolute;left:1431;top:22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eSMIA&#10;AADcAAAADwAAAGRycy9kb3ducmV2LnhtbERPy2oCMRTdF/yHcAvualKxYkejaEHopuBrUXfXyXVm&#10;cHIzTaJO/XqzEFweznsya20tLuRD5VjDe0+BIM6dqbjQsNsu30YgQkQ2WDsmDf8UYDbtvEwwM+7K&#10;a7psYiFSCIcMNZQxNpmUIS/JYui5hjhxR+ctxgR9IY3Hawq3tewrNZQWK04NJTb0VVJ+2pythsXn&#10;aPG3GvDPbX3Y0/73cProe6V197Wdj0FEauNT/HB/Gw1Dlean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55IwgAAANwAAAAPAAAAAAAAAAAAAAAAAJgCAABkcnMvZG93&#10;bnJldi54bWxQSwUGAAAAAAQABAD1AAAAhwMAAAAA&#10;" fillcolor="black" stroked="f"/>
                  <v:rect id="Rectangle 539" o:spid="_x0000_s1559" style="position:absolute;left:1431;top:22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708YA&#10;AADcAAAADwAAAGRycy9kb3ducmV2LnhtbESPQWsCMRSE74L/IbxCb26iVLFbo6hQ6KWgtod6e25e&#10;dxc3L2uS6tpfbwpCj8PMfMPMFp1txJl8qB1rGGYKBHHhTM2lhs+P18EURIjIBhvHpOFKARbzfm+G&#10;uXEX3tJ5F0uRIBxy1FDF2OZShqIiiyFzLXHyvp23GJP0pTQeLwluGzlSaiIt1pwWKmxpXVFx3P1Y&#10;Davn6eq0eeL33+1hT/uvw3E88krrx4du+QIiUhf/w/f2m9EwUUP4O5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708YAAADcAAAADwAAAAAAAAAAAAAAAACYAgAAZHJz&#10;L2Rvd25yZXYueG1sUEsFBgAAAAAEAAQA9QAAAIsDAAAAAA==&#10;" fillcolor="black" stroked="f"/>
                  <v:rect id="Rectangle 540" o:spid="_x0000_s1560" style="position:absolute;left:1431;top:22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lpMYA&#10;AADcAAAADwAAAGRycy9kb3ducmV2LnhtbESPT2sCMRTE74LfIbxCb5p0qaKrUbRQ6KVQ/xz09tw8&#10;dxc3L9sk1bWfvikUehxm5jfMfNnZRlzJh9qxhqehAkFcOFNzqWG/ex1MQISIbLBxTBruFGC56Pfm&#10;mBt34w1dt7EUCcIhRw1VjG0uZSgqshiGriVO3tl5izFJX0rj8ZbgtpGZUmNpsea0UGFLLxUVl+2X&#10;1bCeTtafH8/8/r05Hel4OF1GmVdaPz50qxmISF38D/+134yGscrg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mlpMYAAADcAAAADwAAAAAAAAAAAAAAAACYAgAAZHJz&#10;L2Rvd25yZXYueG1sUEsFBgAAAAAEAAQA9QAAAIsDAAAAAA==&#10;" fillcolor="black" stroked="f"/>
                  <v:rect id="Rectangle 541" o:spid="_x0000_s1561" style="position:absolute;left:1431;top:22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AP8YA&#10;AADcAAAADwAAAGRycy9kb3ducmV2LnhtbESPT2sCMRTE74V+h/CE3mqibUW3RqlCoReh/jno7bl5&#10;3V3cvKxJqquf3giFHoeZ+Q0znra2FifyoXKsoddVIIhzZyouNGzWn89DECEiG6wdk4YLBZhOHh/G&#10;mBl35iWdVrEQCcIhQw1ljE0mZchLshi6riFO3o/zFmOSvpDG4znBbS37Sg2kxYrTQokNzUvKD6tf&#10;q2E2Gs6O36+8uC73O9pt94e3vldaP3Xaj3cQkdr4H/5rfxkNA/UC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UAP8YAAADcAAAADwAAAAAAAAAAAAAAAACYAgAAZHJz&#10;L2Rvd25yZXYueG1sUEsFBgAAAAAEAAQA9QAAAIsDAAAAAA==&#10;" fillcolor="black" stroked="f"/>
                  <v:rect id="Rectangle 542" o:spid="_x0000_s1562" style="position:absolute;left:1431;top:22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yYS8YA&#10;AADcAAAADwAAAGRycy9kb3ducmV2LnhtbESPT2sCMRTE70K/Q3gFb5pUrNitUaogeBH800O9PTev&#10;u4ubl20SddtPbwqCx2FmfsNMZq2txYV8qBxreOkrEMS5MxUXGj73y94YRIjIBmvHpOGXAsymT50J&#10;ZsZdeUuXXSxEgnDIUEMZY5NJGfKSLIa+a4iT9+28xZikL6TxeE1wW8uBUiNpseK0UGJDi5Ly0+5s&#10;NczfxvOfzZDXf9vjgQ5fx9PrwCutu8/txzuISG18hO/tldEwUkP4P5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yYS8YAAADcAAAADwAAAAAAAAAAAAAAAACYAgAAZHJz&#10;L2Rvd25yZXYueG1sUEsFBgAAAAAEAAQA9QAAAIsDAAAAAA==&#10;" fillcolor="black" stroked="f"/>
                  <v:rect id="Rectangle 543" o:spid="_x0000_s1563" style="position:absolute;left:1431;top:22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90MYA&#10;AADcAAAADwAAAGRycy9kb3ducmV2LnhtbESPT2sCMRTE70K/Q3gFb25SUbFbo1RB6KVQ/xz09ty8&#10;7i5uXrZJqtt++qYgeBxm5jfMbNHZRlzIh9qxhqdMgSAunKm51LDfrQdTECEiG2wck4YfCrCYP/Rm&#10;mBt35Q1dtrEUCcIhRw1VjG0uZSgqshgy1xIn79N5izFJX0rj8ZrgtpFDpSbSYs1pocKWVhUV5+23&#10;1bB8ni6/Pkb8/rs5Hel4OJ3HQ6+07j92ry8gInXxHr6134yGiRrD/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A90MYAAADcAAAADwAAAAAAAAAAAAAAAACYAgAAZHJz&#10;L2Rvd25yZXYueG1sUEsFBgAAAAAEAAQA9QAAAIsDAAAAAA==&#10;" fillcolor="black" stroked="f"/>
                  <v:rect id="Rectangle 544" o:spid="_x0000_s1564" style="position:absolute;left:1431;top:22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jp8YA&#10;AADcAAAADwAAAGRycy9kb3ducmV2LnhtbESPT2sCMRTE74LfIbxCb5pU6mK3RlGh0Euh/jnU23Pz&#10;uru4eVmTVNd++qYgeBxm5jfMdN7ZRpzJh9qxhqehAkFcOFNzqWG3fRtMQISIbLBxTBquFGA+6/em&#10;mBt34TWdN7EUCcIhRw1VjG0uZSgqshiGriVO3rfzFmOSvpTG4yXBbSNHSmXSYs1pocKWVhUVx82P&#10;1bB8mSxPn8/88bs+7Gn/dTiOR15p/fjQLV5BROriPXxrvxsNmcr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Kjp8YAAADcAAAADwAAAAAAAAAAAAAAAACYAgAAZHJz&#10;L2Rvd25yZXYueG1sUEsFBgAAAAAEAAQA9QAAAIsDAAAAAA==&#10;" fillcolor="black" stroked="f"/>
                  <v:rect id="Rectangle 545" o:spid="_x0000_s1565" style="position:absolute;left:1431;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PMYA&#10;AADcAAAADwAAAGRycy9kb3ducmV2LnhtbESPQWsCMRSE70L/Q3hCb5oorbVbo9SC0Iugtod6e25e&#10;dxc3L9sk6uqvN4LQ4zAz3zCTWWtrcSQfKscaBn0Fgjh3puJCw/fXojcGESKywdoxaThTgNn0oTPB&#10;zLgTr+m4iYVIEA4ZaihjbDIpQ16SxdB3DXHyfp23GJP0hTQeTwluazlUaiQtVpwWSmzoo6R8vzlY&#10;DfPX8fxv9cTLy3q3pe3Pbv889Errx277/gYiUhv/w/f2p9EwUi9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GPMYAAADcAAAADwAAAAAAAAAAAAAAAACYAgAAZHJz&#10;L2Rvd25yZXYueG1sUEsFBgAAAAAEAAQA9QAAAIsDAAAAAA==&#10;" fillcolor="black" stroked="f"/>
                  <v:rect id="Rectangle 546" o:spid="_x0000_s1566" style="position:absolute;left:1431;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STsIA&#10;AADcAAAADwAAAGRycy9kb3ducmV2LnhtbERPy2oCMRTdF/yHcAvualKxYkejaEHopuBrUXfXyXVm&#10;cHIzTaJO/XqzEFweznsya20tLuRD5VjDe0+BIM6dqbjQsNsu30YgQkQ2WDsmDf8UYDbtvEwwM+7K&#10;a7psYiFSCIcMNZQxNpmUIS/JYui5hjhxR+ctxgR9IY3Hawq3tewrNZQWK04NJTb0VVJ+2pythsXn&#10;aPG3GvDPbX3Y0/73cProe6V197Wdj0FEauNT/HB/Gw1Dldam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ZJOwgAAANwAAAAPAAAAAAAAAAAAAAAAAJgCAABkcnMvZG93&#10;bnJldi54bWxQSwUGAAAAAAQABAD1AAAAhwMAAAAA&#10;" fillcolor="black" stroked="f"/>
                  <v:rect id="Rectangle 547" o:spid="_x0000_s1567" style="position:absolute;left:1431;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31cYA&#10;AADcAAAADwAAAGRycy9kb3ducmV2LnhtbESPQWsCMRSE74L/IbxCb25SqaJbo6hQ6KVQtYd6e25e&#10;dxc3L2uS6tpf3xQEj8PMfMPMFp1txJl8qB1reMoUCOLCmZpLDZ+718EERIjIBhvHpOFKARbzfm+G&#10;uXEX3tB5G0uRIBxy1FDF2OZShqIiiyFzLXHyvp23GJP0pTQeLwluGzlUaiwt1pwWKmxpXVFx3P5Y&#10;DavpZHX6eOb3381hT/uvw3E09Errx4du+QIiUhfv4Vv7zWgYqyn8n0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031cYAAADcAAAADwAAAAAAAAAAAAAAAACYAgAAZHJz&#10;L2Rvd25yZXYueG1sUEsFBgAAAAAEAAQA9QAAAIsDAAAAAA==&#10;" fillcolor="black" stroked="f"/>
                  <v:rect id="Rectangle 548" o:spid="_x0000_s1568" style="position:absolute;left:1431;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IlcQA&#10;AADcAAAADwAAAGRycy9kb3ducmV2LnhtbERPz2vCMBS+D/wfwhvsNlPFiVZj0YGwy2A6D/b22ry1&#10;pc1Ll2Ta7a83B2HHj+/3OhtMJy7kfGNZwWScgCAurW64UnD63D8vQPiArLGzTAp+yUO2GT2sMdX2&#10;yge6HEMlYgj7FBXUIfSplL6syaAf2544cl/WGQwRukpqh9cYbjo5TZK5NNhwbKixp9eayvb4YxTs&#10;lovd98eM3/8ORU75uWhfpi5R6ulx2K5ABBrCv/juftMK5pM4P56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CJXEAAAA3AAAAA8AAAAAAAAAAAAAAAAAmAIAAGRycy9k&#10;b3ducmV2LnhtbFBLBQYAAAAABAAEAPUAAACJAwAAAAA=&#10;" fillcolor="black" stroked="f"/>
                  <v:rect id="Rectangle 549" o:spid="_x0000_s1569" style="position:absolute;left:1431;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tDsYA&#10;AADcAAAADwAAAGRycy9kb3ducmV2LnhtbESPQWsCMRSE74L/ITyhN82utKKrUbRQ8CJU7aHenpvn&#10;7uLmZZukuvXXN4LgcZiZb5jZojW1uJDzlWUF6SABQZxbXXGh4Gv/0R+D8AFZY22ZFPyRh8W825lh&#10;pu2Vt3TZhUJECPsMFZQhNJmUPi/JoB/Yhjh6J+sMhihdIbXDa4SbWg6TZCQNVhwXSmzovaT8vPs1&#10;ClaT8ern85U3t+3xQIfv4/lt6BKlXnrtcgoiUBue4Ud7rRWM0hT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KtDsYAAADcAAAADwAAAAAAAAAAAAAAAACYAgAAZHJz&#10;L2Rvd25yZXYueG1sUEsFBgAAAAAEAAQA9QAAAIsDAAAAAA==&#10;" fillcolor="black" stroked="f"/>
                  <v:rect id="Rectangle 550" o:spid="_x0000_s1570" style="position:absolute;left:1431;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ecYA&#10;AADcAAAADwAAAGRycy9kb3ducmV2LnhtbESPQWsCMRSE74L/ITyhN826tKKrUbRQ8CJU7aHenpvn&#10;7uLmZZukuvXXN4LgcZiZb5jZojW1uJDzlWUFw0ECgji3uuJCwdf+oz8G4QOyxtoyKfgjD4t5tzPD&#10;TNsrb+myC4WIEPYZKihDaDIpfV6SQT+wDXH0TtYZDFG6QmqH1wg3tUyTZCQNVhwXSmzovaT8vPs1&#10;ClaT8ern85U3t+3xQIfv4/ktdYlSL712OQURqA3P8KO91gpGwxT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zecYAAADcAAAADwAAAAAAAAAAAAAAAACYAgAAZHJz&#10;L2Rvd25yZXYueG1sUEsFBgAAAAAEAAQA9QAAAIsDAAAAAA==&#10;" fillcolor="black" stroked="f"/>
                  <v:rect id="Rectangle 551" o:spid="_x0000_s1571" style="position:absolute;left:1431;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W4sYA&#10;AADcAAAADwAAAGRycy9kb3ducmV2LnhtbESPQWsCMRSE70L/Q3gFb5pVq+hqlCoIvQhqPejtuXnd&#10;Xdy8rEnUtb++KRR6HGbmG2a2aEwl7uR8aVlBr5uAIM6sLjlXcPhcd8YgfEDWWFkmBU/ysJi/tGaY&#10;avvgHd33IRcRwj5FBUUIdSqlzwoy6Lu2Jo7el3UGQ5Qul9rhI8JNJftJMpIGS44LBda0Kii77G9G&#10;wXIyXl63b7z53p1PdDqeL8O+S5RqvzbvUxCBmvAf/mt/aAWj3gB+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yW4sYAAADcAAAADwAAAAAAAAAAAAAAAACYAgAAZHJz&#10;L2Rvd25yZXYueG1sUEsFBgAAAAAEAAQA9QAAAIsDAAAAAA==&#10;" fillcolor="black" stroked="f"/>
                  <v:rect id="Rectangle 552" o:spid="_x0000_s1572" style="position:absolute;left:1431;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OlsYA&#10;AADcAAAADwAAAGRycy9kb3ducmV2LnhtbESPQWvCQBSE70L/w/IK3nSjqNg0G6mC4EVQ20O9PbOv&#10;STD7Nt1dNfbXu4VCj8PMfMNki8404krO15YVjIYJCOLC6ppLBR/v68EchA/IGhvLpOBOHhb5Uy/D&#10;VNsb7+l6CKWIEPYpKqhCaFMpfVGRQT+0LXH0vqwzGKJ0pdQObxFuGjlOkpk0WHNcqLClVUXF+XAx&#10;CpYv8+X3bsLbn/3pSMfP03k6dolS/efu7RVEoC78h//aG61gNprA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OlsYAAADcAAAADwAAAAAAAAAAAAAAAACYAgAAZHJz&#10;L2Rvd25yZXYueG1sUEsFBgAAAAAEAAQA9QAAAIsDAAAAAA==&#10;" fillcolor="black" stroked="f"/>
                  <v:rect id="Rectangle 553" o:spid="_x0000_s1573" style="position:absolute;left:1431;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rDcYA&#10;AADcAAAADwAAAGRycy9kb3ducmV2LnhtbESPT2vCQBTE74V+h+UVeqsbpYqN2YgKQi8F/x3q7Zl9&#10;JsHs27i71dRP7wqFHoeZ+Q2TTTvTiAs5X1tW0O8lIIgLq2suFey2y7cxCB+QNTaWScEveZjmz08Z&#10;ptpeeU2XTShFhLBPUUEVQptK6YuKDPqebYmjd7TOYIjSlVI7vEa4aeQgSUbSYM1xocKWFhUVp82P&#10;UTD/GM/Pq3f+uq0Pe9p/H07DgUuUen3pZhMQgbrwH/5rf2oFo/4QHm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mrDcYAAADcAAAADwAAAAAAAAAAAAAAAACYAgAAZHJz&#10;L2Rvd25yZXYueG1sUEsFBgAAAAAEAAQA9QAAAIsDAAAAAA==&#10;" fillcolor="black" stroked="f"/>
                  <v:rect id="Rectangle 554" o:spid="_x0000_s1574" style="position:absolute;left:1431;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1esYA&#10;AADcAAAADwAAAGRycy9kb3ducmV2LnhtbESPQWsCMRSE74L/ITyhN80q7aKrUbRQ8CJU7aHenpvn&#10;7uLmZZukuvXXN4LgcZiZb5jZojW1uJDzlWUFw0ECgji3uuJCwdf+oz8G4QOyxtoyKfgjD4t5tzPD&#10;TNsrb+myC4WIEPYZKihDaDIpfV6SQT+wDXH0TtYZDFG6QmqH1wg3tRwlSSoNVhwXSmzovaT8vPs1&#10;ClaT8ern85U3t+3xQIfv4/lt5BKlXnrtcgoiUBue4Ud7rRWkwxT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s1esYAAADcAAAADwAAAAAAAAAAAAAAAACYAgAAZHJz&#10;L2Rvd25yZXYueG1sUEsFBgAAAAAEAAQA9QAAAIsDAAAAAA==&#10;" fillcolor="black" stroked="f"/>
                  <v:rect id="Rectangle 555" o:spid="_x0000_s1575" style="position:absolute;left:1431;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Q4ccA&#10;AADcAAAADwAAAGRycy9kb3ducmV2LnhtbESPQWvCQBSE70L/w/IK3nSjqLVpVqmC4EWotod6e2Zf&#10;k5Ds27i7auyv7xYKPQ4z8w2TLTvTiCs5X1lWMBomIIhzqysuFHy8bwZzED4ga2wsk4I7eVguHnoZ&#10;ptreeE/XQyhEhLBPUUEZQptK6fOSDPqhbYmj92WdwRClK6R2eItw08hxksykwYrjQoktrUvK68PF&#10;KFg9z1fntwnvvvenIx0/T/V07BKl+o/d6wuIQF34D/+1t1rBbPQE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3kOHHAAAA3AAAAA8AAAAAAAAAAAAAAAAAmAIAAGRy&#10;cy9kb3ducmV2LnhtbFBLBQYAAAAABAAEAPUAAACMAwAAAAA=&#10;" fillcolor="black" stroked="f"/>
                  <v:rect id="Rectangle 556" o:spid="_x0000_s1576" style="position:absolute;left:1431;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gEk8QA&#10;AADcAAAADwAAAGRycy9kb3ducmV2LnhtbERPz2vCMBS+D/wfwhvsNlPFiVZj0YGwy2A6D/b22ry1&#10;pc1Ll2Ta7a83B2HHj+/3OhtMJy7kfGNZwWScgCAurW64UnD63D8vQPiArLGzTAp+yUO2GT2sMdX2&#10;yge6HEMlYgj7FBXUIfSplL6syaAf2544cl/WGQwRukpqh9cYbjo5TZK5NNhwbKixp9eayvb4YxTs&#10;lovd98eM3/8ORU75uWhfpi5R6ulx2K5ABBrCv/juftMK5pO4Np6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oBJPEAAAA3AAAAA8AAAAAAAAAAAAAAAAAmAIAAGRycy9k&#10;b3ducmV2LnhtbFBLBQYAAAAABAAEAPUAAACJAwAAAAA=&#10;" fillcolor="black" stroked="f"/>
                  <v:rect id="Rectangle 557" o:spid="_x0000_s1577" style="position:absolute;left:1431;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hCMcA&#10;AADcAAAADwAAAGRycy9kb3ducmV2LnhtbESPQWvCQBSE70L/w/IK3sxGsaJpVqmC4EWotod6e8m+&#10;JsHs27i7atpf3y0Uehxm5hsmX/WmFTdyvrGsYJykIIhLqxuuFLy/bUdzED4ga2wtk4Iv8rBaPgxy&#10;zLS984Fux1CJCGGfoYI6hC6T0pc1GfSJ7Yij92mdwRClq6R2eI9w08pJms6kwYbjQo0dbWoqz8er&#10;UbBezNeX1ynvvw/FiU4fxflp4lKlho/9yzOIQH34D/+1d1rBbLyA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oQjHAAAA3AAAAA8AAAAAAAAAAAAAAAAAmAIAAGRy&#10;cy9kb3ducmV2LnhtbFBLBQYAAAAABAAEAPUAAACMAwAAAAA=&#10;" fillcolor="black" stroked="f"/>
                  <v:rect id="Rectangle 558" o:spid="_x0000_s1578" style="position:absolute;left:1431;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LCKMQA&#10;AADcAAAADwAAAGRycy9kb3ducmV2LnhtbERPz2vCMBS+C/sfwht403TFSdc1yhwIXgR1O8zba/PW&#10;FpuXLona+dcvh4HHj+93sRxMJy7kfGtZwdM0AUFcWd1yreDzYz3JQPiArLGzTAp+ycNy8TAqMNf2&#10;ynu6HEItYgj7HBU0IfS5lL5qyKCf2p44ct/WGQwRulpqh9cYbjqZJslcGmw5NjTY03tD1elwNgpW&#10;L9nqZzfj7W1fHun4VZ6eU5coNX4c3l5BBBrCXfzv3mgF8zTOj2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ywijEAAAA3AAAAA8AAAAAAAAAAAAAAAAAmAIAAGRycy9k&#10;b3ducmV2LnhtbFBLBQYAAAAABAAEAPUAAACJAwAAAAA=&#10;" fillcolor="black" stroked="f"/>
                  <v:rect id="Rectangle 559" o:spid="_x0000_s1579" style="position:absolute;left:1431;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ns8YA&#10;AADcAAAADwAAAGRycy9kb3ducmV2LnhtbESPQWsCMRSE74L/ITyhN826tKKrUbRQ8CJU7aHenpvn&#10;7uLmZZukuvXXN4LgcZiZb5jZojW1uJDzlWUFw0ECgji3uuJCwdf+oz8G4QOyxtoyKfgjD4t5tzPD&#10;TNsrb+myC4WIEPYZKihDaDIpfV6SQT+wDXH0TtYZDFG6QmqH1wg3tUyTZCQNVhwXSmzovaT8vPs1&#10;ClaT8ern85U3t+3xQIfv4/ktdYlSL712OQURqA3P8KO91gpG6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5ns8YAAADcAAAADwAAAAAAAAAAAAAAAACYAgAAZHJz&#10;L2Rvd25yZXYueG1sUEsFBgAAAAAEAAQA9QAAAIsDAAAAAA==&#10;" fillcolor="black" stroked="f"/>
                  <v:rect id="Rectangle 560" o:spid="_x0000_s1580" style="position:absolute;left:1431;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5xMcA&#10;AADcAAAADwAAAGRycy9kb3ducmV2LnhtbESPT2vCQBTE7wW/w/IK3uqmwYpN3YgWBC+C/w719sy+&#10;JiHZt+nuqmk/vVso9DjMzG+Y2bw3rbiS87VlBc+jBARxYXXNpYLjYfU0BeEDssbWMin4Jg/zfPAw&#10;w0zbG+/oug+liBD2GSqoQugyKX1RkUE/sh1x9D6tMxiidKXUDm8RblqZJslEGqw5LlTY0XtFRbO/&#10;GAXL1+nyazvmzc/ufKLTx7l5SV2i1PCxX7yBCNSH//Bfe60VTNIU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cTHAAAA3AAAAA8AAAAAAAAAAAAAAAAAmAIAAGRy&#10;cy9kb3ducmV2LnhtbFBLBQYAAAAABAAEAPUAAACMAwAAAAA=&#10;" fillcolor="black" stroked="f"/>
                  <v:rect id="Rectangle 561" o:spid="_x0000_s1581" style="position:absolute;left:1431;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cX8YA&#10;AADcAAAADwAAAGRycy9kb3ducmV2LnhtbESPQWsCMRSE7wX/Q3iCt5p1raJbo2ih0EtBbQ96e25e&#10;dxc3L9sk1a2/3giCx2FmvmFmi9bU4kTOV5YVDPoJCOLc6ooLBd9f788TED4ga6wtk4J/8rCYd55m&#10;mGl75g2dtqEQEcI+QwVlCE0mpc9LMuj7tiGO3o91BkOUrpDa4TnCTS3TJBlLgxXHhRIbeispP27/&#10;jILVdLL6Xb/w52Vz2NN+dziOUpco1eu2y1cQgdrwCN/bH1rBOB3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BcX8YAAADcAAAADwAAAAAAAAAAAAAAAACYAgAAZHJz&#10;L2Rvd25yZXYueG1sUEsFBgAAAAAEAAQA9QAAAIsDAAAAAA==&#10;" fillcolor="black" stroked="f"/>
                  <v:rect id="Rectangle 562" o:spid="_x0000_s1582" style="position:absolute;left:1431;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EK8YA&#10;AADcAAAADwAAAGRycy9kb3ducmV2LnhtbESPQWsCMRSE74X+h/AKvdWsi4quRlFB6KVQtYd6e26e&#10;u4ublzVJdfXXN4LgcZiZb5jJrDW1OJPzlWUF3U4Cgji3uuJCwc929TEE4QOyxtoyKbiSh9n09WWC&#10;mbYXXtN5EwoRIewzVFCG0GRS+rwkg75jG+LoHawzGKJ0hdQOLxFuapkmyUAarDgulNjQsqT8uPkz&#10;Chaj4eL03eOv23q/o93v/thPXaLU+1s7H4MI1IZn+NH+1AoGaQ/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nEK8YAAADcAAAADwAAAAAAAAAAAAAAAACYAgAAZHJz&#10;L2Rvd25yZXYueG1sUEsFBgAAAAAEAAQA9QAAAIsDAAAAAA==&#10;" fillcolor="black" stroked="f"/>
                  <v:rect id="Rectangle 563" o:spid="_x0000_s1583" style="position:absolute;left:1431;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VhsMYA&#10;AADcAAAADwAAAGRycy9kb3ducmV2LnhtbESPT2sCMRTE74V+h/AK3mq2i4quRtFCoRfBPz3U23Pz&#10;uru4eVmTVFc/vREEj8PM/IaZzFpTixM5X1lW8NFNQBDnVldcKPjZfr0PQfiArLG2TAou5GE2fX2Z&#10;YKbtmdd02oRCRAj7DBWUITSZlD4vyaDv2oY4en/WGQxRukJqh+cIN7VMk2QgDVYcF0ps6LOk/LD5&#10;NwoWo+HiuOrx8rre72j3uz/0U5co1Xlr52MQgdrwDD/a31rBIO3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VhsMYAAADcAAAADwAAAAAAAAAAAAAAAACYAgAAZHJz&#10;L2Rvd25yZXYueG1sUEsFBgAAAAAEAAQA9QAAAIsDAAAAAA==&#10;" fillcolor="black" stroked="f"/>
                  <v:rect id="Rectangle 564" o:spid="_x0000_s1584" style="position:absolute;left:1431;top:21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x8YA&#10;AADcAAAADwAAAGRycy9kb3ducmV2LnhtbESPQWvCQBSE74L/YXlCb7oxtEGjq2ih4EVQ24Pentln&#10;Esy+TXe3mvbXu4VCj8PMfMPMl51pxI2cry0rGI8SEMSF1TWXCj7e34YTED4ga2wsk4Jv8rBc9Htz&#10;zLW9855uh1CKCGGfo4IqhDaX0hcVGfQj2xJH72KdwRClK6V2eI9w08g0STJpsOa4UGFLrxUV18OX&#10;UbCeTtafu2fe/uzPJzodz9eX1CVKPQ261QxEoC78h//aG60gSzP4PR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f/x8YAAADcAAAADwAAAAAAAAAAAAAAAACYAgAAZHJz&#10;L2Rvd25yZXYueG1sUEsFBgAAAAAEAAQA9QAAAIsDAAAAAA==&#10;" fillcolor="black" stroked="f"/>
                  <v:rect id="Rectangle 565" o:spid="_x0000_s1585" style="position:absolute;left:1431;top:21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aXMcA&#10;AADcAAAADwAAAGRycy9kb3ducmV2LnhtbESPzWsCMRTE74X+D+EJ3mrWxfqxGqUWhF4K9eOgt+fm&#10;ubu4edkmUbf96xuh4HGYmd8ws0VranEl5yvLCvq9BARxbnXFhYLddvUyBuEDssbaMin4IQ+L+fPT&#10;DDNtb7ym6yYUIkLYZ6igDKHJpPR5SQZ9zzbE0TtZZzBE6QqpHd4i3NQyTZKhNFhxXCixofeS8vPm&#10;YhQsJ+Pl99eAP3/XxwMd9sfza+oSpbqd9m0KIlAbHuH/9odWMExH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WlzHAAAA3AAAAA8AAAAAAAAAAAAAAAAAmAIAAGRy&#10;cy9kb3ducmV2LnhtbFBLBQYAAAAABAAEAPUAAACMAwAAAAA=&#10;" fillcolor="black" stroked="f"/>
                  <v:rect id="Rectangle 566" o:spid="_x0000_s1586" style="position:absolute;left:1431;top:21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OLsQA&#10;AADcAAAADwAAAGRycy9kb3ducmV2LnhtbERPz2vCMBS+C/sfwht403TFSdc1yhwIXgR1O8zba/PW&#10;FpuXLona+dcvh4HHj+93sRxMJy7kfGtZwdM0AUFcWd1yreDzYz3JQPiArLGzTAp+ycNy8TAqMNf2&#10;ynu6HEItYgj7HBU0IfS5lL5qyKCf2p44ct/WGQwRulpqh9cYbjqZJslcGmw5NjTY03tD1elwNgpW&#10;L9nqZzfj7W1fHun4VZ6eU5coNX4c3l5BBBrCXfzv3mgF8zS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zi7EAAAA3AAAAA8AAAAAAAAAAAAAAAAAmAIAAGRycy9k&#10;b3ducmV2LnhtbFBLBQYAAAAABAAEAPUAAACJAwAAAAA=&#10;" fillcolor="black" stroked="f"/>
                  <v:rect id="Rectangle 567" o:spid="_x0000_s1587" style="position:absolute;left:1431;top:21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rtcYA&#10;AADcAAAADwAAAGRycy9kb3ducmV2LnhtbESPT2sCMRTE70K/Q3iF3jTbpRVdjVILBS+C/w56e26e&#10;u4ubl22S6tZPbwTB4zAzv2HG09bU4kzOV5YVvPcSEMS51RUXCrabn+4AhA/IGmvLpOCfPEwnL50x&#10;ZtpeeEXndShEhLDPUEEZQpNJ6fOSDPqebYijd7TOYIjSFVI7vES4qWWaJH1psOK4UGJD3yXlp/Wf&#10;UTAbDma/yw9eXFeHPe13h9Nn6hKl3l7brxGIQG14hh/tuVbQT4d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hrtcYAAADcAAAADwAAAAAAAAAAAAAAAACYAgAAZHJz&#10;L2Rvd25yZXYueG1sUEsFBgAAAAAEAAQA9QAAAIsDAAAAAA==&#10;" fillcolor="black" stroked="f"/>
                  <v:rect id="Rectangle 568" o:spid="_x0000_s1588" style="position:absolute;left:1431;top:21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U9cQA&#10;AADcAAAADwAAAGRycy9kb3ducmV2LnhtbERPu27CMBTdkfoP1q3EBk55CdIYVCohsVQC2gG2S3yb&#10;RImvU9tAytfjoVLHo/POVp1pxJWcrywreBkmIIhzqysuFHx9bgZzED4ga2wsk4Jf8rBaPvUyTLW9&#10;8Z6uh1CIGMI+RQVlCG0qpc9LMuiHtiWO3Ld1BkOErpDa4S2Gm0aOkmQmDVYcG0ps6b2kvD5cjIL1&#10;Yr7+2U34474/n+h0PNfTkUuU6j93b68gAnXhX/zn3moFs3GcH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rVPXEAAAA3AAAAA8AAAAAAAAAAAAAAAAAmAIAAGRycy9k&#10;b3ducmV2LnhtbFBLBQYAAAAABAAEAPUAAACJAwAAAAA=&#10;" fillcolor="black" stroked="f"/>
                  <v:rect id="Rectangle 569" o:spid="_x0000_s1589" style="position:absolute;left:1431;top:21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xbsYA&#10;AADcAAAADwAAAGRycy9kb3ducmV2LnhtbESPQWsCMRSE70L/Q3gFb5pVq+hqlCoIvQhqPejtuXnd&#10;Xdy8rEnUtb++KRR6HGbmG2a2aEwl7uR8aVlBr5uAIM6sLjlXcPhcd8YgfEDWWFkmBU/ysJi/tGaY&#10;avvgHd33IRcRwj5FBUUIdSqlzwoy6Lu2Jo7el3UGQ5Qul9rhI8JNJftJMpIGS44LBda0Kii77G9G&#10;wXIyXl63b7z53p1PdDqeL8O+S5RqvzbvUxCBmvAf/mt/aAWjQQ9+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fxbsYAAADcAAAADwAAAAAAAAAAAAAAAACYAgAAZHJz&#10;L2Rvd25yZXYueG1sUEsFBgAAAAAEAAQA9QAAAIsDAAAAAA==&#10;" fillcolor="black" stroked="f"/>
                  <v:rect id="Rectangle 570" o:spid="_x0000_s1590" style="position:absolute;left:1431;top:21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vGcYA&#10;AADcAAAADwAAAGRycy9kb3ducmV2LnhtbESPQWsCMRSE7wX/Q3iCt5p1raJbo2ih0EtBbQ96e25e&#10;dxc3L9sk1a2/3giCx2FmvmFmi9bU4kTOV5YVDPoJCOLc6ooLBd9f788TED4ga6wtk4J/8rCYd55m&#10;mGl75g2dtqEQEcI+QwVlCE0mpc9LMuj7tiGO3o91BkOUrpDa4TnCTS3TJBlLgxXHhRIbeispP27/&#10;jILVdLL6Xb/w52Vz2NN+dziOUpco1eu2y1cQgdrwCN/bH1rBeJj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VvGcYAAADcAAAADwAAAAAAAAAAAAAAAACYAgAAZHJz&#10;L2Rvd25yZXYueG1sUEsFBgAAAAAEAAQA9QAAAIsDAAAAAA==&#10;" fillcolor="black" stroked="f"/>
                  <v:rect id="Rectangle 571" o:spid="_x0000_s1591" style="position:absolute;left:1431;top:21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KgscA&#10;AADcAAAADwAAAGRycy9kb3ducmV2LnhtbESPQWvCQBSE70L/w/IK3nRTrWLTrKKC0Iugtod6e2Zf&#10;k5Ds27i7auyv7xYKPQ4z8w2TLTrTiCs5X1lW8DRMQBDnVldcKPh43wxmIHxA1thYJgV38rCYP/Qy&#10;TLW98Z6uh1CICGGfooIyhDaV0uclGfRD2xJH78s6gyFKV0jt8BbhppGjJJlKgxXHhRJbWpeU14eL&#10;UbB6ma3Ou2fefu9PRzp+nurJyCVK9R+75SuIQF34D/+137SC6XgM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5yoLHAAAA3AAAAA8AAAAAAAAAAAAAAAAAmAIAAGRy&#10;cy9kb3ducmV2LnhtbFBLBQYAAAAABAAEAPUAAACMAwAAAAA=&#10;" fillcolor="black" stroked="f"/>
                  <v:rect id="Rectangle 572" o:spid="_x0000_s1592" style="position:absolute;left:1431;top:20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S9sYA&#10;AADcAAAADwAAAGRycy9kb3ducmV2LnhtbESPT2sCMRTE70K/Q3gFb5qt/7Bbo6ggeCmo7aHenpvX&#10;3cXNy5pE3frpjSD0OMzMb5jJrDGVuJDzpWUFb90EBHFmdcm5gu+vVWcMwgdkjZVlUvBHHmbTl9YE&#10;U22vvKXLLuQiQtinqKAIoU6l9FlBBn3X1sTR+7XOYIjS5VI7vEa4qWQvSUbSYMlxocCalgVlx93Z&#10;KFi8jxenzYA/b9vDnvY/h+Ow5xKl2q/N/ANEoCb8h5/ttVYw6g/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S9sYAAADcAAAADwAAAAAAAAAAAAAAAACYAgAAZHJz&#10;L2Rvd25yZXYueG1sUEsFBgAAAAAEAAQA9QAAAIsDAAAAAA==&#10;" fillcolor="black" stroked="f"/>
                  <v:rect id="Rectangle 573" o:spid="_x0000_s1593" style="position:absolute;left:1431;top:20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3bcYA&#10;AADcAAAADwAAAGRycy9kb3ducmV2LnhtbESPQWsCMRSE70L/Q3gFb5qtVrFbo6ggeBHU9lBvz83r&#10;7uLmZU2ibv31RhB6HGbmG2Y8bUwlLuR8aVnBWzcBQZxZXXKu4Ptr2RmB8AFZY2WZFPyRh+nkpTXG&#10;VNsrb+myC7mIEPYpKihCqFMpfVaQQd+1NXH0fq0zGKJ0udQOrxFuKtlLkqE0WHJcKLCmRUHZcXc2&#10;CuYfo/lp887r2/awp/3P4TjouUSp9msz+wQRqAn/4Wd7pRUM+w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z3bcYAAADcAAAADwAAAAAAAAAAAAAAAACYAgAAZHJz&#10;L2Rvd25yZXYueG1sUEsFBgAAAAAEAAQA9QAAAIsDAAAAAA==&#10;" fillcolor="black" stroked="f"/>
                  <v:rect id="Rectangle 574" o:spid="_x0000_s1594" style="position:absolute;left:1431;top:20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5pGscA&#10;AADcAAAADwAAAGRycy9kb3ducmV2LnhtbESPT2sCMRTE74V+h/AEbzWrtouuRqkFoZdC/XPQ23Pz&#10;3F3cvGyTqNt++kYQPA4z8xtmOm9NLS7kfGVZQb+XgCDOra64ULDdLF9GIHxA1lhbJgW/5GE+e36a&#10;YqbtlVd0WYdCRAj7DBWUITSZlD4vyaDv2YY4ekfrDIYoXSG1w2uEm1oOkiSVBiuOCyU29FFSflqf&#10;jYLFeLT4+X7lr7/VYU/73eH0NnCJUt1O+z4BEagNj/C9/akVpMMUb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OaRrHAAAA3AAAAA8AAAAAAAAAAAAAAAAAmAIAAGRy&#10;cy9kb3ducmV2LnhtbFBLBQYAAAAABAAEAPUAAACMAwAAAAA=&#10;" fillcolor="black" stroked="f"/>
                  <v:rect id="Rectangle 575" o:spid="_x0000_s1595" style="position:absolute;left:1431;top:20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gccA&#10;AADcAAAADwAAAGRycy9kb3ducmV2LnhtbESPzWsCMRTE7wX/h/CE3mq2tn50axQVhF6E+nHQ23Pz&#10;uru4eVmTqKt/vSkUehxm5jfMaNKYSlzI+dKygtdOAoI4s7rkXMF2s3gZgvABWWNlmRTcyMNk3Hoa&#10;YartlVd0WYdcRAj7FBUUIdSplD4ryKDv2Jo4ej/WGQxRulxqh9cIN5XsJklfGiw5LhRY07yg7Lg+&#10;GwWzj+Hs9P3Oy/vqsKf97nDsdV2i1HO7mX6CCNSE//Bf+0sr6L8N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zIHHAAAA3AAAAA8AAAAAAAAAAAAAAAAAmAIAAGRy&#10;cy9kb3ducmV2LnhtbFBLBQYAAAAABAAEAPUAAACMAwAAAAA=&#10;" fillcolor="black" stroked="f"/>
                  <v:rect id="Rectangle 576" o:spid="_x0000_s1596" style="position:absolute;left:1431;top:20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1Y88QA&#10;AADcAAAADwAAAGRycy9kb3ducmV2LnhtbERPu27CMBTdkfoP1q3EBk55CdIYVCohsVQC2gG2S3yb&#10;RImvU9tAytfjoVLHo/POVp1pxJWcrywreBkmIIhzqysuFHx9bgZzED4ga2wsk4Jf8rBaPvUyTLW9&#10;8Z6uh1CIGMI+RQVlCG0qpc9LMuiHtiWO3Ld1BkOErpDa4S2Gm0aOkmQmDVYcG0ps6b2kvD5cjIL1&#10;Yr7+2U34474/n+h0PNfTkUuU6j93b68gAnXhX/zn3moFs3FcG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dWPPEAAAA3AAAAA8AAAAAAAAAAAAAAAAAmAIAAGRycy9k&#10;b3ducmV2LnhtbFBLBQYAAAAABAAEAPUAAACJAwAAAAA=&#10;" fillcolor="black" stroked="f"/>
                  <v:rect id="Rectangle 577" o:spid="_x0000_s1597" style="position:absolute;left:1431;top:20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H9aMcA&#10;AADcAAAADwAAAGRycy9kb3ducmV2LnhtbESPT2vCQBTE74V+h+UJ3urGv2iaVWqh4KWgtod6e8m+&#10;JsHs23R3q6mf3hWEHoeZ+Q2TrTrTiBM5X1tWMBwkIIgLq2suFXx+vD3NQfiArLGxTAr+yMNq+fiQ&#10;YartmXd02odSRAj7FBVUIbSplL6oyKAf2JY4et/WGQxRulJqh+cIN40cJclMGqw5LlTY0mtFxXH/&#10;axSsF/P1z3bC75ddfqDDV36cjlyiVL/XvTyDCNSF//C9vdEKZuMF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R/WjHAAAA3AAAAA8AAAAAAAAAAAAAAAAAmAIAAGRy&#10;cy9kb3ducmV2LnhtbFBLBQYAAAAABAAEAPUAAACMAwAAAAA=&#10;" fillcolor="black" stroked="f"/>
                  <v:rect id="Rectangle 578" o:spid="_x0000_s1598" style="position:absolute;left:1431;top:20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0niMIA&#10;AADcAAAADwAAAGRycy9kb3ducmV2LnhtbERPy4rCMBTdD/gP4QqzG1NFRatRVBDcCD5mMe6uzbUt&#10;Njc1yWj16yeLAZeH857OG1OJOzlfWlbQ7SQgiDOrS84VfB/XXyMQPiBrrCyTgid5mM9aH1NMtX3w&#10;nu6HkIsYwj5FBUUIdSqlzwoy6Du2Jo7cxTqDIUKXS+3wEcNNJXtJMpQGS44NBda0Kii7Hn6NguV4&#10;tLzt+rx97c8nOv2cr4OeS5T6bDeLCYhATXiL/90brWDYj/PjmXg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SeIwgAAANwAAAAPAAAAAAAAAAAAAAAAAJgCAABkcnMvZG93&#10;bnJldi54bWxQSwUGAAAAAAQABAD1AAAAhwMAAAAA&#10;" fillcolor="black" stroked="f"/>
                  <v:rect id="Rectangle 579" o:spid="_x0000_s1599" style="position:absolute;left:1431;top:20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CE8YA&#10;AADcAAAADwAAAGRycy9kb3ducmV2LnhtbESPQWvCQBSE70L/w/IK3nSjqNg0G6mC4EVQ20O9PbOv&#10;STD7Nt1dNfbXu4VCj8PMfMNki8404krO15YVjIYJCOLC6ppLBR/v68EchA/IGhvLpOBOHhb5Uy/D&#10;VNsb7+l6CKWIEPYpKqhCaFMpfVGRQT+0LXH0vqwzGKJ0pdQObxFuGjlOkpk0WHNcqLClVUXF+XAx&#10;CpYv8+X3bsLbn/3pSMfP03k6dolS/efu7RVEoC78h//aG61gNhn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GCE8YAAADcAAAADwAAAAAAAAAAAAAAAACYAgAAZHJz&#10;L2Rvd25yZXYueG1sUEsFBgAAAAAEAAQA9QAAAIsDAAAAAA==&#10;" fillcolor="black" stroked="f"/>
                  <v:rect id="Rectangle 580" o:spid="_x0000_s1600" style="position:absolute;left:1431;top:20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McZMYA&#10;AADcAAAADwAAAGRycy9kb3ducmV2LnhtbESPQWsCMRSE74X+h/AKvdWsi4quRlFB6KVQtYd6e26e&#10;u4ublzVJdfXXN4LgcZiZb5jJrDW1OJPzlWUF3U4Cgji3uuJCwc929TEE4QOyxtoyKbiSh9n09WWC&#10;mbYXXtN5EwoRIewzVFCG0GRS+rwkg75jG+LoHawzGKJ0hdQOLxFuapkmyUAarDgulNjQsqT8uPkz&#10;Chaj4eL03eOv23q/o93v/thPXaLU+1s7H4MI1IZn+NH+1AoGvRT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McZMYAAADcAAAADwAAAAAAAAAAAAAAAACYAgAAZHJz&#10;L2Rvd25yZXYueG1sUEsFBgAAAAAEAAQA9QAAAIsDAAAAAA==&#10;" fillcolor="black" stroked="f"/>
                  <v:rect id="Rectangle 581" o:spid="_x0000_s1601" style="position:absolute;left:1431;top:20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5/8YA&#10;AADcAAAADwAAAGRycy9kb3ducmV2LnhtbESPT2sCMRTE70K/Q3gFb5qt/7Bbo6ggeCmo7aHenpvX&#10;3cXNy5pE3frpjSD0OMzMb5jJrDGVuJDzpWUFb90EBHFmdcm5gu+vVWcMwgdkjZVlUvBHHmbTl9YE&#10;U22vvKXLLuQiQtinqKAIoU6l9FlBBn3X1sTR+7XOYIjS5VI7vEa4qWQvSUbSYMlxocCalgVlx93Z&#10;KFi8jxenzYA/b9vDnvY/h+Ow5xKl2q/N/ANEoCb8h5/ttVYwGvT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5/8YAAADcAAAADwAAAAAAAAAAAAAAAACYAgAAZHJz&#10;L2Rvd25yZXYueG1sUEsFBgAAAAAEAAQA9QAAAIsDAAAAAA==&#10;" fillcolor="black" stroked="f"/>
                  <v:rect id="Rectangle 582" o:spid="_x0000_s1602" style="position:absolute;left:1431;top:20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hi8YA&#10;AADcAAAADwAAAGRycy9kb3ducmV2LnhtbESPQWsCMRSE74X+h/AK3mpWWUVXo2ih0Euhag/19tw8&#10;dxc3L2sSdfXXN4LgcZiZb5jpvDW1OJPzlWUFvW4Cgji3uuJCwe/m830EwgdkjbVlUnAlD/PZ68sU&#10;M20vvKLzOhQiQthnqKAMocmk9HlJBn3XNsTR21tnMETpCqkdXiLc1LKfJENpsOK4UGJDHyXlh/XJ&#10;KFiOR8vjT8rft9VuS9u/3WHQd4lSnbd2MQERqA3P8KP9pRUM0xT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Yhi8YAAADcAAAADwAAAAAAAAAAAAAAAACYAgAAZHJz&#10;L2Rvd25yZXYueG1sUEsFBgAAAAAEAAQA9QAAAIsDAAAAAA==&#10;" fillcolor="black" stroked="f"/>
                  <v:rect id="Rectangle 583" o:spid="_x0000_s1603" style="position:absolute;left:1431;top:20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EEMcA&#10;AADcAAAADwAAAGRycy9kb3ducmV2LnhtbESPQWvCQBSE7wX/w/IK3ppNRcWm2YgKQi9CtT3U2zP7&#10;mgSzb+PuVmN/fbcgeBxm5hsmn/emFWdyvrGs4DlJQRCXVjdcKfj8WD/NQPiArLG1TAqu5GFeDB5y&#10;zLS98JbOu1CJCGGfoYI6hC6T0pc1GfSJ7Yij922dwRClq6R2eIlw08pRmk6lwYbjQo0drWoqj7sf&#10;o2D5Mlue3se8+d0e9rT/OhwnI5cqNXzsF68gAvXhHr6137SC6XgC/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ahBDHAAAA3AAAAA8AAAAAAAAAAAAAAAAAmAIAAGRy&#10;cy9kb3ducmV2LnhtbFBLBQYAAAAABAAEAPUAAACMAwAAAAA=&#10;" fillcolor="black" stroked="f"/>
                  <v:rect id="Rectangle 584" o:spid="_x0000_s1604" style="position:absolute;left:1431;top:20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gaZ8YA&#10;AADcAAAADwAAAGRycy9kb3ducmV2LnhtbESPQWsCMRSE74X+h/AKvdWsoouuRlFB6KVQtYd6e26e&#10;u4ublzVJdfXXN4LgcZiZb5jJrDW1OJPzlWUF3U4Cgji3uuJCwc929TEE4QOyxtoyKbiSh9n09WWC&#10;mbYXXtN5EwoRIewzVFCG0GRS+rwkg75jG+LoHawzGKJ0hdQOLxFuatlLklQarDgulNjQsqT8uPkz&#10;Chaj4eL03eev23q/o93v/jjouUSp97d2PgYRqA3P8KP9qRWk/RT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gaZ8YAAADcAAAADwAAAAAAAAAAAAAAAACYAgAAZHJz&#10;L2Rvd25yZXYueG1sUEsFBgAAAAAEAAQA9QAAAIsDAAAAAA==&#10;" fillcolor="black" stroked="f"/>
                  <v:rect id="Rectangle 585" o:spid="_x0000_s1605" style="position:absolute;left:1431;top:20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McA&#10;AADcAAAADwAAAGRycy9kb3ducmV2LnhtbESPzWsCMRTE7wX/h/AEbzWrWD9Wo1RB6KVQPw56e26e&#10;u4ubl20SdetfbwqFHoeZ+Q0zWzSmEjdyvrSsoNdNQBBnVpecK9jv1q9jED4ga6wsk4If8rCYt15m&#10;mGp75w3dtiEXEcI+RQVFCHUqpc8KMui7tiaO3tk6gyFKl0vt8B7hppL9JBlKgyXHhQJrWhWUXbZX&#10;o2A5GS+/vwb8+dicjnQ8nC5vfZco1Wk371MQgZrwH/5rf2gFw8EI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Ev/zHAAAA3AAAAA8AAAAAAAAAAAAAAAAAmAIAAGRy&#10;cy9kb3ducmV2LnhtbFBLBQYAAAAABAAEAPUAAACMAwAAAAA=&#10;" fillcolor="black" stroked="f"/>
                  <v:rect id="Rectangle 586" o:spid="_x0000_s1606" style="position:absolute;left:1431;top:20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jsIA&#10;AADcAAAADwAAAGRycy9kb3ducmV2LnhtbERPy4rCMBTdD/gP4QqzG1NFRatRVBDcCD5mMe6uzbUt&#10;Njc1yWj16yeLAZeH857OG1OJOzlfWlbQ7SQgiDOrS84VfB/XXyMQPiBrrCyTgid5mM9aH1NMtX3w&#10;nu6HkIsYwj5FBUUIdSqlzwoy6Du2Jo7cxTqDIUKXS+3wEcNNJXtJMpQGS44NBda0Kii7Hn6NguV4&#10;tLzt+rx97c8nOv2cr4OeS5T6bDeLCYhATXiL/90brWDYj2vjmXg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GyuOwgAAANwAAAAPAAAAAAAAAAAAAAAAAJgCAABkcnMvZG93&#10;bnJldi54bWxQSwUGAAAAAAQABAD1AAAAhwMAAAAA&#10;" fillcolor="black" stroked="f"/>
                  <v:rect id="Rectangle 587" o:spid="_x0000_s1607" style="position:absolute;left:1431;top:20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OFcYA&#10;AADcAAAADwAAAGRycy9kb3ducmV2LnhtbESPQWsCMRSE74L/ITyhNzerqOjWKFUQeilU20O9PTfP&#10;3cXNyzZJdfXXN4LgcZiZb5j5sjW1OJPzlWUFgyQFQZxbXXGh4Ptr05+C8AFZY22ZFFzJw3LR7cwx&#10;0/bCWzrvQiEihH2GCsoQmkxKn5dk0Ce2IY7e0TqDIUpXSO3wEuGmlsM0nUiDFceFEhtal5Sfdn9G&#10;wWo2Xf1+jvjjtj3saf9zOI2HLlXqpde+vYII1IZn+NF+1womoxn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eOFcYAAADcAAAADwAAAAAAAAAAAAAAAACYAgAAZHJz&#10;L2Rvd25yZXYueG1sUEsFBgAAAAAEAAQA9QAAAIsDAAAAAA==&#10;" fillcolor="black" stroked="f"/>
                  <v:rect id="Rectangle 588" o:spid="_x0000_s1608" style="position:absolute;left:1431;top:20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xVcIA&#10;AADcAAAADwAAAGRycy9kb3ducmV2LnhtbERPy4rCMBTdC/MP4Q6401RR0WqUcWDAjTA+Frq7Nte2&#10;2Nx0kqh1vt4sBJeH854tGlOJGzlfWlbQ6yYgiDOrS84V7Hc/nTEIH5A1VpZJwYM8LOYfrRmm2t55&#10;Q7dtyEUMYZ+igiKEOpXSZwUZ9F1bE0fubJ3BEKHLpXZ4j+Gmkv0kGUmDJceGAmv6Lii7bK9GwXIy&#10;Xv79Dnj9vzkd6Xg4XYZ9lyjV/my+piACNeEtfrlXWsFoGOf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LFVwgAAANwAAAAPAAAAAAAAAAAAAAAAAJgCAABkcnMvZG93&#10;bnJldi54bWxQSwUGAAAAAAQABAD1AAAAhwMAAAAA&#10;" fillcolor="black" stroked="f"/>
                  <v:rect id="Rectangle 589" o:spid="_x0000_s1609" style="position:absolute;left:1431;top:20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UzsYA&#10;AADcAAAADwAAAGRycy9kb3ducmV2LnhtbESPT2vCQBTE74V+h+UVeqsbpYqN2YgKQi8F/x3q7Zl9&#10;JsHs27i71dRP7wqFHoeZ+Q2TTTvTiAs5X1tW0O8lIIgLq2suFey2y7cxCB+QNTaWScEveZjmz08Z&#10;ptpeeU2XTShFhLBPUUEVQptK6YuKDPqebYmjd7TOYIjSlVI7vEa4aeQgSUbSYM1xocKWFhUVp82P&#10;UTD/GM/Pq3f+uq0Pe9p/H07DgUuUen3pZhMQgbrwH/5rf2oFo2EfHm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gUzsYAAADcAAAADwAAAAAAAAAAAAAAAACYAgAAZHJz&#10;L2Rvd25yZXYueG1sUEsFBgAAAAAEAAQA9QAAAIsDAAAAAA==&#10;" fillcolor="black" stroked="f"/>
                  <v:rect id="Rectangle 590" o:spid="_x0000_s1610" style="position:absolute;left:1431;top:20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KucYA&#10;AADcAAAADwAAAGRycy9kb3ducmV2LnhtbESPT2sCMRTE74V+h/AK3mq2i4quRtFCoRfBPz3U23Pz&#10;uru4eVmTVFc/vREEj8PM/IaZzFpTixM5X1lW8NFNQBDnVldcKPjZfr0PQfiArLG2TAou5GE2fX2Z&#10;YKbtmdd02oRCRAj7DBWUITSZlD4vyaDv2oY4en/WGQxRukJqh+cIN7VMk2QgDVYcF0ps6LOk/LD5&#10;NwoWo+HiuOrx8rre72j3uz/0U5co1Xlr52MQgdrwDD/a31rBoJ/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qKucYAAADcAAAADwAAAAAAAAAAAAAAAACYAgAAZHJz&#10;L2Rvd25yZXYueG1sUEsFBgAAAAAEAAQA9QAAAIsDAAAAAA==&#10;" fillcolor="black" stroked="f"/>
                  <v:rect id="Rectangle 591" o:spid="_x0000_s1611" style="position:absolute;left:1431;top:20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YvIsYA&#10;AADcAAAADwAAAGRycy9kb3ducmV2LnhtbESPQWsCMRSE70L/Q3gFb5qtVrFbo6ggeBHU9lBvz83r&#10;7uLmZU2ibv31RhB6HGbmG2Y8bUwlLuR8aVnBWzcBQZxZXXKu4Ptr2RmB8AFZY2WZFPyRh+nkpTXG&#10;VNsrb+myC7mIEPYpKihCqFMpfVaQQd+1NXH0fq0zGKJ0udQOrxFuKtlLkqE0WHJcKLCmRUHZcXc2&#10;CuYfo/lp887r2/awp/3P4TjouUSp9msz+wQRqAn/4Wd7pRUMB31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YvIsYAAADcAAAADwAAAAAAAAAAAAAAAACYAgAAZHJz&#10;L2Rvd25yZXYueG1sUEsFBgAAAAAEAAQA9QAAAIsDAAAAAA==&#10;" fillcolor="black" stroked="f"/>
                  <v:rect id="Rectangle 592" o:spid="_x0000_s1612" style="position:absolute;left:1431;top:20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scA&#10;AADcAAAADwAAAGRycy9kb3ducmV2LnhtbESPQWvCQBSE7wX/w/IK3ppNRcWm2YgKQi9CtT3U2zP7&#10;mgSzb+PuVmN/fbcgeBxm5hsmn/emFWdyvrGs4DlJQRCXVjdcKfj8WD/NQPiArLG1TAqu5GFeDB5y&#10;zLS98JbOu1CJCGGfoYI6hC6T0pc1GfSJ7Yij922dwRClq6R2eIlw08pRmk6lwYbjQo0drWoqj7sf&#10;o2D5Mlue3se8+d0e9rT/OhwnI5cqNXzsF68gAvXhHr6137SC6WQM/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Pt1bHAAAA3AAAAA8AAAAAAAAAAAAAAAAAmAIAAGRy&#10;cy9kb3ducmV2LnhtbFBLBQYAAAAABAAEAPUAAACMAwAAAAA=&#10;" fillcolor="black" stroked="f"/>
                  <v:rect id="Rectangle 593" o:spid="_x0000_s1613" style="position:absolute;left:1431;top:19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MSzcYA&#10;AADcAAAADwAAAGRycy9kb3ducmV2LnhtbESPT2sCMRTE74V+h/AK3mq24oquRtFCoRfBPz3U23Pz&#10;uru4eVmTVFc/vREEj8PM/IaZzFpTixM5X1lW8NFNQBDnVldcKPjZfr0PQfiArLG2TAou5GE2fX2Z&#10;YKbtmdd02oRCRAj7DBWUITSZlD4vyaDv2oY4en/WGQxRukJqh+cIN7XsJclAGqw4LpTY0GdJ+WHz&#10;bxQsRsPFcdXn5XW939Hud39Iey5RqvPWzscgArXhGX60v7WCQZr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MSzcYAAADcAAAADwAAAAAAAAAAAAAAAACYAgAAZHJz&#10;L2Rvd25yZXYueG1sUEsFBgAAAAAEAAQA9QAAAIsDAAAAAA==&#10;" fillcolor="black" stroked="f"/>
                  <v:rect id="Rectangle 594" o:spid="_x0000_s1614" style="position:absolute;left:1431;top:19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MusYA&#10;AADcAAAADwAAAGRycy9kb3ducmV2LnhtbESPT2sCMRTE74V+h/AK3mq2oouuRtFCoRfBPz3U23Pz&#10;uru4eVmTVFc/vREEj8PM/IaZzFpTixM5X1lW8NFNQBDnVldcKPjZfr0PQfiArLG2TAou5GE2fX2Z&#10;YKbtmdd02oRCRAj7DBWUITSZlD4vyaDv2oY4en/WGQxRukJqh+cIN7XsJUkqDVYcF0ps6LOk/LD5&#10;NwoWo+HiuOrz8rre72j3uz8Mei5RqvPWzscgArXhGX60v7WCdJD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GMusYAAADcAAAADwAAAAAAAAAAAAAAAACYAgAAZHJz&#10;L2Rvd25yZXYueG1sUEsFBgAAAAAEAAQA9QAAAIsDAAAAAA==&#10;" fillcolor="black" stroked="f"/>
                  <v:rect id="Rectangle 595" o:spid="_x0000_s1615" style="position:absolute;left:1431;top:19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pIcYA&#10;AADcAAAADwAAAGRycy9kb3ducmV2LnhtbESPQWsCMRSE70L/Q3gFb5qtqLVbo6ggeCmo7aHenpvX&#10;3cXNy5pE3frrjSB4HGbmG2Y8bUwlzuR8aVnBWzcBQZxZXXKu4Od72RmB8AFZY2WZFPyTh+nkpTXG&#10;VNsLb+i8DbmIEPYpKihCqFMpfVaQQd+1NXH0/qwzGKJ0udQOLxFuKtlLkqE0WHJcKLCmRUHZYXsy&#10;CuYfo/lx3eev62a/o93v/jDouUSp9msz+wQRqAnP8KO90gqGg3e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0pIcYAAADcAAAADwAAAAAAAAAAAAAAAACYAgAAZHJz&#10;L2Rvd25yZXYueG1sUEsFBgAAAAAEAAQA9QAAAIsDAAAAAA==&#10;" fillcolor="black" stroked="f"/>
                  <v:rect id="Rectangle 596" o:spid="_x0000_s1616" style="position:absolute;left:1431;top:19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9U8IA&#10;AADcAAAADwAAAGRycy9kb3ducmV2LnhtbERPy4rCMBTdC/MP4Q6401RR0WqUcWDAjTA+Frq7Nte2&#10;2Nx0kqh1vt4sBJeH854tGlOJGzlfWlbQ6yYgiDOrS84V7Hc/nTEIH5A1VpZJwYM8LOYfrRmm2t55&#10;Q7dtyEUMYZ+igiKEOpXSZwUZ9F1bE0fubJ3BEKHLpXZ4j+Gmkv0kGUmDJceGAmv6Lii7bK9GwXIy&#10;Xv79Dnj9vzkd6Xg4XYZ9lyjV/my+piACNeEtfrlXWsFoGNfG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r1TwgAAANwAAAAPAAAAAAAAAAAAAAAAAJgCAABkcnMvZG93&#10;bnJldi54bWxQSwUGAAAAAAQABAD1AAAAhwMAAAAA&#10;" fillcolor="black" stroked="f"/>
                  <v:rect id="Rectangle 597" o:spid="_x0000_s1617" style="position:absolute;left:1431;top:19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YyMYA&#10;AADcAAAADwAAAGRycy9kb3ducmV2LnhtbESPQWvCQBSE7wX/w/IEb3WjqGiaVaog9CKo7aHeXrLP&#10;JJh9m+5uNfbXu4VCj8PMfMNkq8404krO15YVjIYJCOLC6ppLBR/v2+c5CB+QNTaWScGdPKyWvacM&#10;U21vfKDrMZQiQtinqKAKoU2l9EVFBv3QtsTRO1tnMETpSqkd3iLcNHKcJDNpsOa4UGFLm4qKy/Hb&#10;KFgv5uuv/YR3P4f8RKfP/DIdu0SpQb97fQERqAv/4b/2m1Ywmy7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4YyMYAAADcAAAADwAAAAAAAAAAAAAAAACYAgAAZHJz&#10;L2Rvd25yZXYueG1sUEsFBgAAAAAEAAQA9QAAAIsDAAAAAA==&#10;" fillcolor="black" stroked="f"/>
                  <v:rect id="Rectangle 598" o:spid="_x0000_s1618" style="position:absolute;left:1431;top:19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76MMA&#10;AADcAAAADwAAAGRycy9kb3ducmV2LnhtbERPy4rCMBTdC/5DuAOz03RkLNoxig4MuBF8LXR3be60&#10;xeamk2S0+vVmIbg8nPdk1ppaXMj5yrKCj34Cgji3uuJCwX730xuB8AFZY22ZFNzIw2za7Uww0/bK&#10;G7psQyFiCPsMFZQhNJmUPi/JoO/bhjhyv9YZDBG6QmqH1xhuajlIklQarDg2lNjQd0n5eftvFCzG&#10;o8Xf+pNX983pSMfD6TwcuESp97d2/gUiUBte4qd7qRWkaZwf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h76MMAAADcAAAADwAAAAAAAAAAAAAAAACYAgAAZHJzL2Rv&#10;d25yZXYueG1sUEsFBgAAAAAEAAQA9QAAAIgDAAAAAA==&#10;" fillcolor="black" stroked="f"/>
                  <v:rect id="Rectangle 599" o:spid="_x0000_s1619" style="position:absolute;left:1431;top:19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ec8YA&#10;AADcAAAADwAAAGRycy9kb3ducmV2LnhtbESPQWsCMRSE74L/ITyhN80q7aKrUbRQ8CJU7aHenpvn&#10;7uLmZZukuvXXN4LgcZiZb5jZojW1uJDzlWUFw0ECgji3uuJCwdf+oz8G4QOyxtoyKfgjD4t5tzPD&#10;TNsrb+myC4WIEPYZKihDaDIpfV6SQT+wDXH0TtYZDFG6QmqH1wg3tRwlSSoNVhwXSmzovaT8vPs1&#10;ClaT8ern85U3t+3xQIfv4/lt5BKlXnrtcgoiUBue4Ud7rRWk6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ec8YAAADcAAAADwAAAAAAAAAAAAAAAACYAgAAZHJz&#10;L2Rvd25yZXYueG1sUEsFBgAAAAAEAAQA9QAAAIsDAAAAAA==&#10;" fillcolor="black" stroked="f"/>
                  <v:rect id="Rectangle 600" o:spid="_x0000_s1620" style="position:absolute;left:1431;top:19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ABMYA&#10;AADcAAAADwAAAGRycy9kb3ducmV2LnhtbESPQWvCQBSE74L/YXlCb7oxtEGjq2ih4EVQ24Pentln&#10;Esy+TXe3mvbXu4VCj8PMfMPMl51pxI2cry0rGI8SEMSF1TWXCj7e34YTED4ga2wsk4Jv8rBc9Htz&#10;zLW9855uh1CKCGGfo4IqhDaX0hcVGfQj2xJH72KdwRClK6V2eI9w08g0STJpsOa4UGFLrxUV18OX&#10;UbCeTtafu2fe/uzPJzodz9eX1CVKPQ261QxEoC78h//aG60gy1L4PR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ZABMYAAADcAAAADwAAAAAAAAAAAAAAAACYAgAAZHJz&#10;L2Rvd25yZXYueG1sUEsFBgAAAAAEAAQA9QAAAIsDAAAAAA==&#10;" fillcolor="black" stroked="f"/>
                  <v:rect id="Rectangle 601" o:spid="_x0000_s1621" style="position:absolute;left:1431;top:19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ln8cA&#10;AADcAAAADwAAAGRycy9kb3ducmV2LnhtbESPT2sCMRTE74V+h/AEbzWrtouuRqkFoZdC/XPQ23Pz&#10;3F3cvGyTqNt++kYQPA4z8xtmOm9NLS7kfGVZQb+XgCDOra64ULDdLF9GIHxA1lhbJgW/5GE+e36a&#10;YqbtlVd0WYdCRAj7DBWUITSZlD4vyaDv2YY4ekfrDIYoXSG1w2uEm1oOkiSVBiuOCyU29FFSflqf&#10;jYLFeLT4+X7lr7/VYU/73eH0NnCJUt1O+z4BEagNj/C9/akVpOkQb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K5Z/HAAAA3AAAAA8AAAAAAAAAAAAAAAAAmAIAAGRy&#10;cy9kb3ducmV2LnhtbFBLBQYAAAAABAAEAPUAAACMAwAAAAA=&#10;" fillcolor="black" stroked="f"/>
                  <v:rect id="Rectangle 602" o:spid="_x0000_s1622" style="position:absolute;left:1431;top:19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968YA&#10;AADcAAAADwAAAGRycy9kb3ducmV2LnhtbESPQWsCMRSE74X+h/AKvdWsoouuRlFB6KVQtYd6e26e&#10;u4ublzVJdfXXN4LgcZiZb5jJrDW1OJPzlWUF3U4Cgji3uuJCwc929TEE4QOyxtoyKbiSh9n09WWC&#10;mbYXXtN5EwoRIewzVFCG0GRS+rwkg75jG+LoHawzGKJ0hdQOLxFuatlLklQarDgulNjQsqT8uPkz&#10;Chaj4eL03eev23q/o93v/jjouUSp97d2PgYRqA3P8KP9qRWkaR/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N968YAAADcAAAADwAAAAAAAAAAAAAAAACYAgAAZHJz&#10;L2Rvd25yZXYueG1sUEsFBgAAAAAEAAQA9QAAAIsDAAAAAA==&#10;" fillcolor="black" stroked="f"/>
                  <v:rect id="Rectangle 603" o:spid="_x0000_s1623" style="position:absolute;left:1431;top:19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cMYA&#10;AADcAAAADwAAAGRycy9kb3ducmV2LnhtbESPT2sCMRTE74V+h/AK3mq2oouuRtFCoRfBPz3U23Pz&#10;uru4eVmTVFc/vREEj8PM/IaZzFpTixM5X1lW8NFNQBDnVldcKPjZfr0PQfiArLG2TAou5GE2fX2Z&#10;YKbtmdd02oRCRAj7DBWUITSZlD4vyaDv2oY4en/WGQxRukJqh+cIN7XsJUkqDVYcF0ps6LOk/LD5&#10;NwoWo+HiuOrz8rre72j3uz8Mei5RqvPWzscgArXhGX60v7WCNB3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YcMYAAADcAAAADwAAAAAAAAAAAAAAAACYAgAAZHJz&#10;L2Rvd25yZXYueG1sUEsFBgAAAAAEAAQA9QAAAIsDAAAAAA==&#10;" fillcolor="black" stroked="f"/>
                  <v:rect id="Rectangle 604" o:spid="_x0000_s1624" style="position:absolute;left:1431;top:19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GB8cA&#10;AADcAAAADwAAAGRycy9kb3ducmV2LnhtbESPT2vCQBTE7wW/w/IK3uqmYoNN3YgWBC+C/w719sy+&#10;JiHZt+nuqmk/vVso9DjMzG+Y2bw3rbiS87VlBc+jBARxYXXNpYLjYfU0BeEDssbWMin4Jg/zfPAw&#10;w0zbG+/oug+liBD2GSqoQugyKX1RkUE/sh1x9D6tMxiidKXUDm8Rblo5TpJUGqw5LlTY0XtFRbO/&#10;GAXL1+nyazvhzc/ufKLTx7l5GbtEqeFjv3gDEagP/+G/9lorSNMU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9RgfHAAAA3AAAAA8AAAAAAAAAAAAAAAAAmAIAAGRy&#10;cy9kb3ducmV2LnhtbFBLBQYAAAAABAAEAPUAAACMAwAAAAA=&#10;" fillcolor="black" stroked="f"/>
                  <v:rect id="Rectangle 605" o:spid="_x0000_s1625" style="position:absolute;left:1431;top:19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jnMcA&#10;AADcAAAADwAAAGRycy9kb3ducmV2LnhtbESPT2sCMRTE74V+h/AEbzWr2FVXo9SC0Euh/jno7bl5&#10;7i5uXrZJ1G0/fSMUPA4z8xtmtmhNLa7kfGVZQb+XgCDOra64ULDbrl7GIHxA1lhbJgU/5GExf36a&#10;Yabtjdd03YRCRAj7DBWUITSZlD4vyaDv2YY4eifrDIYoXSG1w1uEm1oOkiSVBiuOCyU29F5Sft5c&#10;jILlZLz8/hry5+/6eKDD/nh+HbhEqW6nfZuCCNSGR/i//aEVpOkI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45zHAAAA3AAAAA8AAAAAAAAAAAAAAAAAmAIAAGRy&#10;cy9kb3ducmV2LnhtbFBLBQYAAAAABAAEAPUAAACMAwAAAAA=&#10;" fillcolor="black" stroked="f"/>
                  <v:rect id="Rectangle 606" o:spid="_x0000_s1626" style="position:absolute;left:1431;top:19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537sMA&#10;AADcAAAADwAAAGRycy9kb3ducmV2LnhtbERPy4rCMBTdC/5DuAOz03RkLNoxig4MuBF8LXR3be60&#10;xeamk2S0+vVmIbg8nPdk1ppaXMj5yrKCj34Cgji3uuJCwX730xuB8AFZY22ZFNzIw2za7Uww0/bK&#10;G7psQyFiCPsMFZQhNJmUPi/JoO/bhjhyv9YZDBG6QmqH1xhuajlIklQarDg2lNjQd0n5eftvFCzG&#10;o8Xf+pNX983pSMfD6TwcuESp97d2/gUiUBte4qd7qRWkaVwb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537sMAAADcAAAADwAAAAAAAAAAAAAAAACYAgAAZHJzL2Rv&#10;d25yZXYueG1sUEsFBgAAAAAEAAQA9QAAAIgDAAAAAA==&#10;" fillcolor="black" stroked="f"/>
                  <v:rect id="Rectangle 607" o:spid="_x0000_s1627" style="position:absolute;left:1431;top:19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SdcYA&#10;AADcAAAADwAAAGRycy9kb3ducmV2LnhtbESPT2sCMRTE70K/Q3iF3jRbaRddjVILBS+C/w56e26e&#10;u4ubl22S6tZPbwTB4zAzv2HG09bU4kzOV5YVvPcSEMS51RUXCrabn+4AhA/IGmvLpOCfPEwnL50x&#10;ZtpeeEXndShEhLDPUEEZQpNJ6fOSDPqebYijd7TOYIjSFVI7vES4qWU/SVJpsOK4UGJD3yXlp/Wf&#10;UTAbDma/yw9eXFeHPe13h9Nn3yVKvb22XyMQgdrwDD/ac60gTYd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LSdcYAAADcAAAADwAAAAAAAAAAAAAAAACYAgAAZHJz&#10;L2Rvd25yZXYueG1sUEsFBgAAAAAEAAQA9QAAAIsDAAAAAA==&#10;" fillcolor="black" stroked="f"/>
                  <v:rect id="Rectangle 608" o:spid="_x0000_s1628" style="position:absolute;left:1431;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tNcQA&#10;AADcAAAADwAAAGRycy9kb3ducmV2LnhtbERPz2vCMBS+D/wfwhN2W1NlOq2NooPBLoPpdpi31+bZ&#10;FpuXmmRa99cvB8Hjx/c7X/WmFWdyvrGsYJSkIIhLqxuuFHx/vT3NQPiArLG1TAqu5GG1HDzkmGl7&#10;4S2dd6ESMYR9hgrqELpMSl/WZNAntiOO3ME6gyFCV0nt8BLDTSvHaTqVBhuODTV29FpTedz9GgWb&#10;+Wxz+nzmj79tsaf9T3GcjF2q1OOwXy9ABOrDXXxzv2sF05c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B7TXEAAAA3AAAAA8AAAAAAAAAAAAAAAAAmAIAAGRycy9k&#10;b3ducmV2LnhtbFBLBQYAAAAABAAEAPUAAACJAwAAAAA=&#10;" fillcolor="black" stroked="f"/>
                  <v:rect id="Rectangle 609" o:spid="_x0000_s1629" style="position:absolute;left:1431;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IrscA&#10;AADcAAAADwAAAGRycy9kb3ducmV2LnhtbESPQWvCQBSE70L/w/IK3nSjqLVpVqmC4EWotod6e2Zf&#10;k5Ds27i7auyv7xYKPQ4z8w2TLTvTiCs5X1lWMBomIIhzqysuFHy8bwZzED4ga2wsk4I7eVguHnoZ&#10;ptreeE/XQyhEhLBPUUEZQptK6fOSDPqhbYmj92WdwRClK6R2eItw08hxksykwYrjQoktrUvK68PF&#10;KFg9z1fntwnvvvenIx0/T/V07BKl+o/d6wuIQF34D/+1t1rB7GkE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SK7HAAAA3AAAAA8AAAAAAAAAAAAAAAAAmAIAAGRy&#10;cy9kb3ducmV2LnhtbFBLBQYAAAAABAAEAPUAAACMAwAAAAA=&#10;" fillcolor="black" stroked="f"/>
                  <v:rect id="Rectangle 610" o:spid="_x0000_s1630" style="position:absolute;left:1431;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2ccA&#10;AADcAAAADwAAAGRycy9kb3ducmV2LnhtbESPzWsCMRTE74X+D+EJ3mrWxfqxGqUWhF4K9eOgt+fm&#10;ubu4edkmUbf96xuh4HGYmd8ws0VranEl5yvLCvq9BARxbnXFhYLddvUyBuEDssbaMin4IQ+L+fPT&#10;DDNtb7ym6yYUIkLYZ6igDKHJpPR5SQZ9zzbE0TtZZzBE6QqpHd4i3NQyTZKhNFhxXCixofeS8vPm&#10;YhQsJ+Pl99eAP3/XxwMd9sfza+oSpbqd9m0KIlAbHuH/9odWMByl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f1tnHAAAA3AAAAA8AAAAAAAAAAAAAAAAAmAIAAGRy&#10;cy9kb3ducmV2LnhtbFBLBQYAAAAABAAEAPUAAACMAwAAAAA=&#10;" fillcolor="black" stroked="f"/>
                  <v:rect id="Rectangle 611" o:spid="_x0000_s1631" style="position:absolute;left:1431;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zQscA&#10;AADcAAAADwAAAGRycy9kb3ducmV2LnhtbESPzWsCMRTE7wX/h/CE3mq2tn50axQVhF6E+nHQ23Pz&#10;uru4eVmTqKt/vSkUehxm5jfMaNKYSlzI+dKygtdOAoI4s7rkXMF2s3gZgvABWWNlmRTcyMNk3Hoa&#10;YartlVd0WYdcRAj7FBUUIdSplD4ryKDv2Jo4ej/WGQxRulxqh9cIN5XsJklfGiw5LhRY07yg7Lg+&#10;GwWzj+Hs9P3Oy/vqsKf97nDsdV2i1HO7mX6CCNSE//Bf+0sr6A/e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Tc0LHAAAA3AAAAA8AAAAAAAAAAAAAAAAAmAIAAGRy&#10;cy9kb3ducmV2LnhtbFBLBQYAAAAABAAEAPUAAACMAwAAAAA=&#10;" fillcolor="black" stroked="f"/>
                  <v:rect id="Rectangle 612" o:spid="_x0000_s1632" style="position:absolute;left:1431;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rNscA&#10;AADcAAAADwAAAGRycy9kb3ducmV2LnhtbESPzWsCMRTE7wX/h/AEbzWrWD9Wo1RB6KVQPw56e26e&#10;u4ubl20SdetfbwqFHoeZ+Q0zWzSmEjdyvrSsoNdNQBBnVpecK9jv1q9jED4ga6wsk4If8rCYt15m&#10;mGp75w3dtiEXEcI+RQVFCHUqpc8KMui7tiaO3tk6gyFKl0vt8B7hppL9JBlKgyXHhQJrWhWUXbZX&#10;o2A5GS+/vwb8+dicjnQ8nC5vfZco1Wk371MQgZrwH/5rf2gFw9EA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66zbHAAAA3AAAAA8AAAAAAAAAAAAAAAAAmAIAAGRy&#10;cy9kb3ducmV2LnhtbFBLBQYAAAAABAAEAPUAAACMAwAAAAA=&#10;" fillcolor="black" stroked="f"/>
                  <v:rect id="Rectangle 613" o:spid="_x0000_s1633" style="position:absolute;left:1431;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OrcYA&#10;AADcAAAADwAAAGRycy9kb3ducmV2LnhtbESPQWsCMRSE70L/Q3gFb5qtqLVbo6ggeCmo7aHenpvX&#10;3cXNy5pE3frrjSB4HGbmG2Y8bUwlzuR8aVnBWzcBQZxZXXKu4Od72RmB8AFZY2WZFPyTh+nkpTXG&#10;VNsLb+i8DbmIEPYpKihCqFMpfVaQQd+1NXH0/qwzGKJ0udQOLxFuKtlLkqE0WHJcKLCmRUHZYXsy&#10;CuYfo/lx3eev62a/o93v/jDouUSp9msz+wQRqAnP8KO90gqG7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OrcYAAADcAAAADwAAAAAAAAAAAAAAAACYAgAAZHJz&#10;L2Rvd25yZXYueG1sUEsFBgAAAAAEAAQA9QAAAIsDAAAAAA==&#10;" fillcolor="black" stroked="f"/>
                  <v:rect id="Rectangle 614" o:spid="_x0000_s1634" style="position:absolute;left:1431;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Q2scA&#10;AADcAAAADwAAAGRycy9kb3ducmV2LnhtbESPT2sCMRTE74V+h/AEbzWr2FVXo9SC0Euh/jno7bl5&#10;7i5uXrZJ1G0/fSMUPA4z8xtmtmhNLa7kfGVZQb+XgCDOra64ULDbrl7GIHxA1lhbJgU/5GExf36a&#10;Yabtjdd03YRCRAj7DBWUITSZlD4vyaDv2YY4eifrDIYoXSG1w1uEm1oOkiSVBiuOCyU29F5Sft5c&#10;jILlZLz8/hry5+/6eKDD/nh+HbhEqW6nfZuCCNSGR/i//aEVpK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k0NrHAAAA3AAAAA8AAAAAAAAAAAAAAAAAmAIAAGRy&#10;cy9kb3ducmV2LnhtbFBLBQYAAAAABAAEAPUAAACMAwAAAAA=&#10;" fillcolor="black" stroked="f"/>
                  <v:rect id="Rectangle 615" o:spid="_x0000_s1635" style="position:absolute;left:1431;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QcYA&#10;AADcAAAADwAAAGRycy9kb3ducmV2LnhtbESPQWsCMRSE70L/Q3gFb5qtWLVbo6ggeBHU9lBvz83r&#10;7uLmZU2ibv31RhB6HGbmG2Y8bUwlLuR8aVnBWzcBQZxZXXKu4Ptr2RmB8AFZY2WZFPyRh+nkpTXG&#10;VNsrb+myC7mIEPYpKihCqFMpfVaQQd+1NXH0fq0zGKJ0udQOrxFuKtlLkoE0WHJcKLCmRUHZcXc2&#10;CuYfo/lp0+f1bXvY0/7ncHzvuUSp9msz+wQRqAn/4Wd7pRUMhk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1QcYAAADcAAAADwAAAAAAAAAAAAAAAACYAgAAZHJz&#10;L2Rvd25yZXYueG1sUEsFBgAAAAAEAAQA9QAAAIsDAAAAAA==&#10;" fillcolor="black" stroked="f"/>
                  <v:rect id="Rectangle 616" o:spid="_x0000_s1636" style="position:absolute;left:1431;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hM8QA&#10;AADcAAAADwAAAGRycy9kb3ducmV2LnhtbERPz2vCMBS+D/wfwhN2W1NlOq2NooPBLoPpdpi31+bZ&#10;FpuXmmRa99cvB8Hjx/c7X/WmFWdyvrGsYJSkIIhLqxuuFHx/vT3NQPiArLG1TAqu5GG1HDzkmGl7&#10;4S2dd6ESMYR9hgrqELpMSl/WZNAntiOO3ME6gyFCV0nt8BLDTSvHaTqVBhuODTV29FpTedz9GgWb&#10;+Wxz+nzmj79tsaf9T3GcjF2q1OOwXy9ABOrDXXxzv2sF05e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34TPEAAAA3AAAAA8AAAAAAAAAAAAAAAAAmAIAAGRycy9k&#10;b3ducmV2LnhtbFBLBQYAAAAABAAEAPUAAACJAwAAAAA=&#10;" fillcolor="black" stroked="f"/>
                  <v:rect id="Rectangle 617" o:spid="_x0000_s1637" style="position:absolute;left:1431;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EqMcA&#10;AADcAAAADwAAAGRycy9kb3ducmV2LnhtbESPQWvCQBSE74X+h+UVequbSrUas0oVCl4Kaj3o7SX7&#10;TILZt3F3q2l/fVcQPA4z8w2TzTrTiDM5X1tW8NpLQBAXVtdcKth+f76MQPiArLGxTAp+ycNs+viQ&#10;Yarthdd03oRSRAj7FBVUIbSplL6oyKDv2ZY4egfrDIYoXSm1w0uEm0b2k2QoDdYcFypsaVFRcdz8&#10;GAXz8Wh+Wr3x198639N+lx8HfZco9fzUfUxABOrCPXxrL7WC4fs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7RKjHAAAA3AAAAA8AAAAAAAAAAAAAAAAAmAIAAGRy&#10;cy9kb3ducmV2LnhtbFBLBQYAAAAABAAEAPUAAACMAwAAAAA=&#10;" fillcolor="black" stroked="f"/>
                  <v:rect id="Rectangle 618" o:spid="_x0000_s1638" style="position:absolute;left:1431;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EsMA&#10;AADcAAAADwAAAGRycy9kb3ducmV2LnhtbERPz2vCMBS+C/sfwhN2s6mi0lWjTEHYZaBuh3l7Ns+2&#10;2LzUJNPqX78cBh4/vt/zZWcacSXna8sKhkkKgriwuuZSwffXZpCB8AFZY2OZFNzJw3Lx0ptjru2N&#10;d3Tdh1LEEPY5KqhCaHMpfVGRQZ/YljhyJ+sMhghdKbXDWww3jRyl6VQarDk2VNjSuqLivP81ClZv&#10;2eqyHfPnY3c80OHneJ6MXKrUa797n4EI1IWn+N/9oRVMs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dEsMAAADcAAAADwAAAAAAAAAAAAAAAACYAgAAZHJzL2Rv&#10;d25yZXYueG1sUEsFBgAAAAAEAAQA9QAAAIgDAAAAAA==&#10;" fillcolor="black" stroked="f"/>
                  <v:rect id="Rectangle 619" o:spid="_x0000_s1639" style="position:absolute;left:1431;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4icYA&#10;AADcAAAADwAAAGRycy9kb3ducmV2LnhtbESPQWsCMRSE7wX/Q3hCbzWrVFlXo2ih4EWo2kO9PTfP&#10;3cXNyzZJdfXXN4LgcZiZb5jpvDW1OJPzlWUF/V4Cgji3uuJCwffu8y0F4QOyxtoyKbiSh/ms8zLF&#10;TNsLb+i8DYWIEPYZKihDaDIpfV6SQd+zDXH0jtYZDFG6QmqHlwg3tRwkyUgarDgulNjQR0n5aftn&#10;FCzH6fL3653Xt81hT/ufw2k4cIlSr912MQERqA3P8KO90gpGaR/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g4icYAAADcAAAADwAAAAAAAAAAAAAAAACYAgAAZHJz&#10;L2Rvd25yZXYueG1sUEsFBgAAAAAEAAQA9QAAAIsDAAAAAA==&#10;" fillcolor="black" stroked="f"/>
                  <v:rect id="Rectangle 620" o:spid="_x0000_s1640" style="position:absolute;left:1431;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m/sYA&#10;AADcAAAADwAAAGRycy9kb3ducmV2LnhtbESPQWvCQBSE7wX/w/KE3urGUCVGV9FCwYugtge9PbPP&#10;JJh9m+5uNfbXu4VCj8PMfMPMFp1pxJWcry0rGA4SEMSF1TWXCj4/3l8yED4ga2wsk4I7eVjMe08z&#10;zLW98Y6u+1CKCGGfo4IqhDaX0hcVGfQD2xJH72ydwRClK6V2eItw08g0ScbSYM1xocKW3ioqLvtv&#10;o2A1yVZf21fe/OxORzoeTpdR6hKlnvvdcgoiUBf+w3/ttVYwzl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qm/sYAAADcAAAADwAAAAAAAAAAAAAAAACYAgAAZHJz&#10;L2Rvd25yZXYueG1sUEsFBgAAAAAEAAQA9QAAAIsDAAAAAA==&#10;" fillcolor="black" stroked="f"/>
                  <v:rect id="Rectangle 621" o:spid="_x0000_s1641" style="position:absolute;left:1431;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DZccA&#10;AADcAAAADwAAAGRycy9kb3ducmV2LnhtbESPT2sCMRTE7wW/Q3iF3mq21sq6GkWFgpdC/XPQ23Pz&#10;3F3cvKxJqls/vREKPQ4z8xtmPG1NLS7kfGVZwVs3AUGcW11xoWC7+XxNQfiArLG2TAp+ycN00nka&#10;Y6btlVd0WYdCRAj7DBWUITSZlD4vyaDv2oY4ekfrDIYoXSG1w2uEm1r2kmQgDVYcF0psaFFSflr/&#10;GAXzYTo/f/f567Y67Gm/O5w+ei5R6uW5nY1ABGrDf/ivvdQKBuk7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GA2XHAAAA3AAAAA8AAAAAAAAAAAAAAAAAmAIAAGRy&#10;cy9kb3ducmV2LnhtbFBLBQYAAAAABAAEAPUAAACMAwAAAAA=&#10;" fillcolor="black" stroked="f"/>
                  <v:rect id="Rectangle 622" o:spid="_x0000_s1642" style="position:absolute;left:1431;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EcYA&#10;AADcAAAADwAAAGRycy9kb3ducmV2LnhtbESPQWsCMRSE70L/Q3iF3jSrqKyrUbRQ6KVQtYd6e26e&#10;u4ublzVJdfXXN4LgcZiZb5jZojW1OJPzlWUF/V4Cgji3uuJCwc/2o5uC8AFZY22ZFFzJw2L+0plh&#10;pu2F13TehEJECPsMFZQhNJmUPi/JoO/Zhjh6B+sMhihdIbXDS4SbWg6SZCwNVhwXSmzovaT8uPkz&#10;ClaTdHX6HvLXbb3f0e53fxwNXKLU22u7nIII1IZn+NH+1ArG6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bEcYAAADcAAAADwAAAAAAAAAAAAAAAACYAgAAZHJz&#10;L2Rvd25yZXYueG1sUEsFBgAAAAAEAAQA9QAAAIsDAAAAAA==&#10;" fillcolor="black" stroked="f"/>
                  <v:rect id="Rectangle 623" o:spid="_x0000_s1643" style="position:absolute;left:1431;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isYA&#10;AADcAAAADwAAAGRycy9kb3ducmV2LnhtbESPT2sCMRTE70K/Q3gFb5qtqKyrUbRQ6KXgnx7q7bl5&#10;3V3cvKxJqls/vREEj8PM/IaZLVpTizM5X1lW8NZPQBDnVldcKPjeffRSED4ga6wtk4J/8rCYv3Rm&#10;mGl74Q2dt6EQEcI+QwVlCE0mpc9LMuj7tiGO3q91BkOUrpDa4SXCTS0HSTKWBiuOCyU29F5Sftz+&#10;GQWrSbo6rYf8dd0c9rT/ORxHA5co1X1tl1MQgdrwDD/an1rBOB3B/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M+isYAAADcAAAADwAAAAAAAAAAAAAAAACYAgAAZHJz&#10;L2Rvd25yZXYueG1sUEsFBgAAAAAEAAQA9QAAAIsDAAAAAA==&#10;" fillcolor="black" stroked="f"/>
                  <v:rect id="Rectangle 624" o:spid="_x0000_s1644" style="position:absolute;left:1431;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g/cYA&#10;AADcAAAADwAAAGRycy9kb3ducmV2LnhtbESPQWvCQBSE7wX/w/KE3upGaUOMrqKFghdBbQ96e2af&#10;STD7Nt3datpf7xYEj8PMfMNM551pxIWcry0rGA4SEMSF1TWXCr4+P14yED4ga2wsk4Jf8jCf9Z6m&#10;mGt75S1ddqEUEcI+RwVVCG0upS8qMugHtiWO3sk6gyFKV0rt8BrhppGjJEmlwZrjQoUtvVdUnHc/&#10;RsFynC2/N6+8/tseD3TYH89vI5co9dzvFhMQgbrwCN/bK60gzVL4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Gg/cYAAADcAAAADwAAAAAAAAAAAAAAAACYAgAAZHJz&#10;L2Rvd25yZXYueG1sUEsFBgAAAAAEAAQA9QAAAIsDAAAAAA==&#10;" fillcolor="black" stroked="f"/>
                  <v:rect id="Rectangle 625" o:spid="_x0000_s1645" style="position:absolute;left:1431;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0FZscA&#10;AADcAAAADwAAAGRycy9kb3ducmV2LnhtbESPQWvCQBSE7wX/w/KE3pqN0mpMXUWFQi+FanvQ2zP7&#10;mgSzb+PuVlN/vSsUPA4z8w0znXemESdyvrasYJCkIIgLq2suFXx/vT1lIHxA1thYJgV/5GE+6z1M&#10;Mdf2zGs6bUIpIoR9jgqqENpcSl9UZNAntiWO3o91BkOUrpTa4TnCTSOHaTqSBmuOCxW2tKqoOGx+&#10;jYLlJFseP5/547Le72i33R9ehi5V6rHfLV5BBOrCPfzfftcKRtkY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9BWbHAAAA3AAAAA8AAAAAAAAAAAAAAAAAmAIAAGRy&#10;cy9kb3ducmV2LnhtbFBLBQYAAAAABAAEAPUAAACMAwAAAAA=&#10;" fillcolor="black" stroked="f"/>
                  <v:rect id="Rectangle 626" o:spid="_x0000_s1646" style="position:absolute;left:1431;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KRFMMA&#10;AADcAAAADwAAAGRycy9kb3ducmV2LnhtbERPz2vCMBS+C/sfwhN2s6mi0lWjTEHYZaBuh3l7Ns+2&#10;2LzUJNPqX78cBh4/vt/zZWcacSXna8sKhkkKgriwuuZSwffXZpCB8AFZY2OZFNzJw3Lx0ptjru2N&#10;d3Tdh1LEEPY5KqhCaHMpfVGRQZ/YljhyJ+sMhghdKbXDWww3jRyl6VQarDk2VNjSuqLivP81ClZv&#10;2eqyHfPnY3c80OHneJ6MXKrUa797n4EI1IWn+N/9oRVMs7g2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KRFMMAAADcAAAADwAAAAAAAAAAAAAAAACYAgAAZHJzL2Rv&#10;d25yZXYueG1sUEsFBgAAAAAEAAQA9QAAAIgDAAAAAA==&#10;" fillcolor="black" stroked="f"/>
                  <v:rect id="Rectangle 627" o:spid="_x0000_s1647" style="position:absolute;left:1431;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0j8YA&#10;AADcAAAADwAAAGRycy9kb3ducmV2LnhtbESPT2sCMRTE74V+h/AKvdVspcq6GqUWCl4E/x309tw8&#10;dxc3L9sk1dVPbwTB4zAzv2FGk9bU4kTOV5YVfHYSEMS51RUXCjbr348UhA/IGmvLpOBCHibj15cR&#10;ZtqeeUmnVShEhLDPUEEZQpNJ6fOSDPqObYijd7DOYIjSFVI7PEe4qWU3SfrSYMVxocSGfkrKj6t/&#10;o2A6SKd/iy+eX5f7He22+2Ov6xKl3t/a7yGIQG14hh/tmVbQTwdwPxOP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40j8YAAADcAAAADwAAAAAAAAAAAAAAAACYAgAAZHJz&#10;L2Rvd25yZXYueG1sUEsFBgAAAAAEAAQA9QAAAIsDAAAAAA==&#10;" fillcolor="black" stroked="f"/>
                  <v:rect id="Rectangle 628" o:spid="_x0000_s1648" style="position:absolute;left:1431;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0Lz8IA&#10;AADcAAAADwAAAGRycy9kb3ducmV2LnhtbERPTYvCMBC9C/6HMMLeNFVUtBpFF4S9LKjrQW9jM7bF&#10;ZtJNslr99eYg7PHxvufLxlTiRs6XlhX0ewkI4szqknMFh59NdwLCB2SNlWVS8CAPy0W7NcdU2zvv&#10;6LYPuYgh7FNUUIRQp1L6rCCDvmdr4shdrDMYInS51A7vMdxUcpAkY2mw5NhQYE2fBWXX/Z9RsJ5O&#10;1r/bIX8/d+cTnY7n62jgEqU+Os1qBiJQE/7Fb/eXVjCexvnx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DQvPwgAAANwAAAAPAAAAAAAAAAAAAAAAAJgCAABkcnMvZG93&#10;bnJldi54bWxQSwUGAAAAAAQABAD1AAAAhwMAAAAA&#10;" fillcolor="black" stroked="f"/>
                  <v:rect id="Rectangle 629" o:spid="_x0000_s1649" style="position:absolute;left:1431;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GuVMcA&#10;AADcAAAADwAAAGRycy9kb3ducmV2LnhtbESPQWvCQBSE70L/w/IK3sxGsaJpVqmC4EWotod6e8m+&#10;JsHs27i7atpf3y0Uehxm5hsmX/WmFTdyvrGsYJykIIhLqxuuFLy/bUdzED4ga2wtk4Iv8rBaPgxy&#10;zLS984Fux1CJCGGfoYI6hC6T0pc1GfSJ7Yij92mdwRClq6R2eI9w08pJms6kwYbjQo0dbWoqz8er&#10;UbBezNeX1ynvvw/FiU4fxflp4lKlho/9yzOIQH34D/+1d1rBbDGG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BrlTHAAAA3AAAAA8AAAAAAAAAAAAAAAAAmAIAAGRy&#10;cy9kb3ducmV2LnhtbFBLBQYAAAAABAAEAPUAAACMAwAAAAA=&#10;" fillcolor="black" stroked="f"/>
                  <v:rect id="Rectangle 630" o:spid="_x0000_s1650" style="position:absolute;left:1431;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wI8YA&#10;AADcAAAADwAAAGRycy9kb3ducmV2LnhtbESPT2sCMRTE70K/Q3iF3jTbpRVdjVILBS+C/w56e26e&#10;u4ubl22S6tZPbwTB4zAzv2HG09bU4kzOV5YVvPcSEMS51RUXCrabn+4AhA/IGmvLpOCfPEwnL50x&#10;ZtpeeEXndShEhLDPUEEZQpNJ6fOSDPqebYijd7TOYIjSFVI7vES4qWWaJH1psOK4UGJD3yXlp/Wf&#10;UTAbDma/yw9eXFeHPe13h9Nn6hKl3l7brxGIQG14hh/tuVbQH6Z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MwI8YAAADcAAAADwAAAAAAAAAAAAAAAACYAgAAZHJz&#10;L2Rvd25yZXYueG1sUEsFBgAAAAAEAAQA9QAAAIsDAAAAAA==&#10;" fillcolor="black" stroked="f"/>
                  <v:rect id="Rectangle 631" o:spid="_x0000_s1651" style="position:absolute;left:1431;top:16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uMcA&#10;AADcAAAADwAAAGRycy9kb3ducmV2LnhtbESPT2vCQBTE74V+h+UJ3urGv2iaVWqh4KWgtod6e8m+&#10;JsHs23R3q6mf3hWEHoeZ+Q2TrTrTiBM5X1tWMBwkIIgLq2suFXx+vD3NQfiArLGxTAr+yMNq+fiQ&#10;YartmXd02odSRAj7FBVUIbSplL6oyKAf2JY4et/WGQxRulJqh+cIN40cJclMGqw5LlTY0mtFxXH/&#10;axSsF/P1z3bC75ddfqDDV36cjlyiVL/XvTyDCNSF//C9vdEKZosx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flbjHAAAA3AAAAA8AAAAAAAAAAAAAAAAAmAIAAGRy&#10;cy9kb3ducmV2LnhtbFBLBQYAAAAABAAEAPUAAACMAwAAAAA=&#10;" fillcolor="black" stroked="f"/>
                  <v:rect id="Rectangle 632" o:spid="_x0000_s1652" style="position:absolute;left:1431;top:16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NzMYA&#10;AADcAAAADwAAAGRycy9kb3ducmV2LnhtbESPQWsCMRSE74L/ITyhNzerqOjWKFUQeilU20O9PTfP&#10;3cXNyzZJdfXXN4LgcZiZb5j5sjW1OJPzlWUFgyQFQZxbXXGh4Ptr05+C8AFZY22ZFFzJw3LR7cwx&#10;0/bCWzrvQiEihH2GCsoQmkxKn5dk0Ce2IY7e0TqDIUpXSO3wEuGmlsM0nUiDFceFEhtal5Sfdn9G&#10;wWo2Xf1+jvjjtj3saf9zOI2HLlXqpde+vYII1IZn+NF+1womsxH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YNzMYAAADcAAAADwAAAAAAAAAAAAAAAACYAgAAZHJz&#10;L2Rvd25yZXYueG1sUEsFBgAAAAAEAAQA9QAAAIsDAAAAAA==&#10;" fillcolor="black" stroked="f"/>
                  <v:rect id="Rectangle 633" o:spid="_x0000_s1653" style="position:absolute;left:1431;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oV8YA&#10;AADcAAAADwAAAGRycy9kb3ducmV2LnhtbESPQWvCQBSE7wX/w/IEb3WjqGiaVaog9CKo7aHeXrLP&#10;JJh9m+5uNfbXu4VCj8PMfMNkq8404krO15YVjIYJCOLC6ppLBR/v2+c5CB+QNTaWScGdPKyWvacM&#10;U21vfKDrMZQiQtinqKAKoU2l9EVFBv3QtsTRO1tnMETpSqkd3iLcNHKcJDNpsOa4UGFLm4qKy/Hb&#10;KFgv5uuv/YR3P4f8RKfP/DIdu0SpQb97fQERqAv/4b/2m1YwW0zh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qoV8YAAADcAAAADwAAAAAAAAAAAAAAAACYAgAAZHJz&#10;L2Rvd25yZXYueG1sUEsFBgAAAAAEAAQA9QAAAIsDAAAAAA==&#10;" fillcolor="black" stroked="f"/>
                  <v:rect id="Rectangle 634" o:spid="_x0000_s1654" style="position:absolute;left:1431;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2IMYA&#10;AADcAAAADwAAAGRycy9kb3ducmV2LnhtbESPT2sCMRTE70K/Q3iF3jRbaRddjVILBS+C/w56e26e&#10;u4ubl22S6tZPbwTB4zAzv2HG09bU4kzOV5YVvPcSEMS51RUXCrabn+4AhA/IGmvLpOCfPEwnL50x&#10;ZtpeeEXndShEhLDPUEEZQpNJ6fOSDPqebYijd7TOYIjSFVI7vES4qWU/SVJpsOK4UGJD3yXlp/Wf&#10;UTAbDma/yw9eXFeHPe13h9Nn3yVKvb22XyMQgdrwDD/ac60gHaZ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g2IMYAAADcAAAADwAAAAAAAAAAAAAAAACYAgAAZHJz&#10;L2Rvd25yZXYueG1sUEsFBgAAAAAEAAQA9QAAAIsDAAAAAA==&#10;" fillcolor="black" stroked="f"/>
                  <v:rect id="Rectangle 635" o:spid="_x0000_s1655" style="position:absolute;left:1431;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Tu8cA&#10;AADcAAAADwAAAGRycy9kb3ducmV2LnhtbESPQWvCQBSE74X+h+UVequbSrUas0oVCl4Kaj3o7SX7&#10;TILZt3F3q2l/fVcQPA4z8w2TzTrTiDM5X1tW8NpLQBAXVtdcKth+f76MQPiArLGxTAp+ycNs+viQ&#10;Yarthdd03oRSRAj7FBVUIbSplL6oyKDv2ZY4egfrDIYoXSm1w0uEm0b2k2QoDdYcFypsaVFRcdz8&#10;GAXz8Wh+Wr3x198639N+lx8HfZco9fzUfUxABOrCPXxrL7WC4fgd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kk7vHAAAA3AAAAA8AAAAAAAAAAAAAAAAAmAIAAGRy&#10;cy9kb3ducmV2LnhtbFBLBQYAAAAABAAEAPUAAACMAwAAAAA=&#10;" fillcolor="black" stroked="f"/>
                  <v:rect id="Rectangle 636" o:spid="_x0000_s1656" style="position:absolute;left:1431;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HycIA&#10;AADcAAAADwAAAGRycy9kb3ducmV2LnhtbERPTYvCMBC9C/6HMMLeNFVUtBpFF4S9LKjrQW9jM7bF&#10;ZtJNslr99eYg7PHxvufLxlTiRs6XlhX0ewkI4szqknMFh59NdwLCB2SNlWVS8CAPy0W7NcdU2zvv&#10;6LYPuYgh7FNUUIRQp1L6rCCDvmdr4shdrDMYInS51A7vMdxUcpAkY2mw5NhQYE2fBWXX/Z9RsJ5O&#10;1r/bIX8/d+cTnY7n62jgEqU+Os1qBiJQE/7Fb/eXVjCexrXx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wfJwgAAANwAAAAPAAAAAAAAAAAAAAAAAJgCAABkcnMvZG93&#10;bnJldi54bWxQSwUGAAAAAAQABAD1AAAAhwMAAAAA&#10;" fillcolor="black" stroked="f"/>
                  <v:rect id="Rectangle 637" o:spid="_x0000_s1657" style="position:absolute;left:1431;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iUsYA&#10;AADcAAAADwAAAGRycy9kb3ducmV2LnhtbESPT2sCMRTE70K/Q3hCb5pVWnFXo9RCwYvgnx7q7bl5&#10;7i5uXrZJqls/vREEj8PM/IaZzltTizM5X1lWMOgnIIhzqysuFHzvvnpjED4ga6wtk4J/8jCfvXSm&#10;mGl74Q2dt6EQEcI+QwVlCE0mpc9LMuj7tiGO3tE6gyFKV0jt8BLhppbDJBlJgxXHhRIb+iwpP23/&#10;jIJFOl78rt94dd0c9rT/OZzehy5R6rXbfkxABGrDM/xoL7WCUZrC/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eiUsYAAADcAAAADwAAAAAAAAAAAAAAAACYAgAAZHJz&#10;L2Rvd25yZXYueG1sUEsFBgAAAAAEAAQA9QAAAIsDAAAAAA==&#10;" fillcolor="black" stroked="f"/>
                  <v:rect id="Rectangle 638" o:spid="_x0000_s1658" style="position:absolute;left:1431;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aR1cMA&#10;AADcAAAADwAAAGRycy9kb3ducmV2LnhtbERPy2oCMRTdF/oP4Rbc1aRiq45GqYVCN0J9LHR3nVxn&#10;Bic30yTV0a83C8Hl4bwns9bW4kQ+VI41vHUVCOLcmYoLDZv19+sQRIjIBmvHpOFCAWbT56cJZsad&#10;eUmnVSxECuGQoYYyxiaTMuQlWQxd1xAn7uC8xZigL6TxeE7htpY9pT6kxYpTQ4kNfZWUH1f/VsN8&#10;NJz//fZ5cV3ud7Tb7o/vPa+07ry0n2MQkdr4EN/dP0bDQK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aR1cMAAADcAAAADwAAAAAAAAAAAAAAAACYAgAAZHJzL2Rv&#10;d25yZXYueG1sUEsFBgAAAAAEAAQA9QAAAIgDAAAAAA==&#10;" fillcolor="black" stroked="f"/>
                  <v:rect id="Rectangle 639" o:spid="_x0000_s1659" style="position:absolute;left:1431;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0TsYA&#10;AADcAAAADwAAAGRycy9kb3ducmV2LnhtbESPT2sCMRTE7wW/Q3hCbzVRqtWtUWqh0ItQ/xz09ty8&#10;7i5uXrZJqqufvhGEHoeZ+Q0znbe2FifyoXKsod9TIIhzZyouNGw3H09jECEiG6wdk4YLBZjPOg9T&#10;zIw784pO61iIBOGQoYYyxiaTMuQlWQw91xAn79t5izFJX0jj8ZzgtpYDpUbSYsVpocSG3kvKj+tf&#10;q2ExGS9+vp55eV0d9rTfHY7DgVdaP3bbt1cQkdr4H763P42GF9WH25l0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o0TsYAAADcAAAADwAAAAAAAAAAAAAAAACYAgAAZHJz&#10;L2Rvd25yZXYueG1sUEsFBgAAAAAEAAQA9QAAAIsDAAAAAA==&#10;" fillcolor="black" stroked="f"/>
                  <v:rect id="Rectangle 640" o:spid="_x0000_s1660" style="position:absolute;left:1431;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qOcYA&#10;AADcAAAADwAAAGRycy9kb3ducmV2LnhtbESPQWsCMRSE7wX/Q3hCbzXpotZujaJCoReh2h7q7bl5&#10;3V3cvKxJqqu/vikIPQ4z8w0znXe2ESfyoXas4XGgQBAXztRcavj8eH2YgAgR2WDjmDRcKMB81rub&#10;Ym7cmTd02sZSJAiHHDVUMba5lKGoyGIYuJY4ed/OW4xJ+lIaj+cEt43MlBpLizWnhQpbWlVUHLY/&#10;VsPyebI8vg95fd3sd7T72h9GmVda3/e7xQuISF38D9/ab0bDk8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iqOcYAAADcAAAADwAAAAAAAAAAAAAAAACYAgAAZHJz&#10;L2Rvd25yZXYueG1sUEsFBgAAAAAEAAQA9QAAAIsDAAAAAA==&#10;" fillcolor="black" stroked="f"/>
                  <v:rect id="Rectangle 641" o:spid="_x0000_s1661" style="position:absolute;left:1431;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PoscA&#10;AADcAAAADwAAAGRycy9kb3ducmV2LnhtbESPT2sCMRTE74V+h/AK3mpS21q7GqUKBS8F//RQb8/N&#10;c3dx87JNUl399I0geBxm5jfMaNLaWhzIh8qxhqeuAkGcO1NxoeF7/fk4ABEissHaMWk4UYDJ+P5u&#10;hJlxR17SYRULkSAcMtRQxthkUoa8JIuh6xri5O2ctxiT9IU0Ho8JbmvZU6ovLVacFkpsaFZSvl/9&#10;WQ3T98H0d/HCX+fldkObn+3+teeV1p2H9mMIIlIbb+Fre240vKlnuJx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0D6LHAAAA3AAAAA8AAAAAAAAAAAAAAAAAmAIAAGRy&#10;cy9kb3ducmV2LnhtbFBLBQYAAAAABAAEAPUAAACMAwAAAAA=&#10;" fillcolor="black" stroked="f"/>
                  <v:rect id="Rectangle 642" o:spid="_x0000_s1662" style="position:absolute;left:1431;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X1sYA&#10;AADcAAAADwAAAGRycy9kb3ducmV2LnhtbESPQWsCMRSE70L/Q3hCb5ooau3WKLUgeBGq7aHenpvX&#10;3cXNyzZJdfXXN4LQ4zAz3zCzRWtrcSIfKscaBn0Fgjh3puJCw+fHqjcFESKywdoxabhQgMX8oTPD&#10;zLgzb+m0i4VIEA4ZaihjbDIpQ16SxdB3DXHyvp23GJP0hTQezwluazlUaiItVpwWSmzoraT8uPu1&#10;GpbP0+XP+4g31+1hT/uvw3E89Errx277+gIiUhv/w/f22mh4UiO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X1sYAAADcAAAADwAAAAAAAAAAAAAAAACYAgAAZHJz&#10;L2Rvd25yZXYueG1sUEsFBgAAAAAEAAQA9QAAAIsDAAAAAA==&#10;" fillcolor="black" stroked="f"/>
                  <v:rect id="Rectangle 643" o:spid="_x0000_s1663" style="position:absolute;left:1431;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EyTcYA&#10;AADcAAAADwAAAGRycy9kb3ducmV2LnhtbESPT2sCMRTE70K/Q3hCb5ooterWKLVQ6EWofw56e25e&#10;dxc3L9sk1a2fvhEKHoeZ+Q0zW7S2FmfyoXKsYdBXIIhzZyouNOy2770JiBCRDdaOScMvBVjMHzoz&#10;zIy78JrOm1iIBOGQoYYyxiaTMuQlWQx91xAn78t5izFJX0jj8ZLgtpZDpZ6lxYrTQokNvZWUnzY/&#10;VsNyOll+fz7x6ro+HuiwP55GQ6+0fuy2ry8gIrXxHv5vfxgNYzWC2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EyTcYAAADcAAAADwAAAAAAAAAAAAAAAACYAgAAZHJz&#10;L2Rvd25yZXYueG1sUEsFBgAAAAAEAAQA9QAAAIsDAAAAAA==&#10;" fillcolor="black" stroked="f"/>
                  <v:rect id="Rectangle 644" o:spid="_x0000_s1664" style="position:absolute;left:1431;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sOsYA&#10;AADcAAAADwAAAGRycy9kb3ducmV2LnhtbESPQWsCMRSE70L/Q3hCb5oorbVbo9SC0Iugtod6e25e&#10;dxc3L9sk6uqvN4LQ4zAz3zCTWWtrcSQfKscaBn0Fgjh3puJCw/fXojcGESKywdoxaThTgNn0oTPB&#10;zLgTr+m4iYVIEA4ZaihjbDIpQ16SxdB3DXHyfp23GJP0hTQeTwluazlUaiQtVpwWSmzoo6R8vzlY&#10;DfPX8fxv9cTLy3q3pe3Pbv889Errx277/gYiUhv/w/f2p9Hwok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OsOsYAAADcAAAADwAAAAAAAAAAAAAAAACYAgAAZHJz&#10;L2Rvd25yZXYueG1sUEsFBgAAAAAEAAQA9QAAAIsDAAAAAA==&#10;" fillcolor="black" stroked="f"/>
                  <v:rect id="Rectangle 645" o:spid="_x0000_s1665" style="position:absolute;left:1431;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JocYA&#10;AADcAAAADwAAAGRycy9kb3ducmV2LnhtbESPT2sCMRTE74V+h/CE3mqitFW3RqlCoReh/jno7bl5&#10;3V3cvKxJqquf3giFHoeZ+Q0znra2FifyoXKsoddVIIhzZyouNGzWn89DECEiG6wdk4YLBZhOHh/G&#10;mBl35iWdVrEQCcIhQw1ljE0mZchLshi6riFO3o/zFmOSvpDG4znBbS37Sr1JixWnhRIbmpeUH1a/&#10;VsNsNJwdv194cV3ud7Tb7g+vfa+0fuq0H+8gIrXxP/zX/jIaBmoA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8JocYAAADcAAAADwAAAAAAAAAAAAAAAACYAgAAZHJz&#10;L2Rvd25yZXYueG1sUEsFBgAAAAAEAAQA9QAAAIsDAAAAAA==&#10;" fillcolor="black" stroked="f"/>
                  <v:rect id="Rectangle 646" o:spid="_x0000_s1666" style="position:absolute;left:1431;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d08MA&#10;AADcAAAADwAAAGRycy9kb3ducmV2LnhtbERPy2oCMRTdF/oP4Rbc1aRiq45GqYVCN0J9LHR3nVxn&#10;Bic30yTV0a83C8Hl4bwns9bW4kQ+VI41vHUVCOLcmYoLDZv19+sQRIjIBmvHpOFCAWbT56cJZsad&#10;eUmnVSxECuGQoYYyxiaTMuQlWQxd1xAn7uC8xZigL6TxeE7htpY9pT6kxYpTQ4kNfZWUH1f/VsN8&#10;NJz//fZ5cV3ud7Tb7o/vPa+07ry0n2MQkdr4EN/dP0bDQKW1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Cd08MAAADcAAAADwAAAAAAAAAAAAAAAACYAgAAZHJzL2Rv&#10;d25yZXYueG1sUEsFBgAAAAAEAAQA9QAAAIgDAAAAAA==&#10;" fillcolor="black" stroked="f"/>
                  <v:rect id="Rectangle 647" o:spid="_x0000_s1667" style="position:absolute;left:1431;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4SMYA&#10;AADcAAAADwAAAGRycy9kb3ducmV2LnhtbESPT2sCMRTE7wW/Q3hCbzWptFZXo2ih0ItQ/xz09ty8&#10;7i5uXtYk1a2fvhGEHoeZ+Q0zmbW2FmfyoXKs4bmnQBDnzlRcaNhuPp6GIEJENlg7Jg2/FGA27TxM&#10;MDPuwis6r2MhEoRDhhrKGJtMypCXZDH0XEOcvG/nLcYkfSGNx0uC21r2lRpIixWnhRIbei8pP65/&#10;rIbFaLg4fb3w8ro67Gm/Oxxf+15p/dht52MQkdr4H763P42GNzWC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w4SMYAAADcAAAADwAAAAAAAAAAAAAAAACYAgAAZHJz&#10;L2Rvd25yZXYueG1sUEsFBgAAAAAEAAQA9QAAAIsDAAAAAA==&#10;" fillcolor="black" stroked="f"/>
                  <v:rect id="Rectangle 648" o:spid="_x0000_s1668" style="position:absolute;left:1431;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HCMQA&#10;AADcAAAADwAAAGRycy9kb3ducmV2LnhtbERPz2vCMBS+C/4P4QneNFV009ooOhC8DKbbYd5em2db&#10;bF66JGq3v345DHb8+H5nm8404k7O15YVTMYJCOLC6ppLBR/v+9EChA/IGhvLpOCbPGzW/V6GqbYP&#10;PtL9FEoRQ9inqKAKoU2l9EVFBv3YtsSRu1hnMEToSqkdPmK4aeQ0SZ6kwZpjQ4UtvVRUXE83o2C3&#10;XOy+3mb8+nPMz3T+zK/zqUuUGg667QpEoC78i//cB63geRLnx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BwjEAAAA3AAAAA8AAAAAAAAAAAAAAAAAmAIAAGRycy9k&#10;b3ducmV2LnhtbFBLBQYAAAAABAAEAPUAAACJAwAAAAA=&#10;" fillcolor="black" stroked="f"/>
                  <v:rect id="Rectangle 649" o:spid="_x0000_s1669" style="position:absolute;left:1431;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ik8cA&#10;AADcAAAADwAAAGRycy9kb3ducmV2LnhtbESPT2sCMRTE74V+h/AK3mp2pba6GkULgpdC/XPQ23Pz&#10;3F3cvKxJ1LWfvhEKPQ4z8xtmPG1NLa7kfGVZQdpNQBDnVldcKNhuFq8DED4ga6wtk4I7eZhOnp/G&#10;mGl74xVd16EQEcI+QwVlCE0mpc9LMui7tiGO3tE6gyFKV0jt8Bbhppa9JHmXBiuOCyU29FlSflpf&#10;jIL5cDA/f7/x18/qsKf97nDq91yiVOelnY1ABGrDf/ivvdQKPtIUHm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zopPHAAAA3AAAAA8AAAAAAAAAAAAAAAAAmAIAAGRy&#10;cy9kb3ducmV2LnhtbFBLBQYAAAAABAAEAPUAAACMAwAAAAA=&#10;" fillcolor="black" stroked="f"/>
                  <v:rect id="Rectangle 650" o:spid="_x0000_s1670" style="position:absolute;left:1431;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5McA&#10;AADcAAAADwAAAGRycy9kb3ducmV2LnhtbESPQWvCQBSE70L/w/IKvZmNoVpNXUULhV4KanvQ2zP7&#10;mgSzb+PuVmN/vSsIPQ4z8w0znXemESdyvrasYJCkIIgLq2suFXx/vffHIHxA1thYJgUX8jCfPfSm&#10;mGt75jWdNqEUEcI+RwVVCG0upS8qMugT2xJH78c6gyFKV0rt8BzhppFZmo6kwZrjQoUtvVVUHDa/&#10;RsFyMl4eV8/8+bfe72i33R+GmUuVenrsFq8gAnXhP3xvf2gFL4MM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POTHAAAA3AAAAA8AAAAAAAAAAAAAAAAAmAIAAGRy&#10;cy9kb3ducmV2LnhtbFBLBQYAAAAABAAEAPUAAACMAwAAAAA=&#10;" fillcolor="black" stroked="f"/>
                  <v:rect id="Rectangle 651" o:spid="_x0000_s1671" style="position:absolute;left:1431;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f8cA&#10;AADcAAAADwAAAGRycy9kb3ducmV2LnhtbESPT2sCMRTE74V+h/CE3rpZra26GqUWCl4K/jvo7bl5&#10;7i5uXrZJqms/vSkIPQ4z8xtmMmtNLc7kfGVZQTdJQRDnVldcKNhuPp+HIHxA1lhbJgVX8jCbPj5M&#10;MNP2wis6r0MhIoR9hgrKEJpMSp+XZNAntiGO3tE6gyFKV0jt8BLhppa9NH2TBiuOCyU29FFSflr/&#10;GAXz0XD+vezz1+/qsKf97nB67blUqadO+z4GEagN/+F7e6EVDLov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tmX/HAAAA3AAAAA8AAAAAAAAAAAAAAAAAmAIAAGRy&#10;cy9kb3ducmV2LnhtbFBLBQYAAAAABAAEAPUAAACMAwAAAAA=&#10;" fillcolor="black" stroked="f"/>
                  <v:rect id="Rectangle 652" o:spid="_x0000_s1672" style="position:absolute;left:1431;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BC8YA&#10;AADcAAAADwAAAGRycy9kb3ducmV2LnhtbESPT2sCMRTE7wW/Q3iCt5pVtOpqFC0IXgr1z0Fvz81z&#10;d3Hzsk2irv30TaHQ4zAzv2Fmi8ZU4k7Ol5YV9LoJCOLM6pJzBYf9+nUMwgdkjZVlUvAkD4t562WG&#10;qbYP3tJ9F3IRIexTVFCEUKdS+qwgg75ra+LoXawzGKJ0udQOHxFuKtlPkjdpsOS4UGBN7wVl193N&#10;KFhNxquvzwF/fG/PJzodz9dh3yVKddrNcgoiUBP+w3/tjVYw6g3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QBC8YAAADcAAAADwAAAAAAAAAAAAAAAACYAgAAZHJz&#10;L2Rvd25yZXYueG1sUEsFBgAAAAAEAAQA9QAAAIsDAAAAAA==&#10;" fillcolor="black" stroked="f"/>
                  <v:rect id="Rectangle 653" o:spid="_x0000_s1673" style="position:absolute;left:1431;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ikkMcA&#10;AADcAAAADwAAAGRycy9kb3ducmV2LnhtbESPQWvCQBSE70L/w/IKvelGqdamWaUWBC9CtT3U2zP7&#10;moRk36a7q0Z/fVcQPA4z8w2TzTvTiCM5X1lWMBwkIIhzqysuFHx/LftTED4ga2wsk4IzeZjPHnoZ&#10;ptqeeEPHbShEhLBPUUEZQptK6fOSDPqBbYmj92udwRClK6R2eIpw08hRkkykwYrjQoktfZSU19uD&#10;UbB4nS7+Pp95fdnsd7T72dfjkUuUenrs3t9ABOrCPXxrr7SCl+EY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pJDHAAAA3AAAAA8AAAAAAAAAAAAAAAAAmAIAAGRy&#10;cy9kb3ducmV2LnhtbFBLBQYAAAAABAAEAPUAAACMAwAAAAA=&#10;" fillcolor="black" stroked="f"/>
                  <v:rect id="Rectangle 654" o:spid="_x0000_s1674" style="position:absolute;left:1431;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o658cA&#10;AADcAAAADwAAAGRycy9kb3ducmV2LnhtbESPQWvCQBSE70L/w/IK3nSjqLVpVqmC4EWotod6e2Zf&#10;k5Ds27i7auyv7xYKPQ4z8w2TLTvTiCs5X1lWMBomIIhzqysuFHy8bwZzED4ga2wsk4I7eVguHnoZ&#10;ptreeE/XQyhEhLBPUUEZQptK6fOSDPqhbYmj92WdwRClK6R2eItw08hxksykwYrjQoktrUvK68PF&#10;KFg9z1fntwnvvvenIx0/T/V07BKl+o/d6wuIQF34D/+1t1rB02gG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aOufHAAAA3AAAAA8AAAAAAAAAAAAAAAAAmAIAAGRy&#10;cy9kb3ducmV2LnhtbFBLBQYAAAAABAAEAPUAAACMAwAAAAA=&#10;" fillcolor="black" stroked="f"/>
                  <v:rect id="Rectangle 655" o:spid="_x0000_s1675" style="position:absolute;left:1431;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affMYA&#10;AADcAAAADwAAAGRycy9kb3ducmV2LnhtbESPT2sCMRTE70K/Q3gFb5pVrH9Wo1RB6EVQ60Fvz83r&#10;7uLmZU2irv30TaHQ4zAzv2Fmi8ZU4k7Ol5YV9LoJCOLM6pJzBYfPdWcMwgdkjZVlUvAkD4v5S2uG&#10;qbYP3tF9H3IRIexTVFCEUKdS+qwgg75ra+LofVlnMETpcqkdPiLcVLKfJENpsOS4UGBNq4Kyy/5m&#10;FCwn4+V1O+DN9+58otPxfHnru0Sp9mvzPgURqAn/4b/2h1Yw6o3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affMYAAADcAAAADwAAAAAAAAAAAAAAAACYAgAAZHJz&#10;L2Rvd25yZXYueG1sUEsFBgAAAAAEAAQA9QAAAIsDAAAAAA==&#10;" fillcolor="black" stroked="f"/>
                  <v:rect id="Rectangle 656" o:spid="_x0000_s1676" style="position:absolute;left:1431;top:14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LDsQA&#10;AADcAAAADwAAAGRycy9kb3ducmV2LnhtbERPz2vCMBS+C/4P4QneNFV009ooOhC8DKbbYd5em2db&#10;bF66JGq3v345DHb8+H5nm8404k7O15YVTMYJCOLC6ppLBR/v+9EChA/IGhvLpOCbPGzW/V6GqbYP&#10;PtL9FEoRQ9inqKAKoU2l9EVFBv3YtsSRu1hnMEToSqkdPmK4aeQ0SZ6kwZpjQ4UtvVRUXE83o2C3&#10;XOy+3mb8+nPMz3T+zK/zqUuUGg667QpEoC78i//cB63geRLXxj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Cw7EAAAA3AAAAA8AAAAAAAAAAAAAAAAAmAIAAGRycy9k&#10;b3ducmV2LnhtbFBLBQYAAAAABAAEAPUAAACJAwAAAAA=&#10;" fillcolor="black" stroked="f"/>
                  <v:rect id="Rectangle 657" o:spid="_x0000_s1677" style="position:absolute;left:1431;top:14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WulcYA&#10;AADcAAAADwAAAGRycy9kb3ducmV2LnhtbESPQWsCMRSE74X+h/AK3mpWsVZXo1RB8CJU60Fvz81z&#10;d3Hzsk2ibv31jSB4HGbmG2Y8bUwlLuR8aVlBp52AIM6sLjlXsP1ZvA9A+ICssbJMCv7Iw3Ty+jLG&#10;VNsrr+myCbmIEPYpKihCqFMpfVaQQd+2NXH0jtYZDFG6XGqH1wg3lewmSV8aLDkuFFjTvKDstDkb&#10;BbPhYPb73ePVbX3Y0353OH10XaJU6635GoEI1IRn+NFeagWfnSH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WulcYAAADcAAAADwAAAAAAAAAAAAAAAACYAgAAZHJz&#10;L2Rvd25yZXYueG1sUEsFBgAAAAAEAAQA9QAAAIsDAAAAAA==&#10;" fillcolor="black" stroked="f"/>
                  <v:rect id="Rectangle 658" o:spid="_x0000_s1678" style="position:absolute;left:1431;top:14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NtcMA&#10;AADcAAAADwAAAGRycy9kb3ducmV2LnhtbERPu27CMBTdK/UfrFuJrTiNgEKKQaUSEgsSrwG2S3yb&#10;RMTXqW0g8PV4QOp4dN7jaWtqcSHnK8sKProJCOLc6ooLBbvt/H0IwgdkjbVlUnAjD9PJ68sYM22v&#10;vKbLJhQihrDPUEEZQpNJ6fOSDPqubYgj92udwRChK6R2eI3hppZpkgykwYpjQ4kN/ZSUnzZno2A2&#10;Gs7+Vj1e3tfHAx32x1M/dYlSnbf2+wtEoDb8i5/uhVbwmcb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PNtcMAAADcAAAADwAAAAAAAAAAAAAAAACYAgAAZHJzL2Rv&#10;d25yZXYueG1sUEsFBgAAAAAEAAQA9QAAAIgDAAAAAA==&#10;" fillcolor="black" stroked="f"/>
                  <v:rect id="Rectangle 659" o:spid="_x0000_s1679" style="position:absolute;left:1431;top:14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9oLscA&#10;AADcAAAADwAAAGRycy9kb3ducmV2LnhtbESPQWvCQBSE70L/w/IKvZmNoVpNXUULhV4KanvQ2zP7&#10;mgSzb+PuVmN/vSsIPQ4z8w0znXemESdyvrasYJCkIIgLq2suFXx/vffHIHxA1thYJgUX8jCfPfSm&#10;mGt75jWdNqEUEcI+RwVVCG0upS8qMugT2xJH78c6gyFKV0rt8BzhppFZmo6kwZrjQoUtvVVUHDa/&#10;RsFyMl4eV8/8+bfe72i33R+GmUuVenrsFq8gAnXhP3xvf2gFL9k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faC7HAAAA3AAAAA8AAAAAAAAAAAAAAAAAmAIAAGRy&#10;cy9kb3ducmV2LnhtbFBLBQYAAAAABAAEAPUAAACMAwAAAAA=&#10;" fillcolor="black" stroked="f"/>
                </v:group>
                <v:group id="Group 660" o:spid="_x0000_s1680" style="position:absolute;left:7953;top:1329;width:28;height:6646" coordorigin="1431,240" coordsize="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rect id="Rectangle 661" o:spid="_x0000_s1681" style="position:absolute;left:1431;top:14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Tws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ukr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BU8LHAAAA3AAAAA8AAAAAAAAAAAAAAAAAmAIAAGRy&#10;cy9kb3ducmV2LnhtbFBLBQYAAAAABAAEAPUAAACMAwAAAAA=&#10;" fillcolor="black" stroked="f"/>
                  <v:rect id="Rectangle 662" o:spid="_x0000_s1682" style="position:absolute;left:1431;top:14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jLtscA&#10;AADcAAAADwAAAGRycy9kb3ducmV2LnhtbESPQWvCQBSE74L/YXmF3symQVtNXUWFQi8FtT3o7Zl9&#10;TYLZt3F3q7G/3hUKPQ4z8w0znXemEWdyvras4ClJQRAXVtdcKvj6fBuMQfiArLGxTAqu5GE+6/em&#10;mGt74Q2dt6EUEcI+RwVVCG0upS8qMugT2xJH79s6gyFKV0rt8BLhppFZmj5LgzXHhQpbWlVUHLc/&#10;RsFyMl6e1kP++N0c9rTfHY6jzKVKPT50i1cQgbrwH/5rv2sFL9k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oy7bHAAAA3AAAAA8AAAAAAAAAAAAAAAAAmAIAAGRy&#10;cy9kb3ducmV2LnhtbFBLBQYAAAAABAAEAPUAAACMAwAAAAA=&#10;" fillcolor="black" stroked="f"/>
                  <v:rect id="Rectangle 663" o:spid="_x0000_s1683" style="position:absolute;left:1431;top:14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uLccA&#10;AADcAAAADwAAAGRycy9kb3ducmV2LnhtbESPT2sCMRTE7wW/Q3iCt5p10aqrUbRQ6KVQ/xz09tw8&#10;dxc3L9sk1W0/fSMUPA4z8xtmvmxNLa7kfGVZwaCfgCDOra64ULDfvT1PQPiArLG2TAp+yMNy0Xma&#10;Y6btjTd03YZCRAj7DBWUITSZlD4vyaDv24Y4emfrDIYoXSG1w1uEm1qmSfIiDVYcF0ps6LWk/LL9&#10;NgrW08n663PIH7+b05GOh9NllLpEqV63Xc1ABGrDI/zfftcKxuk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kbi3HAAAA3AAAAA8AAAAAAAAAAAAAAAAAmAIAAGRy&#10;cy9kb3ducmV2LnhtbFBLBQYAAAAABAAEAPUAAACMAwAAAAA=&#10;" fillcolor="black" stroked="f"/>
                  <v:rect id="Rectangle 664" o:spid="_x0000_s1684" style="position:absolute;left:1431;top:14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wWscA&#10;AADcAAAADwAAAGRycy9kb3ducmV2LnhtbESPzWsCMRTE74X+D+EJ3mrWxfqxGqUWhF4K9eOgt+fm&#10;ubu4edkmUbf96xuh4HGYmd8ws0VranEl5yvLCvq9BARxbnXFhYLddvUyBuEDssbaMin4IQ+L+fPT&#10;DDNtb7ym6yYUIkLYZ6igDKHJpPR5SQZ9zzbE0TtZZzBE6QqpHd4i3NQyTZKhNFhxXCixofeS8vPm&#10;YhQsJ+Pl99eAP3/XxwMd9sfza+oSpbqd9m0KIlAbHuH/9odWMEqH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28FrHAAAA3AAAAA8AAAAAAAAAAAAAAAAAmAIAAGRy&#10;cy9kb3ducmV2LnhtbFBLBQYAAAAABAAEAPUAAACMAwAAAAA=&#10;" fillcolor="black" stroked="f"/>
                  <v:rect id="Rectangle 665" o:spid="_x0000_s1685" style="position:absolute;left:1431;top:14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VwccA&#10;AADcAAAADwAAAGRycy9kb3ducmV2LnhtbESPT2sCMRTE7wW/Q3iCt5p1sf7ZGkULhV4KanvQ23Pz&#10;uru4edkmqW799EYQPA4z8xtmtmhNLU7kfGVZwaCfgCDOra64UPD99f48AeEDssbaMin4Jw+Leedp&#10;hpm2Z97QaRsKESHsM1RQhtBkUvq8JIO+bxvi6P1YZzBE6QqpHZ4j3NQyTZKRNFhxXCixobeS8uP2&#10;zyhYTSer3/WQPy+bw572u8PxJXWJUr1uu3wFEagNj/C9/aEVjNMx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6VcHHAAAA3AAAAA8AAAAAAAAAAAAAAAAAmAIAAGRy&#10;cy9kb3ducmV2LnhtbFBLBQYAAAAABAAEAPUAAACMAwAAAAA=&#10;" fillcolor="black" stroked="f"/>
                  <v:rect id="Rectangle 666" o:spid="_x0000_s1686" style="position:absolute;left:1431;top:14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Bs8MA&#10;AADcAAAADwAAAGRycy9kb3ducmV2LnhtbERPu27CMBTdK/UfrFuJrTiNgEKKQaUSEgsSrwG2S3yb&#10;RMTXqW0g8PV4QOp4dN7jaWtqcSHnK8sKProJCOLc6ooLBbvt/H0IwgdkjbVlUnAjD9PJ68sYM22v&#10;vKbLJhQihrDPUEEZQpNJ6fOSDPqubYgj92udwRChK6R2eI3hppZpkgykwYpjQ4kN/ZSUnzZno2A2&#10;Gs7+Vj1e3tfHAx32x1M/dYlSnbf2+wtEoDb8i5/uhVbwmc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Bs8MAAADcAAAADwAAAAAAAAAAAAAAAACYAgAAZHJzL2Rv&#10;d25yZXYueG1sUEsFBgAAAAAEAAQA9QAAAIgDAAAAAA==&#10;" fillcolor="black" stroked="f"/>
                  <v:rect id="Rectangle 667" o:spid="_x0000_s1687" style="position:absolute;left:1431;top:14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kKMYA&#10;AADcAAAADwAAAGRycy9kb3ducmV2LnhtbESPQWsCMRSE7wX/Q3iCt5rtUquuRtGC4KVQbQ96e25e&#10;dxc3L2sSde2vb4SCx2FmvmGm89bU4kLOV5YVvPQTEMS51RUXCr6/Vs8jED4ga6wtk4IbeZjPOk9T&#10;zLS98oYu21CICGGfoYIyhCaT0uclGfR92xBH78c6gyFKV0jt8BrhppZpkrxJgxXHhRIbei8pP27P&#10;RsFyPFqePl/543dz2NN+dzgOUpco1eu2iwmIQG14hP/ba61gmI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lkKMYAAADcAAAADwAAAAAAAAAAAAAAAACYAgAAZHJz&#10;L2Rvd25yZXYueG1sUEsFBgAAAAAEAAQA9QAAAIsDAAAAAA==&#10;" fillcolor="black" stroked="f"/>
                  <v:rect id="Rectangle 668" o:spid="_x0000_s1688" style="position:absolute;left:1431;top:14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baMQA&#10;AADcAAAADwAAAGRycy9kb3ducmV2LnhtbERPyW7CMBC9I/UfrEHqDRygZUljUKmE1EulshzgNomn&#10;SUQ8DraBtF9fHyr1+PT2bNWZRtzI+dqygtEwAUFcWF1zqeCw3wzmIHxA1thYJgXf5GG1fOhlmGp7&#10;5y3ddqEUMYR9igqqENpUSl9UZNAPbUscuS/rDIYIXSm1w3sMN40cJ8lUGqw5NlTY0ltFxXl3NQrW&#10;i/n68vnEHz/b/ESnY35+HrtEqcd+9/oCIlAX/sV/7netYDaJ8+O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KW2jEAAAA3AAAAA8AAAAAAAAAAAAAAAAAmAIAAGRycy9k&#10;b3ducmV2LnhtbFBLBQYAAAAABAAEAPUAAACJAwAAAAA=&#10;" fillcolor="black" stroked="f"/>
                  <v:rect id="Rectangle 669" o:spid="_x0000_s1689" style="position:absolute;left:1431;top:13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88cA&#10;AADcAAAADwAAAGRycy9kb3ducmV2LnhtbESPT2sCMRTE74V+h/CE3rpZra26GqUWCl4K/jvo7bl5&#10;7i5uXrZJqms/vSkIPQ4z8xtmMmtNLc7kfGVZQTdJQRDnVldcKNhuPp+HIHxA1lhbJgVX8jCbPj5M&#10;MNP2wis6r0MhIoR9hgrKEJpMSp+XZNAntiGO3tE6gyFKV0jt8BLhppa9NH2TBiuOCyU29FFSflr/&#10;GAXz0XD+vezz1+/qsKf97nB67blUqadO+z4GEagN/+F7e6EVDF66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G/vPHAAAA3AAAAA8AAAAAAAAAAAAAAAAAmAIAAGRy&#10;cy9kb3ducmV2LnhtbFBLBQYAAAAABAAEAPUAAACMAwAAAAA=&#10;" fillcolor="black" stroked="f"/>
                  <v:rect id="Rectangle 670" o:spid="_x0000_s1690" style="position:absolute;left:1431;top:13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ghM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q8p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UYITHAAAA3AAAAA8AAAAAAAAAAAAAAAAAmAIAAGRy&#10;cy9kb3ducmV2LnhtbFBLBQYAAAAABAAEAPUAAACMAwAAAAA=&#10;" fillcolor="black" stroked="f"/>
                  <v:rect id="Rectangle 671" o:spid="_x0000_s1691" style="position:absolute;left:1431;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FH8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L8M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YxR/HAAAA3AAAAA8AAAAAAAAAAAAAAAAAmAIAAGRy&#10;cy9kb3ducmV2LnhtbFBLBQYAAAAABAAEAPUAAACMAwAAAAA=&#10;" fillcolor="black" stroked="f"/>
                  <v:rect id="Rectangle 672" o:spid="_x0000_s1692" style="position:absolute;left:1431;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Fda8cA&#10;AADcAAAADwAAAGRycy9kb3ducmV2LnhtbESPT2sCMRTE7wW/Q3hCbzVbq9VujaKC0ItQ/xz09ty8&#10;7i5uXtYk6tZPb4RCj8PM/IYZTRpTiQs5X1pW8NpJQBBnVpecK9huFi9DED4ga6wsk4Jf8jAZt55G&#10;mGp75RVd1iEXEcI+RQVFCHUqpc8KMug7tiaO3o91BkOULpfa4TXCTSW7SfIuDZYcFwqsaV5Qdlyf&#10;jYLZx3B2+u7x8rY67Gm/Oxz7XZco9dxupp8gAjXhP/zX/tIKBm89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xXWvHAAAA3AAAAA8AAAAAAAAAAAAAAAAAmAIAAGRy&#10;cy9kb3ducmV2LnhtbFBLBQYAAAAABAAEAPUAAACMAwAAAAA=&#10;" fillcolor="black" stroked="f"/>
                  <v:rect id="Rectangle 673" o:spid="_x0000_s1693" style="position:absolute;left:1431;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348McA&#10;AADcAAAADwAAAGRycy9kb3ducmV2LnhtbESPS2/CMBCE75X6H6ytxK1xyqPQFIMKEhKXSrwOcFvi&#10;bRIRr1PbQNpfjysh9TiamW8042lranEh5yvLCl6SFARxbnXFhYLddvE8AuEDssbaMin4IQ/TyePD&#10;GDNtr7ymyyYUIkLYZ6igDKHJpPR5SQZ9Yhvi6H1ZZzBE6QqpHV4j3NSym6av0mDFcaHEhuYl5afN&#10;2SiYvY1m36s+f/6ujwc67I+nQdelSnWe2o93EIHa8B++t5dawbA3g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9+PDHAAAA3AAAAA8AAAAAAAAAAAAAAAAAmAIAAGRy&#10;cy9kb3ducmV2LnhtbFBLBQYAAAAABAAEAPUAAACMAwAAAAA=&#10;" fillcolor="black" stroked="f"/>
                  <v:rect id="Rectangle 674" o:spid="_x0000_s1694" style="position:absolute;left:1431;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mh8cA&#10;AADcAAAADwAAAGRycy9kb3ducmV2LnhtbESPzWsCMRTE7wX/h/CE3mq2tn50axQVhF6E+nHQ23Pz&#10;uru4eVmTqKt/vSkUehxm5jfMaNKYSlzI+dKygtdOAoI4s7rkXMF2s3gZgvABWWNlmRTcyMNk3Hoa&#10;YartlVd0WYdcRAj7FBUUIdSplD4ryKDv2Jo4ej/WGQxRulxqh9cIN5XsJklfGiw5LhRY07yg7Lg+&#10;GwWzj+Hs9P3Oy/vqsKf97nDsdV2i1HO7mX6CCNSE//Bf+0srGLz14f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vZofHAAAA3AAAAA8AAAAAAAAAAAAAAAAAmAIAAGRy&#10;cy9kb3ducmV2LnhtbFBLBQYAAAAABAAEAPUAAACMAwAAAAA=&#10;" fillcolor="black" stroked="f"/>
                  <v:rect id="Rectangle 675" o:spid="_x0000_s1695" style="position:absolute;left:1431;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DHMcA&#10;AADcAAAADwAAAGRycy9kb3ducmV2LnhtbESPT2sCMRTE70K/Q3iCN82qterWKFUQehHqn4PenpvX&#10;3cXNy5pE3fbTN4VCj8PM/IaZLRpTiTs5X1pW0O8lIIgzq0vOFRz26+4EhA/IGivLpOCLPCzmT60Z&#10;pto+eEv3XchFhLBPUUERQp1K6bOCDPqerYmj92mdwRCly6V2+IhwU8lBkrxIgyXHhQJrWhWUXXY3&#10;o2A5nSyvH8+8+d6eT3Q6ni+jgUuU6rSbt1cQgZrwH/5rv2sF4+EY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jwxzHAAAA3AAAAA8AAAAAAAAAAAAAAAAAmAIAAGRy&#10;cy9kb3ducmV2LnhtbFBLBQYAAAAABAAEAPUAAACMAwAAAAA=&#10;" fillcolor="black" stroked="f"/>
                  <v:rect id="Rectangle 676" o:spid="_x0000_s1696" style="position:absolute;left:1431;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XbsQA&#10;AADcAAAADwAAAGRycy9kb3ducmV2LnhtbERPyW7CMBC9I/UfrEHqDRygZUljUKmE1EulshzgNomn&#10;SUQ8DraBtF9fHyr1+PT2bNWZRtzI+dqygtEwAUFcWF1zqeCw3wzmIHxA1thYJgXf5GG1fOhlmGp7&#10;5y3ddqEUMYR9igqqENpUSl9UZNAPbUscuS/rDIYIXSm1w3sMN40cJ8lUGqw5NlTY0ltFxXl3NQrW&#10;i/n68vnEHz/b/ESnY35+HrtEqcd+9/oCIlAX/sV/7netYDaJa+O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8V27EAAAA3AAAAA8AAAAAAAAAAAAAAAAAmAIAAGRycy9k&#10;b3ducmV2LnhtbFBLBQYAAAAABAAEAPUAAACJAwAAAAA=&#10;" fillcolor="black" stroked="f"/>
                  <v:rect id="Rectangle 677" o:spid="_x0000_s1697" style="position:absolute;left:1431;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y9ccA&#10;AADcAAAADwAAAGRycy9kb3ducmV2LnhtbESPQWsCMRSE7wX/Q3iF3rrZWmt1NYoWCl4Kanuot+fm&#10;ubu4edkmqa7+eiMIHoeZ+YYZT1tTiwM5X1lW8JKkIIhzqysuFPx8fz4PQPiArLG2TApO5GE66TyM&#10;MdP2yCs6rEMhIoR9hgrKEJpMSp+XZNAntiGO3s46gyFKV0jt8BjhppbdNO1LgxXHhRIb+igp36//&#10;jYL5cDD/W/b467zabmjzu92/dV2q1NNjOxuBCNSGe/jWXmgF769DuJ6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w8vXHAAAA3AAAAA8AAAAAAAAAAAAAAAAAmAIAAGRy&#10;cy9kb3ducmV2LnhtbFBLBQYAAAAABAAEAPUAAACMAwAAAAA=&#10;" fillcolor="black" stroked="f"/>
                  <v:rect id="Rectangle 678" o:spid="_x0000_s1698" style="position:absolute;left:1431;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oFcQA&#10;AADcAAAADwAAAGRycy9kb3ducmV2LnhtbERPz2vCMBS+C/4P4Qm7aaqo09ooOhh4GajbYd5em2db&#10;bF5qkmm3v345DHb8+H5nm8404k7O15YVjEcJCOLC6ppLBR/vr8MFCB+QNTaWScE3edis+70MU20f&#10;fKT7KZQihrBPUUEVQptK6YuKDPqRbYkjd7HOYIjQlVI7fMRw08hJksylwZpjQ4UtvVRUXE9fRsFu&#10;udjdDlN++znmZzp/5tfZxCVKPQ267QpEoC78i//ce63geRrnx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MKBXEAAAA3AAAAA8AAAAAAAAAAAAAAAAAmAIAAGRycy9k&#10;b3ducmV2LnhtbFBLBQYAAAAABAAEAPUAAACJAwAAAAA=&#10;" fillcolor="black" stroked="f"/>
                  <v:rect id="Rectangle 679" o:spid="_x0000_s1699" style="position:absolute;left:1431;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NjsYA&#10;AADcAAAADwAAAGRycy9kb3ducmV2LnhtbESPT2sCMRTE7wW/Q3iCt5pVtOpqFC0IXgr1z0Fvz81z&#10;d3Hzsk2irv30TaHQ4zAzv2Fmi8ZU4k7Ol5YV9LoJCOLM6pJzBYf9+nUMwgdkjZVlUvAkD4t562WG&#10;qbYP3tJ9F3IRIexTVFCEUKdS+qwgg75ra+LoXawzGKJ0udQOHxFuKtlPkjdpsOS4UGBN7wVl193N&#10;KFhNxquvzwF/fG/PJzodz9dh3yVKddrNcgoiUBP+w3/tjVYwGvT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CNjsYAAADcAAAADwAAAAAAAAAAAAAAAACYAgAAZHJz&#10;L2Rvd25yZXYueG1sUEsFBgAAAAAEAAQA9QAAAIsDAAAAAA==&#10;" fillcolor="black" stroked="f"/>
                  <v:rect id="Rectangle 680" o:spid="_x0000_s1700" style="position:absolute;left:1431;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T+ccA&#10;AADcAAAADwAAAGRycy9kb3ducmV2LnhtbESPQWvCQBSE74L/YXmF3symQVtNXUWFQi8FtT3o7Zl9&#10;TYLZt3F3q7G/3hUKPQ4z8w0znXemEWdyvras4ClJQRAXVtdcKvj6fBuMQfiArLGxTAqu5GE+6/em&#10;mGt74Q2dt6EUEcI+RwVVCG0upS8qMugT2xJH79s6gyFKV0rt8BLhppFZmj5LgzXHhQpbWlVUHLc/&#10;RsFyMl6e1kP++N0c9rTfHY6jzKVKPT50i1cQgbrwH/5rv2sFL8MM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SE/nHAAAA3AAAAA8AAAAAAAAAAAAAAAAAmAIAAGRy&#10;cy9kb3ducmV2LnhtbFBLBQYAAAAABAAEAPUAAACMAwAAAAA=&#10;" fillcolor="black" stroked="f"/>
                  <v:rect id="Rectangle 681" o:spid="_x0000_s1701" style="position:absolute;left:1431;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2YscA&#10;AADcAAAADwAAAGRycy9kb3ducmV2LnhtbESPT2sCMRTE7wW/Q3hCbzVbq9VujaKC0ItQ/xz09ty8&#10;7i5uXtYk6tZPb4RCj8PM/IYZTRpTiQs5X1pW8NpJQBBnVpecK9huFi9DED4ga6wsk4Jf8jAZt55G&#10;mGp75RVd1iEXEcI+RQVFCHUqpc8KMug7tiaO3o91BkOULpfa4TXCTSW7SfIuDZYcFwqsaV5Qdlyf&#10;jYLZx3B2+u7x8rY67Gm/Oxz7XZco9dxupp8gAjXhP/zX/tIKBr03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etmLHAAAA3AAAAA8AAAAAAAAAAAAAAAAAmAIAAGRy&#10;cy9kb3ducmV2LnhtbFBLBQYAAAAABAAEAPUAAACMAwAAAAA=&#10;" fillcolor="black" stroked="f"/>
                  <v:rect id="Rectangle 682" o:spid="_x0000_s1702" style="position:absolute;left:1431;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uFscA&#10;AADcAAAADwAAAGRycy9kb3ducmV2LnhtbESPT2sCMRTE74V+h/AEbzWrbKuuRqkFwUuh/jno7bl5&#10;7i5uXrZJ1G0/fSMUPA4z8xtmOm9NLa7kfGVZQb+XgCDOra64ULDbLl9GIHxA1lhbJgU/5GE+e36a&#10;Yqbtjdd03YRCRAj7DBWUITSZlD4vyaDv2YY4eifrDIYoXSG1w1uEm1oOkuRNGqw4LpTY0EdJ+Xlz&#10;MQoW49Hi+yvlz9/18UCH/fH8OnCJUt1O+z4BEagNj/B/e6UVDNMU7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LhbHAAAA3AAAAA8AAAAAAAAAAAAAAAAAmAIAAGRy&#10;cy9kb3ducmV2LnhtbFBLBQYAAAAABAAEAPUAAACMAwAAAAA=&#10;" fillcolor="black" stroked="f"/>
                  <v:rect id="Rectangle 683" o:spid="_x0000_s1703" style="position:absolute;left:1431;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LjcYA&#10;AADcAAAADwAAAGRycy9kb3ducmV2LnhtbESPQWsCMRSE70L/Q3gFb5qtqNXVKFUQehGq9aC35+Z1&#10;d3Hzsk2ibv31jSB4HGbmG2Y6b0wlLuR8aVnBWzcBQZxZXXKuYPe96oxA+ICssbJMCv7Iw3z20ppi&#10;qu2VN3TZhlxECPsUFRQh1KmUPivIoO/amjh6P9YZDFG6XGqH1wg3lewlyVAaLDkuFFjTsqDstD0b&#10;BYvxaPH71ef1bXM80GF/PA16LlGq/dp8TEAEasIz/Gh/agXv/QH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uLjcYAAADcAAAADwAAAAAAAAAAAAAAAACYAgAAZHJz&#10;L2Rvd25yZXYueG1sUEsFBgAAAAAEAAQA9QAAAIsDAAAAAA==&#10;" fillcolor="black" stroked="f"/>
                  <v:rect id="Rectangle 684" o:spid="_x0000_s1704" style="position:absolute;left:1431;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V+scA&#10;AADcAAAADwAAAGRycy9kb3ducmV2LnhtbESPzWsCMRTE7wX/h/AEbzWrWD9Wo1RB6KVQPw56e26e&#10;u4ubl20SdetfbwqFHoeZ+Q0zWzSmEjdyvrSsoNdNQBBnVpecK9jv1q9jED4ga6wsk4If8rCYt15m&#10;mGp75w3dtiEXEcI+RQVFCHUqpc8KMui7tiaO3tk6gyFKl0vt8B7hppL9JBlKgyXHhQJrWhWUXbZX&#10;o2A5GS+/vwb8+dicjnQ8nC5vfZco1Wk371MQgZrwH/5rf2gFo8EQ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pFfrHAAAA3AAAAA8AAAAAAAAAAAAAAAAAmAIAAGRy&#10;cy9kb3ducmV2LnhtbFBLBQYAAAAABAAEAPUAAACMAwAAAAA=&#10;" fillcolor="black" stroked="f"/>
                  <v:rect id="Rectangle 685" o:spid="_x0000_s1705" style="position:absolute;left:1431;top:1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YccA&#10;AADcAAAADwAAAGRycy9kb3ducmV2LnhtbESPQWvCQBSE70L/w/IK3nRTsWrTrKKC0Iugtod6e2Zf&#10;k5Ds27i7auyv7xYKPQ4z8w2TLTrTiCs5X1lW8DRMQBDnVldcKPh43wxmIHxA1thYJgV38rCYP/Qy&#10;TLW98Z6uh1CICGGfooIyhDaV0uclGfRD2xJH78s6gyFKV0jt8BbhppGjJJlIgxXHhRJbWpeU14eL&#10;UbB6ma3OuzFvv/enIx0/T/XzyCVK9R+75SuIQF34D/+137SC6XgK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lsGHHAAAA3AAAAA8AAAAAAAAAAAAAAAAAmAIAAGRy&#10;cy9kb3ducmV2LnhtbFBLBQYAAAAABAAEAPUAAACMAwAAAAA=&#10;" fillcolor="black" stroked="f"/>
                  <v:rect id="Rectangle 686" o:spid="_x0000_s1706" style="position:absolute;left:1431;top:13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kE8QA&#10;AADcAAAADwAAAGRycy9kb3ducmV2LnhtbERPz2vCMBS+C/4P4Qm7aaqo09ooOhh4GajbYd5em2db&#10;bF5qkmm3v345DHb8+H5nm8404k7O15YVjEcJCOLC6ppLBR/vr8MFCB+QNTaWScE3edis+70MU20f&#10;fKT7KZQihrBPUUEVQptK6YuKDPqRbYkjd7HOYIjQlVI7fMRw08hJksylwZpjQ4UtvVRUXE9fRsFu&#10;udjdDlN++znmZzp/5tfZxCVKPQ267QpEoC78i//ce63geRrXxj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6JBPEAAAA3AAAAA8AAAAAAAAAAAAAAAAAmAIAAGRycy9k&#10;b3ducmV2LnhtbFBLBQYAAAAABAAEAPUAAACJAwAAAAA=&#10;" fillcolor="black" stroked="f"/>
                  <v:rect id="Rectangle 687" o:spid="_x0000_s1707" style="position:absolute;left:1431;top:13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BiMcA&#10;AADcAAAADwAAAGRycy9kb3ducmV2LnhtbESPT2vCQBTE7wW/w/KE3upG0appVlGh0EvBPz3U20v2&#10;NQlm38bdrcZ+erdQ6HGYmd8w2bIzjbiQ87VlBcNBAoK4sLrmUsHH4fVpBsIHZI2NZVJwIw/LRe8h&#10;w1TbK+/osg+liBD2KSqoQmhTKX1RkUE/sC1x9L6sMxiidKXUDq8Rbho5SpJnabDmuFBhS5uKitP+&#10;2yhYz2fr83bM7z+7/EjHz/w0GblEqcd+t3oBEagL/+G/9ptWMB3P4fdMP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2gYjHAAAA3AAAAA8AAAAAAAAAAAAAAAAAmAIAAGRy&#10;cy9kb3ducmV2LnhtbFBLBQYAAAAABAAEAPUAAACMAwAAAAA=&#10;" fillcolor="black" stroked="f"/>
                  <v:rect id="Rectangle 688" o:spid="_x0000_s1708" style="position:absolute;left:1431;top:13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yMMA&#10;AADcAAAADwAAAGRycy9kb3ducmV2LnhtbERPy2oCMRTdF/yHcAV3NaPUqqNRtFDoplAfC91dJ9eZ&#10;wcnNmESd+vVmIbg8nPd03phKXMn50rKCXjcBQZxZXXKuYLv5fh+B8AFZY2WZFPyTh/ms9TbFVNsb&#10;r+i6DrmIIexTVFCEUKdS+qwgg75ra+LIHa0zGCJ0udQObzHcVLKfJJ/SYMmxocCavgrKTuuLUbAc&#10;j5bnvw/+va8Oe9rvDqdB3yVKddrNYgIiUBNe4qf7RysYDuL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W+yMMAAADcAAAADwAAAAAAAAAAAAAAAACYAgAAZHJzL2Rv&#10;d25yZXYueG1sUEsFBgAAAAAEAAQA9QAAAIgDAAAAAA==&#10;" fillcolor="black" stroked="f"/>
                  <v:rect id="Rectangle 689" o:spid="_x0000_s1709" style="position:absolute;left:1431;top:13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bU8cA&#10;AADcAAAADwAAAGRycy9kb3ducmV2LnhtbESPQWvCQBSE70L/w/IKvelGqdamWaUWBC9CtT3U2zP7&#10;moRk36a7q0Z/fVcQPA4z8w2TzTvTiCM5X1lWMBwkIIhzqysuFHx/LftTED4ga2wsk4IzeZjPHnoZ&#10;ptqeeEPHbShEhLBPUUEZQptK6fOSDPqBbYmj92udwRClK6R2eIpw08hRkkykwYrjQoktfZSU19uD&#10;UbB4nS7+Pp95fdnsd7T72dfjkUuUenrs3t9ABOrCPXxrr7SCl/EQ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ZG1PHAAAA3AAAAA8AAAAAAAAAAAAAAAAAmAIAAGRy&#10;cy9kb3ducmV2LnhtbFBLBQYAAAAABAAEAPUAAACMAwAAAAA=&#10;" fillcolor="black" stroked="f"/>
                  <v:rect id="Rectangle 690" o:spid="_x0000_s1710" style="position:absolute;left:1431;top:12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FJ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xq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LhSTHAAAA3AAAAA8AAAAAAAAAAAAAAAAAmAIAAGRy&#10;cy9kb3ducmV2LnhtbFBLBQYAAAAABAAEAPUAAACMAwAAAAA=&#10;" fillcolor="black" stroked="f"/>
                  <v:rect id="Rectangle 691" o:spid="_x0000_s1711" style="position:absolute;left:1431;top:12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gv8cA&#10;AADcAAAADwAAAGRycy9kb3ducmV2LnhtbESPS2/CMBCE75X6H6ytxK1xyqPQFIMKEhKXSrwOcFvi&#10;bRIRr1PbQNpfjysh9TiamW8042lranEh5yvLCl6SFARxbnXFhYLddvE8AuEDssbaMin4IQ/TyePD&#10;GDNtr7ymyyYUIkLYZ6igDKHJpPR5SQZ9Yhvi6H1ZZzBE6QqpHV4j3NSym6av0mDFcaHEhuYl5afN&#10;2SiYvY1m36s+f/6ujwc67I+nQdelSnWe2o93EIHa8B++t5dawXDQg7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HIL/HAAAA3AAAAA8AAAAAAAAAAAAAAAAAmAIAAGRy&#10;cy9kb3ducmV2LnhtbFBLBQYAAAAABAAEAPUAAACMAwAAAAA=&#10;" fillcolor="black" stroked="f"/>
                  <v:rect id="Rectangle 692" o:spid="_x0000_s1712" style="position:absolute;left:1431;top:12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4y8YA&#10;AADcAAAADwAAAGRycy9kb3ducmV2LnhtbESPQWsCMRSE70L/Q3gFb5qtqNXVKFUQehGq9aC35+Z1&#10;d3Hzsk2ibv31jSB4HGbmG2Y6b0wlLuR8aVnBWzcBQZxZXXKuYPe96oxA+ICssbJMCv7Iw3z20ppi&#10;qu2VN3TZhlxECPsUFRQh1KmUPivIoO/amjh6P9YZDFG6XGqH1wg3lewlyVAaLDkuFFjTsqDstD0b&#10;BYvxaPH71ef1bXM80GF/PA16LlGq/dp8TEAEasIz/Gh/agXvgz7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64y8YAAADcAAAADwAAAAAAAAAAAAAAAACYAgAAZHJz&#10;L2Rvd25yZXYueG1sUEsFBgAAAAAEAAQA9QAAAIsDAAAAAA==&#10;" fillcolor="black" stroked="f"/>
                  <v:rect id="Rectangle 693" o:spid="_x0000_s1713" style="position:absolute;left:1431;top:12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IdUMcA&#10;AADcAAAADwAAAGRycy9kb3ducmV2LnhtbESPT2sCMRTE7wW/Q3iCt5pV3KqrUbRQ6KVQ/xz09tw8&#10;dxc3L9sk1W0/fSMUPA4z8xtmvmxNLa7kfGVZwaCfgCDOra64ULDfvT1PQPiArLG2TAp+yMNy0Xma&#10;Y6btjTd03YZCRAj7DBWUITSZlD4vyaDv24Y4emfrDIYoXSG1w1uEm1oOk+RFGqw4LpTY0GtJ+WX7&#10;bRSsp5P11+eIP343pyMdD6dLOnSJUr1uu5qBCNSGR/i//a4VjN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iHVDHAAAA3AAAAA8AAAAAAAAAAAAAAAAAmAIAAGRy&#10;cy9kb3ducmV2LnhtbFBLBQYAAAAABAAEAPUAAACMAwAAAAA=&#10;" fillcolor="black" stroked="f"/>
                  <v:rect id="Rectangle 694" o:spid="_x0000_s1714" style="position:absolute;left:1431;top:12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DJ8YA&#10;AADcAAAADwAAAGRycy9kb3ducmV2LnhtbESPQWsCMRSE70L/Q3gFb5qtqLVbo6ggeCmo7aHenpvX&#10;3cXNy5pE3frrjSB4HGbmG2Y8bUwlzuR8aVnBWzcBQZxZXXKu4Od72RmB8AFZY2WZFPyTh+nkpTXG&#10;VNsLb+i8DbmIEPYpKihCqFMpfVaQQd+1NXH0/qwzGKJ0udQOLxFuKtlLkqE0WHJcKLCmRUHZYXsy&#10;CuYfo/lx3eev62a/o93v/jDouUSp9msz+wQRqAnP8KO90greB0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CDJ8YAAADcAAAADwAAAAAAAAAAAAAAAACYAgAAZHJz&#10;L2Rvd25yZXYueG1sUEsFBgAAAAAEAAQA9QAAAIsDAAAAAA==&#10;" fillcolor="black" stroked="f"/>
                  <v:rect id="Rectangle 695" o:spid="_x0000_s1715" style="position:absolute;left:1431;top:12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mvMYA&#10;AADcAAAADwAAAGRycy9kb3ducmV2LnhtbESPT2sCMRTE70K/Q3gFb5qt+K9bo6ggeCmo7aHenpvX&#10;3cXNy5pE3frpjSD0OMzMb5jJrDGVuJDzpWUFb90EBHFmdcm5gu+vVWcMwgdkjZVlUvBHHmbTl9YE&#10;U22vvKXLLuQiQtinqKAIoU6l9FlBBn3X1sTR+7XOYIjS5VI7vEa4qWQvSYbSYMlxocCalgVlx93Z&#10;KFi8jxenTZ8/b9vDnvY/h+Og5xKl2q/N/ANEoCb8h5/ttVYwGoz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wmvMYAAADcAAAADwAAAAAAAAAAAAAAAACYAgAAZHJz&#10;L2Rvd25yZXYueG1sUEsFBgAAAAAEAAQA9QAAAIsDAAAAAA==&#10;" fillcolor="black" stroked="f"/>
                  <v:rect id="Rectangle 696" o:spid="_x0000_s1716" style="position:absolute;left:1431;top:12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yzsMA&#10;AADcAAAADwAAAGRycy9kb3ducmV2LnhtbERPy2oCMRTdF/yHcAV3NaPUqqNRtFDoplAfC91dJ9eZ&#10;wcnNmESd+vVmIbg8nPd03phKXMn50rKCXjcBQZxZXXKuYLv5fh+B8AFZY2WZFPyTh/ms9TbFVNsb&#10;r+i6DrmIIexTVFCEUKdS+qwgg75ra+LIHa0zGCJ0udQObzHcVLKfJJ/SYMmxocCavgrKTuuLUbAc&#10;j5bnvw/+va8Oe9rvDqdB3yVKddrNYgIiUBNe4qf7RysYDu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OyzsMAAADcAAAADwAAAAAAAAAAAAAAAACYAgAAZHJzL2Rv&#10;d25yZXYueG1sUEsFBgAAAAAEAAQA9QAAAIgDAAAAAA==&#10;" fillcolor="black" stroked="f"/>
                  <v:rect id="Rectangle 697" o:spid="_x0000_s1717" style="position:absolute;left:1431;top:12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8XVccA&#10;AADcAAAADwAAAGRycy9kb3ducmV2LnhtbESPQWvCQBSE74X+h+UVequbSm01ZpUqCF4Kaj3o7SX7&#10;TILZt3F31dhf7xYKPQ4z8w2TTTvTiAs5X1tW8NpLQBAXVtdcKth+L16GIHxA1thYJgU38jCdPD5k&#10;mGp75TVdNqEUEcI+RQVVCG0qpS8qMuh7tiWO3sE6gyFKV0rt8BrhppH9JHmXBmuOCxW2NK+oOG7O&#10;RsFsNJydVm/89bPO97Tf5cdB3yVKPT91n2MQgbrwH/5rL7WCj8E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vF1XHAAAA3AAAAA8AAAAAAAAAAAAAAAAAmAIAAGRy&#10;cy9kb3ducmV2LnhtbFBLBQYAAAAABAAEAPUAAACMAwAAAAA=&#10;" fillcolor="black" stroked="f"/>
                  <v:rect id="Rectangle 698" o:spid="_x0000_s1718" style="position:absolute;left:1431;top:12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0dcQA&#10;AADcAAAADwAAAGRycy9kb3ducmV2LnhtbERPz2vCMBS+D/wfwhN2W1NlOq2NooPBLoPpdpi31+bZ&#10;FpuXmmRa99cvB8Hjx/c7X/WmFWdyvrGsYJSkIIhLqxuuFHx/vT3NQPiArLG1TAqu5GG1HDzkmGl7&#10;4S2dd6ESMYR9hgrqELpMSl/WZNAntiOO3ME6gyFCV0nt8BLDTSvHaTqVBhuODTV29FpTedz9GgWb&#10;+Wxz+nzmj79tsaf9T3GcjF2q1OOwXy9ABOrDXXxzv2sFL9M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5dHXEAAAA3AAAAA8AAAAAAAAAAAAAAAAAmAIAAGRycy9k&#10;b3ducmV2LnhtbFBLBQYAAAAABAAEAPUAAACJAwAAAAA=&#10;" fillcolor="black" stroked="f"/>
                  <v:rect id="Rectangle 699" o:spid="_x0000_s1719" style="position:absolute;left:1431;top:12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R7scA&#10;AADcAAAADwAAAGRycy9kb3ducmV2LnhtbESPQWvCQBSE70L/w/IK3nSjqLVpVqmC4EWotod6e2Zf&#10;k5Ds27i7auyv7xYKPQ4z8w2TLTvTiCs5X1lWMBomIIhzqysuFHy8bwZzED4ga2wsk4I7eVguHnoZ&#10;ptreeE/XQyhEhLBPUUEZQptK6fOSDPqhbYmj92WdwRClK6R2eItw08hxksykwYrjQoktrUvK68PF&#10;KFg9z1fntwnvvvenIx0/T/V07BKl+o/d6wuIQF34D/+1t1rB02wE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10e7HAAAA3AAAAA8AAAAAAAAAAAAAAAAAmAIAAGRy&#10;cy9kb3ducmV2LnhtbFBLBQYAAAAABAAEAPUAAACMAwAAAAA=&#10;" fillcolor="black" stroked="f"/>
                  <v:rect id="Rectangle 700" o:spid="_x0000_s1720" style="position:absolute;left:1431;top:12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PmccA&#10;AADcAAAADwAAAGRycy9kb3ducmV2LnhtbESPzWsCMRTE74X+D+EJ3mrWxfqxGqUWhF4K9eOgt+fm&#10;ubu4edkmUbf96xuh4HGYmd8ws0VranEl5yvLCvq9BARxbnXFhYLddvUyBuEDssbaMin4IQ+L+fPT&#10;DDNtb7ym6yYUIkLYZ6igDKHJpPR5SQZ9zzbE0TtZZzBE6QqpHd4i3NQyTZKhNFhxXCixofeS8vPm&#10;YhQsJ+Pl99eAP3/XxwMd9sfza+oSpbqd9m0KIlAbHuH/9odWMBqm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nT5nHAAAA3AAAAA8AAAAAAAAAAAAAAAAAmAIAAGRy&#10;cy9kb3ducmV2LnhtbFBLBQYAAAAABAAEAPUAAACMAwAAAAA=&#10;" fillcolor="black" stroked="f"/>
                  <v:rect id="Rectangle 701" o:spid="_x0000_s1721" style="position:absolute;left:1431;top:12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AscA&#10;AADcAAAADwAAAGRycy9kb3ducmV2LnhtbESPzWsCMRTE7wX/h/CE3mq2tn50axQVhF6E+nHQ23Pz&#10;uru4eVmTqKt/vSkUehxm5jfMaNKYSlzI+dKygtdOAoI4s7rkXMF2s3gZgvABWWNlmRTcyMNk3Hoa&#10;YartlVd0WYdcRAj7FBUUIdSplD4ryKDv2Jo4ej/WGQxRulxqh9cIN5XsJklfGiw5LhRY07yg7Lg+&#10;GwWzj+Hs9P3Oy/vqsKf97nDsdV2i1HO7mX6CCNSE//Bf+0srGPTf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r6gLHAAAA3AAAAA8AAAAAAAAAAAAAAAAAmAIAAGRy&#10;cy9kb3ducmV2LnhtbFBLBQYAAAAABAAEAPUAAACMAwAAAAA=&#10;" fillcolor="black" stroked="f"/>
                  <v:rect id="Rectangle 702" o:spid="_x0000_s1722" style="position:absolute;left:1431;top:12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ydscA&#10;AADcAAAADwAAAGRycy9kb3ducmV2LnhtbESPzWsCMRTE7wX/h/AEbzWrWD9Wo1RB6KVQPw56e26e&#10;u4ubl20SdetfbwqFHoeZ+Q0zWzSmEjdyvrSsoNdNQBBnVpecK9jv1q9jED4ga6wsk4If8rCYt15m&#10;mGp75w3dtiEXEcI+RQVFCHUqpc8KMui7tiaO3tk6gyFKl0vt8B7hppL9JBlKgyXHhQJrWhWUXbZX&#10;o2A5GS+/vwb8+dicjnQ8nC5vfZco1Wk371MQgZrwH/5rf2gFo+EA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CcnbHAAAA3AAAAA8AAAAAAAAAAAAAAAAAmAIAAGRy&#10;cy9kb3ducmV2LnhtbFBLBQYAAAAABAAEAPUAAACMAwAAAAA=&#10;" fillcolor="black" stroked="f"/>
                  <v:rect id="Rectangle 703" o:spid="_x0000_s1723" style="position:absolute;left:1431;top:12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7X7cYA&#10;AADcAAAADwAAAGRycy9kb3ducmV2LnhtbESPQWsCMRSE70L/Q3gFb5qtqLVbo6ggeCmo7aHenpvX&#10;3cXNy5pE3frrjSB4HGbmG2Y8bUwlzuR8aVnBWzcBQZxZXXKu4Od72RmB8AFZY2WZFPyTh+nkpTXG&#10;VNsLb+i8DbmIEPYpKihCqFMpfVaQQd+1NXH0/qwzGKJ0udQOLxFuKtlLkqE0WHJcKLCmRUHZYXsy&#10;CuYfo/lx3eev62a/o93v/jDouUSp9msz+wQRqAnP8KO90greh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7X7cYAAADcAAAADwAAAAAAAAAAAAAAAACYAgAAZHJz&#10;L2Rvd25yZXYueG1sUEsFBgAAAAAEAAQA9QAAAIsDAAAAAA==&#10;" fillcolor="black" stroked="f"/>
                  <v:rect id="Rectangle 704" o:spid="_x0000_s1724" style="position:absolute;left:1431;top:12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xJmscA&#10;AADcAAAADwAAAGRycy9kb3ducmV2LnhtbESPT2sCMRTE74V+h/AEbzWr2FVXo9SC0Euh/jno7bl5&#10;7i5uXrZJ1G0/fSMUPA4z8xtmtmhNLa7kfGVZQb+XgCDOra64ULDbrl7GIHxA1lhbJgU/5GExf36a&#10;Yabtjdd03YRCRAj7DBWUITSZlD4vyaDv2YY4eifrDIYoXSG1w1uEm1oOkiSVBiuOCyU29F5Sft5c&#10;jILlZLz8/hry5+/6eKDD/nh+HbhEqW6nfZuCCNSGR/i//aEVjNI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cSZrHAAAA3AAAAA8AAAAAAAAAAAAAAAAAmAIAAGRy&#10;cy9kb3ducmV2LnhtbFBLBQYAAAAABAAEAPUAAACMAwAAAAA=&#10;" fillcolor="black" stroked="f"/>
                  <v:rect id="Rectangle 705" o:spid="_x0000_s1725" style="position:absolute;left:1431;top:12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sAcYA&#10;AADcAAAADwAAAGRycy9kb3ducmV2LnhtbESPQWsCMRSE70L/Q3gFb5qtWLVbo6ggeBHU9lBvz83r&#10;7uLmZU2ibv31RhB6HGbmG2Y8bUwlLuR8aVnBWzcBQZxZXXKu4Ptr2RmB8AFZY2WZFPyRh+nkpTXG&#10;VNsrb+myC7mIEPYpKihCqFMpfVaQQd+1NXH0fq0zGKJ0udQOrxFuKtlLkoE0WHJcKLCmRUHZcXc2&#10;CuYfo/lp0+f1bXvY0/7ncHzvuUSp9msz+wQRqAn/4Wd7pRUM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DsAcYAAADcAAAADwAAAAAAAAAAAAAAAACYAgAAZHJz&#10;L2Rvd25yZXYueG1sUEsFBgAAAAAEAAQA9QAAAIsDAAAAAA==&#10;" fillcolor="black" stroked="f"/>
                  <v:rect id="Rectangle 706" o:spid="_x0000_s1726" style="position:absolute;left:1431;top:12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94c8QA&#10;AADcAAAADwAAAGRycy9kb3ducmV2LnhtbERPz2vCMBS+D/wfwhN2W1NlOq2NooPBLoPpdpi31+bZ&#10;FpuXmmRa99cvB8Hjx/c7X/WmFWdyvrGsYJSkIIhLqxuuFHx/vT3NQPiArLG1TAqu5GG1HDzkmGl7&#10;4S2dd6ESMYR9hgrqELpMSl/WZNAntiOO3ME6gyFCV0nt8BLDTSvHaTqVBhuODTV29FpTedz9GgWb&#10;+Wxz+nzmj79tsaf9T3GcjF2q1OOwXy9ABOrDXXxzv2sFL9O4Np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PeHPEAAAA3AAAAA8AAAAAAAAAAAAAAAAAmAIAAGRycy9k&#10;b3ducmV2LnhtbFBLBQYAAAAABAAEAPUAAACJAwAAAAA=&#10;" fillcolor="black" stroked="f"/>
                  <v:rect id="Rectangle 707" o:spid="_x0000_s1727" style="position:absolute;left:1431;top:12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d6McA&#10;AADcAAAADwAAAGRycy9kb3ducmV2LnhtbESPQWvCQBSE74X+h+UVequbSrUas0oVCl4Kaj3o7SX7&#10;TILZt3F3q2l/fVcQPA4z8w2TzTrTiDM5X1tW8NpLQBAXVtdcKth+f76MQPiArLGxTAp+ycNs+viQ&#10;Yarthdd03oRSRAj7FBVUIbSplL6oyKDv2ZY4egfrDIYoXSm1w0uEm0b2k2QoDdYcFypsaVFRcdz8&#10;GAXz8Wh+Wr3x198639N+lx8HfZco9fzUfUxABOrCPXxrL7WC9+E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D3ejHAAAA3AAAAA8AAAAAAAAAAAAAAAAAmAIAAGRy&#10;cy9kb3ducmV2LnhtbFBLBQYAAAAABAAEAPUAAACMAwAAAAA=&#10;" fillcolor="black" stroked="f"/>
                  <v:rect id="Rectangle 708" o:spid="_x0000_s1728" style="position:absolute;left:1431;top:12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iqMMA&#10;AADcAAAADwAAAGRycy9kb3ducmV2LnhtbERPu27CMBTdkfoP1q3EBk4RzzQGlUpILJWAdoDtEt8m&#10;UeLr1DaQ8vV4qNTx6LyzVWcacSXnK8sKXoYJCOLc6ooLBV+fm8EchA/IGhvLpOCXPKyWT70MU21v&#10;vKfrIRQihrBPUUEZQptK6fOSDPqhbYkj922dwRChK6R2eIvhppGjJJlKgxXHhhJbei8prw8Xo2C9&#10;mK9/dmP+uO/PJzodz/Vk5BKl+s/d2yuIQF34F/+5t1rBbBbnx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DiqMMAAADcAAAADwAAAAAAAAAAAAAAAACYAgAAZHJzL2Rv&#10;d25yZXYueG1sUEsFBgAAAAAEAAQA9QAAAIgDAAAAAA==&#10;" fillcolor="black" stroked="f"/>
                  <v:rect id="Rectangle 709" o:spid="_x0000_s1729" style="position:absolute;left:1431;top:12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HM8YA&#10;AADcAAAADwAAAGRycy9kb3ducmV2LnhtbESPT2sCMRTE70K/Q3gFb5pVrH9Wo1RB6EVQ60Fvz83r&#10;7uLmZU2irv30TaHQ4zAzv2Fmi8ZU4k7Ol5YV9LoJCOLM6pJzBYfPdWcMwgdkjZVlUvAkD4v5S2uG&#10;qbYP3tF9H3IRIexTVFCEUKdS+qwgg75ra+LofVlnMETpcqkdPiLcVLKfJENpsOS4UGBNq4Kyy/5m&#10;FCwn4+V1O+DN9+58otPxfHnru0Sp9mvzPgURqAn/4b/2h1YwGvX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xHM8YAAADcAAAADwAAAAAAAAAAAAAAAACYAgAAZHJz&#10;L2Rvd25yZXYueG1sUEsFBgAAAAAEAAQA9QAAAIsDAAAAAA==&#10;" fillcolor="black" stroked="f"/>
                  <v:rect id="Rectangle 710" o:spid="_x0000_s1730" style="position:absolute;left:1431;top:12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7ZRMcA&#10;AADcAAAADwAAAGRycy9kb3ducmV2LnhtbESPT2sCMRTE7wW/Q3iCt5p1sf7ZGkULhV4KanvQ23Pz&#10;uru4edkmqW799EYQPA4z8xtmtmhNLU7kfGVZwaCfgCDOra64UPD99f48AeEDssbaMin4Jw+Leedp&#10;hpm2Z97QaRsKESHsM1RQhtBkUvq8JIO+bxvi6P1YZzBE6QqpHZ4j3NQyTZKRNFhxXCixobeS8uP2&#10;zyhYTSer3/WQPy+bw572u8PxJXWJUr1uu3wFEagNj/C9/aEVjMcp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2UTHAAAA3AAAAA8AAAAAAAAAAAAAAAAAmAIAAGRy&#10;cy9kb3ducmV2LnhtbFBLBQYAAAAABAAEAPUAAACMAwAAAAA=&#10;" fillcolor="black" stroked="f"/>
                  <v:rect id="Rectangle 711" o:spid="_x0000_s1731" style="position:absolute;left:1431;top:11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838cA&#10;AADcAAAADwAAAGRycy9kb3ducmV2LnhtbESPT2sCMRTE70K/Q3iCN82qterWKFUQehHqn4PenpvX&#10;3cXNy5pE3fbTN4VCj8PM/IaZLRpTiTs5X1pW0O8lIIgzq0vOFRz26+4EhA/IGivLpOCLPCzmT60Z&#10;pto+eEv3XchFhLBPUUERQp1K6bOCDPqerYmj92mdwRCly6V2+IhwU8lBkrxIgyXHhQJrWhWUXXY3&#10;o2A5nSyvH8+8+d6eT3Q6ni+jgUuU6rSbt1cQgZrwH/5rv2sF4/E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yfN/HAAAA3AAAAA8AAAAAAAAAAAAAAAAAmAIAAGRy&#10;cy9kb3ducmV2LnhtbFBLBQYAAAAABAAEAPUAAACMAwAAAAA=&#10;" fillcolor="black" stroked="f"/>
                  <v:rect id="Rectangle 712" o:spid="_x0000_s1732" style="position:absolute;left:1431;top:11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kq8cA&#10;AADcAAAADwAAAGRycy9kb3ducmV2LnhtbESPQWvCQBSE70L/w/IK3nRTsWrTrKKC0Iugtod6e2Zf&#10;k5Ds27i7auyv7xYKPQ4z8w2TLTrTiCs5X1lW8DRMQBDnVldcKPh43wxmIHxA1thYJgV38rCYP/Qy&#10;TLW98Z6uh1CICGGfooIyhDaV0uclGfRD2xJH78s6gyFKV0jt8BbhppGjJJlIgxXHhRJbWpeU14eL&#10;UbB6ma3OuzFvv/enIx0/T/XzyCVK9R+75SuIQF34D/+137SC6XQM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b5KvHAAAA3AAAAA8AAAAAAAAAAAAAAAAAmAIAAGRy&#10;cy9kb3ducmV2LnhtbFBLBQYAAAAABAAEAPUAAACMAwAAAAA=&#10;" fillcolor="black" stroked="f"/>
                  <v:rect id="Rectangle 713" o:spid="_x0000_s1733" style="position:absolute;left:1431;top:11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BMMYA&#10;AADcAAAADwAAAGRycy9kb3ducmV2LnhtbESPT2sCMRTE70K/Q3gFb5qt+K9bo6ggeCmo7aHenpvX&#10;3cXNy5pE3frpjSD0OMzMb5jJrDGVuJDzpWUFb90EBHFmdcm5gu+vVWcMwgdkjZVlUvBHHmbTl9YE&#10;U22vvKXLLuQiQtinqKAIoU6l9FlBBn3X1sTR+7XOYIjS5VI7vEa4qWQvSYbSYMlxocCalgVlx93Z&#10;KFi8jxenTZ8/b9vDnvY/h+Og5xKl2q/N/ANEoCb8h5/ttVYwGg3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dBMMYAAADcAAAADwAAAAAAAAAAAAAAAACYAgAAZHJz&#10;L2Rvd25yZXYueG1sUEsFBgAAAAAEAAQA9QAAAIsDAAAAAA==&#10;" fillcolor="black" stroked="f"/>
                  <v:rect id="Rectangle 714" o:spid="_x0000_s1734" style="position:absolute;left:1431;top:11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fR8YA&#10;AADcAAAADwAAAGRycy9kb3ducmV2LnhtbESPQWsCMRSE70L/Q3gFb5qtWLVbo6ggeBHU9lBvz83r&#10;7uLmZU2ibv31RhB6HGbmG2Y8bUwlLuR8aVnBWzcBQZxZXXKu4Ptr2RmB8AFZY2WZFPyRh+nkpTXG&#10;VNsrb+myC7mIEPYpKihCqFMpfVaQQd+1NXH0fq0zGKJ0udQOrxFuKtlLkoE0WHJcKLCmRUHZcXc2&#10;CuYfo/lp0+f1bXvY0/7ncHzvuUSp9msz+wQRqAn/4Wd7pRUMhw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XfR8YAAADcAAAADwAAAAAAAAAAAAAAAACYAgAAZHJz&#10;L2Rvd25yZXYueG1sUEsFBgAAAAAEAAQA9QAAAIsDAAAAAA==&#10;" fillcolor="black" stroked="f"/>
                  <v:rect id="Rectangle 715" o:spid="_x0000_s1735" style="position:absolute;left:1431;top:11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63McA&#10;AADcAAAADwAAAGRycy9kb3ducmV2LnhtbESPT2sCMRTE74V+h/AEbzWr2K6uRqkFoZdC/XPQ23Pz&#10;3F3cvGyTqNt++kYQPA4z8xtmOm9NLS7kfGVZQb+XgCDOra64ULDdLF9GIHxA1lhbJgW/5GE+e36a&#10;YqbtlVd0WYdCRAj7DBWUITSZlD4vyaDv2YY4ekfrDIYoXSG1w2uEm1oOkuRNGqw4LpTY0EdJ+Wl9&#10;NgoW49Hi53vIX3+rw572u8PpdeASpbqd9n0CIlAbHuF7+1MrSNMUb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JetzHAAAA3AAAAA8AAAAAAAAAAAAAAAAAmAIAAGRy&#10;cy9kb3ducmV2LnhtbFBLBQYAAAAABAAEAPUAAACMAwAAAAA=&#10;" fillcolor="black" stroked="f"/>
                  <v:rect id="Rectangle 716" o:spid="_x0000_s1736" style="position:absolute;left:1431;top:11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ursMA&#10;AADcAAAADwAAAGRycy9kb3ducmV2LnhtbERPu27CMBTdkfoP1q3EBk4RzzQGlUpILJWAdoDtEt8m&#10;UeLr1DaQ8vV4qNTx6LyzVWcacSXnK8sKXoYJCOLc6ooLBV+fm8EchA/IGhvLpOCXPKyWT70MU21v&#10;vKfrIRQihrBPUUEZQptK6fOSDPqhbYkj922dwRChK6R2eIvhppGjJJlKgxXHhhJbei8prw8Xo2C9&#10;mK9/dmP+uO/PJzodz/Vk5BKl+s/d2yuIQF34F/+5t1rBbBbXxj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bursMAAADcAAAADwAAAAAAAAAAAAAAAACYAgAAZHJzL2Rv&#10;d25yZXYueG1sUEsFBgAAAAAEAAQA9QAAAIgDAAAAAA==&#10;" fillcolor="black" stroked="f"/>
                  <v:rect id="Rectangle 717" o:spid="_x0000_s1737" style="position:absolute;left:1431;top:11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pLNccA&#10;AADcAAAADwAAAGRycy9kb3ducmV2LnhtbESPT2vCQBTE74V+h+UJ3upG8W+aVWqh4KWgtod6e8m+&#10;JsHs23R3q6mf3hWEHoeZ+Q2TrTrTiBM5X1tWMBwkIIgLq2suFXx+vD3NQfiArLGxTAr+yMNq+fiQ&#10;YartmXd02odSRAj7FBVUIbSplL6oyKAf2JY4et/WGQxRulJqh+cIN40cJclUGqw5LlTY0mtFxXH/&#10;axSsF/P1z3bM75ddfqDDV36cjFyiVL/XvTyDCNSF//C9vdEKZrMF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SzXHAAAA3AAAAA8AAAAAAAAAAAAAAAAAmAIAAGRy&#10;cy9kb3ducmV2LnhtbFBLBQYAAAAABAAEAPUAAACMAwAAAAA=&#10;" fillcolor="black" stroked="f"/>
                  <v:rect id="Rectangle 718" o:spid="_x0000_s1738" style="position:absolute;left:1431;top:11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Sj8QA&#10;AADcAAAADwAAAGRycy9kb3ducmV2LnhtbERPz2vCMBS+C/sfwhO8aaq42XWNMgVhl8F0O8zba/PW&#10;FpuXmkTt9tcvB8Hjx/c7X/WmFRdyvrGsYDpJQBCXVjdcKfj63I5TED4ga2wtk4Jf8rBaPgxyzLS9&#10;8o4u+1CJGMI+QwV1CF0mpS9rMugntiOO3I91BkOErpLa4TWGm1bOkuRJGmw4NtTY0aam8rg/GwXr&#10;53R9+pjz+9+uONDhuzg+zlyi1GjYv76ACNSHu/jmftMKFmmcH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ko/EAAAA3AAAAA8AAAAAAAAAAAAAAAAAmAIAAGRycy9k&#10;b3ducmV2LnhtbFBLBQYAAAAABAAEAPUAAACJAwAAAAA=&#10;" fillcolor="black" stroked="f"/>
                  <v:rect id="Rectangle 719" o:spid="_x0000_s1739" style="position:absolute;left:1431;top:11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3FMcA&#10;AADcAAAADwAAAGRycy9kb3ducmV2LnhtbESPQWvCQBSE74X+h+UVvDUbpbYxdRUtCF4KanvQ2zP7&#10;mgSzb+PuqrG/3hUKPQ4z8w0znnamEWdyvrasoJ+kIIgLq2suFXx/LZ4zED4ga2wsk4IreZhOHh/G&#10;mGt74TWdN6EUEcI+RwVVCG0upS8qMugT2xJH78c6gyFKV0rt8BLhppGDNH2VBmuOCxW29FFRcdic&#10;jIL5KJsfVy/8+bve72i33R+GA5cq1XvqZu8gAnXhP/zXXmoFb1k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5NxTHAAAA3AAAAA8AAAAAAAAAAAAAAAAAmAIAAGRy&#10;cy9kb3ducmV2LnhtbFBLBQYAAAAABAAEAPUAAACMAwAAAAA=&#10;" fillcolor="black" stroked="f"/>
                  <v:rect id="Rectangle 720" o:spid="_x0000_s1740" style="position:absolute;left:1431;top:11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pY8YA&#10;AADcAAAADwAAAGRycy9kb3ducmV2LnhtbESPQWvCQBSE70L/w/IKvenGoG2MrlIFwUtBbQ/19sw+&#10;k2D2bbq71dhf7xYKPQ4z8w0zW3SmERdyvrasYDhIQBAXVtdcKvh4X/czED4ga2wsk4IbeVjMH3oz&#10;zLW98o4u+1CKCGGfo4IqhDaX0hcVGfQD2xJH72SdwRClK6V2eI1w08g0SZ6lwZrjQoUtrSoqzvtv&#10;o2A5yZZf2xG//eyOBzp8Hs/j1CVKPT12r1MQgbrwH/5rb7SClyyF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upY8YAAADcAAAADwAAAAAAAAAAAAAAAACYAgAAZHJz&#10;L2Rvd25yZXYueG1sUEsFBgAAAAAEAAQA9QAAAIsDAAAAAA==&#10;" fillcolor="black" stroked="f"/>
                  <v:rect id="Rectangle 721" o:spid="_x0000_s1741" style="position:absolute;left:1431;top:11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McA&#10;AADcAAAADwAAAGRycy9kb3ducmV2LnhtbESPT2sCMRTE7wW/Q3iF3mq21uq6NYoWCl4K/jvo7bl5&#10;3V3cvGyTVNd+elMQPA4z8xtmPG1NLU7kfGVZwUs3AUGcW11xoWC7+XxOQfiArLG2TAou5GE66TyM&#10;MdP2zCs6rUMhIoR9hgrKEJpMSp+XZNB3bUMcvW/rDIYoXSG1w3OEm1r2kmQgDVYcF0ps6KOk/Lj+&#10;NQrmo3T+s+zz19/qsKf97nB867lEqafHdvYOIlAb7uFbe6EVDNNX+D8Tj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nDPjHAAAA3AAAAA8AAAAAAAAAAAAAAAAAmAIAAGRy&#10;cy9kb3ducmV2LnhtbFBLBQYAAAAABAAEAPUAAACMAwAAAAA=&#10;" fillcolor="black" stroked="f"/>
                  <v:rect id="Rectangle 722" o:spid="_x0000_s1742" style="position:absolute;left:1431;top:11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6UjMcA&#10;AADcAAAADwAAAGRycy9kb3ducmV2LnhtbESPQWvCQBSE74L/YXmF3symom1MXUWFQi8FtT3o7Zl9&#10;TYLZt3F3q7G/3hUKPQ4z8w0znXemEWdyvras4ClJQRAXVtdcKvj6fBtkIHxA1thYJgVX8jCf9XtT&#10;zLW98IbO21CKCGGfo4IqhDaX0hcVGfSJbYmj922dwRClK6V2eIlw08hhmj5LgzXHhQpbWlVUHLc/&#10;RsFyki1P6xF//G4Oe9rvDsfx0KVKPT50i1cQgbrwH/5rv2sFL9k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OlIzHAAAA3AAAAA8AAAAAAAAAAAAAAAAAmAIAAGRy&#10;cy9kb3ducmV2LnhtbFBLBQYAAAAABAAEAPUAAACMAwAAAAA=&#10;" fillcolor="black" stroked="f"/>
                  <v:rect id="Rectangle 723" o:spid="_x0000_s1743" style="position:absolute;left:1431;top:11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xF8cA&#10;AADcAAAADwAAAGRycy9kb3ducmV2LnhtbESPQWvCQBSE7wX/w/KE3pqNUtuYuooKQi9CtT3o7Zl9&#10;TYLZt3F31dRf3xUKPQ4z8w0zmXWmERdyvrasYJCkIIgLq2suFXx9rp4yED4ga2wsk4If8jCb9h4m&#10;mGt75Q1dtqEUEcI+RwVVCG0upS8qMugT2xJH79s6gyFKV0rt8BrhppHDNH2RBmuOCxW2tKyoOG7P&#10;RsFinC1OH8+8vm0Oe9rvDsfR0KVKPfa7+RuIQF34D/+137WC12w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CMRfHAAAA3AAAAA8AAAAAAAAAAAAAAAAAmAIAAGRy&#10;cy9kb3ducmV2LnhtbFBLBQYAAAAABAAEAPUAAACMAwAAAAA=&#10;" fillcolor="black" stroked="f"/>
                  <v:rect id="Rectangle 724" o:spid="_x0000_s1744" style="position:absolute;left:1431;top:11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vYMcA&#10;AADcAAAADwAAAGRycy9kb3ducmV2LnhtbESPQWvCQBSE7wX/w/KE3pqN0mpMXUWFQi+FanvQ2zP7&#10;mgSzb+PuVlN/vSsUPA4z8w0znXemESdyvrasYJCkIIgLq2suFXx/vT1lIHxA1thYJgV/5GE+6z1M&#10;Mdf2zGs6bUIpIoR9jgqqENpcSl9UZNAntiWO3o91BkOUrpTa4TnCTSOHaTqSBmuOCxW2tKqoOGx+&#10;jYLlJFseP5/547Le72i33R9ehi5V6rHfLV5BBOrCPfzfftcKxtkI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Qr2DHAAAA3AAAAA8AAAAAAAAAAAAAAAAAmAIAAGRy&#10;cy9kb3ducmV2LnhtbFBLBQYAAAAABAAEAPUAAACMAwAAAAA=&#10;" fillcolor="black" stroked="f"/>
                  <v:rect id="Rectangle 725" o:spid="_x0000_s1745" style="position:absolute;left:1431;top:11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K+8cA&#10;AADcAAAADwAAAGRycy9kb3ducmV2LnhtbESPT2sCMRTE7wW/Q3iF3mq2Uuu6GkWFgpdC/XPQ23Pz&#10;3F3cvKxJqls/vREKPQ4z8xtmPG1NLS7kfGVZwVs3AUGcW11xoWC7+XxNQfiArLG2TAp+ycN00nka&#10;Y6btlVd0WYdCRAj7DBWUITSZlD4vyaDv2oY4ekfrDIYoXSG1w2uEm1r2kuRDGqw4LpTY0KKk/LT+&#10;MQrmw3R+/n7nr9vqsKf97nDq91yi1MtzOxuBCNSG//Bfe6kVDNIB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cCvvHAAAA3AAAAA8AAAAAAAAAAAAAAAAAmAIAAGRy&#10;cy9kb3ducmV2LnhtbFBLBQYAAAAABAAEAPUAAACMAwAAAAA=&#10;" fillcolor="black" stroked="f"/>
                  <v:rect id="Rectangle 726" o:spid="_x0000_s1746" style="position:absolute;left:1431;top:11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eicQA&#10;AADcAAAADwAAAGRycy9kb3ducmV2LnhtbERPz2vCMBS+C/sfwhO8aaq42XWNMgVhl8F0O8zba/PW&#10;FpuXmkTt9tcvB8Hjx/c7X/WmFRdyvrGsYDpJQBCXVjdcKfj63I5TED4ga2wtk4Jf8rBaPgxyzLS9&#10;8o4u+1CJGMI+QwV1CF0mpS9rMugntiOO3I91BkOErpLa4TWGm1bOkuRJGmw4NtTY0aam8rg/GwXr&#10;53R9+pjz+9+uONDhuzg+zlyi1GjYv76ACNSHu/jmftMKFmlcG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nonEAAAA3AAAAA8AAAAAAAAAAAAAAAAAmAIAAGRycy9k&#10;b3ducmV2LnhtbFBLBQYAAAAABAAEAPUAAACJAwAAAAA=&#10;" fillcolor="black" stroked="f"/>
                  <v:rect id="Rectangle 727" o:spid="_x0000_s1747" style="position:absolute;left:1431;top:11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7EsYA&#10;AADcAAAADwAAAGRycy9kb3ducmV2LnhtbESPQWsCMRSE7wX/Q3iCt5qt1LquRtGC4KVQbQ96e25e&#10;dxc3L2sSde2vb4SCx2FmvmGm89bU4kLOV5YVvPQTEMS51RUXCr6/Vs8pCB+QNdaWScGNPMxnnacp&#10;ZtpeeUOXbShEhLDPUEEZQpNJ6fOSDPq+bYij92OdwRClK6R2eI1wU8tBkrxJgxXHhRIbei8pP27P&#10;RsFynC5Pn6/88bs57Gm/OxyHA5co1eu2iwmIQG14hP/ba61glI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87EsYAAADcAAAADwAAAAAAAAAAAAAAAACYAgAAZHJz&#10;L2Rvd25yZXYueG1sUEsFBgAAAAAEAAQA9QAAAIsDAAAAAA==&#10;" fillcolor="black" stroked="f"/>
                  <v:rect id="Rectangle 728" o:spid="_x0000_s1748" style="position:absolute;left:1431;top:11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EUsQA&#10;AADcAAAADwAAAGRycy9kb3ducmV2LnhtbERPz2vCMBS+C/sfwht403SiTqtR5kDwMlC3w3p7bZ5t&#10;sXnpkqidf705DHb8+H4v151pxJWcry0reBkmIIgLq2suFXx9bgczED4ga2wsk4Jf8rBePfWWmGp7&#10;4wNdj6EUMYR9igqqENpUSl9UZNAPbUscuZN1BkOErpTa4S2Gm0aOkmQqDdYcGyps6b2i4ny8GAWb&#10;+Wzzsx/zx/2QZ5R95+fJyCVK9Z+7twWIQF34F/+5d1rB6zzOj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sBFLEAAAA3AAAAA8AAAAAAAAAAAAAAAAAmAIAAGRycy9k&#10;b3ducmV2LnhtbFBLBQYAAAAABAAEAPUAAACJAwAAAAA=&#10;" fillcolor="black" stroked="f"/>
                  <v:rect id="Rectangle 729" o:spid="_x0000_s1749" style="position:absolute;left:1431;top:11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hycYA&#10;AADcAAAADwAAAGRycy9kb3ducmV2LnhtbESPQWsCMRSE74X+h/AK3mpWsVZXo1RB8CJU60Fvz81z&#10;d3Hzsk2ibv31jSB4HGbmG2Y8bUwlLuR8aVlBp52AIM6sLjlXsP1ZvA9A+ICssbJMCv7Iw3Ty+jLG&#10;VNsrr+myCbmIEPYpKihCqFMpfVaQQd+2NXH0jtYZDFG6XGqH1wg3lewmSV8aLDkuFFjTvKDstDkb&#10;BbPhYPb73ePVbX3Y0353OH10XaJU6635GoEI1IRn+NFeagWfww7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hycYAAADcAAAADwAAAAAAAAAAAAAAAACYAgAAZHJz&#10;L2Rvd25yZXYueG1sUEsFBgAAAAAEAAQA9QAAAIsDAAAAAA==&#10;" fillcolor="black" stroked="f"/>
                  <v:rect id="Rectangle 730" o:spid="_x0000_s1750" style="position:absolute;left:1431;top:11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vsYA&#10;AADcAAAADwAAAGRycy9kb3ducmV2LnhtbESPQWsCMRSE7wX/Q3iCt5rtUquuRtGC4KVQbQ96e25e&#10;dxc3L2sSde2vb4SCx2FmvmGm89bU4kLOV5YVvPQTEMS51RUXCr6/Vs8jED4ga6wtk4IbeZjPOk9T&#10;zLS98oYu21CICGGfoYIyhCaT0uclGfR92xBH78c6gyFKV0jt8BrhppZpkrxJgxXHhRIbei8pP27P&#10;RsFyPFqePl/543dz2NN+dzgOUpco1eu2iwmIQG14hP/ba61gOE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I/vsYAAADcAAAADwAAAAAAAAAAAAAAAACYAgAAZHJz&#10;L2Rvd25yZXYueG1sUEsFBgAAAAAEAAQA9QAAAIsDAAAAAA==&#10;" fillcolor="black" stroked="f"/>
                  <v:rect id="Rectangle 731" o:spid="_x0000_s1751" style="position:absolute;left:1431;top:10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aJccA&#10;AADcAAAADwAAAGRycy9kb3ducmV2LnhtbESPQWsCMRSE7wX/Q3iF3rrZWmt1NYoWCl4Kanuot+fm&#10;ubu4edkmqa7+eiMIHoeZ+YYZT1tTiwM5X1lW8JKkIIhzqysuFPx8fz4PQPiArLG2TApO5GE66TyM&#10;MdP2yCs6rEMhIoR9hgrKEJpMSp+XZNAntiGO3s46gyFKV0jt8BjhppbdNO1LgxXHhRIb+igp36//&#10;jYL5cDD/W/b467zabmjzu92/dV2q1NNjOxuBCNSGe/jWXmgF78NXuJ6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miXHAAAA3AAAAA8AAAAAAAAAAAAAAAAAmAIAAGRy&#10;cy9kb3ducmV2LnhtbFBLBQYAAAAABAAEAPUAAACMAwAAAAA=&#10;" fillcolor="black" stroked="f"/>
                  <v:rect id="Rectangle 732" o:spid="_x0000_s1752" style="position:absolute;left:1431;top:10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CUccA&#10;AADcAAAADwAAAGRycy9kb3ducmV2LnhtbESPT2vCQBTE7wW/w/KE3upG0appVlGh0EvBPz3U20v2&#10;NQlm38bdrcZ+erdQ6HGYmd8w2bIzjbiQ87VlBcNBAoK4sLrmUsHH4fVpBsIHZI2NZVJwIw/LRe8h&#10;w1TbK+/osg+liBD2KSqoQmhTKX1RkUE/sC1x9L6sMxiidKXUDq8Rbho5SpJnabDmuFBhS5uKitP+&#10;2yhYz2fr83bM7z+7/EjHz/w0GblEqcd+t3oBEagL/+G/9ptWMJ2P4fdMP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XAlHHAAAA3AAAAA8AAAAAAAAAAAAAAAAAmAIAAGRy&#10;cy9kb3ducmV2LnhtbFBLBQYAAAAABAAEAPUAAACMAwAAAAA=&#10;" fillcolor="black" stroked="f"/>
                  <v:rect id="Rectangle 733" o:spid="_x0000_s1753" style="position:absolute;left:1431;top:10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nyscA&#10;AADcAAAADwAAAGRycy9kb3ducmV2LnhtbESPQWvCQBSE74X+h+UVequbSm01ZpUqCF4Kaj3o7SX7&#10;TILZt3F31dhf7xYKPQ4z8w2TTTvTiAs5X1tW8NpLQBAXVtdcKth+L16GIHxA1thYJgU38jCdPD5k&#10;mGp75TVdNqEUEcI+RQVVCG0qpS8qMuh7tiWO3sE6gyFKV0rt8BrhppH9JHmXBmuOCxW2NK+oOG7O&#10;RsFsNJydVm/89bPO97Tf5cdB3yVKPT91n2MQgbrwH/5rL7WCj9EA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bp8rHAAAA3AAAAA8AAAAAAAAAAAAAAAAAmAIAAGRy&#10;cy9kb3ducmV2LnhtbFBLBQYAAAAABAAEAPUAAACMAwAAAAA=&#10;" fillcolor="black" stroked="f"/>
                  <v:rect id="Rectangle 734" o:spid="_x0000_s1754" style="position:absolute;left:1431;top:10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k5vccA&#10;AADcAAAADwAAAGRycy9kb3ducmV2LnhtbESPQWvCQBSE74X+h+UVequbSrUas0oVCl4Kaj3o7SX7&#10;TILZt3F3q2l/fVcQPA4z8w2TzTrTiDM5X1tW8NpLQBAXVtdcKth+f76MQPiArLGxTAp+ycNs+viQ&#10;Yarthdd03oRSRAj7FBVUIbSplL6oyKDv2ZY4egfrDIYoXSm1w0uEm0b2k2QoDdYcFypsaVFRcdz8&#10;GAXz8Wh+Wr3x198639N+lx8HfZco9fzUfUxABOrCPXxrL7WC9/EQ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JOb3HAAAA3AAAAA8AAAAAAAAAAAAAAAAAmAIAAGRy&#10;cy9kb3ducmV2LnhtbFBLBQYAAAAABAAEAPUAAACMAwAAAAA=&#10;" fillcolor="black" stroked="f"/>
                  <v:rect id="Rectangle 735" o:spid="_x0000_s1755" style="position:absolute;left:1431;top:10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cJscA&#10;AADcAAAADwAAAGRycy9kb3ducmV2LnhtbESPT2vCQBTE74V+h+UJ3upG8W+aVWqh4KWgtod6e8m+&#10;JsHs23R3q6mf3hWEHoeZ+Q2TrTrTiBM5X1tWMBwkIIgLq2suFXx+vD3NQfiArLGxTAr+yMNq+fiQ&#10;YartmXd02odSRAj7FBVUIbSplL6oyKAf2JY4et/WGQxRulJqh+cIN40cJclUGqw5LlTY0mtFxXH/&#10;axSsF/P1z3bM75ddfqDDV36cjFyiVL/XvTyDCNSF//C9vdEKZos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FnCbHAAAA3AAAAA8AAAAAAAAAAAAAAAAAmAIAAGRy&#10;cy9kb3ducmV2LnhtbFBLBQYAAAAABAAEAPUAAACMAwAAAAA=&#10;" fillcolor="black" stroked="f"/>
                  <v:rect id="Rectangle 736" o:spid="_x0000_s1756" style="position:absolute;left:1431;top:10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oIVMQA&#10;AADcAAAADwAAAGRycy9kb3ducmV2LnhtbERPz2vCMBS+C/sfwht403SiTqtR5kDwMlC3w3p7bZ5t&#10;sXnpkqidf705DHb8+H4v151pxJWcry0reBkmIIgLq2suFXx9bgczED4ga2wsk4Jf8rBePfWWmGp7&#10;4wNdj6EUMYR9igqqENpUSl9UZNAPbUscuZN1BkOErpTa4S2Gm0aOkmQqDdYcGyps6b2i4ny8GAWb&#10;+Wzzsx/zx/2QZ5R95+fJyCVK9Z+7twWIQF34F/+5d1rB6zyujW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aCFTEAAAA3AAAAA8AAAAAAAAAAAAAAAAAmAIAAGRycy9k&#10;b3ducmV2LnhtbFBLBQYAAAAABAAEAPUAAACJAwAAAAA=&#10;" fillcolor="black" stroked="f"/>
                  <v:rect id="Rectangle 737" o:spid="_x0000_s1757" style="position:absolute;left:1431;top:10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tz8cA&#10;AADcAAAADwAAAGRycy9kb3ducmV2LnhtbESPT2sCMRTE74V+h/AK3mpWaau7GkULgpdC/XPQ23Pz&#10;3F3cvKxJ1G0/fSMUPA4z8xtmPG1NLa7kfGVZQa+bgCDOra64ULDdLF6HIHxA1lhbJgU/5GE6eX4a&#10;Y6btjVd0XYdCRAj7DBWUITSZlD4vyaDv2oY4ekfrDIYoXSG1w1uEm1r2k+RDGqw4LpTY0GdJ+Wl9&#10;MQrm6XB+/n7jr9/VYU/73eH03neJUp2XdjYCEagNj/B/e6kVDNI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rc/HAAAA3AAAAA8AAAAAAAAAAAAAAAAAmAIAAGRy&#10;cy9kb3ducmV2LnhtbFBLBQYAAAAABAAEAPUAAACMAwAAAAA=&#10;" fillcolor="black" stroked="f"/>
                  <v:rect id="Rectangle 738" o:spid="_x0000_s1758" style="position:absolute;left:1431;top:10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Fg8MA&#10;AADcAAAADwAAAGRycy9kb3ducmV2LnhtbERPz2vCMBS+C/4P4Qm72WSyjVqNooOBl8F0O8zbs3lr&#10;i81LTaJW//rlMNjx4/s9X/a2FRfyoXGs4TFTIIhLZxquNHx9vo1zECEiG2wdk4YbBVguhoM5FsZd&#10;eUuXXaxECuFQoIY6xq6QMpQ1WQyZ64gT9+O8xZigr6TxeE3htpUTpV6kxYZTQ40dvdZUHndnq2E9&#10;zdenjyd+v28Pe9p/H47PE6+0fhj1qxmISH38F/+5N0ZDrtL8dC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IFg8MAAADcAAAADwAAAAAAAAAAAAAAAACYAgAAZHJzL2Rv&#10;d25yZXYueG1sUEsFBgAAAAAEAAQA9QAAAIgDAAAAAA==&#10;" fillcolor="black" stroked="f"/>
                  <v:rect id="Rectangle 739" o:spid="_x0000_s1759" style="position:absolute;left:1431;top:10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gGMYA&#10;AADcAAAADwAAAGRycy9kb3ducmV2LnhtbESPQWsCMRSE74X+h/AK3mqi2LKuRtFCoZdCtT3o7bl5&#10;7i5uXtYk1dVf3xQEj8PMfMNM551txIl8qB1rGPQVCOLCmZpLDT/f788ZiBCRDTaOScOFAsxnjw9T&#10;zI0784pO61iKBOGQo4YqxjaXMhQVWQx91xInb++8xZikL6XxeE5w28ihUq/SYs1pocKW3ioqDutf&#10;q2E5zpbHrxF/Xle7LW03u8PL0Cute0/dYgIiUhfv4Vv7w2jI1AD+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6gGMYAAADcAAAADwAAAAAAAAAAAAAAAACYAgAAZHJz&#10;L2Rvd25yZXYueG1sUEsFBgAAAAAEAAQA9QAAAIsDAAAAAA==&#10;" fillcolor="black" stroked="f"/>
                  <v:rect id="Rectangle 740" o:spid="_x0000_s1760" style="position:absolute;left:1431;top:10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b8YA&#10;AADcAAAADwAAAGRycy9kb3ducmV2LnhtbESPQWsCMRSE70L/Q3iF3jRxacu6GqUKQi+Faj3o7bl5&#10;7i5uXrZJqtv++qYg9DjMzDfMbNHbVlzIh8axhvFIgSAunWm40rD7WA9zECEiG2wdk4ZvCrCY3w1m&#10;WBh35Q1dtrESCcKhQA11jF0hZShrshhGriNO3sl5izFJX0nj8ZrgtpWZUs/SYsNpocaOVjWV5+2X&#10;1bCc5MvP90d++9kcD3TYH89PmVdaP9z3L1MQkfr4H761X42GXGXwdyY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w+b8YAAADcAAAADwAAAAAAAAAAAAAAAACYAgAAZHJz&#10;L2Rvd25yZXYueG1sUEsFBgAAAAAEAAQA9QAAAIsDAAAAAA==&#10;" fillcolor="black" stroked="f"/>
                  <v:rect id="Rectangle 741" o:spid="_x0000_s1761" style="position:absolute;left:1431;top:10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b9McA&#10;AADcAAAADwAAAGRycy9kb3ducmV2LnhtbESPT2sCMRTE7wW/Q3hCbzWpf8p2axQVCr0I1fZQb8/N&#10;6+7i5mVNUl399E1B6HGYmd8w03lnG3EiH2rHGh4HCgRx4UzNpYbPj9eHDESIyAYbx6ThQgHms97d&#10;FHPjzryh0zaWIkE45KihirHNpQxFRRbDwLXEyft23mJM0pfSeDwnuG3kUKknabHmtFBhS6uKisP2&#10;x2pYPmfL4/uY19fNfke7r/1hMvRK6/t+t3gBEamL/+Fb+81oyNQI/s6k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Am/THAAAA3AAAAA8AAAAAAAAAAAAAAAAAmAIAAGRy&#10;cy9kb3ducmV2LnhtbFBLBQYAAAAABAAEAPUAAACMAwAAAAA=&#10;" fillcolor="black" stroked="f"/>
                  <v:rect id="Rectangle 742" o:spid="_x0000_s1762" style="position:absolute;left:1431;top:10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DgMYA&#10;AADcAAAADwAAAGRycy9kb3ducmV2LnhtbESPQWsCMRSE7wX/Q3iF3mpS0bKuRtFCoRdBbQ96e26e&#10;u4ubl22S6uqvb4RCj8PMfMNM551txJl8qB1reOkrEMSFMzWXGr4+358zECEiG2wck4YrBZjPeg9T&#10;zI278IbO21iKBOGQo4YqxjaXMhQVWQx91xIn7+i8xZikL6XxeElw28iBUq/SYs1pocKW3ioqTtsf&#10;q2E5zpbf6yGvbpvDnva7w2k08Errp8duMQERqYv/4b/2h9GQqSHcz6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kDgMYAAADcAAAADwAAAAAAAAAAAAAAAACYAgAAZHJz&#10;L2Rvd25yZXYueG1sUEsFBgAAAAAEAAQA9QAAAIsDAAAAAA==&#10;" fillcolor="black" stroked="f"/>
                  <v:rect id="Rectangle 743" o:spid="_x0000_s1763" style="position:absolute;left:1431;top:10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mG8YA&#10;AADcAAAADwAAAGRycy9kb3ducmV2LnhtbESPT2sCMRTE74LfIbyCN00qtWy3RtFCwYtQ/xzq7bl5&#10;3V3cvGyTqNt++qYgeBxm5jfMdN7ZRlzIh9qxhseRAkFcOFNzqWG/ex9mIEJENtg4Jg0/FGA+6/em&#10;mBt35Q1dtrEUCcIhRw1VjG0uZSgqshhGriVO3pfzFmOSvpTG4zXBbSPHSj1LizWnhQpbequoOG3P&#10;VsPyJVt+fzzx+ndzPNDh83iajL3SevDQLV5BROriPXxrr4yGTE3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WmG8YAAADcAAAADwAAAAAAAAAAAAAAAACYAgAAZHJz&#10;L2Rvd25yZXYueG1sUEsFBgAAAAAEAAQA9QAAAIsDAAAAAA==&#10;" fillcolor="black" stroked="f"/>
                  <v:rect id="Rectangle 744" o:spid="_x0000_s1764" style="position:absolute;left:1431;top:10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4bMYA&#10;AADcAAAADwAAAGRycy9kb3ducmV2LnhtbESPT2sCMRTE74LfIbxCb5pUqqyrUbRQ6KVQ/xz09tw8&#10;dxc3L9sk1bWfvikUehxm5jfMfNnZRlzJh9qxhqehAkFcOFNzqWG/ex1kIEJENtg4Jg13CrBc9Htz&#10;zI278Yau21iKBOGQo4YqxjaXMhQVWQxD1xIn7+y8xZikL6XxeEtw28iRUhNpsea0UGFLLxUVl+2X&#10;1bCeZuvPj2d+/96cjnQ8nC7jkVdaPz50qxmISF38D/+134yGTE3g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4bMYAAADcAAAADwAAAAAAAAAAAAAAAACYAgAAZHJz&#10;L2Rvd25yZXYueG1sUEsFBgAAAAAEAAQA9QAAAIsDAAAAAA==&#10;" fillcolor="black" stroked="f"/>
                  <v:rect id="Rectangle 745" o:spid="_x0000_s1765" style="position:absolute;left:1431;top:10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d98YA&#10;AADcAAAADwAAAGRycy9kb3ducmV2LnhtbESPQWsCMRSE7wX/Q3hCbzWpqN1ujaJCoReh2h7q7bl5&#10;3V3cvKxJqqu/vikIPQ4z8w0znXe2ESfyoXas4XGgQBAXztRcavj8eH3IQISIbLBxTBouFGA+691N&#10;MTfuzBs6bWMpEoRDjhqqGNtcylBUZDEMXEucvG/nLcYkfSmNx3OC20YOlZpIizWnhQpbWlVUHLY/&#10;VsPyOVse30e8vm72O9p97Q/joVda3/e7xQuISF38D9/ab0ZDpp7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ud98YAAADcAAAADwAAAAAAAAAAAAAAAACYAgAAZHJz&#10;L2Rvd25yZXYueG1sUEsFBgAAAAAEAAQA9QAAAIsDAAAAAA==&#10;" fillcolor="black" stroked="f"/>
                  <v:rect id="Rectangle 746" o:spid="_x0000_s1766" style="position:absolute;left:1431;top:10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JhcMA&#10;AADcAAAADwAAAGRycy9kb3ducmV2LnhtbERPz2vCMBS+C/4P4Qm72WSyjVqNooOBl8F0O8zbs3lr&#10;i81LTaJW//rlMNjx4/s9X/a2FRfyoXGs4TFTIIhLZxquNHx9vo1zECEiG2wdk4YbBVguhoM5FsZd&#10;eUuXXaxECuFQoIY6xq6QMpQ1WQyZ64gT9+O8xZigr6TxeE3htpUTpV6kxYZTQ40dvdZUHndnq2E9&#10;zdenjyd+v28Pe9p/H47PE6+0fhj1qxmISH38F/+5N0ZDrtLadC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QJhcMAAADcAAAADwAAAAAAAAAAAAAAAACYAgAAZHJzL2Rv&#10;d25yZXYueG1sUEsFBgAAAAAEAAQA9QAAAIgDAAAAAA==&#10;" fillcolor="black" stroked="f"/>
                  <v:rect id="Rectangle 747" o:spid="_x0000_s1767" style="position:absolute;left:1431;top:10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sHsYA&#10;AADcAAAADwAAAGRycy9kb3ducmV2LnhtbESPT2sCMRTE74V+h/AK3mpSsWXdGqUWCl4K/jvU23Pz&#10;uru4edkmUVc/fSMIHoeZ+Q0znna2EUfyoXas4aWvQBAXztRcatisv54zECEiG2wck4YzBZhOHh/G&#10;mBt34iUdV7EUCcIhRw1VjG0uZSgqshj6riVO3q/zFmOSvpTG4ynBbSMHSr1JizWnhQpb+qyo2K8O&#10;VsNslM3+FkP+vix3W9r+7PavA6+07j11H+8gInXxHr6150ZDpkZwPZOOgJ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isHsYAAADcAAAADwAAAAAAAAAAAAAAAACYAgAAZHJz&#10;L2Rvd25yZXYueG1sUEsFBgAAAAAEAAQA9QAAAIsDAAAAAA==&#10;" fillcolor="black" stroked="f"/>
                  <v:rect id="Rectangle 748" o:spid="_x0000_s1768" style="position:absolute;left:1431;top:10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TXsQA&#10;AADcAAAADwAAAGRycy9kb3ducmV2LnhtbERPy2rCQBTdF/oPwy1010yUtsQ0E1FB6KZQHwvdXTO3&#10;STBzJ85MNfr1nUXB5eG8i+lgOnEm51vLCkZJCoK4srrlWsF2s3zJQPiArLGzTAqu5GFaPj4UmGt7&#10;4RWd16EWMYR9jgqaEPpcSl81ZNAntieO3I91BkOErpba4SWGm06O0/RdGmw5NjTY06Kh6rj+NQrm&#10;k2x++n7lr9vqsKf97nB8G7tUqeenYfYBItAQ7uJ/96dWkI3i/HgmHg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Lk17EAAAA3AAAAA8AAAAAAAAAAAAAAAAAmAIAAGRycy9k&#10;b3ducmV2LnhtbFBLBQYAAAAABAAEAPUAAACJAwAAAAA=&#10;" fillcolor="black" stroked="f"/>
                  <v:rect id="Rectangle 749" o:spid="_x0000_s1769" style="position:absolute;left:1431;top:10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2xcYA&#10;AADcAAAADwAAAGRycy9kb3ducmV2LnhtbESPQWvCQBSE70L/w/IK3nQTsSWNrlIFoZeC2h7q7Zl9&#10;JsHs23R3q9Ff3xUEj8PMfMNM551pxImcry0rSIcJCOLC6ppLBd9fq0EGwgdkjY1lUnAhD/PZU2+K&#10;ubZn3tBpG0oRIexzVFCF0OZS+qIig35oW+LoHawzGKJ0pdQOzxFuGjlKkldpsOa4UGFLy4qK4/bP&#10;KFi8ZYvf9Zg/r5v9jnY/++PLyCVK9Z+79wmIQF14hO/tD60gS1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2xcYAAADcAAAADwAAAAAAAAAAAAAAAACYAgAAZHJz&#10;L2Rvd25yZXYueG1sUEsFBgAAAAAEAAQA9QAAAIsDAAAAAA==&#10;" fillcolor="black" stroked="f"/>
                  <v:rect id="Rectangle 750" o:spid="_x0000_s1770" style="position:absolute;left:1431;top:10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ossYA&#10;AADcAAAADwAAAGRycy9kb3ducmV2LnhtbESPQWvCQBSE70L/w/IK3nRjsCWNrlIFoZeC2h7q7Zl9&#10;JsHs23R3q9Ff3xUEj8PMfMNM551pxImcry0rGA0TEMSF1TWXCr6/VoMMhA/IGhvLpOBCHuazp94U&#10;c23PvKHTNpQiQtjnqKAKoc2l9EVFBv3QtsTRO1hnMETpSqkdniPcNDJNkldpsOa4UGFLy4qK4/bP&#10;KFi8ZYvf9Zg/r5v9jnY/++NL6hKl+s/d+wREoC48wvf2h1aQjVK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WossYAAADcAAAADwAAAAAAAAAAAAAAAACYAgAAZHJz&#10;L2Rvd25yZXYueG1sUEsFBgAAAAAEAAQA9QAAAIsDAAAAAA==&#10;" fillcolor="black" stroked="f"/>
                  <v:rect id="Rectangle 751" o:spid="_x0000_s1771" style="position:absolute;left:1431;top:10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NKccA&#10;AADcAAAADwAAAGRycy9kb3ducmV2LnhtbESPQWvCQBSE74X+h+UVvDUbrS0xdRUtCF4KanvQ2zP7&#10;mgSzb+PuqrG/3hUKPQ4z8w0znnamEWdyvrasoJ+kIIgLq2suFXx/LZ4zED4ga2wsk4IreZhOHh/G&#10;mGt74TWdN6EUEcI+RwVVCG0upS8qMugT2xJH78c6gyFKV0rt8BLhppGDNH2TBmuOCxW29FFRcdic&#10;jIL5KJsfV0P+/F3vd7Tb7g+vA5cq1XvqZu8gAnXhP/zXXmoFWf8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ZDSnHAAAA3AAAAA8AAAAAAAAAAAAAAAAAmAIAAGRy&#10;cy9kb3ducmV2LnhtbFBLBQYAAAAABAAEAPUAAACMAwAAAAA=&#10;" fillcolor="black" stroked="f"/>
                  <v:rect id="Rectangle 752" o:spid="_x0000_s1772" style="position:absolute;left:1431;top:9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VXcYA&#10;AADcAAAADwAAAGRycy9kb3ducmV2LnhtbESPQWsCMRSE74L/IbxCb5pVtKyrUbRQ8CKo9aC35+Z1&#10;d3Hzsk2ibvvrG0HocZiZb5jZojW1uJHzlWUFg34Cgji3uuJCweHzo5eC8AFZY22ZFPyQh8W825lh&#10;pu2dd3Tbh0JECPsMFZQhNJmUPi/JoO/bhjh6X9YZDFG6QmqH9wg3tRwmyZs0WHFcKLGh95Lyy/5q&#10;FKwm6ep7O+LN7+58otPxfBkPXaLU60u7nIII1Ib/8LO91grSwQg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CVXcYAAADcAAAADwAAAAAAAAAAAAAAAACYAgAAZHJz&#10;L2Rvd25yZXYueG1sUEsFBgAAAAAEAAQA9QAAAIsDAAAAAA==&#10;" fillcolor="black" stroked="f"/>
                  <v:rect id="Rectangle 753" o:spid="_x0000_s1773" style="position:absolute;left:1431;top:9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wxsYA&#10;AADcAAAADwAAAGRycy9kb3ducmV2LnhtbESPT2sCMRTE74LfITyhN80qtayrUbRQ8CL4p4d6e26e&#10;u4ubl22S6rafvhEEj8PM/IaZLVpTiys5X1lWMBwkIIhzqysuFHwePvopCB+QNdaWScEveVjMu50Z&#10;ZtreeEfXfShEhLDPUEEZQpNJ6fOSDPqBbYijd7bOYIjSFVI7vEW4qeUoSd6kwYrjQokNvZeUX/Y/&#10;RsFqkq6+t6+8+dudjnT8Ol3GI5co9dJrl1MQgdrwDD/aa60gHY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wwxsYAAADcAAAADwAAAAAAAAAAAAAAAACYAgAAZHJz&#10;L2Rvd25yZXYueG1sUEsFBgAAAAAEAAQA9QAAAIsDAAAAAA==&#10;" fillcolor="black" stroked="f"/>
                  <v:rect id="Rectangle 754" o:spid="_x0000_s1774" style="position:absolute;left:1431;top:9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6uscYA&#10;AADcAAAADwAAAGRycy9kb3ducmV2LnhtbESPQWsCMRSE7wX/Q3hCbzWrVFlXo2ih4EWo2kO9PTfP&#10;3cXNyzZJdfXXN4LgcZiZb5jpvDW1OJPzlWUF/V4Cgji3uuJCwffu8y0F4QOyxtoyKbiSh/ms8zLF&#10;TNsLb+i8DYWIEPYZKihDaDIpfV6SQd+zDXH0jtYZDFG6QmqHlwg3tRwkyUgarDgulNjQR0n5aftn&#10;FCzH6fL3653Xt81hT/ufw2k4cIlSr912MQERqA3P8KO90grS/gj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6uscYAAADcAAAADwAAAAAAAAAAAAAAAACYAgAAZHJz&#10;L2Rvd25yZXYueG1sUEsFBgAAAAAEAAQA9QAAAIsDAAAAAA==&#10;" fillcolor="black" stroked="f"/>
                  <v:rect id="Rectangle 755" o:spid="_x0000_s1775" style="position:absolute;left:1431;top:9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ILKscA&#10;AADcAAAADwAAAGRycy9kb3ducmV2LnhtbESPQWvCQBSE74X+h+UVvDUbpbYxdRUtCF4KanvQ2zP7&#10;mgSzb+PuqrG/3hUKPQ4z8w0znnamEWdyvrasoJ+kIIgLq2suFXx/LZ4zED4ga2wsk4IreZhOHh/G&#10;mGt74TWdN6EUEcI+RwVVCG0upS8qMugT2xJH78c6gyFKV0rt8BLhppGDNH2VBmuOCxW29FFRcdic&#10;jIL5KJsfVy/8+bve72i33R+GA5cq1XvqZu8gAnXhP/zXXmoFWf8N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iCyrHAAAA3AAAAA8AAAAAAAAAAAAAAAAAmAIAAGRy&#10;cy9kb3ducmV2LnhtbFBLBQYAAAAABAAEAPUAAACMAwAAAAA=&#10;" fillcolor="black" stroked="f"/>
                  <v:rect id="Rectangle 756" o:spid="_x0000_s1776" style="position:absolute;left:1431;top:9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WMQA&#10;AADcAAAADwAAAGRycy9kb3ducmV2LnhtbERPy2rCQBTdF/oPwy1010yUtsQ0E1FB6KZQHwvdXTO3&#10;STBzJ85MNfr1nUXB5eG8i+lgOnEm51vLCkZJCoK4srrlWsF2s3zJQPiArLGzTAqu5GFaPj4UmGt7&#10;4RWd16EWMYR9jgqaEPpcSl81ZNAntieO3I91BkOErpba4SWGm06O0/RdGmw5NjTY06Kh6rj+NQrm&#10;k2x++n7lr9vqsKf97nB8G7tUqeenYfYBItAQ7uJ/96dWkI3i2ngmHg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9n1jEAAAA3AAAAA8AAAAAAAAAAAAAAAAAmAIAAGRycy9k&#10;b3ducmV2LnhtbFBLBQYAAAAABAAEAPUAAACJAwAAAAA=&#10;" fillcolor="black" stroked="f"/>
                  <v:rect id="Rectangle 757" o:spid="_x0000_s1777" style="position:absolute;left:1431;top:8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6w8YA&#10;AADcAAAADwAAAGRycy9kb3ducmV2LnhtbESPT2sCMRTE7wW/Q3hCbzWr1LKuRqmC0Ivgv4Penpvn&#10;7uLmZZukuu2nbwTB4zAzv2Ems9bU4krOV5YV9HsJCOLc6ooLBfvd8i0F4QOyxtoyKfglD7Np52WC&#10;mbY33tB1GwoRIewzVFCG0GRS+rwkg75nG+Lona0zGKJ0hdQObxFuajlIkg9psOK4UGJDi5Lyy/bH&#10;KJiP0vn3+p1Xf5vTkY6H02U4cIlSr932cwwiUBue4Uf7SytI+y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E6w8YAAADcAAAADwAAAAAAAAAAAAAAAACYAgAAZHJz&#10;L2Rvd25yZXYueG1sUEsFBgAAAAAEAAQA9QAAAIsDAAAAAA==&#10;" fillcolor="black" stroked="f"/>
                  <v:rect id="Rectangle 758" o:spid="_x0000_s1778" style="position:absolute;left:1431;top:8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48QA&#10;AADcAAAADwAAAGRycy9kb3ducmV2LnhtbERPz2vCMBS+D/wfwhN2m6llG7Waig4GuwzUedDbs3m2&#10;pc1LTTLt9tebw2DHj+/3YjmYTlzJ+caygukkAUFcWt1wpWD/9f6UgfABWWNnmRT8kIdlMXpYYK7t&#10;jbd03YVKxBD2OSqoQ+hzKX1Zk0E/sT1x5M7WGQwRukpqh7cYbjqZJsmrNNhwbKixp7eaynb3bRSs&#10;Z9n6snnmz9/t6UjHw6l9SV2i1ON4WM1BBBrCv/jP/aEVZGmcH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nWePEAAAA3AAAAA8AAAAAAAAAAAAAAAAAmAIAAGRycy9k&#10;b3ducmV2LnhtbFBLBQYAAAAABAAEAPUAAACJAwAAAAA=&#10;" fillcolor="black" stroked="f"/>
                  <v:rect id="Rectangle 759" o:spid="_x0000_s1779" style="position:absolute;left:1431;top:8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8eMYA&#10;AADcAAAADwAAAGRycy9kb3ducmV2LnhtbESPQWvCQBSE70L/w/IK3nRjsCWNrlIFoZeC2h7q7Zl9&#10;JsHs23R3q9Ff3xUEj8PMfMNM551pxImcry0rGA0TEMSF1TWXCr6/VoMMhA/IGhvLpOBCHuazp94U&#10;c23PvKHTNpQiQtjnqKAKoc2l9EVFBv3QtsTRO1hnMETpSqkdniPcNDJNkldpsOa4UGFLy4qK4/bP&#10;KFi8ZYvf9Zg/r5v9jnY/++NL6hKl+s/d+wREoC48wvf2h1aQpS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v8eMYAAADcAAAADwAAAAAAAAAAAAAAAACYAgAAZHJz&#10;L2Rvd25yZXYueG1sUEsFBgAAAAAEAAQA9QAAAIsDAAAAAA==&#10;" fillcolor="black" stroked="f"/>
                  <v:rect id="Rectangle 760" o:spid="_x0000_s1780" style="position:absolute;left:1431;top:8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iD8YA&#10;AADcAAAADwAAAGRycy9kb3ducmV2LnhtbESPQWvCQBSE74L/YXlCb7ppaEuMrqKC0Euhag/19sy+&#10;JsHs27i71eiv7xYEj8PMfMNM551pxJmcry0reB4lIIgLq2suFXzt1sMMhA/IGhvLpOBKHuazfm+K&#10;ubYX3tB5G0oRIexzVFCF0OZS+qIig35kW+Lo/VhnMETpSqkdXiLcNDJNkjdpsOa4UGFLq4qK4/bX&#10;KFiOs+Xp84U/bpvDnvbfh+Nr6hKlngbdYgIiUBce4Xv7XSvI0hT+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iD8YAAADcAAAADwAAAAAAAAAAAAAAAACYAgAAZHJz&#10;L2Rvd25yZXYueG1sUEsFBgAAAAAEAAQA9QAAAIsDAAAAAA==&#10;" fillcolor="black" stroked="f"/>
                  <v:rect id="Rectangle 761" o:spid="_x0000_s1781" style="position:absolute;left:1431;top:8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XHlMYA&#10;AADcAAAADwAAAGRycy9kb3ducmV2LnhtbESPQWvCQBSE70L/w/IKvenGaEuMrlIFwUtBbQ/19sw+&#10;k2D2bbq71dhf7xYKPQ4z8w0zW3SmERdyvrasYDhIQBAXVtdcKvh4X/czED4ga2wsk4IbeVjMH3oz&#10;zLW98o4u+1CKCGGfo4IqhDaX0hcVGfQD2xJH72SdwRClK6V2eI1w08g0SV6kwZrjQoUtrSoqzvtv&#10;o2A5yZZf2zG//eyOBzp8Hs/PqUuUenrsXqcgAnXhP/zX3mgFWTqC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XHlMYAAADcAAAADwAAAAAAAAAAAAAAAACYAgAAZHJz&#10;L2Rvd25yZXYueG1sUEsFBgAAAAAEAAQA9QAAAIsDAAAAAA==&#10;" fillcolor="black" stroked="f"/>
                  <v:rect id="Rectangle 762" o:spid="_x0000_s1782" style="position:absolute;left:1431;top:8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f4MYA&#10;AADcAAAADwAAAGRycy9kb3ducmV2LnhtbESPQWvCQBSE74X+h+UVvDWbBlvS6CpVEHopqO2h3p7Z&#10;ZxLMvo27W43++q4geBxm5htmPO1NK47kfGNZwUuSgiAurW64UvDzvXjOQfiArLG1TArO5GE6eXwY&#10;Y6HtiVd0XIdKRAj7AhXUIXSFlL6syaBPbEccvZ11BkOUrpLa4SnCTSuzNH2TBhuOCzV2NK+p3K//&#10;jILZez47LIf8dVltN7T53e5fM5cqNXjqP0YgAvXhHr61P7WCPBvC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f4MYAAADcAAAADwAAAAAAAAAAAAAAAACYAgAAZHJz&#10;L2Rvd25yZXYueG1sUEsFBgAAAAAEAAQA9QAAAIsDAAAAAA==&#10;" fillcolor="black" stroked="f"/>
                  <v:rect id="Rectangle 763" o:spid="_x0000_s1783" style="position:absolute;left:1431;top:8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6e8YA&#10;AADcAAAADwAAAGRycy9kb3ducmV2LnhtbESPQWvCQBSE7wX/w/KE3urGUEuMrqKFgheh2h709sw+&#10;k2D2bbq71eiv7xYEj8PMfMNM551pxJmcry0rGA4SEMSF1TWXCr6/Pl4yED4ga2wsk4IreZjPek9T&#10;zLW98IbO21CKCGGfo4IqhDaX0hcVGfQD2xJH72idwRClK6V2eIlw08g0Sd6kwZrjQoUtvVdUnLa/&#10;RsFynC1/Pl95fdsc9rTfHU6j1CVKPfe7xQREoC48wvf2SivI0h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6e8YAAADcAAAADwAAAAAAAAAAAAAAAACYAgAAZHJz&#10;L2Rvd25yZXYueG1sUEsFBgAAAAAEAAQA9QAAAIsDAAAAAA==&#10;" fillcolor="black" stroked="f"/>
                  <v:rect id="Rectangle 764" o:spid="_x0000_s1784" style="position:absolute;left:1431;top:8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JkDMYA&#10;AADcAAAADwAAAGRycy9kb3ducmV2LnhtbESPQWvCQBSE7wX/w/KE3urGUCVGV9FCwYugtge9PbPP&#10;JJh9m+5uNfbXu4VCj8PMfMPMFp1pxJWcry0rGA4SEMSF1TWXCj4/3l8yED4ga2wsk4I7eVjMe08z&#10;zLW98Y6u+1CKCGGfo4IqhDaX0hcVGfQD2xJH72ydwRClK6V2eItw08g0ScbSYM1xocKW3ioqLvtv&#10;o2A1yVZf21fe/OxORzoeTpdR6hKlnvvdcgoiUBf+w3/ttVaQpW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JkDMYAAADcAAAADwAAAAAAAAAAAAAAAACYAgAAZHJz&#10;L2Rvd25yZXYueG1sUEsFBgAAAAAEAAQA9QAAAIsDAAAAAA==&#10;" fillcolor="black" stroked="f"/>
                  <v:rect id="Rectangle 765" o:spid="_x0000_s1785" style="position:absolute;left:1431;top:8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7Bl8YA&#10;AADcAAAADwAAAGRycy9kb3ducmV2LnhtbESPQWvCQBSE70L/w/IKvenGoG2MrlIFwUtBbQ/19sw+&#10;k2D2bbq71dhf7xYKPQ4z8w0zW3SmERdyvrasYDhIQBAXVtdcKvh4X/czED4ga2wsk4IbeVjMH3oz&#10;zLW98o4u+1CKCGGfo4IqhDaX0hcVGfQD2xJH72SdwRClK6V2eI1w08g0SZ6lwZrjQoUtrSoqzvtv&#10;o2A5yZZf2xG//eyOBzp8Hs/j1CVKPT12r1MQgbrwH/5rb7SCLH2B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7Bl8YAAADcAAAADwAAAAAAAAAAAAAAAACYAgAAZHJz&#10;L2Rvd25yZXYueG1sUEsFBgAAAAAEAAQA9QAAAIsDAAAAAA==&#10;" fillcolor="black" stroked="f"/>
                  <v:rect id="Rectangle 766" o:spid="_x0000_s1786" style="position:absolute;left:1431;top:8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FV5cQA&#10;AADcAAAADwAAAGRycy9kb3ducmV2LnhtbERPz2vCMBS+D/wfwhN2m6llG7Waig4GuwzUedDbs3m2&#10;pc1LTTLt9tebw2DHj+/3YjmYTlzJ+caygukkAUFcWt1wpWD/9f6UgfABWWNnmRT8kIdlMXpYYK7t&#10;jbd03YVKxBD2OSqoQ+hzKX1Zk0E/sT1x5M7WGQwRukpqh7cYbjqZJsmrNNhwbKixp7eaynb3bRSs&#10;Z9n6snnmz9/t6UjHw6l9SV2i1ON4WM1BBBrCv/jP/aEVZG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VeXEAAAA3AAAAA8AAAAAAAAAAAAAAAAAmAIAAGRycy9k&#10;b3ducmV2LnhtbFBLBQYAAAAABAAEAPUAAACJAwAAAAA=&#10;" fillcolor="black" stroked="f"/>
                  <v:rect id="Rectangle 767" o:spid="_x0000_s1787" style="position:absolute;left:1431;top:8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wfsYA&#10;AADcAAAADwAAAGRycy9kb3ducmV2LnhtbESPT2vCQBTE7wW/w/KE3urG0JYYXUUFoZdC/XPQ2zP7&#10;TILZt3F3q9FP3y0Uehxm5jfMZNaZRlzJ+dqyguEgAUFcWF1zqWC3Xb1kIHxA1thYJgV38jCb9p4m&#10;mGt74zVdN6EUEcI+RwVVCG0upS8qMugHtiWO3sk6gyFKV0rt8BbhppFpkrxLgzXHhQpbWlZUnDff&#10;RsFilC0uX6/8+VgfD3TYH89vqUuUeu538zGIQF34D/+1P7SCLB3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3wfsYAAADcAAAADwAAAAAAAAAAAAAAAACYAgAAZHJz&#10;L2Rvd25yZXYueG1sUEsFBgAAAAAEAAQA9QAAAIsDAAAAAA==&#10;" fillcolor="black" stroked="f"/>
                  <v:rect id="Rectangle 768" o:spid="_x0000_s1788" style="position:absolute;left:1431;top:8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7PPsQA&#10;AADcAAAADwAAAGRycy9kb3ducmV2LnhtbERPz2vCMBS+C/sfwhO8aapu0nWNMgVhl8F0O8zba/PW&#10;FpuXmkTt9tcvB8Hjx/c7X/WmFRdyvrGsYDpJQBCXVjdcKfj63I5TED4ga2wtk4Jf8rBaPgxyzLS9&#10;8o4u+1CJGMI+QwV1CF0mpS9rMugntiOO3I91BkOErpLa4TWGm1bOkmQhDTYcG2rsaFNTedyfjYL1&#10;c7o+fTzy+9+uONDhuzg+zVyi1GjYv76ACNSHu/jmftMK0nmcH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z7EAAAA3AAAAA8AAAAAAAAAAAAAAAAAmAIAAGRycy9k&#10;b3ducmV2LnhtbFBLBQYAAAAABAAEAPUAAACJAwAAAAA=&#10;" fillcolor="black" stroked="f"/>
                  <v:rect id="Rectangle 769" o:spid="_x0000_s1789" style="position:absolute;left:1431;top:7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qpccA&#10;AADcAAAADwAAAGRycy9kb3ducmV2LnhtbESPQWvCQBSE74X+h+UVvDUbrS0xdRUtCF4KanvQ2zP7&#10;mgSzb+PuqrG/3hUKPQ4z8w0znnamEWdyvrasoJ+kIIgLq2suFXx/LZ4zED4ga2wsk4IreZhOHh/G&#10;mGt74TWdN6EUEcI+RwVVCG0upS8qMugT2xJH78c6gyFKV0rt8BLhppGDNH2TBmuOCxW29FFRcdic&#10;jIL5KJsfV0P+/F3vd7Tb7g+vA5cq1XvqZu8gAnXhP/zXXmoF2Us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yaqXHAAAA3AAAAA8AAAAAAAAAAAAAAAAAmAIAAGRy&#10;cy9kb3ducmV2LnhtbFBLBQYAAAAABAAEAPUAAACMAwAAAAA=&#10;" fillcolor="black" stroked="f"/>
                  <v:rect id="Rectangle 770" o:spid="_x0000_s1790" style="position:absolute;left:1431;top:7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00sYA&#10;AADcAAAADwAAAGRycy9kb3ducmV2LnhtbESPQWvCQBSE70L/w/IKvenGaEuMrlIFwUtBbQ/19sw+&#10;k2D2bbq71dhf7xYKPQ4z8w0zW3SmERdyvrasYDhIQBAXVtdcKvh4X/czED4ga2wsk4IbeVjMH3oz&#10;zLW98o4u+1CKCGGfo4IqhDaX0hcVGfQD2xJH72SdwRClK6V2eI1w08g0SV6kwZrjQoUtrSoqzvtv&#10;o2A5yZZf2zG//eyOBzp8Hs/PqUuUenrsXqcgAnXhP/zX3mgF2SiF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00sYAAADcAAAADwAAAAAAAAAAAAAAAACYAgAAZHJz&#10;L2Rvd25yZXYueG1sUEsFBgAAAAAEAAQA9QAAAIsDAAAAAA==&#10;" fillcolor="black" stroked="f"/>
                  <v:rect id="Rectangle 771" o:spid="_x0000_s1791" style="position:absolute;left:1431;top:7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RSccA&#10;AADcAAAADwAAAGRycy9kb3ducmV2LnhtbESPQWvCQBSE74L/YXmF3symaktMXUWFQi8FtT3o7Zl9&#10;TYLZt3F3q7G/3hUKPQ4z8w0znXemEWdyvras4ClJQRAXVtdcKvj6fBtkIHxA1thYJgVX8jCf9XtT&#10;zLW98IbO21CKCGGfo4IqhDaX0hcVGfSJbYmj922dwRClK6V2eIlw08hhmr5IgzXHhQpbWlVUHLc/&#10;RsFyki1P6zF//G4Oe9rvDsfnoUuVenzoFq8gAnXhP/zXftcKstE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sUUnHAAAA3AAAAA8AAAAAAAAAAAAAAAAAmAIAAGRy&#10;cy9kb3ducmV2LnhtbFBLBQYAAAAABAAEAPUAAACMAwAAAAA=&#10;" fillcolor="black" stroked="f"/>
                  <v:rect id="Rectangle 772" o:spid="_x0000_s1792" style="position:absolute;left:1431;top:7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JPccA&#10;AADcAAAADwAAAGRycy9kb3ducmV2LnhtbESPQWvCQBSE7wX/w/KE3pqN1paYuooKQi9CtT3o7Zl9&#10;TYLZt3F31dRf3xUKPQ4z8w0zmXWmERdyvrasYJCkIIgLq2suFXx9rp4yED4ga2wsk4If8jCb9h4m&#10;mGt75Q1dtqEUEcI+RwVVCG0upS8qMugT2xJH79s6gyFKV0rt8BrhppHDNH2VBmuOCxW2tKyoOG7P&#10;RsFinC1OHyNe3zaHPe13h+PL0KVKPfa7+RuIQF34D/+137WC7Hk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FyT3HAAAA3AAAAA8AAAAAAAAAAAAAAAAAmAIAAGRy&#10;cy9kb3ducmV2LnhtbFBLBQYAAAAABAAEAPUAAACMAwAAAAA=&#10;" fillcolor="black" stroked="f"/>
                  <v:rect id="Rectangle 773" o:spid="_x0000_s1793" style="position:absolute;left:1431;top:7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spscA&#10;AADcAAAADwAAAGRycy9kb3ducmV2LnhtbESPQWvCQBSE7wX/w/KE3pqNtkpMXUWFQi+FanvQ2zP7&#10;mgSzb+PuVlN/vSsUPA4z8w0znXemESdyvrasYJCkIIgLq2suFXx/vT1lIHxA1thYJgV/5GE+6z1M&#10;Mdf2zGs6bUIpIoR9jgqqENpcSl9UZNAntiWO3o91BkOUrpTa4TnCTSOHaTqWBmuOCxW2tKqoOGx+&#10;jYLlJFseP1/447Le72i33R9GQ5cq9djvFq8gAnXhHv5vv2sF2fMI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JbKbHAAAA3AAAAA8AAAAAAAAAAAAAAAAAmAIAAGRy&#10;cy9kb3ducmV2LnhtbFBLBQYAAAAABAAEAPUAAACMAwAAAAA=&#10;" fillcolor="black" stroked="f"/>
                  <v:rect id="Rectangle 774" o:spid="_x0000_s1794" style="position:absolute;left:1431;top:7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y0ccA&#10;AADcAAAADwAAAGRycy9kb3ducmV2LnhtbESPT2sCMRTE7wW/Q3iF3mq21sq6GkWFgpdC/XPQ23Pz&#10;3F3cvKxJqls/vREKPQ4z8xtmPG1NLS7kfGVZwVs3AUGcW11xoWC7+XxNQfiArLG2TAp+ycN00nka&#10;Y6btlVd0WYdCRAj7DBWUITSZlD4vyaDv2oY4ekfrDIYoXSG1w2uEm1r2kmQgDVYcF0psaFFSflr/&#10;GAXzYTo/f/f567Y67Gm/O5w+ei5R6uW5nY1ABGrDf/ivvdQK0vcB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b8tHHAAAA3AAAAA8AAAAAAAAAAAAAAAAAmAIAAGRy&#10;cy9kb3ducmV2LnhtbFBLBQYAAAAABAAEAPUAAACMAwAAAAA=&#10;" fillcolor="black" stroked="f"/>
                  <v:rect id="Rectangle 775" o:spid="_x0000_s1795" style="position:absolute;left:1431;top:7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XSscA&#10;AADcAAAADwAAAGRycy9kb3ducmV2LnhtbESPT2sCMRTE7wW/Q3iF3mq21uq6NYoWCl4K/jvo7bl5&#10;3V3cvGyTVNd+elMQPA4z8xtmPG1NLU7kfGVZwUs3AUGcW11xoWC7+XxOQfiArLG2TAou5GE66TyM&#10;MdP2zCs6rUMhIoR9hgrKEJpMSp+XZNB3bUMcvW/rDIYoXSG1w3OEm1r2kmQgDVYcF0ps6KOk/Lj+&#10;NQrmo3T+s+zz19/qsKf97nB867lEqafHdvYOIlAb7uFbe6EVpK9D+D8Tj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XV0rHAAAA3AAAAA8AAAAAAAAAAAAAAAAAmAIAAGRy&#10;cy9kb3ducmV2LnhtbFBLBQYAAAAABAAEAPUAAACMAwAAAAA=&#10;" fillcolor="black" stroked="f"/>
                  <v:rect id="Rectangle 776" o:spid="_x0000_s1796" style="position:absolute;left:1431;top:7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DOMQA&#10;AADcAAAADwAAAGRycy9kb3ducmV2LnhtbERPz2vCMBS+C/sfwhO8aapu0nWNMgVhl8F0O8zba/PW&#10;FpuXmkTt9tcvB8Hjx/c7X/WmFRdyvrGsYDpJQBCXVjdcKfj63I5TED4ga2wtk4Jf8rBaPgxyzLS9&#10;8o4u+1CJGMI+QwV1CF0mpS9rMugntiOO3I91BkOErpLa4TWGm1bOkmQhDTYcG2rsaFNTedyfjYL1&#10;c7o+fTzy+9+uONDhuzg+zVyi1GjYv76ACNSHu/jmftMK0nlcG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IwzjEAAAA3AAAAA8AAAAAAAAAAAAAAAAAmAIAAGRycy9k&#10;b3ducmV2LnhtbFBLBQYAAAAABAAEAPUAAACJAwAAAAA=&#10;" fillcolor="black" stroked="f"/>
                  <v:rect id="Rectangle 777" o:spid="_x0000_s1797" style="position:absolute;left:1431;top:7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mo8YA&#10;AADcAAAADwAAAGRycy9kb3ducmV2LnhtbESPQWsCMRSE7wX/Q3iCt5qttbKuRtGC4KVQbQ96e25e&#10;dxc3L2sSde2vb4SCx2FmvmGm89bU4kLOV5YVvPQTEMS51RUXCr6/Vs8pCB+QNdaWScGNPMxnnacp&#10;ZtpeeUOXbShEhLDPUEEZQpNJ6fOSDPq+bYij92OdwRClK6R2eI1wU8tBkoykwYrjQokNvZeUH7dn&#10;o2A5TpenzyF//G4Oe9rvDse3gUuU6nXbxQREoDY8wv/ttVaQv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Rmo8YAAADcAAAADwAAAAAAAAAAAAAAAACYAgAAZHJz&#10;L2Rvd25yZXYueG1sUEsFBgAAAAAEAAQA9QAAAIsDAAAAAA==&#10;" fillcolor="black" stroked="f"/>
                  <v:rect id="Rectangle 778" o:spid="_x0000_s1798" style="position:absolute;left:1431;top:7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8Q8MA&#10;AADcAAAADwAAAGRycy9kb3ducmV2LnhtbERPy4rCMBTdC/5DuAOz03REpXaMogMDsxF8LXR3be60&#10;xeamk2S0+vVmIbg8nPd03ppaXMj5yrKCj34Cgji3uuJCwX733UtB+ICssbZMCm7kYT7rdqaYaXvl&#10;DV22oRAxhH2GCsoQmkxKn5dk0PdtQxy5X+sMhghdIbXDaww3tRwkyVgarDg2lNjQV0n5eftvFCwn&#10;6fJvPeTVfXM60vFwOo8GLlHq/a1dfIII1IaX+On+0QrSYZwf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i8Q8MAAADcAAAADwAAAAAAAAAAAAAAAACYAgAAZHJzL2Rv&#10;d25yZXYueG1sUEsFBgAAAAAEAAQA9QAAAIgDAAAAAA==&#10;" fillcolor="black" stroked="f"/>
                  <v:rect id="Rectangle 779" o:spid="_x0000_s1799" style="position:absolute;left:1431;top:7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Z2MYA&#10;AADcAAAADwAAAGRycy9kb3ducmV2LnhtbESPQWsCMRSE74L/IbxCb5pVtKyrUbRQ8CKo9aC35+Z1&#10;d3Hzsk2ibvvrG0HocZiZb5jZojW1uJHzlWUFg34Cgji3uuJCweHzo5eC8AFZY22ZFPyQh8W825lh&#10;pu2dd3Tbh0JECPsMFZQhNJmUPi/JoO/bhjh6X9YZDFG6QmqH9wg3tRwmyZs0WHFcKLGh95Lyy/5q&#10;FKwm6ep7O+LN7+58otPxfBkPXaLU60u7nIII1Ib/8LO91grS0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QZ2MYAAADcAAAADwAAAAAAAAAAAAAAAACYAgAAZHJz&#10;L2Rvd25yZXYueG1sUEsFBgAAAAAEAAQA9QAAAIsDAAAAAA==&#10;" fillcolor="black" stroked="f"/>
                  <v:rect id="Rectangle 780" o:spid="_x0000_s1800" style="position:absolute;left:1431;top:7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Hr8YA&#10;AADcAAAADwAAAGRycy9kb3ducmV2LnhtbESPQWvCQBSE74X+h+UVvDWbBlvS6CpVEHopqO2h3p7Z&#10;ZxLMvo27W43++q4geBxm5htmPO1NK47kfGNZwUuSgiAurW64UvDzvXjOQfiArLG1TArO5GE6eXwY&#10;Y6HtiVd0XIdKRAj7AhXUIXSFlL6syaBPbEccvZ11BkOUrpLa4SnCTSuzNH2TBhuOCzV2NK+p3K//&#10;jILZez47LIf8dVltN7T53e5fM5cqNXjqP0YgAvXhHr61P7WCfJjB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aHr8YAAADcAAAADwAAAAAAAAAAAAAAAACYAgAAZHJz&#10;L2Rvd25yZXYueG1sUEsFBgAAAAAEAAQA9QAAAIsDAAAAAA==&#10;" fillcolor="black" stroked="f"/>
                  <v:rect id="Rectangle 781" o:spid="_x0000_s1801" style="position:absolute;left:1431;top:7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iNMcA&#10;AADcAAAADwAAAGRycy9kb3ducmV2LnhtbESPQWvCQBSE7wX/w/KE3pqN1paYuooKQi9CtT3o7Zl9&#10;TYLZt3F31dRf3xUKPQ4z8w0zmXWmERdyvrasYJCkIIgLq2suFXx9rp4yED4ga2wsk4If8jCb9h4m&#10;mGt75Q1dtqEUEcI+RwVVCG0upS8qMugT2xJH79s6gyFKV0rt8BrhppHDNH2VBmuOCxW2tKyoOG7P&#10;RsFinC1OHyNe3zaHPe13h+PL0KVKPfa7+RuIQF34D/+137WCbPQM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qIjTHAAAA3AAAAA8AAAAAAAAAAAAAAAAAmAIAAGRy&#10;cy9kb3ducmV2LnhtbFBLBQYAAAAABAAEAPUAAACMAwAAAAA=&#10;" fillcolor="black" stroked="f"/>
                  <v:rect id="Rectangle 782" o:spid="_x0000_s1802" style="position:absolute;left:1431;top:6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QMYA&#10;AADcAAAADwAAAGRycy9kb3ducmV2LnhtbESPQWvCQBSE74X+h+UVvDWbSlrS6CpVEHopqO2h3p7Z&#10;ZxLMvo27W43++q4geBxm5htmPO1NK47kfGNZwUuSgiAurW64UvDzvXjOQfiArLG1TArO5GE6eXwY&#10;Y6HtiVd0XIdKRAj7AhXUIXSFlL6syaBPbEccvZ11BkOUrpLa4SnCTSuHafomDTYcF2rsaF5TuV//&#10;GQWz93x2WGb8dVltN7T53e5fhy5VavDUf4xABOrDPXxrf2oFeZbB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6QMYAAADcAAAADwAAAAAAAAAAAAAAAACYAgAAZHJz&#10;L2Rvd25yZXYueG1sUEsFBgAAAAAEAAQA9QAAAIsDAAAAAA==&#10;" fillcolor="black" stroked="f"/>
                  <v:rect id="Rectangle 783" o:spid="_x0000_s1803" style="position:absolute;left:1431;top:6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f28YA&#10;AADcAAAADwAAAGRycy9kb3ducmV2LnhtbESPT2sCMRTE70K/Q3iF3jSrqKyrUbRQ6KXgnx7q7bl5&#10;7i5uXtYk1W0/vREEj8PM/IaZLVpTiws5X1lW0O8lIIhzqysuFHzvPropCB+QNdaWScEfeVjMXzoz&#10;zLS98oYu21CICGGfoYIyhCaT0uclGfQ92xBH72idwRClK6R2eI1wU8tBkoylwYrjQokNvZeUn7a/&#10;RsFqkq7O6yF//W8Oe9r/HE6jgUuUenttl1MQgdrwDD/an1pBOhzB/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f28YAAADcAAAADwAAAAAAAAAAAAAAAACYAgAAZHJz&#10;L2Rvd25yZXYueG1sUEsFBgAAAAAEAAQA9QAAAIsDAAAAAA==&#10;" fillcolor="black" stroked="f"/>
                  <v:rect id="Rectangle 784" o:spid="_x0000_s1804" style="position:absolute;left:1431;top:6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BrMYA&#10;AADcAAAADwAAAGRycy9kb3ducmV2LnhtbESPQWsCMRSE70L/Q3iF3jSrqKyrUbRQ6KVQtYd6e26e&#10;u4ublzVJdfXXN4LgcZiZb5jZojW1OJPzlWUF/V4Cgji3uuJCwc/2o5uC8AFZY22ZFFzJw2L+0plh&#10;pu2F13TehEJECPsMFZQhNJmUPi/JoO/Zhjh6B+sMhihdIbXDS4SbWg6SZCwNVhwXSmzovaT8uPkz&#10;ClaTdHX6HvLXbb3f0e53fxwNXKLU22u7nIII1IZn+NH+1ArS4R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2BrMYAAADcAAAADwAAAAAAAAAAAAAAAACYAgAAZHJz&#10;L2Rvd25yZXYueG1sUEsFBgAAAAAEAAQA9QAAAIsDAAAAAA==&#10;" fillcolor="black" stroked="f"/>
                  <v:rect id="Rectangle 785" o:spid="_x0000_s1805" style="position:absolute;left:1431;top:6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kN8cA&#10;AADcAAAADwAAAGRycy9kb3ducmV2LnhtbESPQWvCQBSE74L/YXmF3symom1MXUWFQi8FtT3o7Zl9&#10;TYLZt3F3q7G/3hUKPQ4z8w0znXemEWdyvras4ClJQRAXVtdcKvj6fBtkIHxA1thYJgVX8jCf9XtT&#10;zLW98IbO21CKCGGfo4IqhDaX0hcVGfSJbYmj922dwRClK6V2eIlw08hhmj5LgzXHhQpbWlVUHLc/&#10;RsFyki1P6xF//G4Oe9rvDsfx0KVKPT50i1cQgbrwH/5rv2sF2eg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RJDfHAAAA3AAAAA8AAAAAAAAAAAAAAAAAmAIAAGRy&#10;cy9kb3ducmV2LnhtbFBLBQYAAAAABAAEAPUAAACMAwAAAAA=&#10;" fillcolor="black" stroked="f"/>
                  <v:rect id="Rectangle 786" o:spid="_x0000_s1806" style="position:absolute;left:1431;top:5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6wRcMA&#10;AADcAAAADwAAAGRycy9kb3ducmV2LnhtbERPy4rCMBTdC/5DuAOz03REpXaMogMDsxF8LXR3be60&#10;xeamk2S0+vVmIbg8nPd03ppaXMj5yrKCj34Cgji3uuJCwX733UtB+ICssbZMCm7kYT7rdqaYaXvl&#10;DV22oRAxhH2GCsoQmkxKn5dk0PdtQxy5X+sMhghdIbXDaww3tRwkyVgarDg2lNjQV0n5eftvFCwn&#10;6fJvPeTVfXM60vFwOo8GLlHq/a1dfIII1IaX+On+0QrSYVwb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6wRcMAAADcAAAADwAAAAAAAAAAAAAAAACYAgAAZHJzL2Rv&#10;d25yZXYueG1sUEsFBgAAAAAEAAQA9QAAAIgDAAAAAA==&#10;" fillcolor="black" stroked="f"/>
                  <v:rect id="Rectangle 787" o:spid="_x0000_s1807" style="position:absolute;left:1431;top:5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V3sYA&#10;AADcAAAADwAAAGRycy9kb3ducmV2LnhtbESPT2sCMRTE7wW/Q3iCt5pVbFlXo2hB6KVQ/xz09tw8&#10;dxc3L9sk1dVP3xQEj8PM/IaZzltTiws5X1lWMOgnIIhzqysuFOy2q9cUhA/IGmvLpOBGHuazzssU&#10;M22vvKbLJhQiQthnqKAMocmk9HlJBn3fNsTRO1lnMETpCqkdXiPc1HKYJO/SYMVxocSGPkrKz5tf&#10;o2A5Tpc/3yP+uq+PBzrsj+e3oUuU6nXbxQREoDY8w4/2p1aQjsb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IV3sYAAADcAAAADwAAAAAAAAAAAAAAAACYAgAAZHJz&#10;L2Rvd25yZXYueG1sUEsFBgAAAAAEAAQA9QAAAIsDAAAAAA==&#10;" fillcolor="black" stroked="f"/>
                  <v:rect id="Rectangle 788" o:spid="_x0000_s1808" style="position:absolute;left:1431;top:5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nsMA&#10;AADcAAAADwAAAGRycy9kb3ducmV2LnhtbERPy4rCMBTdC/5DuAOz03REpXaMogPCbAZ8LXR3be60&#10;xeamk2S0+vVmIbg8nPd03ppaXMj5yrKCj34Cgji3uuJCwX636qUgfEDWWFsmBTfyMJ91O1PMtL3y&#10;hi7bUIgYwj5DBWUITSalz0sy6Pu2IY7cr3UGQ4SukNrhNYabWg6SZCwNVhwbSmzoq6T8vP03CpaT&#10;dPm3HvLPfXM60vFwOo8GLlHq/a1dfIII1IaX+On+1grSUZwf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qnsMAAADcAAAADwAAAAAAAAAAAAAAAACYAgAAZHJzL2Rv&#10;d25yZXYueG1sUEsFBgAAAAAEAAQA9QAAAIgDAAAAAA==&#10;" fillcolor="black" stroked="f"/>
                  <v:rect id="Rectangle 789" o:spid="_x0000_s1809" style="position:absolute;left:1431;top:5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2PBcYA&#10;AADcAAAADwAAAGRycy9kb3ducmV2LnhtbESPT2sCMRTE74LfITyhN80qtayrUbRQ8CL4p4d6e26e&#10;u4ubl22S6rafvhEEj8PM/IaZLVpTiys5X1lWMBwkIIhzqysuFHwePvopCB+QNdaWScEveVjMu50Z&#10;ZtreeEfXfShEhLDPUEEZQpNJ6fOSDPqBbYijd7bOYIjSFVI7vEW4qeUoSd6kwYrjQokNvZeUX/Y/&#10;RsFqkq6+t6+8+dudjnT8Ol3GI5co9dJrl1MQgdrwDD/aa60gHQ/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2PBcYAAADcAAAADwAAAAAAAAAAAAAAAACYAgAAZHJz&#10;L2Rvd25yZXYueG1sUEsFBgAAAAAEAAQA9QAAAIsDAAAAAA==&#10;" fillcolor="black" stroked="f"/>
                  <v:rect id="Rectangle 790" o:spid="_x0000_s1810" style="position:absolute;left:1431;top:5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RcsYA&#10;AADcAAAADwAAAGRycy9kb3ducmV2LnhtbESPQWvCQBSE7wX/w/KE3urGUEuMrqKFgheh2h709sw+&#10;k2D2bbq71eiv7xYEj8PMfMNM551pxJmcry0rGA4SEMSF1TWXCr6/Pl4yED4ga2wsk4IreZjPek9T&#10;zLW98IbO21CKCGGfo4IqhDaX0hcVGfQD2xJH72idwRClK6V2eIlw08g0Sd6kwZrjQoUtvVdUnLa/&#10;RsFynC1/Pl95fdsc9rTfHU6j1CVKPfe7xQREoC48wvf2SivIRi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8RcsYAAADcAAAADwAAAAAAAAAAAAAAAACYAgAAZHJz&#10;L2Rvd25yZXYueG1sUEsFBgAAAAAEAAQA9QAAAIsDAAAAAA==&#10;" fillcolor="black" stroked="f"/>
                  <v:rect id="Rectangle 791" o:spid="_x0000_s1811" style="position:absolute;left:1431;top:5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O06ccA&#10;AADcAAAADwAAAGRycy9kb3ducmV2LnhtbESPQWvCQBSE7wX/w/KE3pqNtkpMXUWFQi+FanvQ2zP7&#10;mgSzb+PuVlN/vSsUPA4z8w0znXemESdyvrasYJCkIIgLq2suFXx/vT1lIHxA1thYJgV/5GE+6z1M&#10;Mdf2zGs6bUIpIoR9jgqqENpcSl9UZNAntiWO3o91BkOUrpTa4TnCTSOHaTqWBmuOCxW2tKqoOGx+&#10;jYLlJFseP1/447Le72i33R9GQ5cq9djvFq8gAnXhHv5vv2sF2eg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tOnHAAAA3AAAAA8AAAAAAAAAAAAAAAAAmAIAAGRy&#10;cy9kb3ducmV2LnhtbFBLBQYAAAAABAAEAPUAAACMAwAAAAA=&#10;" fillcolor="black" stroked="f"/>
                  <v:rect id="Rectangle 792" o:spid="_x0000_s1812" style="position:absolute;left:1431;top:5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sncYA&#10;AADcAAAADwAAAGRycy9kb3ducmV2LnhtbESPT2sCMRTE70K/Q3iF3jSrqKyrUbRQ6KXgnx7q7bl5&#10;7i5uXtYk1W0/vREEj8PM/IaZLVpTiws5X1lW0O8lIIhzqysuFHzvPropCB+QNdaWScEfeVjMXzoz&#10;zLS98oYu21CICGGfoYIyhCaT0uclGfQ92xBH72idwRClK6R2eI1wU8tBkoylwYrjQokNvZeUn7a/&#10;RsFqkq7O6yF//W8Oe9r/HE6jgUuUenttl1MQgdrwDD/an1pBOhrC/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sncYAAADcAAAADwAAAAAAAAAAAAAAAACYAgAAZHJz&#10;L2Rvd25yZXYueG1sUEsFBgAAAAAEAAQA9QAAAIsDAAAAAA==&#10;" fillcolor="black" stroked="f"/>
                  <v:rect id="Rectangle 793" o:spid="_x0000_s1813" style="position:absolute;left:1431;top:5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JBsYA&#10;AADcAAAADwAAAGRycy9kb3ducmV2LnhtbESPQWvCQBSE7wX/w/IKvTWbiilpdBUVhF4K1fZQb8/s&#10;Mwlm38bdrUZ/fbcgeBxm5htmMutNK07kfGNZwUuSgiAurW64UvD9tXrOQfiArLG1TAou5GE2HTxM&#10;sND2zGs6bUIlIoR9gQrqELpCSl/WZNAntiOO3t46gyFKV0nt8BzhppXDNH2VBhuOCzV2tKypPGx+&#10;jYLFW744fo7447rebWn7sztkQ5cq9fTYz8cgAvXhHr6137WCPMvg/0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aJBsYAAADcAAAADwAAAAAAAAAAAAAAAACYAgAAZHJz&#10;L2Rvd25yZXYueG1sUEsFBgAAAAAEAAQA9QAAAIsDAAAAAA==&#10;" fillcolor="black" stroked="f"/>
                  <v:rect id="Rectangle 794" o:spid="_x0000_s1814" style="position:absolute;left:1431;top:5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QXccYA&#10;AADcAAAADwAAAGRycy9kb3ducmV2LnhtbESPT2sCMRTE70K/Q3gFb5qtqKyrUbRQ6KXgnx7q7bl5&#10;3V3cvKxJqls/vREEj8PM/IaZLVpTizM5X1lW8NZPQBDnVldcKPjeffRSED4ga6wtk4J/8rCYv3Rm&#10;mGl74Q2dt6EQEcI+QwVlCE0mpc9LMuj7tiGO3q91BkOUrpDa4SXCTS0HSTKWBiuOCyU29F5Sftz+&#10;GQWrSbo6rYf8dd0c9rT/ORxHA5co1X1tl1MQgdrwDD/an1pBOhr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QXccYAAADcAAAADwAAAAAAAAAAAAAAAACYAgAAZHJz&#10;L2Rvd25yZXYueG1sUEsFBgAAAAAEAAQA9QAAAIsDAAAAAA==&#10;" fillcolor="black" stroked="f"/>
                  <v:rect id="Rectangle 795" o:spid="_x0000_s1815" style="position:absolute;left:1431;top:5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y6scA&#10;AADcAAAADwAAAGRycy9kb3ducmV2LnhtbESPQWvCQBSE7wX/w/KE3pqNUtuYuooKQi9CtT3o7Zl9&#10;TYLZt3F31dRf3xUKPQ4z8w0zmXWmERdyvrasYJCkIIgLq2suFXx9rp4yED4ga2wsk4If8jCb9h4m&#10;mGt75Q1dtqEUEcI+RwVVCG0upS8qMugT2xJH79s6gyFKV0rt8BrhppHDNH2RBmuOCxW2tKyoOG7P&#10;RsFinC1OH8+8vm0Oe9rvDsfR0KVKPfa7+RuIQF34D/+137WCbPQK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IsurHAAAA3AAAAA8AAAAAAAAAAAAAAAAAmAIAAGRy&#10;cy9kb3ducmV2LnhtbFBLBQYAAAAABAAEAPUAAACMAwAAAAA=&#10;" fillcolor="black" stroked="f"/>
                  <v:rect id="Rectangle 796" o:spid="_x0000_s1816" style="position:absolute;left:1431;top:5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mMMA&#10;AADcAAAADwAAAGRycy9kb3ducmV2LnhtbERPy4rCMBTdC/5DuAOz03REpXaMogPCbAZ8LXR3be60&#10;xeamk2S0+vVmIbg8nPd03ppaXMj5yrKCj34Cgji3uuJCwX636qUgfEDWWFsmBTfyMJ91O1PMtL3y&#10;hi7bUIgYwj5DBWUITSalz0sy6Pu2IY7cr3UGQ4SukNrhNYabWg6SZCwNVhwbSmzoq6T8vP03CpaT&#10;dPm3HvLPfXM60vFwOo8GLlHq/a1dfIII1IaX+On+1grSUVwb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mmMMAAADcAAAADwAAAAAAAAAAAAAAAACYAgAAZHJzL2Rv&#10;d25yZXYueG1sUEsFBgAAAAAEAAQA9QAAAIgDAAAAAA==&#10;" fillcolor="black" stroked="f"/>
                  <v:rect id="Rectangle 797" o:spid="_x0000_s1817" style="position:absolute;left:1431;top:5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DA8YA&#10;AADcAAAADwAAAGRycy9kb3ducmV2LnhtbESPT2sCMRTE70K/Q3iF3jRbqWVdjVILBS+C/w56e26e&#10;u4ubl22S6uqnbwTB4zAzv2HG09bU4kzOV5YVvPcSEMS51RUXCrabn24KwgdkjbVlUnAlD9PJS2eM&#10;mbYXXtF5HQoRIewzVFCG0GRS+rwkg75nG+LoHa0zGKJ0hdQOLxFuatlPkk9psOK4UGJD3yXlp/Wf&#10;UTAbprPf5QcvbqvDnva7w2nQd4lSb6/t1whEoDY8w4/2XCtIB0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uDA8YAAADcAAAADwAAAAAAAAAAAAAAAACYAgAAZHJz&#10;L2Rvd25yZXYueG1sUEsFBgAAAAAEAAQA9QAAAIsDAAAAAA==&#10;" fillcolor="black" stroked="f"/>
                  <v:rect id="Rectangle 798" o:spid="_x0000_s1818" style="position:absolute;left:1431;top:5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gI8MA&#10;AADcAAAADwAAAGRycy9kb3ducmV2LnhtbERPz2vCMBS+C/sfwhN2s6mi0lWjTEHYZaBuh3l7Ns+2&#10;2LzUJNPqX78cBh4/vt/zZWcacSXna8sKhkkKgriwuuZSwffXZpCB8AFZY2OZFNzJw3Lx0ptjru2N&#10;d3Tdh1LEEPY5KqhCaHMpfVGRQZ/YljhyJ+sMhghdKbXDWww3jRyl6VQarDk2VNjSuqLivP81ClZv&#10;2eqyHfPnY3c80OHneJ6MXKrUa797n4EI1IWn+N/9oRVk0zg/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gI8MAAADcAAAADwAAAAAAAAAAAAAAAACYAgAAZHJzL2Rv&#10;d25yZXYueG1sUEsFBgAAAAAEAAQA9QAAAIgDAAAAAA==&#10;" fillcolor="black" stroked="f"/>
                  <v:rect id="Rectangle 799" o:spid="_x0000_s1819" style="position:absolute;left:1431;top:5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FuMYA&#10;AADcAAAADwAAAGRycy9kb3ducmV2LnhtbESPQWsCMRSE7wX/Q3hCbzWrVFlXo2ih4EWo2kO9PTfP&#10;3cXNyzZJdfXXN4LgcZiZb5jpvDW1OJPzlWUF/V4Cgji3uuJCwffu8y0F4QOyxtoyKbiSh/ms8zLF&#10;TNsLb+i8DYWIEPYZKihDaDIpfV6SQd+zDXH0jtYZDFG6QmqHlwg3tRwkyUgarDgulNjQR0n5aftn&#10;FCzH6fL3653Xt81hT/ufw2k4cIlSr912MQERqA3P8KO90grSUR/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FFuMYAAADcAAAADwAAAAAAAAAAAAAAAACYAgAAZHJz&#10;L2Rvd25yZXYueG1sUEsFBgAAAAAEAAQA9QAAAIsDAAAAAA==&#10;" fillcolor="black" stroked="f"/>
                  <v:rect id="Rectangle 800" o:spid="_x0000_s1820" style="position:absolute;left:1431;top:5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bz8YA&#10;AADcAAAADwAAAGRycy9kb3ducmV2LnhtbESPQWvCQBSE7wX/w/KE3urGUCVGV9FCwYugtge9PbPP&#10;JJh9m+5uNfbXu4VCj8PMfMPMFp1pxJWcry0rGA4SEMSF1TWXCj4/3l8yED4ga2wsk4I7eVjMe08z&#10;zLW98Y6u+1CKCGGfo4IqhDaX0hcVGfQD2xJH72ydwRClK6V2eItw08g0ScbSYM1xocKW3ioqLvtv&#10;o2A1yVZf21fe/OxORzoeTpdR6hKlnvvdcgoiUBf+w3/ttVaQjV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Pbz8YAAADcAAAADwAAAAAAAAAAAAAAAACYAgAAZHJz&#10;L2Rvd25yZXYueG1sUEsFBgAAAAAEAAQA9QAAAIsDAAAAAA==&#10;" fillcolor="black" stroked="f"/>
                  <v:rect id="Rectangle 801" o:spid="_x0000_s1821" style="position:absolute;left:1431;top:5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VMcA&#10;AADcAAAADwAAAGRycy9kb3ducmV2LnhtbESPT2sCMRTE7wW/Q3iF3mq21sq6GkWFgpdC/XPQ23Pz&#10;3F3cvKxJqls/vREKPQ4z8xtmPG1NLS7kfGVZwVs3AUGcW11xoWC7+XxNQfiArLG2TAp+ycN00nka&#10;Y6btlVd0WYdCRAj7DBWUITSZlD4vyaDv2oY4ekfrDIYoXSG1w2uEm1r2kmQgDVYcF0psaFFSflr/&#10;GAXzYTo/f/f567Y67Gm/O5w+ei5R6uW5nY1ABGrDf/ivvdQK0sE7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fflTHAAAA3AAAAA8AAAAAAAAAAAAAAAAAmAIAAGRy&#10;cy9kb3ducmV2LnhtbFBLBQYAAAAABAAEAPUAAACMAwAAAAA=&#10;" fillcolor="black" stroked="f"/>
                  <v:rect id="Rectangle 802" o:spid="_x0000_s1822" style="position:absolute;left:1431;top:5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mIMYA&#10;AADcAAAADwAAAGRycy9kb3ducmV2LnhtbESPQWsCMRSE70L/Q3iF3jSrqKyrUbRQ6KVQtYd6e26e&#10;u4ublzVJdfXXN4LgcZiZb5jZojW1OJPzlWUF/V4Cgji3uuJCwc/2o5uC8AFZY22ZFFzJw2L+0plh&#10;pu2F13TehEJECPsMFZQhNJmUPi/JoO/Zhjh6B+sMhihdIbXDS4SbWg6SZCwNVhwXSmzovaT8uPkz&#10;ClaTdHX6HvLXbb3f0e53fxwNXKLU22u7nIII1IZn+NH+1ArS8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bmIMYAAADcAAAADwAAAAAAAAAAAAAAAACYAgAAZHJz&#10;L2Rvd25yZXYueG1sUEsFBgAAAAAEAAQA9QAAAIsDAAAAAA==&#10;" fillcolor="black" stroked="f"/>
                  <v:rect id="Rectangle 803" o:spid="_x0000_s1823" style="position:absolute;left:1431;top:5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Du8YA&#10;AADcAAAADwAAAGRycy9kb3ducmV2LnhtbESPT2sCMRTE70K/Q3gFb5qtqKyrUbRQ6KXgnx7q7bl5&#10;3V3cvKxJqls/vREEj8PM/IaZLVpTizM5X1lW8NZPQBDnVldcKPjeffRSED4ga6wtk4J/8rCYv3Rm&#10;mGl74Q2dt6EQEcI+QwVlCE0mpc9LMuj7tiGO3q91BkOUrpDa4SXCTS0HSTKWBiuOCyU29F5Sftz+&#10;GQWrSbo6rYf8dd0c9rT/ORxHA5co1X1tl1MQgdrwDD/an1pBOh7B/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pDu8YAAADcAAAADwAAAAAAAAAAAAAAAACYAgAAZHJz&#10;L2Rvd25yZXYueG1sUEsFBgAAAAAEAAQA9QAAAIsDAAAAAA==&#10;" fillcolor="black" stroked="f"/>
                  <v:rect id="Rectangle 804" o:spid="_x0000_s1824" style="position:absolute;left:1431;top:5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dzMYA&#10;AADcAAAADwAAAGRycy9kb3ducmV2LnhtbESPQWvCQBSE7wX/w/KE3upGaUOMrqKFghdBbQ96e2af&#10;STD7Nt3datpf7xYEj8PMfMNM551pxIWcry0rGA4SEMSF1TWXCr4+P14yED4ga2wsk4Jf8jCf9Z6m&#10;mGt75S1ddqEUEcI+RwVVCG0upS8qMugHtiWO3sk6gyFKV0rt8BrhppGjJEmlwZrjQoUtvVdUnHc/&#10;RsFynC2/N6+8/tseD3TYH89vI5co9dzvFhMQgbrwCN/bK60gS1P4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jdzMYAAADcAAAADwAAAAAAAAAAAAAAAACYAgAAZHJz&#10;L2Rvd25yZXYueG1sUEsFBgAAAAAEAAQA9QAAAIsDAAAAAA==&#10;" fillcolor="black" stroked="f"/>
                  <v:rect id="Rectangle 805" o:spid="_x0000_s1825" style="position:absolute;left:1431;top:5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4V8cA&#10;AADcAAAADwAAAGRycy9kb3ducmV2LnhtbESPQWvCQBSE7wX/w/KE3pqN0mpMXUWFQi+FanvQ2zP7&#10;mgSzb+PuVlN/vSsUPA4z8w0znXemESdyvrasYJCkIIgLq2suFXx/vT1lIHxA1thYJgV/5GE+6z1M&#10;Mdf2zGs6bUIpIoR9jgqqENpcSl9UZNAntiWO3o91BkOUrpTa4TnCTSOHaTqSBmuOCxW2tKqoOGx+&#10;jYLlJFseP5/547Le72i33R9ehi5V6rHfLV5BBOrCPfzfftcKstEY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keFfHAAAA3AAAAA8AAAAAAAAAAAAAAAAAmAIAAGRy&#10;cy9kb3ducmV2LnhtbFBLBQYAAAAABAAEAPUAAACMAwAAAAA=&#10;" fillcolor="black" stroked="f"/>
                  <v:rect id="Rectangle 806" o:spid="_x0000_s1826" style="position:absolute;left:1431;top:4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JcMA&#10;AADcAAAADwAAAGRycy9kb3ducmV2LnhtbERPz2vCMBS+C/sfwhN2s6mi0lWjTEHYZaBuh3l7Ns+2&#10;2LzUJNPqX78cBh4/vt/zZWcacSXna8sKhkkKgriwuuZSwffXZpCB8AFZY2OZFNzJw3Lx0ptjru2N&#10;d3Tdh1LEEPY5KqhCaHMpfVGRQZ/YljhyJ+sMhghdKbXDWww3jRyl6VQarDk2VNjSuqLivP81ClZv&#10;2eqyHfPnY3c80OHneJ6MXKrUa797n4EI1IWn+N/9oRVk07g2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sJcMAAADcAAAADwAAAAAAAAAAAAAAAACYAgAAZHJzL2Rv&#10;d25yZXYueG1sUEsFBgAAAAAEAAQA9QAAAIgDAAAAAA==&#10;" fillcolor="black" stroked="f"/>
                  <v:rect id="Rectangle 807" o:spid="_x0000_s1827" style="position:absolute;left:1431;top:4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JvsYA&#10;AADcAAAADwAAAGRycy9kb3ducmV2LnhtbESPT2sCMRTE74V+h/AKvdVspcq6GqUWCl4E/x309tw8&#10;dxc3L9sk1dVPbwTB4zAzv2FGk9bU4kTOV5YVfHYSEMS51RUXCjbr348UhA/IGmvLpOBCHibj15cR&#10;ZtqeeUmnVShEhLDPUEEZQpNJ6fOSDPqObYijd7DOYIjSFVI7PEe4qWU3SfrSYMVxocSGfkrKj6t/&#10;o2A6SKd/iy+eX5f7He22+2Ov6xKl3t/a7yGIQG14hh/tmVaQ9gdwPxOP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dJvsYAAADcAAAADwAAAAAAAAAAAAAAAACYAgAAZHJz&#10;L2Rvd25yZXYueG1sUEsFBgAAAAAEAAQA9QAAAIsDAAAAAA==&#10;" fillcolor="black" stroked="f"/>
                  <v:rect id="Rectangle 808" o:spid="_x0000_s1828" style="position:absolute;left:1431;top:4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2/sQA&#10;AADcAAAADwAAAGRycy9kb3ducmV2LnhtbERPz2vCMBS+C/sfwhO8aaq42XWNMgVhl8F0O8zba/PW&#10;FpuXmkTt9tcvB8Hjx/c7X/WmFRdyvrGsYDpJQBCXVjdcKfj63I5TED4ga2wtk4Jf8rBaPgxyzLS9&#10;8o4u+1CJGMI+QwV1CF0mpS9rMugntiOO3I91BkOErpLa4TWGm1bOkuRJGmw4NtTY0aam8rg/GwXr&#10;53R9+pjz+9+uONDhuzg+zlyi1GjYv76ACNSHu/jmftMK0kWcH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Udv7EAAAA3AAAAA8AAAAAAAAAAAAAAAAAmAIAAGRycy9k&#10;b3ducmV2LnhtbFBLBQYAAAAABAAEAPUAAACJAwAAAAA=&#10;" fillcolor="black" stroked="f"/>
                  <v:rect id="Rectangle 809" o:spid="_x0000_s1829" style="position:absolute;left:1431;top:4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TZccA&#10;AADcAAAADwAAAGRycy9kb3ducmV2LnhtbESPQWvCQBSE74X+h+UVvDUbpbYxdRUtCF4KanvQ2zP7&#10;mgSzb+PuqrG/3hUKPQ4z8w0znnamEWdyvrasoJ+kIIgLq2suFXx/LZ4zED4ga2wsk4IreZhOHh/G&#10;mGt74TWdN6EUEcI+RwVVCG0upS8qMugT2xJH78c6gyFKV0rt8BLhppGDNH2VBmuOCxW29FFRcdic&#10;jIL5KJsfVy/8+bve72i33R+GA5cq1XvqZu8gAnXhP/zXXmoF2Vsf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02XHAAAA3AAAAA8AAAAAAAAAAAAAAAAAmAIAAGRy&#10;cy9kb3ducmV2LnhtbFBLBQYAAAAABAAEAPUAAACMAwAAAAA=&#10;" fillcolor="black" stroked="f"/>
                  <v:rect id="Rectangle 810" o:spid="_x0000_s1830" style="position:absolute;left:1431;top:4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pNEsYA&#10;AADcAAAADwAAAGRycy9kb3ducmV2LnhtbESPQWvCQBSE70L/w/IKvenGoG2MrlIFwUtBbQ/19sw+&#10;k2D2bbq71dhf7xYKPQ4z8w0zW3SmERdyvrasYDhIQBAXVtdcKvh4X/czED4ga2wsk4IbeVjMH3oz&#10;zLW98o4u+1CKCGGfo4IqhDaX0hcVGfQD2xJH72SdwRClK6V2eI1w08g0SZ6lwZrjQoUtrSoqzvtv&#10;o2A5yZZf2xG//eyOBzp8Hs/j1CVKPT12r1MQgbrwH/5rb7SC7CWF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pNEsYAAADcAAAADwAAAAAAAAAAAAAAAACYAgAAZHJz&#10;L2Rvd25yZXYueG1sUEsFBgAAAAAEAAQA9QAAAIsDAAAAAA==&#10;" fillcolor="black" stroked="f"/>
                  <v:rect id="Rectangle 811" o:spid="_x0000_s1831" style="position:absolute;left:1431;top:4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oiccA&#10;AADcAAAADwAAAGRycy9kb3ducmV2LnhtbESPT2sCMRTE7wW/Q3iF3mq21uq6NYoWCl4K/jvo7bl5&#10;3V3cvGyTVNd+elMQPA4z8xtmPG1NLU7kfGVZwUs3AUGcW11xoWC7+XxOQfiArLG2TAou5GE66TyM&#10;MdP2zCs6rUMhIoR9hgrKEJpMSp+XZNB3bUMcvW/rDIYoXSG1w3OEm1r2kmQgDVYcF0ps6KOk/Lj+&#10;NQrmo3T+s+zz19/qsKf97nB867lEqafHdvYOIlAb7uFbe6EVpMNX+D8Tj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G6InHAAAA3AAAAA8AAAAAAAAAAAAAAAAAmAIAAGRy&#10;cy9kb3ducmV2LnhtbFBLBQYAAAAABAAEAPUAAACMAwAAAAA=&#10;" fillcolor="black" stroked="f"/>
                  <v:rect id="Rectangle 812" o:spid="_x0000_s1832" style="position:absolute;left:1431;top:4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9w/ccA&#10;AADcAAAADwAAAGRycy9kb3ducmV2LnhtbESPQWvCQBSE74L/YXmF3symom1MXUWFQi8FtT3o7Zl9&#10;TYLZt3F3q7G/3hUKPQ4z8w0znXemEWdyvras4ClJQRAXVtdcKvj6fBtkIHxA1thYJgVX8jCf9XtT&#10;zLW98IbO21CKCGGfo4IqhDaX0hcVGfSJbYmj922dwRClK6V2eIlw08hhmj5LgzXHhQpbWlVUHLc/&#10;RsFyki1P6xF//G4Oe9rvDsfx0KVKPT50i1cQgbrwH/5rv2sF2cs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vcP3HAAAA3AAAAA8AAAAAAAAAAAAAAAAAmAIAAGRy&#10;cy9kb3ducmV2LnhtbFBLBQYAAAAABAAEAPUAAACMAwAAAAA=&#10;" fillcolor="black" stroked="f"/>
                  <v:rect id="Rectangle 813" o:spid="_x0000_s1833" style="position:absolute;left:1431;top:4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VZscA&#10;AADcAAAADwAAAGRycy9kb3ducmV2LnhtbESPQWvCQBSE7wX/w/KE3pqNUtuYuooKQi9CtT3o7Zl9&#10;TYLZt3F31dRf3xUKPQ4z8w0zmXWmERdyvrasYJCkIIgLq2suFXx9rp4yED4ga2wsk4If8jCb9h4m&#10;mGt75Q1dtqEUEcI+RwVVCG0upS8qMugT2xJH79s6gyFKV0rt8BrhppHDNH2RBmuOCxW2tKyoOG7P&#10;RsFinC1OH8+8vm0Oe9rvDsfR0KVKPfa7+RuIQF34D/+137WC7HU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j1WbHAAAA3AAAAA8AAAAAAAAAAAAAAAAAmAIAAGRy&#10;cy9kb3ducmV2LnhtbFBLBQYAAAAABAAEAPUAAACMAwAAAAA=&#10;" fillcolor="black" stroked="f"/>
                  <v:rect id="Rectangle 814" o:spid="_x0000_s1834" style="position:absolute;left:1431;top:4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LEccA&#10;AADcAAAADwAAAGRycy9kb3ducmV2LnhtbESPQWvCQBSE7wX/w/KE3pqN0mpMXUWFQi+FanvQ2zP7&#10;mgSzb+PuVlN/vSsUPA4z8w0znXemESdyvrasYJCkIIgLq2suFXx/vT1lIHxA1thYJgV/5GE+6z1M&#10;Mdf2zGs6bUIpIoR9jgqqENpcSl9UZNAntiWO3o91BkOUrpTa4TnCTSOHaTqSBmuOCxW2tKqoOGx+&#10;jYLlJFseP5/547Le72i33R9ehi5V6rHfLV5BBOrCPfzfftcKsvEI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xSxHHAAAA3AAAAA8AAAAAAAAAAAAAAAAAmAIAAGRy&#10;cy9kb3ducmV2LnhtbFBLBQYAAAAABAAEAPUAAACMAwAAAAA=&#10;" fillcolor="black" stroked="f"/>
                  <v:rect id="Rectangle 815" o:spid="_x0000_s1835" style="position:absolute;left:1431;top:4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3uiscA&#10;AADcAAAADwAAAGRycy9kb3ducmV2LnhtbESPT2sCMRTE7wW/Q3iF3mq2Uuu6GkWFgpdC/XPQ23Pz&#10;3F3cvKxJqls/vREKPQ4z8xtmPG1NLS7kfGVZwVs3AUGcW11xoWC7+XxNQfiArLG2TAp+ycN00nka&#10;Y6btlVd0WYdCRAj7DBWUITSZlD4vyaDv2oY4ekfrDIYoXSG1w2uEm1r2kuRDGqw4LpTY0KKk/LT+&#10;MQrmw3R+/n7nr9vqsKf97nDq91yi1MtzOxuBCNSG//Bfe6kVpIMB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97orHAAAA3AAAAA8AAAAAAAAAAAAAAAAAmAIAAGRy&#10;cy9kb3ducmV2LnhtbFBLBQYAAAAABAAEAPUAAACMAwAAAAA=&#10;" fillcolor="black" stroked="f"/>
                  <v:rect id="Rectangle 816" o:spid="_x0000_s1836" style="position:absolute;left:1431;top:4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6+MQA&#10;AADcAAAADwAAAGRycy9kb3ducmV2LnhtbERPz2vCMBS+C/sfwhO8aaq42XWNMgVhl8F0O8zba/PW&#10;FpuXmkTt9tcvB8Hjx/c7X/WmFRdyvrGsYDpJQBCXVjdcKfj63I5TED4ga2wtk4Jf8rBaPgxyzLS9&#10;8o4u+1CJGMI+QwV1CF0mpS9rMugntiOO3I91BkOErpLa4TWGm1bOkuRJGmw4NtTY0aam8rg/GwXr&#10;53R9+pjz+9+uONDhuzg+zlyi1GjYv76ACNSHu/jmftMK0kVcG8/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ievjEAAAA3AAAAA8AAAAAAAAAAAAAAAAAmAIAAGRycy9k&#10;b3ducmV2LnhtbFBLBQYAAAAABAAEAPUAAACJAwAAAAA=&#10;" fillcolor="black" stroked="f"/>
                  <v:rect id="Rectangle 817" o:spid="_x0000_s1837" style="position:absolute;left:1431;top:4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7fY8YA&#10;AADcAAAADwAAAGRycy9kb3ducmV2LnhtbESPQWsCMRSE7wX/Q3iCt5qt1LquRtGC4KVQbQ96e25e&#10;dxc3L2sSde2vb4SCx2FmvmGm89bU4kLOV5YVvPQTEMS51RUXCr6/Vs8pCB+QNdaWScGNPMxnnacp&#10;ZtpeeUOXbShEhLDPUEEZQpNJ6fOSDPq+bYij92OdwRClK6R2eI1wU8tBkrxJgxXHhRIbei8pP27P&#10;RsFynC5Pn6/88bs57Gm/OxyHA5co1eu2iwmIQG14hP/ba60gHY3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7fY8YAAADcAAAADwAAAAAAAAAAAAAAAACYAgAAZHJz&#10;L2Rvd25yZXYueG1sUEsFBgAAAAAEAAQA9QAAAIsDAAAAAA==&#10;" fillcolor="black" stroked="f"/>
                  <v:rect id="Rectangle 818" o:spid="_x0000_s1838" style="position:absolute;left:1431;top:4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G2cQA&#10;AADcAAAADwAAAGRycy9kb3ducmV2LnhtbERPz2vCMBS+C/sfwhvsZtPJlFqbyhwMvAjT7TBvz+at&#10;LTYvXRK1+tcvB2HHj+93sRxMJ87kfGtZwXOSgiCurG65VvD1+T7OQPiArLGzTAqu5GFZPowKzLW9&#10;8JbOu1CLGMI+RwVNCH0upa8aMugT2xNH7sc6gyFCV0vt8BLDTScnaTqTBluODQ329NZQddydjILV&#10;PFv9frzw5rY97Gn/fThOJy5V6ulxeF2ACDSEf/HdvdYKsizOj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BBtnEAAAA3AAAAA8AAAAAAAAAAAAAAAAAmAIAAGRycy9k&#10;b3ducmV2LnhtbFBLBQYAAAAABAAEAPUAAACJAwAAAAA=&#10;" fillcolor="black" stroked="f"/>
                  <v:rect id="Rectangle 819" o:spid="_x0000_s1839" style="position:absolute;left:1431;top:4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jQsYA&#10;AADcAAAADwAAAGRycy9kb3ducmV2LnhtbESPT2sCMRTE7wW/Q3hCbzWrtGVdjaKFgpeC/w56e26e&#10;u4ublzWJuvrpG6HQ4zAzv2HG09bU4krOV5YV9HsJCOLc6ooLBdvN91sKwgdkjbVlUnAnD9NJ52WM&#10;mbY3XtF1HQoRIewzVFCG0GRS+rwkg75nG+LoHa0zGKJ0hdQObxFuajlIkk9psOK4UGJDXyXlp/XF&#10;KJgP0/l5+c4/j9VhT/vd4fQxcIlSr912NgIRqA3/4b/2QitI0z48z8Qj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2jQsYAAADcAAAADwAAAAAAAAAAAAAAAACYAgAAZHJz&#10;L2Rvd25yZXYueG1sUEsFBgAAAAAEAAQA9QAAAIsDAAAAAA==&#10;" fillcolor="black" stroked="f"/>
                  <v:rect id="Rectangle 820" o:spid="_x0000_s1840" style="position:absolute;left:1431;top:4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9NcYA&#10;AADcAAAADwAAAGRycy9kb3ducmV2LnhtbESPQWvCQBSE74L/YXlCb7ppaEuMrqKC0Euhag/19sy+&#10;JsHs27i71eiv7xYEj8PMfMNM551pxJmcry0reB4lIIgLq2suFXzt1sMMhA/IGhvLpOBKHuazfm+K&#10;ubYX3tB5G0oRIexzVFCF0OZS+qIig35kW+Lo/VhnMETpSqkdXiLcNDJNkjdpsOa4UGFLq4qK4/bX&#10;KFiOs+Xp84U/bpvDnvbfh+Nr6hKlngbdYgIiUBce4Xv7XSvIshT+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89NcYAAADcAAAADwAAAAAAAAAAAAAAAACYAgAAZHJz&#10;L2Rvd25yZXYueG1sUEsFBgAAAAAEAAQA9QAAAIsDAAAAAA==&#10;" fillcolor="black" stroked="f"/>
                  <v:rect id="Rectangle 821" o:spid="_x0000_s1841" style="position:absolute;left:1431;top:4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YrsYA&#10;AADcAAAADwAAAGRycy9kb3ducmV2LnhtbESPQWvCQBSE70L/w/IKvZlNtS0xukoVCr0Iaj3o7Zl9&#10;TYLZt+nuVlN/vSsUPA4z8w0zmXWmESdyvras4DlJQRAXVtdcKth+ffQzED4ga2wsk4I/8jCbPvQm&#10;mGt75jWdNqEUEcI+RwVVCG0upS8qMugT2xJH79s6gyFKV0rt8BzhppGDNH2TBmuOCxW2tKioOG5+&#10;jYL5KJv/rF54eVkf9rTfHY6vA5cq9fTYvY9BBOrCPfzf/tQKsmwI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OYrsYAAADcAAAADwAAAAAAAAAAAAAAAACYAgAAZHJz&#10;L2Rvd25yZXYueG1sUEsFBgAAAAAEAAQA9QAAAIsDAAAAAA==&#10;" fillcolor="black" stroked="f"/>
                  <v:rect id="Rectangle 822" o:spid="_x0000_s1842" style="position:absolute;left:1431;top:4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A2sYA&#10;AADcAAAADwAAAGRycy9kb3ducmV2LnhtbESPT2sCMRTE74LfITyhN80qWrZbo2ih0Ivgv0O9PTev&#10;u4ubl22S6uqnbwTB4zAzv2Gm89bU4kzOV5YVDAcJCOLc6ooLBfvdZz8F4QOyxtoyKbiSh/ms25li&#10;pu2FN3TehkJECPsMFZQhNJmUPi/JoB/Yhjh6P9YZDFG6QmqHlwg3tRwlyas0WHFcKLGhj5Ly0/bP&#10;KFi+pcvf9ZhXt83xQIfv42kycolSL7128Q4iUBue4Uf7SytI0zH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oA2sYAAADcAAAADwAAAAAAAAAAAAAAAACYAgAAZHJz&#10;L2Rvd25yZXYueG1sUEsFBgAAAAAEAAQA9QAAAIsDAAAAAA==&#10;" fillcolor="black" stroked="f"/>
                  <v:rect id="Rectangle 823" o:spid="_x0000_s1843" style="position:absolute;left:1431;top:4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lQcYA&#10;AADcAAAADwAAAGRycy9kb3ducmV2LnhtbESPT2sCMRTE7wW/Q3gFbzVb0bKuRtGC4EWofw56e26e&#10;u4ubl20SdfXTN4VCj8PM/IaZzFpTixs5X1lW8N5LQBDnVldcKNjvlm8pCB+QNdaWScGDPMymnZcJ&#10;ZtreeUO3bShEhLDPUEEZQpNJ6fOSDPqebYijd7bOYIjSFVI7vEe4qWU/ST6kwYrjQokNfZaUX7ZX&#10;o2AxShffXwNePzenIx0Pp8uw7xKluq/tfAwiUBv+w3/tlVaQpk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alQcYAAADcAAAADwAAAAAAAAAAAAAAAACYAgAAZHJz&#10;L2Rvd25yZXYueG1sUEsFBgAAAAAEAAQA9QAAAIsDAAAAAA==&#10;" fillcolor="black" stroked="f"/>
                  <v:rect id="Rectangle 824" o:spid="_x0000_s1844" style="position:absolute;left:1431;top:4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7NsYA&#10;AADcAAAADwAAAGRycy9kb3ducmV2LnhtbESPT2sCMRTE7wW/Q3gFbzVbsbKuRtGC4EXw30Fvz81z&#10;d3Hzsk2ibvvpTaHQ4zAzv2Ems9bU4k7OV5YVvPcSEMS51RUXCg775VsKwgdkjbVlUvBNHmbTzssE&#10;M20fvKX7LhQiQthnqKAMocmk9HlJBn3PNsTRu1hnMETpCqkdPiLc1LKfJENpsOK4UGJDnyXl193N&#10;KFiM0sXXZsDrn+35RKfj+frRd4lS3dd2PgYRqA3/4b/2SitI0yH8nolH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Q7NsYAAADcAAAADwAAAAAAAAAAAAAAAACYAgAAZHJz&#10;L2Rvd25yZXYueG1sUEsFBgAAAAAEAAQA9QAAAIsDAAAAAA==&#10;" fillcolor="black" stroked="f"/>
                  <v:rect id="Rectangle 825" o:spid="_x0000_s1845" style="position:absolute;left:1431;top:4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ercYA&#10;AADcAAAADwAAAGRycy9kb3ducmV2LnhtbESPQWvCQBSE70L/w/IKvZlNxbYxukoVCr0Iaj3o7Zl9&#10;TYLZt+nuVlN/vSsUPA4z8w0zmXWmESdyvras4DlJQRAXVtdcKth+ffQzED4ga2wsk4I/8jCbPvQm&#10;mGt75jWdNqEUEcI+RwVVCG0upS8qMugT2xJH79s6gyFKV0rt8BzhppGDNH2VBmuOCxW2tKioOG5+&#10;jYL5KJv/rIa8vKwPe9rvDseXg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iercYAAADcAAAADwAAAAAAAAAAAAAAAACYAgAAZHJz&#10;L2Rvd25yZXYueG1sUEsFBgAAAAAEAAQA9QAAAIsDAAAAAA==&#10;" fillcolor="black" stroked="f"/>
                  <v:rect id="Rectangle 826" o:spid="_x0000_s1846" style="position:absolute;left:1431;top:4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38QA&#10;AADcAAAADwAAAGRycy9kb3ducmV2LnhtbERPz2vCMBS+C/sfwhvsZtPJlFqbyhwMvAjT7TBvz+at&#10;LTYvXRK1+tcvB2HHj+93sRxMJ87kfGtZwXOSgiCurG65VvD1+T7OQPiArLGzTAqu5GFZPowKzLW9&#10;8JbOu1CLGMI+RwVNCH0upa8aMugT2xNH7sc6gyFCV0vt8BLDTScnaTqTBluODQ329NZQddydjILV&#10;PFv9frzw5rY97Gn/fThOJy5V6ulxeF2ACDSEf/HdvdYKsiyujW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3Ct/EAAAA3AAAAA8AAAAAAAAAAAAAAAAAmAIAAGRycy9k&#10;b3ducmV2LnhtbFBLBQYAAAAABAAEAPUAAACJAwAAAAA=&#10;" fillcolor="black" stroked="f"/>
                  <v:rect id="Rectangle 827" o:spid="_x0000_s1847" style="position:absolute;left:1431;top:3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uvRMYA&#10;AADcAAAADwAAAGRycy9kb3ducmV2LnhtbESPQWsCMRSE7wX/Q3iCt5pVbFlXo2ih4KWgtge9PTfP&#10;3cXNy5pE3fbXN4LgcZiZb5jpvDW1uJLzlWUFg34Cgji3uuJCwc/352sKwgdkjbVlUvBLHuazzssU&#10;M21vvKHrNhQiQthnqKAMocmk9HlJBn3fNsTRO1pnMETpCqkd3iLc1HKYJO/SYMVxocSGPkrKT9uL&#10;UbAcp8vzesRff5vDnva7w+lt6BKlet12MQERqA3P8KO90grSdAz3M/EI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uvRMYAAADcAAAADwAAAAAAAAAAAAAAAACYAgAAZHJz&#10;L2Rvd25yZXYueG1sUEsFBgAAAAAEAAQA9QAAAIsDAAAAAA==&#10;" fillcolor="black" stroked="f"/>
                  <v:rect id="Rectangle 828" o:spid="_x0000_s1848" style="position:absolute;left:1431;top:3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BMQA&#10;AADcAAAADwAAAGRycy9kb3ducmV2LnhtbERPy2rCQBTdF/yH4QrdNZNKW2KaUVQQuinUx6LubjK3&#10;STBzJ85MNfr1nUXB5eG8i/lgOnEm51vLCp6TFARxZXXLtYL9bv2UgfABWWNnmRRcycN8NnooMNf2&#10;whs6b0MtYgj7HBU0IfS5lL5qyKBPbE8cuR/rDIYIXS21w0sMN52cpOmbNNhybGiwp1VD1XH7axQs&#10;p9ny9PXCn7dNeaDDd3l8nbhUqcfxsHgHEWgId/G/+0MryKZxfjw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YkATEAAAA3AAAAA8AAAAAAAAAAAAAAAAAmAIAAGRycy9k&#10;b3ducmV2LnhtbFBLBQYAAAAABAAEAPUAAACJAwAAAAA=&#10;" fillcolor="black" stroked="f"/>
                  <v:rect id="Rectangle 829" o:spid="_x0000_s1849" style="position:absolute;left:1431;top:3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1n8YA&#10;AADcAAAADwAAAGRycy9kb3ducmV2LnhtbESPT2sCMRTE7wW/Q3hCbzWr1LKuRqmC0Ivgv4Penpvn&#10;7uLmZZukuu2nbwTB4zAzv2Ems9bU4krOV5YV9HsJCOLc6ooLBfvd8i0F4QOyxtoyKfglD7Np52WC&#10;mbY33tB1GwoRIewzVFCG0GRS+rwkg75nG+Lona0zGKJ0hdQObxFuajlIkg9psOK4UGJDi5Lyy/bH&#10;KJiP0vn3+p1Xf5vTkY6H02U4cIlSr932cwwiUBue4Uf7SytIR32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Q1n8YAAADcAAAADwAAAAAAAAAAAAAAAACYAgAAZHJz&#10;L2Rvd25yZXYueG1sUEsFBgAAAAAEAAQA9QAAAIsDAAAAAA==&#10;" fillcolor="black" stroked="f"/>
                  <v:rect id="Rectangle 830" o:spid="_x0000_s1850" style="position:absolute;left:1431;top:3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r6MYA&#10;AADcAAAADwAAAGRycy9kb3ducmV2LnhtbESPT2vCQBTE7wW/w/KE3urG0JYYXUUFoZdC/XPQ2zP7&#10;TILZt3F3q9FP3y0Uehxm5jfMZNaZRlzJ+dqyguEgAUFcWF1zqWC3Xb1kIHxA1thYJgV38jCb9p4m&#10;mGt74zVdN6EUEcI+RwVVCG0upS8qMugHtiWO3sk6gyFKV0rt8BbhppFpkrxLgzXHhQpbWlZUnDff&#10;RsFilC0uX6/8+VgfD3TYH89vqUuUeu538zGIQF34D/+1P7SCbJTC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ar6MYAAADcAAAADwAAAAAAAAAAAAAAAACYAgAAZHJz&#10;L2Rvd25yZXYueG1sUEsFBgAAAAAEAAQA9QAAAIsDAAAAAA==&#10;" fillcolor="black" stroked="f"/>
                  <v:rect id="Rectangle 831" o:spid="_x0000_s1851" style="position:absolute;left:1431;top:3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Oc8YA&#10;AADcAAAADwAAAGRycy9kb3ducmV2LnhtbESPQWsCMRSE7wX/Q3iCt5qttbKuRtGC4KVQbQ96e25e&#10;dxc3L2sSde2vb4SCx2FmvmGm89bU4kLOV5YVvPQTEMS51RUXCr6/Vs8pCB+QNdaWScGNPMxnnacp&#10;ZtpeeUOXbShEhLDPUEEZQpNJ6fOSDPq+bYij92OdwRClK6R2eI1wU8tBkoykwYrjQokNvZeUH7dn&#10;o2A5TpenzyF//G4Oe9rvDse3gUuU6nXbxQREoDY8wv/ttVaQjl/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Oc8YAAADcAAAADwAAAAAAAAAAAAAAAACYAgAAZHJz&#10;L2Rvd25yZXYueG1sUEsFBgAAAAAEAAQA9QAAAIsDAAAAAA==&#10;" fillcolor="black" stroked="f"/>
                  <v:rect id="Rectangle 832" o:spid="_x0000_s1852" style="position:absolute;left:1431;top:3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WB8YA&#10;AADcAAAADwAAAGRycy9kb3ducmV2LnhtbESPT2sCMRTE7wW/Q3iCt5pVbFlXo2hB6KVQ/xz09tw8&#10;dxc3L9sk1dVP3xQEj8PM/IaZzltTiws5X1lWMOgnIIhzqysuFOy2q9cUhA/IGmvLpOBGHuazzssU&#10;M22vvKbLJhQiQthnqKAMocmk9HlJBn3fNsTRO1lnMETpCqkdXiPc1HKYJO/SYMVxocSGPkrKz5tf&#10;o2A5Tpc/3yP+uq+PBzrsj+e3oUuU6nXbxQREoDY8w4/2p1aQjkf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OWB8YAAADcAAAADwAAAAAAAAAAAAAAAACYAgAAZHJz&#10;L2Rvd25yZXYueG1sUEsFBgAAAAAEAAQA9QAAAIsDAAAAAA==&#10;" fillcolor="black" stroked="f"/>
                  <v:rect id="Rectangle 833" o:spid="_x0000_s1853" style="position:absolute;left:1431;top:3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znMYA&#10;AADcAAAADwAAAGRycy9kb3ducmV2LnhtbESPT2sCMRTE70K/Q3iF3jRbqWVdjVILBS+C/w56e26e&#10;u4ubl22S6uqnbwTB4zAzv2HG09bU4kzOV5YVvPcSEMS51RUXCrabn24KwgdkjbVlUnAlD9PJS2eM&#10;mbYXXtF5HQoRIewzVFCG0GRS+rwkg75nG+LoHa0zGKJ0hdQOLxFuatlPkk9psOK4UGJD3yXlp/Wf&#10;UTAbprPf5QcvbqvDnva7w2nQd4lSb6/t1whEoDY8w4/2XCtIhw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8znMYAAADcAAAADwAAAAAAAAAAAAAAAACYAgAAZHJz&#10;L2Rvd25yZXYueG1sUEsFBgAAAAAEAAQA9QAAAIsDAAAAAA==&#10;" fillcolor="black" stroked="f"/>
                  <v:rect id="Rectangle 834" o:spid="_x0000_s1854" style="position:absolute;left:1431;top:3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2t68YA&#10;AADcAAAADwAAAGRycy9kb3ducmV2LnhtbESPT2sCMRTE74V+h/AKvdVspcq6GqUWCl4E/x309tw8&#10;dxc3L9sk1dVPbwTB4zAzv2FGk9bU4kTOV5YVfHYSEMS51RUXCjbr348UhA/IGmvLpOBCHibj15cR&#10;ZtqeeUmnVShEhLDPUEEZQpNJ6fOSDPqObYijd7DOYIjSFVI7PEe4qWU3SfrSYMVxocSGfkrKj6t/&#10;o2A6SKd/iy+eX5f7He22+2Ov6xKl3t/a7yGIQG14hh/tmVaQDvpwPxOP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2t68YAAADcAAAADwAAAAAAAAAAAAAAAACYAgAAZHJz&#10;L2Rvd25yZXYueG1sUEsFBgAAAAAEAAQA9QAAAIsDAAAAAA==&#10;" fillcolor="black" stroked="f"/>
                  <v:rect id="Rectangle 835" o:spid="_x0000_s1855" style="position:absolute;left:1431;top:3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IcMYA&#10;AADcAAAADwAAAGRycy9kb3ducmV2LnhtbESPQWsCMRSE7wX/Q3iCt5qt1LquRtGC4KVQbQ96e25e&#10;dxc3L2sSde2vb4SCx2FmvmGm89bU4kLOV5YVvPQTEMS51RUXCr6/Vs8pCB+QNdaWScGNPMxnnacp&#10;ZtpeeUOXbShEhLDPUEEZQpNJ6fOSDPq+bYij92OdwRClK6R2eI1wU8tBkrxJgxXHhRIbei8pP27P&#10;RsFynC5Pn6/88bs57Gm/OxyHA5co1eu2iwmIQG14hP/ba60gHY/g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EIcMYAAADcAAAADwAAAAAAAAAAAAAAAACYAgAAZHJz&#10;L2Rvd25yZXYueG1sUEsFBgAAAAAEAAQA9QAAAIsDAAAAAA==&#10;" fillcolor="black" stroked="f"/>
                  <v:rect id="Rectangle 836" o:spid="_x0000_s1856" style="position:absolute;left:1431;top:3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6cAsQA&#10;AADcAAAADwAAAGRycy9kb3ducmV2LnhtbERPy2rCQBTdF/yH4QrdNZNKW2KaUVQQuinUx6LubjK3&#10;STBzJ85MNfr1nUXB5eG8i/lgOnEm51vLCp6TFARxZXXLtYL9bv2UgfABWWNnmRRcycN8NnooMNf2&#10;whs6b0MtYgj7HBU0IfS5lL5qyKBPbE8cuR/rDIYIXS21w0sMN52cpOmbNNhybGiwp1VD1XH7axQs&#10;p9ny9PXCn7dNeaDDd3l8nbhUqcfxsHgHEWgId/G/+0MryKZxbTw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nALEAAAA3AAAAA8AAAAAAAAAAAAAAAAAmAIAAGRycy9k&#10;b3ducmV2LnhtbFBLBQYAAAAABAAEAPUAAACJAwAAAAA=&#10;" fillcolor="black" stroked="f"/>
                  <v:rect id="Rectangle 837" o:spid="_x0000_s1857" style="position:absolute;left:1431;top:3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5mcYA&#10;AADcAAAADwAAAGRycy9kb3ducmV2LnhtbESPT2vCQBTE7wW/w/KE3upGaUsSXUUFoZdC/XPQ2zP7&#10;TILZt3F3q9FP3y0Uehxm5jfMZNaZRlzJ+dqyguEgAUFcWF1zqWC3Xb2kIHxA1thYJgV38jCb9p4m&#10;mGt74zVdN6EUEcI+RwVVCG0upS8qMugHtiWO3sk6gyFKV0rt8BbhppGjJHmXBmuOCxW2tKyoOG++&#10;jYJFli4uX6/8+VgfD3TYH89vI5co9dzv5mMQgbrwH/5rf2gFaZb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I5mcYAAADcAAAADwAAAAAAAAAAAAAAAACYAgAAZHJz&#10;L2Rvd25yZXYueG1sUEsFBgAAAAAEAAQA9QAAAIsDAAAAAA==&#10;" fillcolor="black" stroked="f"/>
                  <v:rect id="Rectangle 838" o:spid="_x0000_s1858" style="position:absolute;left:1431;top:3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KHsMA&#10;AADcAAAADwAAAGRycy9kb3ducmV2LnhtbERPz2vCMBS+D/wfwhN2m4kyh3aNooPBLsJ0O8zba/Ns&#10;i81LTTKt/vXLYeDx4/udL3vbijP50DjWMB4pEMSlMw1XGr6/3p9mIEJENtg6Jg1XCrBcDB5yzIy7&#10;8JbOu1iJFMIhQw11jF0mZShrshhGriNO3MF5izFBX0nj8ZLCbSsnSr1Iiw2nhho7equpPO5+rYb1&#10;fLY+fT7z5rYt9rT/KY7TiVdaPw771SuISH28i//dH0bDXK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MKHsMAAADcAAAADwAAAAAAAAAAAAAAAACYAgAAZHJzL2Rv&#10;d25yZXYueG1sUEsFBgAAAAAEAAQA9QAAAIgDAAAAAA==&#10;" fillcolor="black" stroked="f"/>
                  <v:rect id="Rectangle 839" o:spid="_x0000_s1859" style="position:absolute;left:1431;top:3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hcYA&#10;AADcAAAADwAAAGRycy9kb3ducmV2LnhtbESPT2sCMRTE74V+h/AK3mqiaNGtUWqh4EXwTw/19ty8&#10;7i5uXrZJ1NVP3wiCx2FmfsNMZq2txYl8qBxr6HUVCOLcmYoLDd/br9cRiBCRDdaOScOFAsymz08T&#10;zIw785pOm1iIBOGQoYYyxiaTMuQlWQxd1xAn79d5izFJX0jj8ZzgtpZ9pd6kxYrTQokNfZaUHzZH&#10;q2E+Hs3/VgNeXtf7He1+9odh3yutOy/txzuISG18hO/thdEwVj24nU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vhcYAAADcAAAADwAAAAAAAAAAAAAAAACYAgAAZHJz&#10;L2Rvd25yZXYueG1sUEsFBgAAAAAEAAQA9QAAAIsDAAAAAA==&#10;" fillcolor="black" stroked="f"/>
                  <v:rect id="Rectangle 840" o:spid="_x0000_s1860" style="position:absolute;left:1431;top:3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8sYA&#10;AADcAAAADwAAAGRycy9kb3ducmV2LnhtbESPT2sCMRTE74V+h/AKvdXEpS26GqUWCl4K/jvo7bl5&#10;7i5uXrZJ1NVP3wiFHoeZ+Q0znna2EWfyoXasod9TIIgLZ2ouNWzWXy8DECEiG2wck4YrBZhOHh/G&#10;mBt34SWdV7EUCcIhRw1VjG0uZSgqshh6riVO3sF5izFJX0rj8ZLgtpGZUu/SYs1pocKWPisqjquT&#10;1TAbDmY/i1f+vi33O9pt98e3zCutn5+6jxGISF38D/+150bDUGV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x8sYAAADcAAAADwAAAAAAAAAAAAAAAACYAgAAZHJz&#10;L2Rvd25yZXYueG1sUEsFBgAAAAAEAAQA9QAAAIsDAAAAAA==&#10;" fillcolor="black" stroked="f"/>
                  <v:rect id="Rectangle 841" o:spid="_x0000_s1861" style="position:absolute;left:1431;top:3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UacYA&#10;AADcAAAADwAAAGRycy9kb3ducmV2LnhtbESPT2sCMRTE7wW/Q3hCbzWprUVXo2ih0ItQ/xz09ty8&#10;7i5uXtYk1a2fvhGEHoeZ+Q0zmbW2FmfyoXKs4bmnQBDnzlRcaNhuPp6GIEJENlg7Jg2/FGA27TxM&#10;MDPuwis6r2MhEoRDhhrKGJtMypCXZDH0XEOcvG/nLcYkfSGNx0uC21r2lXqTFitOCyU29F5Sflz/&#10;WA2L0XBx+nrl5XV12NN+dzgO+l5p/dht52MQkdr4H763P42GkXqB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GUacYAAADcAAAADwAAAAAAAAAAAAAAAACYAgAAZHJz&#10;L2Rvd25yZXYueG1sUEsFBgAAAAAEAAQA9QAAAIsDAAAAAA==&#10;" fillcolor="black" stroked="f"/>
                  <v:rect id="Rectangle 842" o:spid="_x0000_s1862" style="position:absolute;left:1431;top:3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MHcYA&#10;AADcAAAADwAAAGRycy9kb3ducmV2LnhtbESPT2sCMRTE74V+h/AKvdWkokVXo1Sh0ItQ/xz09tw8&#10;dxc3L2uS6uqnbwqCx2FmfsOMp62txZl8qBxreO8oEMS5MxUXGjbrr7cBiBCRDdaOScOVAkwnz09j&#10;zIy78JLOq1iIBOGQoYYyxiaTMuQlWQwd1xAn7+C8xZikL6TxeElwW8uuUh/SYsVpocSG5iXlx9Wv&#10;1TAbDmannx4vbsv9jnbb/bHf9Urr15f2cwQiUhsf4Xv722gYqh78n0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gMHcYAAADcAAAADwAAAAAAAAAAAAAAAACYAgAAZHJz&#10;L2Rvd25yZXYueG1sUEsFBgAAAAAEAAQA9QAAAIsDAAAAAA==&#10;" fillcolor="black" stroked="f"/>
                  <v:rect id="Rectangle 843" o:spid="_x0000_s1863" style="position:absolute;left:1431;top:3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phsYA&#10;AADcAAAADwAAAGRycy9kb3ducmV2LnhtbESPQWsCMRSE74L/IbxCb25SqaJbo6hQ6KVQtYd6e25e&#10;dxc3L2uS6ra/3hQEj8PMfMPMFp1txJl8qB1reMoUCOLCmZpLDZ+718EERIjIBhvHpOGXAizm/d4M&#10;c+MuvKHzNpYiQTjkqKGKsc2lDEVFFkPmWuLkfTtvMSbpS2k8XhLcNnKo1FharDktVNjSuqLiuP2x&#10;GlbTyer08czvf5vDnvZfh+No6JXWjw/d8gVEpC7ew7f2m9EwVSP4P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SphsYAAADcAAAADwAAAAAAAAAAAAAAAACYAgAAZHJz&#10;L2Rvd25yZXYueG1sUEsFBgAAAAAEAAQA9QAAAIsDAAAAAA==&#10;" fillcolor="black" stroked="f"/>
                  <v:rect id="Rectangle 844" o:spid="_x0000_s1864" style="position:absolute;left:1431;top:3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38cYA&#10;AADcAAAADwAAAGRycy9kb3ducmV2LnhtbESPQWsCMRSE74L/IbxCb25SqaJbo6hQ6KVQtYd6e25e&#10;dxc3L2uS6tpf3xQEj8PMfMPMFp1txJl8qB1reMoUCOLCmZpLDZ+718EERIjIBhvHpOFKARbzfm+G&#10;uXEX3tB5G0uRIBxy1FDF2OZShqIiiyFzLXHyvp23GJP0pTQeLwluGzlUaiwt1pwWKmxpXVFx3P5Y&#10;DavpZHX6eOb3381hT/uvw3E09Errx4du+QIiUhfv4Vv7zWiYqjH8n0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Y38cYAAADcAAAADwAAAAAAAAAAAAAAAACYAgAAZHJz&#10;L2Rvd25yZXYueG1sUEsFBgAAAAAEAAQA9QAAAIsDAAAAAA==&#10;" fillcolor="black" stroked="f"/>
                  <v:rect id="Rectangle 845" o:spid="_x0000_s1865" style="position:absolute;left:1431;top:3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qSasYA&#10;AADcAAAADwAAAGRycy9kb3ducmV2LnhtbESPT2sCMRTE7wW/Q3hCbzWptFZXo2ih0ItQ/xz09ty8&#10;7i5uXtYk1a2fvhGEHoeZ+Q0zmbW2FmfyoXKs4bmnQBDnzlRcaNhuPp6GIEJENlg7Jg2/FGA27TxM&#10;MDPuwis6r2MhEoRDhhrKGJtMypCXZDH0XEOcvG/nLcYkfSGNx0uC21r2lRpIixWnhRIbei8pP65/&#10;rIbFaLg4fb3w8ro67Gm/Oxxf+15p/dht52MQkdr4H763P42GkXqD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qSasYAAADcAAAADwAAAAAAAAAAAAAAAACYAgAAZHJz&#10;L2Rvd25yZXYueG1sUEsFBgAAAAAEAAQA9QAAAIsDAAAAAA==&#10;" fillcolor="black" stroked="f"/>
                  <v:rect id="Rectangle 846" o:spid="_x0000_s1866" style="position:absolute;left:1431;top:3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GGMMA&#10;AADcAAAADwAAAGRycy9kb3ducmV2LnhtbERPz2vCMBS+D/wfwhN2m4kyh3aNooPBLsJ0O8zba/Ns&#10;i81LTTKt/vXLYeDx4/udL3vbijP50DjWMB4pEMSlMw1XGr6/3p9mIEJENtg6Jg1XCrBcDB5yzIy7&#10;8JbOu1iJFMIhQw11jF0mZShrshhGriNO3MF5izFBX0nj8ZLCbSsnSr1Iiw2nhho7equpPO5+rYb1&#10;fLY+fT7z5rYt9rT/KY7TiVdaPw771SuISH28i//dH0bDXKW1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UGGMMAAADcAAAADwAAAAAAAAAAAAAAAACYAgAAZHJzL2Rv&#10;d25yZXYueG1sUEsFBgAAAAAEAAQA9QAAAIgDAAAAAA==&#10;" fillcolor="black" stroked="f"/>
                  <v:rect id="Rectangle 847" o:spid="_x0000_s1867" style="position:absolute;left:1431;top:3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mjg8YA&#10;AADcAAAADwAAAGRycy9kb3ducmV2LnhtbESPQWsCMRSE7wX/Q3iCt5pUtLhbo2ih4EVQ20O9PTev&#10;u4ublzWJuu2vb4RCj8PMfMPMFp1txJV8qB1reBoqEMSFMzWXGj7e3x6nIEJENtg4Jg3fFGAx7z3M&#10;MDfuxju67mMpEoRDjhqqGNtcylBUZDEMXUucvC/nLcYkfSmNx1uC20aOlHqWFmtOCxW29FpRcdpf&#10;rIZVNl2dt2Pe/OyOBzp8Hk+TkVdaD/rd8gVEpC7+h//aa6MhUxncz6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mjg8YAAADcAAAADwAAAAAAAAAAAAAAAACYAgAAZHJz&#10;L2Rvd25yZXYueG1sUEsFBgAAAAAEAAQA9QAAAIsDAAAAAA==&#10;" fillcolor="black" stroked="f"/>
                  <v:rect id="Rectangle 848" o:spid="_x0000_s1868" style="position:absolute;left:1431;top:2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qcw8QA&#10;AADcAAAADwAAAGRycy9kb3ducmV2LnhtbERPz2vCMBS+D/wfwhN2m2llG7YaiwrCLoPpPNjbs3m2&#10;xealJpl2++uXw2DHj+/3ohhMJ27kfGtZQTpJQBBXVrdcKzh8bp9mIHxA1thZJgXf5KFYjh4WmGt7&#10;5x3d9qEWMYR9jgqaEPpcSl81ZNBPbE8cubN1BkOErpba4T2Gm05Ok+RVGmw5NjTY06ah6rL/MgrW&#10;2Wx9/Xjm95/dqaTyeLq8TF2i1ON4WM1BBBrCv/jP/aYVZGmcH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nMPEAAAA3AAAAA8AAAAAAAAAAAAAAAAAmAIAAGRycy9k&#10;b3ducmV2LnhtbFBLBQYAAAAABAAEAPUAAACJAwAAAAA=&#10;" fillcolor="black" stroked="f"/>
                  <v:rect id="Rectangle 849" o:spid="_x0000_s1869" style="position:absolute;left:1431;top:2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5WMYA&#10;AADcAAAADwAAAGRycy9kb3ducmV2LnhtbESPQWvCQBSE74X+h+UVequbhFY0uoopFLwUqvZQb8/s&#10;Mwlm38bdVdP+ercgeBxm5htmOu9NK87kfGNZQTpIQBCXVjdcKfjefLyMQPiArLG1TAp+ycN89vgw&#10;xVzbC6/ovA6ViBD2OSqoQ+hyKX1Zk0E/sB1x9PbWGQxRukpqh5cIN63MkmQoDTYcF2rs6L2m8rA+&#10;GQXFeFQcv17582+129L2Z3d4y1yi1PNTv5iACNSHe/jWXmoF4zSF/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Y5WMYAAADcAAAADwAAAAAAAAAAAAAAAACYAgAAZHJz&#10;L2Rvd25yZXYueG1sUEsFBgAAAAAEAAQA9QAAAIsDAAAAAA==&#10;" fillcolor="black" stroked="f"/>
                  <v:rect id="Rectangle 850" o:spid="_x0000_s1870" style="position:absolute;left:1431;top:2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nL8YA&#10;AADcAAAADwAAAGRycy9kb3ducmV2LnhtbESPT2sCMRTE74LfITyhN8261KKrUaog9CLUPwe9PTfP&#10;3cXNyzZJddtP3xQEj8PM/IaZLVpTixs5X1lWMBwkIIhzqysuFBz26/4YhA/IGmvLpOCHPCzm3c4M&#10;M23vvKXbLhQiQthnqKAMocmk9HlJBv3ANsTRu1hnMETpCqkd3iPc1DJNkjdpsOK4UGJDq5Ly6+7b&#10;KFhOxsuvz1fe/G7PJzodz9dR6hKlXnrt+xREoDY8w4/2h1YwGa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nL8YAAADcAAAADwAAAAAAAAAAAAAAAACYAgAAZHJz&#10;L2Rvd25yZXYueG1sUEsFBgAAAAAEAAQA9QAAAIsDAAAAAA==&#10;" fillcolor="black" stroked="f"/>
                  <v:rect id="Rectangle 851" o:spid="_x0000_s1871" style="position:absolute;left:1431;top:2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gCtMYA&#10;AADcAAAADwAAAGRycy9kb3ducmV2LnhtbESPQWsCMRSE74X+h/AK3mpWrUVXo1RB8CJU60Fvz81z&#10;d3Hzsk2ibv31jSB4HGbmG2Y8bUwlLuR8aVlBp52AIM6sLjlXsP1ZvA9A+ICssbJMCv7Iw3Ty+jLG&#10;VNsrr+myCbmIEPYpKihCqFMpfVaQQd+2NXH0jtYZDFG6XGqH1wg3lewmyac0WHJcKLCmeUHZaXM2&#10;CmbDwez3+4NXt/VhT/vd4dTvukSp1lvzNQIRqAnP8KO91AqGnR7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gCtMYAAADcAAAADwAAAAAAAAAAAAAAAACYAgAAZHJz&#10;L2Rvd25yZXYueG1sUEsFBgAAAAAEAAQA9QAAAIsDAAAAAA==&#10;" fillcolor="black" stroked="f"/>
                  <v:rect id="Rectangle 852" o:spid="_x0000_s1872" style="position:absolute;left:1431;top:2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awMYA&#10;AADcAAAADwAAAGRycy9kb3ducmV2LnhtbESPQWvCQBSE70L/w/IKvelGsaJpVqlCwUtBbQ/19pJ9&#10;TYLZt3F31bS/3hUEj8PMfMNki8404kzO15YVDAcJCOLC6ppLBd9fH/0pCB+QNTaWScEfeVjMn3oZ&#10;ptpeeEvnXShFhLBPUUEVQptK6YuKDPqBbYmj92udwRClK6V2eIlw08hRkkykwZrjQoUtrSoqDruT&#10;UbCcTZfHzZg//7f5nvY/+eF15BKlXp679zcQgbrwCN/ba61gN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GawMYAAADcAAAADwAAAAAAAAAAAAAAAACYAgAAZHJz&#10;L2Rvd25yZXYueG1sUEsFBgAAAAAEAAQA9QAAAIsDAAAAAA==&#10;" fillcolor="black" stroked="f"/>
                  <v:rect id="Rectangle 853" o:spid="_x0000_s1873" style="position:absolute;left:1431;top:2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0/W8YA&#10;AADcAAAADwAAAGRycy9kb3ducmV2LnhtbESPT2sCMRTE7wW/Q3hCbzWrVNHVKCoUein476C35+a5&#10;u7h5WZNUVz+9EQo9DjPzG2Yya0wlruR8aVlBt5OAIM6sLjlXsNt+fQxB+ICssbJMCu7kYTZtvU0w&#10;1fbGa7puQi4ihH2KCooQ6lRKnxVk0HdsTRy9k3UGQ5Qul9rhLcJNJXtJMpAGS44LBda0LCg7b36N&#10;gsVouLisPvnnsT4e6LA/nvs9lyj13m7mYxCBmvAf/mt/awWjbh9eZ+IR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0/W8YAAADcAAAADwAAAAAAAAAAAAAAAACYAgAAZHJz&#10;L2Rvd25yZXYueG1sUEsFBgAAAAAEAAQA9QAAAIsDAAAAAA==&#10;" fillcolor="black" stroked="f"/>
                  <v:rect id="Rectangle 854" o:spid="_x0000_s1874" style="position:absolute;left:1431;top:2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LMcA&#10;AADcAAAADwAAAGRycy9kb3ducmV2LnhtbESPQWvCQBSE70L/w/IK3sxGsaJpVqmC4EWotod6e8m+&#10;JsHs27i7atpf3y0Uehxm5hsmX/WmFTdyvrGsYJykIIhLqxuuFLy/bUdzED4ga2wtk4Iv8rBaPgxy&#10;zLS984Fux1CJCGGfoYI6hC6T0pc1GfSJ7Yij92mdwRClq6R2eI9w08pJms6kwYbjQo0dbWoqz8er&#10;UbBezNeX1ynvvw/FiU4fxflp4lKlho/9yzOIQH34D/+1d1rBYjyD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PoSzHAAAA3AAAAA8AAAAAAAAAAAAAAAAAmAIAAGRy&#10;cy9kb3ducmV2LnhtbFBLBQYAAAAABAAEAPUAAACMAwAAAAA=&#10;" fillcolor="black" stroked="f"/>
                  <v:rect id="Rectangle 855" o:spid="_x0000_s1875" style="position:absolute;left:1431;top:2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MEt8YA&#10;AADcAAAADwAAAGRycy9kb3ducmV2LnhtbESPQWsCMRSE74X+h/AK3mpWsVZXo1RB8CJU60Fvz81z&#10;d3Hzsk2ibv31jSB4HGbmG2Y8bUwlLuR8aVlBp52AIM6sLjlXsP1ZvA9A+ICssbJMCv7Iw3Ty+jLG&#10;VNsrr+myCbmIEPYpKihCqFMpfVaQQd+2NXH0jtYZDFG6XGqH1wg3lewmSV8aLDkuFFjTvKDstDkb&#10;BbPhYPb73ePVbX3Y0353OH10XaJU6635GoEI1IRn+NFeagXDzif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MEt8YAAADcAAAADwAAAAAAAAAAAAAAAACYAgAAZHJz&#10;L2Rvd25yZXYueG1sUEsFBgAAAAAEAAQA9QAAAIsDAAAAAA==&#10;" fillcolor="black" stroked="f"/>
                  <v:rect id="Rectangle 856" o:spid="_x0000_s1876" style="position:absolute;left:1431;top:2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QxcQA&#10;AADcAAAADwAAAGRycy9kb3ducmV2LnhtbERPz2vCMBS+D/wfwhN2m2llG7YaiwrCLoPpPNjbs3m2&#10;xealJpl2++uXw2DHj+/3ohhMJ27kfGtZQTpJQBBXVrdcKzh8bp9mIHxA1thZJgXf5KFYjh4WmGt7&#10;5x3d9qEWMYR9jgqaEPpcSl81ZNBPbE8cubN1BkOErpba4T2Gm05Ok+RVGmw5NjTY06ah6rL/MgrW&#10;2Wx9/Xjm95/dqaTyeLq8TF2i1ON4WM1BBBrCv/jP/aYVZG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ckMXEAAAA3AAAAA8AAAAAAAAAAAAAAAAAmAIAAGRycy9k&#10;b3ducmV2LnhtbFBLBQYAAAAABAAEAPUAAACJAwAAAAA=&#10;" fillcolor="black" stroked="f"/>
                  <v:rect id="Rectangle 857" o:spid="_x0000_s1877" style="position:absolute;left:1431;top:2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1XsYA&#10;AADcAAAADwAAAGRycy9kb3ducmV2LnhtbESPT2sCMRTE7wW/Q3hCbzWrtMVdjaKC0Euh/jno7bl5&#10;7i5uXtYk1dVP3xQEj8PM/IYZT1tTiws5X1lW0O8lIIhzqysuFGw3y7chCB+QNdaWScGNPEwnnZcx&#10;ZtpeeUWXdShEhLDPUEEZQpNJ6fOSDPqebYijd7TOYIjSFVI7vEa4qeUgST6lwYrjQokNLUrKT+tf&#10;o2CeDufnn3f+vq8Oe9rvDqePgUuUeu22sxGIQG14hh/tL60g7afwfyYe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A1XsYAAADcAAAADwAAAAAAAAAAAAAAAACYAgAAZHJz&#10;L2Rvd25yZXYueG1sUEsFBgAAAAAEAAQA9QAAAIsDAAAAAA==&#10;" fillcolor="black" stroked="f"/>
                  <v:rect id="Rectangle 858" o:spid="_x0000_s1878" style="position:absolute;left:1431;top:2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WfsQA&#10;AADcAAAADwAAAGRycy9kb3ducmV2LnhtbERPy2rCQBTdF/yH4Qrd1UlDW2LqGLRQ6Kbga1F318xt&#10;EpK5E2emGv16Z1FweTjvWTGYTpzI+caygudJAoK4tLrhSsFu+/mUgfABWWNnmRRcyEMxHz3MMNf2&#10;zGs6bUIlYgj7HBXUIfS5lL6syaCf2J44cr/WGQwRukpqh+cYbjqZJsmbNNhwbKixp4+aynbzZxQs&#10;p9nyuHrh7+v6sKf9z6F9TV2i1ON4WLyDCDSEu/jf/aUVTNM4P5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Vn7EAAAA3AAAAA8AAAAAAAAAAAAAAAAAmAIAAGRycy9k&#10;b3ducmV2LnhtbFBLBQYAAAAABAAEAPUAAACJAwAAAAA=&#10;" fillcolor="black" stroked="f"/>
                  <v:rect id="Rectangle 859" o:spid="_x0000_s1879" style="position:absolute;left:1431;top:2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z5cYA&#10;AADcAAAADwAAAGRycy9kb3ducmV2LnhtbESPT2sCMRTE74LfITyhN8261KKrUaog9CLUPwe9PTfP&#10;3cXNyzZJddtP3xQEj8PM/IaZLVpTixs5X1lWMBwkIIhzqysuFBz26/4YhA/IGmvLpOCHPCzm3c4M&#10;M23vvKXbLhQiQthnqKAMocmk9HlJBv3ANsTRu1hnMETpCqkd3iPc1DJNkjdpsOK4UGJDq5Ly6+7b&#10;KFhOxsuvz1fe/G7PJzodz9dR6hKlXnrt+xREoDY8w4/2h1YwSY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rz5cYAAADcAAAADwAAAAAAAAAAAAAAAACYAgAAZHJz&#10;L2Rvd25yZXYueG1sUEsFBgAAAAAEAAQA9QAAAIsDAAAAAA==&#10;" fillcolor="black" stroked="f"/>
                  <v:rect id="Rectangle 860" o:spid="_x0000_s1880" style="position:absolute;left:1431;top:2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tksYA&#10;AADcAAAADwAAAGRycy9kb3ducmV2LnhtbESPQWvCQBSE74X+h+UVvNVNg4qmrqEWCl4EtT3U2zP7&#10;moRk36a7q6b99a4geBxm5htmnvemFSdyvras4GWYgCAurK65VPD1+fE8BeEDssbWMin4Iw/54vFh&#10;jpm2Z97SaRdKESHsM1RQhdBlUvqiIoN+aDvi6P1YZzBE6UqpHZ4j3LQyTZKJNFhzXKiwo/eKimZ3&#10;NAqWs+nydzPi9f/2sKf996EZpy5RavDUv72CCNSHe/jWXmkFszS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htksYAAADcAAAADwAAAAAAAAAAAAAAAACYAgAAZHJz&#10;L2Rvd25yZXYueG1sUEsFBgAAAAAEAAQA9QAAAIsDAAAAAA==&#10;" fillcolor="black" stroked="f"/>
                </v:group>
                <v:group id="Group 861" o:spid="_x0000_s1881" style="position:absolute;width:39098;height:21722" coordorigin="-5" coordsize="7059,3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rect id="Rectangle 862" o:spid="_x0000_s1882" style="position:absolute;left:1431;top:2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QfcYA&#10;AADcAAAADwAAAGRycy9kb3ducmV2LnhtbESPQWvCQBSE7wX/w/IKvdVNQyoaXcUIhV4KVXuot2f2&#10;mQSzb+PuVtP+ercgeBxm5htmtuhNK87kfGNZwcswAUFcWt1wpeBr+/Y8BuEDssbWMin4JQ+L+eBh&#10;hrm2F17TeRMqESHsc1RQh9DlUvqyJoN+aDvi6B2sMxiidJXUDi8RblqZJslIGmw4LtTY0aqm8rj5&#10;MQqKybg4fWb88bfe72j3vT++pi5R6umxX05BBOrDPXxrv2sFkz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QfcYAAADcAAAADwAAAAAAAAAAAAAAAACYAgAAZHJz&#10;L2Rvd25yZXYueG1sUEsFBgAAAAAEAAQA9QAAAIsDAAAAAA==&#10;" fillcolor="black" stroked="f"/>
                  <v:rect id="Rectangle 863" o:spid="_x0000_s1883" style="position:absolute;left:1431;top:2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15sYA&#10;AADcAAAADwAAAGRycy9kb3ducmV2LnhtbESPT2sCMRTE70K/Q3iF3jTbpRZdjVILBS+C/w56e26e&#10;u4ubl22S6uqnbwTB4zAzv2HG09bU4kzOV5YVvPcSEMS51RUXCrabn+4AhA/IGmvLpOBKHqaTl84Y&#10;M20vvKLzOhQiQthnqKAMocmk9HlJBn3PNsTRO1pnMETpCqkdXiLc1DJNkk9psOK4UGJD3yXlp/Wf&#10;UTAbDma/yw9e3FaHPe13h1M/dYlSb6/t1whEoDY8w4/2XCsYpn2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H15sYAAADcAAAADwAAAAAAAAAAAAAAAACYAgAAZHJz&#10;L2Rvd25yZXYueG1sUEsFBgAAAAAEAAQA9QAAAIsDAAAAAA==&#10;" fillcolor="black" stroked="f"/>
                  <v:rect id="Rectangle 864" o:spid="_x0000_s1884" style="position:absolute;left:1431;top:2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rkcYA&#10;AADcAAAADwAAAGRycy9kb3ducmV2LnhtbESPT2sCMRTE70K/Q3iF3jTbpRVdjVILBS+C/w56e26e&#10;u4ubl22S6tZPbwTB4zAzv2HG09bU4kzOV5YVvPcSEMS51RUXCrabn+4AhA/IGmvLpOCfPEwnL50x&#10;ZtpeeEXndShEhLDPUEEZQpNJ6fOSDPqebYijd7TOYIjSFVI7vES4qWWaJH1psOK4UGJD3yXlp/Wf&#10;UTAbDma/yw9eXFeHPe13h9Nn6hKl3l7brxGIQG14hh/tuVYwTPt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NrkcYAAADcAAAADwAAAAAAAAAAAAAAAACYAgAAZHJz&#10;L2Rvd25yZXYueG1sUEsFBgAAAAAEAAQA9QAAAIsDAAAAAA==&#10;" fillcolor="black" stroked="f"/>
                  <v:rect id="Rectangle 865" o:spid="_x0000_s1885" style="position:absolute;left:1431;top:2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CsYA&#10;AADcAAAADwAAAGRycy9kb3ducmV2LnhtbESPQWsCMRSE7wX/Q3iCt5rtUquuRtGC4KVQbQ96e25e&#10;dxc3L2sSde2vb4SCx2FmvmGm89bU4kLOV5YVvPQTEMS51RUXCr6/Vs8jED4ga6wtk4IbeZjPOk9T&#10;zLS98oYu21CICGGfoYIyhCaT0uclGfR92xBH78c6gyFKV0jt8BrhppZpkrxJgxXHhRIbei8pP27P&#10;RsFyPFqePl/543dz2NN+dzgOUpco1eu2iwmIQG14hP/ba61gnA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OCsYAAADcAAAADwAAAAAAAAAAAAAAAACYAgAAZHJz&#10;L2Rvd25yZXYueG1sUEsFBgAAAAAEAAQA9QAAAIsDAAAAAA==&#10;" fillcolor="black" stroked="f"/>
                  <v:rect id="Rectangle 866" o:spid="_x0000_s1886" style="position:absolute;left:1431;top:2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BaeMQA&#10;AADcAAAADwAAAGRycy9kb3ducmV2LnhtbERPy2rCQBTdF/yH4Qrd1UlDW2LqGLRQ6Kbga1F318xt&#10;EpK5E2emGv16Z1FweTjvWTGYTpzI+caygudJAoK4tLrhSsFu+/mUgfABWWNnmRRcyEMxHz3MMNf2&#10;zGs6bUIlYgj7HBXUIfS5lL6syaCf2J44cr/WGQwRukpqh+cYbjqZJsmbNNhwbKixp4+aynbzZxQs&#10;p9nyuHrh7+v6sKf9z6F9TV2i1ON4WLyDCDSEu/jf/aUVTNO4Np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wWnjEAAAA3AAAAA8AAAAAAAAAAAAAAAAAmAIAAGRycy9k&#10;b3ducmV2LnhtbFBLBQYAAAAABAAEAPUAAACJAwAAAAA=&#10;" fillcolor="black" stroked="f"/>
                  <v:rect id="Rectangle 867" o:spid="_x0000_s1887" style="position:absolute;left:1431;top:2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48YA&#10;AADcAAAADwAAAGRycy9kb3ducmV2LnhtbESPT2vCQBTE7wW/w/KE3urG0BYTXUUFoZdC/XPQ2zP7&#10;TILZt3F3q9FP3y0Uehxm5jfMZNaZRlzJ+dqyguEgAUFcWF1zqWC3Xb2MQPiArLGxTAru5GE27T1N&#10;MNf2xmu6bkIpIoR9jgqqENpcSl9UZNAPbEscvZN1BkOUrpTa4S3CTSPTJHmXBmuOCxW2tKyoOG++&#10;jYJFNlpcvl7587E+HuiwP57fUpco9dzv5mMQgbrwH/5rf2gFWZr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z/48YAAADcAAAADwAAAAAAAAAAAAAAAACYAgAAZHJz&#10;L2Rvd25yZXYueG1sUEsFBgAAAAAEAAQA9QAAAIsDAAAAAA==&#10;" fillcolor="black" stroked="f"/>
                  <v:rect id="Rectangle 868" o:spid="_x0000_s1888" style="position:absolute;left:1431;top:2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o8QA&#10;AADcAAAADwAAAGRycy9kb3ducmV2LnhtbERPu27CMBTdkfoP1q3EBk55VBAwqFRCYqkEtEOz3cSX&#10;JCK+Tm0DKV+Ph0odj857ue5MI67kfG1ZwcswAUFcWF1zqeDrczuYgfABWWNjmRT8kof16qm3xFTb&#10;Gx/oegyliCHsU1RQhdCmUvqiIoN+aFviyJ2sMxgidKXUDm8x3DRylCSv0mDNsaHClt4rKs7Hi1Gw&#10;mc82P/sJf9wPeUbZd36ejlyiVP+5e1uACNSFf/Gfe6cVzM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wKPEAAAA3AAAAA8AAAAAAAAAAAAAAAAAmAIAAGRycy9k&#10;b3ducmV2LnhtbFBLBQYAAAAABAAEAPUAAACJAwAAAAA=&#10;" fillcolor="black" stroked="f"/>
                  <v:rect id="Rectangle 869" o:spid="_x0000_s1889" style="position:absolute;left:1431;top:2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NlOMYA&#10;AADcAAAADwAAAGRycy9kb3ducmV2LnhtbESPQWsCMRSE74X+h/AK3mpWrUVXo1RB8CJU60Fvz81z&#10;d3Hzsk2ibv31jSB4HGbmG2Y8bUwlLuR8aVlBp52AIM6sLjlXsP1ZvA9A+ICssbJMCv7Iw3Ty+jLG&#10;VNsrr+myCbmIEPYpKihCqFMpfVaQQd+2NXH0jtYZDFG6XGqH1wg3lewmyac0WHJcKLCmeUHZaXM2&#10;CmbDwez3+4NXt/VhT/vd4dTvukSp1lvzNQIRqAnP8KO91AqGvQ7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NlOMYAAADcAAAADwAAAAAAAAAAAAAAAACYAgAAZHJz&#10;L2Rvd25yZXYueG1sUEsFBgAAAAAEAAQA9QAAAIsDAAAAAA==&#10;" fillcolor="black" stroked="f"/>
                  <v:rect id="Rectangle 870" o:spid="_x0000_s1890" style="position:absolute;left:1431;top:1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7T8YA&#10;AADcAAAADwAAAGRycy9kb3ducmV2LnhtbESPQWsCMRSE7wX/Q3iCt5rt1oquRtGC4KVQbQ96e25e&#10;dxc3L2sSde2vb4SCx2FmvmGm89bU4kLOV5YVvPQTEMS51RUXCr6/Vs8jED4ga6wtk4IbeZjPOk9T&#10;zLS98oYu21CICGGfoYIyhCaT0uclGfR92xBH78c6gyFKV0jt8BrhppZpkgylwYrjQokNvZeUH7dn&#10;o2A5Hi1PnwP++N0c9rTfHY5vqUuU6nXbxQREoDY8wv/ttVYwfk3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H7T8YAAADcAAAADwAAAAAAAAAAAAAAAACYAgAAZHJz&#10;L2Rvd25yZXYueG1sUEsFBgAAAAAEAAQA9QAAAIsDAAAAAA==&#10;" fillcolor="black" stroked="f"/>
                  <v:rect id="Rectangle 871" o:spid="_x0000_s1891" style="position:absolute;left:1431;top:1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e1MgA&#10;AADcAAAADwAAAGRycy9kb3ducmV2LnhtbESPzWvCQBTE7wX/h+UJvdWNHxVNs4oKhV4KfvRQby/Z&#10;1ySYfRt3txr717uFQo/DzPyGyZadacSFnK8tKxgOEhDEhdU1lwo+Dq9PMxA+IGtsLJOCG3lYLnoP&#10;GabaXnlHl30oRYSwT1FBFUKbSumLigz6gW2Jo/dlncEQpSuldniNcNPIUZJMpcGa40KFLW0qKk77&#10;b6NgPZ+tz9sJv//s8iMdP/PT88glSj32u9ULiEBd+A//td+0gvl4DL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DV7UyAAAANwAAAAPAAAAAAAAAAAAAAAAAJgCAABk&#10;cnMvZG93bnJldi54bWxQSwUGAAAAAAQABAD1AAAAjQMAAAAA&#10;" fillcolor="black" stroked="f"/>
                  <v:rect id="Rectangle 872" o:spid="_x0000_s1892" style="position:absolute;left:1431;top:1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oMcA&#10;AADcAAAADwAAAGRycy9kb3ducmV2LnhtbESPQWvCQBSE74X+h+UVequbWls0ZpUqCF4Kaj3o7SX7&#10;TILZt3F31dhf7xYKPQ4z8w2TTTvTiAs5X1tW8NpLQBAXVtdcKth+L16GIHxA1thYJgU38jCdPD5k&#10;mGp75TVdNqEUEcI+RQVVCG0qpS8qMuh7tiWO3sE6gyFKV0rt8BrhppH9JPmQBmuOCxW2NK+oOG7O&#10;RsFsNJydVgP++lnne9rv8uN73yVKPT91n2MQgbrwH/5rL7WC0dsA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xqDHAAAA3AAAAA8AAAAAAAAAAAAAAAAAmAIAAGRy&#10;cy9kb3ducmV2LnhtbFBLBQYAAAAABAAEAPUAAACMAwAAAAA=&#10;" fillcolor="black" stroked="f"/>
                  <v:rect id="Rectangle 873" o:spid="_x0000_s1893" style="position:absolute;left:1431;top:1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jO8cA&#10;AADcAAAADwAAAGRycy9kb3ducmV2LnhtbESPQWvCQBSE74X+h+UVequbWi0as0oVCl4Kaj3o7SX7&#10;TILZt3F3q2l/fVcQPA4z8w2TzTrTiDM5X1tW8NpLQBAXVtdcKth+f76MQPiArLGxTAp+ycNs+viQ&#10;Yarthdd03oRSRAj7FBVUIbSplL6oyKDv2ZY4egfrDIYoXSm1w0uEm0b2k+RdGqw5LlTY0qKi4rj5&#10;MQrm49H8tBrw198639N+lx+HfZco9fzUfUxABOrCPXxrL7WC8dsQ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oYzvHAAAA3AAAAA8AAAAAAAAAAAAAAAAAmAIAAGRy&#10;cy9kb3ducmV2LnhtbFBLBQYAAAAABAAEAPUAAACMAwAAAAA=&#10;" fillcolor="black" stroked="f"/>
                  <v:rect id="Rectangle 874" o:spid="_x0000_s1894" style="position:absolute;left:1431;top:1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9TMcA&#10;AADcAAAADwAAAGRycy9kb3ducmV2LnhtbESPT2vCQBTE74V+h+UJ3urGv2iaVWqh4KWgtod6e8m+&#10;JsHs23R3q6mf3hWEHoeZ+Q2TrTrTiBM5X1tWMBwkIIgLq2suFXx+vD3NQfiArLGxTAr+yMNq+fiQ&#10;YartmXd02odSRAj7FBVUIbSplL6oyKAf2JY4et/WGQxRulJqh+cIN40cJclMGqw5LlTY0mtFxXH/&#10;axSsF/P1z3bC75ddfqDDV36cjlyiVL/XvTyDCNSF//C9vdEKFuM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6/UzHAAAA3AAAAA8AAAAAAAAAAAAAAAAAmAIAAGRy&#10;cy9kb3ducmV2LnhtbFBLBQYAAAAABAAEAPUAAACMAwAAAAA=&#10;" fillcolor="black" stroked="f"/>
                  <v:rect id="Rectangle 875" o:spid="_x0000_s1895" style="position:absolute;left:1431;top:1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Y18cA&#10;AADcAAAADwAAAGRycy9kb3ducmV2LnhtbESPQWsCMRSE7wX/Q3iF3rrZWmt1NYoWCl4Kanuot+fm&#10;ubu4edkmqa7+eiMIHoeZ+YYZT1tTiwM5X1lW8JKkIIhzqysuFPx8fz4PQPiArLG2TApO5GE66TyM&#10;MdP2yCs6rEMhIoR9hgrKEJpMSp+XZNAntiGO3s46gyFKV0jt8BjhppbdNO1LgxXHhRIb+igp36//&#10;jYL5cDD/W/b467zabmjzu92/dV2q1NNjOxuBCNSGe/jWXmgFw9d3uJ6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2WNfHAAAA3AAAAA8AAAAAAAAAAAAAAAAAmAIAAGRy&#10;cy9kb3ducmV2LnhtbFBLBQYAAAAABAAEAPUAAACMAwAAAAA=&#10;" fillcolor="black" stroked="f"/>
                  <v:rect id="Rectangle 876" o:spid="_x0000_s1896" style="position:absolute;left:1431;top:1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MpcQA&#10;AADcAAAADwAAAGRycy9kb3ducmV2LnhtbERPu27CMBTdkfoP1q3EBk55VBAwqFRCYqkEtEOz3cSX&#10;JCK+Tm0DKV+Ph0odj857ue5MI67kfG1ZwcswAUFcWF1zqeDrczuYgfABWWNjmRT8kof16qm3xFTb&#10;Gx/oegyliCHsU1RQhdCmUvqiIoN+aFviyJ2sMxgidKXUDm8x3DRylCSv0mDNsaHClt4rKs7Hi1Gw&#10;mc82P/sJf9wPeUbZd36ejlyiVP+5e1uACNSFf/Gfe6cVzMdxbT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pzKXEAAAA3AAAAA8AAAAAAAAAAAAAAAAAmAIAAGRycy9k&#10;b3ducmV2LnhtbFBLBQYAAAAABAAEAPUAAACJAwAAAAA=&#10;" fillcolor="black" stroked="f"/>
                  <v:rect id="Rectangle 877" o:spid="_x0000_s1897" style="position:absolute;left:1431;top:1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pPscA&#10;AADcAAAADwAAAGRycy9kb3ducmV2LnhtbESPT2sCMRTE74V+h/AK3mpW24q7GkULgpdC/XPQ23Pz&#10;3F3cvKxJ1G0/fSMUPA4z8xtmPG1NLa7kfGVZQa+bgCDOra64ULDdLF6HIHxA1lhbJgU/5GE6eX4a&#10;Y6btjVd0XYdCRAj7DBWUITSZlD4vyaDv2oY4ekfrDIYoXSG1w1uEm1r2k2QgDVYcF0ps6LOk/LS+&#10;GAXzdDg/f7/z1+/qsKf97nD66LtEqc5LOxuBCNSGR/i/vdQK0rc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laT7HAAAA3AAAAA8AAAAAAAAAAAAAAAAAmAIAAGRy&#10;cy9kb3ducmV2LnhtbFBLBQYAAAAABAAEAPUAAACMAwAAAAA=&#10;" fillcolor="black" stroked="f"/>
                  <v:rect id="Rectangle 878" o:spid="_x0000_s1898" style="position:absolute;left:1431;top:1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z3sQA&#10;AADcAAAADwAAAGRycy9kb3ducmV2LnhtbERPz2vCMBS+D/wfwht4m+mKG7Yaiw4EL4Ppdlhvz+bZ&#10;FpuXLola/euXw2DHj+/3ohhMJy7kfGtZwfMkAUFcWd1yreDrc/M0A+EDssbOMim4kYdiOXpYYK7t&#10;lXd02YdaxBD2OSpoQuhzKX3VkEE/sT1x5I7WGQwRulpqh9cYbjqZJsmrNNhybGiwp7eGqtP+bBSs&#10;s9n652PK7/fdoaTy+3B6SV2i1PhxWM1BBBrCv/jPvdUKsmmcH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s97EAAAA3AAAAA8AAAAAAAAAAAAAAAAAmAIAAGRycy9k&#10;b3ducmV2LnhtbFBLBQYAAAAABAAEAPUAAACJAwAAAAA=&#10;" fillcolor="black" stroked="f"/>
                  <v:rect id="Rectangle 879" o:spid="_x0000_s1899" style="position:absolute;left:1431;top:1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UWRcYA&#10;AADcAAAADwAAAGRycy9kb3ducmV2LnhtbESPQWvCQBSE70L/w/IKvelGsaJpVqlCwUtBbQ/19pJ9&#10;TYLZt3F31bS/3hUEj8PMfMNki8404kzO15YVDAcJCOLC6ppLBd9fH/0pCB+QNTaWScEfeVjMn3oZ&#10;ptpeeEvnXShFhLBPUUEVQptK6YuKDPqBbYmj92udwRClK6V2eIlw08hRkkykwZrjQoUtrSoqDruT&#10;UbCcTZfHzZg//7f5nvY/+eF15BKlXp679zcQgbrwCN/ba61gNh7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UWRcYAAADcAAAADwAAAAAAAAAAAAAAAACYAgAAZHJz&#10;L2Rvd25yZXYueG1sUEsFBgAAAAAEAAQA9QAAAIsDAAAAAA==&#10;" fillcolor="black" stroked="f"/>
                  <v:rect id="Rectangle 880" o:spid="_x0000_s1900" style="position:absolute;left:1431;top:1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eIMsYA&#10;AADcAAAADwAAAGRycy9kb3ducmV2LnhtbESPQWvCQBSE7wX/w/IKvdVNQyoaXcUIhV4KVXuot2f2&#10;mQSzb+PuVtP+ercgeBxm5htmtuhNK87kfGNZwcswAUFcWt1wpeBr+/Y8BuEDssbWMin4JQ+L+eBh&#10;hrm2F17TeRMqESHsc1RQh9DlUvqyJoN+aDvi6B2sMxiidJXUDi8RblqZJslIGmw4LtTY0aqm8rj5&#10;MQqKybg4fWb88bfe72j3vT++pi5R6umxX05BBOrDPXxrv2sFkyyF/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eIMsYAAADcAAAADwAAAAAAAAAAAAAAAACYAgAAZHJz&#10;L2Rvd25yZXYueG1sUEsFBgAAAAAEAAQA9QAAAIsDAAAAAA==&#10;" fillcolor="black" stroked="f"/>
                  <v:rect id="Rectangle 881" o:spid="_x0000_s1901" style="position:absolute;left:1431;top:1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tqccA&#10;AADcAAAADwAAAGRycy9kb3ducmV2LnhtbESPQWvCQBSE74X+h+UVequbWls0ZpUqCF4Kaj3o7SX7&#10;TILZt3F31dhf7xYKPQ4z8w2TTTvTiAs5X1tW8NpLQBAXVtdcKth+L16GIHxA1thYJgU38jCdPD5k&#10;mGp75TVdNqEUEcI+RQVVCG0qpS8qMuh7tiWO3sE6gyFKV0rt8BrhppH9JPmQBmuOCxW2NK+oOG7O&#10;RsFsNJydVgP++lnne9rv8uN73yVKPT91n2MQgbrwH/5rL7WC0eAN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LLanHAAAA3AAAAA8AAAAAAAAAAAAAAAAAmAIAAGRy&#10;cy9kb3ducmV2LnhtbFBLBQYAAAAABAAEAPUAAACMAwAAAAA=&#10;" fillcolor="black" stroked="f"/>
                  <v:rect id="Rectangle 882" o:spid="_x0000_s1902" style="position:absolute;left:1431;top:1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3cYA&#10;AADcAAAADwAAAGRycy9kb3ducmV2LnhtbESPQWvCQBSE7wX/w/IKvdVNQyoaXcUIhV4KVXuot2f2&#10;mQSzb+PuVtP+ercgeBxm5htmtuhNK87kfGNZwcswAUFcWt1wpeBr+/Y8BuEDssbWMin4JQ+L+eBh&#10;hrm2F17TeRMqESHsc1RQh9DlUvqyJoN+aDvi6B2sMxiidJXUDi8RblqZJslIGmw4LtTY0aqm8rj5&#10;MQqKybg4fWb88bfe72j3vT++pi5R6umxX05BBOrDPXxrv2sFkyy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13cYAAADcAAAADwAAAAAAAAAAAAAAAACYAgAAZHJz&#10;L2Rvd25yZXYueG1sUEsFBgAAAAAEAAQA9QAAAIsDAAAAAA==&#10;" fillcolor="black" stroked="f"/>
                  <v:shape id="Freeform 883" o:spid="_x0000_s1903" style="position:absolute;top:730;width:29;height:484;visibility:visible;mso-wrap-style:square;v-text-anchor:top" coordsize="2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y6MUA&#10;AADcAAAADwAAAGRycy9kb3ducmV2LnhtbESPS2vDMBCE74X+B7GF3Bo5TxInSmgLEe2xeRxyW6yN&#10;bWKtjKTGzr+PCoUeh5n5hllve9uIG/lQO1YwGmYgiAtnai4VHA+71wWIEJENNo5JwZ0CbDfPT2vM&#10;jev4m277WIoE4ZCjgirGNpcyFBVZDEPXEifv4rzFmKQvpfHYJbht5DjL5tJizWmhwpY+Kiqu+x+r&#10;4PR+0bvxXc+/zn450bo8X3U3U2rw0r+tQETq43/4r/1pFCynM/g9k4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LoxQAAANwAAAAPAAAAAAAAAAAAAAAAAJgCAABkcnMv&#10;ZG93bnJldi54bWxQSwUGAAAAAAQABAD1AAAAigMAAAAA&#10;" path="m29,14r,-5l24,4,24,,10,,,9,,480r5,l10,484r14,l24,480r5,l29,470,29,14xe" fillcolor="black" stroked="f">
                    <v:path arrowok="t" o:connecttype="custom" o:connectlocs="29,14;29,9;24,4;24,0;10,0;0,9;0,480;5,480;10,484;24,484;24,480;29,480;29,470;29,14" o:connectangles="0,0,0,0,0,0,0,0,0,0,0,0,0,0"/>
                  </v:shape>
                  <v:shape id="Freeform 884" o:spid="_x0000_s1904" style="position:absolute;left:2838;top:730;width:29;height:484;visibility:visible;mso-wrap-style:square;v-text-anchor:top" coordsize="2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n8UA&#10;AADcAAAADwAAAGRycy9kb3ducmV2LnhtbESPQWsCMRSE74X+h/CE3mpW2y51NUotGNpjbT14e2ye&#10;u4ublyWJ7vrvG0HwOMzMN8xiNdhWnMmHxrGCyTgDQVw603Cl4O938/wOIkRkg61jUnChAKvl48MC&#10;C+N6/qHzNlYiQTgUqKCOsSukDGVNFsPYdcTJOzhvMSbpK2k89gluWznNslxabDgt1NjRZ03lcXuy&#10;Cnbrg95MLzr/3vvZi9bV/qj7N6WeRsPHHESkId7Dt/aXUTB7ze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GyfxQAAANwAAAAPAAAAAAAAAAAAAAAAAJgCAABkcnMv&#10;ZG93bnJldi54bWxQSwUGAAAAAAQABAD1AAAAigMAAAAA&#10;" path="m,470r,10l5,480r5,4l24,484r,-4l29,480,29,9,24,4,24,,10,,,9r,5l,470xe" fillcolor="black" stroked="f">
                    <v:path arrowok="t" o:connecttype="custom" o:connectlocs="0,470;0,480;5,480;10,484;24,484;24,480;29,480;29,9;24,4;24,0;10,0;0,9;0,14;0,470" o:connectangles="0,0,0,0,0,0,0,0,0,0,0,0,0,0"/>
                  </v:shape>
                  <v:shape id="Freeform 885" o:spid="_x0000_s1905" style="position:absolute;left:-5;top:614;width:135;height:144;visibility:visible;mso-wrap-style:square;v-text-anchor:top" coordsize="135,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UtsUA&#10;AADcAAAADwAAAGRycy9kb3ducmV2LnhtbESPzW7CMBCE70h9B2sr9QYOCGibYlAFQvzcIL1wW8Xb&#10;JCVeR7YbwttjJCSOo5n5RjNbdKYWLTlfWVYwHCQgiHOrKy4U/GTr/gcIH5A11pZJwZU8LOYvvRmm&#10;2l74QO0xFCJC2KeooAyhSaX0eUkG/cA2xNH7tc5giNIVUju8RLip5ShJptJgxXGhxIaWJeXn479R&#10;wH/teFXYejkx2fB03rjTep/tlHp77b6/QATqwjP8aG+1gs/xO9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9S2xQAAANwAAAAPAAAAAAAAAAAAAAAAAJgCAABkcnMv&#10;ZG93bnJldi54bWxQSwUGAAAAAAQABAD1AAAAigMAAAAA&#10;" path="m135,r-5,l120,10r,14l125,24r5,5l135,29,135,,96,,87,5,77,5r-5,5l67,10,58,20r-5,l34,39r5,l39,34,19,53r,5l10,68r,4l5,77r,10l,96r,44l5,140r5,4l24,144r,-4l29,140r,-10l29,106,34,96r,-9l39,82r,-5l48,68r,-5l58,58,63,48r4,l77,39r5,l87,34r9,l106,29r24,l135,29,135,xe" fillcolor="black" stroked="f">
                    <v:path arrowok="t" o:connecttype="custom" o:connectlocs="135,0;130,0;120,10;120,24;125,24;130,29;135,29;135,0;96,0;87,5;77,5;72,10;67,10;58,20;53,20;34,39;39,39;39,34;19,53;19,58;10,68;10,72;5,77;5,87;0,96;0,140;5,140;10,144;24,144;24,140;29,140;29,130;29,106;34,96;34,87;39,82;39,77;48,68;48,63;58,58;63,48;67,48;77,39;82,39;87,34;96,34;106,29;130,29;135,29;135,0" o:connectangles="0,0,0,0,0,0,0,0,0,0,0,0,0,0,0,0,0,0,0,0,0,0,0,0,0,0,0,0,0,0,0,0,0,0,0,0,0,0,0,0,0,0,0,0,0,0,0,0,0,0"/>
                  </v:shape>
                  <v:shape id="Freeform 886" o:spid="_x0000_s1906" style="position:absolute;left:2723;top:61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bqcMA&#10;AADcAAAADwAAAGRycy9kb3ducmV2LnhtbERPz2vCMBS+C/sfwhvspulkqOtMy3SIHsQxFXd9NG9t&#10;XfNSkqzW/94chB0/vt/zvDeN6Mj52rKC51ECgriwuuZSwfGwGs5A+ICssbFMCq7kIc8eBnNMtb3w&#10;F3X7UIoYwj5FBVUIbSqlLyoy6Ee2JY7cj3UGQ4SulNrhJYabRo6TZCIN1hwbKmxpWVHxu/8zCuqP&#10;nXPd9DRrV9uFPK8/z375fVDq6bF/fwMRqA//4rt7oxW8v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ebqcMAAADcAAAADwAAAAAAAAAAAAAAAACYAgAAZHJzL2Rv&#10;d25yZXYueG1sUEsFBgAAAAAEAAQA9QAAAIgDAAAAAA==&#10;" path="m115,130r,10l120,140r5,4l139,144r,-4l144,140r,-15l139,116r,-20l134,87r,-10l129,72r,-4l120,58r,-5l101,34r,5l105,39,86,20r-5,l72,10r-5,l62,5r-9,l43,,9,,,10,,24r5,l9,29r5,l33,29r10,5l53,34r4,5l62,39r10,9l77,48r4,10l91,63r,5l101,77r,5l105,87r,9l110,106r,19l115,135r,-5xe" fillcolor="black" stroked="f">
                    <v:path arrowok="t" o:connecttype="custom" o:connectlocs="115,130;115,140;120,140;125,144;139,144;139,140;144,140;144,125;139,116;139,96;134,87;134,77;129,72;129,68;120,58;120,53;101,34;101,39;105,39;86,20;81,20;72,10;67,10;62,5;53,5;43,0;9,0;0,10;0,24;5,24;9,29;14,29;33,29;43,34;53,34;57,39;62,39;72,48;77,48;81,58;91,63;91,68;101,77;101,82;105,87;105,96;110,106;110,125;115,135;115,130" o:connectangles="0,0,0,0,0,0,0,0,0,0,0,0,0,0,0,0,0,0,0,0,0,0,0,0,0,0,0,0,0,0,0,0,0,0,0,0,0,0,0,0,0,0,0,0,0,0,0,0,0,0"/>
                  </v:shape>
                  <v:shape id="Freeform 887" o:spid="_x0000_s1907" style="position:absolute;left:115;top:614;width:2637;height:29;visibility:visible;mso-wrap-style:square;v-text-anchor:top" coordsize="26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jcUA&#10;AADcAAAADwAAAGRycy9kb3ducmV2LnhtbESPQWvCQBSE74X+h+UVvNVNRaWmrlIFRUGI1R56fM2+&#10;ZkOzb0N2jfHfu4LgcZiZb5jpvLOVaKnxpWMFb/0EBHHudMmFgu/j6vUdhA/IGivHpOBCHuaz56cp&#10;ptqd+YvaQyhEhLBPUYEJoU6l9Lkhi77vauLo/bnGYoiyKaRu8BzhtpKDJBlLiyXHBYM1LQ3l/4eT&#10;VeCWP7/tYrc9brMsM51c73mEe6V6L93nB4hAXXiE7+2NVjAZTuB2Jh4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HONxQAAANwAAAAPAAAAAAAAAAAAAAAAAJgCAABkcnMv&#10;ZG93bnJldi54bWxQSwUGAAAAAAQABAD1AAAAigMAAAAA&#10;" path="m15,l10,,,10,,24r5,l10,29r2622,l2632,24r5,l2637,10r-5,-5l2632,r-10,l15,xe" fillcolor="black" stroked="f">
                    <v:path arrowok="t" o:connecttype="custom" o:connectlocs="15,0;10,0;0,10;0,24;5,24;10,29;2632,29;2632,24;2637,24;2637,10;2632,5;2632,0;2622,0;15,0" o:connectangles="0,0,0,0,0,0,0,0,0,0,0,0,0,0"/>
                  </v:shape>
                  <v:shape id="Freeform 888" o:spid="_x0000_s1908" style="position:absolute;left:2151;top:3283;width:144;height:139;visibility:visible;mso-wrap-style:square;v-text-anchor:top" coordsize="14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ndsMA&#10;AADcAAAADwAAAGRycy9kb3ducmV2LnhtbERPy2rCQBTdF/oPwy10VydalDQ6ShG0rgQfVdxdMtdM&#10;aOZOzExN/HtnIbg8nPdk1tlKXKnxpWMF/V4Cgjh3uuRCwX63+EhB+ICssXJMCm7kYTZ9fZlgpl3L&#10;G7puQyFiCPsMFZgQ6kxKnxuy6HuuJo7c2TUWQ4RNIXWDbQy3lRwkyUhaLDk2GKxpbij/2/5bBb/H&#10;cNmf1sdBuuxXq8Vna34Ol41S72/d9xhEoC48xQ/3Siv4Gsb58Uw8An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PndsMAAADcAAAADwAAAAAAAAAAAAAAAACYAgAAZHJzL2Rv&#10;d25yZXYueG1sUEsFBgAAAAAEAAQA9QAAAIgDAAAAAA==&#10;" path="m130,29r10,l140,24r4,l144,10,140,5r,-5l96,,87,5,77,5r-5,5l68,10r-5,5l58,15,48,24r-9,5l34,39,20,53r4,l24,48,10,63r,4l5,72r,15l,91r,44l5,135r5,4l24,139r,-4l29,135r,-10l29,101r5,-5l34,82r5,-5l39,72r-5,5l44,72r4,-9l63,48r-5,l58,53,68,43r4,l77,39r5,l87,34r9,l106,29r24,xe" fillcolor="black" stroked="f">
                    <v:path arrowok="t" o:connecttype="custom" o:connectlocs="130,29;140,29;140,24;144,24;144,10;140,5;140,0;96,0;87,5;77,5;72,10;68,10;63,15;58,15;48,24;39,29;34,39;20,53;24,53;24,48;10,63;10,67;5,72;5,87;0,91;0,135;5,135;10,139;24,139;24,135;29,135;29,125;29,101;34,96;34,82;39,77;39,72;34,77;44,72;48,63;63,48;58,48;58,53;68,43;72,43;77,39;82,39;87,34;96,34;106,29;130,29" o:connectangles="0,0,0,0,0,0,0,0,0,0,0,0,0,0,0,0,0,0,0,0,0,0,0,0,0,0,0,0,0,0,0,0,0,0,0,0,0,0,0,0,0,0,0,0,0,0,0,0,0,0,0"/>
                  </v:shape>
                  <v:shape id="Freeform 889" o:spid="_x0000_s1909" style="position:absolute;left:2156;top:3394;width:29;height:484;visibility:visible;mso-wrap-style:square;v-text-anchor:top" coordsize="2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iNsUA&#10;AADcAAAADwAAAGRycy9kb3ducmV2LnhtbESPT2sCMRTE70K/Q3hCb5rVotR1o7QFQ3vUtgdvj83b&#10;P7h5WZLUXb99Uyh4HGbmN0yxH20nruRD61jBYp6BIC6dablW8PV5mD2DCBHZYOeYFNwowH73MCkw&#10;N27gI11PsRYJwiFHBU2MfS5lKBuyGOauJ05e5bzFmKSvpfE4JLjt5DLL1tJiy2mhwZ7eGiovpx+r&#10;4Pu10oflTa8/zn7zpHV9vuhhpdTjdHzZgog0xnv4v/1uFGxWC/g7k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GI2xQAAANwAAAAPAAAAAAAAAAAAAAAAAJgCAABkcnMv&#10;ZG93bnJldi54bWxQSwUGAAAAAAQABAD1AAAAigMAAAAA&#10;" path="m29,14r,-5l24,4,24,,10,,,9,,480r5,l10,484r14,l24,480r5,l29,470,29,14xe" fillcolor="black" stroked="f">
                    <v:path arrowok="t" o:connecttype="custom" o:connectlocs="29,14;29,9;24,4;24,0;10,0;0,9;0,480;5,480;10,484;24,484;24,480;29,480;29,470;29,14" o:connectangles="0,0,0,0,0,0,0,0,0,0,0,0,0,0"/>
                  </v:shape>
                  <v:shape id="Freeform 890" o:spid="_x0000_s1910" style="position:absolute;left:2156;top:504;width:139;height:139;visibility:visible;mso-wrap-style:square;v-text-anchor:top" coordsize="139,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Uk+cUA&#10;AADcAAAADwAAAGRycy9kb3ducmV2LnhtbESPQWvCQBSE74X+h+UVvNVNFUsaXaUUSov2YqyeH9ln&#10;Epp9G3bXJPXXu4LgcZiZb5jFajCN6Mj52rKCl3ECgriwuuZSwe/u8zkF4QOyxsYyKfgnD6vl48MC&#10;M2173lKXh1JECPsMFVQhtJmUvqjIoB/bljh6R+sMhihdKbXDPsJNIydJ8ioN1hwXKmzpo6LiLz8Z&#10;BQfXpesw3STbfcHntk+/fk4DKzV6Gt7nIAIN4R6+tb+1grfZBK5n4hG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T5xQAAANwAAAAPAAAAAAAAAAAAAAAAAJgCAABkcnMv&#10;ZG93bnJldi54bWxQSwUGAAAAAAQABAD1AAAAigMAAAAA&#10;" path="m29,14r,-4l24,5,24,,10,,,10,,43r5,5l5,62r5,5l10,72,24,86r,5l43,110r5,l63,125r4,l72,130r15,l91,134r20,l120,139r15,l135,134r4,l139,120r-4,-5l135,110r-10,l130,110r-10,-4l101,106r-5,-5l82,101,77,96r-5,l58,82r-5,l53,77,39,62r,-4l34,53r,-15l29,34r,-20xe" fillcolor="black" stroked="f">
                    <v:path arrowok="t" o:connecttype="custom" o:connectlocs="29,14;29,10;24,5;24,0;10,0;0,10;0,43;5,48;5,62;10,67;10,72;24,86;24,91;43,110;48,110;63,125;67,125;72,130;87,130;91,134;111,134;120,139;135,139;135,134;139,134;139,120;135,115;135,110;125,110;130,110;120,106;101,106;96,101;82,101;77,96;72,96;58,82;53,82;53,77;39,62;39,58;34,53;34,38;29,34;29,14" o:connectangles="0,0,0,0,0,0,0,0,0,0,0,0,0,0,0,0,0,0,0,0,0,0,0,0,0,0,0,0,0,0,0,0,0,0,0,0,0,0,0,0,0,0,0,0,0"/>
                  </v:shape>
                  <v:shape id="Freeform 891" o:spid="_x0000_s1911" style="position:absolute;left:2156;top:48;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0oscA&#10;AADcAAAADwAAAGRycy9kb3ducmV2LnhtbESPT2vCQBTE74V+h+UVeim6scVSo6uUllLBg8Q/oLdH&#10;9pmEZt+G7HaNfnpXEDwOM/MbZjLrTC0Cta6yrGDQT0AQ51ZXXCjYrH96HyCcR9ZYWyYFJ3Iwmz4+&#10;TDDV9sgZhZUvRISwS1FB6X2TSunykgy6vm2Io3ewrUEfZVtI3eIxwk0tX5PkXRqsOC6U2NBXSfnf&#10;6t8o2C+al+E5hGCybGt2cvG9HPyulXp+6j7HIDx1/h6+tedawWj4Btcz8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tKLHAAAA3AAAAA8AAAAAAAAAAAAAAAAAmAIAAGRy&#10;cy9kb3ducmV2LnhtbFBLBQYAAAAABAAEAPUAAACMAwAAAAA=&#10;" path="m,470r,10l5,480r5,5l24,485r,-5l29,480,29,10,24,5,24,,10,,,10r,4l,470xe" fillcolor="black" stroked="f">
                    <v:path arrowok="t" o:connecttype="custom" o:connectlocs="0,470;0,480;5,480;10,485;24,485;24,480;29,480;29,10;24,5;24,0;10,0;0,10;0,14;0,470" o:connectangles="0,0,0,0,0,0,0,0,0,0,0,0,0,0"/>
                  </v:shape>
                  <v:shape id="Freeform 892" o:spid="_x0000_s1912" style="position:absolute;left:567;top:504;width:144;height:134;visibility:visible;mso-wrap-style:square;v-text-anchor:top" coordsize="14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2KMMA&#10;AADcAAAADwAAAGRycy9kb3ducmV2LnhtbESPS2sCMRSF94L/IVzBnWYsKjo1iohCEVw4uunuktx5&#10;4ORmmKQ69dcbodDl4Tw+zmrT2VrcqfWVYwWTcQKCWDtTcaHgejmMFiB8QDZYOyYFv+Rhs+73Vpga&#10;9+Az3bNQiDjCPkUFZQhNKqXXJVn0Y9cQRy93rcUQZVtI0+IjjttafiTJXFqsOBJKbGhXkr5lPzZy&#10;j9dZ/t09a6v1dLnYn0457o1Sw0G3/QQRqAv/4b/2l1GwnE3hfSYe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K2KMMAAADcAAAADwAAAAAAAAAAAAAAAACYAgAAZHJzL2Rv&#10;d25yZXYueG1sUEsFBgAAAAAEAAQA9QAAAIgDAAAAAA==&#10;" path="m14,106r-5,l,115r,15l4,130r5,4l14,134r10,-4l43,130r5,-5l62,125r5,-5l72,120r4,-5l86,110r5,-9l86,106r5,l125,72r,-5l129,62r,-4l134,53r,-10l139,38r,-14l144,14r,-4l134,r-9,l115,10r,4l120,5r-10,9l110,29r-5,5l105,43r-4,5l101,53r-5,5l96,62,81,77r-5,l62,91r5,l67,86r-5,5l57,91r-5,5l38,96r-5,5l14,101,4,110r10,-4xe" fillcolor="black" stroked="f">
                    <v:path arrowok="t" o:connecttype="custom" o:connectlocs="14,106;9,106;0,115;0,130;4,130;9,134;14,134;24,130;43,130;48,125;62,125;67,120;72,120;76,115;86,110;91,101;86,106;91,106;125,72;125,67;129,62;129,58;134,53;134,43;139,38;139,24;144,14;144,10;134,0;125,0;115,10;115,14;120,5;110,14;110,29;105,34;105,43;101,48;101,53;96,58;96,62;81,77;76,77;62,91;67,91;67,86;62,91;57,91;52,96;38,96;33,101;14,101;4,110;14,106" o:connectangles="0,0,0,0,0,0,0,0,0,0,0,0,0,0,0,0,0,0,0,0,0,0,0,0,0,0,0,0,0,0,0,0,0,0,0,0,0,0,0,0,0,0,0,0,0,0,0,0,0,0,0,0,0,0"/>
                  </v:shape>
                  <v:shape id="Freeform 893" o:spid="_x0000_s1913" style="position:absolute;left:682;top:48;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JTccA&#10;AADcAAAADwAAAGRycy9kb3ducmV2LnhtbESPQWvCQBSE74X+h+UJXopuLETa6CpFKS14kGiF9vbI&#10;PpNg9m3IrmvaX+8KQo/DzHzDzJe9aUSgztWWFUzGCQjiwuqaSwVf+/fRCwjnkTU2lknBLzlYLh4f&#10;5phpe+Gcws6XIkLYZaig8r7NpHRFRQbd2LbE0TvazqCPsiul7vAS4aaRz0kylQZrjgsVtrSqqDjt&#10;zkbBz6Z9Sv9CCCbPD+ZbbtbbycdeqeGgf5uB8NT7//C9/akVvKYp3M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kiU3HAAAA3AAAAA8AAAAAAAAAAAAAAAAAmAIAAGRy&#10;cy9kb3ducmV2LnhtbFBLBQYAAAAABAAEAPUAAACMAwAAAAA=&#10;" path="m,470r,10l5,480r5,5l24,485r,-5l29,480,29,10,24,5,24,,10,,,10r,4l,470xe" fillcolor="black" stroked="f">
                    <v:path arrowok="t" o:connecttype="custom" o:connectlocs="0,470;0,480;5,480;10,485;24,485;24,480;29,480;29,10;24,5;24,0;10,0;0,10;0,14;0,470" o:connectangles="0,0,0,0,0,0,0,0,0,0,0,0,0,0"/>
                  </v:shape>
                  <v:shape id="Freeform 894" o:spid="_x0000_s1914" style="position:absolute;left:696;width:1475;height:192;visibility:visible;mso-wrap-style:square;v-text-anchor:top" coordsize="1475,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zFMMA&#10;AADcAAAADwAAAGRycy9kb3ducmV2LnhtbESPQWsCMRSE74L/ITzBi9SsgtpujSIFwUsPai+9vW5e&#10;k8XNS0hSXf99IxR6HGbmG2a97V0nrhRT61nBbFqBIG68btko+Djvn55BpIyssfNMCu6UYLsZDtZY&#10;a3/jI11P2YgC4VSjAptzqKVMjSWHaeoDcfG+fXSYi4xG6oi3AnednFfVUjpsuSxYDPRmqbmcfpyC&#10;Xfd+xtz7lTk0wa4+J19HE6JS41G/ewWRqc//4b/2QSt4WSzhca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BzFMMAAADcAAAADwAAAAAAAAAAAAAAAACYAgAAZHJzL2Rv&#10;d25yZXYueG1sUEsFBgAAAAAEAAQA9QAAAIgDAAAAAA==&#10;" path="m,62r10,5l24,72r10,l44,77r14,5l68,82r9,4l92,91r9,5l111,96r9,5l135,101r19,9l164,110r19,10l197,120r10,5l216,125r10,5l236,130r9,4l255,134r9,5l274,139r10,5l293,144r10,5l312,149r5,5l336,154r10,4l356,158r9,5l380,163r9,5l409,168r4,5l433,173r4,5l481,178r4,4l505,182r9,5l543,187r5,5l658,192r5,-5l687,187r10,-5l706,182r10,-4l735,178r5,-5l749,173r5,-5l764,168r5,-5l778,158r10,l793,154r19,-10l821,139r5,l845,130r20,-10l874,115r5,-5l898,101,918,91r19,-9l946,77r5,-5l970,62r20,-9l1009,43r9,l1023,38r19,-9l1052,24r10,l1066,19r10,-5l1086,14r9,-4l1105,10r5,-5l1148,5,1158,r139,l1302,5r24,l1331,10r14,l1355,14r4,l1369,19r5,l1383,24r5,l1398,29r5,l1407,34r10,l1422,38r9,l1436,43r10,5l1451,48r4,5l1465,58r5,4l1475,62e" filled="f" strokeweight="0">
                    <v:path arrowok="t" o:connecttype="custom" o:connectlocs="10,67;34,72;58,82;77,86;101,96;120,101;154,110;183,120;207,125;226,130;245,134;264,139;284,144;303,149;317,154;346,158;365,163;389,168;413,173;437,178;485,182;514,187;548,192;663,187;697,182;716,178;740,173;754,168;769,163;788,158;812,144;826,139;865,120;879,110;918,91;946,77;970,62;1009,43;1023,38;1052,24;1066,19;1086,14;1105,10;1148,5;1297,0;1326,5;1345,10;1359,14;1374,19;1388,24;1403,29;1417,34;1431,38;1446,48;1455,53;1470,62" o:connectangles="0,0,0,0,0,0,0,0,0,0,0,0,0,0,0,0,0,0,0,0,0,0,0,0,0,0,0,0,0,0,0,0,0,0,0,0,0,0,0,0,0,0,0,0,0,0,0,0,0,0,0,0,0,0,0,0"/>
                  </v:shape>
                  <v:shape id="Freeform 895" o:spid="_x0000_s1915" style="position:absolute;left:696;top:3806;width:1475;height:116;visibility:visible;mso-wrap-style:square;v-text-anchor:top" coordsize="1475,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lPsUA&#10;AADcAAAADwAAAGRycy9kb3ducmV2LnhtbESPT2sCMRTE70K/Q3gFb5pVsX+2RrFFwUuVtQV7fGye&#10;m6XJy7KJun57Uyh4HGbmN8xs0TkrztSG2rOC0TADQVx6XXOl4PtrPXgBESKyRuuZFFwpwGL+0Jth&#10;rv2FCzrvYyUShEOOCkyMTS5lKA05DEPfECfv6FuHMcm2krrFS4I7K8dZ9iQd1pwWDDb0Yaj83Z+c&#10;gu3nuz3gyE52x92BJ96Z1Q8VSvUfu+UbiEhdvIf/2xut4HX6DH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SU+xQAAANwAAAAPAAAAAAAAAAAAAAAAAJgCAABkcnMv&#10;ZG93bnJldi54bWxQSwUGAAAAAAQABAD1AAAAigMAAAAA&#10;" path="m,58r5,5l15,63r9,5l29,68r10,4l44,72r9,5l58,77r10,5l77,82r5,5l96,87r10,5l116,92r4,4l140,96r4,5l173,101r5,5l207,106r9,5l293,111r10,5l332,116r9,-5l394,111r10,-5l433,106r9,-5l461,101r10,-5l481,96r14,-4l505,92r9,-5l524,87r9,-5l548,77r9,l567,72r14,-4l591,68,610,58r15,l644,48r14,l668,44r14,-5l692,39r9,-5l716,29r9,l735,24r14,l759,20r14,l783,15r10,l807,10r10,l831,5r24,l865,r254,l1134,5r33,l1182,10r38,l1230,15r24,l1268,20r24,l1307,24r9,l1331,29r9,l1355,34r14,l1379,39r14,l1403,44r14,l1431,48r10,l1470,58r5,e" filled="f" strokeweight="0">
                    <v:path arrowok="t" o:connecttype="custom" o:connectlocs="5,63;24,68;39,72;53,77;68,82;82,87;106,92;120,96;144,101;178,106;216,111;303,116;341,111;404,106;442,101;471,96;495,92;514,87;533,82;557,77;581,68;610,58;644,48;668,44;692,39;716,29;735,24;759,20;783,15;807,10;831,5;865,0;1134,5;1182,10;1230,15;1268,20;1307,24;1331,29;1355,34;1379,39;1403,44;1431,48;1470,58" o:connectangles="0,0,0,0,0,0,0,0,0,0,0,0,0,0,0,0,0,0,0,0,0,0,0,0,0,0,0,0,0,0,0,0,0,0,0,0,0,0,0,0,0,0,0"/>
                  </v:shape>
                  <v:shape id="Freeform 896" o:spid="_x0000_s1916" style="position:absolute;top:1186;width:595;height:28;visibility:visible;mso-wrap-style:square;v-text-anchor:top" coordsize="5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CMIA&#10;AADcAAAADwAAAGRycy9kb3ducmV2LnhtbERPz2vCMBS+D/Y/hCd4m6mKm6tG2QZD8WY3kN2ezbMp&#10;bV5qk2n8781hsOPH93u5jrYVF+p97VjBeJSBIC6drrlS8P31+TQH4QOyxtYxKbiRh/Xq8WGJuXZX&#10;3tOlCJVIIexzVGBC6HIpfWnIoh+5jjhxJ9dbDAn2ldQ9XlO4beUky56lxZpTg8GOPgyVTfFrFWyK&#10;08/7QZ939lg325f91DS7GJUaDuLbAkSgGP7Ff+6tVvA6S2vTmXQ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pRMIwgAAANwAAAAPAAAAAAAAAAAAAAAAAJgCAABkcnMvZG93&#10;bnJldi54bWxQSwUGAAAAAAQABAD1AAAAhwMAAAAA&#10;" path="m14,l10,,,9,,24r5,l10,28r581,l591,24r4,l595,9,591,4r,-4l581,,14,xe" fillcolor="black" stroked="f">
                    <v:path arrowok="t" o:connecttype="custom" o:connectlocs="14,0;10,0;0,9;0,24;5,24;10,28;591,28;591,24;595,24;595,9;591,4;591,0;581,0;14,0" o:connectangles="0,0,0,0,0,0,0,0,0,0,0,0,0,0"/>
                  </v:shape>
                  <v:shape id="Freeform 897" o:spid="_x0000_s1917" style="position:absolute;left:567;top:1186;width:28;height:196;visibility:visible;mso-wrap-style:square;v-text-anchor:top" coordsize="28,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8RcQA&#10;AADcAAAADwAAAGRycy9kb3ducmV2LnhtbESPQWvCQBSE74X+h+UVvNVNK0qNrlKsSqEnrbTXR/aZ&#10;BPPeht01xn/vFgoeh5n5hpkve25URz7UTgy8DDNQJIWztZQGDt+b5zdQIaJYbJyQgSsFWC4eH+aY&#10;W3eRHXX7WKoEkZCjgSrGNtc6FBUxhqFrSZJ3dJ4xJulLbT1eEpwb/ZplE81YS1qosKVVRcVpf2YD&#10;X1v/wYdjzZPf9XkVs93PqAtszOCpf5+BitTHe/i//WkNTMdT+DuTjoBe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5/EXEAAAA3AAAAA8AAAAAAAAAAAAAAAAAmAIAAGRycy9k&#10;b3ducmV2LnhtbFBLBQYAAAAABAAEAPUAAACJAwAAAAA=&#10;" path="m28,14r,-5l24,4,24,,9,,,9,,192r4,l9,196r15,l24,192r4,l28,182,28,14xe" fillcolor="black" stroked="f">
                    <v:path arrowok="t" o:connecttype="custom" o:connectlocs="28,14;28,9;24,4;24,0;9,0;0,9;0,192;4,192;9,196;24,196;24,192;28,192;28,182;28,14" o:connectangles="0,0,0,0,0,0,0,0,0,0,0,0,0,0"/>
                  </v:shape>
                  <v:shape id="Freeform 898" o:spid="_x0000_s1918" style="position:absolute;left:567;top:135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z8MA&#10;AADcAAAADwAAAGRycy9kb3ducmV2LnhtbERPu27CMBTdK/EP1kXqBg4MlAZMBFSoHaqiAoL1Kr7k&#10;QXwd2W5I/74ekDoenfcy600jOnK+sqxgMk5AEOdWV1woOB13ozkIH5A1NpZJwS95yFaDpyWm2t75&#10;m7pDKEQMYZ+igjKENpXS5yUZ9GPbEkfuap3BEKErpHZ4j+GmkdMkmUmDFceGElvalpTfDj9GQfX2&#10;5Vz3cp63u8+NrN/3td9ejko9D/v1AkSgPvyLH+4PreB1FufH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z8MAAADcAAAADwAAAAAAAAAAAAAAAACYAgAAZHJzL2Rv&#10;d25yZXYueG1sUEsFBgAAAAAEAAQA9QAAAIgDAAAAAA==&#10;" path="m24,4l24,,9,,,9,,24r4,l120,139r5,5l139,144r,-5l144,139r,-15l139,120,24,4xe" fillcolor="black" stroked="f">
                    <v:path arrowok="t" o:connecttype="custom" o:connectlocs="24,4;24,0;9,0;0,9;0,24;4,24;120,139;125,144;139,144;139,139;144,139;144,124;139,120;24,4" o:connectangles="0,0,0,0,0,0,0,0,0,0,0,0,0,0"/>
                  </v:shape>
                  <v:shape id="Freeform 899" o:spid="_x0000_s1919" style="position:absolute;left:567;top:1186;width:2300;height:28;visibility:visible;mso-wrap-style:square;v-text-anchor:top" coordsize="230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2dsAA&#10;AADcAAAADwAAAGRycy9kb3ducmV2LnhtbESPQYvCMBSE74L/ITxhb5rqQdZqFBUWPLrVH/Bonk21&#10;eSlJrNl/bxYW9jjMzDfMZpdsJwbyoXWsYD4rQBDXTrfcKLhevqafIEJE1tg5JgU/FGC3HY82WGr3&#10;4m8aqtiIDOFQogITY19KGWpDFsPM9cTZuzlvMWbpG6k9vjLcdnJRFEtpseW8YLCno6H6UT2tAjq0&#10;hztfEvtq0Z+kNecwpEapj0nar0FESvE//Nc+aQWr5Rx+z+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2dsAAAADcAAAADwAAAAAAAAAAAAAAAACYAgAAZHJzL2Rvd25y&#10;ZXYueG1sUEsFBgAAAAAEAAQA9QAAAIUDAAAAAA==&#10;" path="m14,l9,,,9,,24r4,l9,28r2286,l2295,24r5,l2300,9r-5,-5l2295,r-10,l14,xe" fillcolor="black" stroked="f">
                    <v:path arrowok="t" o:connecttype="custom" o:connectlocs="14,0;9,0;0,9;0,24;4,24;9,28;2295,28;2295,24;2300,24;2300,9;2295,4;2295,0;2285,0;14,0" o:connectangles="0,0,0,0,0,0,0,0,0,0,0,0,0,0"/>
                  </v:shape>
                  <v:shape id="Freeform 900" o:spid="_x0000_s1920" style="position:absolute;left:2267;top:1186;width:28;height:196;visibility:visible;mso-wrap-style:square;v-text-anchor:top" coordsize="28,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kicQA&#10;AADcAAAADwAAAGRycy9kb3ducmV2LnhtbESPX2vCQBDE34V+h2MLfdOLFkIbPUXsHwo+aUVfl9ya&#10;BLN74e6M6bfvFYQ+DjPzG2axGrhVPfnQODEwnWSgSEpnG6kMHL4/xi+gQkSx2DohAz8UYLV8GC2w&#10;sO4mO+r3sVIJIqFAA3WMXaF1KGtiDBPXkSTv7DxjTNJX2nq8JTi3epZluWZsJC3U2NGmpvKyv7KB&#10;7ad/48O54fz0ft3EbHd87gMb8/Q4rOegIg3xP3xvf1kDr/kM/s6k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xpInEAAAA3AAAAA8AAAAAAAAAAAAAAAAAmAIAAGRycy9k&#10;b3ducmV2LnhtbFBLBQYAAAAABAAEAPUAAACJAwAAAAA=&#10;" path="m28,14r,-5l24,4,24,,9,,,9,,192r4,l9,196r15,l24,192r4,l28,182,28,14xe" fillcolor="black" stroked="f">
                    <v:path arrowok="t" o:connecttype="custom" o:connectlocs="28,14;28,9;24,4;24,0;9,0;0,9;0,192;4,192;9,196;24,196;24,192;28,192;28,182;28,14" o:connectangles="0,0,0,0,0,0,0,0,0,0,0,0,0,0"/>
                  </v:shape>
                  <v:shape id="Freeform 901" o:spid="_x0000_s1921" style="position:absolute;left:2156;top:1354;width:139;height:144;visibility:visible;mso-wrap-style:square;v-text-anchor:top" coordsize="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fVg8UA&#10;AADcAAAADwAAAGRycy9kb3ducmV2LnhtbESPQWvCQBSE70L/w/IKveluWhAb3YhtqfQmmnrw9sg+&#10;k5Ds25DdxtRf7xYKHoeZ+YZZrUfbioF6XzvWkMwUCOLCmZpLDd/553QBwgdkg61j0vBLHtbZw2SF&#10;qXEX3tNwCKWIEPYpaqhC6FIpfVGRRT9zHXH0zq63GKLsS2l6vES4beWzUnNpsea4UGFH7xUVzeHH&#10;arhuTx+krkrmydtmm+yOKrRDo/XT47hZggg0hnv4v/1lNLzOX+D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9WDxQAAANwAAAAPAAAAAAAAAAAAAAAAAJgCAABkcnMv&#10;ZG93bnJldi54bWxQSwUGAAAAAAQABAD1AAAAigMAAAAA&#10;" path="m135,24r4,-5l139,4r-4,l130,,115,r,4l5,120,,124r,15l5,139r5,5l24,144r,-5l135,24xe" fillcolor="black" stroked="f">
                    <v:path arrowok="t" o:connecttype="custom" o:connectlocs="135,24;139,19;139,4;135,4;130,0;115,0;115,4;5,120;0,124;0,139;5,139;10,144;24,144;24,139;135,24" o:connectangles="0,0,0,0,0,0,0,0,0,0,0,0,0,0,0"/>
                  </v:shape>
                  <v:shape id="Freeform 902" o:spid="_x0000_s1922" style="position:absolute;left:682;top:1469;width:1503;height:29;visibility:visible;mso-wrap-style:square;v-text-anchor:top" coordsize="15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8XcQA&#10;AADcAAAADwAAAGRycy9kb3ducmV2LnhtbESPQWvCQBSE74L/YXmCl6KbWAk2dRUtlHoqrdb7I/tM&#10;QrNvQ/Y1pv/eLRQ8DjPzDbPeDq5RPXWh9mwgnSegiAtvay4NfJ1eZytQQZAtNp7JwC8F2G7GozXm&#10;1l/5k/qjlCpCOORooBJpc61DUZHDMPctcfQuvnMoUXalth1eI9w1epEkmXZYc1yosKWXiorv448z&#10;8PC+Spflx2OPIvuLzkJ6dm9nY6aTYfcMSmiQe/i/fbAGnrIl/J2JR0B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0vF3EAAAA3AAAAA8AAAAAAAAAAAAAAAAAmAIAAGRycy9k&#10;b3ducmV2LnhtbFBLBQYAAAAABAAEAPUAAACJAwAAAAA=&#10;" path="m14,l10,,,9,,24r5,l10,29r1488,l1498,24r5,l1503,9r-5,-4l1498,r-9,l14,xe" fillcolor="black" stroked="f">
                    <v:path arrowok="t" o:connecttype="custom" o:connectlocs="14,0;10,0;0,9;0,24;5,24;10,29;1498,29;1498,24;1503,24;1503,9;1498,5;1498,0;1489,0;14,0" o:connectangles="0,0,0,0,0,0,0,0,0,0,0,0,0,0"/>
                  </v:shape>
                  <v:shape id="Freeform 903" o:spid="_x0000_s1923" style="position:absolute;left:567;top:1354;width:1728;height:28;visibility:visible;mso-wrap-style:square;v-text-anchor:top" coordsize="172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uUsMA&#10;AADcAAAADwAAAGRycy9kb3ducmV2LnhtbESPQWvCQBSE70L/w/IKvelGwZBGVxFFSGkvpq3nR/aZ&#10;DWbfhuxq0n/fLRQ8DjPzDbPejrYVd+p941jBfJaAIK6cbrhW8PV5nGYgfEDW2DomBT/kYbt5mqwx&#10;127gE93LUIsIYZ+jAhNCl0vpK0MW/cx1xNG7uN5iiLKvpe5xiHDbykWSpNJiw3HBYEd7Q9W1vFkF&#10;3pyzc4VUvB+7j3B4+za3cmeUenkedysQgcbwCP+3C63gNV3C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8uUsMAAADcAAAADwAAAAAAAAAAAAAAAACYAgAAZHJzL2Rv&#10;d25yZXYueG1sUEsFBgAAAAAEAAQA9QAAAIgDAAAAAA==&#10;" path="m14,l9,,,9,,24r4,l9,28r1715,l1724,24r4,l1728,9r-4,-5l1724,r-10,l14,xe" fillcolor="black" stroked="f">
                    <v:path arrowok="t" o:connecttype="custom" o:connectlocs="14,0;9,0;0,9;0,24;4,24;9,28;1724,28;1724,24;1728,24;1728,9;1724,4;1724,0;1714,0;14,0" o:connectangles="0,0,0,0,0,0,0,0,0,0,0,0,0,0"/>
                  </v:shape>
                  <v:shape id="Freeform 904" o:spid="_x0000_s1924" style="position:absolute;top:2712;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dh8cA&#10;AADcAAAADwAAAGRycy9kb3ducmV2LnhtbESPQWvCQBSE7wX/w/IKvRTdKBhs6irSIi14kGiF9vbI&#10;viah2bchu12jv94VBI/DzHzDzJe9aUSgztWWFYxHCQjiwuqaSwVf+/VwBsJ5ZI2NZVJwIgfLxeBh&#10;jpm2R84p7HwpIoRdhgoq79tMSldUZNCNbEscvV/bGfRRdqXUHR4j3DRykiSpNFhzXKiwpbeKir/d&#10;v1Hws2mfp+cQgsnzg/mWm/ft+GOv1NNjv3oF4an39/Ct/akVvKQp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YfHAAAA3AAAAA8AAAAAAAAAAAAAAAAAmAIAAGRy&#10;cy9kb3ducmV2LnhtbFBLBQYAAAAABAAEAPUAAACMAwAAAAA=&#10;" path="m,470r,10l5,480r5,5l24,485r,-5l29,480,29,10,24,5,24,,10,,,10r,4l,470xe" fillcolor="black" stroked="f">
                    <v:path arrowok="t" o:connecttype="custom" o:connectlocs="0,470;0,480;5,480;10,485;24,485;24,480;29,480;29,10;24,5;24,0;10,0;0,10;0,14;0,470" o:connectangles="0,0,0,0,0,0,0,0,0,0,0,0,0,0"/>
                  </v:shape>
                  <v:shape id="Freeform 905" o:spid="_x0000_s1925" style="position:absolute;top:2712;width:2867;height:29;visibility:visible;mso-wrap-style:square;v-text-anchor:top" coordsize="286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0FkMUA&#10;AADcAAAADwAAAGRycy9kb3ducmV2LnhtbESPzWrDMBCE74W8g9hCb43cQJ3EjRJCoKWHXmr7ktvG&#10;2tim1spIqn/evgoEehxm5htmd5hMJwZyvrWs4GWZgCCurG65VlAW788bED4ga+wsk4KZPBz2i4cd&#10;ZtqO/E1DHmoRIewzVNCE0GdS+qohg35pe+LoXa0zGKJ0tdQOxwg3nVwlSSoNthwXGuzp1FD1k/8a&#10;BecCr4Vef1361A7l6/zh5lJelHp6nI5vIAJN4T98b39qBdt0Dbc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QWQxQAAANwAAAAPAAAAAAAAAAAAAAAAAJgCAABkcnMv&#10;ZG93bnJldi54bWxQSwUGAAAAAAQABAD1AAAAigMAAAAA&#10;" path="m14,l10,,,10,,24r5,l10,29r2852,l2862,24r5,l2867,10r-5,-5l2862,r-10,l14,xe" fillcolor="black" stroked="f">
                    <v:path arrowok="t" o:connecttype="custom" o:connectlocs="14,0;10,0;0,10;0,24;5,24;10,29;2862,29;2862,24;2867,24;2867,10;2862,5;2862,0;2852,0;14,0" o:connectangles="0,0,0,0,0,0,0,0,0,0,0,0,0,0"/>
                  </v:shape>
                  <v:shape id="Freeform 906" o:spid="_x0000_s1926" style="position:absolute;left:2838;top:2712;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nsbsMA&#10;AADcAAAADwAAAGRycy9kb3ducmV2LnhtbERPz2vCMBS+D/Y/hCd4GZo6ULbOKEMZCh6kOkFvj+at&#10;LTYvpYmx+tebg7Djx/d7Ou9MLQK1rrKsYDRMQBDnVldcKPjd/ww+QDiPrLG2TApu5GA+e32ZYqrt&#10;lTMKO1+IGMIuRQWl900qpctLMuiGtiGO3J9tDfoI20LqFq8x3NTyPUkm0mDFsaHEhhYl5efdxSg4&#10;bZq38T2EYLLsYI5ys9yOVnul+r3u+wuEp87/i5/utVbwOYlr4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nsbsMAAADcAAAADwAAAAAAAAAAAAAAAACYAgAAZHJzL2Rv&#10;d25yZXYueG1sUEsFBgAAAAAEAAQA9QAAAIgDAAAAAA==&#10;" path="m29,14r,-4l24,5,24,,10,,,10,,480r5,l10,485r14,l24,480r5,l29,470,29,14xe" fillcolor="black" stroked="f">
                    <v:path arrowok="t" o:connecttype="custom" o:connectlocs="29,14;29,10;24,5;24,0;10,0;0,10;0,480;5,480;10,485;24,485;24,480;29,480;29,470;29,14" o:connectangles="0,0,0,0,0,0,0,0,0,0,0,0,0,0"/>
                  </v:shape>
                  <v:shape id="Freeform 907" o:spid="_x0000_s1927" style="position:absolute;left:14;top:3067;width:2838;height:120;visibility:visible;mso-wrap-style:square;v-text-anchor:top" coordsize="283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Y4cMA&#10;AADcAAAADwAAAGRycy9kb3ducmV2LnhtbESPUWvCQBCE3wv9D8cKfSn1oqDU6Cm1VLCPVX/AmluT&#10;YG4v3K0m9dd7QqGPw8x8wyxWvWvUlUKsPRsYDTNQxIW3NZcGDvvN2zuoKMgWG89k4JcirJbPTwvM&#10;re/4h647KVWCcMzRQCXS5lrHoiKHcehb4uSdfHAoSYZS24BdgrtGj7Nsqh3WnBYqbOmzouK8uzgD&#10;4Rg3t0O53naX+PX6PbYyOWsx5mXQf8xBCfXyH/5rb62B2XQGj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eY4cMAAADcAAAADwAAAAAAAAAAAAAAAACYAgAAZHJzL2Rv&#10;d25yZXYueG1sUEsFBgAAAAAEAAQA9QAAAIgDAAAAAA==&#10;" path="m2838,r-4,l2829,5r-10,l2814,10r-14,l2795,15r-19,l2771,19r-19,l2747,24r-19,l2718,29r-19,l2690,34r-24,l2656,39r-14,l2632,43r-29,l2594,48r-29,l2555,53r-29,l2512,58r-53,l2450,63r-39,l2397,67r-29,l2358,72r-43,l2301,77r-34,l2253,82r-29,l2209,87r-48,l2147,91r-34,l2099,96r-48,l2032,101r-43,l1969,106r-62,l1892,111r-72,l1816,115r-846,l961,120r-327,l625,115r-72,l543,111r-38,l490,106r-24,l452,101r-10,l428,96r-24,l389,91r-9,l365,87r-24,l327,82r-10,l303,77r-10,l279,72r-10,l255,67r-10,l231,63,221,58r-14,l197,53r-14,l173,48,159,43r-10,l135,39r-10,l111,34,101,29r-14,l77,24,63,19,53,15r-9,l29,10,20,5,5,,,e" filled="f" strokeweight="0">
                    <v:path arrowok="t" o:connecttype="custom" o:connectlocs="2834,0;2819,5;2800,10;2776,15;2752,19;2728,24;2699,29;2666,34;2642,39;2603,43;2565,48;2526,53;2459,58;2411,63;2368,67;2315,72;2267,77;2224,82;2161,87;2113,91;2051,96;1989,101;1907,106;1820,111;970,115;634,120;553,115;505,111;466,106;442,101;404,96;380,91;341,87;317,82;293,77;269,72;245,67;221,58;197,53;173,48;149,43;125,39;101,29;77,24;53,15;29,10;5,0" o:connectangles="0,0,0,0,0,0,0,0,0,0,0,0,0,0,0,0,0,0,0,0,0,0,0,0,0,0,0,0,0,0,0,0,0,0,0,0,0,0,0,0,0,0,0,0,0,0,0"/>
                  </v:shape>
                  <v:shape id="Freeform 908" o:spid="_x0000_s1928" style="position:absolute;left:451;top:2942;width:29;height:140;visibility:visible;mso-wrap-style:square;v-text-anchor:top" coordsize="2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FXcQA&#10;AADcAAAADwAAAGRycy9kb3ducmV2LnhtbERPz2vCMBS+C/4P4Q12GZo6YbPVKCIoOhw6tx28PZq3&#10;tti8xCbT7r83h4HHj+/3ZNaaWlyo8ZVlBYN+AoI4t7riQsHX57I3AuEDssbaMin4Iw+zabczwUzb&#10;K3/Q5RAKEUPYZ6igDMFlUvq8JIO+bx1x5H5sYzBE2BRSN3iN4aaWz0nyIg1WHBtKdLQoKT8dfo2C&#10;TZG+navt92r4Psfj8mmv3c6lSj0+tPMxiEBtuIv/3WutIH2N8+OZeAT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9xV3EAAAA3AAAAA8AAAAAAAAAAAAAAAAAmAIAAGRycy9k&#10;b3ducmV2LnhtbFBLBQYAAAAABAAEAPUAAACJAwAAAAA=&#10;" path="m,125r,10l5,135r5,5l24,140r,-5l29,135,29,10,24,5,24,,10,,,10r,5l,125xe" fillcolor="black" stroked="f">
                    <v:path arrowok="t" o:connecttype="custom" o:connectlocs="0,125;0,135;5,135;10,140;24,140;24,135;29,135;29,10;24,5;24,0;10,0;0,10;0,15;0,125" o:connectangles="0,0,0,0,0,0,0,0,0,0,0,0,0,0"/>
                  </v:shape>
                  <v:shape id="Freeform 909" o:spid="_x0000_s1929" style="position:absolute;left:451;top:2942;width:1902;height:29;visibility:visible;mso-wrap-style:square;v-text-anchor:top" coordsize="190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P8wcYA&#10;AADcAAAADwAAAGRycy9kb3ducmV2LnhtbESPQWvCQBSE70L/w/IK3nSj0jamrlJKhUIRMS3V4yP7&#10;TEKyb0N2TdJ/7xYEj8PMfMOsNoOpRUetKy0rmE0jEMSZ1SXnCn6+t5MYhPPIGmvLpOCPHGzWD6MV&#10;Jtr2fKAu9bkIEHYJKii8bxIpXVaQQTe1DXHwzrY16INsc6lb7APc1HIeRc/SYMlhocCG3gvKqvRi&#10;FCy+luej/z3xUxzt5nL/UTWyrJQaPw5vryA8Df4evrU/tYLlywz+z4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P8wcYAAADcAAAADwAAAAAAAAAAAAAAAACYAgAAZHJz&#10;L2Rvd25yZXYueG1sUEsFBgAAAAAEAAQA9QAAAIsDAAAAAA==&#10;" path="m15,l10,,,10,,24r5,l10,29r1887,l1897,24r5,l1902,10r-5,-5l1897,r-9,l15,xe" fillcolor="black" stroked="f">
                    <v:path arrowok="t" o:connecttype="custom" o:connectlocs="15,0;10,0;0,10;0,24;5,24;10,29;1897,29;1897,24;1902,24;1902,10;1897,5;1897,0;1888,0;15,0" o:connectangles="0,0,0,0,0,0,0,0,0,0,0,0,0,0"/>
                  </v:shape>
                  <v:shape id="Freeform 910" o:spid="_x0000_s1930" style="position:absolute;left:2324;top:2942;width:29;height:140;visibility:visible;mso-wrap-style:square;v-text-anchor:top" coordsize="2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scgA&#10;AADcAAAADwAAAGRycy9kb3ducmV2LnhtbESPT2sCMRTE70K/Q3gFL6Vmq1C7W6NIQbFFaf136O2x&#10;ed1dunmJm6jrtzeFgsdhZn7DjCatqcWJGl9ZVvDUS0AQ51ZXXCjYbWePLyB8QNZYWyYFF/IwGd91&#10;Rphpe+Y1nTahEBHCPkMFZQguk9LnJRn0PeuIo/djG4MhyqaQusFzhJta9pPkWRqsOC6U6OitpPx3&#10;czQK3ov041At9/PBaorfs4cv7T5dqlT3vp2+ggjUhlv4v73QCtJhH/7OxCM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o/6xyAAAANwAAAAPAAAAAAAAAAAAAAAAAJgCAABk&#10;cnMvZG93bnJldi54bWxQSwUGAAAAAAQABAD1AAAAjQMAAAAA&#10;" path="m29,15r,-5l24,5,24,,10,,,10,,135r5,l10,140r14,l24,135r5,l29,125,29,15xe" fillcolor="black" stroked="f">
                    <v:path arrowok="t" o:connecttype="custom" o:connectlocs="29,15;29,10;24,5;24,0;10,0;0,10;0,135;5,135;10,140;24,140;24,135;29,135;29,125;29,15" o:connectangles="0,0,0,0,0,0,0,0,0,0,0,0,0,0"/>
                  </v:shape>
                  <v:shape id="Freeform 911" o:spid="_x0000_s1931" style="position:absolute;left:451;top:3053;width:1902;height:29;visibility:visible;mso-wrap-style:square;v-text-anchor:top" coordsize="190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3HLcYA&#10;AADcAAAADwAAAGRycy9kb3ducmV2LnhtbESPQWvCQBSE74X+h+UVvNVNFVtN3QQRBUGk1Jbq8ZF9&#10;JiHZtyG7JvHfu4VCj8PMfMMs08HUoqPWlZYVvIwjEMSZ1SXnCr6/ts9zEM4ja6wtk4IbOUiTx4cl&#10;xtr2/End0eciQNjFqKDwvomldFlBBt3YNsTBu9jWoA+yzaVusQ9wU8tJFL1KgyWHhQIbWheUVcer&#10;UTDdLy4n/3Pm2Tw6TOTHpmpkWSk1ehpW7yA8Df4//NfeaQWLtyn8nglHQC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3HLcYAAADcAAAADwAAAAAAAAAAAAAAAACYAgAAZHJz&#10;L2Rvd25yZXYueG1sUEsFBgAAAAAEAAQA9QAAAIsDAAAAAA==&#10;" path="m1888,29r9,l1897,24r5,l1902,9r-5,-4l1897,,10,,,9,,24r5,l10,29r5,l1888,29xe" fillcolor="black" stroked="f">
                    <v:path arrowok="t" o:connecttype="custom" o:connectlocs="1888,29;1897,29;1897,24;1902,24;1902,9;1897,5;1897,0;10,0;0,9;0,24;5,24;10,29;15,29;1888,29" o:connectangles="0,0,0,0,0,0,0,0,0,0,0,0,0,0"/>
                  </v:shape>
                  <v:shape id="Freeform 912" o:spid="_x0000_s1932" style="position:absolute;left:567;top:2712;width:28;height:259;visibility:visible;mso-wrap-style:square;v-text-anchor:top" coordsize="2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MQA&#10;AADcAAAADwAAAGRycy9kb3ducmV2LnhtbESPS4vCMBSF94L/IdwBd5qOyKjVKCLMUHXla+Hu0lzb&#10;zjQ3pclo9dcbQXB5OI+PM503phQXql1hWcFnLwJBnFpdcKbgsP/ujkA4j6yxtEwKbuRgPmu3phhr&#10;e+UtXXY+E2GEXYwKcu+rWEqX5mTQ9WxFHLyzrQ36IOtM6hqvYdyUsh9FX9JgwYGQY0XLnNK/3b8J&#10;kOj3KJMVblfJaHOitbuXP4e7Up2PZjEB4anx7/CrnWgF4+EA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5YzEAAAA3AAAAA8AAAAAAAAAAAAAAAAAmAIAAGRycy9k&#10;b3ducmV2LnhtbFBLBQYAAAAABAAEAPUAAACJAwAAAAA=&#10;" path="m,245r,9l4,254r5,5l24,259r,-5l28,254,28,10,24,5,24,,9,,,10r,4l,245xe" fillcolor="black" stroked="f">
                    <v:path arrowok="t" o:connecttype="custom" o:connectlocs="0,245;0,254;4,254;9,259;24,259;24,254;28,254;28,10;24,5;24,0;9,0;0,10;0,14;0,245" o:connectangles="0,0,0,0,0,0,0,0,0,0,0,0,0,0"/>
                  </v:shape>
                  <v:shape id="Freeform 913" o:spid="_x0000_s1933" style="position:absolute;left:2267;top:2712;width:28;height:259;visibility:visible;mso-wrap-style:square;v-text-anchor:top" coordsize="2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NAF8QA&#10;AADcAAAADwAAAGRycy9kb3ducmV2LnhtbESPS4vCMBSF94L/IdwBd5qO4KjVKCLMUHXla+Hu0lzb&#10;zjQ3pclo9dcbQXB5OI+PM503phQXql1hWcFnLwJBnFpdcKbgsP/ujkA4j6yxtEwKbuRgPmu3phhr&#10;e+UtXXY+E2GEXYwKcu+rWEqX5mTQ9WxFHLyzrQ36IOtM6hqvYdyUsh9FX9JgwYGQY0XLnNK/3b8J&#10;kOj3KJMVblfJaHOitbuXP4e7Up2PZjEB4anx7/CrnWgF4+EA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QBfEAAAA3AAAAA8AAAAAAAAAAAAAAAAAmAIAAGRycy9k&#10;b3ducmV2LnhtbFBLBQYAAAAABAAEAPUAAACJAwAAAAA=&#10;" path="m28,14r,-4l24,5,24,,9,,,10,,254r4,l9,259r15,l24,254r4,l28,245,28,14xe" fillcolor="black" stroked="f">
                    <v:path arrowok="t" o:connecttype="custom" o:connectlocs="28,14;28,10;24,5;24,0;9,0;0,10;0,254;4,254;9,259;24,259;24,254;28,254;28,245;28,14" o:connectangles="0,0,0,0,0,0,0,0,0,0,0,0,0,0"/>
                  </v:shape>
                  <v:rect id="Rectangle 914" o:spid="_x0000_s1934" style="position:absolute;left:3285;top:1392;width:15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250735" w:rsidRPr="00D9724F" w:rsidRDefault="00250735" w:rsidP="00250735">
                          <w:pPr>
                            <w:rPr>
                              <w:sz w:val="19"/>
                            </w:rPr>
                          </w:pPr>
                          <w:proofErr w:type="gramStart"/>
                          <w:r w:rsidRPr="00D9724F">
                            <w:rPr>
                              <w:rFonts w:ascii="ISOCPEUR" w:hAnsi="ISOCPEUR" w:cs="ISOCPEUR"/>
                              <w:color w:val="000000"/>
                              <w:sz w:val="24"/>
                              <w:szCs w:val="28"/>
                              <w:lang w:val="en-US"/>
                            </w:rPr>
                            <w:t>h</w:t>
                          </w:r>
                          <w:proofErr w:type="gramEnd"/>
                        </w:p>
                      </w:txbxContent>
                    </v:textbox>
                  </v:rect>
                  <v:rect id="Rectangle 915" o:spid="_x0000_s1935" style="position:absolute;left:3309;top:2160;width:203;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250735" w:rsidRPr="00D9724F" w:rsidRDefault="00250735" w:rsidP="00250735">
                          <w:pPr>
                            <w:rPr>
                              <w:sz w:val="19"/>
                            </w:rPr>
                          </w:pPr>
                          <w:r w:rsidRPr="00D9724F">
                            <w:rPr>
                              <w:rFonts w:ascii="ISOCPEUR" w:hAnsi="ISOCPEUR" w:cs="ISOCPEUR"/>
                              <w:color w:val="000000"/>
                              <w:sz w:val="24"/>
                              <w:szCs w:val="28"/>
                              <w:lang w:val="en-US"/>
                            </w:rPr>
                            <w:t>H</w:t>
                          </w:r>
                        </w:p>
                      </w:txbxContent>
                    </v:textbox>
                  </v:rect>
                  <v:shape id="Freeform 916" o:spid="_x0000_s1936" style="position:absolute;left:4207;top:2117;width:2838;height:461;visibility:visible;mso-wrap-style:square;v-text-anchor:top" coordsize="283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0X8EA&#10;AADcAAAADwAAAGRycy9kb3ducmV2LnhtbERPy2oCMRTdF/oP4RbclJqx4ms0SikI7sRRur4k18nQ&#10;yc04ieO0X28WgsvDea82vatFR22oPCsYDTMQxNqbiksFp+P2Yw4iRGSDtWdS8EcBNuvXlxXmxt/4&#10;QF0RS5FCOOSowMbY5FIGbclhGPqGOHFn3zqMCbalNC3eUrir5WeWTaXDilODxYa+Lenf4uoUFFk1&#10;u+rT/lKObPEzufxL/T7ulBq89V9LEJH6+BQ/3DujYDFLa9OZdAT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SdF/BAAAA3AAAAA8AAAAAAAAAAAAAAAAAmAIAAGRycy9kb3du&#10;cmV2LnhtbFBLBQYAAAAABAAEAPUAAACGAwAAAAA=&#10;" path="m,l,345r14,l14,350r15,l29,355r14,l43,360r34,5l77,369r14,l91,374r34,5l125,384r24,l149,389r19,l168,393r19,l187,398r19,l206,403r34,5l240,413r19,l259,417r38,l297,422r24,l321,427r24,l345,432r53,5l398,441r48,l446,446r63,5l509,456r33,l542,461r1321,l1863,456r86,-5l1949,446r87,l2036,441r77,l2113,437r33,l2146,432r72,l2218,427r87,-5l2305,417r81,l2386,413r63,l2449,408r24,l2473,403r53,l2526,398r57,-5l2583,389r53,l2636,384r48,-5l2684,374r43,l2727,369r39,-4l2766,360r29,l2795,355r28,-5l2823,345r15,l2838,,2266,r,235l2324,235r,106l456,341r,-106l571,235,571,,,xe" stroked="f">
                    <v:path arrowok="t" o:connecttype="custom" o:connectlocs="0,345;14,350;29,355;43,360;77,369;91,374;125,384;149,389;168,393;187,398;206,403;240,413;259,417;297,422;321,427;345,432;398,441;446,446;509,456;542,461;1863,456;1949,446;2036,441;2113,437;2146,432;2218,427;2305,417;2386,413;2449,408;2473,403;2526,398;2583,389;2636,384;2684,374;2727,369;2766,360;2795,355;2823,345;2838,0;2266,235;2324,341;456,235;571,0" o:connectangles="0,0,0,0,0,0,0,0,0,0,0,0,0,0,0,0,0,0,0,0,0,0,0,0,0,0,0,0,0,0,0,0,0,0,0,0,0,0,0,0,0,0,0"/>
                  </v:shape>
                  <v:line id="Line 917" o:spid="_x0000_s1937" style="position:absolute;flip:y;visibility:visible;mso-wrap-style:square" from="4207,2117" to="4461,2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DOlsYAAADcAAAADwAAAGRycy9kb3ducmV2LnhtbESPQWsCMRSE70L/Q3iF3jSrh1q3RhHF&#10;UgpWtPXQ23Pz3F3cvCxJdNN/bwoFj8PMfMNM59E04krO15YVDAcZCOLC6ppLBd9f6/4LCB+QNTaW&#10;ScEveZjPHnpTzLXteEfXfShFgrDPUUEVQptL6YuKDPqBbYmTd7LOYEjSlVI77BLcNHKUZc/SYM1p&#10;ocKWlhUV5/3FKNh9jvno3i7xHI/dZvtzKD8Oq4VST49x8QoiUAz38H/7XSuYjCfwdyY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AzpbGAAAA3AAAAA8AAAAAAAAA&#10;AAAAAAAAoQIAAGRycy9kb3ducmV2LnhtbFBLBQYAAAAABAAEAPkAAACUAwAAAAA=&#10;" strokeweight="0"/>
                  <v:line id="Line 918" o:spid="_x0000_s1938" style="position:absolute;flip:y;visibility:visible;mso-wrap-style:square" from="4336,2117" to="4716,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8XLMMAAADcAAAADwAAAGRycy9kb3ducmV2LnhtbERPTWsCMRC9F/ofwhS81Ww9qF2NIooi&#10;gi3aevA2bqa7i5vJkkQ3/vvmUOjx8b6n82gacSfna8sK3voZCOLC6ppLBd9f69cxCB+QNTaWScGD&#10;PMxnz09TzLXt+ED3YyhFCmGfo4IqhDaX0hcVGfR92xIn7sc6gyFBV0rtsEvhppGDLBtKgzWnhgpb&#10;WlZUXI83o+DwMeKL29ziNV66/ef5VO5Oq4VSvZe4mIAIFMO/+M+91Qrex2l+OpOO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vFyzDAAAA3AAAAA8AAAAAAAAAAAAA&#10;AAAAoQIAAGRycy9kb3ducmV2LnhtbFBLBQYAAAAABAAEAPkAAACRAwAAAAA=&#10;" strokeweight="0"/>
                  <v:line id="Line 919" o:spid="_x0000_s1939" style="position:absolute;flip:y;visibility:visible;mso-wrap-style:square" from="4548,2429" to="4658,2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Oyt8YAAADcAAAADwAAAGRycy9kb3ducmV2LnhtbESPQWsCMRSE7wX/Q3iCt5q1B6tbo4hS&#10;kUIraj309ty87i5uXpYkuum/bwoFj8PMfMPMFtE04kbO15YVjIYZCOLC6ppLBZ/H18cJCB+QNTaW&#10;ScEPeVjMew8zzLXteE+3QyhFgrDPUUEVQptL6YuKDPqhbYmT922dwZCkK6V22CW4aeRTlo2lwZrT&#10;QoUtrSoqLoerUbD/eOaz21zjJZ67993XqXw7rZdKDfpx+QIiUAz38H97qxVMJyP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jsrfGAAAA3AAAAA8AAAAAAAAA&#10;AAAAAAAAoQIAAGRycy9kb3ducmV2LnhtbFBLBQYAAAAABAAEAPkAAACUAwAAAAA=&#10;" strokeweight="0"/>
                  <v:line id="Line 920" o:spid="_x0000_s1940" style="position:absolute;flip:y;visibility:visible;mso-wrap-style:square" from="4740,2314" to="4773,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EswMYAAADcAAAADwAAAGRycy9kb3ducmV2LnhtbESPQWsCMRSE74L/IbyCN83WQ2u3RhFL&#10;ixSsaOuht+fmdXdx87Ik0Y3/3ggFj8PMfMNM59E04kzO15YVPI4yEMSF1TWXCn6+34cTED4ga2ws&#10;k4ILeZjP+r0p5tp2vKXzLpQiQdjnqKAKoc2l9EVFBv3ItsTJ+7POYEjSlVI77BLcNHKcZU/SYM1p&#10;ocKWlhUVx93JKNh+PfPBfZziMR669eZ3X37u3xZKDR7i4hVEoBju4f/2Sit4mYzhdiYd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xLMDGAAAA3AAAAA8AAAAAAAAA&#10;AAAAAAAAoQIAAGRycy9kb3ducmV2LnhtbFBLBQYAAAAABAAEAPkAAACUAwAAAAA=&#10;" strokeweight="0"/>
                  <v:line id="Line 921" o:spid="_x0000_s1941" style="position:absolute;flip:y;visibility:visible;mso-wrap-style:square" from="4769,2458" to="4884,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2JW8YAAADcAAAADwAAAGRycy9kb3ducmV2LnhtbESPQWsCMRSE74L/ITyhN83WQmu3RhFL&#10;RQq1aOuht+fmdXdx87Ik0Y3/3hQKHoeZ+YaZzqNpxJmcry0ruB9lIIgLq2suFXx/vQ0nIHxA1thY&#10;JgUX8jCf9XtTzLXteEvnXShFgrDPUUEVQptL6YuKDPqRbYmT92udwZCkK6V22CW4aeQ4yx6lwZrT&#10;QoUtLSsqjruTUbDdPPHBrU7xGA/dx+fPvnzfvy6UuhvExQuIQDHcwv/ttVbwPHmAvzPp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9iVvGAAAA3AAAAA8AAAAAAAAA&#10;AAAAAAAAoQIAAGRycy9kb3ducmV2LnhtbFBLBQYAAAAABAAEAPkAAACUAwAAAAA=&#10;" strokeweight="0"/>
                  <v:line id="Line 922" o:spid="_x0000_s1942" style="position:absolute;flip:y;visibility:visible;mso-wrap-style:square" from="5018,2458" to="5138,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QRL8YAAADcAAAADwAAAGRycy9kb3ducmV2LnhtbESPQWsCMRSE74L/ITyhN81WSmu3RhFL&#10;RQq1aOuht+fmdXdx87Ik0Y3/3hQKHoeZ+YaZzqNpxJmcry0ruB9lIIgLq2suFXx/vQ0nIHxA1thY&#10;JgUX8jCf9XtTzLXteEvnXShFgrDPUUEVQptL6YuKDPqRbYmT92udwZCkK6V22CW4aeQ4yx6lwZrT&#10;QoUtLSsqjruTUbDdPPHBrU7xGA/dx+fPvnzfvy6UuhvExQuIQDHcwv/ttVbwPHmAvzPp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UES/GAAAA3AAAAA8AAAAAAAAA&#10;AAAAAAAAoQIAAGRycy9kb3ducmV2LnhtbFBLBQYAAAAABAAEAPkAAACUAwAAAAA=&#10;" strokeweight="0"/>
                  <v:line id="Line 923" o:spid="_x0000_s1943" style="position:absolute;flip:y;visibility:visible;mso-wrap-style:square" from="5278,2458" to="5393,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i0tMYAAADcAAAADwAAAGRycy9kb3ducmV2LnhtbESPQWsCMRSE74L/ITyhN81WaGu3RhFL&#10;RQq1aOuht+fmdXdx87Ik0Y3/3hQKHoeZ+YaZzqNpxJmcry0ruB9lIIgLq2suFXx/vQ0nIHxA1thY&#10;JgUX8jCf9XtTzLXteEvnXShFgrDPUUEVQptL6YuKDPqRbYmT92udwZCkK6V22CW4aeQ4yx6lwZrT&#10;QoUtLSsqjruTUbDdPPHBrU7xGA/dx+fPvnzfvy6UuhvExQuIQDHcwv/ttVbwPHmAvzPp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YtLTGAAAA3AAAAA8AAAAAAAAA&#10;AAAAAAAAoQIAAGRycy9kb3ducmV2LnhtbFBLBQYAAAAABAAEAPkAAACUAwAAAAA=&#10;" strokeweight="0"/>
                  <v:line id="Line 924" o:spid="_x0000_s1944" style="position:absolute;flip:y;visibility:visible;mso-wrap-style:square" from="5537,2458" to="5652,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qw8YAAADcAAAADwAAAGRycy9kb3ducmV2LnhtbESPQWsCMRSE70L/Q3iCN83ag9WtUaRF&#10;kYItaj309ty87i5uXpYkuvHfN4VCj8PMfMPMl9E04kbO15YVjEcZCOLC6ppLBZ/H9XAKwgdkjY1l&#10;UnAnD8vFQ2+OubYd7+l2CKVIEPY5KqhCaHMpfVGRQT+yLXHyvq0zGJJ0pdQOuwQ3jXzMsok0WHNa&#10;qLCll4qKy+FqFOzfn/jsNtd4iedu9/F1Kt9OryulBv24egYRKIb/8F97qxXMphP4PZOO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KKsPGAAAA3AAAAA8AAAAAAAAA&#10;AAAAAAAAoQIAAGRycy9kb3ducmV2LnhtbFBLBQYAAAAABAAEAPkAAACUAwAAAAA=&#10;" strokeweight="0"/>
                  <v:line id="Line 925" o:spid="_x0000_s1945" style="position:absolute;flip:y;visibility:visible;mso-wrap-style:square" from="5782,2458" to="5902,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aPWMYAAADcAAAADwAAAGRycy9kb3ducmV2LnhtbESPQWsCMRSE74L/ITyhN83aQ9WtUcTS&#10;IkJb1Hro7bl53V3cvCxJdNN/b4RCj8PMfMPMl9E04krO15YVjEcZCOLC6ppLBV+H1+EUhA/IGhvL&#10;pOCXPCwX/d4cc2073tF1H0qRIOxzVFCF0OZS+qIig35kW+Lk/VhnMCTpSqkddgluGvmYZU/SYM1p&#10;ocKW1hUV5/3FKNh9TPjk3i7xHE/d++f3sdweX1ZKPQzi6hlEoBj+w3/tjVYwm07gfiYd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Gj1jGAAAA3AAAAA8AAAAAAAAA&#10;AAAAAAAAoQIAAGRycy9kb3ducmV2LnhtbFBLBQYAAAAABAAEAPkAAACUAwAAAAA=&#10;" strokeweight="0"/>
                  <v:line id="Line 926" o:spid="_x0000_s1946" style="position:absolute;flip:y;visibility:visible;mso-wrap-style:square" from="6046,2458" to="616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kbKsMAAADcAAAADwAAAGRycy9kb3ducmV2LnhtbERPTWsCMRC9F/ofwhS81Ww9qF2NIooi&#10;gi3aevA2bqa7i5vJkkQ3/vvmUOjx8b6n82gacSfna8sK3voZCOLC6ppLBd9f69cxCB+QNTaWScGD&#10;PMxnz09TzLXt+ED3YyhFCmGfo4IqhDaX0hcVGfR92xIn7sc6gyFBV0rtsEvhppGDLBtKgzWnhgpb&#10;WlZUXI83o+DwMeKL29ziNV66/ef5VO5Oq4VSvZe4mIAIFMO/+M+91Qrex2ltOpOO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ZGyrDAAAA3AAAAA8AAAAAAAAAAAAA&#10;AAAAoQIAAGRycy9kb3ducmV2LnhtbFBLBQYAAAAABAAEAPkAAACRAwAAAAA=&#10;" strokeweight="0"/>
                  <v:line id="Line 927" o:spid="_x0000_s1947" style="position:absolute;flip:y;visibility:visible;mso-wrap-style:square" from="6473,2117" to="6502,2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scYAAADcAAAADwAAAGRycy9kb3ducmV2LnhtbESPQWsCMRSE70L/Q3iF3jSrh6pbo4hi&#10;KYIt2nro7bl57i5uXpYkuvHfN4VCj8PMfMPMFtE04kbO15YVDAcZCOLC6ppLBV+fm/4EhA/IGhvL&#10;pOBOHhbzh94Mc2073tPtEEqRIOxzVFCF0OZS+qIig35gW+Lkna0zGJJ0pdQOuwQ3jRxl2bM0WHNa&#10;qLClVUXF5XA1CvbvYz6512u8xFO3+/g+ltvjeqnU02NcvoAIFMN/+K/9phVMJ1P4PZ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VvrHGAAAA3AAAAA8AAAAAAAAA&#10;AAAAAAAAoQIAAGRycy9kb3ducmV2LnhtbFBLBQYAAAAABAAEAPkAAACUAwAAAAA=&#10;" strokeweight="0"/>
                  <v:line id="Line 928" o:spid="_x0000_s1948" style="position:absolute;flip:y;visibility:visible;mso-wrap-style:square" from="6315,2458" to="6411,2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aB8cMAAADcAAAADwAAAGRycy9kb3ducmV2LnhtbERPTWsCMRC9F/ofwhS81Ww9aF2NIooi&#10;gi3aevA2bqa7i5vJkkQ3/vvmUOjx8b6n82gacSfna8sK3voZCOLC6ppLBd9f69d3ED4ga2wsk4IH&#10;eZjPnp+mmGvb8YHux1CKFMI+RwVVCG0upS8qMuj7tiVO3I91BkOCrpTaYZfCTSMHWTaUBmtODRW2&#10;tKyouB5vRsHhY8QXt7nFa7x0+8/zqdydVgulei9xMQERKIZ/8Z97qxWMx2l+OpOO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2gfHDAAAA3AAAAA8AAAAAAAAAAAAA&#10;AAAAoQIAAGRycy9kb3ducmV2LnhtbFBLBQYAAAAABAAEAPkAAACRAwAAAAA=&#10;" strokeweight="0"/>
                  <v:line id="Line 929" o:spid="_x0000_s1949" style="position:absolute;flip:y;visibility:visible;mso-wrap-style:square" from="6521,2117" to="6752,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okasYAAADcAAAADwAAAGRycy9kb3ducmV2LnhtbESPQWsCMRSE74L/ITyhN83qoa1bo4ii&#10;lIIt2nro7bl57i5uXpYkuum/N4VCj8PMfMPMFtE04kbO15YVjEcZCOLC6ppLBV+fm+EzCB+QNTaW&#10;ScEPeVjM+70Z5tp2vKfbIZQiQdjnqKAKoc2l9EVFBv3ItsTJO1tnMCTpSqkddgluGjnJskdpsOa0&#10;UGFLq4qKy+FqFOzfn/jkttd4iadu9/F9LN+O66VSD4O4fAERKIb/8F/7VSuYTsfweyYd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6JGrGAAAA3AAAAA8AAAAAAAAA&#10;AAAAAAAAoQIAAGRycy9kb3ducmV2LnhtbFBLBQYAAAAABAAEAPkAAACUAwAAAAA=&#10;" strokeweight="0"/>
                  <v:line id="Line 930" o:spid="_x0000_s1950" style="position:absolute;flip:y;visibility:visible;mso-wrap-style:square" from="6603,2117" to="7011,2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i6HcYAAADcAAAADwAAAGRycy9kb3ducmV2LnhtbESPQWsCMRSE74L/ITzBm2b1YOvWKKK0&#10;lIIt2nro7bl57i5uXpYkuum/N4VCj8PMfMMsVtE04kbO15YVTMYZCOLC6ppLBV+fz6NHED4ga2ws&#10;k4If8rBa9nsLzLXteE+3QyhFgrDPUUEVQptL6YuKDPqxbYmTd7bOYEjSlVI77BLcNHKaZTNpsOa0&#10;UGFLm4qKy+FqFOzfH/jkXq7xEk/d7uP7WL4dt2ulhoO4fgIRKIb/8F/7VSuYz6fweyYd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ouh3GAAAA3AAAAA8AAAAAAAAA&#10;AAAAAAAAoQIAAGRycy9kb3ducmV2LnhtbFBLBQYAAAAABAAEAPkAAACUAwAAAAA=&#10;" strokeweight="0"/>
                  <v:line id="Line 931" o:spid="_x0000_s1951" style="position:absolute;flip:y;visibility:visible;mso-wrap-style:square" from="6886,2338" to="7040,2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fhsYAAADcAAAADwAAAGRycy9kb3ducmV2LnhtbESPQWsCMRSE74L/ITyhN83WQlu3RhFL&#10;RQq1aOuht+fmdXdx87Ik0Y3/3hQKHoeZ+YaZzqNpxJmcry0ruB9lIIgLq2suFXx/vQ2fQfiArLGx&#10;TAou5GE+6/emmGvb8ZbOu1CKBGGfo4IqhDaX0hcVGfQj2xIn79c6gyFJV0rtsEtw08hxlj1KgzWn&#10;hQpbWlZUHHcno2C7eeKDW53iMR66j8+fffm+f10odTeIixcQgWK4hf/ba61gMnmAvzPp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kH4bGAAAA3AAAAA8AAAAAAAAA&#10;AAAAAAAAoQIAAGRycy9kb3ducmV2LnhtbFBLBQYAAAAABAAEAPkAAACUAwAAAAA=&#10;" strokeweight="0"/>
                  <v:shape id="Freeform 932" o:spid="_x0000_s1952" style="position:absolute;left:4187;top:2558;width:145;height:135;visibility:visible;mso-wrap-style:square;v-text-anchor:top" coordsize="145,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MHMQA&#10;AADcAAAADwAAAGRycy9kb3ducmV2LnhtbESP3WrCQBSE7wt9h+UUelc3liIaXSUUCr1JxegDHLIn&#10;P5o9G7KnJn37riB4OczMN8xmN7lOXWkIrWcD81kCirj0tuXawOn49bYEFQTZYueZDPxRgN32+WmD&#10;qfUjH+haSK0ihEOKBhqRPtU6lA05DDPfE0ev8oNDiXKotR1wjHDX6fckWWiHLceFBnv6bKi8FL/O&#10;QDXmeV6c9tlPlXfj+ZJJe3BizOvLlK1BCU3yCN/b39bAavUBtzPxCO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jBzEAAAA3AAAAA8AAAAAAAAAAAAAAAAAmAIAAGRycy9k&#10;b3ducmV2LnhtbFBLBQYAAAAABAAEAPUAAACJAwAAAAA=&#10;" path="m29,15r,-5l20,,10,,,10,,39r5,5l5,53r5,5l10,63r5,5l15,72r34,34l53,106r-4,-5l53,111r10,5l68,120r5,l77,125r15,l97,130r19,l125,135r15,l140,130r5,l145,116r-5,-5l140,106r-10,l135,106r-10,-5l106,101r-5,-5l87,96,82,92r-5,l73,87r,5l77,92,63,77r-5,l44,63r,-5l39,53r,-5l34,44r,-10l29,29r,-14xe" fillcolor="black" stroked="f">
                    <v:path arrowok="t" o:connecttype="custom" o:connectlocs="29,15;29,10;20,0;10,0;0,10;0,39;5,44;5,53;10,58;10,63;15,68;15,72;49,106;53,106;49,101;53,111;63,116;68,120;73,120;77,125;92,125;97,130;116,130;125,135;140,135;140,130;145,130;145,116;140,111;140,106;130,106;135,106;125,101;106,101;101,96;87,96;82,92;77,92;73,87;73,92;77,92;63,77;58,77;44,63;44,58;39,53;39,48;34,44;34,34;29,29;29,15" o:connectangles="0,0,0,0,0,0,0,0,0,0,0,0,0,0,0,0,0,0,0,0,0,0,0,0,0,0,0,0,0,0,0,0,0,0,0,0,0,0,0,0,0,0,0,0,0,0,0,0,0,0,0"/>
                  </v:shape>
                  <v:shape id="Freeform 933" o:spid="_x0000_s1953" style="position:absolute;left:6915;top:2558;width:139;height:140;visibility:visible;mso-wrap-style:square;v-text-anchor:top" coordsize="1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vfDMcA&#10;AADcAAAADwAAAGRycy9kb3ducmV2LnhtbESPT2vCQBTE7wW/w/KE3upGoaWmriGIinix/qGlt0f2&#10;mQSzb0N21a2fvlsQPA4z8xtmkgXTiAt1rrasYDhIQBAXVtdcKjjsFy/vIJxH1thYJgW/5CCb9p4m&#10;mGp75S1ddr4UEcIuRQWV920qpSsqMugGtiWO3tF2Bn2UXSl1h9cIN40cJcmbNFhzXKiwpVlFxWl3&#10;Ngrs/HuzbcN6fwtLO8pn6+XP5+JLqed+yD9AeAr+Eb63V1rBePwK/2fi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b3wzHAAAA3AAAAA8AAAAAAAAAAAAAAAAAmAIAAGRy&#10;cy9kb3ducmV2LnhtbFBLBQYAAAAABAAEAPUAAACMAwAAAAA=&#10;" path="m15,111r-5,l,120r,15l5,135r5,5l15,140r9,-5l43,135r5,-5l63,130r4,-5l72,125,87,111r4,l111,92r,-5l125,72r,-4l130,63r,-15l135,44r,-20l139,15r,-5l135,5r,-5l120,r-9,10l111,15,115,5r-9,10l106,34r-5,5l101,53r-5,5l96,63,82,77r,5l77,82,63,96r-5,l53,101r-14,l34,106r-19,l5,116r10,-5xe" fillcolor="black" stroked="f">
                    <v:path arrowok="t" o:connecttype="custom" o:connectlocs="15,111;10,111;0,120;0,135;5,135;10,140;15,140;24,135;43,135;48,130;63,130;67,125;72,125;87,111;91,111;111,92;111,87;125,72;125,68;130,63;130,48;135,44;135,24;139,15;139,10;135,5;135,0;120,0;111,10;111,15;115,5;106,15;106,34;101,39;101,53;96,58;96,63;82,77;82,82;77,82;63,96;58,96;53,101;39,101;34,106;15,106;5,116;15,111" o:connectangles="0,0,0,0,0,0,0,0,0,0,0,0,0,0,0,0,0,0,0,0,0,0,0,0,0,0,0,0,0,0,0,0,0,0,0,0,0,0,0,0,0,0,0,0,0,0,0,0"/>
                  </v:shape>
                  <v:shape id="Freeform 934" o:spid="_x0000_s1954" style="position:absolute;left:4303;top:2669;width:2641;height:29;visibility:visible;mso-wrap-style:square;v-text-anchor:top" coordsize="26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cw8YA&#10;AADcAAAADwAAAGRycy9kb3ducmV2LnhtbESPQWvCQBSE7wX/w/KE3urGHERTVykSQYuXRlva2yP7&#10;ugnNvo3ZjcZ/7xYKPQ4z8w2zXA+2ERfqfO1YwXSSgCAuna7ZKDgdt09zED4ga2wck4IbeVivRg9L&#10;zLS78htdimBEhLDPUEEVQptJ6cuKLPqJa4mj9+06iyHKzkjd4TXCbSPTJJlJizXHhQpb2lRU/hS9&#10;VXD+/Bj697To8137ejDbrzw1+1ypx/Hw8gwi0BD+w3/tnVawWMzg9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icw8YAAADcAAAADwAAAAAAAAAAAAAAAACYAgAAZHJz&#10;L2Rvd25yZXYueG1sUEsFBgAAAAAEAAQA9QAAAIsDAAAAAA==&#10;" path="m14,l9,,,9,,24r5,l9,29r2627,l2636,24r5,l2641,9r-5,-4l2636,r-9,l14,xe" fillcolor="black" stroked="f">
                    <v:path arrowok="t" o:connecttype="custom" o:connectlocs="14,0;9,0;0,9;0,24;5,24;9,29;2636,29;2636,24;2641,24;2641,9;2636,5;2636,0;2627,0;14,0" o:connectangles="0,0,0,0,0,0,0,0,0,0,0,0,0,0"/>
                  </v:shape>
                  <v:shape id="Freeform 935" o:spid="_x0000_s1955" style="position:absolute;left:4759;top:2669;width:139;height:144;visibility:visible;mso-wrap-style:square;v-text-anchor:top" coordsize="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jp8UA&#10;AADcAAAADwAAAGRycy9kb3ducmV2LnhtbESPS2/CMBCE75X4D9ZW6q3Y4UAhxSAeAvWGeB16W8Xb&#10;JCJeR7EJKb8eIyFxHM3MN5rJrLOVaKnxpWMNSV+BIM6cKTnXcDysP0cgfEA2WDkmDf/kYTbtvU0w&#10;Ne7KO2r3IRcRwj5FDUUIdSqlzwqy6PuuJo7en2sshiibXJoGrxFuKzlQaigtlhwXCqxpWVB23l+s&#10;htvmd0XqpuQhWcw3yfakQtWetf547+bfIAJ14RV+tn+MhvH4Cx5n4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aOnxQAAANwAAAAPAAAAAAAAAAAAAAAAAJgCAABkcnMv&#10;ZG93bnJldi54bWxQSwUGAAAAAAQABAD1AAAAigMAAAAA&#10;" path="m110,129r,10l115,139r5,5l134,144r,-5l139,139r,-14l134,115r,-19l130,86r,-9l125,72r,-5l120,62r,-5l110,48,106,38,96,33,82,19r,5l86,24,72,9r-5,l62,5,48,5,43,,10,,,9,,24r5,l10,29r4,l34,29r4,4l53,33r5,5l62,38,58,33r4,10l72,48,86,62r,-5l82,57r9,10l91,72r5,5l96,81r5,5l101,96r5,9l106,125r4,9l110,129xe" fillcolor="black" stroked="f">
                    <v:path arrowok="t" o:connecttype="custom" o:connectlocs="110,129;110,139;115,139;120,144;134,144;134,139;139,139;139,125;134,115;134,96;130,86;130,77;125,72;125,67;120,62;120,57;110,48;106,38;96,33;82,19;82,24;86,24;72,9;67,9;62,5;48,5;43,0;10,0;0,9;0,24;5,24;10,29;14,29;34,29;38,33;53,33;58,38;62,38;58,33;62,43;72,48;86,62;86,57;82,57;91,67;91,72;96,77;96,81;101,86;101,96;106,105;106,125;110,134;110,129" o:connectangles="0,0,0,0,0,0,0,0,0,0,0,0,0,0,0,0,0,0,0,0,0,0,0,0,0,0,0,0,0,0,0,0,0,0,0,0,0,0,0,0,0,0,0,0,0,0,0,0,0,0,0,0,0,0"/>
                  </v:shape>
                  <v:shape id="Freeform 936" o:spid="_x0000_s1956" style="position:absolute;left:4869;top:2784;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cScQA&#10;AADcAAAADwAAAGRycy9kb3ducmV2LnhtbERPz2vCMBS+C/sfwhvsIjN1sDFrUxkTceBhVCfo7dE8&#10;22LzUpoYq3/9chjs+PH9zhaDaUWg3jWWFUwnCQji0uqGKwU/u9XzOwjnkTW2lknBjRws8odRhqm2&#10;Vy4obH0lYgi7FBXU3neplK6syaCb2I44cifbG/QR9pXUPV5juGnlS5K8SYMNx4YaO/qsqTxvL0bB&#10;cdONX+8hBFMUe3OQm+X3dL1T6ulx+JiD8DT4f/Gf+0srmM3i2ng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cnEnEAAAA3AAAAA8AAAAAAAAAAAAAAAAAmAIAAGRycy9k&#10;b3ducmV2LnhtbFBLBQYAAAAABAAEAPUAAACJAwAAAAA=&#10;" path="m29,14r,-4l24,5,24,,10,,,10,,480r5,l10,485r14,l24,480r5,l29,470,29,14xe" fillcolor="black" stroked="f">
                    <v:path arrowok="t" o:connecttype="custom" o:connectlocs="29,14;29,10;24,5;24,0;10,0;0,10;0,480;5,480;10,485;24,485;24,480;29,480;29,470;29,14" o:connectangles="0,0,0,0,0,0,0,0,0,0,0,0,0,0"/>
                  </v:shape>
                  <v:rect id="Rectangle 937" o:spid="_x0000_s1957" style="position:absolute;left:5623;top:33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2BMcA&#10;AADcAAAADwAAAGRycy9kb3ducmV2LnhtbESPT2vCQBTE7wW/w/KE3uqm0opJ3YgWCr0U6p9DvT2z&#10;r0lI9m3c3Wr007sFweMwM79hZvPetOJIzteWFTyPEhDEhdU1lwq2m4+nKQgfkDW2lknBmTzM88HD&#10;DDNtT7yi4zqUIkLYZ6igCqHLpPRFRQb9yHbE0fu1zmCI0pVSOzxFuGnlOEkm0mDNcaHCjt4rKpr1&#10;n1GwTKfLw/cLf11W+x3tfvbN69glSj0O+8UbiEB9uIdv7U+tIE1T+D8Tj4D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NgTHAAAA3AAAAA8AAAAAAAAAAAAAAAAAmAIAAGRy&#10;cy9kb3ducmV2LnhtbFBLBQYAAAAABAAEAPUAAACMAwAAAAA=&#10;" fillcolor="black" stroked="f"/>
                  <v:rect id="Rectangle 938" o:spid="_x0000_s1958" style="position:absolute;left:5623;top:33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96c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afenHAAAA3QAAAA8AAAAAAAAAAAAAAAAAmAIAAGRy&#10;cy9kb3ducmV2LnhtbFBLBQYAAAAABAAEAPUAAACMAwAAAAA=&#10;" fillcolor="black" stroked="f"/>
                  <v:rect id="Rectangle 939" o:spid="_x0000_s1959" style="position:absolute;left:5623;top:33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csQA&#10;AADdAAAADwAAAGRycy9kb3ducmV2LnhtbERPTWsCMRC9F/ofwhS81USxYlejVEHwUlDbQ72Nm3F3&#10;cTPZJlFXf70RCr3N433OZNbaWpzJh8qxhl5XgSDOnam40PD9tXwdgQgR2WDtmDRcKcBs+vw0wcy4&#10;C2/ovI2FSCEcMtRQxthkUoa8JIuh6xrixB2ctxgT9IU0Hi8p3Nayr9RQWqw4NZTY0KKk/Lg9WQ3z&#10;99H8dz3gz9tmv6Pdz/741vdK685L+zEGEamN/+I/98qk+Ur14PFNOk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2HLEAAAA3QAAAA8AAAAAAAAAAAAAAAAAmAIAAGRycy9k&#10;b3ducmV2LnhtbFBLBQYAAAAABAAEAPUAAACJAwAAAAA=&#10;" fillcolor="black" stroked="f"/>
                  <v:rect id="Rectangle 940" o:spid="_x0000_s1960" style="position:absolute;left:5623;top:33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GBcQA&#10;AADdAAAADwAAAGRycy9kb3ducmV2LnhtbERPS2sCMRC+F/wPYYTeatKlLXZrFBWEXgr1cdDbuJnu&#10;Lm4ma5Lq6q9vCoK3+fieM5p0thEn8qF2rOF5oEAQF87UXGrYrBdPQxAhIhtsHJOGCwWYjHsPI8yN&#10;O/OSTqtYihTCIUcNVYxtLmUoKrIYBq4lTtyP8xZjgr6UxuM5hdtGZkq9SYs1p4YKW5pXVBxWv1bD&#10;7H04O36/8Nd1ud/Rbrs/vGZeaf3Y76YfICJ18S6+uT9Nmq9UBv/fp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ERgXEAAAA3QAAAA8AAAAAAAAAAAAAAAAAmAIAAGRycy9k&#10;b3ducmV2LnhtbFBLBQYAAAAABAAEAPUAAACJAwAAAAA=&#10;" fillcolor="black" stroked="f"/>
                  <v:rect id="Rectangle 941" o:spid="_x0000_s1961" style="position:absolute;left:5623;top:33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jnsUA&#10;AADdAAAADwAAAGRycy9kb3ducmV2LnhtbERPS2sCMRC+F/ofwhR6q4nWiq5GqYVCL0J9HPQ2bsbd&#10;xc1km6S6+usboeBtPr7nTGatrcWJfKgca+h2FAji3JmKCw2b9efLEESIyAZrx6ThQgFm08eHCWbG&#10;nXlJp1UsRArhkKGGMsYmkzLkJVkMHdcQJ+7gvMWYoC+k8XhO4baWPaUG0mLFqaHEhj5Kyo+rX6th&#10;PhrOf777vLgu9zvabffHt55XWj8/te9jEJHaeBf/u79Mmq/UK9y+S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OOexQAAAN0AAAAPAAAAAAAAAAAAAAAAAJgCAABkcnMv&#10;ZG93bnJldi54bWxQSwUGAAAAAAQABAD1AAAAigMAAAAA&#10;" fillcolor="black" stroked="f"/>
                  <v:rect id="Rectangle 942" o:spid="_x0000_s1962" style="position:absolute;left:5623;top:33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F76sQA&#10;AADdAAAADwAAAGRycy9kb3ducmV2LnhtbERPTWsCMRC9F/ofwhS8dZOKFrsapRaEXgS1PdTbuBl3&#10;FzeTbZLq6q9vBMHbPN7nTGadbcSRfKgda3jJFAjiwpmaSw3fX4vnEYgQkQ02jknDmQLMpo8PE8yN&#10;O/GajptYihTCIUcNVYxtLmUoKrIYMtcSJ27vvMWYoC+l8XhK4baRfaVepcWaU0OFLX1UVBw2f1bD&#10;/G00/10NeHlZ77a0/dkdhn2vtO49de9jEJG6eBff3J8mzVdqAN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he+rEAAAA3QAAAA8AAAAAAAAAAAAAAAAAmAIAAGRycy9k&#10;b3ducmV2LnhtbFBLBQYAAAAABAAEAPUAAACJAwAAAAA=&#10;" fillcolor="black" stroked="f"/>
                  <v:rect id="Rectangle 943" o:spid="_x0000_s1963" style="position:absolute;left:5623;top:33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ccQA&#10;AADdAAAADwAAAGRycy9kb3ducmV2LnhtbERPTWsCMRC9C/6HMEJvmii16GoULRS8CNX2oLdxM+4u&#10;bibbJNXVX98UCr3N433OfNnaWlzJh8qxhuFAgSDOnam40PD58dafgAgR2WDtmDTcKcBy0e3MMTPu&#10;xju67mMhUgiHDDWUMTaZlCEvyWIYuIY4cWfnLcYEfSGNx1sKt7UcKfUiLVacGkps6LWk/LL/thrW&#10;08n66/2Zt4/d6UjHw+kyHnml9VOvXc1ARGrjv/jPvTFpvlJj+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t3nHEAAAA3QAAAA8AAAAAAAAAAAAAAAAAmAIAAGRycy9k&#10;b3ducmV2LnhtbFBLBQYAAAAABAAEAPUAAACJAwAAAAA=&#10;" fillcolor="black" stroked="f"/>
                  <v:rect id="Rectangle 944" o:spid="_x0000_s1964" style="position:absolute;left:5623;top:33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ABscA&#10;AADdAAAADwAAAGRycy9kb3ducmV2LnhtbESPQWvCQBCF70L/wzKF3sxGaYvGbKQKgpdCtR70NmbH&#10;JJidTXdXTfvruwWhtxnee9+8yee9acWVnG8sKxglKQji0uqGKwW7z9VwAsIHZI2tZVLwTR7mxcMg&#10;x0zbG2/oug2ViBD2GSqoQ+gyKX1Zk0Gf2I44aifrDIa4ukpqh7cIN60cp+mrNNhwvFBjR8uayvP2&#10;YhQsppPF18czv/9sjgc67I/nl7FLlXp67N9mIAL14d98T691rB+J8PdNHEE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AbHAAAA3QAAAA8AAAAAAAAAAAAAAAAAmAIAAGRy&#10;cy9kb3ducmV2LnhtbFBLBQYAAAAABAAEAPUAAACMAwAAAAA=&#10;" fillcolor="black" stroked="f"/>
                  <v:rect id="Rectangle 945" o:spid="_x0000_s1965" style="position:absolute;left:5623;top:33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lncUA&#10;AADdAAAADwAAAGRycy9kb3ducmV2LnhtbERPS2sCMRC+F/ofwhR6q4lSq65GqYVCL0J9HPQ2bsbd&#10;xc1km6S6+usboeBtPr7nTGatrcWJfKgca+h2FAji3JmKCw2b9efLEESIyAZrx6ThQgFm08eHCWbG&#10;nXlJp1UsRArhkKGGMsYmkzLkJVkMHdcQJ+7gvMWYoC+k8XhO4baWPaXepMWKU0OJDX2UlB9Xv1bD&#10;fDSc/3y/8uK63O9ot90f+z2vtH5+at/HICK18S7+d3+ZNF+pAdy+S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WdxQAAAN0AAAAPAAAAAAAAAAAAAAAAAJgCAABkcnMv&#10;ZG93bnJldi54bWxQSwUGAAAAAAQABAD1AAAAigMAAAAA&#10;" fillcolor="black" stroked="f"/>
                  <v:rect id="Rectangle 946" o:spid="_x0000_s1966" style="position:absolute;left:5623;top:33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xx78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4Mo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sce/HAAAA3QAAAA8AAAAAAAAAAAAAAAAAmAIAAGRy&#10;cy9kb3ducmV2LnhtbFBLBQYAAAAABAAEAPUAAACMAwAAAAA=&#10;" fillcolor="black" stroked="f"/>
                  <v:rect id="Rectangle 947" o:spid="_x0000_s1967" style="position:absolute;left:5623;top:33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UdMQA&#10;AADdAAAADwAAAGRycy9kb3ducmV2LnhtbERPS2sCMRC+F/wPYYTeaqK0RVejqCD0UqiPg97Gzbi7&#10;uJmsSaqrv74pFHqbj+85k1lra3ElHyrHGvo9BYI4d6biQsNuu3oZgggR2WDtmDTcKcBs2nmaYGbc&#10;jdd03cRCpBAOGWooY2wyKUNeksXQcw1x4k7OW4wJ+kIaj7cUbms5UOpdWqw4NZTY0LKk/Lz5thoW&#10;o+Hi8vXKn4/18UCH/fH8NvBK6+duOx+DiNTGf/Gf+8Ok+UqN4PebdIK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g1HTEAAAA3QAAAA8AAAAAAAAAAAAAAAAAmAIAAGRycy9k&#10;b3ducmV2LnhtbFBLBQYAAAAABAAEAPUAAACJAwAAAAA=&#10;" fillcolor="black" stroked="f"/>
                  <v:rect id="Rectangle 948" o:spid="_x0000_s1968" style="position:absolute;left:5623;top:33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PrNM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P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Q+s0yAAAAN0AAAAPAAAAAAAAAAAAAAAAAJgCAABk&#10;cnMvZG93bnJldi54bWxQSwUGAAAAAAQABAD1AAAAjQMAAAAA&#10;" fillcolor="black" stroked="f"/>
                  <v:rect id="Rectangle 949" o:spid="_x0000_s1969" style="position:absolute;left:5623;top:33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9Or8QA&#10;AADdAAAADwAAAGRycy9kb3ducmV2LnhtbERPTWsCMRC9F/ofwhS81WRFi90aRQsFL4LaHupt3Ex3&#10;FzeTNYm6+usbodDbPN7nTGadbcSZfKgda8j6CgRx4UzNpYavz4/nMYgQkQ02jknDlQLMpo8PE8yN&#10;u/CGzttYihTCIUcNVYxtLmUoKrIY+q4lTtyP8xZjgr6UxuMlhdtGDpR6kRZrTg0VtvReUXHYnqyG&#10;xet4cVwPeXXb7He0+94fRgOvtO49dfM3EJG6+C/+cy9Nmq+y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PTq/EAAAA3QAAAA8AAAAAAAAAAAAAAAAAmAIAAGRycy9k&#10;b3ducmV2LnhtbFBLBQYAAAAABAAEAPUAAACJAwAAAAA=&#10;" fillcolor="black" stroked="f"/>
                  <v:rect id="Rectangle 950" o:spid="_x0000_s1970" style="position:absolute;left:5623;top:33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3Q2MQA&#10;AADdAAAADwAAAGRycy9kb3ducmV2LnhtbERPTWsCMRC9F/ofwhS81cRFi65G0UKhF6HaHvQ2bsbd&#10;xc1kTVJd/fVNodDbPN7nzBadbcSFfKgdaxj0FQjiwpmaSw1fn2/PYxAhIhtsHJOGGwVYzB8fZpgb&#10;d+UNXbaxFCmEQ44aqhjbXMpQVGQx9F1LnLij8xZjgr6UxuM1hdtGZkq9SIs1p4YKW3qtqDhtv62G&#10;1WS8On8MeX3fHPa03x1Oo8wrrXtP3XIKIlIX/8V/7neT5qtBBr/fp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0NjEAAAA3QAAAA8AAAAAAAAAAAAAAAAAmAIAAGRycy9k&#10;b3ducmV2LnhtbFBLBQYAAAAABAAEAPUAAACJAwAAAAA=&#10;" fillcolor="black" stroked="f"/>
                  <v:rect id="Rectangle 951" o:spid="_x0000_s1971" style="position:absolute;left:5623;top:32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1Q8UA&#10;AADdAAAADwAAAGRycy9kb3ducmV2LnhtbERPS2sCMRC+F/wPYYTeaqLVoluj1EKhF6E+DnobN9Pd&#10;xc1km6S6+usbQehtPr7nTOetrcWJfKgca+j3FAji3JmKCw3bzcfTGESIyAZrx6ThQgHms87DFDPj&#10;zryi0zoWIoVwyFBDGWOTSRnykiyGnmuIE/ftvMWYoC+k8XhO4baWA6VepMWKU0OJDb2XlB/Xv1bD&#10;YjJe/HwNeXldHfa03x2Oo4FXWj9227dXEJHa+C++uz9Nmq/6z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XVDxQAAAN0AAAAPAAAAAAAAAAAAAAAAAJgCAABkcnMv&#10;ZG93bnJldi54bWxQSwUGAAAAAAQABAD1AAAAigMAAAAA&#10;" fillcolor="black" stroked="f"/>
                  <v:rect id="Rectangle 952" o:spid="_x0000_s1972" style="position:absolute;left:5623;top:32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tN8QA&#10;AADdAAAADwAAAGRycy9kb3ducmV2LnhtbERPTWsCMRC9F/wPYQq91UTRoqtRVCj0IlTtod7GzXR3&#10;cTNZk1RXf31TELzN433OdN7aWpzJh8qxhl5XgSDOnam40PC1e38dgQgR2WDtmDRcKcB81nmaYmbc&#10;hTd03sZCpBAOGWooY2wyKUNeksXQdQ1x4n6ctxgT9IU0Hi8p3Nayr9SbtFhxaiixoVVJ+XH7azUs&#10;x6Pl6XPA69vmsKf99+E47Hul9ctzu5iAiNTGh/ju/jBpvuoN4P+bd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47TfEAAAA3QAAAA8AAAAAAAAAAAAAAAAAmAIAAGRycy9k&#10;b3ducmV2LnhtbFBLBQYAAAAABAAEAPUAAACJAwAAAAA=&#10;" fillcolor="black" stroked="f"/>
                  <v:rect id="Rectangle 953" o:spid="_x0000_s1973" style="position:absolute;left:5623;top:32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IrMUA&#10;AADdAAAADwAAAGRycy9kb3ducmV2LnhtbERPTWsCMRC9C/6HMIXe3ESpYrdGUaHQS6HaHupt3Ex3&#10;FzeTNUl19debgtDbPN7nzBadbcSJfKgdaxhmCgRx4UzNpYavz9fBFESIyAYbx6ThQgEW835vhrlx&#10;Z97QaRtLkUI45KihirHNpQxFRRZD5lrixP04bzEm6EtpPJ5TuG3kSKmJtFhzaqiwpXVFxWH7azWs&#10;nqer48cTv183+x3tvveH8cgrrR8fuuULiEhd/Bff3W8mzVfDM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isxQAAAN0AAAAPAAAAAAAAAAAAAAAAAJgCAABkcnMv&#10;ZG93bnJldi54bWxQSwUGAAAAAAQABAD1AAAAigMAAAAA&#10;" fillcolor="black" stroked="f"/>
                  <v:rect id="Rectangle 954" o:spid="_x0000_s1974" style="position:absolute;left:5623;top:32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28UA&#10;AADdAAAADwAAAGRycy9kb3ducmV2LnhtbERPTWsCMRC9C/6HMIXe3ESpYrdGUaHQS0FtD/U2bqa7&#10;i5vJmqS69tebgtDbPN7nzBadbcSZfKgdaxhmCgRx4UzNpYbPj9fBFESIyAYbx6ThSgEW835vhrlx&#10;F97SeRdLkUI45KihirHNpQxFRRZD5lrixH07bzEm6EtpPF5SuG3kSKmJtFhzaqiwpXVFxXH3YzWs&#10;nqer0+aJ33+3hz3tvw7H8cgrrR8fuuULiEhd/Bff3W8mzVfDC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tbbxQAAAN0AAAAPAAAAAAAAAAAAAAAAAJgCAABkcnMv&#10;ZG93bnJldi54bWxQSwUGAAAAAAQABAD1AAAAigMAAAAA&#10;" fillcolor="black" stroked="f"/>
                  <v:rect id="Rectangle 955" o:spid="_x0000_s1975" style="position:absolute;left:5623;top:32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pzQMUA&#10;AADdAAAADwAAAGRycy9kb3ducmV2LnhtbERPS2sCMRC+F/wPYYTeaqJUq1uj1EKhF6E+DnobN9Pd&#10;xc1km6S6+usbQehtPr7nTOetrcWJfKgca+j3FAji3JmKCw3bzcfTGESIyAZrx6ThQgHms87DFDPj&#10;zryi0zoWIoVwyFBDGWOTSRnykiyGnmuIE/ftvMWYoC+k8XhO4baWA6VG0mLFqaHEht5Lyo/rX6th&#10;MRkvfr6eeXldHfa03x2Ow4FXWj9227dXEJHa+C++uz9Nmq/6L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nNAxQAAAN0AAAAPAAAAAAAAAAAAAAAAAJgCAABkcnMv&#10;ZG93bnJldi54bWxQSwUGAAAAAAQABAD1AAAAigMAAAAA&#10;" fillcolor="black" stroked="f"/>
                  <v:rect id="Rectangle 956" o:spid="_x0000_s1976" style="position:absolute;left:5623;top:32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nM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ecyyAAAAN0AAAAPAAAAAAAAAAAAAAAAAJgCAABk&#10;cnMvZG93bnJldi54bWxQSwUGAAAAAAQABAD1AAAAjQMAAAAA&#10;" fillcolor="black" stroked="f"/>
                  <v:rect id="Rectangle 957" o:spid="_x0000_s1977" style="position:absolute;left:5623;top:32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qcQA&#10;AADdAAAADwAAAGRycy9kb3ducmV2LnhtbERPS2sCMRC+F/ofwhS81UTRoluj1ELBi+Cjh3obN9Pd&#10;xc1km0Rd/fWNIHibj+85k1lra3EiHyrHGnpdBYI4d6biQsP39ut1BCJEZIO1Y9JwoQCz6fPTBDPj&#10;zrym0yYWIoVwyFBDGWOTSRnykiyGrmuIE/frvMWYoC+k8XhO4baWfaXepMWKU0OJDX2WlB82R6th&#10;Ph7N/1YDXl7X+x3tfvaHYd8rrTsv7cc7iEhtfIjv7oVJ81VvDL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QqnEAAAA3QAAAA8AAAAAAAAAAAAAAAAAmAIAAGRycy9k&#10;b3ducmV2LnhtbFBLBQYAAAAABAAEAPUAAACJAwAAAAA=&#10;" fillcolor="black" stroked="f"/>
                  <v:rect id="Rectangle 958" o:spid="_x0000_s1978" style="position:absolute;left:5623;top:32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rect id="Rectangle 959" o:spid="_x0000_s1979" style="position:absolute;left:5623;top:32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EEsQA&#10;AADdAAAADwAAAGRycy9kb3ducmV2LnhtbERPTWsCMRC9F/ofwhS81cRFi65G0UKhF6HaHvQ2bsbd&#10;xc1kTVJd/fVNodDbPN7nzBadbcSFfKgdaxj0FQjiwpmaSw1fn2/PYxAhIhtsHJOGGwVYzB8fZpgb&#10;d+UNXbaxFCmEQ44aqhjbXMpQVGQx9F1LnLij8xZjgr6UxuM1hdtGZkq9SIs1p4YKW3qtqDhtv62G&#10;1WS8On8MeX3fHPa03x1Oo8wrrXtP3XIKIlIX/8V/7neT5qtsAL/fp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jhBLEAAAA3QAAAA8AAAAAAAAAAAAAAAAAmAIAAGRycy9k&#10;b3ducmV2LnhtbFBLBQYAAAAABAAEAPUAAACJAwAAAAA=&#10;" fillcolor="black" stroked="f"/>
                  <v:rect id="Rectangle 960" o:spid="_x0000_s1980" style="position:absolute;left:5623;top:32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aZcUA&#10;AADdAAAADwAAAGRycy9kb3ducmV2LnhtbERPS2sCMRC+F/wPYYTeatKlLXZrFBWEXgr1cdDbuJnu&#10;Lm4ma5Lq6q9vCoK3+fieM5p0thEn8qF2rOF5oEAQF87UXGrYrBdPQxAhIhtsHJOGCwWYjHsPI8yN&#10;O/OSTqtYihTCIUcNVYxtLmUoKrIYBq4lTtyP8xZjgr6UxuM5hdtGZkq9SYs1p4YKW5pXVBxWv1bD&#10;7H04O36/8Nd1ud/Rbrs/vGZeaf3Y76YfICJ18S6+uT9Nmq+yDP6/S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plxQAAAN0AAAAPAAAAAAAAAAAAAAAAAJgCAABkcnMv&#10;ZG93bnJldi54bWxQSwUGAAAAAAQABAD1AAAAigMAAAAA&#10;" fillcolor="black" stroked="f"/>
                  <v:rect id="Rectangle 961" o:spid="_x0000_s1981" style="position:absolute;left:5623;top:32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2//sUA&#10;AADdAAAADwAAAGRycy9kb3ducmV2LnhtbERPTWsCMRC9F/wPYYTeatJVi90aRYVCL0K1PdTbuJnu&#10;Lm4ma5Lq6q9vCkJv83ifM513thEn8qF2rOFxoEAQF87UXGr4/Hh9mIAIEdlg45g0XCjAfNa7m2Ju&#10;3Jk3dNrGUqQQDjlqqGJscylDUZHFMHAtceK+nbcYE/SlNB7PKdw2MlPqSVqsOTVU2NKqouKw/bEa&#10;ls+T5fF9xOvrZr+j3df+MM680vq+3y1eQETq4r/45n4zab7Khv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xQAAAN0AAAAPAAAAAAAAAAAAAAAAAJgCAABkcnMv&#10;ZG93bnJldi54bWxQSwUGAAAAAAQABAD1AAAAigMAAAAA&#10;" fillcolor="black" stroked="f"/>
                  <v:rect id="Rectangle 962" o:spid="_x0000_s1982" style="position:absolute;left:5623;top:32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nisQA&#10;AADdAAAADwAAAGRycy9kb3ducmV2LnhtbERPTWsCMRC9F/wPYQq91aSLLboaRYVCLwW1Peht3Iy7&#10;i5vJmqS6+usbodDbPN7nTGadbcSZfKgda3jpKxDEhTM1lxq+v96fhyBCRDbYOCYNVwowm/YeJpgb&#10;d+E1nTexFCmEQ44aqhjbXMpQVGQx9F1LnLiD8xZjgr6UxuMlhdtGZkq9SYs1p4YKW1pWVBw3P1bD&#10;YjRcnFYD/ryt9zvabffH18wrrZ8eu/kYRKQu/ov/3B8mzVfZA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UJ4rEAAAA3QAAAA8AAAAAAAAAAAAAAAAAmAIAAGRycy9k&#10;b3ducmV2LnhtbFBLBQYAAAAABAAEAPUAAACJAwAAAAA=&#10;" fillcolor="black" stroked="f"/>
                  <v:rect id="Rectangle 963" o:spid="_x0000_s1983" style="position:absolute;left:5623;top:32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CEcUA&#10;AADdAAAADwAAAGRycy9kb3ducmV2LnhtbERPS2sCMRC+C/6HMIXeNOlSi65GUaHQS6E+DnobN+Pu&#10;4mayJqlu++ubQqG3+fieM1t0thE38qF2rOFpqEAQF87UXGrY714HYxAhIhtsHJOGLwqwmPd7M8yN&#10;u/OGbttYihTCIUcNVYxtLmUoKrIYhq4lTtzZeYsxQV9K4/Gewm0jM6VepMWaU0OFLa0rKi7bT6th&#10;NRmvrh/P/P69OR3peDhdRplXWj8+dMspiEhd/Bf/ud9Mmq+yE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IIRxQAAAN0AAAAPAAAAAAAAAAAAAAAAAJgCAABkcnMv&#10;ZG93bnJldi54bWxQSwUGAAAAAAQABAD1AAAAigMAAAAA&#10;" fillcolor="black" stroked="f"/>
                  <v:rect id="Rectangle 964" o:spid="_x0000_s1984" style="position:absolute;left:5623;top:32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cZsUA&#10;AADdAAAADwAAAGRycy9kb3ducmV2LnhtbERPS2sCMRC+C/6HMIXeNOlSRVejaKHQS6E+DnobN+Pu&#10;4mayTVJd++ubQqG3+fieM192thFX8qF2rOFpqEAQF87UXGrY714HExAhIhtsHJOGOwVYLvq9OebG&#10;3XhD120sRQrhkKOGKsY2lzIUFVkMQ9cSJ+7svMWYoC+l8XhL4baRmVJjabHm1FBhSy8VFZftl9Ww&#10;nk7Wnx/P/P69OR3peDhdRplXWj8+dKsZiEhd/Bf/ud9Mmq+yM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hxmxQAAAN0AAAAPAAAAAAAAAAAAAAAAAJgCAABkcnMv&#10;ZG93bnJldi54bWxQSwUGAAAAAAQABAD1AAAAigMAAAAA&#10;" fillcolor="black" stroked="f"/>
                  <v:rect id="Rectangle 965" o:spid="_x0000_s1985" style="position:absolute;left:5623;top:32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5/cUA&#10;AADdAAAADwAAAGRycy9kb3ducmV2LnhtbERPTWsCMRC9F/wPYYTeatJFrd0aRYVCL0K1PdTbuJnu&#10;Lm4ma5Lq6q9vCkJv83ifM513thEn8qF2rOFxoEAQF87UXGr4/Hh9mIAIEdlg45g0XCjAfNa7m2Ju&#10;3Jk3dNrGUqQQDjlqqGJscylDUZHFMHAtceK+nbcYE/SlNB7PKdw2MlNqLC3WnBoqbGlVUXHY/lgN&#10;y+fJ8vg+5PV1s9/R7mt/GGVeaX3f7xYvICJ18V98c7+ZNF9lT/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n9xQAAAN0AAAAPAAAAAAAAAAAAAAAAAJgCAABkcnMv&#10;ZG93bnJldi54bWxQSwUGAAAAAAQABAD1AAAAigMAAAAA&#10;" fillcolor="black" stroked="f"/>
                  <v:rect id="Rectangle 966" o:spid="_x0000_s1986" style="position:absolute;left:5623;top:32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tj8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ZLY/HAAAA3QAAAA8AAAAAAAAAAAAAAAAAmAIAAGRy&#10;cy9kb3ducmV2LnhtbFBLBQYAAAAABAAEAPUAAACMAwAAAAA=&#10;" fillcolor="black" stroked="f"/>
                  <v:rect id="Rectangle 967" o:spid="_x0000_s1987" style="position:absolute;left:5623;top:32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WIFMQA&#10;AADdAAAADwAAAGRycy9kb3ducmV2LnhtbERPS2sCMRC+F/ofwhR6q4lLW3Q1Si0UvBR8HfQ2bsbd&#10;xc1km0Rd/fWNUOhtPr7njKedbcSZfKgda+j3FAjiwpmaSw2b9dfLAESIyAYbx6ThSgGmk8eHMebG&#10;XXhJ51UsRQrhkKOGKsY2lzIUFVkMPdcSJ+7gvMWYoC+l8XhJ4baRmVLv0mLNqaHClj4rKo6rk9Uw&#10;Gw5mP4tX/r4t9zvabffHt8wrrZ+fuo8RiEhd/Bf/uecmzVfZEO7fp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ViBTEAAAA3QAAAA8AAAAAAAAAAAAAAAAAmAIAAGRycy9k&#10;b3ducmV2LnhtbFBLBQYAAAAABAAEAPUAAACJAwAAAAA=&#10;" fillcolor="black" stroked="f"/>
                  <v:rect id="Rectangle 968" o:spid="_x0000_s1988" style="position:absolute;left:5623;top:32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3VMcA&#10;AADdAAAADwAAAGRycy9kb3ducmV2LnhtbESPQU8CMRCF7yb+h2ZMuEkrKIGVQsTExIuJoAe4Ddtx&#10;d8N2urYVVn+9cyDhNpP35r1v5svet+pIMTWBLdwNDSjiMriGKwufHy+3U1ApIztsA5OFX0qwXFxf&#10;zbFw4cRrOm5ypSSEU4EW6py7QutU1uQxDUNHLNpXiB6zrLHSLuJJwn2rR8ZMtMeGpaHGjp5rKg+b&#10;H29hNZuuvt/v+e1vvd/Rbrs/PIyisXZw0z89gsrU54v5fP3qBN+MhV++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2t1THAAAA3QAAAA8AAAAAAAAAAAAAAAAAmAIAAGRy&#10;cy9kb3ducmV2LnhtbFBLBQYAAAAABAAEAPUAAACMAwAAAAA=&#10;" fillcolor="black" stroked="f"/>
                  <v:rect id="Rectangle 969" o:spid="_x0000_s1989" style="position:absolute;left:5623;top:32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Sz8UA&#10;AADdAAAADwAAAGRycy9kb3ducmV2LnhtbERPS2sCMRC+F/wPYYTeaqLVoluj1EKhF6E+DnobN9Pd&#10;xc1km6S6+usbQehtPr7nTOetrcWJfKgca+j3FAji3JmKCw3bzcfTGESIyAZrx6ThQgHms87DFDPj&#10;zryi0zoWIoVwyFBDGWOTSRnykiyGnmuIE/ftvMWYoC+k8XhO4baWA6VepMWKU0OJDb2XlB/Xv1bD&#10;YjJe/HwNeXldHfa03x2Oo4FXWj9227dXEJHa+C++uz9Nmq+e+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hLPxQAAAN0AAAAPAAAAAAAAAAAAAAAAAJgCAABkcnMv&#10;ZG93bnJldi54bWxQSwUGAAAAAAQABAD1AAAAigMAAAAA&#10;" fillcolor="black" stroked="f"/>
                  <v:rect id="Rectangle 970" o:spid="_x0000_s1990" style="position:absolute;left:5623;top:32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MuMUA&#10;AADdAAAADwAAAGRycy9kb3ducmV2LnhtbERPTWsCMRC9F/wPYYTeatJVi90aRYVCL0K1PdTbuJnu&#10;Lm4ma5Lq6q9vCkJv83ifM513thEn8qF2rOFxoEAQF87UXGr4/Hh9mIAIEdlg45g0XCjAfNa7m2Ju&#10;3Jk3dNrGUqQQDjlqqGJscylDUZHFMHAtceK+nbcYE/SlNB7PKdw2MlPqSVqsOTVU2NKqouKw/bEa&#10;ls+T5fF9xOvrZr+j3df+MM680vq+3y1eQETq4r/45n4zab4aZv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Iy4xQAAAN0AAAAPAAAAAAAAAAAAAAAAAJgCAABkcnMv&#10;ZG93bnJldi54bWxQSwUGAAAAAAQABAD1AAAAigMAAAAA&#10;" fillcolor="black" stroked="f"/>
                  <v:rect id="Rectangle 971" o:spid="_x0000_s1991" style="position:absolute;left:5623;top:32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pI8UA&#10;AADdAAAADwAAAGRycy9kb3ducmV2LnhtbERPS2sCMRC+C/0PYYTeNPFV7NYotSB4Eartod7GzXR3&#10;cTPZJqmu/vpGEHqbj+85s0Vra3EiHyrHGgZ9BYI4d6biQsPnx6o3BREissHaMWm4UIDF/KEzw8y4&#10;M2/ptIuFSCEcMtRQxthkUoa8JIuh7xrixH07bzEm6AtpPJ5TuK3lUKknabHi1FBiQ28l5cfdr9Ww&#10;fJ4uf97HvLluD3vafx2Ok6FXWj9229cXEJHa+C++u9cmzVejEd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CkjxQAAAN0AAAAPAAAAAAAAAAAAAAAAAJgCAABkcnMv&#10;ZG93bnJldi54bWxQSwUGAAAAAAQABAD1AAAAigMAAAAA&#10;" fillcolor="black" stroked="f"/>
                  <v:rect id="Rectangle 972" o:spid="_x0000_s1992" style="position:absolute;left:5623;top:31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2xV8UA&#10;AADdAAAADwAAAGRycy9kb3ducmV2LnhtbERPS2sCMRC+C/0PYYTeNNFa0a1RaqHQi1AfB72Nm+nu&#10;4mayTVLd+usboeBtPr7nzBatrcWZfKgcaxj0FQji3JmKCw277XtvAiJEZIO1Y9LwSwEW84fODDPj&#10;Lrym8yYWIoVwyFBDGWOTSRnykiyGvmuIE/flvMWYoC+k8XhJ4baWQ6XG0mLFqaHEht5Kyk+bH6th&#10;OZ0svz9HvLqujwc67I+n56FXWj9229cXEJHaeBf/uz9Mmq+eR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bFXxQAAAN0AAAAPAAAAAAAAAAAAAAAAAJgCAABkcnMv&#10;ZG93bnJldi54bWxQSwUGAAAAAAQABAD1AAAAigMAAAAA&#10;" fillcolor="black" stroked="f"/>
                  <v:rect id="Rectangle 973" o:spid="_x0000_s1993" style="position:absolute;left:5623;top:31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UzMUA&#10;AADdAAAADwAAAGRycy9kb3ducmV2LnhtbERPTWsCMRC9C/0PYYTeNNHWYrdGqQWhF0FtD/U2bqa7&#10;i5vJNom6+uuNIPQ2j/c5k1lra3EkHyrHGgZ9BYI4d6biQsP316I3BhEissHaMWk4U4DZ9KEzwcy4&#10;E6/puImFSCEcMtRQxthkUoa8JIuh7xrixP06bzEm6AtpPJ5SuK3lUKkXabHi1FBiQx8l5fvNwWqY&#10;v47nf6tnXl7Wuy1tf3b70dArrR+77fsbiEht/Bff3Z8mzVdPI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RTMxQAAAN0AAAAPAAAAAAAAAAAAAAAAAJgCAABkcnMv&#10;ZG93bnJldi54bWxQSwUGAAAAAAQABAD1AAAAigMAAAAA&#10;" fillcolor="black" stroked="f"/>
                  <v:rect id="Rectangle 974" o:spid="_x0000_s1994" style="position:absolute;left:5623;top:31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Ku8UA&#10;AADdAAAADwAAAGRycy9kb3ducmV2LnhtbERPS2sCMRC+F/ofwgi91UTbim6NUoVCL0J9HPQ2bqa7&#10;i5vJmqS6+uuNUOhtPr7njKetrcWJfKgca+h1FQji3JmKCw2b9efzEESIyAZrx6ThQgGmk8eHMWbG&#10;nXlJp1UsRArhkKGGMsYmkzLkJVkMXdcQJ+7HeYsxQV9I4/Gcwm0t+0oNpMWKU0OJDc1Lyg+rX6th&#10;NhrOjt+vvLgu9zvabfeHt75XWj912o93EJHa+C/+c3+ZNF+9DO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4q7xQAAAN0AAAAPAAAAAAAAAAAAAAAAAJgCAABkcnMv&#10;ZG93bnJldi54bWxQSwUGAAAAAAQABAD1AAAAigMAAAAA&#10;" fillcolor="black" stroked="f"/>
                  <v:rect id="Rectangle 975" o:spid="_x0000_s1995" style="position:absolute;left:5623;top:31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8vIMUA&#10;AADdAAAADwAAAGRycy9kb3ducmV2LnhtbERPS08CMRC+m/gfmjHhJq2oiAuFCIkJFxMeHuQ2bIfd&#10;Ddvp2lZY+PWWhITbfPmeM5q0thYH8qFyrOGpq0AQ585UXGj4Xn8+DkCEiGywdkwaThRgMr6/G2Fm&#10;3JGXdFjFQqQQDhlqKGNsMilDXpLF0HUNceJ2zluMCfpCGo/HFG5r2VOqLy1WnBpKbGhWUr5f/VkN&#10;0/fB9Hfxwl/n5XZDm5/t/rXnldadh/ZjCCJSG2/iq3tu0nz1/AaXb9IJ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y8gxQAAAN0AAAAPAAAAAAAAAAAAAAAAAJgCAABkcnMv&#10;ZG93bnJldi54bWxQSwUGAAAAAAQABAD1AAAAigMAAAAA&#10;" fillcolor="black" stroked="f"/>
                  <v:rect id="Rectangle 976" o:spid="_x0000_s1996" style="position:absolute;left:5623;top:31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7UscA&#10;AADdAAAADwAAAGRycy9kb3ducmV2LnhtbESPQU8CMRCF7yb+h2ZMuEkrKIGVQsTExIuJoAe4Ddtx&#10;d8N2urYVVn+9cyDhNpP35r1v5svet+pIMTWBLdwNDSjiMriGKwufHy+3U1ApIztsA5OFX0qwXFxf&#10;zbFw4cRrOm5ypSSEU4EW6py7QutU1uQxDUNHLNpXiB6zrLHSLuJJwn2rR8ZMtMeGpaHGjp5rKg+b&#10;H29hNZuuvt/v+e1vvd/Rbrs/PIyisXZw0z89gsrU54v5fP3qBN+MBVe+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Au1LHAAAA3QAAAA8AAAAAAAAAAAAAAAAAmAIAAGRy&#10;cy9kb3ducmV2LnhtbFBLBQYAAAAABAAEAPUAAACMAwAAAAA=&#10;" fillcolor="black" stroked="f"/>
                  <v:rect id="Rectangle 977" o:spid="_x0000_s1997" style="position:absolute;left:5623;top:31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eycUA&#10;AADdAAAADwAAAGRycy9kb3ducmV2LnhtbERPS2sCMRC+F/wPYYTealJbi65G0UKhF6E+DnobN9Pd&#10;xc1kTVLd+usbQehtPr7nTGatrcWZfKgca3juKRDEuTMVFxq2m4+nIYgQkQ3WjknDLwWYTTsPE8yM&#10;u/CKzutYiBTCIUMNZYxNJmXIS7IYeq4hTty38xZjgr6QxuMlhdta9pV6kxYrTg0lNvReUn5c/1gN&#10;i9Fwcfp65eV1ddjTfnc4Dvpeaf3YbedjEJHa+C++uz9Nmq9eRn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B7JxQAAAN0AAAAPAAAAAAAAAAAAAAAAAJgCAABkcnMv&#10;ZG93bnJldi54bWxQSwUGAAAAAAQABAD1AAAAigMAAAAA&#10;" fillcolor="black" stroked="f"/>
                  <v:rect id="Rectangle 978" o:spid="_x0000_s1998" style="position:absolute;left:5623;top:31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EKc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8MQpyAAAAN0AAAAPAAAAAAAAAAAAAAAAAJgCAABk&#10;cnMvZG93bnJldi54bWxQSwUGAAAAAAQABAD1AAAAjQMAAAAA&#10;" fillcolor="black" stroked="f"/>
                  <v:rect id="Rectangle 979" o:spid="_x0000_s1999" style="position:absolute;left:5623;top:31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hssQA&#10;AADdAAAADwAAAGRycy9kb3ducmV2LnhtbERPTWsCMRC9F/wPYQq91UTRoqtRVCj0IlTtod7GzXR3&#10;cTNZk1RXf31TELzN433OdN7aWpzJh8qxhl5XgSDOnam40PC1e38dgQgR2WDtmDRcKcB81nmaYmbc&#10;hTd03sZCpBAOGWooY2wyKUNeksXQdQ1x4n6ctxgT9IU0Hi8p3Nayr9SbtFhxaiixoVVJ+XH7azUs&#10;x6Pl6XPA69vmsKf99+E47Hul9ctzu5iAiNTGh/ju/jBpvhr04P+bd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YbLEAAAA3QAAAA8AAAAAAAAAAAAAAAAAmAIAAGRycy9k&#10;b3ducmV2LnhtbFBLBQYAAAAABAAEAPUAAACJAwAAAAA=&#10;" fillcolor="black" stroked="f"/>
                  <v:rect id="Rectangle 980" o:spid="_x0000_s2000" style="position:absolute;left:5623;top:31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7/xcQA&#10;AADdAAAADwAAAGRycy9kb3ducmV2LnhtbERPTWsCMRC9F/wPYQq91aSLLboaRYVCLwW1Peht3Iy7&#10;i5vJmqS6+usbodDbPN7nTGadbcSZfKgda3jpKxDEhTM1lxq+v96fhyBCRDbYOCYNVwowm/YeJpgb&#10;d+E1nTexFCmEQ44aqhjbXMpQVGQx9F1LnLiD8xZjgr6UxuMlhdtGZkq9SYs1p4YKW1pWVBw3P1bD&#10;YjRcnFYD/ryt9zvabffH18wrrZ8eu/kYRKQu/ov/3B8mzVeD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u/8XEAAAA3QAAAA8AAAAAAAAAAAAAAAAAmAIAAGRycy9k&#10;b3ducmV2LnhtbFBLBQYAAAAABAAEAPUAAACJAwAAAAA=&#10;" fillcolor="black" stroked="f"/>
                  <v:rect id="Rectangle 981" o:spid="_x0000_s2001" style="position:absolute;left:5623;top:31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aXsUA&#10;AADdAAAADwAAAGRycy9kb3ducmV2LnhtbERPS2sCMRC+C/0PYYTeNNFa0a1RaqHQi1AfB72Nm+nu&#10;4mayTVLd+usboeBtPr7nzBatrcWZfKgcaxj0FQji3JmKCw277XtvAiJEZIO1Y9LwSwEW84fODDPj&#10;Lrym8yYWIoVwyFBDGWOTSRnykiyGvmuIE/flvMWYoC+k8XhJ4baWQ6XG0mLFqaHEht5Kyk+bH6th&#10;OZ0svz9HvLqujwc67I+n56FXWj9229cXEJHaeBf/uz9Mmq9GT3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lpexQAAAN0AAAAPAAAAAAAAAAAAAAAAAJgCAABkcnMv&#10;ZG93bnJldi54bWxQSwUGAAAAAAQABAD1AAAAigMAAAAA&#10;" fillcolor="black" stroked="f"/>
                  <v:rect id="Rectangle 982" o:spid="_x0000_s2002" style="position:absolute;left:5623;top:31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vCKsQA&#10;AADdAAAADwAAAGRycy9kb3ducmV2LnhtbERPTWsCMRC9F/wPYQq91aSyLboaRYVCLwW1Peht3Iy7&#10;i5vJmqS6+usbodDbPN7nTGadbcSZfKgda3jpKxDEhTM1lxq+v96fhyBCRDbYOCYNVwowm/YeJpgb&#10;d+E1nTexFCmEQ44aqhjbXMpQVGQx9F1LnLiD8xZjgr6UxuMlhdtGDpR6kxZrTg0VtrSsqDhufqyG&#10;xWi4OK0y/ryt9zvabffH14FXWj89dvMxiEhd/Bf/uT9Mmq+y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wirEAAAA3QAAAA8AAAAAAAAAAAAAAAAAmAIAAGRycy9k&#10;b3ducmV2LnhtbFBLBQYAAAAABAAEAPUAAACJAwAAAAA=&#10;" fillcolor="black" stroked="f"/>
                  <v:rect id="Rectangle 983" o:spid="_x0000_s2003" style="position:absolute;left:5623;top:31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nscQA&#10;AADdAAAADwAAAGRycy9kb3ducmV2LnhtbERPTWsCMRC9C/0PYQreNKlosVujVEHwIlTtod7GzXR3&#10;cTPZJlFXf31TELzN433OZNbaWpzJh8qxhpe+AkGcO1NxoeFrt+yNQYSIbLB2TBquFGA2fepMMDPu&#10;whs6b2MhUgiHDDWUMTaZlCEvyWLou4Y4cT/OW4wJ+kIaj5cUbms5UOpVWqw4NZTY0KKk/Lg9WQ3z&#10;t/H893PI69vmsKf99+E4Gnildfe5/XgHEamND/HdvTJpvhqO4P+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Z7HEAAAA3QAAAA8AAAAAAAAAAAAAAAAAmAIAAGRycy9k&#10;b3ducmV2LnhtbFBLBQYAAAAABAAEAPUAAACJAwAAAAA=&#10;" fillcolor="black" stroked="f"/>
                  <v:rect id="Rectangle 984" o:spid="_x0000_s2004" style="position:absolute;left:5623;top:31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5xsQA&#10;AADdAAAADwAAAGRycy9kb3ducmV2LnhtbERPS2sCMRC+C/0PYQreNKlYsVujVEHwIvjood7GzXR3&#10;cTPZJlG3/fWmIHibj+85k1lra3EhHyrHGl76CgRx7kzFhYbP/bI3BhEissHaMWn4pQCz6VNngplx&#10;V97SZRcLkUI4ZKihjLHJpAx5SRZD3zXEift23mJM0BfSeLymcFvLgVIjabHi1FBiQ4uS8tPubDXM&#10;38bzn82Q13/b44EOX8fT68ArrbvP7cc7iEhtfIjv7pVJ89VwB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V+cbEAAAA3QAAAA8AAAAAAAAAAAAAAAAAmAIAAGRycy9k&#10;b3ducmV2LnhtbFBLBQYAAAAABAAEAPUAAACJAwAAAAA=&#10;" fillcolor="black" stroked="f"/>
                  <v:rect id="Rectangle 985" o:spid="_x0000_s2005" style="position:absolute;left:5623;top:31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cXcUA&#10;AADdAAAADwAAAGRycy9kb3ducmV2LnhtbERPTWsCMRC9C/0PYYTeNFHU2q1RakHwIlTbQ72Nm+nu&#10;4mayTVJd/fWNIPQ2j/c5s0Vra3EiHyrHGgZ9BYI4d6biQsPnx6o3BREissHaMWm4UIDF/KEzw8y4&#10;M2/ptIuFSCEcMtRQxthkUoa8JIuh7xrixH07bzEm6AtpPJ5TuK3lUKmJtFhxaiixobeS8uPu12pY&#10;Pk+XP+8j3ly3hz3tvw7H8dArrR+77esLiEht/Bff3WuT5qvRE9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VxdxQAAAN0AAAAPAAAAAAAAAAAAAAAAAJgCAABkcnMv&#10;ZG93bnJldi54bWxQSwUGAAAAAAQABAD1AAAAigMAAAAA&#10;" fillcolor="black" stroked="f"/>
                  <v:rect id="Rectangle 986" o:spid="_x0000_s2006" style="position:absolute;left:5623;top:31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987" o:spid="_x0000_s2007" style="position:absolute;left:5623;top:31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ttMQA&#10;AADdAAAADwAAAGRycy9kb3ducmV2LnhtbERPS2sCMRC+F/ofwhR6q0lFi65GqUKhF6E+DnobN+Pu&#10;4mayJqmu/vqmIHibj+8542lra3EmHyrHGt47CgRx7kzFhYbN+uttACJEZIO1Y9JwpQDTyfPTGDPj&#10;Lryk8yoWIoVwyFBDGWOTSRnykiyGjmuIE3dw3mJM0BfSeLykcFvLrlIf0mLFqaHEhuYl5cfVr9Uw&#10;Gw5mp58eL27L/Y522/2x3/VK69eX9nMEIlIbH+K7+9uk+ao3hP9v0gl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KbbTEAAAA3QAAAA8AAAAAAAAAAAAAAAAAmAIAAGRycy9k&#10;b3ducmV2LnhtbFBLBQYAAAAABAAEAPUAAACJAwAAAAA=&#10;" fillcolor="black" stroked="f"/>
                  <v:rect id="Rectangle 988" o:spid="_x0000_s2008" style="position:absolute;left:5623;top:31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9MgA&#10;AADdAAAADwAAAGRycy9kb3ducmV2LnhtbESPT08CMRDF7yZ8h2ZMvEkrEYMLhYCJiRcT+XOQ27Ad&#10;djdsp2tbYfXTOwcTbjN5b977zWzR+1adKaYmsIWHoQFFXAbXcGVht329n4BKGdlhG5gs/FCCxXxw&#10;M8PChQuv6bzJlZIQTgVaqHPuCq1TWZPHNAwdsWjHED1mWWOlXcSLhPtWj4x50h4bloYaO3qpqTxt&#10;vr2F1fNk9fXxyO+/68Oe9p+H03g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KVL0yAAAAN0AAAAPAAAAAAAAAAAAAAAAAJgCAABk&#10;cnMvZG93bnJldi54bWxQSwUGAAAAAAQABAD1AAAAjQMAAAAA&#10;" fillcolor="black" stroked="f"/>
                  <v:rect id="Rectangle 989" o:spid="_x0000_s2009" style="position:absolute;left:5623;top:31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3b8UA&#10;AADdAAAADwAAAGRycy9kb3ducmV2LnhtbERPTWsCMRC9C/6HMIXe3ESpYrdGUaHQS6HaHupt3Ex3&#10;FzeTNUl19debgtDbPN7nzBadbcSJfKgdaxhmCgRx4UzNpYavz9fBFESIyAYbx6ThQgEW835vhrlx&#10;Z97QaRtLkUI45KihirHNpQxFRRZD5lrixP04bzEm6EtpPJ5TuG3kSKmJtFhzaqiwpXVFxWH7azWs&#10;nqer48cTv183+x3tvveH8cgrrR8fuuULiEhd/Bff3W8mzVfjI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fdvxQAAAN0AAAAPAAAAAAAAAAAAAAAAAJgCAABkcnMv&#10;ZG93bnJldi54bWxQSwUGAAAAAAQABAD1AAAAigMAAAAA&#10;" fillcolor="black" stroked="f"/>
                  <v:rect id="Rectangle 990" o:spid="_x0000_s2010" style="position:absolute;left:5623;top:31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991" o:spid="_x0000_s2011" style="position:absolute;left:5623;top:31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Mg8UA&#10;AADdAAAADwAAAGRycy9kb3ducmV2LnhtbERPTWsCMRC9C/0PYYTeNNHWYrdGqQWhF0FtD/U2bqa7&#10;i5vJNom6+uuNIPQ2j/c5k1lra3EkHyrHGgZ9BYI4d6biQsP316I3BhEissHaMWk4U4DZ9KEzwcy4&#10;E6/puImFSCEcMtRQxthkUoa8JIuh7xrixP06bzEm6AtpPJ5SuK3lUKkXabHi1FBiQx8l5fvNwWqY&#10;v47nf6tnXl7Wuy1tf3b70dArrR+77fsbiEht/Bff3Z8mzVejJ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yDxQAAAN0AAAAPAAAAAAAAAAAAAAAAAJgCAABkcnMv&#10;ZG93bnJldi54bWxQSwUGAAAAAAQABAD1AAAAigMAAAAA&#10;" fillcolor="black" stroked="f"/>
                  <v:rect id="Rectangle 992" o:spid="_x0000_s2012" style="position:absolute;left:5623;top:31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rect id="Rectangle 993" o:spid="_x0000_s2013" style="position:absolute;left:5623;top:30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xbMUA&#10;AADdAAAADwAAAGRycy9kb3ducmV2LnhtbERPS2sCMRC+C/6HMIXeNKl0i90aRYWCF6E+DvU2bqa7&#10;i5vJmqS6+uubQqG3+fieM5l1thEX8qF2rOFpqEAQF87UXGrY794HYxAhIhtsHJOGGwWYTfu9CebG&#10;XXlDl20sRQrhkKOGKsY2lzIUFVkMQ9cSJ+7LeYsxQV9K4/Gawm0jR0q9SIs1p4YKW1pWVJy231bD&#10;4nW8OH888/q+OR7o8Hk8ZSOvtH586OZvICJ18V/8516ZNF9lGfx+k06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vFsxQAAAN0AAAAPAAAAAAAAAAAAAAAAAJgCAABkcnMv&#10;ZG93bnJldi54bWxQSwUGAAAAAAQABAD1AAAAigMAAAAA&#10;" fillcolor="black" stroked="f"/>
                  <v:rect id="Rectangle 994" o:spid="_x0000_s2014" style="position:absolute;left:5623;top:30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vG8UA&#10;AADdAAAADwAAAGRycy9kb3ducmV2LnhtbERPS2sCMRC+C/0PYQre3KSiYrdGqYLQS6E+DnobN9Pd&#10;xc1km6S67a9vCoK3+fieM1t0thEX8qF2rOEpUyCIC2dqLjXsd+vBFESIyAYbx6ThhwIs5g+9GebG&#10;XXlDl20sRQrhkKOGKsY2lzIUFVkMmWuJE/fpvMWYoC+l8XhN4baRQ6Um0mLNqaHCllYVFeftt9Ww&#10;fJ4uvz5G/P67OR3peDidx0OvtO4/dq8vICJ18S6+ud9Mmq/GE/j/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G8bxQAAAN0AAAAPAAAAAAAAAAAAAAAAAJgCAABkcnMv&#10;ZG93bnJldi54bWxQSwUGAAAAAAQABAD1AAAAigMAAAAA&#10;" fillcolor="black" stroked="f"/>
                  <v:rect id="Rectangle 995" o:spid="_x0000_s2015" style="position:absolute;left:5623;top:30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KgMUA&#10;AADdAAAADwAAAGRycy9kb3ducmV2LnhtbERPS2sCMRC+C/0PYYTeNFFq1a1RaqHQi1AfB72Nm+nu&#10;4mayTVLd+usboeBtPr7nzBatrcWZfKgcaxj0FQji3JmKCw277XtvAiJEZIO1Y9LwSwEW84fODDPj&#10;Lrym8yYWIoVwyFBDGWOTSRnykiyGvmuIE/flvMWYoC+k8XhJ4baWQ6WepcWKU0OJDb2VlJ82P1bD&#10;cjpZfn8+8eq6Ph7osD+eRkOvtH7stq8vICK18S7+d3+YNF+Nx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MqAxQAAAN0AAAAPAAAAAAAAAAAAAAAAAJgCAABkcnMv&#10;ZG93bnJldi54bWxQSwUGAAAAAAQABAD1AAAAigMAAAAA&#10;" fillcolor="black" stroked="f"/>
                  <v:rect id="Rectangle 996" o:spid="_x0000_s2016" style="position:absolute;left:5623;top:30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e8sgA&#10;AADdAAAADwAAAGRycy9kb3ducmV2LnhtbESPT08CMRDF7yZ8h2ZMvEkrEYMLhYCJiRcT+XOQ27Ad&#10;djdsp2tbYfXTOwcTbjN5b977zWzR+1adKaYmsIWHoQFFXAbXcGVht329n4BKGdlhG5gs/FCCxXxw&#10;M8PChQuv6bzJlZIQTgVaqHPuCq1TWZPHNAwdsWjHED1mWWOlXcSLhPtWj4x50h4bloYaO3qpqTxt&#10;vr2F1fNk9fXxyO+/68Oe9p+H03g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17yyAAAAN0AAAAPAAAAAAAAAAAAAAAAAJgCAABk&#10;cnMvZG93bnJldi54bWxQSwUGAAAAAAQABAD1AAAAjQMAAAAA&#10;" fillcolor="black" stroked="f"/>
                  <v:rect id="Rectangle 997" o:spid="_x0000_s2017" style="position:absolute;left:5623;top:30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7acUA&#10;AADdAAAADwAAAGRycy9kb3ducmV2LnhtbERPTWsCMRC9C/6HMIXe3KRSRbdGUaHQS6FqD/U2bqa7&#10;i5vJmqS67a83BcHbPN7nzBadbcSZfKgda3jKFAjiwpmaSw2fu9fBBESIyAYbx6ThlwIs5v3eDHPj&#10;Lryh8zaWIoVwyFFDFWObSxmKiiyGzLXEift23mJM0JfSeLykcNvIoVJjabHm1FBhS+uKiuP2x2pY&#10;TSer08czv/9tDnvafx2Oo6FXWj8+dMsXEJG6eBff3G8mzVejKfx/k0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tpxQAAAN0AAAAPAAAAAAAAAAAAAAAAAJgCAABkcnMv&#10;ZG93bnJldi54bWxQSwUGAAAAAAQABAD1AAAAigMAAAAA&#10;" fillcolor="black" stroked="f"/>
                  <v:rect id="Rectangle 998" o:spid="_x0000_s2018" style="position:absolute;left:5623;top:30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YScgA&#10;AADdAAAADwAAAGRycy9kb3ducmV2LnhtbESPT08CMRDF7yZ8h2ZMvEkrUYILhYCJiRcT+XOQ27Ad&#10;djdsp2tbYfXTOwcTbjN5b977zWzR+1adKaYmsIWHoQFFXAbXcGVht329n4BKGdlhG5gs/FCCxXxw&#10;M8PChQuv6bzJlZIQTgVaqHPuCq1TWZPHNAwdsWjHED1mWWOlXcSLhPtWj4wZa48NS0ONHb3UVJ42&#10;397C6nmy+vp45Pff9WFP+8/D6Wk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RZhJyAAAAN0AAAAPAAAAAAAAAAAAAAAAAJgCAABk&#10;cnMvZG93bnJldi54bWxQSwUGAAAAAAQABAD1AAAAjQMAAAAA&#10;" fillcolor="black" stroked="f"/>
                  <v:rect id="Rectangle 999" o:spid="_x0000_s2019" style="position:absolute;left:5623;top:30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90sUA&#10;AADdAAAADwAAAGRycy9kb3ducmV2LnhtbERPTWsCMRC9C/6HMIXe3ESpYrdGUaHQS0FtD/U2bqa7&#10;i5vJmqS69tebgtDbPN7nzBadbcSZfKgdaxhmCgRx4UzNpYbPj9fBFESIyAYbx6ThSgEW835vhrlx&#10;F97SeRdLkUI45KihirHNpQxFRRZD5lrixH07bzEm6EtpPF5SuG3kSKmJtFhzaqiwpXVFxXH3YzWs&#10;nqer0+aJ33+3hz3tvw7H8cgrrR8fuuULiEhd/Bff3W8mzVeTI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T3SxQAAAN0AAAAPAAAAAAAAAAAAAAAAAJgCAABkcnMv&#10;ZG93bnJldi54bWxQSwUGAAAAAAQABAD1AAAAigMAAAAA&#10;" fillcolor="black" stroked="f"/>
                  <v:rect id="Rectangle 1000" o:spid="_x0000_s2020" style="position:absolute;left:5623;top:30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jpcUA&#10;AADdAAAADwAAAGRycy9kb3ducmV2LnhtbERPS2sCMRC+C/6HMIXeNOlSRVejaKHQS6E+DnobN+Pu&#10;4mayTVJd++ubQqG3+fieM192thFX8qF2rOFpqEAQF87UXGrY714HExAhIhtsHJOGOwVYLvq9OebG&#10;3XhD120sRQrhkKOGKsY2lzIUFVkMQ9cSJ+7svMWYoC+l8XhL4baRmVJjabHm1FBhSy8VFZftl9Ww&#10;nk7Wnx/P/P69OR3peDhdRplXWj8+dKsZiEhd/Bf/ud9Mmq/GG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26OlxQAAAN0AAAAPAAAAAAAAAAAAAAAAAJgCAABkcnMv&#10;ZG93bnJldi54bWxQSwUGAAAAAAQABAD1AAAAigMAAAAA&#10;" fillcolor="black" stroked="f"/>
                  <v:rect id="Rectangle 1001" o:spid="_x0000_s2021" style="position:absolute;left:5623;top:30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1002" o:spid="_x0000_s2022" style="position:absolute;left:5623;top:30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6eSsQA&#10;AADdAAAADwAAAGRycy9kb3ducmV2LnhtbERPS2sCMRC+C/0PYQreNKlYsVujVEHwIvjood7GzXR3&#10;cTPZJlG3/fWmIHibj+85k1lra3EhHyrHGl76CgRx7kzFhYbP/bI3BhEissHaMWn4pQCz6VNngplx&#10;V97SZRcLkUI4ZKihjLHJpAx5SRZD3zXEift23mJM0BfSeLymcFvLgVIjabHi1FBiQ4uS8tPubDXM&#10;38bzn82Q13/b44EOX8fT68ArrbvP7cc7iEhtfIjv7pVJ89VoC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krEAAAA3QAAAA8AAAAAAAAAAAAAAAAAmAIAAGRycy9k&#10;b3ducmV2LnhtbFBLBQYAAAAABAAEAPUAAACJAwAAAAA=&#10;" fillcolor="black" stroked="f"/>
                  <v:rect id="Rectangle 1003" o:spid="_x0000_s2023" style="position:absolute;left:5623;top:30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70cUA&#10;AADdAAAADwAAAGRycy9kb3ducmV2LnhtbERPS2sCMRC+C/0PYQre3KSiYrdGqYLQS6E+DnobN9Pd&#10;xc1km6S67a9vCoK3+fieM1t0thEX8qF2rOEpUyCIC2dqLjXsd+vBFESIyAYbx6ThhwIs5g+9GebG&#10;XXlDl20sRQrhkKOGKsY2lzIUFVkMmWuJE/fpvMWYoC+l8XhN4baRQ6Um0mLNqaHCllYVFeftt9Ww&#10;fJ4uvz5G/P67OR3peDidx0OvtO4/dq8vICJ18S6+ud9Mmq8mY/j/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jvRxQAAAN0AAAAPAAAAAAAAAAAAAAAAAJgCAABkcnMv&#10;ZG93bnJldi54bWxQSwUGAAAAAAQABAD1AAAAigMAAAAA&#10;" fillcolor="black" stroked="f"/>
                  <v:rect id="Rectangle 1004" o:spid="_x0000_s2024" style="position:absolute;left:5623;top:30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psUA&#10;AADdAAAADwAAAGRycy9kb3ducmV2LnhtbERPS2sCMRC+C/6HMIXeNKnUxW6NokKhl0J9HOpt3Ex3&#10;FzeTNUl17a9vCoK3+fieM513thFn8qF2rOFpqEAQF87UXGrYbd8GExAhIhtsHJOGKwWYz/q9KebG&#10;XXhN500sRQrhkKOGKsY2lzIUFVkMQ9cSJ+7beYsxQV9K4/GSwm0jR0pl0mLNqaHCllYVFcfNj9Ww&#10;fJksT5/P/PG7Puxp/3U4jkdeaf340C1eQUTq4l18c7+bNF9lGfx/k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4KWmxQAAAN0AAAAPAAAAAAAAAAAAAAAAAJgCAABkcnMv&#10;ZG93bnJldi54bWxQSwUGAAAAAAQABAD1AAAAigMAAAAA&#10;" fillcolor="black" stroked="f"/>
                  <v:rect id="Rectangle 1005" o:spid="_x0000_s2025" style="position:absolute;left:5623;top:30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APcUA&#10;AADdAAAADwAAAGRycy9kb3ducmV2LnhtbERPTWsCMRC9C/0PYYTeNFFaa7dGqQWhF0FtD/U2bqa7&#10;i5vJNom6+uuNIPQ2j/c5k1lra3EkHyrHGgZ9BYI4d6biQsP316I3BhEissHaMWk4U4DZ9KEzwcy4&#10;E6/puImFSCEcMtRQxthkUoa8JIuh7xrixP06bzEm6AtpPJ5SuK3lUKmRtFhxaiixoY+S8v3mYDXM&#10;X8fzv9UTLy/r3Za2P7v989ArrR+77fsbiEht/Bff3Z8mzVejF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AA9xQAAAN0AAAAPAAAAAAAAAAAAAAAAAJgCAABkcnMv&#10;ZG93bnJldi54bWxQSwUGAAAAAAQABAD1AAAAigMAAAAA&#10;" fillcolor="black" stroked="f"/>
                  <v:rect id="Rectangle 1006" o:spid="_x0000_s2026" style="position:absolute;left:5623;top:30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UT8gA&#10;AADdAAAADwAAAGRycy9kb3ducmV2LnhtbESPT08CMRDF7yZ8h2ZMvEkrUYILhYCJiRcT+XOQ27Ad&#10;djdsp2tbYfXTOwcTbjN5b977zWzR+1adKaYmsIWHoQFFXAbXcGVht329n4BKGdlhG5gs/FCCxXxw&#10;M8PChQuv6bzJlZIQTgVaqHPuCq1TWZPHNAwdsWjHED1mWWOlXcSLhPtWj4wZa48NS0ONHb3UVJ42&#10;397C6nmy+vp45Pff9WFP+8/D6Wk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M5RPyAAAAN0AAAAPAAAAAAAAAAAAAAAAAJgCAABk&#10;cnMvZG93bnJldi54bWxQSwUGAAAAAAQABAD1AAAAjQMAAAAA&#10;" fillcolor="black" stroked="f"/>
                  <v:rect id="Rectangle 1007" o:spid="_x0000_s2027" style="position:absolute;left:5623;top:30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1MUA&#10;AADdAAAADwAAAGRycy9kb3ducmV2LnhtbERPTWsCMRC9C/6HMIXe3KRSRbdGUaHQS6FqD/U2bqa7&#10;i5vJmqS69tc3BcHbPN7nzBadbcSZfKgda3jKFAjiwpmaSw2fu9fBBESIyAYbx6ThSgEW835vhrlx&#10;F97QeRtLkUI45KihirHNpQxFRRZD5lrixH07bzEm6EtpPF5SuG3kUKmxtFhzaqiwpXVFxXH7YzWs&#10;ppPV6eOZ3383hz3tvw7H0dArrR8fuuULiEhdvItv7jeT5qvxFP6/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zHUxQAAAN0AAAAPAAAAAAAAAAAAAAAAAJgCAABkcnMv&#10;ZG93bnJldi54bWxQSwUGAAAAAAQABAD1AAAAigMAAAAA&#10;" fillcolor="black" stroked="f"/>
                  <v:rect id="Rectangle 1008" o:spid="_x0000_s2028" style="position:absolute;left:5623;top:30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OlMcA&#10;AADdAAAADwAAAGRycy9kb3ducmV2LnhtbESPQU8CMRCF7yb+h2ZMuEkrQYGVQsTExIuJoAe4Ddtx&#10;d8N2urYVVn+9cyDhNpP35r1v5svet+pIMTWBLdwNDSjiMriGKwufHy+3U1ApIztsA5OFX0qwXFxf&#10;zbFw4cRrOm5ypSSEU4EW6py7QutU1uQxDUNHLNpXiB6zrLHSLuJJwn2rR8Y8aI8NS0ONHT3XVB42&#10;P97CajZdfb+P+e1vvd/Rbrs/3I+isXZw0z89gsrU54v5fP3qBN9MhF++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cDpTHAAAA3QAAAA8AAAAAAAAAAAAAAAAAmAIAAGRy&#10;cy9kb3ducmV2LnhtbFBLBQYAAAAABAAEAPUAAACMAwAAAAA=&#10;" fillcolor="black" stroked="f"/>
                  <v:rect id="Rectangle 1009" o:spid="_x0000_s2029" style="position:absolute;left:5623;top:30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rD8UA&#10;AADdAAAADwAAAGRycy9kb3ducmV2LnhtbERPS2sCMRC+F/wPYYTeaqJUq1uj1EKhF6E+DnobN9Pd&#10;xc1km6S6+usbQehtPr7nTOetrcWJfKgca+j3FAji3JmKCw3bzcfTGESIyAZrx6ThQgHms87DFDPj&#10;zryi0zoWIoVwyFBDGWOTSRnykiyGnmuIE/ftvMWYoC+k8XhO4baWA6VG0mLFqaHEht5Lyo/rX6th&#10;MRkvfr6eeXldHfa03x2Ow4FXWj9227dXEJHa+C++uz9Nmq9e+n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KsPxQAAAN0AAAAPAAAAAAAAAAAAAAAAAJgCAABkcnMv&#10;ZG93bnJldi54bWxQSwUGAAAAAAQABAD1AAAAigMAAAAA&#10;" fillcolor="black" stroked="f"/>
                  <v:rect id="Rectangle 1010" o:spid="_x0000_s2030" style="position:absolute;left:5623;top:30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1eMUA&#10;AADdAAAADwAAAGRycy9kb3ducmV2LnhtbERPTWsCMRC9F/wPYYTeatJFrd0aRYVCL0K1PdTbuJnu&#10;Lm4ma5Lq6q9vCkJv83ifM513thEn8qF2rOFxoEAQF87UXGr4/Hh9mIAIEdlg45g0XCjAfNa7m2Ju&#10;3Jk3dNrGUqQQDjlqqGJscylDUZHFMHAtceK+nbcYE/SlNB7PKdw2MlNqLC3WnBoqbGlVUXHY/lgN&#10;y+fJ8vg+5PV1s9/R7mt/GGVeaX3f7xYvICJ18V98c7+ZNF89Zf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jV4xQAAAN0AAAAPAAAAAAAAAAAAAAAAAJgCAABkcnMv&#10;ZG93bnJldi54bWxQSwUGAAAAAAQABAD1AAAAigMAAAAA&#10;" fillcolor="black" stroked="f"/>
                  <v:rect id="Rectangle 1011" o:spid="_x0000_s2031" style="position:absolute;left:5623;top:30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Q48UA&#10;AADdAAAADwAAAGRycy9kb3ducmV2LnhtbERPS08CMRC+m/gfmjHhJq2oiAuFCIkJFxMeHuQ2bIfd&#10;Ddvp2lZY+PWWhITbfPmeM5q0thYH8qFyrOGpq0AQ585UXGj4Xn8+DkCEiGywdkwaThRgMr6/G2Fm&#10;3JGXdFjFQqQQDhlqKGNsMilDXpLF0HUNceJ2zluMCfpCGo/HFG5r2VOqLy1WnBpKbGhWUr5f/VkN&#10;0/fB9Hfxwl/n5XZDm5/t/rXnldadh/ZjCCJSG2/iq3tu0nz19gyXb9IJ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pDjxQAAAN0AAAAPAAAAAAAAAAAAAAAAAJgCAABkcnMv&#10;ZG93bnJldi54bWxQSwUGAAAAAAQABAD1AAAAigMAAAAA&#10;" fillcolor="black" stroked="f"/>
                  <v:rect id="Rectangle 1012" o:spid="_x0000_s2032" style="position:absolute;left:5623;top:30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Il8UA&#10;AADdAAAADwAAAGRycy9kb3ducmV2LnhtbERPTWsCMRC9C/0PYYTeNFHU2q1RakHwIlTbQ72Nm+nu&#10;4mayTVJd/fWNIPQ2j/c5s0Vra3EiHyrHGgZ9BYI4d6biQsPnx6o3BREissHaMWm4UIDF/KEzw8y4&#10;M2/ptIuFSCEcMtRQxthkUoa8JIuh7xrixH07bzEm6AtpPJ5TuK3lUKmJtFhxaiixobeS8uPu12pY&#10;Pk+XP+8j3ly3hz3tvw7H8dArrR+77esLiEht/Bff3WuT5qunEd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wiXxQAAAN0AAAAPAAAAAAAAAAAAAAAAAJgCAABkcnMv&#10;ZG93bnJldi54bWxQSwUGAAAAAAQABAD1AAAAigMAAAAA&#10;" fillcolor="black" stroked="f"/>
                  <v:rect id="Rectangle 1013" o:spid="_x0000_s2033" style="position:absolute;left:5623;top:30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tDMUA&#10;AADdAAAADwAAAGRycy9kb3ducmV2LnhtbERPS2sCMRC+C/0PYYTeNFFq1a1RaqHQi1AfB72Nm+nu&#10;4mayTVLd+usboeBtPr7nzBatrcWZfKgcaxj0FQji3JmKCw277XtvAiJEZIO1Y9LwSwEW84fODDPj&#10;Lrym8yYWIoVwyFBDGWOTSRnykiyGvmuIE/flvMWYoC+k8XhJ4baWQ6WepcWKU0OJDb2VlJ82P1bD&#10;cjpZfn8+8eq6Ph7osD+eRkOvtH7stq8vICK18S7+d3+YNF+NR3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60MxQAAAN0AAAAPAAAAAAAAAAAAAAAAAJgCAABkcnMv&#10;ZG93bnJldi54bWxQSwUGAAAAAAQABAD1AAAAigMAAAAA&#10;" fillcolor="black" stroked="f"/>
                  <v:rect id="Rectangle 1014" o:spid="_x0000_s2034" style="position:absolute;left:5623;top:29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ze8UA&#10;AADdAAAADwAAAGRycy9kb3ducmV2LnhtbERPTWsCMRC9C/0PYYTeNFFaa7dGqQWhF0FtD/U2bqa7&#10;i5vJNom6+uuNIPQ2j/c5k1lra3EkHyrHGgZ9BYI4d6biQsP316I3BhEissHaMWk4U4DZ9KEzwcy4&#10;E6/puImFSCEcMtRQxthkUoa8JIuh7xrixP06bzEm6AtpPJ5SuK3lUKmRtFhxaiixoY+S8v3mYDXM&#10;X8fzv9UTLy/r3Za2P7v989ArrR+77fsbiEht/Bff3Z8mzVcvI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TN7xQAAAN0AAAAPAAAAAAAAAAAAAAAAAJgCAABkcnMv&#10;ZG93bnJldi54bWxQSwUGAAAAAAQABAD1AAAAigMAAAAA&#10;" fillcolor="black" stroked="f"/>
                  <v:rect id="Rectangle 1015" o:spid="_x0000_s2035" style="position:absolute;left:5623;top:29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W4MUA&#10;AADdAAAADwAAAGRycy9kb3ducmV2LnhtbERPS2sCMRC+F/ofwgi91URpq26NUoVCL0J9HPQ2bqa7&#10;i5vJmqS6+uuNUOhtPr7njKetrcWJfKgca+h1FQji3JmKCw2b9efzEESIyAZrx6ThQgGmk8eHMWbG&#10;nXlJp1UsRArhkKGGMsYmkzLkJVkMXdcQJ+7HeYsxQV9I4/Gcwm0t+0q9SYsVp4YSG5qXlB9Wv1bD&#10;bDScHb9feHFd7ne02+4Pr32vtH7qtB/vICK18V/85/4yab4aDO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ZbgxQAAAN0AAAAPAAAAAAAAAAAAAAAAAJgCAABkcnMv&#10;ZG93bnJldi54bWxQSwUGAAAAAAQABAD1AAAAigMAAAAA&#10;" fillcolor="black" stroked="f"/>
                  <v:rect id="Rectangle 1016" o:spid="_x0000_s2036" style="position:absolute;left:5623;top:29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CkscA&#10;AADdAAAADwAAAGRycy9kb3ducmV2LnhtbESPQU8CMRCF7yb+h2ZMuEkrQYGVQsTExIuJoAe4Ddtx&#10;d8N2urYVVn+9cyDhNpP35r1v5svet+pIMTWBLdwNDSjiMriGKwufHy+3U1ApIztsA5OFX0qwXFxf&#10;zbFw4cRrOm5ypSSEU4EW6py7QutU1uQxDUNHLNpXiB6zrLHSLuJJwn2rR8Y8aI8NS0ONHT3XVB42&#10;P97CajZdfb+P+e1vvd/Rbrs/3I+isXZw0z89gsrU54v5fP3qBN9MBFe+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qApLHAAAA3QAAAA8AAAAAAAAAAAAAAAAAmAIAAGRy&#10;cy9kb3ducmV2LnhtbFBLBQYAAAAABAAEAPUAAACMAwAAAAA=&#10;" fillcolor="black" stroked="f"/>
                  <v:rect id="Rectangle 1017" o:spid="_x0000_s2037" style="position:absolute;left:5623;top:29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nCcUA&#10;AADdAAAADwAAAGRycy9kb3ducmV2LnhtbERPS2sCMRC+F/wPYYTealJpra5G0UKhF6E+DnobN9Pd&#10;xc1kTVLd+usbQehtPr7nTGatrcWZfKgca3juKRDEuTMVFxq2m4+nIYgQkQ3WjknDLwWYTTsPE8yM&#10;u/CKzutYiBTCIUMNZYxNJmXIS7IYeq4hTty38xZjgr6QxuMlhdta9pUaSIsVp4YSG3ovKT+uf6yG&#10;xWi4OH298PK6OuxpvzscX/teaf3YbedjEJHa+C++uz9Nmq/eRn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qcJxQAAAN0AAAAPAAAAAAAAAAAAAAAAAJgCAABkcnMv&#10;ZG93bnJldi54bWxQSwUGAAAAAAQABAD1AAAAigMAAAAA&#10;" fillcolor="black" stroked="f"/>
                  <v:rect id="Rectangle 1018" o:spid="_x0000_s2038" style="position:absolute;left:5623;top:29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s8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JfrPHAAAA3QAAAA8AAAAAAAAAAAAAAAAAmAIAAGRy&#10;cy9kb3ducmV2LnhtbFBLBQYAAAAABAAEAPUAAACMAwAAAAA=&#10;" fillcolor="black" stroked="f"/>
                  <v:rect id="Rectangle 1019" o:spid="_x0000_s2039" style="position:absolute;left:5623;top:29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bKMQA&#10;AADdAAAADwAAAGRycy9kb3ducmV2LnhtbERPTWsCMRC9F/ofwhS81USxZV2NooVCL4Vqe9DbuBl3&#10;FzeTNUl19dc3BcHbPN7nTOedbcSJfKgdaxj0FQjiwpmaSw0/3+/PGYgQkQ02jknDhQLMZ48PU8yN&#10;O/OKTutYihTCIUcNVYxtLmUoKrIY+q4lTtzeeYsxQV9K4/Gcwm0jh0q9Sos1p4YKW3qrqDisf62G&#10;5ThbHr9G/Hld7ba03ewOL0OvtO49dYsJiEhdvItv7g+T5qtsAP/fpB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2yjEAAAA3QAAAA8AAAAAAAAAAAAAAAAAmAIAAGRycy9k&#10;b3ducmV2LnhtbFBLBQYAAAAABAAEAPUAAACJAwAAAAA=&#10;" fillcolor="black" stroked="f"/>
                  <v:rect id="Rectangle 1020" o:spid="_x0000_s2040" style="position:absolute;left:5623;top:29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FX8UA&#10;AADdAAAADwAAAGRycy9kb3ducmV2LnhtbERPTWsCMRC9C/0PYQq9aeLSlnU1ShWEXgrVetDbuBl3&#10;FzeTbZLqtr++KQi9zeN9zmzR21ZcyIfGsYbxSIEgLp1puNKw+1gPcxAhIhtsHZOGbwqwmN8NZlgY&#10;d+UNXbaxEimEQ4Ea6hi7QspQ1mQxjFxHnLiT8xZjgr6SxuM1hdtWZko9S4sNp4YaO1rVVJ63X1bD&#10;cpIvP98f+e1nczzQYX88P2Veaf1w379MQUTq47/45n41ab7KM/j7Jp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0VfxQAAAN0AAAAPAAAAAAAAAAAAAAAAAJgCAABkcnMv&#10;ZG93bnJldi54bWxQSwUGAAAAAAQABAD1AAAAigMAAAAA&#10;" fillcolor="black" stroked="f"/>
                  <v:rect id="Rectangle 1021" o:spid="_x0000_s2041" style="position:absolute;left:5623;top:29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gxMUA&#10;AADdAAAADwAAAGRycy9kb3ducmV2LnhtbERPS2sCMRC+F/wPYYTealIfZbs1igqFXoRqe6i3cTPd&#10;XdxM1iTV1V/fFITe5uN7znTe2UacyIfasYbHgQJBXDhTc6nh8+P1IQMRIrLBxjFpuFCA+ax3N8Xc&#10;uDNv6LSNpUghHHLUUMXY5lKGoiKLYeBa4sR9O28xJuhLaTyeU7ht5FCpJ2mx5tRQYUuriorD9sdq&#10;WD5ny+P7mNfXzX5Hu6/9YTL0Suv7frd4ARGpi//im/vNpPkqG8HfN+k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DExQAAAN0AAAAPAAAAAAAAAAAAAAAAAJgCAABkcnMv&#10;ZG93bnJldi54bWxQSwUGAAAAAAQABAD1AAAAigMAAAAA&#10;" fillcolor="black" stroked="f"/>
                  <v:rect id="Rectangle 1022" o:spid="_x0000_s2042" style="position:absolute;left:5623;top:29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sMQA&#10;AADdAAAADwAAAGRycy9kb3ducmV2LnhtbERPTWsCMRC9F/wPYQq91aSiZV2NooVCL4LaHvQ2bsbd&#10;xc1km6S6+usbodDbPN7nTOedbcSZfKgda3jpKxDEhTM1lxq+Pt+fMxAhIhtsHJOGKwWYz3oPU8yN&#10;u/CGzttYihTCIUcNVYxtLmUoKrIY+q4lTtzReYsxQV9K4/GSwm0jB0q9Sos1p4YKW3qrqDhtf6yG&#10;5Thbfq+HvLptDnva7w6n0cArrZ8eu8UERKQu/ov/3B8mzVfZEO7fpB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yeLDEAAAA3QAAAA8AAAAAAAAAAAAAAAAAmAIAAGRycy9k&#10;b3ducmV2LnhtbFBLBQYAAAAABAAEAPUAAACJAwAAAAA=&#10;" fillcolor="black" stroked="f"/>
                  <v:rect id="Rectangle 1023" o:spid="_x0000_s2043" style="position:absolute;left:5623;top:29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7dK8UA&#10;AADdAAAADwAAAGRycy9kb3ducmV2LnhtbERPS2sCMRC+C/6HMAVvmlRq2W6NooWCF6E+DvU2bqa7&#10;i5vJNom67a9vCoK3+fieM513thEX8qF2rOFxpEAQF87UXGrY796HGYgQkQ02jknDDwWYz/q9KebG&#10;XXlDl20sRQrhkKOGKsY2lzIUFVkMI9cSJ+7LeYsxQV9K4/Gawm0jx0o9S4s1p4YKW3qrqDhtz1bD&#10;8iVbfn888fp3czzQ4fN4moy90nrw0C1eQUTq4l18c69Mmq+yCfx/k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Pt0rxQAAAN0AAAAPAAAAAAAAAAAAAAAAAJgCAABkcnMv&#10;ZG93bnJldi54bWxQSwUGAAAAAAQABAD1AAAAigMAAAAA&#10;" fillcolor="black" stroked="f"/>
                  <v:rect id="Rectangle 1024" o:spid="_x0000_s2044" style="position:absolute;left:5623;top:29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XMUA&#10;AADdAAAADwAAAGRycy9kb3ducmV2LnhtbERPS2sCMRC+C/6HMIXeNKlUWVejaKHQS6E+DnobN+Pu&#10;4mayTVJd++ubQqG3+fieM192thFX8qF2rOFpqEAQF87UXGrY714HGYgQkQ02jknDnQIsF/3eHHPj&#10;bryh6zaWIoVwyFFDFWObSxmKiiyGoWuJE3d23mJM0JfSeLylcNvIkVITabHm1FBhSy8VFZftl9Ww&#10;nmbrz49nfv/enI50PJwu45FXWj8+dKsZiEhd/Bf/ud9Mmq+yC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7ENcxQAAAN0AAAAPAAAAAAAAAAAAAAAAAJgCAABkcnMv&#10;ZG93bnJldi54bWxQSwUGAAAAAAQABAD1AAAAigMAAAAA&#10;" fillcolor="black" stroked="f"/>
                  <v:rect id="Rectangle 1025" o:spid="_x0000_s2045" style="position:absolute;left:5623;top:29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mx8UA&#10;AADdAAAADwAAAGRycy9kb3ducmV2LnhtbERPTWsCMRC9F/wPYYTealJRu90aRYVCL0K1PdTbuJnu&#10;Lm4ma5Lq6q9vCkJv83ifM513thEn8qF2rOFxoEAQF87UXGr4/Hh9yECEiGywcUwaLhRgPuvdTTE3&#10;7swbOm1jKVIIhxw1VDG2uZShqMhiGLiWOHHfzluMCfpSGo/nFG4bOVRqIi3WnBoqbGlVUXHY/lgN&#10;y+dseXwf8fq62e9o97U/jIdeaX3f7xYvICJ18V98c7+ZNF9lT/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ObHxQAAAN0AAAAPAAAAAAAAAAAAAAAAAJgCAABkcnMv&#10;ZG93bnJldi54bWxQSwUGAAAAAAQABAD1AAAAigMAAAAA&#10;" fillcolor="black" stroked="f"/>
                  <v:rect id="Rectangle 1026" o:spid="_x0000_s2046" style="position:absolute;left:5623;top:29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ytc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b4p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crXHAAAA3QAAAA8AAAAAAAAAAAAAAAAAmAIAAGRy&#10;cy9kb3ducmV2LnhtbFBLBQYAAAAABAAEAPUAAACMAwAAAAA=&#10;" fillcolor="black" stroked="f"/>
                  <v:rect id="Rectangle 1027" o:spid="_x0000_s2047" style="position:absolute;left:5623;top:29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XLsUA&#10;AADdAAAADwAAAGRycy9kb3ducmV2LnhtbERPS2sCMRC+C/0PYQq9aaK0ZV2NUgWhl0J9HPQ2bsbd&#10;xc1km6S6+uubQqG3+fieM513thEX8qF2rGE4UCCIC2dqLjXstqt+BiJEZIONY9JwowDz2UNvirlx&#10;V17TZRNLkUI45KihirHNpQxFRRbDwLXEiTs5bzEm6EtpPF5TuG3kSKlXabHm1FBhS8uKivPm22pY&#10;jLPF1+czf9zXxwMd9sfzy8grrZ8eu7cJiEhd/Bf/ud9Nmq+yMfx+k06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9cuxQAAAN0AAAAPAAAAAAAAAAAAAAAAAJgCAABkcnMv&#10;ZG93bnJldi54bWxQSwUGAAAAAAQABAD1AAAAigMAAAAA&#10;" fillcolor="black" stroked="f"/>
                  <v:rect id="Rectangle 1028" o:spid="_x0000_s2048" style="position:absolute;left:5623;top:29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obs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m9mwi/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6G7HAAAA3QAAAA8AAAAAAAAAAAAAAAAAmAIAAGRy&#10;cy9kb3ducmV2LnhtbFBLBQYAAAAABAAEAPUAAACMAwAAAAA=&#10;" fillcolor="black" stroked="f"/>
                  <v:rect id="Rectangle 1029" o:spid="_x0000_s2049" style="position:absolute;left:5623;top:29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N9cQA&#10;AADdAAAADwAAAGRycy9kb3ducmV2LnhtbERPS2sCMRC+F/ofwhS81UTRoluj1ELBi+Cjh3obN9Pd&#10;xc1km0Rd/fWNIHibj+85k1lra3EiHyrHGnpdBYI4d6biQsP39ut1BCJEZIO1Y9JwoQCz6fPTBDPj&#10;zrym0yYWIoVwyFBDGWOTSRnykiyGrmuIE/frvMWYoC+k8XhO4baWfaXepMWKU0OJDX2WlB82R6th&#10;Ph7N/1YDXl7X+x3tfvaHYd8rrTsv7cc7iEhtfIjv7oVJ89W4B7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TfXEAAAA3QAAAA8AAAAAAAAAAAAAAAAAmAIAAGRycy9k&#10;b3ducmV2LnhtbFBLBQYAAAAABAAEAPUAAACJAwAAAAA=&#10;" fillcolor="black" stroked="f"/>
                  <v:rect id="Rectangle 1030" o:spid="_x0000_s2050" style="position:absolute;left:5623;top:29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TgsQA&#10;AADdAAAADwAAAGRycy9kb3ducmV2LnhtbERPS2sCMRC+F/ofwhR6q4lLW3Q1Si0UvBR8HfQ2bsbd&#10;xc1km0Rd/fWNUOhtPr7njKedbcSZfKgda+j3FAjiwpmaSw2b9dfLAESIyAYbx6ThSgGmk8eHMebG&#10;XXhJ51UsRQrhkKOGKsY2lzIUFVkMPdcSJ+7gvMWYoC+l8XhJ4baRmVLv0mLNqaHClj4rKo6rk9Uw&#10;Gw5mP4tX/r4t9zvabffHt8wrrZ+fuo8RiEhd/Bf/uecmzVfDDO7fp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O04LEAAAA3QAAAA8AAAAAAAAAAAAAAAAAmAIAAGRycy9k&#10;b3ducmV2LnhtbFBLBQYAAAAABAAEAPUAAACJAwAAAAA=&#10;" fillcolor="black" stroked="f"/>
                  <v:rect id="Rectangle 1031" o:spid="_x0000_s2051" style="position:absolute;left:5623;top:29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2GcUA&#10;AADdAAAADwAAAGRycy9kb3ducmV2LnhtbERPS2sCMRC+F/wPYYTealJbi65G0UKhF6E+DnobN9Pd&#10;xc1kTVLd+usbQehtPr7nTGatrcWZfKgca3juKRDEuTMVFxq2m4+nIYgQkQ3WjknDLwWYTTsPE8yM&#10;u/CKzutYiBTCIUMNZYxNJmXIS7IYeq4hTty38xZjgr6QxuMlhdta9pV6kxYrTg0lNvReUn5c/1gN&#10;i9Fwcfp65eV1ddjTfnc4Dvpeaf3YbedjEJHa+C++uz9Nmq9GL3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nYZxQAAAN0AAAAPAAAAAAAAAAAAAAAAAJgCAABkcnMv&#10;ZG93bnJldi54bWxQSwUGAAAAAAQABAD1AAAAigMAAAAA&#10;" fillcolor="black" stroked="f"/>
                  <v:rect id="Rectangle 1032" o:spid="_x0000_s2052" style="position:absolute;left:5623;top:29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ubcQA&#10;AADdAAAADwAAAGRycy9kb3ducmV2LnhtbERPS2sCMRC+F/ofwhR6q0lFi65GqUKhF6E+DnobN+Pu&#10;4mayJqmu/vqmIHibj+8542lra3EmHyrHGt47CgRx7kzFhYbN+uttACJEZIO1Y9JwpQDTyfPTGDPj&#10;Lryk8yoWIoVwyFBDGWOTSRnykiyGjmuIE3dw3mJM0BfSeLykcFvLrlIf0mLFqaHEhuYl5cfVr9Uw&#10;Gw5mp58eL27L/Y522/2x3/VK69eX9nMEIlIbH+K7+9uk+WrYg/9v0gl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7m3EAAAA3QAAAA8AAAAAAAAAAAAAAAAAmAIAAGRycy9k&#10;b3ducmV2LnhtbFBLBQYAAAAABAAEAPUAAACJAwAAAAA=&#10;" fillcolor="black" stroked="f"/>
                  <v:rect id="Rectangle 1033" o:spid="_x0000_s2053" style="position:absolute;left:5623;top:29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L9sUA&#10;AADdAAAADwAAAGRycy9kb3ducmV2LnhtbERPTWsCMRC9C/6HMIXe3KRSRbdGUaHQS6FqD/U2bqa7&#10;i5vJmqS67a83BcHbPN7nzBadbcSZfKgda3jKFAjiwpmaSw2fu9fBBESIyAYbx6ThlwIs5v3eDHPj&#10;Lryh8zaWIoVwyFFDFWObSxmKiiyGzLXEift23mJM0JfSeLykcNvIoVJjabHm1FBhS+uKiuP2x2pY&#10;TSer08czv/9tDnvafx2Oo6FXWj8+dMsXEJG6eBff3G8mzVfTEfx/k0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0v2xQAAAN0AAAAPAAAAAAAAAAAAAAAAAJgCAABkcnMv&#10;ZG93bnJldi54bWxQSwUGAAAAAAQABAD1AAAAigMAAAAA&#10;" fillcolor="black" stroked="f"/>
                  <v:rect id="Rectangle 1034" o:spid="_x0000_s2054" style="position:absolute;left:5623;top:28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XVgcUA&#10;AADdAAAADwAAAGRycy9kb3ducmV2LnhtbERPTWsCMRC9C/6HMIXe3KRSRbdGUaHQS6FqD/U2bqa7&#10;i5vJmqS69tc3BcHbPN7nzBadbcSZfKgda3jKFAjiwpmaSw2fu9fBBESIyAYbx6ThSgEW835vhrlx&#10;F97QeRtLkUI45KihirHNpQxFRRZD5lrixH07bzEm6EtpPF5SuG3kUKmxtFhzaqiwpXVFxXH7YzWs&#10;ppPV6eOZ3383hz3tvw7H0dArrR8fuuULiEhdvItv7jeT5qvpGP6/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dWBxQAAAN0AAAAPAAAAAAAAAAAAAAAAAJgCAABkcnMv&#10;ZG93bnJldi54bWxQSwUGAAAAAAQABAD1AAAAigMAAAAA&#10;" fillcolor="black" stroked="f"/>
                  <v:rect id="Rectangle 1035" o:spid="_x0000_s2055" style="position:absolute;left:5623;top:28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wGsUA&#10;AADdAAAADwAAAGRycy9kb3ducmV2LnhtbERPS2sCMRC+F/wPYYTealJpra5G0UKhF6E+DnobN9Pd&#10;xc1kTVLd+usbQehtPr7nTGatrcWZfKgca3juKRDEuTMVFxq2m4+nIYgQkQ3WjknDLwWYTTsPE8yM&#10;u/CKzutYiBTCIUMNZYxNJmXIS7IYeq4hTty38xZjgr6QxuMlhdta9pUaSIsVp4YSG3ovKT+uf6yG&#10;xWi4OH298PK6OuxpvzscX/teaf3YbedjEJHa+C++uz9Nmq9Gb3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XAaxQAAAN0AAAAPAAAAAAAAAAAAAAAAAJgCAABkcnMv&#10;ZG93bnJldi54bWxQSwUGAAAAAAQABAD1AAAAigMAAAAA&#10;" fillcolor="black" stroked="f"/>
                  <v:rect id="Rectangle 1036" o:spid="_x0000_s2056" style="position:absolute;left:5623;top:28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aM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m9m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m5GjHAAAA3QAAAA8AAAAAAAAAAAAAAAAAmAIAAGRy&#10;cy9kb3ducmV2LnhtbFBLBQYAAAAABAAEAPUAAACMAwAAAAA=&#10;" fillcolor="black" stroked="f"/>
                  <v:rect id="Rectangle 1037" o:spid="_x0000_s2057" style="position:absolute;left:5623;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B88QA&#10;AADdAAAADwAAAGRycy9kb3ducmV2LnhtbERPTWsCMRC9F/wPYQRvNalocbdG0ULBi6C2h3obN9Pd&#10;xc1kTaJu++sbodDbPN7nzBadbcSVfKgda3gaKhDEhTM1lxo+3t8epyBCRDbYOCYN3xRgMe89zDA3&#10;7sY7uu5jKVIIhxw1VDG2uZShqMhiGLqWOHFfzluMCfpSGo+3FG4bOVLqWVqsOTVU2NJrRcVpf7Ea&#10;Vtl0dd6OefOzOx7o8Hk8TUZeaT3od8sXEJG6+C/+c69Nmq+yDO7fpB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qQfPEAAAA3QAAAA8AAAAAAAAAAAAAAAAAmAIAAGRycy9k&#10;b3ducmV2LnhtbFBLBQYAAAAABAAEAPUAAACJAwAAAAA=&#10;" fillcolor="black" stroked="f"/>
                  <v:rect id="Rectangle 1038" o:spid="_x0000_s2058" style="position:absolute;left:5623;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ydMgA&#10;AADdAAAADwAAAGRycy9kb3ducmV2LnhtbESPT08CMRDF7yZ+h2ZMvEkLUYMLhYCJiRcT+XOQ27Ad&#10;djdsp0tbYfXTOwcTbjN5b977zXTe+1adKaYmsIXhwIAiLoNruLKw3bw9jEGljOywDUwWfijBfHZ7&#10;M8XChQuv6LzOlZIQTgVaqHPuCq1TWZPHNAgdsWiHED1mWWOlXcSLhPtWj4x51h4bloYaO3qtqTyu&#10;v72F5ct4efp85I/f1X5Hu6/98WkUjbX3d/1iAipTn6/m/+t3J/hDI/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e3J0yAAAAN0AAAAPAAAAAAAAAAAAAAAAAJgCAABk&#10;cnMvZG93bnJldi54bWxQSwUGAAAAAAQABAD1AAAAjQMAAAAA&#10;" fillcolor="black" stroked="f"/>
                  <v:rect id="Rectangle 1039" o:spid="_x0000_s2059" style="position:absolute;left:5623;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fX78QA&#10;AADdAAAADwAAAGRycy9kb3ducmV2LnhtbERPTWsCMRC9F/ofwhS81WRFi90aRQsFL4LaHupt3Ex3&#10;FzeTNYm6+usbodDbPN7nTGadbcSZfKgda8j6CgRx4UzNpYavz4/nMYgQkQ02jknDlQLMpo8PE8yN&#10;u/CGzttYihTCIUcNVYxtLmUoKrIY+q4lTtyP8xZjgr6UxuMlhdtGDpR6kRZrTg0VtvReUXHYnqyG&#10;xet4cVwPeXXb7He0+94fRgOvtO49dfM3EJG6+C/+cy9Nmp+p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1+/EAAAA3QAAAA8AAAAAAAAAAAAAAAAAmAIAAGRycy9k&#10;b3ducmV2LnhtbFBLBQYAAAAABAAEAPUAAACJAwAAAAA=&#10;" fillcolor="black" stroked="f"/>
                  <v:rect id="Rectangle 1040" o:spid="_x0000_s2060" style="position:absolute;left:5623;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JmMQA&#10;AADdAAAADwAAAGRycy9kb3ducmV2LnhtbERPTWsCMRC9F/ofwhS81cRFi65G0UKhF6HaHvQ2bsbd&#10;xc1kTVJd/fVNodDbPN7nzBadbcSFfKgdaxj0FQjiwpmaSw1fn2/PYxAhIhtsHJOGGwVYzB8fZpgb&#10;d+UNXbaxFCmEQ44aqhjbXMpQVGQx9F1LnLij8xZjgr6UxuM1hdtGZkq9SIs1p4YKW3qtqDhtv62G&#10;1WS8On8MeX3fHPa03x1Oo8wrrXtP3XIKIlIX/8V/7neT5g9UBr/fp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SZjEAAAA3QAAAA8AAAAAAAAAAAAAAAAAmAIAAGRycy9k&#10;b3ducmV2LnhtbFBLBQYAAAAABAAEAPUAAACJAwAAAAA=&#10;" fillcolor="black" stroked="f"/>
                  <v:rect id="Rectangle 1041" o:spid="_x0000_s2061" style="position:absolute;left:5623;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sA8UA&#10;AADdAAAADwAAAGRycy9kb3ducmV2LnhtbERPS2sCMRC+F/wPYYTeaqLVoluj1EKhF6E+DnobN9Pd&#10;xc1km6S6+usbQehtPr7nTOetrcWJfKgca+j3FAji3JmKCw3bzcfTGESIyAZrx6ThQgHms87DFDPj&#10;zryi0zoWIoVwyFBDGWOTSRnykiyGnmuIE/ftvMWYoC+k8XhO4baWA6VepMWKU0OJDb2XlB/Xv1bD&#10;YjJe/HwNeXldHfa03x2Oo4FXWj9227dXEJHa+C++uz9Nmt9Xz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ewDxQAAAN0AAAAPAAAAAAAAAAAAAAAAAJgCAABkcnMv&#10;ZG93bnJldi54bWxQSwUGAAAAAAQABAD1AAAAigMAAAAA&#10;" fillcolor="black" stroked="f"/>
                  <v:rect id="Rectangle 1042" o:spid="_x0000_s2062" style="position:absolute;left:5623;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B0d8QA&#10;AADdAAAADwAAAGRycy9kb3ducmV2LnhtbERPTWsCMRC9F/wPYQq91UTRoqtRVCj0IlTtod7GzXR3&#10;cTNZk1RXf31TELzN433OdN7aWpzJh8qxhl5XgSDOnam40PC1e38dgQgR2WDtmDRcKcB81nmaYmbc&#10;hTd03sZCpBAOGWooY2wyKUNeksXQdQ1x4n6ctxgT9IU0Hi8p3Nayr9SbtFhxaiixoVVJ+XH7azUs&#10;x6Pl6XPA69vmsKf99+E47Hul9ctzu5iAiNTGh/ju/jBpfk8N4P+bd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dHfEAAAA3QAAAA8AAAAAAAAAAAAAAAAAmAIAAGRycy9k&#10;b3ducmV2LnhtbFBLBQYAAAAABAAEAPUAAACJAwAAAAA=&#10;" fillcolor="black" stroked="f"/>
                  <v:rect id="Rectangle 1043" o:spid="_x0000_s2063" style="position:absolute;left:5623;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R7MUA&#10;AADdAAAADwAAAGRycy9kb3ducmV2LnhtbERPTWsCMRC9C/6HMIXe3ESpYrdGUaHQS6HaHupt3Ex3&#10;FzeTNUl19debgtDbPN7nzBadbcSJfKgdaxhmCgRx4UzNpYavz9fBFESIyAYbx6ThQgEW835vhrlx&#10;Z97QaRtLkUI45KihirHNpQxFRRZD5lrixP04bzEm6EtpPJ5TuG3kSKmJtFhzaqiwpXVFxWH7azWs&#10;nqer48cTv183+x3tvveH8cgrrR8fuuULiEhd/Bff3W8mzR+qM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NHsxQAAAN0AAAAPAAAAAAAAAAAAAAAAAJgCAABkcnMv&#10;ZG93bnJldi54bWxQSwUGAAAAAAQABAD1AAAAigMAAAAA&#10;" fillcolor="black" stroked="f"/>
                  <v:rect id="Rectangle 1044" o:spid="_x0000_s2064" style="position:absolute;left:5623;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Pm8UA&#10;AADdAAAADwAAAGRycy9kb3ducmV2LnhtbERPTWsCMRC9C/6HMIXe3ESpYrdGUaHQS0FtD/U2bqa7&#10;i5vJmqS69tebgtDbPN7nzBadbcSZfKgdaxhmCgRx4UzNpYbPj9fBFESIyAYbx6ThSgEW835vhrlx&#10;F97SeRdLkUI45KihirHNpQxFRRZD5lrixH07bzEm6EtpPF5SuG3kSKmJtFhzaqiwpXVFxXH3YzWs&#10;nqer0+aJ33+3hz3tvw7H8cgrrR8fuuULiEhd/Bff3W8mzR+qC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3k+bxQAAAN0AAAAPAAAAAAAAAAAAAAAAAJgCAABkcnMv&#10;ZG93bnJldi54bWxQSwUGAAAAAAQABAD1AAAAigMAAAAA&#10;" fillcolor="black" stroked="f"/>
                  <v:rect id="Rectangle 1045" o:spid="_x0000_s2065" style="position:absolute;left:5623;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qAMUA&#10;AADdAAAADwAAAGRycy9kb3ducmV2LnhtbERPS2sCMRC+F/wPYYTeaqJUq1uj1EKhF6E+DnobN9Pd&#10;xc1km6S6+usbQehtPr7nTOetrcWJfKgca+j3FAji3JmKCw3bzcfTGESIyAZrx6ThQgHms87DFDPj&#10;zryi0zoWIoVwyFBDGWOTSRnykiyGnmuIE/ftvMWYoC+k8XhO4baWA6VG0mLFqaHEht5Lyo/rX6th&#10;MRkvfr6eeXldHfa03x2Ow4FXWj9227dXEJHa+C++uz9Nmt9XL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oAxQAAAN0AAAAPAAAAAAAAAAAAAAAAAJgCAABkcnMv&#10;ZG93bnJldi54bWxQSwUGAAAAAAQABAD1AAAAigMAAAAA&#10;" fillcolor="black" stroked="f"/>
                  <v:rect id="Rectangle 1046" o:spid="_x0000_s2066" style="position:absolute;left:5623;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c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DI7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DX5yyAAAAN0AAAAPAAAAAAAAAAAAAAAAAJgCAABk&#10;cnMvZG93bnJldi54bWxQSwUGAAAAAAQABAD1AAAAjQMAAAAA&#10;" fillcolor="black" stroked="f"/>
                  <v:rect id="Rectangle 1047" o:spid="_x0000_s2067" style="position:absolute;left:5623;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b6cQA&#10;AADdAAAADwAAAGRycy9kb3ducmV2LnhtbERPS2sCMRC+F/ofwhS81UTRoluj1ELBi+Cjh3obN9Pd&#10;xc1km0Rd/fWNIHibj+85k1lra3EiHyrHGnpdBYI4d6biQsP39ut1BCJEZIO1Y9JwoQCz6fPTBDPj&#10;zrym0yYWIoVwyFBDGWOTSRnykiyGrmuIE/frvMWYoC+k8XhO4baWfaXepMWKU0OJDX2WlB82R6th&#10;Ph7N/1YDXl7X+x3tfvaHYd8rrTsv7cc7iEhtfIjv7oVJ83tqDL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B2+nEAAAA3QAAAA8AAAAAAAAAAAAAAAAAmAIAAGRycy9k&#10;b3ducmV2LnhtbFBLBQYAAAAABAAEAPUAAACJAwAAAAA=&#10;" fillcolor="black" stroked="f"/>
                  <v:rect id="Rectangle 1048" o:spid="_x0000_s2068" style="position:absolute;left:5623;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kqcgA&#10;AADdAAAADwAAAGRycy9kb3ducmV2LnhtbESPQW/CMAyF75P4D5GRdhtp0TaxQkBj0iQuk4DtMG6m&#10;MW1F43RJgG6/Hh8mcbP1nt/7PFv0rlVnCrHxbCAfZaCIS28brgx8fb4/TEDFhGyx9UwGfinCYj64&#10;m2Fh/YU3dN6mSkkIxwIN1Cl1hdaxrMlhHPmOWLSDDw6TrKHSNuBFwl2rx1n2rB02LA01dvRWU3nc&#10;npyB5ctk+bN+5I+/zX5Hu+/98WkcMmPuh/3rFFSiPt3M/9crK/h5LvzyjYy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ouSpyAAAAN0AAAAPAAAAAAAAAAAAAAAAAJgCAABk&#10;cnMvZG93bnJldi54bWxQSwUGAAAAAAQABAD1AAAAjQMAAAAA&#10;" fillcolor="black" stroked="f"/>
                  <v:rect id="Rectangle 1049" o:spid="_x0000_s2069" style="position:absolute;left:5623;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BMsYA&#10;AADdAAAADwAAAGRycy9kb3ducmV2LnhtbERPwWrCQBC9C/2HZQq9mY3SFo3ZSBUEL4VqPehtzI5J&#10;MDub7q6a9uu7BaHvNMOb9968fN6bVlzJ+cayglGSgiAurW64UrD7XA0nIHxA1thaJgXf5GFePAxy&#10;zLS98Yau21CJaMI+QwV1CF0mpS9rMugT2xFH7mSdwRBXV0nt8BbNTSvHafoqDTYcE2rsaFlTed5e&#10;jILFdLL4+njm95/N8UCH/fH8MnapUk+P/dsMRKA+/B/f1Wsd34+AvzZxBF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5BMsYAAADdAAAADwAAAAAAAAAAAAAAAACYAgAAZHJz&#10;L2Rvd25yZXYueG1sUEsFBgAAAAAEAAQA9QAAAIsDAAAAAA==&#10;" fillcolor="black" stroked="f"/>
                  <v:rect id="Rectangle 1050" o:spid="_x0000_s2070" style="position:absolute;left:5623;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fRcUA&#10;AADdAAAADwAAAGRycy9kb3ducmV2LnhtbERPTWvCQBC9F/oflil4q5sEKza6ShUELwW1PdTbmB2T&#10;YHY23V01+utdodDbPN7nTGadacSZnK8tK0j7CQjiwuqaSwXfX8vXEQgfkDU2lknBlTzMps9PE8y1&#10;vfCGzttQihjCPkcFVQhtLqUvKjLo+7YljtzBOoMhQldK7fASw00jsyQZSoM1x4YKW1pUVBy3J6Ng&#10;/j6a/64H/Hnb7He0+9kf3zKXKNV76T7GIAJ14V/8517pOD9NM3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N9FxQAAAN0AAAAPAAAAAAAAAAAAAAAAAJgCAABkcnMv&#10;ZG93bnJldi54bWxQSwUGAAAAAAQABAD1AAAAigMAAAAA&#10;" fillcolor="black" stroked="f"/>
                  <v:rect id="Rectangle 1051" o:spid="_x0000_s2071" style="position:absolute;left:5623;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63sUA&#10;AADdAAAADwAAAGRycy9kb3ducmV2LnhtbERPS2sCMRC+F/ofwhS81exaW3Q1ihYEL4X6OOht3Iy7&#10;i5vJmkRd++sbodDbfHzPGU9bU4srOV9ZVpB2ExDEudUVFwq2m8XrAIQPyBpry6TgTh6mk+enMWba&#10;3nhF13UoRAxhn6GCMoQmk9LnJRn0XdsQR+5oncEQoSukdniL4aaWvST5kAYrjg0lNvRZUn5aX4yC&#10;+XAwP3/3+etnddjTfnc4vfdcolTnpZ2NQARqw7/4z73UcX6avsH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HrexQAAAN0AAAAPAAAAAAAAAAAAAAAAAJgCAABkcnMv&#10;ZG93bnJldi54bWxQSwUGAAAAAAQABAD1AAAAigMAAAAA&#10;" fillcolor="black" stroked="f"/>
                  <v:rect id="Rectangle 1052" o:spid="_x0000_s2072" style="position:absolute;left:5623;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iqsQA&#10;AADdAAAADwAAAGRycy9kb3ducmV2LnhtbERPS2sCMRC+C/0PYQq9aXZFi65GqYWCF8HXQW/jZrq7&#10;uJlsk6jb/vpGELzNx/ec6bw1tbiS85VlBWkvAUGcW11xoWC/++qOQPiArLG2TAp+ycN89tKZYqbt&#10;jTd03YZCxBD2GSooQ2gyKX1ekkHfsw1x5L6tMxgidIXUDm8x3NSynyTv0mDFsaHEhj5Lys/bi1Gw&#10;GI8WP+sBr/42pyMdD6fzsO8Spd5e248JiEBteIof7qWO89N0AP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4qrEAAAA3QAAAA8AAAAAAAAAAAAAAAAAmAIAAGRycy9k&#10;b3ducmV2LnhtbFBLBQYAAAAABAAEAPUAAACJAwAAAAA=&#10;" fillcolor="black" stroked="f"/>
                  <v:rect id="Rectangle 1053" o:spid="_x0000_s2073" style="position:absolute;left:5623;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HMcUA&#10;AADdAAAADwAAAGRycy9kb3ducmV2LnhtbERPS2sCMRC+C/6HMEJvml2pRVejaKHgRfDRQ72Nm3F3&#10;cTPZJqlu++sbQfA2H99zZovW1OJKzleWFaSDBARxbnXFhYLPw0d/DMIHZI21ZVLwSx4W825nhpm2&#10;N97RdR8KEUPYZ6igDKHJpPR5SQb9wDbEkTtbZzBE6AqpHd5iuKnlMEnepMGKY0OJDb2XlF/2P0bB&#10;ajJefW9fefO3Ox3p+HW6jIYuUeql1y6nIAK14Sl+uNc6zk/TE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UcxxQAAAN0AAAAPAAAAAAAAAAAAAAAAAJgCAABkcnMv&#10;ZG93bnJldi54bWxQSwUGAAAAAAQABAD1AAAAigMAAAAA&#10;" fillcolor="black" stroked="f"/>
                  <v:rect id="Rectangle 1054" o:spid="_x0000_s2074" style="position:absolute;left:5623;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RsQA&#10;AADdAAAADwAAAGRycy9kb3ducmV2LnhtbERPTWsCMRC9C/6HMEJvml1pRVejaKHgRajaQ72Nm3F3&#10;cTPZJqlu/fWNIHibx/uc2aI1tbiQ85VlBekgAUGcW11xoeBr/9Efg/ABWWNtmRT8kYfFvNuZYabt&#10;lbd02YVCxBD2GSooQ2gyKX1ekkE/sA1x5E7WGQwRukJqh9cYbmo5TJKRNFhxbCixofeS8vPu1yhY&#10;Tcarn89X3ty2xwMdvo/nt6FLlHrptcspiEBteIof7rWO89N0B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H2UbEAAAA3QAAAA8AAAAAAAAAAAAAAAAAmAIAAGRycy9k&#10;b3ducmV2LnhtbFBLBQYAAAAABAAEAPUAAACJAwAAAAA=&#10;" fillcolor="black" stroked="f"/>
                  <v:rect id="Rectangle 1055" o:spid="_x0000_s2075" style="position:absolute;left:5623;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83cUA&#10;AADdAAAADwAAAGRycy9kb3ducmV2LnhtbERPS2sCMRC+F/ofwhS81exKbXU1ihYEL4X6OOht3Iy7&#10;i5vJmkRd++sbodDbfHzPGU9bU4srOV9ZVpB2ExDEudUVFwq2m8XrAIQPyBpry6TgTh6mk+enMWba&#10;3nhF13UoRAxhn6GCMoQmk9LnJRn0XdsQR+5oncEQoSukdniL4aaWvSR5lwYrjg0lNvRZUn5aX4yC&#10;+XAwP3+/8dfP6rCn/e5w6vdcolTnpZ2NQARqw7/4z73UcX6afsD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3zdxQAAAN0AAAAPAAAAAAAAAAAAAAAAAJgCAABkcnMv&#10;ZG93bnJldi54bWxQSwUGAAAAAAQABAD1AAAAigMAAAAA&#10;" fillcolor="black" stroked="f"/>
                  <v:rect id="Rectangle 1056" o:spid="_x0000_s2076" style="position:absolute;left:5623;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or8gA&#10;AADdAAAADwAAAGRycy9kb3ducmV2LnhtbESPQW/CMAyF75P4D5GRdhtp0TaxQkBj0iQuk4DtMG6m&#10;MW1F43RJgG6/Hh8mcbP1nt/7PFv0rlVnCrHxbCAfZaCIS28brgx8fb4/TEDFhGyx9UwGfinCYj64&#10;m2Fh/YU3dN6mSkkIxwIN1Cl1hdaxrMlhHPmOWLSDDw6TrKHSNuBFwl2rx1n2rB02LA01dvRWU3nc&#10;npyB5ctk+bN+5I+/zX5Hu+/98WkcMmPuh/3rFFSiPt3M/9crK/h5LrjyjYy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1OivyAAAAN0AAAAPAAAAAAAAAAAAAAAAAJgCAABk&#10;cnMvZG93bnJldi54bWxQSwUGAAAAAAQABAD1AAAAjQMAAAAA&#10;" fillcolor="black" stroked="f"/>
                  <v:rect id="Rectangle 1057" o:spid="_x0000_s2077" style="position:absolute;left:5623;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NNMUA&#10;AADdAAAADwAAAGRycy9kb3ducmV2LnhtbERPTWvCQBC9F/oflin0VjcJrWh0FVMoeClU7aHexuyY&#10;BLOzcXfVtL/eLQje5vE+ZzrvTSvO5HxjWUE6SEAQl1Y3XCn43ny8jED4gKyxtUwKfsnDfPb4MMVc&#10;2wuv6LwOlYgh7HNUUIfQ5VL6siaDfmA74sjtrTMYInSV1A4vMdy0MkuSoTTYcGyosaP3msrD+mQU&#10;FONRcfx65c+/1W5L25/d4S1ziVLPT/1iAiJQH+7im3up4/w0HcP/N/EE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E00xQAAAN0AAAAPAAAAAAAAAAAAAAAAAJgCAABkcnMv&#10;ZG93bnJldi54bWxQSwUGAAAAAAQABAD1AAAAigMAAAAA&#10;" fillcolor="black" stroked="f"/>
                  <v:rect id="Rectangle 1058" o:spid="_x0000_s2078" style="position:absolute;left:5623;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4uFM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v4k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zi4UyAAAAN0AAAAPAAAAAAAAAAAAAAAAAJgCAABk&#10;cnMvZG93bnJldi54bWxQSwUGAAAAAAQABAD1AAAAjQMAAAAA&#10;" fillcolor="black" stroked="f"/>
                  <v:rect id="Rectangle 1059" o:spid="_x0000_s2079" style="position:absolute;left:5623;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Lj8UA&#10;AADdAAAADwAAAGRycy9kb3ducmV2LnhtbERPTWvCQBC9F/oflil4q5sEKza6ShUELwW1PdTbmB2T&#10;YHY23V01+utdodDbPN7nTGadacSZnK8tK0j7CQjiwuqaSwXfX8vXEQgfkDU2lknBlTzMps9PE8y1&#10;vfCGzttQihjCPkcFVQhtLqUvKjLo+7YljtzBOoMhQldK7fASw00jsyQZSoM1x4YKW1pUVBy3J6Ng&#10;/j6a/64H/Hnb7He0+9kf3zKXKNV76T7GIAJ14V/8517pOD/NUn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ouPxQAAAN0AAAAPAAAAAAAAAAAAAAAAAJgCAABkcnMv&#10;ZG93bnJldi54bWxQSwUGAAAAAAQABAD1AAAAigMAAAAA&#10;" fillcolor="black" stroked="f"/>
                  <v:rect id="Rectangle 1060" o:spid="_x0000_s2080" style="position:absolute;left:5623;top:26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V+MQA&#10;AADdAAAADwAAAGRycy9kb3ducmV2LnhtbERPS2sCMRC+C/6HMII3zbposVujqCD0ItTHod7GzXR3&#10;cTNZk1RXf31TKPQ2H99zZovW1OJGzleWFYyGCQji3OqKCwXHw2YwBeEDssbaMil4kIfFvNuZYabt&#10;nXd024dCxBD2GSooQ2gyKX1ekkE/tA1x5L6sMxgidIXUDu8x3NQyTZIXabDi2FBiQ+uS8sv+2yhY&#10;vU5X148xb5+784lOn+fLJHWJUv1eu3wDEagN/+I/97uO80dpCr/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QFfjEAAAA3QAAAA8AAAAAAAAAAAAAAAAAmAIAAGRycy9k&#10;b3ducmV2LnhtbFBLBQYAAAAABAAEAPUAAACJAwAAAAA=&#10;" fillcolor="black" stroked="f"/>
                  <v:rect id="Rectangle 1061" o:spid="_x0000_s2081" style="position:absolute;left:5623;top:26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wY8UA&#10;AADdAAAADwAAAGRycy9kb3ducmV2LnhtbERPTWvCQBC9C/0PyxR6MxtTLZq6ihYKvRTU9qC3MTtN&#10;gtnZuLvV2F/vCkJv83ifM513phEncr62rGCQpCCIC6trLhV8f733xyB8QNbYWCYFF/Iwnz30pphr&#10;e+Y1nTahFDGEfY4KqhDaXEpfVGTQJ7YljtyPdQZDhK6U2uE5hptGZmn6Ig3WHBsqbOmtouKw+TUK&#10;lpPx8rga8uffer+j3XZ/GGUuVerpsVu8ggjUhX/x3f2h4/xB9g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LBjxQAAAN0AAAAPAAAAAAAAAAAAAAAAAJgCAABkcnMv&#10;ZG93bnJldi54bWxQSwUGAAAAAAQABAD1AAAAigMAAAAA&#10;" fillcolor="black" stroked="f"/>
                </v:group>
                <v:group id="Group 1062" o:spid="_x0000_s2082" style="position:absolute;left:31172;top:7366;width:28;height:6646" coordorigin="5623,1330" coordsize="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rect id="Rectangle 1063" o:spid="_x0000_s2083" style="position:absolute;left:5623;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mNjMUA&#10;AADdAAAADwAAAGRycy9kb3ducmV2LnhtbERPS2sCMRC+C/6HMEJvmnWpRVejaKHgRfDRQ72Nm3F3&#10;cTPZJqlu++sbQfA2H99zZovW1OJKzleWFQwHCQji3OqKCwWfh4/+GIQPyBpry6Tglzws5t3ODDNt&#10;b7yj6z4UIoawz1BBGUKTSenzkgz6gW2II3e2zmCI0BVSO7zFcFPLNEnepMGKY0OJDb2XlF/2P0bB&#10;ajJefW9fefO3Ox3p+HW6jFKXKPXSa5dTEIHa8BQ/3Gsd5w/TE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Y2MxQAAAN0AAAAPAAAAAAAAAAAAAAAAAJgCAABkcnMv&#10;ZG93bnJldi54bWxQSwUGAAAAAAQABAD1AAAAigMAAAAA&#10;" fillcolor="black" stroked="f"/>
                  <v:rect id="Rectangle 1064" o:spid="_x0000_s2084" style="position:absolute;left:5623;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T+8QA&#10;AADdAAAADwAAAGRycy9kb3ducmV2LnhtbERPTWsCMRC9C/6HMEJvmnVpRVejaKHgRajaQ72Nm3F3&#10;cTPZJqlu/fWNIHibx/uc2aI1tbiQ85VlBcNBAoI4t7riQsHX/qM/BuEDssbaMin4Iw+Lebczw0zb&#10;K2/psguFiCHsM1RQhtBkUvq8JIN+YBviyJ2sMxgidIXUDq8x3NQyTZKRNFhxbCixofeS8vPu1yhY&#10;Tcarn89X3ty2xwMdvo/nt9QlSr302uUURKA2PMUP91rH+cN0B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rE/vEAAAA3QAAAA8AAAAAAAAAAAAAAAAAmAIAAGRycy9k&#10;b3ducmV2LnhtbFBLBQYAAAAABAAEAPUAAACJAwAAAAA=&#10;" fillcolor="black" stroked="f"/>
                  <v:rect id="Rectangle 1065" o:spid="_x0000_s2085" style="position:absolute;left:5623;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2YMUA&#10;AADdAAAADwAAAGRycy9kb3ducmV2LnhtbERPTWvCQBC9C/0PyxR6MxtDtZq6ihYKvRTU9qC3MTtN&#10;gtnZuLvV2F/vCkJv83ifM513phEncr62rGCQpCCIC6trLhV8f733xyB8QNbYWCYFF/Iwnz30pphr&#10;e+Y1nTahFDGEfY4KqhDaXEpfVGTQJ7YljtyPdQZDhK6U2uE5hptGZmk6kgZrjg0VtvRWUXHY/BoF&#10;y8l4eVw98+ffer+j3XZ/GGYuVerpsVu8ggjUhX/x3f2h4/xB9gK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7ZgxQAAAN0AAAAPAAAAAAAAAAAAAAAAAJgCAABkcnMv&#10;ZG93bnJldi54bWxQSwUGAAAAAAQABAD1AAAAigMAAAAA&#10;" fillcolor="black" stroked="f"/>
                  <v:rect id="Rectangle 1066" o:spid="_x0000_s2086" style="position:absolute;left:5623;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iEs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v4k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uCISyAAAAN0AAAAPAAAAAAAAAAAAAAAAAJgCAABk&#10;cnMvZG93bnJldi54bWxQSwUGAAAAAAQABAD1AAAAjQMAAAAA&#10;" fillcolor="black" stroked="f"/>
                  <v:rect id="Rectangle 1067" o:spid="_x0000_s2087" style="position:absolute;left:5623;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HicUA&#10;AADdAAAADwAAAGRycy9kb3ducmV2LnhtbERPS2sCMRC+C/6HMEJvmnWpRVejVEHoRaiPg97Gzbi7&#10;uJlsk1S3/fVNQfA2H99zZovW1OJGzleWFQwHCQji3OqKCwWH/bo/BuEDssbaMin4IQ+Lebczw0zb&#10;O2/ptguFiCHsM1RQhtBkUvq8JIN+YBviyF2sMxgidIXUDu8x3NQyTZI3abDi2FBiQ6uS8uvu2yhY&#10;TsbLr89X3vxuzyc6Hc/XUeoSpV567fsURKA2PMUP94eO84fpB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9IeJxQAAAN0AAAAPAAAAAAAAAAAAAAAAAJgCAABkcnMv&#10;ZG93bnJldi54bWxQSwUGAAAAAAQABAD1AAAAigMAAAAA&#10;" fillcolor="black" stroked="f"/>
                  <v:rect id="Rectangle 1068" o:spid="_x0000_s2088" style="position:absolute;left:5623;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4ycgA&#10;AADdAAAADwAAAGRycy9kb3ducmV2LnhtbESPT2/CMAzF75P2HSJP2m2ksIGgENCYNGmXSfw7wM00&#10;XlvROF2SQcenx4dJu9l6z+/9PFt0rlFnCrH2bKDfy0ARF97WXBrYbd+fxqBiQrbYeCYDvxRhMb+/&#10;m2Fu/YXXdN6kUkkIxxwNVCm1udaxqMhh7PmWWLQvHxwmWUOpbcCLhLtGD7JspB3WLA0VtvRWUXHa&#10;/DgDy8l4+b164c/r+nigw/54Gg5CZszjQ/c6BZWoS//mv+sPK/j9Z+GXb2QEP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F7jJyAAAAN0AAAAPAAAAAAAAAAAAAAAAAJgCAABk&#10;cnMvZG93bnJldi54bWxQSwUGAAAAAAQABAD1AAAAjQMAAAAA&#10;" fillcolor="black" stroked="f"/>
                  <v:rect id="Rectangle 1069" o:spid="_x0000_s2089" style="position:absolute;left:5623;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dUsUA&#10;AADdAAAADwAAAGRycy9kb3ducmV2LnhtbERPS2sCMRC+F/ofwhS81exaW3Q1ihYEL4X6OOht3Iy7&#10;i5vJmkRd++sbodDbfHzPGU9bU4srOV9ZVpB2ExDEudUVFwq2m8XrAIQPyBpry6TgTh6mk+enMWba&#10;3nhF13UoRAxhn6GCMoQmk9LnJRn0XdsQR+5oncEQoSukdniL4aaWvST5kAYrjg0lNvRZUn5aX4yC&#10;+XAwP3/3+etnddjTfnc4vfdcolTnpZ2NQARqw7/4z73UcX76lsL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x1SxQAAAN0AAAAPAAAAAAAAAAAAAAAAAJgCAABkcnMv&#10;ZG93bnJldi54bWxQSwUGAAAAAAQABAD1AAAAigMAAAAA&#10;" fillcolor="black" stroked="f"/>
                  <v:rect id="Rectangle 1070" o:spid="_x0000_s2090" style="position:absolute;left:5623;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mDJcUA&#10;AADdAAAADwAAAGRycy9kb3ducmV2LnhtbERPTWvCQBC9C/0PyxR6MxtTLZq6ihYKvRTU9qC3MTtN&#10;gtnZuLvV2F/vCkJv83ifM513phEncr62rGCQpCCIC6trLhV8f733xyB8QNbYWCYFF/Iwnz30pphr&#10;e+Y1nTahFDGEfY4KqhDaXEpfVGTQJ7YljtyPdQZDhK6U2uE5hptGZmn6Ig3WHBsqbOmtouKw+TUK&#10;lpPx8rga8uffer+j3XZ/GGUuVerpsVu8ggjUhX/x3f2h4/zBcw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YMlxQAAAN0AAAAPAAAAAAAAAAAAAAAAAJgCAABkcnMv&#10;ZG93bnJldi54bWxQSwUGAAAAAAQABAD1AAAAigMAAAAA&#10;" fillcolor="black" stroked="f"/>
                  <v:rect id="Rectangle 1071" o:spid="_x0000_s2091" style="position:absolute;left:5623;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mvsYA&#10;AADdAAAADwAAAGRycy9kb3ducmV2LnhtbERPS2vCQBC+F/wPywi91Y2Pik2zigqFXgo+eqi3MTsm&#10;IdnZuLvV2F/vFgq9zcf3nGzRmUZcyPnKsoLhIAFBnFtdcaHgc//2NAPhA7LGxjIpuJGHxbz3kGGq&#10;7ZW3dNmFQsQQ9ikqKENoUyl9XpJBP7AtceRO1hkMEbpCaofXGG4aOUqSqTRYcWwosaV1SXm9+zYK&#10;Vi+z1Xkz4Y+f7fFAh69j/TxyiVKP/W75CiJQF/7Ff+53HecPx2P4/Sae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UmvsYAAADdAAAADwAAAAAAAAAAAAAAAACYAgAAZHJz&#10;L2Rvd25yZXYueG1sUEsFBgAAAAAEAAQA9QAAAIsDAAAAAA==&#10;" fillcolor="black" stroked="f"/>
                  <v:rect id="Rectangle 1072" o:spid="_x0000_s2092" style="position:absolute;left:5623;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ysUA&#10;AADdAAAADwAAAGRycy9kb3ducmV2LnhtbERPS2sCMRC+F/wPYQRvNeujoqtRVCj0UvB10Nu4GXcX&#10;N5M1SXXbX28Khd7m43vObNGYStzJ+dKygl43AUGcWV1yruCwf38dg/ABWWNlmRR8k4fFvPUyw1Tb&#10;B2/pvgu5iCHsU1RQhFCnUvqsIIO+a2viyF2sMxgidLnUDh8x3FSynyQjabDk2FBgTeuCsuvuyyhY&#10;Tcar22bInz/b84lOx/P1re8SpTrtZjkFEagJ/+I/94eO83uDIfx+E0+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L7KxQAAAN0AAAAPAAAAAAAAAAAAAAAAAJgCAABkcnMv&#10;ZG93bnJldi54bWxQSwUGAAAAAAQABAD1AAAAigMAAAAA&#10;" fillcolor="black" stroked="f"/>
                  <v:rect id="Rectangle 1073" o:spid="_x0000_s2093" style="position:absolute;left:5623;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UcUA&#10;AADdAAAADwAAAGRycy9kb3ducmV2LnhtbERPS2vCQBC+C/0PyxS86cZXsWlWqYLgRai2h3obs9Mk&#10;JDsbd1eN/fXdQqG3+fieky0704grOV9ZVjAaJiCIc6srLhR8vG8GcxA+IGtsLJOCO3lYLh56Gaba&#10;3nhP10MoRAxhn6KCMoQ2ldLnJRn0Q9sSR+7LOoMhQldI7fAWw00jx0nyJA1WHBtKbGldUl4fLkbB&#10;6nm+Or9Nefe9Px3p+HmqZ2OXKNV/7F5fQATqwr/4z73Vcf5oMoP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BtRxQAAAN0AAAAPAAAAAAAAAAAAAAAAAJgCAABkcnMv&#10;ZG93bnJldi54bWxQSwUGAAAAAAQABAD1AAAAigMAAAAA&#10;" fillcolor="black" stroked="f"/>
                  <v:rect id="Rectangle 1074" o:spid="_x0000_s2094" style="position:absolute;left:5623;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FJsUA&#10;AADdAAAADwAAAGRycy9kb3ducmV2LnhtbERPTWvCQBC9F/wPywi91Y3Wik2zihYKXgpVe6i3MTsm&#10;IdnZdHerqb/eFQRv83ifk80704gjOV9ZVjAcJCCIc6srLhR8bz+epiB8QNbYWCYF/+RhPus9ZJhq&#10;e+I1HTehEDGEfYoKyhDaVEqfl2TQD2xLHLmDdQZDhK6Q2uEphptGjpJkIg1WHBtKbOm9pLze/BkF&#10;y9fp8vdrzJ/n9X5Hu599/TJyiVKP/W7xBiJQF+7im3ul4/zh8wS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oUmxQAAAN0AAAAPAAAAAAAAAAAAAAAAAJgCAABkcnMv&#10;ZG93bnJldi54bWxQSwUGAAAAAAQABAD1AAAAigMAAAAA&#10;" fillcolor="black" stroked="f"/>
                  <v:rect id="Rectangle 1075" o:spid="_x0000_s2095" style="position:absolute;left:5623;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4gvcUA&#10;AADdAAAADwAAAGRycy9kb3ducmV2LnhtbERPS2sCMRC+F/ofwgi9dbNaW3U1Si0UvBR8HfQ2bsbd&#10;xc1km6S69tebgtDbfHzPmcxaU4szOV9ZVtBNUhDEudUVFwq2m8/nIQgfkDXWlknBlTzMpo8PE8y0&#10;vfCKzutQiBjCPkMFZQhNJqXPSzLoE9sQR+5oncEQoSukdniJ4aaWvTR9kwYrjg0lNvRRUn5a/xgF&#10;89Fw/r3s89fv6rCn/e5weu25VKmnTvs+BhGoDf/iu3uh4/zuywD+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C9xQAAAN0AAAAPAAAAAAAAAAAAAAAAAJgCAABkcnMv&#10;ZG93bnJldi54bWxQSwUGAAAAAAQABAD1AAAAigMAAAAA&#10;" fillcolor="black" stroked="f"/>
                  <v:rect id="Rectangle 1076" o:spid="_x0000_s2096" style="position:absolute;left:5623;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0z8gA&#10;AADdAAAADwAAAGRycy9kb3ducmV2LnhtbESPT2/CMAzF75P2HSJP2m2ksIGgENCYNGmXSfw7wM00&#10;XlvROF2SQcenx4dJu9l6z+/9PFt0rlFnCrH2bKDfy0ARF97WXBrYbd+fxqBiQrbYeCYDvxRhMb+/&#10;m2Fu/YXXdN6kUkkIxxwNVCm1udaxqMhh7PmWWLQvHxwmWUOpbcCLhLtGD7JspB3WLA0VtvRWUXHa&#10;/DgDy8l4+b164c/r+nigw/54Gg5CZszjQ/c6BZWoS//mv+sPK/j9Z8GVb2QEP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YbTPyAAAAN0AAAAPAAAAAAAAAAAAAAAAAJgCAABk&#10;cnMvZG93bnJldi54bWxQSwUGAAAAAAQABAD1AAAAjQMAAAAA&#10;" fillcolor="black" stroked="f"/>
                  <v:rect id="Rectangle 1077" o:spid="_x0000_s2097" style="position:absolute;left:5623;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RVMUA&#10;AADdAAAADwAAAGRycy9kb3ducmV2LnhtbERPS2sCMRC+F/wPYQRvNeujolujqCB4Ear2UG/jZrq7&#10;uJmsSdTVX98UCr3Nx/ec6bwxlbiR86VlBb1uAoI4s7rkXMHnYf06BuEDssbKMil4kIf5rPUyxVTb&#10;O+/otg+5iCHsU1RQhFCnUvqsIIO+a2viyH1bZzBE6HKpHd5juKlkP0lG0mDJsaHAmlYFZef91ShY&#10;TsbLy8eQt8/d6UjHr9P5re8SpTrtZvEOIlAT/sV/7o2O83uDCf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RFUxQAAAN0AAAAPAAAAAAAAAAAAAAAAAJgCAABkcnMv&#10;ZG93bnJldi54bWxQSwUGAAAAAAQABAD1AAAAigMAAAAA&#10;" fillcolor="black" stroked="f"/>
                  <v:rect id="Rectangle 1078" o:spid="_x0000_s2098" style="position:absolute;left:5623;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LtM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R9NhF++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Ry7THAAAA3QAAAA8AAAAAAAAAAAAAAAAAmAIAAGRy&#10;cy9kb3ducmV2LnhtbFBLBQYAAAAABAAEAPUAAACMAwAAAAA=&#10;" fillcolor="black" stroked="f"/>
                  <v:rect id="Rectangle 1079" o:spid="_x0000_s2099" style="position:absolute;left:5623;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uL8QA&#10;AADdAAAADwAAAGRycy9kb3ducmV2LnhtbERPS2sCMRC+C/0PYQq9aXZFi65GqYWCF8HXQW/jZrq7&#10;uJlsk6jb/vpGELzNx/ec6bw1tbiS85VlBWkvAUGcW11xoWC/++qOQPiArLG2TAp+ycN89tKZYqbt&#10;jTd03YZCxBD2GSooQ2gyKX1ekkHfsw1x5L6tMxgidIXUDm8x3NSynyTv0mDFsaHEhj5Lys/bi1Gw&#10;GI8WP+sBr/42pyMdD6fzsO8Spd5e248JiEBteIof7qWO89NBCv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bi/EAAAA3QAAAA8AAAAAAAAAAAAAAAAAmAIAAGRycy9k&#10;b3ducmV2LnhtbFBLBQYAAAAABAAEAPUAAACJAwAAAAA=&#10;" fillcolor="black" stroked="f"/>
                  <v:rect id="Rectangle 1080" o:spid="_x0000_s2100" style="position:absolute;left:5623;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WMQA&#10;AADdAAAADwAAAGRycy9kb3ducmV2LnhtbERPTWsCMRC9C/6HMIXeNOuiRVejaKHgRVDrQW/jZrq7&#10;uJlsk6jb/vpGEHqbx/uc2aI1tbiR85VlBYN+AoI4t7riQsHh86M3BuEDssbaMin4IQ+Lebczw0zb&#10;O+/otg+FiCHsM1RQhtBkUvq8JIO+bxviyH1ZZzBE6AqpHd5juKllmiRv0mDFsaHEht5Lyi/7q1Gw&#10;moxX39shb3535xOdjufLKHWJUq8v7XIKIlAb/sVP91rH+YNh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8FjEAAAA3QAAAA8AAAAAAAAAAAAAAAAAmAIAAGRycy9k&#10;b3ducmV2LnhtbFBLBQYAAAAABAAEAPUAAACJAwAAAAA=&#10;" fillcolor="black" stroked="f"/>
                  <v:rect id="Rectangle 1081" o:spid="_x0000_s2101" style="position:absolute;left:5623;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w8UA&#10;AADdAAAADwAAAGRycy9kb3ducmV2LnhtbERPS2sCMRC+F/wPYQRvNeujoqtRVCj0UvB10Nu4GXcX&#10;N5M1SXXbX28Khd7m43vObNGYStzJ+dKygl43AUGcWV1yruCwf38dg/ABWWNlmRR8k4fFvPUyw1Tb&#10;B2/pvgu5iCHsU1RQhFCnUvqsIIO+a2viyF2sMxgidLnUDh8x3FSynyQjabDk2FBgTeuCsuvuyyhY&#10;Tcar22bInz/b84lOx/P1re8SpTrtZjkFEagJ/+I/94eO83vDAfx+E0+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1XDxQAAAN0AAAAPAAAAAAAAAAAAAAAAAJgCAABkcnMv&#10;ZG93bnJldi54bWxQSwUGAAAAAAQABAD1AAAAigMAAAAA&#10;" fillcolor="black" stroked="f"/>
                  <v:rect id="Rectangle 1082" o:spid="_x0000_s2102" style="position:absolute;left:5623;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Nt8QA&#10;AADdAAAADwAAAGRycy9kb3ducmV2LnhtbERPTWsCMRC9C/6HMIXeNKusRVejaKHgRVDrQW/jZrq7&#10;uJlsk6jb/vpGEHqbx/uc2aI1tbiR85VlBYN+AoI4t7riQsHh86M3BuEDssbaMin4IQ+Lebczw0zb&#10;O+/otg+FiCHsM1RQhtBkUvq8JIO+bxviyH1ZZzBE6AqpHd5juKnlMEnepMGKY0OJDb2XlF/2V6Ng&#10;NRmvvrcpb3535xOdjufLaOgSpV5f2uUURKA2/Iuf7rWO8wdp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zbfEAAAA3QAAAA8AAAAAAAAAAAAAAAAAmAIAAGRycy9k&#10;b3ducmV2LnhtbFBLBQYAAAAABAAEAPUAAACJAwAAAAA=&#10;" fillcolor="black" stroked="f"/>
                  <v:rect id="Rectangle 1083" o:spid="_x0000_s2103" style="position:absolute;left:5623;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oLMUA&#10;AADdAAAADwAAAGRycy9kb3ducmV2LnhtbERPTWvCQBC9C/0PyxS86UZRsWk2UgXBi1BtD/U2ZqdJ&#10;MDub7q4a/fVuodDbPN7nZIvONOJCzteWFYyGCQjiwuqaSwWfH+vBHIQPyBoby6TgRh4W+VMvw1Tb&#10;K+/osg+liCHsU1RQhdCmUvqiIoN+aFviyH1bZzBE6EqpHV5juGnkOElm0mDNsaHCllYVFaf92ShY&#10;vsyXP+8T3t53xwMdvo6n6dglSvWfu7dXEIG68C/+c290nD+aTOH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mgsxQAAAN0AAAAPAAAAAAAAAAAAAAAAAJgCAABkcnMv&#10;ZG93bnJldi54bWxQSwUGAAAAAAQABAD1AAAAigMAAAAA&#10;" fillcolor="black" stroked="f"/>
                  <v:rect id="Rectangle 1084" o:spid="_x0000_s2104" style="position:absolute;left:5623;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2W8UA&#10;AADdAAAADwAAAGRycy9kb3ducmV2LnhtbERPTWvCQBC9C/0PyxS86UZRsWk2UgXBi6C2h3obs9Mk&#10;mJ1Nd1eN/fVuodDbPN7nZIvONOJKzteWFYyGCQjiwuqaSwUf7+vBHIQPyBoby6TgTh4W+VMvw1Tb&#10;G+/pegiliCHsU1RQhdCmUvqiIoN+aFviyH1ZZzBE6EqpHd5iuGnkOElm0mDNsaHCllYVFefDxShY&#10;vsyX37sJb3/2pyMdP0/n6dglSvWfu7dXEIG68C/+c290nD+azO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PZbxQAAAN0AAAAPAAAAAAAAAAAAAAAAAJgCAABkcnMv&#10;ZG93bnJldi54bWxQSwUGAAAAAAQABAD1AAAAigMAAAAA&#10;" fillcolor="black" stroked="f"/>
                  <v:rect id="Rectangle 1085" o:spid="_x0000_s2105" style="position:absolute;left:5623;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TwMYA&#10;AADdAAAADwAAAGRycy9kb3ducmV2LnhtbERPS2vCQBC+F/wPywi91Y2i1aZZRYVCLwUfPdTbmB2T&#10;kOxs3N1q7K93C4Xe5uN7TrboTCMu5HxlWcFwkIAgzq2uuFDwuX97moHwAVljY5kU3MjDYt57yDDV&#10;9spbuuxCIWII+xQVlCG0qZQ+L8mgH9iWOHIn6wyGCF0htcNrDDeNHCXJszRYcWwosaV1SXm9+zYK&#10;Vi+z1Xkz5o+f7fFAh69jPRm5RKnHfrd8BRGoC//iP/e7jvOH4yn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TwMYAAADdAAAADwAAAAAAAAAAAAAAAACYAgAAZHJz&#10;L2Rvd25yZXYueG1sUEsFBgAAAAAEAAQA9QAAAIsDAAAAAA==&#10;" fillcolor="black" stroked="f"/>
                  <v:rect id="Rectangle 1086" o:spid="_x0000_s2106" style="position:absolute;left:5623;top:24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Hss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R9NBF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nx7LHAAAA3QAAAA8AAAAAAAAAAAAAAAAAmAIAAGRy&#10;cy9kb3ducmV2LnhtbFBLBQYAAAAABAAEAPUAAACMAwAAAAA=&#10;" fillcolor="black" stroked="f"/>
                  <v:rect id="Rectangle 1087" o:spid="_x0000_s2107" style="position:absolute;left:5623;top:24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iKcUA&#10;AADdAAAADwAAAGRycy9kb3ducmV2LnhtbERPS2sCMRC+F/wPYQRv3ayiRVejaEHoRaiPg97Gzbi7&#10;uJlsk1RXf31TKPQ2H99zZovW1OJGzleWFfSTFARxbnXFhYLDfv06BuEDssbaMil4kIfFvPMyw0zb&#10;O2/ptguFiCHsM1RQhtBkUvq8JIM+sQ1x5C7WGQwRukJqh/cYbmo5SNM3abDi2FBiQ+8l5dfdt1Gw&#10;moxXX59D3jy35xOdjufraOBSpXrddjkFEagN/+I/94eO8/vDCf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IpxQAAAN0AAAAPAAAAAAAAAAAAAAAAAJgCAABkcnMv&#10;ZG93bnJldi54bWxQSwUGAAAAAAQABAD1AAAAigMAAAAA&#10;" fillcolor="black" stroked="f"/>
                  <v:rect id="Rectangle 1088" o:spid="_x0000_s2108" style="position:absolute;left:5623;top:24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daccA&#10;AADdAAAADwAAAGRycy9kb3ducmV2LnhtbESPQW/CMAyF75P2HyJP4jZS0EBQCGggTeKCNNgO42Ya&#10;r61onJIE6Pbr5wPSbrbe83uf58vONepKIdaeDQz6GSjiwtuaSwOfH2/PE1AxIVtsPJOBH4qwXDw+&#10;zDG3/sY7uu5TqSSEY44GqpTaXOtYVOQw9n1LLNq3Dw6TrKHUNuBNwl2jh1k21g5rloYKW1pXVJz2&#10;F2dgNZ2szu8vvP3dHQ90+DqeRsOQGdN76l5noBJ16d98v95YwR+MhF++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XWnHAAAA3QAAAA8AAAAAAAAAAAAAAAAAmAIAAGRy&#10;cy9kb3ducmV2LnhtbFBLBQYAAAAABAAEAPUAAACMAwAAAAA=&#10;" fillcolor="black" stroked="f"/>
                  <v:rect id="Rectangle 1089" o:spid="_x0000_s2109" style="position:absolute;left:5623;top:24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48sUA&#10;AADdAAAADwAAAGRycy9kb3ducmV2LnhtbERPS2sCMRC+C/6HMEJvml2pRVejaKHgRfDRQ72Nm3F3&#10;cTPZJqlu++sbQfA2H99zZovW1OJKzleWFaSDBARxbnXFhYLPw0d/DMIHZI21ZVLwSx4W825nhpm2&#10;N97RdR8KEUPYZ6igDKHJpPR5SQb9wDbEkTtbZzBE6AqpHd5iuKnlMEnepMGKY0OJDb2XlF/2P0bB&#10;ajJefW9fefO3Ox3p+HW6jIYuUeql1y6nIAK14Sl+uNc6zk9HK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PjyxQAAAN0AAAAPAAAAAAAAAAAAAAAAAJgCAABkcnMv&#10;ZG93bnJldi54bWxQSwUGAAAAAAQABAD1AAAAigMAAAAA&#10;" fillcolor="black" stroked="f"/>
                  <v:rect id="Rectangle 1090" o:spid="_x0000_s2110" style="position:absolute;left:5623;top:23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mhcUA&#10;AADdAAAADwAAAGRycy9kb3ducmV2LnhtbERPS2sCMRC+C/6HMEJvmnWpRVejaKHgRfDRQ72Nm3F3&#10;cTPZJqlu++sbQfA2H99zZovW1OJKzleWFQwHCQji3OqKCwWfh4/+GIQPyBpry6Tglzws5t3ODDNt&#10;b7yj6z4UIoawz1BBGUKTSenzkgz6gW2II3e2zmCI0BVSO7zFcFPLNEnepMGKY0OJDb2XlF/2P0bB&#10;ajJefW9fefO3Ox3p+HW6jFKXKPXSa5dTEIHa8BQ/3Gsd5w9HK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maFxQAAAN0AAAAPAAAAAAAAAAAAAAAAAJgCAABkcnMv&#10;ZG93bnJldi54bWxQSwUGAAAAAAQABAD1AAAAigMAAAAA&#10;" fillcolor="black" stroked="f"/>
                  <v:rect id="Rectangle 1091" o:spid="_x0000_s2111" style="position:absolute;left:5623;top:23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DHsUA&#10;AADdAAAADwAAAGRycy9kb3ducmV2LnhtbERPS2vCQBC+C/0PyxS86cZXsWlWqYLgRai2h3obs9Mk&#10;JDsbd1eN/fXdQqG3+fieky0704grOV9ZVjAaJiCIc6srLhR8vG8GcxA+IGtsLJOCO3lYLh56Gaba&#10;3nhP10MoRAxhn6KCMoQ2ldLnJRn0Q9sSR+7LOoMhQldI7fAWw00jx0nyJA1WHBtKbGldUl4fLkbB&#10;6nm+Or9Nefe9Px3p+HmqZ2OXKNV/7F5fQATqwr/4z73Vcf5oNo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MexQAAAN0AAAAPAAAAAAAAAAAAAAAAAJgCAABkcnMv&#10;ZG93bnJldi54bWxQSwUGAAAAAAQABAD1AAAAigMAAAAA&#10;" fillcolor="black" stroked="f"/>
                  <v:rect id="Rectangle 1092" o:spid="_x0000_s2112" style="position:absolute;left:5623;top:23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basUA&#10;AADdAAAADwAAAGRycy9kb3ducmV2LnhtbERPTWvCQBC9C/0PyxS86UZRsWk2UgXBi1BtD/U2ZqdJ&#10;MDub7q4a/fVuodDbPN7nZIvONOJCzteWFYyGCQjiwuqaSwWfH+vBHIQPyBoby6TgRh4W+VMvw1Tb&#10;K+/osg+liCHsU1RQhdCmUvqiIoN+aFviyH1bZzBE6EqpHV5juGnkOElm0mDNsaHCllYVFaf92ShY&#10;vsyXP+8T3t53xwMdvo6n6dglSvWfu7dXEIG68C/+c290nD+aTu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1tqxQAAAN0AAAAPAAAAAAAAAAAAAAAAAJgCAABkcnMv&#10;ZG93bnJldi54bWxQSwUGAAAAAAQABAD1AAAAigMAAAAA&#10;" fillcolor="black" stroked="f"/>
                  <v:rect id="Rectangle 1093" o:spid="_x0000_s2113" style="position:absolute;left:5623;top:23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8cQA&#10;AADdAAAADwAAAGRycy9kb3ducmV2LnhtbERPTWsCMRC9C/0PYQreNKu4RVej1ILgRajaQ72Nm+nu&#10;4mayTaKu/vqmIHibx/uc2aI1tbiQ85VlBYN+AoI4t7riQsHXftUbg/ABWWNtmRTcyMNi/tKZYabt&#10;lbd02YVCxBD2GSooQ2gyKX1ekkHftw1x5H6sMxgidIXUDq8x3NRymCRv0mDFsaHEhj5Kyk+7s1Gw&#10;nIyXv58j3ty3xwMdvo+ndOgSpbqv7fsURKA2PMUP91rH+YM0hf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HEAAAA3QAAAA8AAAAAAAAAAAAAAAAAmAIAAGRycy9k&#10;b3ducmV2LnhtbFBLBQYAAAAABAAEAPUAAACJAwAAAAA=&#10;" fillcolor="black" stroked="f"/>
                  <v:rect id="Rectangle 1094" o:spid="_x0000_s2114" style="position:absolute;left:5623;top:23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ghsUA&#10;AADdAAAADwAAAGRycy9kb3ducmV2LnhtbERPS2vCQBC+F/oflin0VjdKFRuzERWEXgq+DvU2Zsck&#10;mJ2Nu1tN/fWuUOhtPr7nZNPONOJCzteWFfR7CQjiwuqaSwW77fJtDMIHZI2NZVLwSx6m+fNThqm2&#10;V17TZRNKEUPYp6igCqFNpfRFRQZ9z7bEkTtaZzBE6EqpHV5juGnkIElG0mDNsaHClhYVFafNj1Ew&#10;/xjPz6t3/rqtD3vafx9Ow4FLlHp96WYTEIG68C/+c3/qOL8/HMH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CGxQAAAN0AAAAPAAAAAAAAAAAAAAAAAJgCAABkcnMv&#10;ZG93bnJldi54bWxQSwUGAAAAAAQABAD1AAAAigMAAAAA&#10;" fillcolor="black" stroked="f"/>
                  <v:rect id="Rectangle 1095" o:spid="_x0000_s2115" style="position:absolute;left:5623;top:23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FHcQA&#10;AADdAAAADwAAAGRycy9kb3ducmV2LnhtbERPS2sCMRC+F/wPYQRvNato1dUoKhR6Kfg66G3cjLuL&#10;m8mapLrtrzeFQm/z8T1ntmhMJe7kfGlZQa+bgCDOrC45V3DYv7+OQfiArLGyTAq+ycNi3nqZYart&#10;g7d034VcxBD2KSooQqhTKX1WkEHftTVx5C7WGQwRulxqh48YbirZT5I3abDk2FBgTeuCsuvuyyhY&#10;Tcar22bAnz/b84lOx/N12HeJUp12s5yCCNSEf/Gf+0PH+b3hCH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hxR3EAAAA3QAAAA8AAAAAAAAAAAAAAAAAmAIAAGRycy9k&#10;b3ducmV2LnhtbFBLBQYAAAAABAAEAPUAAACJAwAAAAA=&#10;" fillcolor="black" stroked="f"/>
                  <v:rect id="Rectangle 1096" o:spid="_x0000_s2116" style="position:absolute;left:5623;top:23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5Rb8cA&#10;AADdAAAADwAAAGRycy9kb3ducmV2LnhtbESPQW/CMAyF75P2HyJP4jZS0EBQCGggTeKCNNgO42Ya&#10;r61onJIE6Pbr5wPSbrbe83uf58vONepKIdaeDQz6GSjiwtuaSwOfH2/PE1AxIVtsPJOBH4qwXDw+&#10;zDG3/sY7uu5TqSSEY44GqpTaXOtYVOQw9n1LLNq3Dw6TrKHUNuBNwl2jh1k21g5rloYKW1pXVJz2&#10;F2dgNZ2szu8vvP3dHQ90+DqeRsOQGdN76l5noBJ16d98v95YwR+MBFe+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W/HAAAA3QAAAA8AAAAAAAAAAAAAAAAAmAIAAGRy&#10;cy9kb3ducmV2LnhtbFBLBQYAAAAABAAEAPUAAACMAwAAAAA=&#10;" fillcolor="black" stroked="f"/>
                  <v:rect id="Rectangle 1097" o:spid="_x0000_s2117" style="position:absolute;left:5623;top:23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09MQA&#10;AADdAAAADwAAAGRycy9kb3ducmV2LnhtbERPS2sCMRC+F/wPYYTealapoqtRVCj0UvB10Nu4GXcX&#10;N5M1SXX11xuh0Nt8fM+ZzBpTiSs5X1pW0O0kIIgzq0vOFey2Xx9DED4ga6wsk4I7eZhNW28TTLW9&#10;8Zqum5CLGMI+RQVFCHUqpc8KMug7tiaO3Mk6gyFCl0vt8BbDTSV7STKQBkuODQXWtCwoO29+jYLF&#10;aLi4rD7557E+HuiwP577PZco9d5u5mMQgZrwL/5zf+s4v9sfwe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y9PTEAAAA3QAAAA8AAAAAAAAAAAAAAAAAmAIAAGRycy9k&#10;b3ducmV2LnhtbFBLBQYAAAAABAAEAPUAAACJAwAAAAA=&#10;" fillcolor="black" stroked="f"/>
                  <v:rect id="Rectangle 1098" o:spid="_x0000_s2118" style="position:absolute;left:5623;top:23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X1M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MhF++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kl9THAAAA3QAAAA8AAAAAAAAAAAAAAAAAmAIAAGRy&#10;cy9kb3ducmV2LnhtbFBLBQYAAAAABAAEAPUAAACMAwAAAAA=&#10;" fillcolor="black" stroked="f"/>
                  <v:rect id="Rectangle 1099" o:spid="_x0000_s2119" style="position:absolute;left:5623;top:23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yT8QA&#10;AADdAAAADwAAAGRycy9kb3ducmV2LnhtbERPTWsCMRC9C/6HMEJvml1pRVejaKHgRajaQ72Nm3F3&#10;cTPZJqlu/fWNIHibx/uc2aI1tbiQ85VlBekgAUGcW11xoeBr/9Efg/ABWWNtmRT8kYfFvNuZYabt&#10;lbd02YVCxBD2GSooQ2gyKX1ekkE/sA1x5E7WGQwRukJqh9cYbmo5TJKRNFhxbCixofeS8vPu1yhY&#10;Tcarn89X3ty2xwMdvo/nt6FLlHrptcspiEBteIof7rWO89NR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Mk/EAAAA3QAAAA8AAAAAAAAAAAAAAAAAmAIAAGRycy9k&#10;b3ducmV2LnhtbFBLBQYAAAAABAAEAPUAAACJAwAAAAA=&#10;" fillcolor="black" stroked="f"/>
                  <v:rect id="Rectangle 1100" o:spid="_x0000_s2120" style="position:absolute;left:5623;top:23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qsOMQA&#10;AADdAAAADwAAAGRycy9kb3ducmV2LnhtbERPTWsCMRC9C/6HMEJvmnVpRVejaKHgRajaQ72Nm3F3&#10;cTPZJqlu/fWNIHibx/uc2aI1tbiQ85VlBcNBAoI4t7riQsHX/qM/BuEDssbaMin4Iw+Lebczw0zb&#10;K2/psguFiCHsM1RQhtBkUvq8JIN+YBviyJ2sMxgidIXUDq8x3NQyTZKRNFhxbCixofeS8vPu1yhY&#10;Tcarn89X3ty2xwMdvo/nt9QlSr302uUURKA2PMUP91rH+cNR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6rDjEAAAA3QAAAA8AAAAAAAAAAAAAAAAAmAIAAGRycy9k&#10;b3ducmV2LnhtbFBLBQYAAAAABAAEAPUAAACJAwAAAAA=&#10;" fillcolor="black" stroked="f"/>
                  <v:rect id="Rectangle 1101" o:spid="_x0000_s2121" style="position:absolute;left:5623;top:23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Jo8UA&#10;AADdAAAADwAAAGRycy9kb3ducmV2LnhtbERPTWvCQBC9F/wPywi91Y3Wik2zihYKXgpVe6i3MTsm&#10;IdnZdHerqb/eFQRv83ifk80704gjOV9ZVjAcJCCIc6srLhR8bz+epiB8QNbYWCYF/+RhPus9ZJhq&#10;e+I1HTehEDGEfYoKyhDaVEqfl2TQD2xLHLmDdQZDhK6Q2uEphptGjpJkIg1WHBtKbOm9pLze/BkF&#10;y9fp8vdrzJ/n9X5Hu599/TJyiVKP/W7xBiJQF+7im3ul4/zh5Bm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mjxQAAAN0AAAAPAAAAAAAAAAAAAAAAAJgCAABkcnMv&#10;ZG93bnJldi54bWxQSwUGAAAAAAQABAD1AAAAigMAAAAA&#10;" fillcolor="black" stroked="f"/>
                  <v:rect id="Rectangle 1102" o:spid="_x0000_s2122" style="position:absolute;left:5623;top:23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18UA&#10;AADdAAAADwAAAGRycy9kb3ducmV2LnhtbERPTWvCQBC9C/0PyxS86UZRsWk2UgXBi6C2h3obs9Mk&#10;mJ1Nd1eN/fVuodDbPN7nZIvONOJKzteWFYyGCQjiwuqaSwUf7+vBHIQPyBoby6TgTh4W+VMvw1Tb&#10;G+/pegiliCHsU1RQhdCmUvqiIoN+aFviyH1ZZzBE6EqpHd5iuGnkOElm0mDNsaHCllYVFefDxShY&#10;vsyX37sJb3/2pyMdP0/n6dglSvWfu7dXEIG68C/+c290nD+aTe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HXxQAAAN0AAAAPAAAAAAAAAAAAAAAAAJgCAABkcnMv&#10;ZG93bnJldi54bWxQSwUGAAAAAAQABAD1AAAAigMAAAAA&#10;" fillcolor="black" stroked="f"/>
                  <v:rect id="Rectangle 1103" o:spid="_x0000_s2123" style="position:absolute;left:5623;top:23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0TMUA&#10;AADdAAAADwAAAGRycy9kb3ducmV2LnhtbERPS2vCQBC+F/oflin0VjdKFRuzERWEXgq+DvU2Zsck&#10;mJ2Nu1tN/fWuUOhtPr7nZNPONOJCzteWFfR7CQjiwuqaSwW77fJtDMIHZI2NZVLwSx6m+fNThqm2&#10;V17TZRNKEUPYp6igCqFNpfRFRQZ9z7bEkTtaZzBE6EqpHV5juGnkIElG0mDNsaHClhYVFafNj1Ew&#10;/xjPz6t3/rqtD3vafx9Ow4FLlHp96WYTEIG68C/+c3/qOL8/GsL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zRMxQAAAN0AAAAPAAAAAAAAAAAAAAAAAJgCAABkcnMv&#10;ZG93bnJldi54bWxQSwUGAAAAAAQABAD1AAAAigMAAAAA&#10;" fillcolor="black" stroked="f"/>
                  <v:rect id="Rectangle 1104" o:spid="_x0000_s2124" style="position:absolute;left:5623;top:23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qO8QA&#10;AADdAAAADwAAAGRycy9kb3ducmV2LnhtbERPTWsCMRC9C/6HMEJvmlXaRVejaKHgRajaQ72Nm3F3&#10;cTPZJqlu/fWNIHibx/uc2aI1tbiQ85VlBcNBAoI4t7riQsHX/qM/BuEDssbaMin4Iw+Lebczw0zb&#10;K2/psguFiCHsM1RQhtBkUvq8JIN+YBviyJ2sMxgidIXUDq8x3NRylCSpNFhxbCixofeS8vPu1yhY&#10;Tcarn89X3ty2xwMdvo/nt5FLlHrptcspiEBteIof7rWO84dp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qjvEAAAA3QAAAA8AAAAAAAAAAAAAAAAAmAIAAGRycy9k&#10;b3ducmV2LnhtbFBLBQYAAAAABAAEAPUAAACJAwAAAAA=&#10;" fillcolor="black" stroked="f"/>
                  <v:rect id="Rectangle 1105" o:spid="_x0000_s2125" style="position:absolute;left:5623;top:23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PoMUA&#10;AADdAAAADwAAAGRycy9kb3ducmV2LnhtbERPTWvCQBC9C/0PyxS86UZRa9OsUgXBi1BtD/U2ZqdJ&#10;SHY27q4a++u7hUJv83ifky0704grOV9ZVjAaJiCIc6srLhR8vG8GcxA+IGtsLJOCO3lYLh56Gaba&#10;3nhP10MoRAxhn6KCMoQ2ldLnJRn0Q9sSR+7LOoMhQldI7fAWw00jx0kykwYrjg0ltrQuKa8PF6Ng&#10;9Txfnd8mvPven450/DzV07FLlOo/dq8vIAJ14V/8597qOH80e4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Q+gxQAAAN0AAAAPAAAAAAAAAAAAAAAAAJgCAABkcnMv&#10;ZG93bnJldi54bWxQSwUGAAAAAAQABAD1AAAAigMAAAAA&#10;" fillcolor="black" stroked="f"/>
                  <v:rect id="Rectangle 1106" o:spid="_x0000_s2126" style="position:absolute;left:5623;top:23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Kb0s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M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m9LHAAAA3QAAAA8AAAAAAAAAAAAAAAAAmAIAAGRy&#10;cy9kb3ducmV2LnhtbFBLBQYAAAAABAAEAPUAAACMAwAAAAA=&#10;" fillcolor="black" stroked="f"/>
                  <v:rect id="Rectangle 1107" o:spid="_x0000_s2127" style="position:absolute;left:5623;top:23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4+ScUA&#10;AADdAAAADwAAAGRycy9kb3ducmV2LnhtbERPTWvCQBC9C/0PyxS8mY1iRdOsUgXBi1BtD/U2yU6T&#10;YHY27q6a9td3C4Xe5vE+J1/1phU3cr6xrGCcpCCIS6sbrhS8v21HcxA+IGtsLZOCL/KwWj4Mcsy0&#10;vfOBbsdQiRjCPkMFdQhdJqUvazLoE9sRR+7TOoMhQldJ7fAew00rJ2k6kwYbjg01drSpqTwfr0bB&#10;ejFfX16nvP8+FCc6fRTnp4lLlRo+9i/PIAL14V/8597pOH88W8D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j5JxQAAAN0AAAAPAAAAAAAAAAAAAAAAAJgCAABkcnMv&#10;ZG93bnJldi54bWxQSwUGAAAAAAQABAD1AAAAigMAAAAA&#10;" fillcolor="black" stroked="f"/>
                  <v:rect id="Rectangle 1108" o:spid="_x0000_s2128" style="position:absolute;left:5623;top:23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BCcgA&#10;AADdAAAADwAAAGRycy9kb3ducmV2LnhtbESPS2/CMBCE75X6H6yt1FtxQC2PgEGlUqVeKvE6wG2J&#10;t0lEvE5tF1J+PXuo1NuuZnbm29mic406U4i1ZwP9XgaKuPC25tLAbvv+NAYVE7LFxjMZ+KUIi/n9&#10;3Qxz6y+8pvMmlUpCOOZooEqpzbWORUUOY8+3xKJ9+eAwyRpKbQNeJNw1epBlQ+2wZmmosKW3iorT&#10;5scZWE7Gy+/VM39e18cDHfbH08sgZMY8PnSvU1CJuvRv/rv+sILfHwm/fCMj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fQEJyAAAAN0AAAAPAAAAAAAAAAAAAAAAAJgCAABk&#10;cnMvZG93bnJldi54bWxQSwUGAAAAAAQABAD1AAAAjQMAAAAA&#10;" fillcolor="black" stroked="f"/>
                  <v:rect id="Rectangle 1109" o:spid="_x0000_s2129" style="position:absolute;left:5623;top:23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kksUA&#10;AADdAAAADwAAAGRycy9kb3ducmV2LnhtbERPS2sCMRC+F/ofwhS81exKbXU1ihYEL4X6OOht3Iy7&#10;i5vJmkRd++sbodDbfHzPGU9bU4srOV9ZVpB2ExDEudUVFwq2m8XrAIQPyBpry6TgTh6mk+enMWba&#10;3nhF13UoRAxhn6GCMoQmk9LnJRn0XdsQR+5oncEQoSukdniL4aaWvSR5lwYrjg0lNvRZUn5aX4yC&#10;+XAwP3+/8dfP6rCn/e5w6vdcolTnpZ2NQARqw7/4z73UcX76kcL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aSSxQAAAN0AAAAPAAAAAAAAAAAAAAAAAJgCAABkcnMv&#10;ZG93bnJldi54bWxQSwUGAAAAAAQABAD1AAAAigMAAAAA&#10;" fillcolor="black" stroked="f"/>
                  <v:rect id="Rectangle 1110" o:spid="_x0000_s2130" style="position:absolute;left:5623;top:22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5cUA&#10;AADdAAAADwAAAGRycy9kb3ducmV2LnhtbERPTWvCQBC9C/0PyxR6MxtDtZq6ihYKvRTU9qC3MTtN&#10;gtnZuLvV2F/vCkJv83ifM513phEncr62rGCQpCCIC6trLhV8f733xyB8QNbYWCYFF/Iwnz30pphr&#10;e+Y1nTahFDGEfY4KqhDaXEpfVGTQJ7YljtyPdQZDhK6U2uE5hptGZmk6kgZrjg0VtvRWUXHY/BoF&#10;y8l4eVw98+ffer+j3XZ/GGYuVerpsVu8ggjUhX/x3f2h4/zBSw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zrlxQAAAN0AAAAPAAAAAAAAAAAAAAAAAJgCAABkcnMv&#10;ZG93bnJldi54bWxQSwUGAAAAAAQABAD1AAAAigMAAAAA&#10;" fillcolor="black" stroked="f"/>
                  <v:rect id="Rectangle 1111" o:spid="_x0000_s2131" style="position:absolute;left:5623;top:22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fsUA&#10;AADdAAAADwAAAGRycy9kb3ducmV2LnhtbERPS2sCMRC+F/ofwgi9dbNaW3U1Si0UvBR8HfQ2bsbd&#10;xc1km6S69tebgtDbfHzPmcxaU4szOV9ZVtBNUhDEudUVFwq2m8/nIQgfkDXWlknBlTzMpo8PE8y0&#10;vfCKzutQiBjCPkMFZQhNJqXPSzLoE9sQR+5oncEQoSukdniJ4aaWvTR9kwYrjg0lNvRRUn5a/xgF&#10;89Fw/r3s89fv6rCn/e5weu25VKmnTvs+BhGoDf/iu3uh4/zu4AX+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59+xQAAAN0AAAAPAAAAAAAAAAAAAAAAAJgCAABkcnMv&#10;ZG93bnJldi54bWxQSwUGAAAAAAQABAD1AAAAigMAAAAA&#10;" fillcolor="black" stroked="f"/>
                  <v:rect id="Rectangle 1112" o:spid="_x0000_s2132" style="position:absolute;left:5623;top:22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HCsYA&#10;AADdAAAADwAAAGRycy9kb3ducmV2LnhtbERPS2vCQBC+F/wPywi91Y2i1aZZRYVCLwUfPdTbmB2T&#10;kOxs3N1q7K93C4Xe5uN7TrboTCMu5HxlWcFwkIAgzq2uuFDwuX97moHwAVljY5kU3MjDYt57yDDV&#10;9spbuuxCIWII+xQVlCG0qZQ+L8mgH9iWOHIn6wyGCF0htcNrDDeNHCXJszRYcWwosaV1SXm9+zYK&#10;Vi+z1Xkz5o+f7fFAh69jPRm5RKnHfrd8BRGoC//iP/e7jvOH0zH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YHCsYAAADdAAAADwAAAAAAAAAAAAAAAACYAgAAZHJz&#10;L2Rvd25yZXYueG1sUEsFBgAAAAAEAAQA9QAAAIsDAAAAAA==&#10;" fillcolor="black" stroked="f"/>
                  <v:rect id="Rectangle 1113" o:spid="_x0000_s2133" style="position:absolute;left:5623;top:22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ikcQA&#10;AADdAAAADwAAAGRycy9kb3ducmV2LnhtbERPS2sCMRC+F/wPYQRvNato1dUoKhR6Kfg66G3cjLuL&#10;m8mapLrtrzeFQm/z8T1ntmhMJe7kfGlZQa+bgCDOrC45V3DYv7+OQfiArLGyTAq+ycNi3nqZYart&#10;g7d034VcxBD2KSooQqhTKX1WkEHftTVx5C7WGQwRulxqh48YbirZT5I3abDk2FBgTeuCsuvuyyhY&#10;Tcar22bAnz/b84lOx/N12HeJUp12s5yCCNSEf/Gf+0PH+b3REH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KopHEAAAA3QAAAA8AAAAAAAAAAAAAAAAAmAIAAGRycy9k&#10;b3ducmV2LnhtbFBLBQYAAAAABAAEAPUAAACJAwAAAAA=&#10;" fillcolor="black" stroked="f"/>
                  <v:rect id="Rectangle 1114" o:spid="_x0000_s2134" style="position:absolute;left:5623;top:22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85sUA&#10;AADdAAAADwAAAGRycy9kb3ducmV2LnhtbERPTWvCQBC9C/0PyxS86UZRa9OsUgXBi1BtD/U2ZqdJ&#10;SHY27q4a++u7hUJv83ifky0704grOV9ZVjAaJiCIc6srLhR8vG8GcxA+IGtsLJOCO3lYLh56Gaba&#10;3nhP10MoRAxhn6KCMoQ2ldLnJRn0Q9sSR+7LOoMhQldI7fAWw00jx0kykwYrjg0ltrQuKa8PF6Ng&#10;9Txfnd8mvPven450/DzV07FLlOo/dq8vIAJ14V/8597qOH/0NIP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2DzmxQAAAN0AAAAPAAAAAAAAAAAAAAAAAJgCAABkcnMv&#10;ZG93bnJldi54bWxQSwUGAAAAAAQABAD1AAAAigMAAAAA&#10;" fillcolor="black" stroked="f"/>
                  <v:rect id="Rectangle 1115" o:spid="_x0000_s2135" style="position:absolute;left:5623;top:22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ZfcUA&#10;AADdAAAADwAAAGRycy9kb3ducmV2LnhtbERPTWvCQBC9F/wPywi91Y1Sq02zihYKXgpVe6i3MTsm&#10;IdnZdHerqb/eFQRv83ifk80704gjOV9ZVjAcJCCIc6srLhR8bz+epiB8QNbYWCYF/+RhPus9ZJhq&#10;e+I1HTehEDGEfYoKyhDaVEqfl2TQD2xLHLmDdQZDhK6Q2uEphptGjpLkRRqsODaU2NJ7SXm9+TMK&#10;lq/T5e/XM3+e1/sd7X729XjkEqUe+93iDUSgLtzFN/dKx/nDyQS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l9xQAAAN0AAAAPAAAAAAAAAAAAAAAAAJgCAABkcnMv&#10;ZG93bnJldi54bWxQSwUGAAAAAAQABAD1AAAAigMAAAAA&#10;" fillcolor="black" stroked="f"/>
                  <v:rect id="Rectangle 1116" o:spid="_x0000_s2136" style="position:absolute;left:5623;top:22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ND8gA&#10;AADdAAAADwAAAGRycy9kb3ducmV2LnhtbESPS2/CMBCE75X6H6yt1FtxQC2PgEGlUqVeKvE6wG2J&#10;t0lEvE5tF1J+PXuo1NuuZnbm29mic406U4i1ZwP9XgaKuPC25tLAbvv+NAYVE7LFxjMZ+KUIi/n9&#10;3Qxz6y+8pvMmlUpCOOZooEqpzbWORUUOY8+3xKJ9+eAwyRpKbQNeJNw1epBlQ+2wZmmosKW3iorT&#10;5scZWE7Gy+/VM39e18cDHfbH08sgZMY8PnSvU1CJuvRv/rv+sILfHwmufCMj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Cw0PyAAAAN0AAAAPAAAAAAAAAAAAAAAAAJgCAABk&#10;cnMvZG93bnJldi54bWxQSwUGAAAAAAQABAD1AAAAjQMAAAAA&#10;" fillcolor="black" stroked="f"/>
                  <v:rect id="Rectangle 1117" o:spid="_x0000_s2137" style="position:absolute;left:5623;top:22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olMQA&#10;AADdAAAADwAAAGRycy9kb3ducmV2LnhtbERPTWsCMRC9F/wPYQRvNato1a1RVBC8CFV7qLdxM91d&#10;3EzWJOrqr28Khd7m8T5nOm9MJW7kfGlZQa+bgCDOrC45V/B5WL+OQfiArLGyTAoe5GE+a71MMdX2&#10;zju67UMuYgj7FBUUIdSplD4ryKDv2po4ct/WGQwRulxqh/cYbirZT5I3abDk2FBgTauCsvP+ahQs&#10;J+Pl5WPA2+fudKTj1+k87LtEqU67WbyDCNSEf/Gfe6Pj/N5oAr/fxB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qJTEAAAA3QAAAA8AAAAAAAAAAAAAAAAAmAIAAGRycy9k&#10;b3ducmV2LnhtbFBLBQYAAAAABAAEAPUAAACJAwAAAAA=&#10;" fillcolor="black" stroked="f"/>
                  <v:rect id="Rectangle 1118" o:spid="_x0000_s2138" style="position:absolute;left:5623;top:22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xLsgA&#10;AADdAAAADwAAAGRycy9kb3ducmV2LnhtbESPQW/CMAyF70j7D5EncYMUBKjrCGhMmrQL0mA7jJtp&#10;vLaicbokg26/fj4gcbP1nt/7vFz3rlVnCrHxbGAyzkARl942XBn4eH8Z5aBiQrbYeiYDvxRhvbob&#10;LLGw/sI7Ou9TpSSEY4EG6pS6QutY1uQwjn1HLNqXDw6TrKHSNuBFwl2rp1m20A4bloYaO3quqTzt&#10;f5yBzUO++X6b8fZvdzzQ4fN4mk9DZszwvn96BJWoTzfz9frVCv4k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HEuyAAAAN0AAAAPAAAAAAAAAAAAAAAAAJgCAABk&#10;cnMvZG93bnJldi54bWxQSwUGAAAAAAQABAD1AAAAjQMAAAAA&#10;" fillcolor="black" stroked="f"/>
                  <v:rect id="Rectangle 1119" o:spid="_x0000_s2139" style="position:absolute;left:5623;top:22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UtcUA&#10;AADdAAAADwAAAGRycy9kb3ducmV2LnhtbERPTWvCQBC9C/0PyxS86SZiSxpdpQpCLwW1PdTbmB2T&#10;YHY23d1q9Nd3BcHbPN7nTOedacSJnK8tK0iHCQjiwuqaSwXfX6tBBsIHZI2NZVJwIQ/z2VNvirm2&#10;Z97QaRtKEUPY56igCqHNpfRFRQb90LbEkTtYZzBE6EqpHZ5juGnkKElepcGaY0OFLS0rKo7bP6Ng&#10;8ZYtftdj/rxu9jva/eyPLyOXKNV/7t4nIAJ14SG+uz90nJ9m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NS1xQAAAN0AAAAPAAAAAAAAAAAAAAAAAJgCAABkcnMv&#10;ZG93bnJldi54bWxQSwUGAAAAAAQABAD1AAAAigMAAAAA&#10;" fillcolor="black" stroked="f"/>
                  <v:rect id="Rectangle 1120" o:spid="_x0000_s2140" style="position:absolute;left:5623;top:22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KwsUA&#10;AADdAAAADwAAAGRycy9kb3ducmV2LnhtbERPTWvCQBC9C/0PyxS86cZgSxpdpQpCLwW1PdTbmB2T&#10;YHY23d1q9Nd3BcHbPN7nTOedacSJnK8tKxgNExDEhdU1lwq+v1aDDIQPyBoby6TgQh7ms6feFHNt&#10;z7yh0zaUIoawz1FBFUKbS+mLigz6oW2JI3ewzmCI0JVSOzzHcNPINElepcGaY0OFLS0rKo7bP6Ng&#10;8ZYtftdj/rxu9jva/eyPL6lLlOo/d+8TEIG68BDf3R86zh9l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krCxQAAAN0AAAAPAAAAAAAAAAAAAAAAAJgCAABkcnMv&#10;ZG93bnJldi54bWxQSwUGAAAAAAQABAD1AAAAigMAAAAA&#10;" fillcolor="black" stroked="f"/>
                  <v:rect id="Rectangle 1121" o:spid="_x0000_s2141" style="position:absolute;left:5623;top:22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vWcUA&#10;AADdAAAADwAAAGRycy9kb3ducmV2LnhtbERPTWvCQBC9F/oflil4azZaW2LqKloQvBTU9qC3MTtN&#10;gtnZuLtq7K93hUJv83ifM552phFncr62rKCfpCCIC6trLhV8fy2eMxA+IGtsLJOCK3mYTh4fxphr&#10;e+E1nTehFDGEfY4KqhDaXEpfVGTQJ7YljtyPdQZDhK6U2uElhptGDtL0TRqsOTZU2NJHRcVhczIK&#10;5qNsflwN+fN3vd/Rbrs/vA5cqlTvqZu9gwjUhX/xn3up4/x+9gL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u9ZxQAAAN0AAAAPAAAAAAAAAAAAAAAAAJgCAABkcnMv&#10;ZG93bnJldi54bWxQSwUGAAAAAAQABAD1AAAAigMAAAAA&#10;" fillcolor="black" stroked="f"/>
                  <v:rect id="Rectangle 1122" o:spid="_x0000_s2142" style="position:absolute;left:5623;top:22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3LcQA&#10;AADdAAAADwAAAGRycy9kb3ducmV2LnhtbERPTWsCMRC9C/6HMIXeNKtoWVejaKHgRVDrQW/jZrq7&#10;uJlsk6jb/vpGEHqbx/uc2aI1tbiR85VlBYN+AoI4t7riQsHh86OXgvABWWNtmRT8kIfFvNuZYabt&#10;nXd024dCxBD2GSooQ2gyKX1ekkHftw1x5L6sMxgidIXUDu8x3NRymCRv0mDFsaHEht5Lyi/7q1Gw&#10;mqSr7+2IN7+784lOx/NlPHSJUq8v7XIKIlAb/sVP91rH+YN0B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Tdy3EAAAA3QAAAA8AAAAAAAAAAAAAAAAAmAIAAGRycy9k&#10;b3ducmV2LnhtbFBLBQYAAAAABAAEAPUAAACJAwAAAAA=&#10;" fillcolor="black" stroked="f"/>
                  <v:rect id="Rectangle 1123" o:spid="_x0000_s2143" style="position:absolute;left:5623;top:22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StsUA&#10;AADdAAAADwAAAGRycy9kb3ducmV2LnhtbERPS2sCMRC+C/6HMEJvmlVqWVejaKHgRfDRQ72Nm3F3&#10;cTPZJqlu++sbQfA2H99zZovW1OJKzleWFQwHCQji3OqKCwWfh49+CsIHZI21ZVLwSx4W825nhpm2&#10;N97RdR8KEUPYZ6igDKHJpPR5SQb9wDbEkTtbZzBE6AqpHd5iuKnlKEnepMGKY0OJDb2XlF/2P0bB&#10;apKuvrevvPnbnY50/DpdxiOXKPXSa5dTEIHa8BQ/3Gsd5w/TM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39K2xQAAAN0AAAAPAAAAAAAAAAAAAAAAAJgCAABkcnMv&#10;ZG93bnJldi54bWxQSwUGAAAAAAQABAD1AAAAigMAAAAA&#10;" fillcolor="black" stroked="f"/>
                  <v:rect id="Rectangle 1124" o:spid="_x0000_s2144" style="position:absolute;left:5623;top:22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MwcQA&#10;AADdAAAADwAAAGRycy9kb3ducmV2LnhtbERPTWsCMRC9F/wPYYTealapsq5G0ULBi1C1h3obN+Pu&#10;4mayTVJd/fWNIHibx/uc6bw1tTiT85VlBf1eAoI4t7riQsH37vMtBeEDssbaMim4kof5rPMyxUzb&#10;C2/ovA2FiCHsM1RQhtBkUvq8JIO+ZxviyB2tMxgidIXUDi8x3NRykCQjabDi2FBiQx8l5aftn1Gw&#10;HKfL3693Xt82hz3tfw6n4cAlSr1228UERKA2PMUP90rH+f10BP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TMHEAAAA3QAAAA8AAAAAAAAAAAAAAAAAmAIAAGRycy9k&#10;b3ducmV2LnhtbFBLBQYAAAAABAAEAPUAAACJAwAAAAA=&#10;" fillcolor="black" stroked="f"/>
                  <v:rect id="Rectangle 1125" o:spid="_x0000_s2145" style="position:absolute;left:5623;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pWsUA&#10;AADdAAAADwAAAGRycy9kb3ducmV2LnhtbERPTWvCQBC9F/oflil4azZKbWPqKloQvBTU9qC3MTtN&#10;gtnZuLtq7K93hUJv83ifM552phFncr62rKCfpCCIC6trLhV8fy2eMxA+IGtsLJOCK3mYTh4fxphr&#10;e+E1nTehFDGEfY4KqhDaXEpfVGTQJ7YljtyPdQZDhK6U2uElhptGDtL0VRqsOTZU2NJHRcVhczIK&#10;5qNsfly98Ofver+j3XZ/GA5cqlTvqZu9gwjUhX/xn3up4/x+9gb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laxQAAAN0AAAAPAAAAAAAAAAAAAAAAAJgCAABkcnMv&#10;ZG93bnJldi54bWxQSwUGAAAAAAQABAD1AAAAigMAAAAA&#10;" fillcolor="black" stroked="f"/>
                  <v:rect id="Rectangle 1126" o:spid="_x0000_s2146" style="position:absolute;left:5623;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59KMgA&#10;AADdAAAADwAAAGRycy9kb3ducmV2LnhtbESPQW/CMAyF70j7D5EncYMUBKjrCGhMmrQL0mA7jJtp&#10;vLaicbokg26/fj4gcbP1nt/7vFz3rlVnCrHxbGAyzkARl942XBn4eH8Z5aBiQrbYeiYDvxRhvbob&#10;LLGw/sI7Ou9TpSSEY4EG6pS6QutY1uQwjn1HLNqXDw6TrKHSNuBFwl2rp1m20A4bloYaO3quqTzt&#10;f5yBzUO++X6b8fZvdzzQ4fN4mk9DZszwvn96BJWoTzfz9frVCv4k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3n0oyAAAAN0AAAAPAAAAAAAAAAAAAAAAAJgCAABk&#10;cnMvZG93bnJldi54bWxQSwUGAAAAAAQABAD1AAAAjQMAAAAA&#10;" fillcolor="black" stroked="f"/>
                  <v:rect id="Rectangle 1127" o:spid="_x0000_s2147" style="position:absolute;left:5623;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Ys8QA&#10;AADdAAAADwAAAGRycy9kb3ducmV2LnhtbERPTWsCMRC9C/0PYQreNKvYsq5GUUHopVC1h3obN+Pu&#10;4mayJqmu/vqmIHibx/uc6bw1tbiQ85VlBYN+AoI4t7riQsH3bt1LQfiArLG2TApu5GE+e+lMMdP2&#10;yhu6bEMhYgj7DBWUITSZlD4vyaDv24Y4ckfrDIYIXSG1w2sMN7UcJsm7NFhxbCixoVVJ+Wn7axQs&#10;x+ny/DXiz/vmsKf9z+H0NnSJUt3XdjEBEagNT/HD/aHj/EE6hv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S2LPEAAAA3QAAAA8AAAAAAAAAAAAAAAAAmAIAAGRycy9k&#10;b3ducmV2LnhtbFBLBQYAAAAABAAEAPUAAACJAwAAAAA=&#10;" fillcolor="black" stroked="f"/>
                  <v:rect id="Rectangle 1128" o:spid="_x0000_s2148" style="position:absolute;left:5623;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n88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t8fC79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x5/PHAAAA3QAAAA8AAAAAAAAAAAAAAAAAmAIAAGRy&#10;cy9kb3ducmV2LnhtbFBLBQYAAAAABAAEAPUAAACMAwAAAAA=&#10;" fillcolor="black" stroked="f"/>
                  <v:rect id="Rectangle 1129" o:spid="_x0000_s2149" style="position:absolute;left:5623;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CaMUA&#10;AADdAAAADwAAAGRycy9kb3ducmV2LnhtbERPTWvCQBC9F/oflin0VjcJrWh0FVMoeClU7aHexuyY&#10;BLOzcXfVtL/eLQje5vE+ZzrvTSvO5HxjWUE6SEAQl1Y3XCn43ny8jED4gKyxtUwKfsnDfPb4MMVc&#10;2wuv6LwOlYgh7HNUUIfQ5VL6siaDfmA74sjtrTMYInSV1A4vMdy0MkuSoTTYcGyosaP3msrD+mQU&#10;FONRcfx65c+/1W5L25/d4S1ziVLPT/1iAiJQH+7im3up4/x0nML/N/EE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UJoxQAAAN0AAAAPAAAAAAAAAAAAAAAAAJgCAABkcnMv&#10;ZG93bnJldi54bWxQSwUGAAAAAAQABAD1AAAAigMAAAAA&#10;" fillcolor="black" stroked="f"/>
                  <v:rect id="Rectangle 1130" o:spid="_x0000_s2150" style="position:absolute;left:5623;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UA&#10;AADdAAAADwAAAGRycy9kb3ducmV2LnhtbERPS2sCMRC+C/6HMEJvmnWpRVejVEHoRaiPg97Gzbi7&#10;uJlsk1S3/fVNQfA2H99zZovW1OJGzleWFQwHCQji3OqKCwWH/bo/BuEDssbaMin4IQ+Lebczw0zb&#10;O2/ptguFiCHsM1RQhtBkUvq8JIN+YBviyF2sMxgidIXUDu8x3NQyTZI3abDi2FBiQ6uS8uvu2yhY&#10;TsbLr89X3vxuzyc6Hc/XUeoSpV567fsURKA2PMUP94eO84eT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9wfxQAAAN0AAAAPAAAAAAAAAAAAAAAAAJgCAABkcnMv&#10;ZG93bnJldi54bWxQSwUGAAAAAAQABAD1AAAAigMAAAAA&#10;" fillcolor="black" stroked="f"/>
                  <v:rect id="Rectangle 1131" o:spid="_x0000_s2151" style="position:absolute;left:5623;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5hMUA&#10;AADdAAAADwAAAGRycy9kb3ducmV2LnhtbERPS2sCMRC+F/wPYQRvNeujolujqCB4Ear2UG/jZrq7&#10;uJmsSdTVX98UCr3Nx/ec6bwxlbiR86VlBb1uAoI4s7rkXMHnYf06BuEDssbKMil4kIf5rPUyxVTb&#10;O+/otg+5iCHsU1RQhFCnUvqsIIO+a2viyH1bZzBE6HKpHd5juKlkP0lG0mDJsaHAmlYFZef91ShY&#10;TsbLy8eQt8/d6UjHr9P5re8SpTrtZvEOIlAT/sV/7o2O83uTAf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3mExQAAAN0AAAAPAAAAAAAAAAAAAAAAAJgCAABkcnMv&#10;ZG93bnJldi54bWxQSwUGAAAAAAQABAD1AAAAigMAAAAA&#10;" fillcolor="black" stroked="f"/>
                  <v:rect id="Rectangle 1132" o:spid="_x0000_s2152" style="position:absolute;left:5623;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rh8MUA&#10;AADdAAAADwAAAGRycy9kb3ducmV2LnhtbERPS2sCMRC+F/wPYQRv3ayiRVejaEHoRaiPg97Gzbi7&#10;uJlsk1RXf31TKPQ2H99zZovW1OJGzleWFfSTFARxbnXFhYLDfv06BuEDssbaMil4kIfFvPMyw0zb&#10;O2/ptguFiCHsM1RQhtBkUvq8JIM+sQ1x5C7WGQwRukJqh/cYbmo5SNM3abDi2FBiQ+8l5dfdt1Gw&#10;moxXX59D3jy35xOdjufraOBSpXrddjkFEagN/+I/94eO8/uTIf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uHwxQAAAN0AAAAPAAAAAAAAAAAAAAAAAJgCAABkcnMv&#10;ZG93bnJldi54bWxQSwUGAAAAAAQABAD1AAAAigMAAAAA&#10;" fillcolor="black" stroked="f"/>
                  <v:rect id="Rectangle 1133" o:spid="_x0000_s2153" style="position:absolute;left:5623;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Ea8QA&#10;AADdAAAADwAAAGRycy9kb3ducmV2LnhtbERPS2sCMRC+F/wPYYTealapoqtRVCj0UvB10Nu4GXcX&#10;N5M1SXX11xuh0Nt8fM+ZzBpTiSs5X1pW0O0kIIgzq0vOFey2Xx9DED4ga6wsk4I7eZhNW28TTLW9&#10;8Zqum5CLGMI+RQVFCHUqpc8KMug7tiaO3Mk6gyFCl0vt8BbDTSV7STKQBkuODQXWtCwoO29+jYLF&#10;aLi4rD7557E+HuiwP577PZco9d5u5mMQgZrwL/5zf+s4vzvqw+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GRGvEAAAA3QAAAA8AAAAAAAAAAAAAAAAAmAIAAGRycy9k&#10;b3ducmV2LnhtbFBLBQYAAAAABAAEAPUAAACJAwAAAAA=&#10;" fillcolor="black" stroked="f"/>
                  <v:rect id="Rectangle 1134" o:spid="_x0000_s2154" style="position:absolute;left:5623;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aHMUA&#10;AADdAAAADwAAAGRycy9kb3ducmV2LnhtbERPTWvCQBC9C/0PyxS8mY1iRdOsUgXBi1BtD/U2yU6T&#10;YHY27q6a9td3C4Xe5vE+J1/1phU3cr6xrGCcpCCIS6sbrhS8v21HcxA+IGtsLZOCL/KwWj4Mcsy0&#10;vfOBbsdQiRjCPkMFdQhdJqUvazLoE9sRR+7TOoMhQldJ7fAew00rJ2k6kwYbjg01drSpqTwfr0bB&#10;ejFfX16nvP8+FCc6fRTnp4lLlRo+9i/PIAL14V/8597pOH+8mMH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NocxQAAAN0AAAAPAAAAAAAAAAAAAAAAAJgCAABkcnMv&#10;ZG93bnJldi54bWxQSwUGAAAAAAQABAD1AAAAigMAAAAA&#10;" fillcolor="black" stroked="f"/>
                  <v:rect id="Rectangle 1135" o:spid="_x0000_s2155" style="position:absolute;left:5623;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8QA&#10;AADdAAAADwAAAGRycy9kb3ducmV2LnhtbERPTWsCMRC9F/wPYQRvNato1a1RVBC8CFV7qLdxM91d&#10;3EzWJOrqr28Khd7m8T5nOm9MJW7kfGlZQa+bgCDOrC45V/B5WL+OQfiArLGyTAoe5GE+a71MMdX2&#10;zju67UMuYgj7FBUUIdSplD4ryKDv2po4ct/WGQwRulxqh/cYbirZT5I3abDk2FBgTauCsvP+ahQs&#10;J+Pl5WPA2+fudKTj1+k87LtEqU67WbyDCNSEf/Gfe6Pj/N5kBL/fxB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Yf4fEAAAA3QAAAA8AAAAAAAAAAAAAAAAAmAIAAGRycy9k&#10;b3ducmV2LnhtbFBLBQYAAAAABAAEAPUAAACJAwAAAAA=&#10;" fillcolor="black" stroked="f"/>
                  <v:rect id="Rectangle 1136" o:spid="_x0000_s2156" style="position:absolute;left:5623;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r9c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t8fC65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6/XHAAAA3QAAAA8AAAAAAAAAAAAAAAAAmAIAAGRy&#10;cy9kb3ducmV2LnhtbFBLBQYAAAAABAAEAPUAAACMAwAAAAA=&#10;" fillcolor="black" stroked="f"/>
                  <v:rect id="Rectangle 1137" o:spid="_x0000_s2157" style="position:absolute;left:5623;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ObsUA&#10;AADdAAAADwAAAGRycy9kb3ducmV2LnhtbERPS2sCMRC+F/wPYYTealZpi7saRQWhl0J9HPQ2bsbd&#10;xc1kTVJd/fVNQfA2H99zxtPW1OJCzleWFfR7CQji3OqKCwXbzfJtCMIHZI21ZVJwIw/TSedljJm2&#10;V17RZR0KEUPYZ6igDKHJpPR5SQZ9zzbEkTtaZzBE6AqpHV5juKnlIEk+pcGKY0OJDS1Kyk/rX6Ng&#10;ng7n5593/r6vDnva7w6nj4FLlHrttrMRiEBteIof7i8d5/fTFP6/iSf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05uxQAAAN0AAAAPAAAAAAAAAAAAAAAAAJgCAABkcnMv&#10;ZG93bnJldi54bWxQSwUGAAAAAAQABAD1AAAAigMAAAAA&#10;" fillcolor="black" stroked="f"/>
                  <v:rect id="Rectangle 1138" o:spid="_x0000_s2158" style="position:absolute;left:5623;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4TCMcA&#10;AADdAAAADwAAAGRycy9kb3ducmV2LnhtbESPQWvCQBCF70L/wzKF3sxGaYvGbKQKgpdCtR70NmbH&#10;JJidTXdXTfvruwWhtxnee9+8yee9acWVnG8sKxglKQji0uqGKwW7z9VwAsIHZI2tZVLwTR7mxcMg&#10;x0zbG2/oug2ViBD2GSqoQ+gyKX1Zk0Gf2I44aifrDIa4ukpqh7cIN60cp+mrNNhwvFBjR8uayvP2&#10;YhQsppPF18czv/9sjgc67I/nl7FLlXp67N9mIAL14d98T691rB+R8PdNHEE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eEwjHAAAA3QAAAA8AAAAAAAAAAAAAAAAAmAIAAGRy&#10;cy9kb3ducmV2LnhtbFBLBQYAAAAABAAEAPUAAACMAwAAAAA=&#10;" fillcolor="black" stroked="f"/>
                  <v:rect id="Rectangle 1139" o:spid="_x0000_s2159" style="position:absolute;left:5623;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2k8QA&#10;AADdAAAADwAAAGRycy9kb3ducmV2LnhtbERPTWsCMRC9F/ofwhS81cRFi65G0UKhF6HaHvQ2bsbd&#10;xc1kTVJd/fVNodDbPN7nzBadbcSFfKgdaxj0FQjiwpmaSw1fn2/PYxAhIhtsHJOGGwVYzB8fZpgb&#10;d+UNXbaxFCmEQ44aqhjbXMpQVGQx9F1LnLij8xZjgr6UxuM1hdtGZkq9SIs1p4YKW3qtqDhtv62G&#10;1WS8On8MeX3fHPa03x1Oo8wrrXtP3XIKIlIX/8V/7neT5mdqAL/fp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tpPEAAAA3QAAAA8AAAAAAAAAAAAAAAAAmAIAAGRycy9k&#10;b3ducmV2LnhtbFBLBQYAAAAABAAEAPUAAACJAwAAAAA=&#10;" fillcolor="black" stroked="f"/>
                  <v:rect id="Rectangle 1140" o:spid="_x0000_s2160" style="position:absolute;left:5623;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o5MUA&#10;AADdAAAADwAAAGRycy9kb3ducmV2LnhtbERPS2sCMRC+F/wPYYTeatKlLXZrFBWEXgr1cdDbuJnu&#10;Lm4ma5Lq6q9vCoK3+fieM5p0thEn8qF2rOF5oEAQF87UXGrYrBdPQxAhIhtsHJOGCwWYjHsPI8yN&#10;O/OSTqtYihTCIUcNVYxtLmUoKrIYBq4lTtyP8xZjgr6UxuM5hdtGZkq9SYs1p4YKW5pXVBxWv1bD&#10;7H04O36/8Nd1ud/Rbrs/vGZeaf3Y76YfICJ18S6+uT9Nmp+pDP6/S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CjkxQAAAN0AAAAPAAAAAAAAAAAAAAAAAJgCAABkcnMv&#10;ZG93bnJldi54bWxQSwUGAAAAAAQABAD1AAAAigMAAAAA&#10;" fillcolor="black" stroked="f"/>
                  <v:rect id="Rectangle 1141" o:spid="_x0000_s2161" style="position:absolute;left:5623;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Nf8UA&#10;AADdAAAADwAAAGRycy9kb3ducmV2LnhtbERPTWsCMRC9F/wPYYTeatJVi90aRYVCL0K1PdTbuJnu&#10;Lm4ma5Lq6q9vCkJv83ifM513thEn8qF2rOFxoEAQF87UXGr4/Hh9mIAIEdlg45g0XCjAfNa7m2Ju&#10;3Jk3dNrGUqQQDjlqqGJscylDUZHFMHAtceK+nbcYE/SlNB7PKdw2MlPqSVqsOTVU2NKqouKw/bEa&#10;ls+T5fF9xOvrZr+j3df+MM680vq+3y1eQETq4r/45n4zaX6mhv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I1/xQAAAN0AAAAPAAAAAAAAAAAAAAAAAJgCAABkcnMv&#10;ZG93bnJldi54bWxQSwUGAAAAAAQABAD1AAAAigMAAAAA&#10;" fillcolor="black" stroked="f"/>
                  <v:rect id="Rectangle 1142" o:spid="_x0000_s2162" style="position:absolute;left:5623;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VC8QA&#10;AADdAAAADwAAAGRycy9kb3ducmV2LnhtbERPTWsCMRC9F/wPYQq91aSLLboaRYVCLwW1Peht3Iy7&#10;i5vJmqS6+usbodDbPN7nTGadbcSZfKgda3jpKxDEhTM1lxq+v96fhyBCRDbYOCYNVwowm/YeJpgb&#10;d+E1nTexFCmEQ44aqhjbXMpQVGQx9F1LnLiD8xZjgr6UxuMlhdtGZkq9SYs1p4YKW1pWVBw3P1bD&#10;YjRcnFYD/ryt9zvabffH18wrrZ8eu/kYRKQu/ov/3B8mzc/UA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lFQvEAAAA3QAAAA8AAAAAAAAAAAAAAAAAmAIAAGRycy9k&#10;b3ducmV2LnhtbFBLBQYAAAAABAAEAPUAAACJAwAAAAA=&#10;" fillcolor="black" stroked="f"/>
                  <v:rect id="Rectangle 1143" o:spid="_x0000_s2163" style="position:absolute;left:5623;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wkMUA&#10;AADdAAAADwAAAGRycy9kb3ducmV2LnhtbERPS2sCMRC+C/6HMIXeNOlSi65GUaHQS6E+DnobN+Pu&#10;4mayJqlu++ubQqG3+fieM1t0thE38qF2rOFpqEAQF87UXGrY714HYxAhIhtsHJOGLwqwmPd7M8yN&#10;u/OGbttYihTCIUcNVYxtLmUoKrIYhq4lTtzZeYsxQV9K4/Gewm0jM6VepMWaU0OFLa0rKi7bT6th&#10;NRmvrh/P/P69OR3peDhdRplXWj8+dMspiEhd/Bf/ud9Mmp+pE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bCQxQAAAN0AAAAPAAAAAAAAAAAAAAAAAJgCAABkcnMv&#10;ZG93bnJldi54bWxQSwUGAAAAAAQABAD1AAAAigMAAAAA&#10;" fillcolor="black" stroked="f"/>
                  <v:rect id="Rectangle 1144" o:spid="_x0000_s2164" style="position:absolute;left:5623;top:21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58UA&#10;AADdAAAADwAAAGRycy9kb3ducmV2LnhtbERPS2sCMRC+C/6HMIXeNOlSRVejaKHQS6E+DnobN+Pu&#10;4mayTVJd++ubQqG3+fieM192thFX8qF2rOFpqEAQF87UXGrY714HExAhIhtsHJOGOwVYLvq9OebG&#10;3XhD120sRQrhkKOGKsY2lzIUFVkMQ9cSJ+7svMWYoC+l8XhL4baRmVJjabHm1FBhSy8VFZftl9Ww&#10;nk7Wnx/P/P69OR3peDhdRplXWj8+dKsZiEhd/Bf/ud9Mmp+pM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7nxQAAAN0AAAAPAAAAAAAAAAAAAAAAAJgCAABkcnMv&#10;ZG93bnJldi54bWxQSwUGAAAAAAQABAD1AAAAigMAAAAA&#10;" fillcolor="black" stroked="f"/>
                  <v:rect id="Rectangle 1145" o:spid="_x0000_s2165" style="position:absolute;left:5623;top:21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LfMUA&#10;AADdAAAADwAAAGRycy9kb3ducmV2LnhtbERPTWsCMRC9F/wPYYTeatJFrd0aRYVCL0K1PdTbuJnu&#10;Lm4ma5Lq6q9vCkJv83ifM513thEn8qF2rOFxoEAQF87UXGr4/Hh9mIAIEdlg45g0XCjAfNa7m2Ju&#10;3Jk3dNrGUqQQDjlqqGJscylDUZHFMHAtceK+nbcYE/SlNB7PKdw2MlNqLC3WnBoqbGlVUXHY/lgN&#10;y+fJ8vg+5PV1s9/R7mt/GGVeaX3f7xYvICJ18V98c7+ZND9TT/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4t8xQAAAN0AAAAPAAAAAAAAAAAAAAAAAJgCAABkcnMv&#10;ZG93bnJldi54bWxQSwUGAAAAAAQABAD1AAAAigMAAAAA&#10;" fillcolor="black" stroked="f"/>
                  <v:rect id="Rectangle 1146" o:spid="_x0000_s2166" style="position:absolute;left:5623;top:21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fDs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X5h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oHw7HAAAA3QAAAA8AAAAAAAAAAAAAAAAAmAIAAGRy&#10;cy9kb3ducmV2LnhtbFBLBQYAAAAABAAEAPUAAACMAwAAAAA=&#10;" fillcolor="black" stroked="f"/>
                  <v:rect id="Rectangle 1147" o:spid="_x0000_s2167" style="position:absolute;left:5623;top:21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6lcQA&#10;AADdAAAADwAAAGRycy9kb3ducmV2LnhtbERPS2sCMRC+F/ofwhR6q4lLW3Q1Si0UvBR8HfQ2bsbd&#10;xc1km0Rd/fWNUOhtPr7njKedbcSZfKgda+j3FAjiwpmaSw2b9dfLAESIyAYbx6ThSgGmk8eHMebG&#10;XXhJ51UsRQrhkKOGKsY2lzIUFVkMPdcSJ+7gvMWYoC+l8XhJ4baRmVLv0mLNqaHClj4rKo6rk9Uw&#10;Gw5mP4tX/r4t9zvabffHt8wrrZ+fuo8RiEhd/Bf/uecmzc/UEO7fp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upXEAAAA3QAAAA8AAAAAAAAAAAAAAAAAmAIAAGRycy9k&#10;b3ducmV2LnhtbFBLBQYAAAAABAAEAPUAAACJAwAAAAA=&#10;" fillcolor="black" stroked="f"/>
                  <v:rect id="Rectangle 1148" o:spid="_x0000_s2168" style="position:absolute;left:5623;top:21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F1c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n4+EX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4XVyAAAAN0AAAAPAAAAAAAAAAAAAAAAAJgCAABk&#10;cnMvZG93bnJldi54bWxQSwUGAAAAAAQABAD1AAAAjQMAAAAA&#10;" fillcolor="black" stroked="f"/>
                  <v:rect id="Rectangle 1149" o:spid="_x0000_s2169" style="position:absolute;left:5623;top:21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gTsUA&#10;AADdAAAADwAAAGRycy9kb3ducmV2LnhtbERPTWvCQBC9F/oflil4q5sEKza6ShUELwW1PdTbmB2T&#10;YHY23V01+utdodDbPN7nTGadacSZnK8tK0j7CQjiwuqaSwXfX8vXEQgfkDU2lknBlTzMps9PE8y1&#10;vfCGzttQihjCPkcFVQhtLqUvKjLo+7YljtzBOoMhQldK7fASw00jsyQZSoM1x4YKW1pUVBy3J6Ng&#10;/j6a/64H/Hnb7He0+9kf3zKXKNV76T7GIAJ14V/8517pOD9LU3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yBOxQAAAN0AAAAPAAAAAAAAAAAAAAAAAJgCAABkcnMv&#10;ZG93bnJldi54bWxQSwUGAAAAAAQABAD1AAAAigMAAAAA&#10;" fillcolor="black" stroked="f"/>
                  <v:rect id="Rectangle 1150" o:spid="_x0000_s2170" style="position:absolute;left:5623;top:21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OcQA&#10;AADdAAAADwAAAGRycy9kb3ducmV2LnhtbERPS2sCMRC+C/6HMII3zbposVujqCD0ItTHod7GzXR3&#10;cTNZk1RXf31TKPQ2H99zZovW1OJGzleWFYyGCQji3OqKCwXHw2YwBeEDssbaMil4kIfFvNuZYabt&#10;nXd024dCxBD2GSooQ2gyKX1ekkE/tA1x5L6sMxgidIXUDu8x3NQyTZIXabDi2FBiQ+uS8sv+2yhY&#10;vU5X148xb5+784lOn+fLJHWJUv1eu3wDEagN/+I/97uO89NRCr/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ZvjnEAAAA3QAAAA8AAAAAAAAAAAAAAAAAmAIAAGRycy9k&#10;b3ducmV2LnhtbFBLBQYAAAAABAAEAPUAAACJAwAAAAA=&#10;" fillcolor="black" stroked="f"/>
                  <v:rect id="Rectangle 1151" o:spid="_x0000_s2171" style="position:absolute;left:5623;top:21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bosUA&#10;AADdAAAADwAAAGRycy9kb3ducmV2LnhtbERPTWvCQBC9C/0PyxR6MxtTLZq6ihYKvRTU9qC3MTtN&#10;gtnZuLvV2F/vCkJv83ifM513phEncr62rGCQpCCIC6trLhV8f733xyB8QNbYWCYFF/Iwnz30pphr&#10;e+Y1nTahFDGEfY4KqhDaXEpfVGTQJ7YljtyPdQZDhK6U2uE5hptGZmn6Ig3WHBsqbOmtouKw+TUK&#10;lpPx8rga8uffer+j3XZ/GGUuVerpsVu8ggjUhX/x3f2h4/xs8A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RuixQAAAN0AAAAPAAAAAAAAAAAAAAAAAJgCAABkcnMv&#10;ZG93bnJldi54bWxQSwUGAAAAAAQABAD1AAAAigMAAAAA&#10;" fillcolor="black" stroked="f"/>
                  <v:rect id="Rectangle 1152" o:spid="_x0000_s2172" style="position:absolute;left:5623;top:20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yD1sQA&#10;AADdAAAADwAAAGRycy9kb3ducmV2LnhtbERPTWsCMRC9C/6HMIXeNOuiRVejaKHgRVDrQW/jZrq7&#10;uJlsk6jb/vpGEHqbx/uc2aI1tbiR85VlBYN+AoI4t7riQsHh86M3BuEDssbaMin4IQ+Lebczw0zb&#10;O+/otg+FiCHsM1RQhtBkUvq8JIO+bxviyH1ZZzBE6AqpHd5juKllmiRv0mDFsaHEht5Lyi/7q1Gw&#10;moxX39shb3535xOdjufLKHWJUq8v7XIKIlAb/sVP91rH+elgC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8g9bEAAAA3QAAAA8AAAAAAAAAAAAAAAAAmAIAAGRycy9k&#10;b3ducmV2LnhtbFBLBQYAAAAABAAEAPUAAACJAwAAAAA=&#10;" fillcolor="black" stroked="f"/>
                  <v:rect id="Rectangle 1153" o:spid="_x0000_s2173" style="position:absolute;left:5623;top:20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mTcUA&#10;AADdAAAADwAAAGRycy9kb3ducmV2LnhtbERPS2sCMRC+C/6HMEJvmnWpRVejaKHgRfDRQ72Nm3F3&#10;cTPZJqlu++sbQfA2H99zZovW1OJKzleWFQwHCQji3OqKCwWfh4/+GIQPyBpry6Tglzws5t3ODDNt&#10;b7yj6z4UIoawz1BBGUKTSenzkgz6gW2II3e2zmCI0BVSO7zFcFPLNEnepMGKY0OJDb2XlF/2P0bB&#10;ajJefW9fefO3Ox3p+HW6jFKXKPXSa5dTEIHa8BQ/3Gsd56fDE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CZNxQAAAN0AAAAPAAAAAAAAAAAAAAAAAJgCAABkcnMv&#10;ZG93bnJldi54bWxQSwUGAAAAAAQABAD1AAAAigMAAAAA&#10;" fillcolor="black" stroked="f"/>
                  <v:rect id="Rectangle 1154" o:spid="_x0000_s2174" style="position:absolute;left:5623;top:20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4OsQA&#10;AADdAAAADwAAAGRycy9kb3ducmV2LnhtbERPTWsCMRC9C/6HMEJvmnVpRVejaKHgRajaQ72Nm3F3&#10;cTPZJqlu/fWNIHibx/uc2aI1tbiQ85VlBcNBAoI4t7riQsHX/qM/BuEDssbaMin4Iw+Lebczw0zb&#10;K2/psguFiCHsM1RQhtBkUvq8JIN+YBviyJ2sMxgidIXUDq8x3NQyTZKRNFhxbCixofeS8vPu1yhY&#10;Tcarn89X3ty2xwMdvo/nt9QlSr302uUURKA2PMUP91rH+elwB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iuDrEAAAA3QAAAA8AAAAAAAAAAAAAAAAAmAIAAGRycy9k&#10;b3ducmV2LnhtbFBLBQYAAAAABAAEAPUAAACJAwAAAAA=&#10;" fillcolor="black" stroked="f"/>
                  <v:rect id="Rectangle 1155" o:spid="_x0000_s2175" style="position:absolute;left:5623;top:20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4docUA&#10;AADdAAAADwAAAGRycy9kb3ducmV2LnhtbERPTWvCQBC9C/0PyxR6MxtDtZq6ihYKvRTU9qC3MTtN&#10;gtnZuLvV2F/vCkJv83ifM513phEncr62rGCQpCCIC6trLhV8f733xyB8QNbYWCYFF/Iwnz30pphr&#10;e+Y1nTahFDGEfY4KqhDaXEpfVGTQJ7YljtyPdQZDhK6U2uE5hptGZmk6kgZrjg0VtvRWUXHY/BoF&#10;y8l4eVw98+ffer+j3XZ/GGYuVerpsVu8ggjUhX/x3f2h4/xs8AK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h2hxQAAAN0AAAAPAAAAAAAAAAAAAAAAAJgCAABkcnMv&#10;ZG93bnJldi54bWxQSwUGAAAAAAQABAD1AAAAigMAAAAA&#10;" fillcolor="black" stroked="f"/>
                  <v:rect id="Rectangle 1156" o:spid="_x0000_s2176" style="position:absolute;left:5623;top:20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J08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n4+EV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8YnTyAAAAN0AAAAPAAAAAAAAAAAAAAAAAJgCAABk&#10;cnMvZG93bnJldi54bWxQSwUGAAAAAAQABAD1AAAAjQMAAAAA&#10;" fillcolor="black" stroked="f"/>
                  <v:rect id="Rectangle 1157" o:spid="_x0000_s2177" style="position:absolute;left:5623;top:20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sSMUA&#10;AADdAAAADwAAAGRycy9kb3ducmV2LnhtbERPS2sCMRC+C/6HMEJvmnWpRVejVEHoRaiPg97Gzbi7&#10;uJlsk1S3/fVNQfA2H99zZovW1OJGzleWFQwHCQji3OqKCwWH/bo/BuEDssbaMin4IQ+Lebczw0zb&#10;O2/ptguFiCHsM1RQhtBkUvq8JIN+YBviyF2sMxgidIXUDu8x3NQyTZI3abDi2FBiQ6uS8uvu2yhY&#10;TsbLr89X3vxuzyc6Hc/XUeoSpV567fsURKA2PMUP94eO89PhB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SxIxQAAAN0AAAAPAAAAAAAAAAAAAAAAAJgCAABkcnMv&#10;ZG93bnJldi54bWxQSwUGAAAAAAQABAD1AAAAigMAAAAA&#10;" fillcolor="black" stroked="f"/>
                  <v:rect id="Rectangle 1158" o:spid="_x0000_s2178" style="position:absolute;left:5623;top:20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PaMgA&#10;AADdAAAADwAAAGRycy9kb3ducmV2LnhtbESPT2/CMAzF75P2HSJP4jZSKjZBIaAxadIuk8afA9xM&#10;Y9qKxumSDLp9+vkwiZut9/zez/Nl71p1oRAbzwZGwwwUceltw5WB3fbtcQIqJmSLrWcy8EMRlov7&#10;uzkW1l95TZdNqpSEcCzQQJ1SV2gdy5ocxqHviEU7+eAwyRoqbQNeJdy1Os+yZ+2wYWmosaPXmsrz&#10;5tsZWE0nq6/PMX/8ro8HOuyP56c8ZMYMHvqXGahEfbqZ/6/freDnufDLNzKCX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609oyAAAAN0AAAAPAAAAAAAAAAAAAAAAAJgCAABk&#10;cnMvZG93bnJldi54bWxQSwUGAAAAAAQABAD1AAAAjQMAAAAA&#10;" fillcolor="black" stroked="f"/>
                  <v:rect id="Rectangle 1159" o:spid="_x0000_s2179" style="position:absolute;left:5623;top:20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fq88QA&#10;AADdAAAADwAAAGRycy9kb3ducmV2LnhtbERPS2sCMRC+C/6HMII3zbposVujqCD0ItTHod7GzXR3&#10;cTNZk1RXf31TKPQ2H99zZovW1OJGzleWFYyGCQji3OqKCwXHw2YwBeEDssbaMil4kIfFvNuZYabt&#10;nXd024dCxBD2GSooQ2gyKX1ekkE/tA1x5L6sMxgidIXUDu8x3NQyTZIXabDi2FBiQ+uS8sv+2yhY&#10;vU5X148xb5+784lOn+fLJHWJUv1eu3wDEagN/+I/97uO89N0BL/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n6vPEAAAA3QAAAA8AAAAAAAAAAAAAAAAAmAIAAGRycy9k&#10;b3ducmV2LnhtbFBLBQYAAAAABAAEAPUAAACJAwAAAAA=&#10;" fillcolor="black" stroked="f"/>
                  <v:rect id="Rectangle 1160" o:spid="_x0000_s2180" style="position:absolute;left:5623;top:20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0hMUA&#10;AADdAAAADwAAAGRycy9kb3ducmV2LnhtbERPS2sCMRC+F/wPYYTearahLXZrFBWEXgr1cdDbuJnu&#10;Lm4ma5Lq6q9vCoK3+fieM5p0thEn8qF2rOF5kIEgLpypudSwWS+ehiBCRDbYOCYNFwowGfceRpgb&#10;d+YlnVaxFCmEQ44aqhjbXMpQVGQxDFxLnLgf5y3GBH0pjcdzCreNVFn2Ji3WnBoqbGleUXFY/VoN&#10;s/fh7Pj9wl/X5X5Hu+3+8Kp8pvVjv5t+gIjUxbv45v40ab5SCv6/S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XSExQAAAN0AAAAPAAAAAAAAAAAAAAAAAJgCAABkcnMv&#10;ZG93bnJldi54bWxQSwUGAAAAAAQABAD1AAAAigMAAAAA&#10;" fillcolor="black" stroked="f"/>
                  <v:rect id="Rectangle 1161" o:spid="_x0000_s2181" style="position:absolute;left:5623;top:20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RH8UA&#10;AADdAAAADwAAAGRycy9kb3ducmV2LnhtbERPTWsCMRC9F/ofwhS81WzXWnQ1igqCF6FaD3obN9Pd&#10;xc1kTaJu/fVNQehtHu9zxtPW1OJKzleWFbx1ExDEudUVFwp2X8vXAQgfkDXWlknBD3mYTp6fxphp&#10;e+MNXbehEDGEfYYKyhCaTEqfl2TQd21DHLlv6wyGCF0htcNbDDe1TJPkQxqsODaU2NCipPy0vRgF&#10;8+Fgfv585/V9czzQYX889VOXKNV5aWcjEIHa8C9+uFc6zk/THv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dEfxQAAAN0AAAAPAAAAAAAAAAAAAAAAAJgCAABkcnMv&#10;ZG93bnJldi54bWxQSwUGAAAAAAQABAD1AAAAigMAAAAA&#10;" fillcolor="black" stroked="f"/>
                  <v:rect id="Rectangle 1162" o:spid="_x0000_s2182" style="position:absolute;left:5623;top:20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BJa8QA&#10;AADdAAAADwAAAGRycy9kb3ducmV2LnhtbERPS2sCMRC+C/6HMEJvmnXRYrdGUaHQi+DrUG/jZrq7&#10;uJmsSaqrv74RCr3Nx/ec6bw1tbiS85VlBcNBAoI4t7riQsFh/9GfgPABWWNtmRTcycN81u1MMdP2&#10;xlu67kIhYgj7DBWUITSZlD4vyaAf2IY4ct/WGQwRukJqh7cYbmqZJsmrNFhxbCixoVVJ+Xn3YxQs&#10;3ybLy2bE68f2dKTj1+k8Tl2i1EuvXbyDCNSGf/Gf+1PH+Wk6guc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QSWvEAAAA3QAAAA8AAAAAAAAAAAAAAAAAmAIAAGRycy9k&#10;b3ducmV2LnhtbFBLBQYAAAAABAAEAPUAAACJAwAAAAA=&#10;" fillcolor="black" stroked="f"/>
                  <v:rect id="Rectangle 1163" o:spid="_x0000_s2183" style="position:absolute;left:5623;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s8MUA&#10;AADdAAAADwAAAGRycy9kb3ducmV2LnhtbERPS2vCQBC+F/wPyxS81U2DFpu6ES0IXoT6ONTbmJ0m&#10;IdnZdHfV6K/vFgq9zcf3nNm8N624kPO1ZQXPowQEcWF1zaWCw371NAXhA7LG1jIpuJGHeT54mGGm&#10;7ZW3dNmFUsQQ9hkqqELoMil9UZFBP7IdceS+rDMYInSl1A6vMdy0Mk2SF2mw5thQYUfvFRXN7mwU&#10;LF+ny++PMW/u29ORjp+nZpK6RKnhY794AxGoD//iP/dax/lpOoHfb+IJ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OzwxQAAAN0AAAAPAAAAAAAAAAAAAAAAAJgCAABkcnMv&#10;ZG93bnJldi54bWxQSwUGAAAAAAQABAD1AAAAigMAAAAA&#10;" fillcolor="black" stroked="f"/>
                  <v:rect id="Rectangle 1164" o:spid="_x0000_s2184" style="position:absolute;left:5623;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5yh8UA&#10;AADdAAAADwAAAGRycy9kb3ducmV2LnhtbERPS2vCQBC+F/wPyxS81U2DFZu6ES0IXgRfh3obs9Mk&#10;JDub7q6a9te7hUJv8/E9ZzbvTSuu5HxtWcHzKAFBXFhdc6ngeFg9TUH4gKyxtUwKvsnDPB88zDDT&#10;9sY7uu5DKWII+wwVVCF0mZS+qMigH9mOOHKf1hkMEbpSaoe3GG5amSbJRBqsOTZU2NF7RUWzvxgF&#10;y9fp8ms75s3P7nyi08e5eUldotTwsV+8gQjUh3/xn3ut4/w0ncDvN/EE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nKHxQAAAN0AAAAPAAAAAAAAAAAAAAAAAJgCAABkcnMv&#10;ZG93bnJldi54bWxQSwUGAAAAAAQABAD1AAAAigMAAAAA&#10;" fillcolor="black" stroked="f"/>
                  <v:rect id="Rectangle 1165" o:spid="_x0000_s2185" style="position:absolute;left:5623;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XHMUA&#10;AADdAAAADwAAAGRycy9kb3ducmV2LnhtbERPTWsCMRC9F/ofwhS81WwXa3U1igqCF6FaD3obN9Pd&#10;xc1kTaJu/fVNQehtHu9zxtPW1OJKzleWFbx1ExDEudUVFwp2X8vXAQgfkDXWlknBD3mYTp6fxphp&#10;e+MNXbehEDGEfYYKyhCaTEqfl2TQd21DHLlv6wyGCF0htcNbDDe1TJOkLw1WHBtKbGhRUn7aXoyC&#10;+XAwP3/2eH3fHA902B9P76lLlOq8tLMRiEBt+Bc/3Csd56fpB/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tccxQAAAN0AAAAPAAAAAAAAAAAAAAAAAJgCAABkcnMv&#10;ZG93bnJldi54bWxQSwUGAAAAAAQABAD1AAAAigMAAAAA&#10;" fillcolor="black" stroked="f"/>
                  <v:rect id="Rectangle 1166" o:spid="_x0000_s2186" style="position:absolute;left:5623;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1DbsgA&#10;AADdAAAADwAAAGRycy9kb3ducmV2LnhtbESPT2/CMAzF75P2HSJP4jZSKjZBIaAxadIuk8afA9xM&#10;Y9qKxumSDLp9+vkwiZut9/zez/Nl71p1oRAbzwZGwwwUceltw5WB3fbtcQIqJmSLrWcy8EMRlov7&#10;uzkW1l95TZdNqpSEcCzQQJ1SV2gdy5ocxqHviEU7+eAwyRoqbQNeJdy1Os+yZ+2wYWmosaPXmsrz&#10;5tsZWE0nq6/PMX/8ro8HOuyP56c8ZMYMHvqXGahEfbqZ/6/freDnueDKNzKCX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nUNuyAAAAN0AAAAPAAAAAAAAAAAAAAAAAJgCAABk&#10;cnMvZG93bnJldi54bWxQSwUGAAAAAAQABAD1AAAAjQMAAAAA&#10;" fillcolor="black" stroked="f"/>
                  <v:rect id="Rectangle 1167" o:spid="_x0000_s2187" style="position:absolute;left:5623;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m9cUA&#10;AADdAAAADwAAAGRycy9kb3ducmV2LnhtbERPTWvCQBC9F/oflil4q5sGFU1dQy0UvAhqe6i3MTtN&#10;QrKz6e6qaX+9Kwje5vE+Z573phUncr62rOBlmIAgLqyuuVTw9fnxPAXhA7LG1jIp+CMP+eLxYY6Z&#10;tmfe0mkXShFD2GeooAqhy6T0RUUG/dB2xJH7sc5giNCVUjs8x3DTyjRJJtJgzbGhwo7eKyqa3dEo&#10;WM6my9/NiNf/28Oe9t+HZpy6RKnBU//2CiJQH+7im3ul4/w0ncH1m3iC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eb1xQAAAN0AAAAPAAAAAAAAAAAAAAAAAJgCAABkcnMv&#10;ZG93bnJldi54bWxQSwUGAAAAAAQABAD1AAAAigMAAAAA&#10;" fillcolor="black" stroked="f"/>
                  <v:rect id="Rectangle 1168" o:spid="_x0000_s2188" style="position:absolute;left:5623;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ZtcgA&#10;AADdAAAADwAAAGRycy9kb3ducmV2LnhtbESPQU/CQBCF7yb+h82YcJOtRQxWFiImJF5MAD3IbeiO&#10;bUN3tu4uUPn1zIHE20zem/e+mc5716ojhdh4NvAwzEARl942XBn4+lzeT0DFhGyx9UwG/ijCfHZ7&#10;M8XC+hOv6bhJlZIQjgUaqFPqCq1jWZPDOPQdsWg/PjhMsoZK24AnCXetzrPsSTtsWBpq7OitpnK/&#10;OTgDi+fJ4nf1yB/n9W5L2+/dfpyHzJjBXf/6AipRn/7N1+t3K/j5SPj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Mtm1yAAAAN0AAAAPAAAAAAAAAAAAAAAAAJgCAABk&#10;cnMvZG93bnJldi54bWxQSwUGAAAAAAQABAD1AAAAjQMAAAAA&#10;" fillcolor="black" stroked="f"/>
                  <v:rect id="Rectangle 1169" o:spid="_x0000_s2189" style="position:absolute;left:5623;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58LsUA&#10;AADdAAAADwAAAGRycy9kb3ducmV2LnhtbERPTWvCQBC9C/0PyxR6MxtTLZq6ihYKvRTU9qC3MTtN&#10;gtnZuLvV2F/vCkJv83ifM513phEncr62rGCQpCCIC6trLhV8f733xyB8QNbYWCYFF/Iwnz30pphr&#10;e+Y1nTahFDGEfY4KqhDaXEpfVGTQJ7YljtyPdQZDhK6U2uE5hptGZmn6Ig3WHBsqbOmtouKw+TUK&#10;lpPx8rga8uffer+j3XZ/GGUuVerpsVu8ggjUhX/x3f2h4/zseQC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nwuxQAAAN0AAAAPAAAAAAAAAAAAAAAAAJgCAABkcnMv&#10;ZG93bnJldi54bWxQSwUGAAAAAAQABAD1AAAAigMAAAAA&#10;" fillcolor="black" stroked="f"/>
                  <v:rect id="Rectangle 1170" o:spid="_x0000_s2190" style="position:absolute;left:5623;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ziWcUA&#10;AADdAAAADwAAAGRycy9kb3ducmV2LnhtbERPTWsCMRC9F/ofwhS81WzXWnQ1igqCF6FaD3obN9Pd&#10;xc1kTaJu/fVNQehtHu9zxtPW1OJKzleWFbx1ExDEudUVFwp2X8vXAQgfkDXWlknBD3mYTp6fxphp&#10;e+MNXbehEDGEfYYKyhCaTEqfl2TQd21DHLlv6wyGCF0htcNbDDe1TJPkQxqsODaU2NCipPy0vRgF&#10;8+Fgfv585/V9czzQYX889VOXKNV5aWcjEIHa8C9+uFc6zk97Kf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OJZxQAAAN0AAAAPAAAAAAAAAAAAAAAAAJgCAABkcnMv&#10;ZG93bnJldi54bWxQSwUGAAAAAAQABAD1AAAAigMAAAAA&#10;" fillcolor="black" stroked="f"/>
                  <v:rect id="Rectangle 1171" o:spid="_x0000_s2191" style="position:absolute;left:5623;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HwsUA&#10;AADdAAAADwAAAGRycy9kb3ducmV2LnhtbERPTWvCQBC9C/6HZQq9mU2jLZq6igqFXgpqe9DbmJ0m&#10;wexs3N1q7K93hUJv83ifM513phFncr62rOApSUEQF1bXXCr4+nwbjEH4gKyxsUwKruRhPuv3pphr&#10;e+ENnbehFDGEfY4KqhDaXEpfVGTQJ7Yljty3dQZDhK6U2uElhptGZmn6Ig3WHBsqbGlVUXHc/hgF&#10;y8l4eVqP+ON3c9jTfnc4PmcuVerxoVu8ggjUhX/xn/tdx/nZcAj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4EfCxQAAAN0AAAAPAAAAAAAAAAAAAAAAAJgCAABkcnMv&#10;ZG93bnJldi54bWxQSwUGAAAAAAQABAD1AAAAigMAAAAA&#10;" fillcolor="black" stroked="f"/>
                  <v:rect id="Rectangle 1172" o:spid="_x0000_s2192" style="position:absolute;left:5623;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nftsUA&#10;AADdAAAADwAAAGRycy9kb3ducmV2LnhtbERPS2sCMRC+F/wPYQRvNetqRVejaKHQS6E+DnobN+Pu&#10;4mayTVLd9tc3QsHbfHzPmS9bU4srOV9ZVjDoJyCIc6srLhTsd2/PExA+IGusLZOCH/KwXHSe5php&#10;e+MNXbehEDGEfYYKyhCaTEqfl2TQ921DHLmzdQZDhK6Q2uEthptapkkylgYrjg0lNvRaUn7ZfhsF&#10;6+lk/fU54o/fzelIx8Pp8pK6RKlet13NQARqw0P8737XcX46HMH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d+2xQAAAN0AAAAPAAAAAAAAAAAAAAAAAJgCAABkcnMv&#10;ZG93bnJldi54bWxQSwUGAAAAAAQABAD1AAAAigMAAAAA&#10;" fillcolor="black" stroked="f"/>
                  <v:rect id="Rectangle 1173" o:spid="_x0000_s2193" style="position:absolute;left:5623;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6LcUA&#10;AADdAAAADwAAAGRycy9kb3ducmV2LnhtbERPS2sCMRC+F/ofwgjeata1iq5GqQWhl0J9HPQ2bsbd&#10;xc1km0Td9tc3QsHbfHzPmS1aU4srOV9ZVtDvJSCIc6srLhTstquXMQgfkDXWlknBD3lYzJ+fZphp&#10;e+M1XTehEDGEfYYKyhCaTEqfl2TQ92xDHLmTdQZDhK6Q2uEthptapkkykgYrjg0lNvReUn7eXIyC&#10;5WS8/P565c/f9fFAh/3xPExdolS3075NQQRqw0P87/7QcX46GM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XotxQAAAN0AAAAPAAAAAAAAAAAAAAAAAJgCAABkcnMv&#10;ZG93bnJldi54bWxQSwUGAAAAAAQABAD1AAAAigMAAAAA&#10;" fillcolor="black" stroked="f"/>
                  <v:rect id="Rectangle 1174" o:spid="_x0000_s2194" style="position:absolute;left:5623;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kWsUA&#10;AADdAAAADwAAAGRycy9kb3ducmV2LnhtbERPTWsCMRC9F/wPYQRvNetaRbdG0UKhl4LaHvQ2bqa7&#10;i5vJNkl16683guBtHu9zZovW1OJEzleWFQz6CQji3OqKCwXfX+/PExA+IGusLZOCf/KwmHeeZphp&#10;e+YNnbahEDGEfYYKyhCaTEqfl2TQ921DHLkf6wyGCF0htcNzDDe1TJNkLA1WHBtKbOitpPy4/TMK&#10;VtPJ6nf9wp+XzWFP+93hOEpdolSv2y5fQQRqw0N8d3/oOD8dju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axQAAAN0AAAAPAAAAAAAAAAAAAAAAAJgCAABkcnMv&#10;ZG93bnJldi54bWxQSwUGAAAAAAQABAD1AAAAigMAAAAA&#10;" fillcolor="black" stroked="f"/>
                  <v:rect id="Rectangle 1175" o:spid="_x0000_s2195" style="position:absolute;left:5623;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BwcUA&#10;AADdAAAADwAAAGRycy9kb3ducmV2LnhtbERPTWsCMRC9F/ofwhS81Wy3ttrVKFUQvBTUeqi3cTPu&#10;Lm4m2yTq6q83QqG3ebzPGU1aU4sTOV9ZVvDSTUAQ51ZXXCjYfM+fByB8QNZYWyYFF/IwGT8+jDDT&#10;9swrOq1DIWII+wwVlCE0mZQ+L8mg79qGOHJ76wyGCF0htcNzDDe1TJPkXRqsODaU2NCspPywPhoF&#10;04/B9HfZ46/rarel7c/u8Ja6RKnOU/s5BBGoDf/iP/dCx/npax/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0HBxQAAAN0AAAAPAAAAAAAAAAAAAAAAAJgCAABkcnMv&#10;ZG93bnJldi54bWxQSwUGAAAAAAQABAD1AAAAigMAAAAA&#10;" fillcolor="black" stroked="f"/>
                  <v:rect id="Rectangle 1176" o:spid="_x0000_s2196" style="position:absolute;left:5623;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Vs8gA&#10;AADdAAAADwAAAGRycy9kb3ducmV2LnhtbESPQU/CQBCF7yb+h82YcJOtRQxWFiImJF5MAD3IbeiO&#10;bUN3tu4uUPn1zIHE20zem/e+mc5716ojhdh4NvAwzEARl942XBn4+lzeT0DFhGyx9UwG/ijCfHZ7&#10;M8XC+hOv6bhJlZIQjgUaqFPqCq1jWZPDOPQdsWg/PjhMsoZK24AnCXetzrPsSTtsWBpq7OitpnK/&#10;OTgDi+fJ4nf1yB/n9W5L2+/dfpyHzJjBXf/6AipRn/7N1+t3K/j5SHD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RNWzyAAAAN0AAAAPAAAAAAAAAAAAAAAAAJgCAABk&#10;cnMvZG93bnJldi54bWxQSwUGAAAAAAQABAD1AAAAjQMAAAAA&#10;" fillcolor="black" stroked="f"/>
                  <v:rect id="Rectangle 1177" o:spid="_x0000_s2197" style="position:absolute;left:5623;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wKMUA&#10;AADdAAAADwAAAGRycy9kb3ducmV2LnhtbERPTWsCMRC9F/wPYQRvNdutFV2NogXBS6HaHvQ2bqa7&#10;i5vJmkRd++sboeBtHu9zpvPW1OJCzleWFbz0ExDEudUVFwq+v1bPIxA+IGusLZOCG3mYzzpPU8y0&#10;vfKGLttQiBjCPkMFZQhNJqXPSzLo+7YhjtyPdQZDhK6Q2uE1hptapkkylAYrjg0lNvReUn7cno2C&#10;5Xi0PH0O+ON3c9jTfnc4vqUuUarXbRcTEIHa8BD/u9c6zk9f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CHAoxQAAAN0AAAAPAAAAAAAAAAAAAAAAAJgCAABkcnMv&#10;ZG93bnJldi54bWxQSwUGAAAAAAQABAD1AAAAigMAAAAA&#10;" fillcolor="black" stroked="f"/>
                  <v:rect id="Rectangle 1178" o:spid="_x0000_s2198" style="position:absolute;left:5623;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qyMgA&#10;AADdAAAADwAAAGRycy9kb3ducmV2LnhtbESPQW/CMAyF70j7D5En7QbpKkCsI6AxadIuSMB2GDfT&#10;eG1F43RJBt1+PT4gcbP1nt/7PF/2rlUnCrHxbOBxlIEiLr1tuDLw+fE2nIGKCdli65kM/FGE5eJu&#10;MMfC+jNv6bRLlZIQjgUaqFPqCq1jWZPDOPIdsWjfPjhMsoZK24BnCXetzrNsqh02LA01dvRaU3nc&#10;/ToDq6fZ6mcz5vX/9rCn/dfhOMlDZszDff/yDCpRn27m6/W7Ffx8LPzyjY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NKrIyAAAAN0AAAAPAAAAAAAAAAAAAAAAAJgCAABk&#10;cnMvZG93bnJldi54bWxQSwUGAAAAAAQABAD1AAAAjQMAAAAA&#10;" fillcolor="black" stroked="f"/>
                  <v:rect id="Rectangle 1179" o:spid="_x0000_s2199" style="position:absolute;left:5623;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U8QA&#10;AADdAAAADwAAAGRycy9kb3ducmV2LnhtbERPTWsCMRC9C/6HMIXeNOuiRVejaKHgRVDrQW/jZrq7&#10;uJlsk6jb/vpGEHqbx/uc2aI1tbiR85VlBYN+AoI4t7riQsHh86M3BuEDssbaMin4IQ+Lebczw0zb&#10;O+/otg+FiCHsM1RQhtBkUvq8JIO+bxviyH1ZZzBE6AqpHd5juKllmiRv0mDFsaHEht5Lyi/7q1Gw&#10;moxX39shb3535xOdjufLKHWJUq8v7XIKIlAb/sVP91rH+elwA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4D1PEAAAA3QAAAA8AAAAAAAAAAAAAAAAAmAIAAGRycy9k&#10;b3ducmV2LnhtbFBLBQYAAAAABAAEAPUAAACJAwAAAAA=&#10;" fillcolor="black" stroked="f"/>
                  <v:rect id="Rectangle 1180" o:spid="_x0000_s2200" style="position:absolute;left:5623;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RJMQA&#10;AADdAAAADwAAAGRycy9kb3ducmV2LnhtbERPS2sCMRC+C/6HMEJvmnXRYrdGUaHQi+DrUG/jZrq7&#10;uJmsSaqrv74RCr3Nx/ec6bw1tbiS85VlBcNBAoI4t7riQsFh/9GfgPABWWNtmRTcycN81u1MMdP2&#10;xlu67kIhYgj7DBWUITSZlD4vyaAf2IY4ct/WGQwRukJqh7cYbmqZJsmrNFhxbCixoVVJ+Xn3YxQs&#10;3ybLy2bE68f2dKTj1+k8Tl2i1EuvXbyDCNSGf/Gf+1PH+ekohec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qkSTEAAAA3QAAAA8AAAAAAAAAAAAAAAAAmAIAAGRycy9k&#10;b3ducmV2LnhtbFBLBQYAAAAABAAEAPUAAACJAwAAAAA=&#10;" fillcolor="black" stroked="f"/>
                  <v:rect id="Rectangle 1181" o:spid="_x0000_s2201" style="position:absolute;left:5623;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0v8UA&#10;AADdAAAADwAAAGRycy9kb3ducmV2LnhtbERPS2sCMRC+F/wPYQRvNetqRVejaKHQS6E+DnobN+Pu&#10;4mayTVLd9tc3QsHbfHzPmS9bU4srOV9ZVjDoJyCIc6srLhTsd2/PExA+IGusLZOCH/KwXHSe5php&#10;e+MNXbehEDGEfYYKyhCaTEqfl2TQ921DHLmzdQZDhK6Q2uEthptapkkylgYrjg0lNvRaUn7ZfhsF&#10;6+lk/fU54o/fzelIx8Pp8pK6RKlet13NQARqw0P8737XcX46Gs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5jS/xQAAAN0AAAAPAAAAAAAAAAAAAAAAAJgCAABkcnMv&#10;ZG93bnJldi54bWxQSwUGAAAAAAQABAD1AAAAigMAAAAA&#10;" fillcolor="black" stroked="f"/>
                  <v:rect id="Rectangle 1182" o:spid="_x0000_s2202" style="position:absolute;left:5623;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y8UA&#10;AADdAAAADwAAAGRycy9kb3ducmV2LnhtbERPTWvCQBC9F/oflil4azYNsdjoKrUg9CKo7aHexuyY&#10;BLOz6e5Wo7++Kwje5vE+ZzLrTSuO5HxjWcFLkoIgLq1uuFLw/bV4HoHwAVlja5kUnMnDbPr4MMFC&#10;2xOv6bgJlYgh7AtUUIfQFVL6siaDPrEdceT21hkMEbpKaoenGG5amaXpqzTYcGyosaOPmsrD5s8o&#10;mL+N5r+rnJeX9W5L25/dYZi5VKnBU/8+BhGoD3fxzf2p4/wsz+H6TTxB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6zLxQAAAN0AAAAPAAAAAAAAAAAAAAAAAJgCAABkcnMv&#10;ZG93bnJldi54bWxQSwUGAAAAAAQABAD1AAAAigMAAAAA&#10;" fillcolor="black" stroked="f"/>
                  <v:rect id="Rectangle 1183" o:spid="_x0000_s2203" style="position:absolute;left:5623;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JUMUA&#10;AADdAAAADwAAAGRycy9kb3ducmV2LnhtbERPS2sCMRC+F/ofwhR6q1kXFV2NooLQS8FHD/U2bsbd&#10;xc1kTVLd9tcbQfA2H99zJrPW1OJCzleWFXQ7CQji3OqKCwXfu9XHEIQPyBpry6TgjzzMpq8vE8y0&#10;vfKGLttQiBjCPkMFZQhNJqXPSzLoO7YhjtzROoMhQldI7fAaw00t0yQZSIMVx4YSG1qWlJ+2v0bB&#10;YjRcnNc9/vrfHPa0/zmc+qlLlHp/a+djEIHa8BQ/3J86zk97fb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wlQxQAAAN0AAAAPAAAAAAAAAAAAAAAAAJgCAABkcnMv&#10;ZG93bnJldi54bWxQSwUGAAAAAAQABAD1AAAAigMAAAAA&#10;" fillcolor="black" stroked="f"/>
                  <v:rect id="Rectangle 1184" o:spid="_x0000_s2204" style="position:absolute;left:5623;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XJ8QA&#10;AADdAAAADwAAAGRycy9kb3ducmV2LnhtbERPTWsCMRC9F/ofwhR6q1kXFV2NooLQS6FqD/U2bsbd&#10;xc1kTVJd/fWNIHibx/ucyaw1tTiT85VlBd1OAoI4t7riQsHPdvUxBOEDssbaMim4kofZ9PVlgpm2&#10;F17TeRMKEUPYZ6igDKHJpPR5SQZ9xzbEkTtYZzBE6AqpHV5iuKllmiQDabDi2FBiQ8uS8uPmzyhY&#10;jIaL03ePv27r/Y52v/tjP3WJUu9v7XwMIlAbnuKH+1PH+WlvA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RlyfEAAAA3QAAAA8AAAAAAAAAAAAAAAAAmAIAAGRycy9k&#10;b3ducmV2LnhtbFBLBQYAAAAABAAEAPUAAACJAwAAAAA=&#10;" fillcolor="black" stroked="f"/>
                  <v:rect id="Rectangle 1185" o:spid="_x0000_s2205" style="position:absolute;left:5623;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yvMUA&#10;AADdAAAADwAAAGRycy9kb3ducmV2LnhtbERPTWvCQBC9C/6HZQq9mU2Dtpq6igqFXgpqe9DbmJ0m&#10;wexs3N1q7K93hUJv83ifM513phFncr62rOApSUEQF1bXXCr4+nwbjEH4gKyxsUwKruRhPuv3pphr&#10;e+ENnbehFDGEfY4KqhDaXEpfVGTQJ7Yljty3dQZDhK6U2uElhptGZmn6LA3WHBsqbGlVUXHc/hgF&#10;y8l4eVoP+eN3c9jTfnc4jjKXKvX40C1eQQTqwr/4z/2u4/xs+AL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3TK8xQAAAN0AAAAPAAAAAAAAAAAAAAAAAJgCAABkcnMv&#10;ZG93bnJldi54bWxQSwUGAAAAAAQABAD1AAAAigMAAAAA&#10;" fillcolor="black" stroked="f"/>
                  <v:rect id="Rectangle 1186" o:spid="_x0000_s2206" style="position:absolute;left:5623;top:18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KmzsgA&#10;AADdAAAADwAAAGRycy9kb3ducmV2LnhtbESPQW/CMAyF70j7D5En7QbpKkCsI6AxadIuSMB2GDfT&#10;eG1F43RJBt1+PT4gcbP1nt/7PF/2rlUnCrHxbOBxlIEiLr1tuDLw+fE2nIGKCdli65kM/FGE5eJu&#10;MMfC+jNv6bRLlZIQjgUaqFPqCq1jWZPDOPIdsWjfPjhMsoZK24BnCXetzrNsqh02LA01dvRaU3nc&#10;/ToDq6fZ6mcz5vX/9rCn/dfhOMlDZszDff/yDCpRn27m6/W7Ffx8LLjyjYy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QqbOyAAAAN0AAAAPAAAAAAAAAAAAAAAAAJgCAABk&#10;cnMvZG93bnJldi54bWxQSwUGAAAAAAQABAD1AAAAjQMAAAAA&#10;" fillcolor="black" stroked="f"/>
                  <v:rect id="Rectangle 1187" o:spid="_x0000_s2207" style="position:absolute;left:5623;top:18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4DVcUA&#10;AADdAAAADwAAAGRycy9kb3ducmV2LnhtbERPTWvCQBC9F/wPyxR6q5uGVDS6ihEKvRSq9lBvY3ZM&#10;gtnZuLvVtL/eLQje5vE+Z7boTSvO5HxjWcHLMAFBXFrdcKXga/v2PAbhA7LG1jIp+CUPi/ngYYa5&#10;thde03kTKhFD2OeooA6hy6X0ZU0G/dB2xJE7WGcwROgqqR1eYrhpZZokI2mw4dhQY0ermsrj5sco&#10;KCbj4vSZ8cffer+j3ff++Jq6RKmnx345BRGoD3fxzf2u4/w0m8D/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gNVxQAAAN0AAAAPAAAAAAAAAAAAAAAAAJgCAABkcnMv&#10;ZG93bnJldi54bWxQSwUGAAAAAAQABAD1AAAAigMAAAAA&#10;" fillcolor="black" stroked="f"/>
                  <v:rect id="Rectangle 1188" o:spid="_x0000_s2208" style="position:absolute;left:5623;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8FcgA&#10;AADdAAAADwAAAGRycy9kb3ducmV2LnhtbESPQW/CMAyF70j7D5EncYN01UCsI6AxaRIXpMF2GDfT&#10;eG1F43RJgG6/fj4gcbP1nt/7PF/2rlVnCrHxbOBhnIEiLr1tuDLw+fE2moGKCdli65kM/FKE5eJu&#10;MMfC+gtv6bxLlZIQjgUaqFPqCq1jWZPDOPYdsWjfPjhMsoZK24AXCXetzrNsqh02LA01dvRaU3nc&#10;nZyB1dNs9fP+yJu/7WFP+6/DcZKHzJjhff/yDCpRn27m6/XaCn4+EX7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7TwVyAAAAN0AAAAPAAAAAAAAAAAAAAAAAJgCAABk&#10;cnMvZG93bnJldi54bWxQSwUGAAAAAAQABAD1AAAAjQMAAAAA&#10;" fillcolor="black" stroked="f"/>
                  <v:rect id="Rectangle 1189" o:spid="_x0000_s2209" style="position:absolute;left:5623;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ZjsUA&#10;AADdAAAADwAAAGRycy9kb3ducmV2LnhtbERPS2sCMRC+C/6HMEJvmnWpRVejaKHgRfDRQ72Nm3F3&#10;cTPZJqlu++sbQfA2H99zZovW1OJKzleWFQwHCQji3OqKCwWfh4/+GIQPyBpry6Tglzws5t3ODDNt&#10;b7yj6z4UIoawz1BBGUKTSenzkgz6gW2II3e2zmCI0BVSO7zFcFPLNEnepMGKY0OJDb2XlF/2P0bB&#10;ajJefW9fefO3Ox3p+HW6jFKXKPXSa5dTEIHa8BQ/3Gsd56ejI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ZmOxQAAAN0AAAAPAAAAAAAAAAAAAAAAAJgCAABkcnMv&#10;ZG93bnJldi54bWxQSwUGAAAAAAQABAD1AAAAigMAAAAA&#10;" fillcolor="black" stroked="f"/>
                  <v:rect id="Rectangle 1190" o:spid="_x0000_s2210" style="position:absolute;left:5623;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H+cUA&#10;AADdAAAADwAAAGRycy9kb3ducmV2LnhtbERPS2vCQBC+F/wPyxS81U2DFpu6ES0IXoT6ONTbmJ0m&#10;IdnZdHfV6K/vFgq9zcf3nNm8N624kPO1ZQXPowQEcWF1zaWCw371NAXhA7LG1jIpuJGHeT54mGGm&#10;7ZW3dNmFUsQQ9hkqqELoMil9UZFBP7IdceS+rDMYInSl1A6vMdy0Mk2SF2mw5thQYUfvFRXN7mwU&#10;LF+ny++PMW/u29ORjp+nZpK6RKnhY794AxGoD//iP/dax/npJIXfb+IJ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wf5xQAAAN0AAAAPAAAAAAAAAAAAAAAAAJgCAABkcnMv&#10;ZG93bnJldi54bWxQSwUGAAAAAAQABAD1AAAAigMAAAAA&#10;" fillcolor="black" stroked="f"/>
                  <v:rect id="Rectangle 1191" o:spid="_x0000_s2211" style="position:absolute;left:5623;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YsUA&#10;AADdAAAADwAAAGRycy9kb3ducmV2LnhtbERPS2sCMRC+F/ofwgjeata1iq5GqQWhl0J9HPQ2bsbd&#10;xc1km0Td9tc3QsHbfHzPmS1aU4srOV9ZVtDvJSCIc6srLhTstquXMQgfkDXWlknBD3lYzJ+fZphp&#10;e+M1XTehEDGEfYYKyhCaTEqfl2TQ92xDHLmTdQZDhK6Q2uEthptapkkykgYrjg0lNvReUn7eXIyC&#10;5WS8/P565c/f9fFAh/3xPExdolS3075NQQRqw0P87/7QcX46HMD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6JixQAAAN0AAAAPAAAAAAAAAAAAAAAAAJgCAABkcnMv&#10;ZG93bnJldi54bWxQSwUGAAAAAAQABAD1AAAAigMAAAAA&#10;" fillcolor="black" stroked="f"/>
                  <v:rect id="Rectangle 1192" o:spid="_x0000_s2212" style="position:absolute;left:5623;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6FsUA&#10;AADdAAAADwAAAGRycy9kb3ducmV2LnhtbERPS2sCMRC+F/ofwhR6q1kXFV2NooLQS8FHD/U2bsbd&#10;xc1kTVLd9tcbQfA2H99zJrPW1OJCzleWFXQ7CQji3OqKCwXfu9XHEIQPyBpry6TgjzzMpq8vE8y0&#10;vfKGLttQiBjCPkMFZQhNJqXPSzLoO7YhjtzROoMhQldI7fAaw00t0yQZSIMVx4YSG1qWlJ+2v0bB&#10;YjRcnNc9/vrfHPa0/zmc+qlLlHp/a+djEIHa8BQ/3J86zk/7Pb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joWxQAAAN0AAAAPAAAAAAAAAAAAAAAAAJgCAABkcnMv&#10;ZG93bnJldi54bWxQSwUGAAAAAAQABAD1AAAAigMAAAAA&#10;" fillcolor="black" stroked="f"/>
                  <v:rect id="Rectangle 1193" o:spid="_x0000_s2213" style="position:absolute;left:5623;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fjcUA&#10;AADdAAAADwAAAGRycy9kb3ducmV2LnhtbERPTWvCQBC9C/6HZQq96abBiI2uooLQS6HaHuptzI5J&#10;MDsbd7ca/fVuodDbPN7nzBadacSFnK8tK3gZJiCIC6trLhV8fW4GExA+IGtsLJOCG3lYzPu9Geba&#10;XnlLl10oRQxhn6OCKoQ2l9IXFRn0Q9sSR+5oncEQoSuldniN4aaRaZKMpcGaY0OFLa0rKk67H6Ng&#10;9TpZnT9G/H7fHva0/z6cstQlSj0/dcspiEBd+Bf/ud90nJ9mG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p+NxQAAAN0AAAAPAAAAAAAAAAAAAAAAAJgCAABkcnMv&#10;ZG93bnJldi54bWxQSwUGAAAAAAQABAD1AAAAigMAAAAA&#10;" fillcolor="black" stroked="f"/>
                  <v:rect id="Rectangle 1194" o:spid="_x0000_s2214" style="position:absolute;left:5623;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B+sUA&#10;AADdAAAADwAAAGRycy9kb3ducmV2LnhtbERPS2sCMRC+F/ofwhS81WwXFV2NooVCL4KPHupt3Ex3&#10;FzeTNUl19dcbQfA2H99zJrPW1OJEzleWFXx0ExDEudUVFwp+tl/vQxA+IGusLZOCC3mYTV9fJphp&#10;e+Y1nTahEDGEfYYKyhCaTEqfl2TQd21DHLk/6wyGCF0htcNzDDe1TJNkIA1WHBtKbOizpPyw+TcK&#10;FqPh4rjq8fK63u9o97s/9FOXKNV5a+djEIHa8BQ/3N86zk/7A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AH6xQAAAN0AAAAPAAAAAAAAAAAAAAAAAJgCAABkcnMv&#10;ZG93bnJldi54bWxQSwUGAAAAAAQABAD1AAAAigMAAAAA&#10;" fillcolor="black" stroked="f"/>
                  <v:rect id="Rectangle 1195" o:spid="_x0000_s2215" style="position:absolute;left:5623;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kYcUA&#10;AADdAAAADwAAAGRycy9kb3ducmV2LnhtbERPS2sCMRC+F/wPYQRvNeuiVVejaKHQS6E+DnobN+Pu&#10;4mayTVLd9tc3QsHbfHzPmS9bU4srOV9ZVjDoJyCIc6srLhTsd2/PExA+IGusLZOCH/KwXHSe5php&#10;e+MNXbehEDGEfYYKyhCaTEqfl2TQ921DHLmzdQZDhK6Q2uEthptapknyIg1WHBtKbOi1pPyy/TYK&#10;1tPJ+utzyB+/m9ORjofTZZS6RKlet13NQARqw0P8737XcX46GsP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KRhxQAAAN0AAAAPAAAAAAAAAAAAAAAAAJgCAABkcnMv&#10;ZG93bnJldi54bWxQSwUGAAAAAAQABAD1AAAAigMAAAAA&#10;" fillcolor="black" stroked="f"/>
                  <v:rect id="Rectangle 1196" o:spid="_x0000_s2216" style="position:absolute;left:5623;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wE8gA&#10;AADdAAAADwAAAGRycy9kb3ducmV2LnhtbESPQW/CMAyF70j7D5EncYN01UCsI6AxaRIXpMF2GDfT&#10;eG1F43RJgG6/fj4gcbP1nt/7PF/2rlVnCrHxbOBhnIEiLr1tuDLw+fE2moGKCdli65kM/FKE5eJu&#10;MMfC+gtv6bxLlZIQjgUaqFPqCq1jWZPDOPYdsWjfPjhMsoZK24AXCXetzrNsqh02LA01dvRaU3nc&#10;nZyB1dNs9fP+yJu/7WFP+6/DcZKHzJjhff/yDCpRn27m6/XaCn4+EVz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mzATyAAAAN0AAAAPAAAAAAAAAAAAAAAAAJgCAABk&#10;cnMvZG93bnJldi54bWxQSwUGAAAAAAQABAD1AAAAjQMAAAAA&#10;" fillcolor="black" stroked="f"/>
                  <v:rect id="Rectangle 1197" o:spid="_x0000_s2217" style="position:absolute;left:5623;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ViMQA&#10;AADdAAAADwAAAGRycy9kb3ducmV2LnhtbERPS2sCMRC+C/0PYQq9abZLLboapRYKXgRfB72Nm3F3&#10;cTPZJqmu/vpGELzNx/ec8bQ1tTiT85VlBe+9BARxbnXFhYLt5qc7AOEDssbaMim4kofp5KUzxkzb&#10;C6/ovA6FiCHsM1RQhtBkUvq8JIO+ZxviyB2tMxgidIXUDi8x3NQyTZJPabDi2FBiQ98l5af1n1Ew&#10;Gw5mv8sPXtxWhz3td4dTP3WJUm+v7dcIRKA2PMUP91zH+Wl/C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XlYjEAAAA3QAAAA8AAAAAAAAAAAAAAAAAmAIAAGRycy9k&#10;b3ducmV2LnhtbFBLBQYAAAAABAAEAPUAAACJAwAAAAA=&#10;" fillcolor="black" stroked="f"/>
                  <v:rect id="Rectangle 1198" o:spid="_x0000_s2218" style="position:absolute;left:5623;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2qMgA&#10;AADdAAAADwAAAGRycy9kb3ducmV2LnhtbESPQW/CMAyF75P2HyJP4jbSVQyxjoDGJCQuSMB2GDfT&#10;eG1F43RJgI5fPx8mcbP1nt/7PJ33rlVnCrHxbOBpmIEiLr1tuDLw+bF8nICKCdli65kM/FKE+ez+&#10;boqF9Rfe0nmXKiUhHAs0UKfUFVrHsiaHceg7YtG+fXCYZA2VtgEvEu5anWfZWDtsWBpq7Oi9pvK4&#10;OzkDi5fJ4mcz4vV1e9jT/utwfM5DZszgoX97BZWoTzfz//XKCn4+Fn7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gfaoyAAAAN0AAAAPAAAAAAAAAAAAAAAAAJgCAABk&#10;cnMvZG93bnJldi54bWxQSwUGAAAAAAQABAD1AAAAjQMAAAAA&#10;" fillcolor="black" stroked="f"/>
                  <v:rect id="Rectangle 1199" o:spid="_x0000_s2219" style="position:absolute;left:5623;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1TM8QA&#10;AADdAAAADwAAAGRycy9kb3ducmV2LnhtbERPTWsCMRC9C/6HMEJvmnVpRVejaKHgRajaQ72Nm3F3&#10;cTPZJqlu/fWNIHibx/uc2aI1tbiQ85VlBcNBAoI4t7riQsHX/qM/BuEDssbaMin4Iw+Lebczw0zb&#10;K2/psguFiCHsM1RQhtBkUvq8JIN+YBviyJ2sMxgidIXUDq8x3NQyTZKRNFhxbCixofeS8vPu1yhY&#10;Tcarn89X3ty2xwMdvo/nt9QlSr302uUURKA2PMUP91rH+eloC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NUzPEAAAA3QAAAA8AAAAAAAAAAAAAAAAAmAIAAGRycy9k&#10;b3ducmV2LnhtbFBLBQYAAAAABAAEAPUAAACJAwAAAAA=&#10;" fillcolor="black" stroked="f"/>
                  <v:rect id="Rectangle 1200" o:spid="_x0000_s2220" style="position:absolute;left:5623;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RMUA&#10;AADdAAAADwAAAGRycy9kb3ducmV2LnhtbERPS2vCQBC+F/wPyxS81U2DFZu6ES0IXgRfh3obs9Mk&#10;JDub7q6a9te7hUJv8/E9ZzbvTSuu5HxtWcHzKAFBXFhdc6ngeFg9TUH4gKyxtUwKvsnDPB88zDDT&#10;9sY7uu5DKWII+wwVVCF0mZS+qMigH9mOOHKf1hkMEbpSaoe3GG5amSbJRBqsOTZU2NF7RUWzvxgF&#10;y9fp8ms75s3P7nyi08e5eUldotTwsV+8gQjUh3/xn3ut4/x0ksLvN/EE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81ExQAAAN0AAAAPAAAAAAAAAAAAAAAAAJgCAABkcnMv&#10;ZG93bnJldi54bWxQSwUGAAAAAAQABAD1AAAAigMAAAAA&#10;" fillcolor="black" stroked="f"/>
                  <v:rect id="Rectangle 1201" o:spid="_x0000_s2221" style="position:absolute;left:5623;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o38UA&#10;AADdAAAADwAAAGRycy9kb3ducmV2LnhtbERPTWsCMRC9F/wPYQRvNetaRbdG0UKhl4LaHvQ2bqa7&#10;i5vJNkl16683guBtHu9zZovW1OJEzleWFQz6CQji3OqKCwXfX+/PExA+IGusLZOCf/KwmHeeZphp&#10;e+YNnbahEDGEfYYKyhCaTEqfl2TQ921DHLkf6wyGCF0htcNzDDe1TJNkLA1WHBtKbOitpPy4/TMK&#10;VtPJ6nf9wp+XzWFP+93hOEpdolSv2y5fQQRqw0N8d3/oOD8dD+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2jfxQAAAN0AAAAPAAAAAAAAAAAAAAAAAJgCAABkcnMv&#10;ZG93bnJldi54bWxQSwUGAAAAAAQABAD1AAAAigMAAAAA&#10;" fillcolor="black" stroked="f"/>
                  <v:rect id="Rectangle 1202" o:spid="_x0000_s2222" style="position:absolute;left:5623;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wq8QA&#10;AADdAAAADwAAAGRycy9kb3ducmV2LnhtbERPTWsCMRC9F/ofwhR6q1kXFV2NooLQS6FqD/U2bsbd&#10;xc1kTVJd/fWNIHibx/ucyaw1tTiT85VlBd1OAoI4t7riQsHPdvUxBOEDssbaMim4kofZ9PVlgpm2&#10;F17TeRMKEUPYZ6igDKHJpPR5SQZ9xzbEkTtYZzBE6AqpHV5iuKllmiQDabDi2FBiQ8uS8uPmzyhY&#10;jIaL03ePv27r/Y52v/tjP3WJUu9v7XwMIlAbnuKH+1PH+emgB/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68KvEAAAA3QAAAA8AAAAAAAAAAAAAAAAAmAIAAGRycy9k&#10;b3ducmV2LnhtbFBLBQYAAAAABAAEAPUAAACJAwAAAAA=&#10;" fillcolor="black" stroked="f"/>
                  <v:rect id="Rectangle 1203" o:spid="_x0000_s2223" style="position:absolute;left:5623;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VMMUA&#10;AADdAAAADwAAAGRycy9kb3ducmV2LnhtbERPS2sCMRC+F/ofwhS81WwXFV2NooVCL4KPHupt3Ex3&#10;FzeTNUl19dcbQfA2H99zJrPW1OJEzleWFXx0ExDEudUVFwp+tl/vQxA+IGusLZOCC3mYTV9fJphp&#10;e+Y1nTahEDGEfYYKyhCaTEqfl2TQd21DHLk/6wyGCF0htcNzDDe1TJNkIA1WHBtKbOizpPyw+TcK&#10;FqPh4rjq8fK63u9o97s/9FOXKNV5a+djEIHa8BQ/3N86zk8Hfb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lUwxQAAAN0AAAAPAAAAAAAAAAAAAAAAAJgCAABkcnMv&#10;ZG93bnJldi54bWxQSwUGAAAAAAQABAD1AAAAigMAAAAA&#10;" fillcolor="black" stroked="f"/>
                  <v:rect id="Rectangle 1204" o:spid="_x0000_s2224" style="position:absolute;left:5623;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LR8UA&#10;AADdAAAADwAAAGRycy9kb3ducmV2LnhtbERPS2vCQBC+F/wPyxS81U2DDTa6ihaEXgq+DvU2Zsck&#10;mJ1Nd1dN/fWuUOhtPr7nTGadacSFnK8tK3gdJCCIC6trLhXstsuXEQgfkDU2lknBL3mYTXtPE8y1&#10;vfKaLptQihjCPkcFVQhtLqUvKjLoB7YljtzROoMhQldK7fAaw00j0yTJpMGaY0OFLX1UVJw2Z6Ng&#10;8T5a/KyG/HVbH/a0/z6c3lKXKNV/7uZjEIG68C/+c3/qOD/NMn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MtHxQAAAN0AAAAPAAAAAAAAAAAAAAAAAJgCAABkcnMv&#10;ZG93bnJldi54bWxQSwUGAAAAAAQABAD1AAAAigMAAAAA&#10;" fillcolor="black" stroked="f"/>
                  <v:rect id="Rectangle 1205" o:spid="_x0000_s2225" style="position:absolute;left:5623;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u3MUA&#10;AADdAAAADwAAAGRycy9kb3ducmV2LnhtbERPS2sCMRC+F/ofwgjeatbF+liNUgtCL4X6OOht3Iy7&#10;i5vJNom67a9vhIK3+fieM1u0phZXcr6yrKDfS0AQ51ZXXCjYbVcvYxA+IGusLZOCH/KwmD8/zTDT&#10;9sZrum5CIWII+wwVlCE0mZQ+L8mg79mGOHIn6wyGCF0htcNbDDe1TJNkKA1WHBtKbOi9pPy8uRgF&#10;y8l4+f014M/f9fFAh/3x/Jq6RKlup32bggjUhof43/2h4/x0OIL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G7cxQAAAN0AAAAPAAAAAAAAAAAAAAAAAJgCAABkcnMv&#10;ZG93bnJldi54bWxQSwUGAAAAAAQABAD1AAAAigMAAAAA&#10;" fillcolor="black" stroked="f"/>
                  <v:rect id="Rectangle 1206" o:spid="_x0000_s2226" style="position:absolute;left:5623;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6rsgA&#10;AADdAAAADwAAAGRycy9kb3ducmV2LnhtbESPQW/CMAyF75P2HyJP4jbSVQyxjoDGJCQuSMB2GDfT&#10;eG1F43RJgI5fPx8mcbP1nt/7PJ33rlVnCrHxbOBpmIEiLr1tuDLw+bF8nICKCdli65kM/FKE+ez+&#10;boqF9Rfe0nmXKiUhHAs0UKfUFVrHsiaHceg7YtG+fXCYZA2VtgEvEu5anWfZWDtsWBpq7Oi9pvK4&#10;OzkDi5fJ4mcz4vV1e9jT/utwfM5DZszgoX97BZWoTzfz//XKCn4+Flz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9/quyAAAAN0AAAAPAAAAAAAAAAAAAAAAAJgCAABk&#10;cnMvZG93bnJldi54bWxQSwUGAAAAAAQABAD1AAAAjQMAAAAA&#10;" fillcolor="black" stroked="f"/>
                  <v:rect id="Rectangle 1207" o:spid="_x0000_s2227" style="position:absolute;left:5623;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fNcQA&#10;AADdAAAADwAAAGRycy9kb3ducmV2LnhtbERPS2sCMRC+C/0PYQq9abZLK7oapRYKXgRfB72Nm3F3&#10;cTPZJqlu/fVGELzNx/ec8bQ1tTiT85VlBe+9BARxbnXFhYLt5qc7AOEDssbaMin4Jw/TyUtnjJm2&#10;F17ReR0KEUPYZ6igDKHJpPR5SQZ9zzbEkTtaZzBE6AqpHV5iuKllmiR9abDi2FBiQ98l5af1n1Ew&#10;Gw5mv8sPXlxXhz3td4fTZ+oSpd5e268RiEBteIof7rmO89P+EO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XzXEAAAA3QAAAA8AAAAAAAAAAAAAAAAAmAIAAGRycy9k&#10;b3ducmV2LnhtbFBLBQYAAAAABAAEAPUAAACJAwAAAAA=&#10;" fillcolor="black" stroked="f"/>
                  <v:rect id="Rectangle 1208" o:spid="_x0000_s2228" style="position:absolute;left:5623;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gdcgA&#10;AADdAAAADwAAAGRycy9kb3ducmV2LnhtbESPQU/CQBCF7yb+h82YcJOtDSJWFiImJF5MAD3IbeiO&#10;bUN3tu4uUPn1zIHE20zem/e+mc5716ojhdh4NvAwzEARl942XBn4+lzeT0DFhGyx9UwG/ijCfHZ7&#10;M8XC+hOv6bhJlZIQjgUaqFPqCq1jWZPDOPQdsWg/PjhMsoZK24AnCXetzrNsrB02LA01dvRWU7nf&#10;HJyBxfNk8bsa8cd5vdvS9nu3f8xDZszgrn99AZWoT//m6/W7Ffz8Sfj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GB1yAAAAN0AAAAPAAAAAAAAAAAAAAAAAJgCAABk&#10;cnMvZG93bnJldi54bWxQSwUGAAAAAAQABAD1AAAAjQMAAAAA&#10;" fillcolor="black" stroked="f"/>
                  <v:rect id="Rectangle 1209" o:spid="_x0000_s2229" style="position:absolute;left:5623;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F7sUA&#10;AADdAAAADwAAAGRycy9kb3ducmV2LnhtbERPTWvCQBC9C/0PyxR6MxtDtZq6ihYKvRTU9qC3MTtN&#10;gtnZuLvV2F/vCkJv83ifM513phEncr62rGCQpCCIC6trLhV8f733xyB8QNbYWCYFF/Iwnz30pphr&#10;e+Y1nTahFDGEfY4KqhDaXEpfVGTQJ7YljtyPdQZDhK6U2uE5hptGZmk6kgZrjg0VtvRWUXHY/BoF&#10;y8l4eVw98+ffer+j3XZ/GGYuVerpsVu8ggjUhX/x3f2h4/zsZQC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MXuxQAAAN0AAAAPAAAAAAAAAAAAAAAAAJgCAABkcnMv&#10;ZG93bnJldi54bWxQSwUGAAAAAAQABAD1AAAAigMAAAAA&#10;" fillcolor="black" stroked="f"/>
                  <v:rect id="Rectangle 1210" o:spid="_x0000_s2230" style="position:absolute;left:5623;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bmcUA&#10;AADdAAAADwAAAGRycy9kb3ducmV2LnhtbERPTWsCMRC9F/ofwhS81WwXa3U1igqCF6FaD3obN9Pd&#10;xc1kTaJu/fVNQehtHu9zxtPW1OJKzleWFbx1ExDEudUVFwp2X8vXAQgfkDXWlknBD3mYTp6fxphp&#10;e+MNXbehEDGEfYYKyhCaTEqfl2TQd21DHLlv6wyGCF0htcNbDDe1TJOkLw1WHBtKbGhRUn7aXoyC&#10;+XAwP3/2eH3fHA902B9P76lLlOq8tLMRiEBt+Bc/3Csd56cfKf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luZxQAAAN0AAAAPAAAAAAAAAAAAAAAAAJgCAABkcnMv&#10;ZG93bnJldi54bWxQSwUGAAAAAAQABAD1AAAAigMAAAAA&#10;" fillcolor="black" stroked="f"/>
                  <v:rect id="Rectangle 1211" o:spid="_x0000_s2231" style="position:absolute;left:5623;top:15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r+AsUA&#10;AADdAAAADwAAAGRycy9kb3ducmV2LnhtbERPTWsCMRC9F/ofwhS81Wy3ttrVKFUQvBTUeqi3cTPu&#10;Lm4m2yTq6q83QqG3ebzPGU1aU4sTOV9ZVvDSTUAQ51ZXXCjYfM+fByB8QNZYWyYFF/IwGT8+jDDT&#10;9swrOq1DIWII+wwVlCE0mZQ+L8mg79qGOHJ76wyGCF0htcNzDDe1TJPkXRqsODaU2NCspPywPhoF&#10;04/B9HfZ46/rarel7c/u8Ja6RKnOU/s5BBGoDf/iP/dCx/lp/xX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v4CxQAAAN0AAAAPAAAAAAAAAAAAAAAAAJgCAABkcnMv&#10;ZG93bnJldi54bWxQSwUGAAAAAAQABAD1AAAAigMAAAAA&#10;" fillcolor="black" stroked="f"/>
                  <v:rect id="Rectangle 1212" o:spid="_x0000_s2232" style="position:absolute;left:5623;top:15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mdsUA&#10;AADdAAAADwAAAGRycy9kb3ducmV2LnhtbERPTWvCQBC9C/6HZQq9mU2Dtpq6igqFXgpqe9DbmJ0m&#10;wexs3N1q7K93hUJv83ifM513phFncr62rOApSUEQF1bXXCr4+nwbjEH4gKyxsUwKruRhPuv3pphr&#10;e+ENnbehFDGEfY4KqhDaXEpfVGTQJ7Yljty3dQZDhK6U2uElhptGZmn6LA3WHBsqbGlVUXHc/hgF&#10;y8l4eVoP+eN3c9jTfnc4jjKXKvX40C1eQQTqwr/4z/2u4/zsZQj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2Z2xQAAAN0AAAAPAAAAAAAAAAAAAAAAAJgCAABkcnMv&#10;ZG93bnJldi54bWxQSwUGAAAAAAQABAD1AAAAigMAAAAA&#10;" fillcolor="black" stroked="f"/>
                  <v:rect id="Rectangle 1213" o:spid="_x0000_s2233" style="position:absolute;left:5623;top:15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7cUA&#10;AADdAAAADwAAAGRycy9kb3ducmV2LnhtbERPS2sCMRC+F/wPYQRvNeuiVVejaKHQS6E+DnobN+Pu&#10;4mayTVLd9tc3QsHbfHzPmS9bU4srOV9ZVjDoJyCIc6srLhTsd2/PExA+IGusLZOCH/KwXHSe5php&#10;e+MNXbehEDGEfYYKyhCaTEqfl2TQ921DHLmzdQZDhK6Q2uEthptapknyIg1WHBtKbOi1pPyy/TYK&#10;1tPJ+utzyB+/m9ORjofTZZS6RKlet13NQARqw0P8737XcX46HsH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8PtxQAAAN0AAAAPAAAAAAAAAAAAAAAAAJgCAABkcnMv&#10;ZG93bnJldi54bWxQSwUGAAAAAAQABAD1AAAAigMAAAAA&#10;" fillcolor="black" stroked="f"/>
                  <v:rect id="Rectangle 1214" o:spid="_x0000_s2234" style="position:absolute;left:5623;top:15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msUA&#10;AADdAAAADwAAAGRycy9kb3ducmV2LnhtbERPS2sCMRC+F/ofwgjeatbF+liNUgtCL4X6OOht3Iy7&#10;i5vJNom67a9vhIK3+fieM1u0phZXcr6yrKDfS0AQ51ZXXCjYbVcvYxA+IGusLZOCH/KwmD8/zTDT&#10;9sZrum5CIWII+wwVlCE0mZQ+L8mg79mGOHIn6wyGCF0htcNbDDe1TJNkKA1WHBtKbOi9pPy8uRgF&#10;y8l4+f014M/f9fFAh/3x/Jq6RKlup32bggjUhof43/2h4/x0NIT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axQAAAN0AAAAPAAAAAAAAAAAAAAAAAJgCAABkcnMv&#10;ZG93bnJldi54bWxQSwUGAAAAAAQABAD1AAAAigMAAAAA&#10;" fillcolor="black" stroked="f"/>
                  <v:rect id="Rectangle 1215" o:spid="_x0000_s2235" style="position:absolute;left:5623;top:15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4AcUA&#10;AADdAAAADwAAAGRycy9kb3ducmV2LnhtbERPS2sCMRC+F/wPYQRvNetifWyNooVCLwW1Peht3Ex3&#10;FzeTbZLq1l9vBMHbfHzPmS1aU4sTOV9ZVjDoJyCIc6srLhR8f70/T0D4gKyxtkwK/snDYt55mmGm&#10;7Zk3dNqGQsQQ9hkqKENoMil9XpJB37cNceR+rDMYInSF1A7PMdzUMk2SkTRYcWwosaG3kvLj9s8o&#10;WE0nq9/1kD8vm8Oe9rvD8SV1iVK9brt8BRGoDQ/x3f2h4/x0PIbb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fgBxQAAAN0AAAAPAAAAAAAAAAAAAAAAAJgCAABkcnMv&#10;ZG93bnJldi54bWxQSwUGAAAAAAQABAD1AAAAigMAAAAA&#10;" fillcolor="black" stroked="f"/>
                  <v:rect id="Rectangle 1216" o:spid="_x0000_s2236" style="position:absolute;left:5623;top:15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5sc8gA&#10;AADdAAAADwAAAGRycy9kb3ducmV2LnhtbESPQU/CQBCF7yb+h82YcJOtDSJWFiImJF5MAD3IbeiO&#10;bUN3tu4uUPn1zIHE20zem/e+mc5716ojhdh4NvAwzEARl942XBn4+lzeT0DFhGyx9UwG/ijCfHZ7&#10;M8XC+hOv6bhJlZIQjgUaqFPqCq1jWZPDOPQdsWg/PjhMsoZK24AnCXetzrNsrB02LA01dvRWU7nf&#10;HJyBxfNk8bsa8cd5vdvS9nu3f8xDZszgrn99AZWoT//m6/W7Ffz8SXD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LmxzyAAAAN0AAAAPAAAAAAAAAAAAAAAAAJgCAABk&#10;cnMvZG93bnJldi54bWxQSwUGAAAAAAQABAD1AAAAjQMAAAAA&#10;" fillcolor="black" stroked="f"/>
                  <v:rect id="Rectangle 1217" o:spid="_x0000_s2237" style="position:absolute;left:5623;top:15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6MUA&#10;AADdAAAADwAAAGRycy9kb3ducmV2LnhtbERPTWsCMRC9F/wPYQRvNdulVl2NogXBS6HaHvQ2bqa7&#10;i5vJmkRd++sboeBtHu9zpvPW1OJCzleWFbz0ExDEudUVFwq+v1bPIxA+IGusLZOCG3mYzzpPU8y0&#10;vfKGLttQiBjCPkMFZQhNJqXPSzLo+7YhjtyPdQZDhK6Q2uE1hptapknyJg1WHBtKbOi9pPy4PRsF&#10;y/Foefp85Y/fzWFP+93hOEhdolSv2y4mIAK14SH+d691nJ8O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snoxQAAAN0AAAAPAAAAAAAAAAAAAAAAAJgCAABkcnMv&#10;ZG93bnJldi54bWxQSwUGAAAAAAQABAD1AAAAigMAAAAA&#10;" fillcolor="black" stroked="f"/>
                  <v:rect id="Rectangle 1218" o:spid="_x0000_s2238" style="position:absolute;left:5623;top:15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QUsgA&#10;AADdAAAADwAAAGRycy9kb3ducmV2LnhtbESPQU/CQBCF7yT+h82YcIOtDZJaWYiYmHgxEfAgt6E7&#10;tg3d2bq7QvXXOwcSbjN5b977ZrEaXKdOFGLr2cDdNANFXHnbcm3gY/cyKUDFhGyx80wGfinCankz&#10;WmBp/Zk3dNqmWkkIxxINNCn1pdaxashhnPqeWLQvHxwmWUOtbcCzhLtO51k21w5bloYGe3puqDpu&#10;f5yB9UOx/n6f8dvf5rCn/efheJ+HzJjx7fD0CCrRkK7my/WrFfy8EH7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RBSyAAAAN0AAAAPAAAAAAAAAAAAAAAAAJgCAABk&#10;cnMvZG93bnJldi54bWxQSwUGAAAAAAQABAD1AAAAjQMAAAAA&#10;" fillcolor="black" stroked="f"/>
                  <v:rect id="Rectangle 1219" o:spid="_x0000_s2239" style="position:absolute;left:5623;top:15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1ycUA&#10;AADdAAAADwAAAGRycy9kb3ducmV2LnhtbERPTWvCQBC9C/0PyxS86cZgSxpdpQpCLwW1PdTbmB2T&#10;YHY23d1q9Nd3BcHbPN7nTOedacSJnK8tKxgNExDEhdU1lwq+v1aDDIQPyBoby6TgQh7ms6feFHNt&#10;z7yh0zaUIoawz1FBFUKbS+mLigz6oW2JI3ewzmCI0JVSOzzHcNPINElepcGaY0OFLS0rKo7bP6Ng&#10;8ZYtftdj/rxu9jva/eyPL6lLlOo/d+8TEIG68BDf3R86zk+zE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bXJxQAAAN0AAAAPAAAAAAAAAAAAAAAAAJgCAABkcnMv&#10;ZG93bnJldi54bWxQSwUGAAAAAAQABAD1AAAAigMAAAAA&#10;" fillcolor="black" stroked="f"/>
                  <v:rect id="Rectangle 1220" o:spid="_x0000_s2240" style="position:absolute;left:5623;top:15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rvsQA&#10;AADdAAAADwAAAGRycy9kb3ducmV2LnhtbERPTWvCQBC9C/6HZYTedNPQlhhdRQWhl0LVHuptzE6T&#10;YHY27m41+uu7BcHbPN7nTOedacSZnK8tK3geJSCIC6trLhV87dbDDIQPyBoby6TgSh7ms35virm2&#10;F97QeRtKEUPY56igCqHNpfRFRQb9yLbEkfuxzmCI0JVSO7zEcNPINEnepMGaY0OFLa0qKo7bX6Ng&#10;Oc6Wp88X/rhtDnvafx+Or6lLlHoadIsJiEBdeIjv7ncd56dZCv/fxB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TK77EAAAA3QAAAA8AAAAAAAAAAAAAAAAAmAIAAGRycy9k&#10;b3ducmV2LnhtbFBLBQYAAAAABAAEAPUAAACJAwAAAAA=&#10;" fillcolor="black" stroked="f"/>
                  <v:rect id="Rectangle 1221" o:spid="_x0000_s2241" style="position:absolute;left:5623;top:15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JcUA&#10;AADdAAAADwAAAGRycy9kb3ducmV2LnhtbERPTWvCQBC9C/0PyxR6043RlhhdpQqCl4LaHuptzI5J&#10;MDub7m419te7hUJv83ifM1t0phEXcr62rGA4SEAQF1bXXCr4eF/3MxA+IGtsLJOCG3lYzB96M8y1&#10;vfKOLvtQihjCPkcFVQhtLqUvKjLoB7YljtzJOoMhQldK7fAaw00j0yR5kQZrjg0VtrSqqDjvv42C&#10;5SRbfm3H/PazOx7o8Hk8P6cuUerpsXudggjUhX/xn3uj4/w0G8H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44lxQAAAN0AAAAPAAAAAAAAAAAAAAAAAJgCAABkcnMv&#10;ZG93bnJldi54bWxQSwUGAAAAAAQABAD1AAAAigMAAAAA&#10;" fillcolor="black" stroked="f"/>
                  <v:rect id="Rectangle 1222" o:spid="_x0000_s2242" style="position:absolute;left:5623;top:15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YWUcUA&#10;AADdAAAADwAAAGRycy9kb3ducmV2LnhtbERPTWvCQBC9F/oflil4azYNtqTRVaog9FJQ20O9jdkx&#10;CWZn4+5Wo7++Kwje5vE+ZzztTSuO5HxjWcFLkoIgLq1uuFLw8714zkH4gKyxtUwKzuRhOnl8GGOh&#10;7YlXdFyHSsQQ9gUqqEPoCil9WZNBn9iOOHI76wyGCF0ltcNTDDetzNL0TRpsODbU2NG8pnK//jMK&#10;Zu/57LAc8tdltd3Q5ne7f81cqtTgqf8YgQjUh7v45v7UcX6WD+H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hZRxQAAAN0AAAAPAAAAAAAAAAAAAAAAAJgCAABkcnMv&#10;ZG93bnJldi54bWxQSwUGAAAAAAQABAD1AAAAigMAAAAA&#10;" fillcolor="black" stroked="f"/>
                  <v:rect id="Rectangle 1223" o:spid="_x0000_s2243" style="position:absolute;left:5623;top:15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zysUA&#10;AADdAAAADwAAAGRycy9kb3ducmV2LnhtbERPTWvCQBC9F/wPywi91Y2hlhhdRQsFL0K1PehtzI5J&#10;MDub7m41+uu7BcHbPN7nTOedacSZnK8tKxgOEhDEhdU1lwq+vz5eMhA+IGtsLJOCK3mYz3pPU8y1&#10;vfCGzttQihjCPkcFVQhtLqUvKjLoB7YljtzROoMhQldK7fASw00j0yR5kwZrjg0VtvReUXHa/hoF&#10;y3G2/Pl85fVtc9jTfnc4jVKXKPXc7xYTEIG68BDf3Ssd56fZC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PKxQAAAN0AAAAPAAAAAAAAAAAAAAAAAJgCAABkcnMv&#10;ZG93bnJldi54bWxQSwUGAAAAAAQABAD1AAAAigMAAAAA&#10;" fillcolor="black" stroked="f"/>
                  <v:rect id="Rectangle 1224" o:spid="_x0000_s2244" style="position:absolute;left:5623;top:15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tvcUA&#10;AADdAAAADwAAAGRycy9kb3ducmV2LnhtbERPTWvCQBC9F/wPywi91Y2hSoyuooWCF0FtD3obs2MS&#10;zM6mu1uN/fVuodDbPN7nzBadacSVnK8tKxgOEhDEhdU1lwo+P95fMhA+IGtsLJOCO3lYzHtPM8y1&#10;vfGOrvtQihjCPkcFVQhtLqUvKjLoB7YljtzZOoMhQldK7fAWw00j0yQZS4M1x4YKW3qrqLjsv42C&#10;1SRbfW1fefOzOx3peDhdRqlLlHrud8spiEBd+Bf/udc6zk+zM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C29xQAAAN0AAAAPAAAAAAAAAAAAAAAAAJgCAABkcnMv&#10;ZG93bnJldi54bWxQSwUGAAAAAAQABAD1AAAAigMAAAAA&#10;" fillcolor="black" stroked="f"/>
                  <v:rect id="Rectangle 1225" o:spid="_x0000_s2245" style="position:absolute;left:5623;top:15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IJsUA&#10;AADdAAAADwAAAGRycy9kb3ducmV2LnhtbERPTWvCQBC9C/0PyxR6041B2xhdpQqCl4LaHuptzI5J&#10;MDub7m419te7hUJv83ifM1t0phEXcr62rGA4SEAQF1bXXCr4eF/3MxA+IGtsLJOCG3lYzB96M8y1&#10;vfKOLvtQihjCPkcFVQhtLqUvKjLoB7YljtzJOoMhQldK7fAaw00j0yR5lgZrjg0VtrSqqDjvv42C&#10;5SRbfm1H/PazOx7o8Hk8j1OXKPX02L1OQQTqwr/4z73RcX6avcD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IgmxQAAAN0AAAAPAAAAAAAAAAAAAAAAAJgCAABkcnMv&#10;ZG93bnJldi54bWxQSwUGAAAAAAQABAD1AAAAigMAAAAA&#10;" fillcolor="black" stroked="f"/>
                  <v:rect id="Rectangle 1226" o:spid="_x0000_s2246" style="position:absolute;left:5623;top:15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scVMgA&#10;AADdAAAADwAAAGRycy9kb3ducmV2LnhtbESPQU/CQBCF7yT+h82YcIOtDZJaWYiYmHgxEfAgt6E7&#10;tg3d2bq7QvXXOwcSbjN5b977ZrEaXKdOFGLr2cDdNANFXHnbcm3gY/cyKUDFhGyx80wGfinCankz&#10;WmBp/Zk3dNqmWkkIxxINNCn1pdaxashhnPqeWLQvHxwmWUOtbcCzhLtO51k21w5bloYGe3puqDpu&#10;f5yB9UOx/n6f8dvf5rCn/efheJ+HzJjx7fD0CCrRkK7my/WrFfy8EFz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xUyAAAAN0AAAAPAAAAAAAAAAAAAAAAAJgCAABk&#10;cnMvZG93bnJldi54bWxQSwUGAAAAAAQABAD1AAAAjQMAAAAA&#10;" fillcolor="black" stroked="f"/>
                  <v:rect id="Rectangle 1227" o:spid="_x0000_s2247" style="position:absolute;left:5623;top:14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e5z8UA&#10;AADdAAAADwAAAGRycy9kb3ducmV2LnhtbERPS2vCQBC+F/wPywi91Y2hLTG6igpCL4X6OOhtzI5J&#10;MDsbd7ca/fXdQqG3+fieM5l1phFXcr62rGA4SEAQF1bXXCrYbVcvGQgfkDU2lknBnTzMpr2nCeba&#10;3nhN100oRQxhn6OCKoQ2l9IXFRn0A9sSR+5kncEQoSuldniL4aaRaZK8S4M1x4YKW1pWVJw330bB&#10;YpQtLl+v/PlYHw902B/Pb6lLlHrud/MxiEBd+Bf/uT90nJ9mI/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7nPxQAAAN0AAAAPAAAAAAAAAAAAAAAAAJgCAABkcnMv&#10;ZG93bnJldi54bWxQSwUGAAAAAAQABAD1AAAAigMAAAAA&#10;" fillcolor="black" stroked="f"/>
                  <v:rect id="Rectangle 1228" o:spid="_x0000_s2248" style="position:absolute;left:5623;top:14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SGj8gA&#10;AADdAAAADwAAAGRycy9kb3ducmV2LnhtbESPQW/CMAyF70j7D5EncYN0FSDoCGhMmrQL0mA7jJtp&#10;vLaicbokg26/fj4gcbP1nt/7vFz3rlVnCrHxbOBhnIEiLr1tuDLw8f4ymoOKCdli65kM/FKE9epu&#10;sMTC+gvv6LxPlZIQjgUaqFPqCq1jWZPDOPYdsWhfPjhMsoZK24AXCXetzrNsph02LA01dvRcU3na&#10;/zgDm8V88/024e3f7nigw+fxNM1DZszwvn96BJWoTzfz9frVCn6+EH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VIaPyAAAAN0AAAAPAAAAAAAAAAAAAAAAAJgCAABk&#10;cnMvZG93bnJldi54bWxQSwUGAAAAAAQABAD1AAAAjQMAAAAA&#10;" fillcolor="black" stroked="f"/>
                  <v:rect id="Rectangle 1229" o:spid="_x0000_s2249" style="position:absolute;left:5623;top:14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jFMUA&#10;AADdAAAADwAAAGRycy9kb3ducmV2LnhtbERPS2sCMRC+C/6HMEJvmnWpRVejVEHoRaiPg97Gzbi7&#10;uJlsk1S3/fVNQfA2H99zZovW1OJGzleWFQwHCQji3OqKCwWH/bo/BuEDssbaMin4IQ+Lebczw0zb&#10;O2/ptguFiCHsM1RQhtBkUvq8JIN+YBviyF2sMxgidIXUDu8x3NQyTZI3abDi2FBiQ6uS8uvu2yhY&#10;TsbLr89X3vxuzyc6Hc/XUeoSpV567fsURKA2PMUP94eO89PJE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CMUxQAAAN0AAAAPAAAAAAAAAAAAAAAAAJgCAABkcnMv&#10;ZG93bnJldi54bWxQSwUGAAAAAAQABAD1AAAAigMAAAAA&#10;" fillcolor="black" stroked="f"/>
                  <v:rect id="Rectangle 1230" o:spid="_x0000_s2250" style="position:absolute;left:5623;top:14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9Y8UA&#10;AADdAAAADwAAAGRycy9kb3ducmV2LnhtbERPTWvCQBC9F/oflil4q5sGFU1dQy0UvAhqe6i3MTtN&#10;QrKz6e6qaX+9Kwje5vE+Z573phUncr62rOBlmIAgLqyuuVTw9fnxPAXhA7LG1jIp+CMP+eLxYY6Z&#10;tmfe0mkXShFD2GeooAqhy6T0RUUG/dB2xJH7sc5giNCVUjs8x3DTyjRJJtJgzbGhwo7eKyqa3dEo&#10;WM6my9/NiNf/28Oe9t+HZpy6RKnBU//2CiJQH+7im3ul4/x0lsL1m3iC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r1jxQAAAN0AAAAPAAAAAAAAAAAAAAAAAJgCAABkcnMv&#10;ZG93bnJldi54bWxQSwUGAAAAAAQABAD1AAAAigMAAAAA&#10;" fillcolor="black" stroked="f"/>
                  <v:rect id="Rectangle 1231" o:spid="_x0000_s2251" style="position:absolute;left:5623;top:14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Y+MUA&#10;AADdAAAADwAAAGRycy9kb3ducmV2LnhtbERPTWsCMRC9F/wPYQRvNdutFV2NogXBS6HaHvQ2bqa7&#10;i5vJmkRd++sboeBtHu9zpvPW1OJCzleWFbz0ExDEudUVFwq+v1bPIxA+IGusLZOCG3mYzzpPU8y0&#10;vfKGLttQiBjCPkMFZQhNJqXPSzLo+7YhjtyPdQZDhK6Q2uE1hptapkkylAYrjg0lNvReUn7cno2C&#10;5Xi0PH0O+ON3c9jTfnc4vqUuUarXbRcTEIHa8BD/u9c6zk/H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hj4xQAAAN0AAAAPAAAAAAAAAAAAAAAAAJgCAABkcnMv&#10;ZG93bnJldi54bWxQSwUGAAAAAAQABAD1AAAAigMAAAAA&#10;" fillcolor="black" stroked="f"/>
                  <v:rect id="Rectangle 1232" o:spid="_x0000_s2252" style="position:absolute;left:5623;top:14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AjMUA&#10;AADdAAAADwAAAGRycy9kb3ducmV2LnhtbERPTWvCQBC9F/wPyxR6q5uGVDS6ihEKvRSq9lBvY3ZM&#10;gtnZuLvVtL/eLQje5vE+Z7boTSvO5HxjWcHLMAFBXFrdcKXga/v2PAbhA7LG1jIp+CUPi/ngYYa5&#10;thde03kTKhFD2OeooA6hy6X0ZU0G/dB2xJE7WGcwROgqqR1eYrhpZZokI2mw4dhQY0ermsrj5sco&#10;KCbj4vSZ8cffer+j3ff++Jq6RKmnx345BRGoD3fxzf2u4/x0ks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4CMxQAAAN0AAAAPAAAAAAAAAAAAAAAAAJgCAABkcnMv&#10;ZG93bnJldi54bWxQSwUGAAAAAAQABAD1AAAAigMAAAAA&#10;" fillcolor="black" stroked="f"/>
                  <v:rect id="Rectangle 1233" o:spid="_x0000_s2253" style="position:absolute;left:5623;top:14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lF8QA&#10;AADdAAAADwAAAGRycy9kb3ducmV2LnhtbERPS2sCMRC+C/0PYQq9abZLLboapRYKXgRfB72Nm3F3&#10;cTPZJqmu/vpGELzNx/ec8bQ1tTiT85VlBe+9BARxbnXFhYLt5qc7AOEDssbaMim4kofp5KUzxkzb&#10;C6/ovA6FiCHsM1RQhtBkUvq8JIO+ZxviyB2tMxgidIXUDi8x3NQyTZJPabDi2FBiQ98l5af1n1Ew&#10;Gw5mv8sPXtxWhz3td4dTP3WJUm+v7dcIRKA2PMUP91zH+emwD/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jJRfEAAAA3QAAAA8AAAAAAAAAAAAAAAAAmAIAAGRycy9k&#10;b3ducmV2LnhtbFBLBQYAAAAABAAEAPUAAACJAwAAAAA=&#10;" fillcolor="black" stroked="f"/>
                  <v:rect id="Rectangle 1234" o:spid="_x0000_s2254" style="position:absolute;left:5623;top:14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YMQA&#10;AADdAAAADwAAAGRycy9kb3ducmV2LnhtbERPS2sCMRC+C/0PYQq9abZLK7oapRYKXgRfB72Nm3F3&#10;cTPZJqlu/fVGELzNx/ec8bQ1tTiT85VlBe+9BARxbnXFhYLt5qc7AOEDssbaMin4Jw/TyUtnjJm2&#10;F17ReR0KEUPYZ6igDKHJpPR5SQZ9zzbEkTtaZzBE6AqpHV5iuKllmiR9abDi2FBiQ98l5af1n1Ew&#10;Gw5mv8sPXlxXhz3td4fTZ+oSpd5e268RiEBteIof7rmO89NhH+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2DEAAAA3QAAAA8AAAAAAAAAAAAAAAAAmAIAAGRycy9k&#10;b3ducmV2LnhtbFBLBQYAAAAABAAEAPUAAACJAwAAAAA=&#10;" fillcolor="black" stroked="f"/>
                  <v:rect id="Rectangle 1235" o:spid="_x0000_s2255" style="position:absolute;left:5623;top:14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0e+8UA&#10;AADdAAAADwAAAGRycy9kb3ducmV2LnhtbERPTWsCMRC9F/wPYQRvNdulVl2NogXBS6HaHvQ2bqa7&#10;i5vJmkRd++sboeBtHu9zpvPW1OJCzleWFbz0ExDEudUVFwq+v1bPIxA+IGusLZOCG3mYzzpPU8y0&#10;vfKGLttQiBjCPkMFZQhNJqXPSzLo+7YhjtyPdQZDhK6Q2uE1hptapknyJg1WHBtKbOi9pPy4PRsF&#10;y/Foefp85Y/fzWFP+93hOEhdolSv2y4mIAK14SH+d691nJ+Oh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R77xQAAAN0AAAAPAAAAAAAAAAAAAAAAAJgCAABkcnMv&#10;ZG93bnJldi54bWxQSwUGAAAAAAQABAD1AAAAigMAAAAA&#10;" fillcolor="black" stroked="f"/>
                  <v:rect id="Rectangle 1236" o:spid="_x0000_s2256" style="position:absolute;left:5623;top:14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KicgA&#10;AADdAAAADwAAAGRycy9kb3ducmV2LnhtbESPQW/CMAyF70j7D5EncYN0FSDoCGhMmrQL0mA7jJtp&#10;vLaicbokg26/fj4gcbP1nt/7vFz3rlVnCrHxbOBhnIEiLr1tuDLw8f4ymoOKCdli65kM/FKE9epu&#10;sMTC+gvv6LxPlZIQjgUaqFPqCq1jWZPDOPYdsWhfPjhMsoZK24AXCXetzrNsph02LA01dvRcU3na&#10;/zgDm8V88/024e3f7nigw+fxNM1DZszwvn96BJWoTzfz9frVCn6+EF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oqJyAAAAN0AAAAPAAAAAAAAAAAAAAAAAJgCAABk&#10;cnMvZG93bnJldi54bWxQSwUGAAAAAAQABAD1AAAAjQMAAAAA&#10;" fillcolor="black" stroked="f"/>
                  <v:rect id="Rectangle 1237" o:spid="_x0000_s2257" style="position:absolute;left:5623;top:14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EsUA&#10;AADdAAAADwAAAGRycy9kb3ducmV2LnhtbERPS2vCQBC+F/wPywi91Y2hLSa6igpCL4X6OOhtzI5J&#10;MDsbd7ca/fXdQqG3+fieM5l1phFXcr62rGA4SEAQF1bXXCrYbVcvIxA+IGtsLJOCO3mYTXtPE8y1&#10;vfGarptQihjCPkcFVQhtLqUvKjLoB7YljtzJOoMhQldK7fAWw00j0yR5lwZrjg0VtrSsqDhvvo2C&#10;RTZaXL5e+fOxPh7osD+e31KXKPXc7+ZjEIG68C/+c3/oOD/NMv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8SxQAAAN0AAAAPAAAAAAAAAAAAAAAAAJgCAABkcnMv&#10;ZG93bnJldi54bWxQSwUGAAAAAAQABAD1AAAAigMAAAAA&#10;" fillcolor="black" stroked="f"/>
                  <v:rect id="Rectangle 1238" o:spid="_x0000_s2258" style="position:absolute;left:5623;top:14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clccA&#10;AADdAAAADwAAAGRycy9kb3ducmV2LnhtbESPQU8CMRCF7yb+h2ZMuEkrKIGVQsTExIuJoAe4Ddtx&#10;d8N2urYVVn+9cyDhNpP35r1v5svet+pIMTWBLdwNDSjiMriGKwufHy+3U1ApIztsA5OFX0qwXFxf&#10;zbFw4cRrOm5ypSSEU4EW6py7QutU1uQxDUNHLNpXiB6zrLHSLuJJwn2rR8ZMtMeGpaHGjp5rKg+b&#10;H29hNZuuvt/v+e1vvd/Rbrs/PIyisXZw0z89gsrU54v5fP3qBH9shF++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HJXHAAAA3QAAAA8AAAAAAAAAAAAAAAAAmAIAAGRy&#10;cy9kb3ducmV2LnhtbFBLBQYAAAAABAAEAPUAAACMAwAAAAA=&#10;" fillcolor="black" stroked="f"/>
                  <v:rect id="Rectangle 1239" o:spid="_x0000_s2259" style="position:absolute;left:5623;top:14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5DsUA&#10;AADdAAAADwAAAGRycy9kb3ducmV2LnhtbERPS2sCMRC+F/wPYYTeaqLVoluj1EKhF6E+DnobN9Pd&#10;xc1km6S6+usbQehtPr7nTOetrcWJfKgca+j3FAji3JmKCw3bzcfTGESIyAZrx6ThQgHms87DFDPj&#10;zryi0zoWIoVwyFBDGWOTSRnykiyGnmuIE/ftvMWYoC+k8XhO4baWA6VepMWKU0OJDb2XlB/Xv1bD&#10;YjJe/HwNeXldHfa03x2Oo4FXWj9227dXEJHa+C++uz9Nmv+s+n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7kOxQAAAN0AAAAPAAAAAAAAAAAAAAAAAJgCAABkcnMv&#10;ZG93bnJldi54bWxQSwUGAAAAAAQABAD1AAAAigMAAAAA&#10;" fillcolor="black" stroked="f"/>
                  <v:rect id="Rectangle 1240" o:spid="_x0000_s2260" style="position:absolute;left:5623;top:14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necUA&#10;AADdAAAADwAAAGRycy9kb3ducmV2LnhtbERPTWsCMRC9F/wPYYTeatJVi90aRYVCL0K1PdTbuJnu&#10;Lm4ma5Lq6q9vCkJv83ifM513thEn8qF2rOFxoEAQF87UXGr4/Hh9mIAIEdlg45g0XCjAfNa7m2Ju&#10;3Jk3dNrGUqQQDjlqqGJscylDUZHFMHAtceK+nbcYE/SlNB7PKdw2MlPqSVqsOTVU2NKqouKw/bEa&#10;ls+T5fF9xOvrZr+j3df+MM680vq+3y1eQETq4r/45n4zaf5QZf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Sd5xQAAAN0AAAAPAAAAAAAAAAAAAAAAAJgCAABkcnMv&#10;ZG93bnJldi54bWxQSwUGAAAAAAQABAD1AAAAigMAAAAA&#10;" fillcolor="black" stroked="f"/>
                  <v:rect id="Rectangle 1241" o:spid="_x0000_s2261" style="position:absolute;left:5623;top:14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C4sUA&#10;AADdAAAADwAAAGRycy9kb3ducmV2LnhtbERPS2sCMRC+C/0PYYTeNPFV7NYotSB4Eartod7GzXR3&#10;cTPZJqmu/vpGEHqbj+85s0Vra3EiHyrHGgZ9BYI4d6biQsPnx6o3BREissHaMWm4UIDF/KEzw8y4&#10;M2/ptIuFSCEcMtRQxthkUoa8JIuh7xrixH07bzEm6AtpPJ5TuK3lUKknabHi1FBiQ28l5cfdr9Ww&#10;fJ4uf97HvLluD3vafx2Ok6FXWj9229cXEJHa+C++u9cmzR+pEd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YLixQAAAN0AAAAPAAAAAAAAAAAAAAAAAJgCAABkcnMv&#10;ZG93bnJldi54bWxQSwUGAAAAAAQABAD1AAAAigMAAAAA&#10;" fillcolor="black" stroked="f"/>
                  <v:rect id="Rectangle 1242" o:spid="_x0000_s2262" style="position:absolute;left:5623;top:14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alsUA&#10;AADdAAAADwAAAGRycy9kb3ducmV2LnhtbERPS2sCMRC+C/0PYYTeNNFa0a1RaqHQi1AfB72Nm+nu&#10;4mayTVLd+usboeBtPr7nzBatrcWZfKgcaxj0FQji3JmKCw277XtvAiJEZIO1Y9LwSwEW84fODDPj&#10;Lrym8yYWIoVwyFBDGWOTSRnykiyGvmuIE/flvMWYoC+k8XhJ4baWQ6XG0mLFqaHEht5Kyk+bH6th&#10;OZ0svz9HvLqujwc67I+n56FXWj9229cXEJHaeBf/uz9Mmv+kR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BqWxQAAAN0AAAAPAAAAAAAAAAAAAAAAAJgCAABkcnMv&#10;ZG93bnJldi54bWxQSwUGAAAAAAQABAD1AAAAigMAAAAA&#10;" fillcolor="black" stroked="f"/>
                  <v:rect id="Rectangle 1243" o:spid="_x0000_s2263" style="position:absolute;left:5623;top:14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DcUA&#10;AADdAAAADwAAAGRycy9kb3ducmV2LnhtbERPTWsCMRC9C/0PYYTeNNHWYrdGqQWhF0FtD/U2bqa7&#10;i5vJNom6+uuNIPQ2j/c5k1lra3EkHyrHGgZ9BYI4d6biQsP316I3BhEissHaMWk4U4DZ9KEzwcy4&#10;E6/puImFSCEcMtRQxthkUoa8JIuh7xrixP06bzEm6AtpPJ5SuK3lUKkXabHi1FBiQx8l5fvNwWqY&#10;v47nf6tnXl7Wuy1tf3b70dArrR+77fsbiEht/Bff3Z8mzX9SI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L8NxQAAAN0AAAAPAAAAAAAAAAAAAAAAAJgCAABkcnMv&#10;ZG93bnJldi54bWxQSwUGAAAAAAQABAD1AAAAigMAAAAA&#10;" fillcolor="black" stroked="f"/>
                  <v:rect id="Rectangle 1244" o:spid="_x0000_s2264" style="position:absolute;left:5623;top:14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hesUA&#10;AADdAAAADwAAAGRycy9kb3ducmV2LnhtbERPS2sCMRC+F/ofwgi91UTbim6NUoVCL0J9HPQ2bqa7&#10;i5vJmqS6+uuNUOhtPr7njKetrcWJfKgca+h1FQji3JmKCw2b9efzEESIyAZrx6ThQgGmk8eHMWbG&#10;nXlJp1UsRArhkKGGMsYmkzLkJVkMXdcQJ+7HeYsxQV9I4/Gcwm0t+0oNpMWKU0OJDc1Lyg+rX6th&#10;NhrOjt+vvLgu9zvabfeHt75XWj912o93EJHa+C/+c3+ZNP9FDe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iF6xQAAAN0AAAAPAAAAAAAAAAAAAAAAAJgCAABkcnMv&#10;ZG93bnJldi54bWxQSwUGAAAAAAQABAD1AAAAigMAAAAA&#10;" fillcolor="black" stroked="f"/>
                  <v:rect id="Rectangle 1245" o:spid="_x0000_s2265" style="position:absolute;left:5623;top:14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E4cUA&#10;AADdAAAADwAAAGRycy9kb3ducmV2LnhtbERPS08CMRC+m/gfmjHhJq2oiAuFCIkJFxMeHuQ2bIfd&#10;Ddvp2lZY+PWWhITbfPmeM5q0thYH8qFyrOGpq0AQ585UXGj4Xn8+DkCEiGywdkwaThRgMr6/G2Fm&#10;3JGXdFjFQqQQDhlqKGNsMilDXpLF0HUNceJ2zluMCfpCGo/HFG5r2VOqLy1WnBpKbGhWUr5f/VkN&#10;0/fB9Hfxwl/n5XZDm5/t/rXnldadh/ZjCCJSG2/iq3tu0vxn9QaXb9IJ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ThxQAAAN0AAAAPAAAAAAAAAAAAAAAAAJgCAABkcnMv&#10;ZG93bnJldi54bWxQSwUGAAAAAAQABAD1AAAAigMAAAAA&#10;" fillcolor="black" stroked="f"/>
                  <v:rect id="Rectangle 1246" o:spid="_x0000_s2266" style="position:absolute;left:5623;top:14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Qk8cA&#10;AADdAAAADwAAAGRycy9kb3ducmV2LnhtbESPQU8CMRCF7yb+h2ZMuEkrKIGVQsTExIuJoAe4Ddtx&#10;d8N2urYVVn+9cyDhNpP35r1v5svet+pIMTWBLdwNDSjiMriGKwufHy+3U1ApIztsA5OFX0qwXFxf&#10;zbFw4cRrOm5ypSSEU4EW6py7QutU1uQxDUNHLNpXiB6zrLHSLuJJwn2rR8ZMtMeGpaHGjp5rKg+b&#10;H29hNZuuvt/v+e1vvd/Rbrs/PIyisXZw0z89gsrU54v5fP3qBH9sBFe+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EJPHAAAA3QAAAA8AAAAAAAAAAAAAAAAAmAIAAGRy&#10;cy9kb3ducmV2LnhtbFBLBQYAAAAABAAEAPUAAACMAwAAAAA=&#10;" fillcolor="black" stroked="f"/>
                  <v:rect id="Rectangle 1247" o:spid="_x0000_s2267" style="position:absolute;left:5623;top:14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1CMUA&#10;AADdAAAADwAAAGRycy9kb3ducmV2LnhtbERPS2sCMRC+F/wPYYTealJbi65G0UKhF6E+DnobN9Pd&#10;xc1kTVLd+usbQehtPr7nTGatrcWZfKgca3juKRDEuTMVFxq2m4+nIYgQkQ3WjknDLwWYTTsPE8yM&#10;u/CKzutYiBTCIUMNZYxNJmXIS7IYeq4hTty38xZjgr6QxuMlhdta9pV6kxYrTg0lNvReUn5c/1gN&#10;i9Fwcfp65eV1ddjTfnc4Dvpeaf3YbedjEJHa+C++uz9Nmv+iRn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bUIxQAAAN0AAAAPAAAAAAAAAAAAAAAAAJgCAABkcnMv&#10;ZG93bnJldi54bWxQSwUGAAAAAAQABAD1AAAAigMAAAAA&#10;" fillcolor="black" stroked="f"/>
                  <v:rect id="Rectangle 1248" o:spid="_x0000_s2268" style="position:absolute;left:5623;top:13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KSMgA&#10;AADdAAAADwAAAGRycy9kb3ducmV2LnhtbESPT2/CMAzF75P2HSJP2m2ksIGgENCYNGmXSfw7wM00&#10;XlvROF2SQcenx4dJu9l6z+/9PFt0rlFnCrH2bKDfy0ARF97WXBrYbd+fxqBiQrbYeCYDvxRhMb+/&#10;m2Fu/YXXdN6kUkkIxxwNVCm1udaxqMhh7PmWWLQvHxwmWUOpbcCLhLtGD7JspB3WLA0VtvRWUXHa&#10;/DgDy8l4+b164c/r+nigw/54Gg5CZszjQ/c6BZWoS//mv+sPK/jPfeGXb2QEP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ZopIyAAAAN0AAAAPAAAAAAAAAAAAAAAAAJgCAABk&#10;cnMvZG93bnJldi54bWxQSwUGAAAAAAQABAD1AAAAjQMAAAAA&#10;" fillcolor="black" stroked="f"/>
                  <v:rect id="Rectangle 1249" o:spid="_x0000_s2269" style="position:absolute;left:5623;top:13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v08UA&#10;AADdAAAADwAAAGRycy9kb3ducmV2LnhtbERPS2sCMRC+F/ofwhS81exaW3Q1ihYEL4X6OOht3Iy7&#10;i5vJmkRd++sbodDbfHzPGU9bU4srOV9ZVpB2ExDEudUVFwq2m8XrAIQPyBpry6TgTh6mk+enMWba&#10;3nhF13UoRAxhn6GCMoQmk9LnJRn0XdsQR+5oncEQoSukdniL4aaWvST5kAYrjg0lNvRZUn5aX4yC&#10;+XAwP3/3+etnddjTfnc4vfdcolTnpZ2NQARqw7/4z73Ucf5bmsL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i/TxQAAAN0AAAAPAAAAAAAAAAAAAAAAAJgCAABkcnMv&#10;ZG93bnJldi54bWxQSwUGAAAAAAQABAD1AAAAigMAAAAA&#10;" fillcolor="black" stroked="f"/>
                  <v:rect id="Rectangle 1250" o:spid="_x0000_s2270" style="position:absolute;left:5623;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pMUA&#10;AADdAAAADwAAAGRycy9kb3ducmV2LnhtbERPTWvCQBC9C/0PyxR6MxtTLZq6ihYKvRTU9qC3MTtN&#10;gtnZuLvV2F/vCkJv83ifM513phEncr62rGCQpCCIC6trLhV8f733xyB8QNbYWCYFF/Iwnz30pphr&#10;e+Y1nTahFDGEfY4KqhDaXEpfVGTQJ7YljtyPdQZDhK6U2uE5hptGZmn6Ig3WHBsqbOmtouKw+TUK&#10;lpPx8rga8uffer+j3XZ/GGUuVerpsVu8ggjUhX/x3f2h4/znQQ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kxQAAAN0AAAAPAAAAAAAAAAAAAAAAAJgCAABkcnMv&#10;ZG93bnJldi54bWxQSwUGAAAAAAQABAD1AAAAigMAAAAA&#10;" fillcolor="black" stroked="f"/>
                  <v:rect id="Rectangle 1251" o:spid="_x0000_s2271" style="position:absolute;left:5623;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UP8YA&#10;AADdAAAADwAAAGRycy9kb3ducmV2LnhtbERPS2vCQBC+F/wPywi91Y2Pik2zigqFXgo+eqi3MTsm&#10;IdnZuLvV2F/vFgq9zcf3nGzRmUZcyPnKsoLhIAFBnFtdcaHgc//2NAPhA7LGxjIpuJGHxbz3kGGq&#10;7ZW3dNmFQsQQ9ikqKENoUyl9XpJBP7AtceRO1hkMEbpCaofXGG4aOUqSqTRYcWwosaV1SXm9+zYK&#10;Vi+z1Xkz4Y+f7fFAh69j/TxyiVKP/W75CiJQF/7Ff+53HeePh2P4/Sae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QUP8YAAADdAAAADwAAAAAAAAAAAAAAAACYAgAAZHJz&#10;L2Rvd25yZXYueG1sUEsFBgAAAAAEAAQA9QAAAIsDAAAAAA==&#10;" fillcolor="black" stroked="f"/>
                  <v:rect id="Rectangle 1252" o:spid="_x0000_s2272" style="position:absolute;left:5623;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MS8UA&#10;AADdAAAADwAAAGRycy9kb3ducmV2LnhtbERPS2sCMRC+F/wPYQRvNeujoqtRVCj0UvB10Nu4GXcX&#10;N5M1SXXbX28Khd7m43vObNGYStzJ+dKygl43AUGcWV1yruCwf38dg/ABWWNlmRR8k4fFvPUyw1Tb&#10;B2/pvgu5iCHsU1RQhFCnUvqsIIO+a2viyF2sMxgidLnUDh8x3FSynyQjabDk2FBgTeuCsuvuyyhY&#10;Tcar22bInz/b84lOx/P1re8SpTrtZjkFEagJ/+I/94eO8we9Ifx+E0+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YxLxQAAAN0AAAAPAAAAAAAAAAAAAAAAAJgCAABkcnMv&#10;ZG93bnJldi54bWxQSwUGAAAAAAQABAD1AAAAigMAAAAA&#10;" fillcolor="black" stroked="f"/>
                  <v:rect id="Rectangle 1253" o:spid="_x0000_s2273" style="position:absolute;left:5623;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p0MUA&#10;AADdAAAADwAAAGRycy9kb3ducmV2LnhtbERPS2vCQBC+C/0PyxS86cZXsWlWqYLgRai2h3obs9Mk&#10;JDsbd1eN/fXdQqG3+fieky0704grOV9ZVjAaJiCIc6srLhR8vG8GcxA+IGtsLJOCO3lYLh56Gaba&#10;3nhP10MoRAxhn6KCMoQ2ldLnJRn0Q9sSR+7LOoMhQldI7fAWw00jx0nyJA1WHBtKbGldUl4fLkbB&#10;6nm+Or9Nefe9Px3p+HmqZ2OXKNV/7F5fQATqwr/4z73Vcf5kNIP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SnQxQAAAN0AAAAPAAAAAAAAAAAAAAAAAJgCAABkcnMv&#10;ZG93bnJldi54bWxQSwUGAAAAAAQABAD1AAAAigMAAAAA&#10;" fillcolor="black" stroked="f"/>
                  <v:rect id="Rectangle 1254" o:spid="_x0000_s2274" style="position:absolute;left:5623;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3p8UA&#10;AADdAAAADwAAAGRycy9kb3ducmV2LnhtbERPTWvCQBC9F/wPywi91Y3Wik2zihYKXgpVe6i3MTsm&#10;IdnZdHerqb/eFQRv83ifk80704gjOV9ZVjAcJCCIc6srLhR8bz+epiB8QNbYWCYF/+RhPus9ZJhq&#10;e+I1HTehEDGEfYoKyhDaVEqfl2TQD2xLHLmDdQZDhK6Q2uEphptGjpJkIg1WHBtKbOm9pLze/BkF&#10;y9fp8vdrzJ/n9X5Hu599/TJyiVKP/W7xBiJQF+7im3ul4/zn4QS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7enxQAAAN0AAAAPAAAAAAAAAAAAAAAAAJgCAABkcnMv&#10;ZG93bnJldi54bWxQSwUGAAAAAAQABAD1AAAAigMAAAAA&#10;" fillcolor="black" stroked="f"/>
                  <v:rect id="Rectangle 1255" o:spid="_x0000_s2275" style="position:absolute;left:5623;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SPMUA&#10;AADdAAAADwAAAGRycy9kb3ducmV2LnhtbERPS2sCMRC+F/ofwgi9dbNaW3U1Si0UvBR8HfQ2bsbd&#10;xc1km6S69tebgtDbfHzPmcxaU4szOV9ZVtBNUhDEudUVFwq2m8/nIQgfkDXWlknBlTzMpo8PE8y0&#10;vfCKzutQiBjCPkMFZQhNJqXPSzLoE9sQR+5oncEQoSukdniJ4aaWvTR9kwYrjg0lNvRRUn5a/xgF&#10;89Fw/r3s89fv6rCn/e5weu25VKmnTvs+BhGoDf/iu3uh4/yX7gD+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xI8xQAAAN0AAAAPAAAAAAAAAAAAAAAAAJgCAABkcnMv&#10;ZG93bnJldi54bWxQSwUGAAAAAAQABAD1AAAAigMAAAAA&#10;" fillcolor="black" stroked="f"/>
                  <v:rect id="Rectangle 1256" o:spid="_x0000_s2276" style="position:absolute;left:5623;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GTsgA&#10;AADdAAAADwAAAGRycy9kb3ducmV2LnhtbESPT2/CMAzF75P2HSJP2m2ksIGgENCYNGmXSfw7wM00&#10;XlvROF2SQcenx4dJu9l6z+/9PFt0rlFnCrH2bKDfy0ARF97WXBrYbd+fxqBiQrbYeCYDvxRhMb+/&#10;m2Fu/YXXdN6kUkkIxxwNVCm1udaxqMhh7PmWWLQvHxwmWUOpbcCLhLtGD7JspB3WLA0VtvRWUXHa&#10;/DgDy8l4+b164c/r+nigw/54Gg5CZszjQ/c6BZWoS//mv+sPK/jPfcGVb2QEP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EIZOyAAAAN0AAAAPAAAAAAAAAAAAAAAAAJgCAABk&#10;cnMvZG93bnJldi54bWxQSwUGAAAAAAQABAD1AAAAjQMAAAAA&#10;" fillcolor="black" stroked="f"/>
                  <v:rect id="Rectangle 1257" o:spid="_x0000_s2277" style="position:absolute;left:5623;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j1cUA&#10;AADdAAAADwAAAGRycy9kb3ducmV2LnhtbERPS2sCMRC+F/wPYQRvNeujolujqCB4Ear2UG/jZrq7&#10;uJmsSdTVX98UCr3Nx/ec6bwxlbiR86VlBb1uAoI4s7rkXMHnYf06BuEDssbKMil4kIf5rPUyxVTb&#10;O+/otg+5iCHsU1RQhFCnUvqsIIO+a2viyH1bZzBE6HKpHd5juKlkP0lG0mDJsaHAmlYFZef91ShY&#10;TsbLy8eQt8/d6UjHr9P5re8SpTrtZvEOIlAT/sV/7o2O8we9Cf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CPVxQAAAN0AAAAPAAAAAAAAAAAAAAAAAJgCAABkcnMv&#10;ZG93bnJldi54bWxQSwUGAAAAAAQABAD1AAAAigMAAAAA&#10;" fillcolor="black" stroked="f"/>
                  <v:rect id="Rectangle 1258" o:spid="_x0000_s2278" style="position:absolute;left:5623;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A9cgA&#10;AADdAAAADwAAAGRycy9kb3ducmV2LnhtbESPQU/CQBCF7yb+h82YcJOtRQxWFiImJF5MAD3IbeiO&#10;bUN3tu4uUPn1zIHE20zem/e+mc5716ojhdh4NvAwzEARl942XBn4+lzeT0DFhGyx9UwG/ijCfHZ7&#10;M8XC+hOv6bhJlZIQjgUaqFPqCq1jWZPDOPQdsWg/PjhMsoZK24AnCXetzrPsSTtsWBpq7OitpnK/&#10;OTgDi+fJ4nf1yB/n9W5L2+/dfpyHzJjBXf/6AipRn/7N1+t3K/ijXPj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CkD1yAAAAN0AAAAPAAAAAAAAAAAAAAAAAJgCAABk&#10;cnMvZG93bnJldi54bWxQSwUGAAAAAAQABAD1AAAAjQMAAAAA&#10;" fillcolor="black" stroked="f"/>
                  <v:rect id="Rectangle 1259" o:spid="_x0000_s2279" style="position:absolute;left:5623;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lbsUA&#10;AADdAAAADwAAAGRycy9kb3ducmV2LnhtbERPTWvCQBC9C/0PyxR6MxtTLZq6ihYKvRTU9qC3MTtN&#10;gtnZuLvV2F/vCkJv83ifM513phEncr62rGCQpCCIC6trLhV8f733xyB8QNbYWCYFF/Iwnz30pphr&#10;e+Y1nTahFDGEfY4KqhDaXEpfVGTQJ7YljtyPdQZDhK6U2uE5hptGZmn6Ig3WHBsqbOmtouKw+TUK&#10;lpPx8rga8uffer+j3XZ/GGUuVerpsVu8ggjUhX/x3f2h4/znbAC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uVuxQAAAN0AAAAPAAAAAAAAAAAAAAAAAJgCAABkcnMv&#10;ZG93bnJldi54bWxQSwUGAAAAAAQABAD1AAAAigMAAAAA&#10;" fillcolor="black" stroked="f"/>
                  <v:rect id="Rectangle 1260" o:spid="_x0000_s2280" style="position:absolute;left:5623;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7GcUA&#10;AADdAAAADwAAAGRycy9kb3ducmV2LnhtbERPTWsCMRC9F/ofwhS81WzXWnQ1igqCF6FaD3obN9Pd&#10;xc1kTaJu/fVNQehtHu9zxtPW1OJKzleWFbx1ExDEudUVFwp2X8vXAQgfkDXWlknBD3mYTp6fxphp&#10;e+MNXbehEDGEfYYKyhCaTEqfl2TQd21DHLlv6wyGCF0htcNbDDe1TJPkQxqsODaU2NCipPy0vRgF&#10;8+Fgfv585/V9czzQYX889VOXKNV5aWcjEIHa8C9+uFc6zu+lKf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HsZxQAAAN0AAAAPAAAAAAAAAAAAAAAAAJgCAABkcnMv&#10;ZG93bnJldi54bWxQSwUGAAAAAAQABAD1AAAAigMAAAAA&#10;" fillcolor="black" stroked="f"/>
                  <v:rect id="Rectangle 1261" o:spid="_x0000_s2281" style="position:absolute;left:5623;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egsUA&#10;AADdAAAADwAAAGRycy9kb3ducmV2LnhtbERPTWvCQBC9C/6HZQq9mU2jLZq6igqFXgpqe9DbmJ0m&#10;wexs3N1q7K93hUJv83ifM513phFncr62rOApSUEQF1bXXCr4+nwbjEH4gKyxsUwKruRhPuv3pphr&#10;e+ENnbehFDGEfY4KqhDaXEpfVGTQJ7Yljty3dQZDhK6U2uElhptGZmn6Ig3WHBsqbGlVUXHc/hgF&#10;y8l4eVqP+ON3c9jTfnc4PmcuVerxoVu8ggjUhX/xn/tdx/nDbAj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N6CxQAAAN0AAAAPAAAAAAAAAAAAAAAAAJgCAABkcnMv&#10;ZG93bnJldi54bWxQSwUGAAAAAAQABAD1AAAAigMAAAAA&#10;" fillcolor="black" stroked="f"/>
                  <v:rect id="Rectangle 1262" o:spid="_x0000_s2282" style="position:absolute;left:5623;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G9sUA&#10;AADdAAAADwAAAGRycy9kb3ducmV2LnhtbERPS2sCMRC+F/wPYQRvNetqRVejaKHQS6E+DnobN+Pu&#10;4mayTVLd9tc3QsHbfHzPmS9bU4srOV9ZVjDoJyCIc6srLhTsd2/PExA+IGusLZOCH/KwXHSe5php&#10;e+MNXbehEDGEfYYKyhCaTEqfl2TQ921DHLmzdQZDhK6Q2uEthptapkkylgYrjg0lNvRaUn7ZfhsF&#10;6+lk/fU54o/fzelIx8Pp8pK6RKlet13NQARqw0P8737Xcf4wHcH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Ub2xQAAAN0AAAAPAAAAAAAAAAAAAAAAAJgCAABkcnMv&#10;ZG93bnJldi54bWxQSwUGAAAAAAQABAD1AAAAigMAAAAA&#10;" fillcolor="black" stroked="f"/>
                </v:group>
                <v:group id="Group 1263" o:spid="_x0000_s2283" style="position:absolute;left:3245;top:3561;width:35853;height:14783" coordorigin="581,643" coordsize="6473,2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33358MAAADdAAAADwAAAGRycy9kb3ducmV2LnhtbERPTYvCMBC9C/6HMMLe&#10;NK2iSDWKiC57kAWrsOxtaMa22ExKE9v67zcLgrd5vM9Zb3tTiZYaV1pWEE8iEMSZ1SXnCq6X43gJ&#10;wnlkjZVlUvAkB9vNcLDGRNuOz9SmPhchhF2CCgrv60RKlxVk0E1sTRy4m20M+gCbXOoGuxBuKjmN&#10;ooU0WHJoKLCmfUHZPX0YBZ8ddrtZfGhP99v++XuZf/+cYlLqY9TvViA89f4tfrm/dJg/m87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fffnwwAAAN0AAAAP&#10;AAAAAAAAAAAAAAAAAKoCAABkcnMvZG93bnJldi54bWxQSwUGAAAAAAQABAD6AAAAmgMAAAAA&#10;">
                  <v:rect id="Rectangle 1264" o:spid="_x0000_s2284" style="position:absolute;left:5623;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9GsUA&#10;AADdAAAADwAAAGRycy9kb3ducmV2LnhtbERPTWsCMRC9F/wPYQRvNetaRbdG0UKhl4LaHvQ2bqa7&#10;i5vJNkl16683guBtHu9zZovW1OJEzleWFQz6CQji3OqKCwXfX+/PExA+IGusLZOCf/KwmHeeZphp&#10;e+YNnbahEDGEfYYKyhCaTEqfl2TQ921DHLkf6wyGCF0htcNzDDe1TJNkLA1WHBtKbOitpPy4/TMK&#10;VtPJ6nf9wp+XzWFP+93hOEpdolSv2y5fQQRqw0N8d3/oOH+Yju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30axQAAAN0AAAAPAAAAAAAAAAAAAAAAAJgCAABkcnMv&#10;ZG93bnJldi54bWxQSwUGAAAAAAQABAD1AAAAigMAAAAA&#10;" fillcolor="black" stroked="f"/>
                  <v:rect id="Rectangle 1265" o:spid="_x0000_s2285" style="position:absolute;left:5623;top:1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YgcUA&#10;AADdAAAADwAAAGRycy9kb3ducmV2LnhtbERPTWsCMRC9F/ofwhS81Wy3ttrVKFUQvBTUeqi3cTPu&#10;Lm4m2yTq6q83QqG3ebzPGU1aU4sTOV9ZVvDSTUAQ51ZXXCjYfM+fByB8QNZYWyYFF/IwGT8+jDDT&#10;9swrOq1DIWII+wwVlCE0mZQ+L8mg79qGOHJ76wyGCF0htcNzDDe1TJPkXRqsODaU2NCspPywPhoF&#10;04/B9HfZ46/rarel7c/u8Ja6RKnOU/s5BBGoDf/iP/dCx/mvaR/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49iBxQAAAN0AAAAPAAAAAAAAAAAAAAAAAJgCAABkcnMv&#10;ZG93bnJldi54bWxQSwUGAAAAAAQABAD1AAAAigMAAAAA&#10;" fillcolor="black" stroked="f"/>
                  <v:rect id="Rectangle 1266" o:spid="_x0000_s2286" style="position:absolute;left:5623;top:13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M88gA&#10;AADdAAAADwAAAGRycy9kb3ducmV2LnhtbESPQU/CQBCF7yb+h82YcJOtRQxWFiImJF5MAD3IbeiO&#10;bUN3tu4uUPn1zIHE20zem/e+mc5716ojhdh4NvAwzEARl942XBn4+lzeT0DFhGyx9UwG/ijCfHZ7&#10;M8XC+hOv6bhJlZIQjgUaqFPqCq1jWZPDOPQdsWg/PjhMsoZK24AnCXetzrPsSTtsWBpq7OitpnK/&#10;OTgDi+fJ4nf1yB/n9W5L2+/dfpyHzJjBXf/6AipRn/7N1+t3K/ijXHD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fEzzyAAAAN0AAAAPAAAAAAAAAAAAAAAAAJgCAABk&#10;cnMvZG93bnJldi54bWxQSwUGAAAAAAQABAD1AAAAjQMAAAAA&#10;" fillcolor="black" stroked="f"/>
                  <v:rect id="Rectangle 1267" o:spid="_x0000_s2287" style="position:absolute;left:5623;top:13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DpaMUA&#10;AADdAAAADwAAAGRycy9kb3ducmV2LnhtbERPTWsCMRC9F/wPYQRvNdutFV2NogXBS6HaHvQ2bqa7&#10;i5vJmkRd++sboeBtHu9zpvPW1OJCzleWFbz0ExDEudUVFwq+v1bPIxA+IGusLZOCG3mYzzpPU8y0&#10;vfKGLttQiBjCPkMFZQhNJqXPSzLo+7YhjtyPdQZDhK6Q2uE1hptapkkylAYrjg0lNvReUn7cno2C&#10;5Xi0PH0O+ON3c9jTfnc4vqUuUarXbRcTEIHa8BD/u9c6zn9N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OloxQAAAN0AAAAPAAAAAAAAAAAAAAAAAJgCAABkcnMv&#10;ZG93bnJldi54bWxQSwUGAAAAAAQABAD1AAAAigMAAAAA&#10;" fillcolor="black" stroked="f"/>
                  <v:rect id="Rectangle 1268" o:spid="_x0000_s2288" style="position:absolute;left:5623;top:13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KMgA&#10;AADdAAAADwAAAGRycy9kb3ducmV2LnhtbESPT2/CMAzF75P2HSJP4jbSwYagENBAQtpl0vhzgJtp&#10;vLaicbokQLdPPx8m7WbrPb/382zRuUZdKcTas4GnfgaKuPC25tLAfrd+HIOKCdli45kMfFOExfz+&#10;boa59Tfe0HWbSiUhHHM0UKXU5lrHoiKHse9bYtE+fXCYZA2ltgFvEu4aPciykXZYszRU2NKqouK8&#10;vTgDy8l4+fXxzO8/m9ORjofT+WUQMmN6D93rFFSiLv2b/67frOAPh8Iv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9YoyAAAAN0AAAAPAAAAAAAAAAAAAAAAAJgCAABk&#10;cnMvZG93bnJldi54bWxQSwUGAAAAAAQABAD1AAAAjQMAAAAA&#10;" fillcolor="black" stroked="f"/>
                  <v:rect id="Rectangle 1269" o:spid="_x0000_s2289" style="position:absolute;left:5623;top:13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9zs8YA&#10;AADdAAAADwAAAGRycy9kb3ducmV2LnhtbERPS2vCQBC+F/wPywi91Y2Pik2zigqFXgo+eqi3MTsm&#10;IdnZuLvV2F/vFgq9zcf3nGzRmUZcyPnKsoLhIAFBnFtdcaHgc//2NAPhA7LGxjIpuJGHxbz3kGGq&#10;7ZW3dNmFQsQQ9ikqKENoUyl9XpJBP7AtceRO1hkMEbpCaofXGG4aOUqSqTRYcWwosaV1SXm9+zYK&#10;Vi+z1Xkz4Y+f7fFAh69j/TxyiVKP/W75CiJQF/7Ff+53HeePx0P4/Sae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9zs8YAAADdAAAADwAAAAAAAAAAAAAAAACYAgAAZHJz&#10;L2Rvd25yZXYueG1sUEsFBgAAAAAEAAQA9QAAAIsDAAAAAA==&#10;" fillcolor="black" stroked="f"/>
                  <v:rect id="Rectangle 1270" o:spid="_x0000_s2290" style="position:absolute;left:5623;top:12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3txMUA&#10;AADdAAAADwAAAGRycy9kb3ducmV2LnhtbERPTWvCQBC9C/6HZQq9mU2jLZq6igqFXgpqe9DbmJ0m&#10;wexs3N1q7K93hUJv83ifM513phFncr62rOApSUEQF1bXXCr4+nwbjEH4gKyxsUwKruRhPuv3pphr&#10;e+ENnbehFDGEfY4KqhDaXEpfVGTQJ7Yljty3dQZDhK6U2uElhptGZmn6Ig3WHBsqbGlVUXHc/hgF&#10;y8l4eVqP+ON3c9jTfnc4PmcuVerxoVu8ggjUhX/xn/tdx/nDYQb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e3ExQAAAN0AAAAPAAAAAAAAAAAAAAAAAJgCAABkcnMv&#10;ZG93bnJldi54bWxQSwUGAAAAAAQABAD1AAAAigMAAAAA&#10;" fillcolor="black" stroked="f"/>
                  <v:rect id="Rectangle 1271" o:spid="_x0000_s2291" style="position:absolute;left:5623;top:12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IX8UA&#10;AADdAAAADwAAAGRycy9kb3ducmV2LnhtbERPS2sCMRC+F/ofwgjeala3FV2NUguCl0J9HPQ2bsbd&#10;xc1km0Td9tc3QsHbfHzPmc5bU4srOV9ZVtDvJSCIc6srLhTstsuXEQgfkDXWlknBD3mYz56fpphp&#10;e+M1XTehEDGEfYYKyhCaTEqfl2TQ92xDHLmTdQZDhK6Q2uEthptaDpJkKA1WHBtKbOijpPy8uRgF&#10;i/Fo8f31yp+/6+OBDvvj+W3gEqW6nfZ9AiJQGx7if/dKx/lpmsL9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AUhfxQAAAN0AAAAPAAAAAAAAAAAAAAAAAJgCAABkcnMv&#10;ZG93bnJldi54bWxQSwUGAAAAAAQABAD1AAAAigMAAAAA&#10;" fillcolor="black" stroked="f"/>
                  <v:rect id="Rectangle 1272" o:spid="_x0000_s2292" style="position:absolute;left:5623;top:12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QK8UA&#10;AADdAAAADwAAAGRycy9kb3ducmV2LnhtbERPS2sCMRC+C/0PYQreNFsfRVejVEHoRajWg97GzXR3&#10;cTPZJlG3/vpGELzNx/ec6bwxlbiQ86VlBW/dBARxZnXJuYLd96ozAuEDssbKMin4Iw/z2Utriqm2&#10;V97QZRtyEUPYp6igCKFOpfRZQQZ919bEkfuxzmCI0OVSO7zGcFPJXpK8S4Mlx4YCa1oWlJ22Z6Ng&#10;MR4tfr8GvL5tjgc67I+nYc8lSrVfm48JiEBNeIof7k8d5/f7A7h/E0+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NArxQAAAN0AAAAPAAAAAAAAAAAAAAAAAJgCAABkcnMv&#10;ZG93bnJldi54bWxQSwUGAAAAAAQABAD1AAAAigMAAAAA&#10;" fillcolor="black" stroked="f"/>
                  <v:rect id="Rectangle 1273" o:spid="_x0000_s2293" style="position:absolute;left:5623;top:12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R1sMQA&#10;AADdAAAADwAAAGRycy9kb3ducmV2LnhtbERPTWsCMRC9C/0PYQreNFutRVejqCD0IlTrQW/jZrq7&#10;uJmsSdS1v74RCt7m8T5nMmtMJa7kfGlZwVs3AUGcWV1yrmD3veoMQfiArLGyTAru5GE2fWlNMNX2&#10;xhu6bkMuYgj7FBUUIdSplD4ryKDv2po4cj/WGQwRulxqh7cYbirZS5IPabDk2FBgTcuCstP2YhQs&#10;RsPF+eud17+b44EO++Np0HOJUu3XZj4GEagJT/G/+1PH+f3+AB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bDEAAAA3QAAAA8AAAAAAAAAAAAAAAAAmAIAAGRycy9k&#10;b3ducmV2LnhtbFBLBQYAAAAABAAEAPUAAACJAwAAAAA=&#10;" fillcolor="black" stroked="f"/>
                  <v:rect id="Rectangle 1274" o:spid="_x0000_s2294" style="position:absolute;left:5623;top:12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rx8UA&#10;AADdAAAADwAAAGRycy9kb3ducmV2LnhtbERPTWvCQBC9C/0PyxS86aZaxaZZRQWhF0FtD/U2ZqdJ&#10;SHY27q4a++u7hUJv83ifky0604grOV9ZVvA0TEAQ51ZXXCj4eN8MZiB8QNbYWCYFd/KwmD/0Mky1&#10;vfGerodQiBjCPkUFZQhtKqXPSzLoh7YljtyXdQZDhK6Q2uEthptGjpJkKg1WHBtKbGldUl4fLkbB&#10;6mW2Ou+eefu9Px3p+HmqJyOXKNV/7JavIAJ14V/8537Tcf54PIX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uvHxQAAAN0AAAAPAAAAAAAAAAAAAAAAAJgCAABkcnMv&#10;ZG93bnJldi54bWxQSwUGAAAAAAQABAD1AAAAigMAAAAA&#10;" fillcolor="black" stroked="f"/>
                  <v:rect id="Rectangle 1275" o:spid="_x0000_s2295" style="position:absolute;left:5623;top:12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OXMYA&#10;AADdAAAADwAAAGRycy9kb3ducmV2LnhtbERPS2sCMRC+F/ofwhR662bV1sdqlFoo9FLwddDbuBl3&#10;FzeTbZLq1l/fCIK3+fieM5m1phYncr6yrKCTpCCIc6srLhRs1p8vQxA+IGusLZOCP/Iwmz4+TDDT&#10;9sxLOq1CIWII+wwVlCE0mZQ+L8mgT2xDHLmDdQZDhK6Q2uE5hptadtO0Lw1WHBtKbOijpPy4+jUK&#10;5qPh/Gfxyt+X5X5Hu+3++NZ1qVLPT+37GESgNtzFN/eXjvN7vQFcv4kn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OXMYAAADdAAAADwAAAAAAAAAAAAAAAACYAgAAZHJz&#10;L2Rvd25yZXYueG1sUEsFBgAAAAAEAAQA9QAAAIsDAAAAAA==&#10;" fillcolor="black" stroked="f"/>
                  <v:rect id="Rectangle 1276" o:spid="_x0000_s2296" style="position:absolute;left:5623;top:12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aLsgA&#10;AADdAAAADwAAAGRycy9kb3ducmV2LnhtbESPT2/CMAzF75P2HSJP4jbSwYagENBAQtpl0vhzgJtp&#10;vLaicbokQLdPPx8m7WbrPb/382zRuUZdKcTas4GnfgaKuPC25tLAfrd+HIOKCdli45kMfFOExfz+&#10;boa59Tfe0HWbSiUhHHM0UKXU5lrHoiKHse9bYtE+fXCYZA2ltgFvEu4aPciykXZYszRU2NKqouK8&#10;vTgDy8l4+fXxzO8/m9ORjofT+WUQMmN6D93rFFSiLv2b/67frOAPh4Ir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pdouyAAAAN0AAAAPAAAAAAAAAAAAAAAAAJgCAABk&#10;cnMvZG93bnJldi54bWxQSwUGAAAAAAQABAD1AAAAjQMAAAAA&#10;" fillcolor="black" stroked="f"/>
                  <v:rect id="Rectangle 1277" o:spid="_x0000_s2297" style="position:absolute;left:5623;top:12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tcQA&#10;AADdAAAADwAAAGRycy9kb3ducmV2LnhtbERPTWsCMRC9C/0PYQreNFutRVej1ILgRajWg97Gzbi7&#10;uJlsk6hbf30jCN7m8T5nMmtMJS7kfGlZwVs3AUGcWV1yrmD7s+gMQfiArLGyTAr+yMNs+tKaYKrt&#10;ldd02YRcxBD2KSooQqhTKX1WkEHftTVx5I7WGQwRulxqh9cYbirZS5IPabDk2FBgTV8FZafN2SiY&#10;j4bz3+93Xt3Whz3td4fToOcSpdqvzecYRKAmPMUP91LH+f3+CO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pf7XEAAAA3QAAAA8AAAAAAAAAAAAAAAAAmAIAAGRycy9k&#10;b3ducmV2LnhtbFBLBQYAAAAABAAEAPUAAACJAwAAAAA=&#10;" fillcolor="black" stroked="f"/>
                  <v:rect id="Rectangle 1278" o:spid="_x0000_s2298" style="position:absolute;left:5623;top:12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lVcgA&#10;AADdAAAADwAAAGRycy9kb3ducmV2LnhtbESPT2/CMAzF75P2HSJP2m2kYwxBIaAxadIuk8afA9xM&#10;47UVjdMlGXR8enxA4mbrPb/383TeuUYdKcTas4HnXgaKuPC25tLAZv3xNAIVE7LFxjMZ+KcI89n9&#10;3RRz60+8pOMqlUpCOOZooEqpzbWORUUOY8+3xKL9+OAwyRpKbQOeJNw1up9lQ+2wZmmosKX3iorD&#10;6s8ZWIxHi9/vAX+dl/sd7bb7w2s/ZMY8PnRvE1CJunQzX68/reC/DIRf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1aVVyAAAAN0AAAAPAAAAAAAAAAAAAAAAAJgCAABk&#10;cnMvZG93bnJldi54bWxQSwUGAAAAAAQABAD1AAAAjQMAAAAA&#10;" fillcolor="black" stroked="f"/>
                  <v:rect id="Rectangle 1279" o:spid="_x0000_s2299" style="position:absolute;left:5623;top:12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AzsUA&#10;AADdAAAADwAAAGRycy9kb3ducmV2LnhtbERPS2sCMRC+F/wPYQRvNeujoqtRVCj0UvB10Nu4GXcX&#10;N5M1SXXbX28Khd7m43vObNGYStzJ+dKygl43AUGcWV1yruCwf38dg/ABWWNlmRR8k4fFvPUyw1Tb&#10;B2/pvgu5iCHsU1RQhFCnUvqsIIO+a2viyF2sMxgidLnUDh8x3FSynyQjabDk2FBgTeuCsuvuyyhY&#10;Tcar22bInz/b84lOx/P1re8SpTrtZjkFEagJ/+I/94eO8wfDHvx+E0+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QDOxQAAAN0AAAAPAAAAAAAAAAAAAAAAAJgCAABkcnMv&#10;ZG93bnJldi54bWxQSwUGAAAAAAQABAD1AAAAigMAAAAA&#10;" fillcolor="black" stroked="f"/>
                  <v:rect id="Rectangle 1280" o:spid="_x0000_s2300" style="position:absolute;left:5623;top:12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eucUA&#10;AADdAAAADwAAAGRycy9kb3ducmV2LnhtbERPS2sCMRC+F/wPYQRvNetqRVejaKHQS6E+DnobN+Pu&#10;4mayTVLd9tc3QsHbfHzPmS9bU4srOV9ZVjDoJyCIc6srLhTsd2/PExA+IGusLZOCH/KwXHSe5php&#10;e+MNXbehEDGEfYYKyhCaTEqfl2TQ921DHLmzdQZDhK6Q2uEthptapkkylgYrjg0lNvRaUn7ZfhsF&#10;6+lk/fU54o/fzelIx8Pp8pK6RKlet13NQARqw0P8737Xcf5wlM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565xQAAAN0AAAAPAAAAAAAAAAAAAAAAAJgCAABkcnMv&#10;ZG93bnJldi54bWxQSwUGAAAAAAQABAD1AAAAigMAAAAA&#10;" fillcolor="black" stroked="f"/>
                  <v:rect id="Rectangle 1281" o:spid="_x0000_s2301" style="position:absolute;left:5623;top:12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7IsUA&#10;AADdAAAADwAAAGRycy9kb3ducmV2LnhtbERPS2sCMRC+C/0PYQreNFsfRVejVEHoRajWg97GzXR3&#10;cTPZJlG3/vpGELzNx/ec6bwxlbiQ86VlBW/dBARxZnXJuYLd96ozAuEDssbKMin4Iw/z2Utriqm2&#10;V97QZRtyEUPYp6igCKFOpfRZQQZ919bEkfuxzmCI0OVSO7zGcFPJXpK8S4Mlx4YCa1oWlJ22Z6Ng&#10;MR4tfr8GvL5tjgc67I+nYc8lSrVfm48JiEBNeIof7k8d5/cHfbh/E0+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zsixQAAAN0AAAAPAAAAAAAAAAAAAAAAAJgCAABkcnMv&#10;ZG93bnJldi54bWxQSwUGAAAAAAQABAD1AAAAigMAAAAA&#10;" fillcolor="black" stroked="f"/>
                  <v:rect id="Rectangle 1282" o:spid="_x0000_s2302" style="position:absolute;left:5623;top:12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jVsUA&#10;AADdAAAADwAAAGRycy9kb3ducmV2LnhtbERPS2sCMRC+F/wPYQRvNatuRVejaKHQS6E+DnobN+Pu&#10;4mayTVLd9tc3QsHbfHzPmS9bU4srOV9ZVjDoJyCIc6srLhTsd2/PExA+IGusLZOCH/KwXHSe5php&#10;e+MNXbehEDGEfYYKyhCaTEqfl2TQ921DHLmzdQZDhK6Q2uEthptaDpNkLA1WHBtKbOi1pPyy/TYK&#10;1tPJ+usz5Y/fzelIx8Pp8jJ0iVK9bruagQjUhof43/2u4/xRms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qNWxQAAAN0AAAAPAAAAAAAAAAAAAAAAAJgCAABkcnMv&#10;ZG93bnJldi54bWxQSwUGAAAAAAQABAD1AAAAigMAAAAA&#10;" fillcolor="black" stroked="f"/>
                  <v:rect id="Rectangle 1283" o:spid="_x0000_s2303" style="position:absolute;left:5623;top:12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GzcUA&#10;AADdAAAADwAAAGRycy9kb3ducmV2LnhtbERPS2sCMRC+C/0PYQreNFsfxW6NooLgpaC2h3obN9Pd&#10;xc1kTaJu/fVGELzNx/ec8bQxlTiT86VlBW/dBARxZnXJuYKf72VnBMIHZI2VZVLwTx6mk5fWGFNt&#10;L7yh8zbkIoawT1FBEUKdSumzggz6rq2JI/dnncEQoculdniJ4aaSvSR5lwZLjg0F1rQoKDtsT0bB&#10;/GM0P64H/HXd7He0+90fhj2XKNV+bWafIAI14Sl+uFc6zu8PhnD/Jp4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gbNxQAAAN0AAAAPAAAAAAAAAAAAAAAAAJgCAABkcnMv&#10;ZG93bnJldi54bWxQSwUGAAAAAAQABAD1AAAAigMAAAAA&#10;" fillcolor="black" stroked="f"/>
                  <v:rect id="Rectangle 1284" o:spid="_x0000_s2304" style="position:absolute;left:5623;top:12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YusQA&#10;AADdAAAADwAAAGRycy9kb3ducmV2LnhtbERPS2sCMRC+C/0PYQreNFtf2K1RVBC8FNT2UG/jZrq7&#10;uJmsSdStv94IQm/z8T1nMmtMJS7kfGlZwVs3AUGcWV1yruD7a9UZg/ABWWNlmRT8kYfZ9KU1wVTb&#10;K2/psgu5iCHsU1RQhFCnUvqsIIO+a2viyP1aZzBE6HKpHV5juKlkL0lG0mDJsaHAmpYFZcfd2ShY&#10;vI8Xp82AP2/bw572P4fjsOcSpdqvzfwDRKAm/Iuf7rWO8/uDE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mLrEAAAA3QAAAA8AAAAAAAAAAAAAAAAAmAIAAGRycy9k&#10;b3ducmV2LnhtbFBLBQYAAAAABAAEAPUAAACJAwAAAAA=&#10;" fillcolor="black" stroked="f"/>
                  <v:rect id="Rectangle 1285" o:spid="_x0000_s2305" style="position:absolute;left:5623;top:12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9IcYA&#10;AADdAAAADwAAAGRycy9kb3ducmV2LnhtbERPS2sCMRC+C/0PYQre3KyPWl2NUgsFLwW1PdTbuBl3&#10;FzeTbZLq2l/fFARv8/E9Z75sTS3O5HxlWUE/SUEQ51ZXXCj4/HjrTUD4gKyxtkwKruRhuXjozDHT&#10;9sJbOu9CIWII+wwVlCE0mZQ+L8mgT2xDHLmjdQZDhK6Q2uElhptaDtJ0LA1WHBtKbOi1pPy0+zEK&#10;VtPJ6nsz4vff7WFP+6/D6WngUqW6j+3LDESgNtzFN/dax/nD0TP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9IcYAAADdAAAADwAAAAAAAAAAAAAAAACYAgAAZHJz&#10;L2Rvd25yZXYueG1sUEsFBgAAAAAEAAQA9QAAAIsDAAAAAA==&#10;" fillcolor="black" stroked="f"/>
                  <v:rect id="Rectangle 1286" o:spid="_x0000_s2306" style="position:absolute;left:5623;top:12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pU8gA&#10;AADdAAAADwAAAGRycy9kb3ducmV2LnhtbESPT2/CMAzF75P2HSJP2m2kYwxBIaAxadIuk8afA9xM&#10;47UVjdMlGXR8enxA4mbrPb/383TeuUYdKcTas4HnXgaKuPC25tLAZv3xNAIVE7LFxjMZ+KcI89n9&#10;3RRz60+8pOMqlUpCOOZooEqpzbWORUUOY8+3xKL9+OAwyRpKbQOeJNw1up9lQ+2wZmmosKX3iorD&#10;6s8ZWIxHi9/vAX+dl/sd7bb7w2s/ZMY8PnRvE1CJunQzX68/reC/DARX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o6lTyAAAAN0AAAAPAAAAAAAAAAAAAAAAAJgCAABk&#10;cnMvZG93bnJldi54bWxQSwUGAAAAAAQABAD1AAAAjQMAAAAA&#10;" fillcolor="black" stroked="f"/>
                  <v:rect id="Rectangle 1287" o:spid="_x0000_s2307" style="position:absolute;left:5623;top:12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8MyMUA&#10;AADdAAAADwAAAGRycy9kb3ducmV2LnhtbERPTWvCQBC9F/oflin0Vje1tmjMKlUQvBTUetDbJDsm&#10;wexs3F019te7hUJv83ifk00704gLOV9bVvDaS0AQF1bXXCrYfi9ehiB8QNbYWCYFN/IwnTw+ZJhq&#10;e+U1XTahFDGEfYoKqhDaVEpfVGTQ92xLHLmDdQZDhK6U2uE1hptG9pPkQxqsOTZU2NK8ouK4ORsF&#10;s9FwdloN+Otnne9pv8uP732XKPX81H2OQQTqwr/4z73Ucf7bYAS/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7wzIxQAAAN0AAAAPAAAAAAAAAAAAAAAAAJgCAABkcnMv&#10;ZG93bnJldi54bWxQSwUGAAAAAAQABAD1AAAAigMAAAAA&#10;" fillcolor="black" stroked="f"/>
                  <v:rect id="Rectangle 1288" o:spid="_x0000_s2308" style="position:absolute;left:5623;top:12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ziMgA&#10;AADdAAAADwAAAGRycy9kb3ducmV2LnhtbESPT2/CMAzF70j7DpEn7Qbp2EBQCGhMmrQL0vhzgJtp&#10;vLaicbokg45PPx8m7WbrPb/383zZuUZdKMTas4HHQQaKuPC25tLAfvfWn4CKCdli45kM/FCE5eKu&#10;N8fc+itv6LJNpZIQjjkaqFJqc61jUZHDOPAtsWifPjhMsoZS24BXCXeNHmbZWDusWRoqbOm1ouK8&#10;/XYGVtPJ6uvjmde3zelIx8PpPBqGzJiH++5lBipRl/7Nf9fvVvCfRsIv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DDOIyAAAAN0AAAAPAAAAAAAAAAAAAAAAAJgCAABk&#10;cnMvZG93bnJldi54bWxQSwUGAAAAAAQABAD1AAAAjQMAAAAA&#10;" fillcolor="black" stroked="f"/>
                  <v:rect id="Rectangle 1289" o:spid="_x0000_s2309" style="position:absolute;left:5623;top:10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WE8UA&#10;AADdAAAADwAAAGRycy9kb3ducmV2LnhtbERPS2vCQBC+C/0PyxS86cZXsWlWqYLgRai2h3obs9Mk&#10;JDsbd1eN/fXdQqG3+fieky0704grOV9ZVjAaJiCIc6srLhR8vG8GcxA+IGtsLJOCO3lYLh56Gaba&#10;3nhP10MoRAxhn6KCMoQ2ldLnJRn0Q9sSR+7LOoMhQldI7fAWw00jx0nyJA1WHBtKbGldUl4fLkbB&#10;6nm+Or9Nefe9Px3p+HmqZ2OXKNV/7F5fQATqwr/4z73Vcf5kNo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JYTxQAAAN0AAAAPAAAAAAAAAAAAAAAAAJgCAABkcnMv&#10;ZG93bnJldi54bWxQSwUGAAAAAAQABAD1AAAAigMAAAAA&#10;" fillcolor="black" stroked="f"/>
                  <v:rect id="Rectangle 1290" o:spid="_x0000_s2310" style="position:absolute;left:5623;top:10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IZMUA&#10;AADdAAAADwAAAGRycy9kb3ducmV2LnhtbERPS2sCMRC+F/ofwgjeata1iq5GqQWhl0J9HPQ2bsbd&#10;xc1km0Td9tc3QsHbfHzPmS1aU4srOV9ZVtDvJSCIc6srLhTstquXMQgfkDXWlknBD3lYzJ+fZphp&#10;e+M1XTehEDGEfYYKyhCaTEqfl2TQ92xDHLmTdQZDhK6Q2uEthptapkkykgYrjg0lNvReUn7eXIyC&#10;5WS8/P565c/f9fFAh/3xPExdolS3075NQQRqw0P87/7Qcf5gmM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ghkxQAAAN0AAAAPAAAAAAAAAAAAAAAAAJgCAABkcnMv&#10;ZG93bnJldi54bWxQSwUGAAAAAAQABAD1AAAAigMAAAAA&#10;" fillcolor="black" stroked="f"/>
                  <v:rect id="Rectangle 1291" o:spid="_x0000_s2311" style="position:absolute;left:5623;top:10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t/8QA&#10;AADdAAAADwAAAGRycy9kb3ducmV2LnhtbERPTWsCMRC9C/0PYQreNFutRVejqCD0IlTrQW/jZrq7&#10;uJmsSdS1v74RCt7m8T5nMmtMJa7kfGlZwVs3AUGcWV1yrmD3veoMQfiArLGyTAru5GE2fWlNMNX2&#10;xhu6bkMuYgj7FBUUIdSplD4ryKDv2po4cj/WGQwRulxqh7cYbirZS5IPabDk2FBgTcuCstP2YhQs&#10;RsPF+eud17+b44EO++Np0HOJUu3XZj4GEagJT/G/+1PH+f1BH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rf/EAAAA3QAAAA8AAAAAAAAAAAAAAAAAmAIAAGRycy9k&#10;b3ducmV2LnhtbFBLBQYAAAAABAAEAPUAAACJAwAAAAA=&#10;" fillcolor="black" stroked="f"/>
                  <v:rect id="Rectangle 1292" o:spid="_x0000_s2312" style="position:absolute;left:5623;top:10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1i8UA&#10;AADdAAAADwAAAGRycy9kb3ducmV2LnhtbERPS2sCMRC+C/0PYQreNFsfxW6NooLgpaC2h3obN9Pd&#10;xc1kTaJu/fVGELzNx/ec8bQxlTiT86VlBW/dBARxZnXJuYKf72VnBMIHZI2VZVLwTx6mk5fWGFNt&#10;L7yh8zbkIoawT1FBEUKdSumzggz6rq2JI/dnncEQoculdniJ4aaSvSR5lwZLjg0F1rQoKDtsT0bB&#10;/GM0P64H/HXd7He0+90fhj2XKNV+bWafIAI14Sl+uFc6zu8PB3D/Jp4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zWLxQAAAN0AAAAPAAAAAAAAAAAAAAAAAJgCAABkcnMv&#10;ZG93bnJldi54bWxQSwUGAAAAAAQABAD1AAAAigMAAAAA&#10;" fillcolor="black" stroked="f"/>
                  <v:rect id="Rectangle 1293" o:spid="_x0000_s2313" style="position:absolute;left:5623;top:10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QEMUA&#10;AADdAAAADwAAAGRycy9kb3ducmV2LnhtbERPS2sCMRC+F/ofwgjealbtiq5GqQWhl0J9HPQ2bsbd&#10;xc1km0Td9tc3QsHbfHzPmS1aU4srOV9ZVtDvJSCIc6srLhTstquXMQgfkDXWlknBD3lYzJ+fZphp&#10;e+M1XTehEDGEfYYKyhCaTEqfl2TQ92xDHLmTdQZDhK6Q2uEthptaDpJkJA1WHBtKbOi9pPy8uRgF&#10;y8l4+f31yp+/6+OBDvvjOR24RKlup32bggjUhof43/2h4/xhms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5AQxQAAAN0AAAAPAAAAAAAAAAAAAAAAAJgCAABkcnMv&#10;ZG93bnJldi54bWxQSwUGAAAAAAQABAD1AAAAigMAAAAA&#10;" fillcolor="black" stroked="f"/>
                  <v:rect id="Rectangle 1294" o:spid="_x0000_s2314" style="position:absolute;left:5623;top:10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OZ8QA&#10;AADdAAAADwAAAGRycy9kb3ducmV2LnhtbERPTWsCMRC9C/0PYQreNFutYrdGUUHwIqjtod7GzXR3&#10;cTNZk6hbf70RhN7m8T5nPG1MJS7kfGlZwVs3AUGcWV1yruD7a9kZgfABWWNlmRT8kYfp5KU1xlTb&#10;K2/psgu5iCHsU1RQhFCnUvqsIIO+a2viyP1aZzBE6HKpHV5juKlkL0mG0mDJsaHAmhYFZcfd2SiY&#10;f4zmp807r2/bw572P4fjoOcSpdqvzewTRKAm/Iuf7pWO8/uDI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DmfEAAAA3QAAAA8AAAAAAAAAAAAAAAAAmAIAAGRycy9k&#10;b3ducmV2LnhtbFBLBQYAAAAABAAEAPUAAACJAwAAAAA=&#10;" fillcolor="black" stroked="f"/>
                  <v:rect id="Rectangle 1295" o:spid="_x0000_s2315" style="position:absolute;left:5623;top:10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MUA&#10;AADdAAAADwAAAGRycy9kb3ducmV2LnhtbERPTWsCMRC9C/6HMEJvmtVWq6tRtFDoRai2h3obN+Pu&#10;4mayJqmu/vpGKHibx/uc2aIxlTiT86VlBf1eAoI4s7rkXMH313t3DMIHZI2VZVJwJQ+Lebs1w1Tb&#10;C2/ovA25iCHsU1RQhFCnUvqsIIO+Z2viyB2sMxgidLnUDi8x3FRykCQjabDk2FBgTW8FZcftr1Gw&#10;moxXp88XXt82+x3tfvbH4cAlSj11muUURKAmPMT/7g8d5z8PX+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av8xQAAAN0AAAAPAAAAAAAAAAAAAAAAAJgCAABkcnMv&#10;ZG93bnJldi54bWxQSwUGAAAAAAQABAD1AAAAigMAAAAA&#10;" fillcolor="black" stroked="f"/>
                  <v:rect id="Rectangle 1296" o:spid="_x0000_s2316" style="position:absolute;left:5623;top:10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o/jsgA&#10;AADdAAAADwAAAGRycy9kb3ducmV2LnhtbESPT2/CMAzF70j7DpEn7Qbp2EBQCGhMmrQL0vhzgJtp&#10;vLaicbokg45PPx8m7WbrPb/383zZuUZdKMTas4HHQQaKuPC25tLAfvfWn4CKCdli45kM/FCE5eKu&#10;N8fc+itv6LJNpZIQjjkaqFJqc61jUZHDOPAtsWifPjhMsoZS24BXCXeNHmbZWDusWRoqbOm1ouK8&#10;/XYGVtPJ6uvjmde3zelIx8PpPBqGzJiH++5lBipRl/7Nf9fvVvCfRoIr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j+OyAAAAN0AAAAPAAAAAAAAAAAAAAAAAJgCAABk&#10;cnMvZG93bnJldi54bWxQSwUGAAAAAAQABAD1AAAAjQMAAAAA&#10;" fillcolor="black" stroked="f"/>
                  <v:rect id="Rectangle 1297" o:spid="_x0000_s2317" style="position:absolute;left:5623;top:10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aFcUA&#10;AADdAAAADwAAAGRycy9kb3ducmV2LnhtbERPTWvCQBC9C/6HZQq96aZWRdOsokLBi1C1h3qbZKdJ&#10;MDsbd7ca++u7hUJv83ifky0704grOV9bVvA0TEAQF1bXXCp4P74OZiB8QNbYWCYFd/KwXPR7Gaba&#10;3nhP10MoRQxhn6KCKoQ2ldIXFRn0Q9sSR+7TOoMhQldK7fAWw00jR0kylQZrjg0VtrSpqDgfvoyC&#10;9Xy2vryNefe9z090+sjPk5FLlHp86FYvIAJ14V/8597qOP95Mof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poVxQAAAN0AAAAPAAAAAAAAAAAAAAAAAJgCAABkcnMv&#10;ZG93bnJldi54bWxQSwUGAAAAAAQABAD1AAAAigMAAAAA&#10;" fillcolor="black" stroked="f"/>
                  <v:rect id="Rectangle 1298" o:spid="_x0000_s2318" style="position:absolute;left:5623;top:10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5NcgA&#10;AADdAAAADwAAAGRycy9kb3ducmV2LnhtbESPQW/CMAyF75P2HyJP4jbSwUDQEdCYhLTLJGA7wM00&#10;XlvROF0SoOPX48Ok3Wy95/c+zxada9SZQqw9G3jqZ6CIC29rLg18fa4eJ6BiQrbYeCYDvxRhMb+/&#10;m2Fu/YU3dN6mUkkIxxwNVCm1udaxqMhh7PuWWLRvHxwmWUOpbcCLhLtGD7JsrB3WLA0VtvRWUXHc&#10;npyB5XSy/Fk/88d1c9jTfnc4jgYhM6b30L2+gErUpX/z3/W7FfzhWPj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YPk1yAAAAN0AAAAPAAAAAAAAAAAAAAAAAJgCAABk&#10;cnMvZG93bnJldi54bWxQSwUGAAAAAAQABAD1AAAAjQMAAAAA&#10;" fillcolor="black" stroked="f"/>
                  <v:rect id="Rectangle 1299" o:spid="_x0000_s2319" style="position:absolute;left:5623;top:10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crsUA&#10;AADdAAAADwAAAGRycy9kb3ducmV2LnhtbERPTWvCQBC9F/wPywi91Y3Wik2zihYKXgpVe6i3MTsm&#10;IdnZdHerqb/eFQRv83ifk80704gjOV9ZVjAcJCCIc6srLhR8bz+epiB8QNbYWCYF/+RhPus9ZJhq&#10;e+I1HTehEDGEfYoKyhDaVEqfl2TQD2xLHLmDdQZDhK6Q2uEphptGjpJkIg1WHBtKbOm9pLze/BkF&#10;y9fp8vdrzJ/n9X5Hu599/TJyiVKP/W7xBiJQF+7im3ul4/znyRC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FyuxQAAAN0AAAAPAAAAAAAAAAAAAAAAAJgCAABkcnMv&#10;ZG93bnJldi54bWxQSwUGAAAAAAQABAD1AAAAigMAAAAA&#10;" fillcolor="black" stroked="f"/>
                  <v:rect id="Rectangle 1300" o:spid="_x0000_s2320" style="position:absolute;left:5623;top:10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2cUA&#10;AADdAAAADwAAAGRycy9kb3ducmV2LnhtbERPTWsCMRC9F/wPYQRvNetaRbdG0UKhl4LaHvQ2bqa7&#10;i5vJNkl16683guBtHu9zZovW1OJEzleWFQz6CQji3OqKCwXfX+/PExA+IGusLZOCf/KwmHeeZphp&#10;e+YNnbahEDGEfYYKyhCaTEqfl2TQ921DHLkf6wyGCF0htcNzDDe1TJNkLA1WHBtKbOitpPy4/TMK&#10;VtPJ6nf9wp+XzWFP+93hOEpdolSv2y5fQQRqw0N8d3/oOH84Tu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LZxQAAAN0AAAAPAAAAAAAAAAAAAAAAAJgCAABkcnMv&#10;ZG93bnJldi54bWxQSwUGAAAAAAQABAD1AAAAigMAAAAA&#10;" fillcolor="black" stroked="f"/>
                  <v:rect id="Rectangle 1301" o:spid="_x0000_s2321" style="position:absolute;left:5623;top:10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nQsUA&#10;AADdAAAADwAAAGRycy9kb3ducmV2LnhtbERPTWvCQBC9C/0PyxS86aZaxaZZRQWhF0FtD/U2ZqdJ&#10;SHY27q4a++u7hUJv83ifky0604grOV9ZVvA0TEAQ51ZXXCj4eN8MZiB8QNbYWCYFd/KwmD/0Mky1&#10;vfGerodQiBjCPkUFZQhtKqXPSzLoh7YljtyXdQZDhK6Q2uEthptGjpJkKg1WHBtKbGldUl4fLkbB&#10;6mW2Ou+eefu9Px3p+HmqJyOXKNV/7JavIAJ14V/8537Tcf54Oob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mdCxQAAAN0AAAAPAAAAAAAAAAAAAAAAAJgCAABkcnMv&#10;ZG93bnJldi54bWxQSwUGAAAAAAQABAD1AAAAigMAAAAA&#10;" fillcolor="black" stroked="f"/>
                  <v:rect id="Rectangle 1302" o:spid="_x0000_s2322" style="position:absolute;left:5623;top:10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NsQA&#10;AADdAAAADwAAAGRycy9kb3ducmV2LnhtbERPS2sCMRC+C/0PYQreNFtf2K1RVBC8FNT2UG/jZrq7&#10;uJmsSdStv94IQm/z8T1nMmtMJS7kfGlZwVs3AUGcWV1yruD7a9UZg/ABWWNlmRT8kYfZ9KU1wVTb&#10;K2/psgu5iCHsU1RQhFCnUvqsIIO+a2viyP1aZzBE6HKpHV5juKlkL0lG0mDJsaHAmpYFZcfd2ShY&#10;vI8Xp82AP2/bw572P4fjsOcSpdqvzfwDRKAm/Iuf7rWO8/ujA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bEAAAA3QAAAA8AAAAAAAAAAAAAAAAAmAIAAGRycy9k&#10;b3ducmV2LnhtbFBLBQYAAAAABAAEAPUAAACJAwAAAAA=&#10;" fillcolor="black" stroked="f"/>
                  <v:rect id="Rectangle 1303" o:spid="_x0000_s2323" style="position:absolute;left:5623;top:10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rcQA&#10;AADdAAAADwAAAGRycy9kb3ducmV2LnhtbERPTWsCMRC9C/0PYQreNFutYrdGUUHwIqjtod7GzXR3&#10;cTNZk6hbf70RhN7m8T5nPG1MJS7kfGlZwVs3AUGcWV1yruD7a9kZgfABWWNlmRT8kYfp5KU1xlTb&#10;K2/psgu5iCHsU1RQhFCnUvqsIIO+a2viyP1aZzBE6HKpHV5juKlkL0mG0mDJsaHAmhYFZcfd2SiY&#10;f4zmp807r2/bw572P4fjoOcSpdqvzewTRKAm/Iuf7pWO8/vDA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XWq3EAAAA3QAAAA8AAAAAAAAAAAAAAAAAmAIAAGRycy9k&#10;b3ducmV2LnhtbFBLBQYAAAAABAAEAPUAAACJAwAAAAA=&#10;" fillcolor="black" stroked="f"/>
                  <v:rect id="Rectangle 1304" o:spid="_x0000_s2324" style="position:absolute;left:5623;top:10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E2sUA&#10;AADdAAAADwAAAGRycy9kb3ducmV2LnhtbERPS2sCMRC+F/ofwgjealZtF12NUgtCL4X6OOht3Iy7&#10;i5vJNom67a9vBMHbfHzPmc5bU4sLOV9ZVtDvJSCIc6srLhRsN8uXEQgfkDXWlknBL3mYz56fpphp&#10;e+UVXdahEDGEfYYKyhCaTEqfl2TQ92xDHLmjdQZDhK6Q2uE1hptaDpIklQYrjg0lNvRRUn5an42C&#10;xXi0+Pl+5a+/1WFP+93h9DZwiVLdTvs+ARGoDQ/x3f2p4/xhmsLtm3iC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cTaxQAAAN0AAAAPAAAAAAAAAAAAAAAAAJgCAABkcnMv&#10;ZG93bnJldi54bWxQSwUGAAAAAAQABAD1AAAAigMAAAAA&#10;" fillcolor="black" stroked="f"/>
                  <v:rect id="Rectangle 1305" o:spid="_x0000_s2325" style="position:absolute;left:5623;top:10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hQcYA&#10;AADdAAAADwAAAGRycy9kb3ducmV2LnhtbERPS2sCMRC+C/0PYQre3KyPWl2NUgsFLwW1PdTbuBl3&#10;FzeTbZLqtr++EQRv8/E9Z75sTS3O5HxlWUE/SUEQ51ZXXCj4/HjrTUD4gKyxtkwKfsnDcvHQmWOm&#10;7YW3dN6FQsQQ9hkqKENoMil9XpJBn9iGOHJH6wyGCF0htcNLDDe1HKTpWBqsODaU2NBrSflp92MU&#10;rKaT1fdmxO9/28Oe9l+H09PApUp1H9uXGYhAbbiLb+61jvOH42e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lhQcYAAADdAAAADwAAAAAAAAAAAAAAAACYAgAAZHJz&#10;L2Rvd25yZXYueG1sUEsFBgAAAAAEAAQA9QAAAIsDAAAAAA==&#10;" fillcolor="black" stroked="f"/>
                  <v:rect id="Rectangle 1306" o:spid="_x0000_s2326" style="position:absolute;left:5623;top:10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1M8gA&#10;AADdAAAADwAAAGRycy9kb3ducmV2LnhtbESPQW/CMAyF75P2HyJP4jbSwUDQEdCYhLTLJGA7wM00&#10;XlvROF0SoOPX48Ok3Wy95/c+zxada9SZQqw9G3jqZ6CIC29rLg18fa4eJ6BiQrbYeCYDvxRhMb+/&#10;m2Fu/YU3dN6mUkkIxxwNVCm1udaxqMhh7PuWWLRvHxwmWUOpbcCLhLtGD7JsrB3WLA0VtvRWUXHc&#10;npyB5XSy/Fk/88d1c9jTfnc4jgYhM6b30L2+gErUpX/z3/W7FfzhWH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FvUzyAAAAN0AAAAPAAAAAAAAAAAAAAAAAJgCAABk&#10;cnMvZG93bnJldi54bWxQSwUGAAAAAAQABAD1AAAAjQMAAAAA&#10;" fillcolor="black" stroked="f"/>
                  <v:rect id="Rectangle 1307" o:spid="_x0000_s2327" style="position:absolute;left:5623;top:9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QqMUA&#10;AADdAAAADwAAAGRycy9kb3ducmV2LnhtbERPS2vCQBC+F/oflhG81Y1PNM0qtVDwUlDbQ71NstMk&#10;mJ1Nd7ea+utdQehtPr7nZKvONOJEzteWFQwHCQjiwuqaSwWfH29PcxA+IGtsLJOCP/KwWj4+ZJhq&#10;e+YdnfahFDGEfYoKqhDaVEpfVGTQD2xLHLlv6wyGCF0ptcNzDDeNHCXJTBqsOTZU2NJrRcVx/2sU&#10;rBfz9c92wu+XXX6gw1d+nI5colS/1708gwjUhX/x3b3Rcf54toD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lCoxQAAAN0AAAAPAAAAAAAAAAAAAAAAAJgCAABkcnMv&#10;ZG93bnJldi54bWxQSwUGAAAAAAQABAD1AAAAigMAAAAA&#10;" fillcolor="black" stroked="f"/>
                  <v:rect id="Rectangle 1308" o:spid="_x0000_s2328" style="position:absolute;left:5623;top:9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v6MkA&#10;AADdAAAADwAAAGRycy9kb3ducmV2LnhtbESPT0/DMAzF75P4DpGRuG0pG3+20mxiSEhckNjgsN3c&#10;xrTVGqdLwlb49PiAxM3We37v52I1uE6dKMTWs4HrSQaKuPK25drAx/vzeA4qJmSLnWcy8E0RVsuL&#10;UYG59Wfe0GmbaiUhHHM00KTU51rHqiGHceJ7YtE+fXCYZA21tgHPEu46Pc2yO+2wZWlosKenhqrD&#10;9ssZWC/m6+PbDb/+bMo97Xfl4XYaMmOuLofHB1CJhvRv/rt+sYI/uxd++UZG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blv6MkAAADdAAAADwAAAAAAAAAAAAAAAACYAgAA&#10;ZHJzL2Rvd25yZXYueG1sUEsFBgAAAAAEAAQA9QAAAI4DAAAAAA==&#10;" fillcolor="black" stroked="f"/>
                  <v:rect id="Rectangle 1309" o:spid="_x0000_s2329" style="position:absolute;left:5623;top:9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Kc8UA&#10;AADdAAAADwAAAGRycy9kb3ducmV2LnhtbERPS2sCMRC+F/ofwgi9dbNaW3U1Si0UvBR8HfQ2bsbd&#10;xc1km6S69tebgtDbfHzPmcxaU4szOV9ZVtBNUhDEudUVFwq2m8/nIQgfkDXWlknBlTzMpo8PE8y0&#10;vfCKzutQiBjCPkMFZQhNJqXPSzLoE9sQR+5oncEQoSukdniJ4aaWvTR9kwYrjg0lNvRRUn5a/xgF&#10;89Fw/r3s89fv6rCn/e5weu25VKmnTvs+BhGoDf/iu3uh4/yXQRf+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cpzxQAAAN0AAAAPAAAAAAAAAAAAAAAAAJgCAABkcnMv&#10;ZG93bnJldi54bWxQSwUGAAAAAAQABAD1AAAAigMAAAAA&#10;" fillcolor="black" stroked="f"/>
                  <v:rect id="Rectangle 1310" o:spid="_x0000_s2330" style="position:absolute;left:5623;top:9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UBMUA&#10;AADdAAAADwAAAGRycy9kb3ducmV2LnhtbERPTWsCMRC9F/ofwhS81Wy3ttrVKFUQvBTUeqi3cTPu&#10;Lm4m2yTq6q83QqG3ebzPGU1aU4sTOV9ZVvDSTUAQ51ZXXCjYfM+fByB8QNZYWyYFF/IwGT8+jDDT&#10;9swrOq1DIWII+wwVlCE0mZQ+L8mg79qGOHJ76wyGCF0htcNzDDe1TJPkXRqsODaU2NCspPywPhoF&#10;04/B9HfZ46/rarel7c/u8Ja6RKnOU/s5BBGoDf/iP/dCx/mv/RT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1QExQAAAN0AAAAPAAAAAAAAAAAAAAAAAJgCAABkcnMv&#10;ZG93bnJldi54bWxQSwUGAAAAAAQABAD1AAAAigMAAAAA&#10;" fillcolor="black" stroked="f"/>
                  <v:rect id="Rectangle 1311" o:spid="_x0000_s2331" style="position:absolute;left:5623;top:9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xn8YA&#10;AADdAAAADwAAAGRycy9kb3ducmV2LnhtbERPS2sCMRC+F/ofwhR662bV1sdqlFoo9FLwddDbuBl3&#10;FzeTbZLq1l/fCIK3+fieM5m1phYncr6yrKCTpCCIc6srLhRs1p8vQxA+IGusLZOCP/Iwmz4+TDDT&#10;9sxLOq1CIWII+wwVlCE0mZQ+L8mgT2xDHLmDdQZDhK6Q2uE5hptadtO0Lw1WHBtKbOijpPy4+jUK&#10;5qPh/Gfxyt+X5X5Hu+3++NZ1qVLPT+37GESgNtzFN/eXjvN7gx5cv4kn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xn8YAAADdAAAADwAAAAAAAAAAAAAAAACYAgAAZHJz&#10;L2Rvd25yZXYueG1sUEsFBgAAAAAEAAQA9QAAAIsDAAAAAA==&#10;" fillcolor="black" stroked="f"/>
                  <v:rect id="Rectangle 1312" o:spid="_x0000_s2332" style="position:absolute;left:5623;top:9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p68YA&#10;AADdAAAADwAAAGRycy9kb3ducmV2LnhtbERPS2sCMRC+C/0PYQre3KyPWl2NUgsFLwW1PdTbuBl3&#10;FzeTbZLq2l/fFARv8/E9Z75sTS3O5HxlWUE/SUEQ51ZXXCj4/HjrTUD4gKyxtkwKruRhuXjozDHT&#10;9sJbOu9CIWII+wwVlCE0mZQ+L8mgT2xDHLmjdQZDhK6Q2uElhptaDtJ0LA1WHBtKbOi1pPy0+zEK&#10;VtPJ6nsz4vff7WFP+6/D6WngUqW6j+3LDESgNtzFN/dax/nD5xH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Jp68YAAADdAAAADwAAAAAAAAAAAAAAAACYAgAAZHJz&#10;L2Rvd25yZXYueG1sUEsFBgAAAAAEAAQA9QAAAIsDAAAAAA==&#10;" fillcolor="black" stroked="f"/>
                  <v:rect id="Rectangle 1313" o:spid="_x0000_s2333" style="position:absolute;left:5623;top:9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McMUA&#10;AADdAAAADwAAAGRycy9kb3ducmV2LnhtbERPTWsCMRC9C/6HMEJvmtVWq6tRtFDoRai2h3obN+Pu&#10;4mayJqmu/vpGKHibx/uc2aIxlTiT86VlBf1eAoI4s7rkXMH313t3DMIHZI2VZVJwJQ+Lebs1w1Tb&#10;C2/ovA25iCHsU1RQhFCnUvqsIIO+Z2viyB2sMxgidLnUDi8x3FRykCQjabDk2FBgTW8FZcftr1Gw&#10;moxXp88XXt82+x3tfvbH4cAlSj11muUURKAmPMT/7g8d5z+/Du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sxwxQAAAN0AAAAPAAAAAAAAAAAAAAAAAJgCAABkcnMv&#10;ZG93bnJldi54bWxQSwUGAAAAAAQABAD1AAAAigMAAAAA&#10;" fillcolor="black" stroked="f"/>
                  <v:rect id="Rectangle 1314" o:spid="_x0000_s2334" style="position:absolute;left:5623;top:8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SB8YA&#10;AADdAAAADwAAAGRycy9kb3ducmV2LnhtbERPS2sCMRC+C/0PYQre3KyPWl2NUgsFLwW1PdTbuBl3&#10;FzeTbZLqtr++EQRv8/E9Z75sTS3O5HxlWUE/SUEQ51ZXXCj4/HjrTUD4gKyxtkwKfsnDcvHQmWOm&#10;7YW3dN6FQsQQ9hkqKENoMil9XpJBn9iGOHJH6wyGCF0htcNLDDe1HKTpWBqsODaU2NBrSflp92MU&#10;rKaT1fdmxO9/28Oe9l+H09PApUp1H9uXGYhAbbiLb+61jvOHz2O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xSB8YAAADdAAAADwAAAAAAAAAAAAAAAACYAgAAZHJz&#10;L2Rvd25yZXYueG1sUEsFBgAAAAAEAAQA9QAAAIsDAAAAAA==&#10;" fillcolor="black" stroked="f"/>
                  <v:rect id="Rectangle 1315" o:spid="_x0000_s2335" style="position:absolute;left:5623;top:8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3nMYA&#10;AADdAAAADwAAAGRycy9kb3ducmV2LnhtbERPS2sCMRC+F/ofwhS8dbP1Ue3WKFUQvAhqe6i3cTPd&#10;XdxM1iTq2l9vCkJv8/E9ZzxtTS3O5HxlWcFLkoIgzq2uuFDw9bl4HoHwAVljbZkUXMnDdPL4MMZM&#10;2wtv6LwNhYgh7DNUUIbQZFL6vCSDPrENceR+rDMYInSF1A4vMdzUspumr9JgxbGhxIbmJeWH7cko&#10;mL2NZsd1n1e/m/2Odt/7w6DrUqU6T+3HO4hAbfgX391LHef3hkP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D3nMYAAADdAAAADwAAAAAAAAAAAAAAAACYAgAAZHJz&#10;L2Rvd25yZXYueG1sUEsFBgAAAAAEAAQA9QAAAIsDAAAAAA==&#10;" fillcolor="black" stroked="f"/>
                  <v:rect id="Rectangle 1316" o:spid="_x0000_s2336" style="position:absolute;left:5623;top:8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j7skA&#10;AADdAAAADwAAAGRycy9kb3ducmV2LnhtbESPT0/DMAzF75P4DpGRuG0pG3+20mxiSEhckNjgsN3c&#10;xrTVGqdLwlb49PiAxM3We37v52I1uE6dKMTWs4HrSQaKuPK25drAx/vzeA4qJmSLnWcy8E0RVsuL&#10;UYG59Wfe0GmbaiUhHHM00KTU51rHqiGHceJ7YtE+fXCYZA21tgHPEu46Pc2yO+2wZWlosKenhqrD&#10;9ssZWC/m6+PbDb/+bMo97Xfl4XYaMmOuLofHB1CJhvRv/rt+sYI/uxdc+UZG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89j7skAAADdAAAADwAAAAAAAAAAAAAAAACYAgAA&#10;ZHJzL2Rvd25yZXYueG1sUEsFBgAAAAAEAAQA9QAAAI4DAAAAAA==&#10;" fillcolor="black" stroked="f"/>
                  <v:rect id="Rectangle 1317" o:spid="_x0000_s2337" style="position:absolute;left:5623;top:8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dcYA&#10;AADdAAAADwAAAGRycy9kb3ducmV2LnhtbERPS2sCMRC+F/ofwhS8dbP10erWKFUQvAhqe6i3cTPd&#10;XdxM1iTq2l9vCkJv8/E9ZzxtTS3O5HxlWcFLkoIgzq2uuFDw9bl4HoLwAVljbZkUXMnDdPL4MMZM&#10;2wtv6LwNhYgh7DNUUIbQZFL6vCSDPrENceR+rDMYInSF1A4vMdzUspumr9JgxbGhxIbmJeWH7cko&#10;mI2Gs+O6z6vfzX5Hu+/9YdB1qVKdp/bjHUSgNvyL7+6ljvN7byP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GdcYAAADdAAAADwAAAAAAAAAAAAAAAACYAgAAZHJz&#10;L2Rvd25yZXYueG1sUEsFBgAAAAAEAAQA9QAAAIsDAAAAAA==&#10;" fillcolor="black" stroked="f"/>
                  <v:rect id="Rectangle 1318" o:spid="_x0000_s2338" style="position:absolute;left:5623;top:8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fz8gA&#10;AADdAAAADwAAAGRycy9kb3ducmV2LnhtbESPQU/CQBCF7yb+h82YeJOtiKYUFiImJlxIBD3AbegO&#10;bUN3tu6uUPz1zoHE20zem/e+mc5716oThdh4NvA4yEARl942XBn4+nx/yEHFhGyx9UwGLhRhPru9&#10;mWJh/ZnXdNqkSkkIxwIN1Cl1hdaxrMlhHPiOWLSDDw6TrKHSNuBZwl2rh1n2oh02LA01dvRWU3nc&#10;/DgDi3G++P4Y8ep3vd/Rbrs/Pg9DZsz9Xf86AZWoT//m6/XSCv5TLv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bB/PyAAAAN0AAAAPAAAAAAAAAAAAAAAAAJgCAABk&#10;cnMvZG93bnJldi54bWxQSwUGAAAAAAQABAD1AAAAjQMAAAAA&#10;" fillcolor="black" stroked="f"/>
                  <v:rect id="Rectangle 1319" o:spid="_x0000_s2339" style="position:absolute;left:5623;top:8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6VMUA&#10;AADdAAAADwAAAGRycy9kb3ducmV2LnhtbERPTWvCQBC9F/oflil4azZaW2LqKloQvBTU9qC3MTtN&#10;gtnZuLtq7K93hUJv83ifM552phFncr62rKCfpCCIC6trLhV8fy2eMxA+IGtsLJOCK3mYTh4fxphr&#10;e+E1nTehFDGEfY4KqhDaXEpfVGTQJ7YljtyPdQZDhK6U2uElhptGDtL0TRqsOTZU2NJHRcVhczIK&#10;5qNsflwN+fN3vd/Rbrs/vA5cqlTvqZu9gwjUhX/xn3up4/yXrA/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LpUxQAAAN0AAAAPAAAAAAAAAAAAAAAAAJgCAABkcnMv&#10;ZG93bnJldi54bWxQSwUGAAAAAAQABAD1AAAAigMAAAAA&#10;" fillcolor="black" stroked="f"/>
                  <v:rect id="Rectangle 1320" o:spid="_x0000_s2340" style="position:absolute;left:5623;top:8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I8UA&#10;AADdAAAADwAAAGRycy9kb3ducmV2LnhtbERPTWvCQBC9C/0PyxR6043RlhhdpQqCl4LaHuptzI5J&#10;MDub7m419te7hUJv83ifM1t0phEXcr62rGA4SEAQF1bXXCr4eF/3MxA+IGtsLJOCG3lYzB96M8y1&#10;vfKOLvtQihjCPkcFVQhtLqUvKjLoB7YljtzJOoMhQldK7fAaw00j0yR5kQZrjg0VtrSqqDjvv42C&#10;5SRbfm3H/PazOx7o8Hk8P6cuUerpsXudggjUhX/xn3uj4/xRlsL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iQjxQAAAN0AAAAPAAAAAAAAAAAAAAAAAJgCAABkcnMv&#10;ZG93bnJldi54bWxQSwUGAAAAAAQABAD1AAAAigMAAAAA&#10;" fillcolor="black" stroked="f"/>
                  <v:rect id="Rectangle 1321" o:spid="_x0000_s2341" style="position:absolute;left:5623;top:8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BuMUA&#10;AADdAAAADwAAAGRycy9kb3ducmV2LnhtbERPTWvCQBC9C/6HZQq9mU3Vlpi6igqFXgpqe9DbmJ0m&#10;wexs3N1q7K93hUJv83ifM513phFncr62rOApSUEQF1bXXCr4+nwbZCB8QNbYWCYFV/Iwn/V7U8y1&#10;vfCGzttQihjCPkcFVQhtLqUvKjLoE9sSR+7bOoMhQldK7fASw00jh2n6Ig3WHBsqbGlVUXHc/hgF&#10;y0m2PK3H/PG7Oexpvzscn4cuVerxoVu8ggjUhX/xn/tdx/mjbAT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oG4xQAAAN0AAAAPAAAAAAAAAAAAAAAAAJgCAABkcnMv&#10;ZG93bnJldi54bWxQSwUGAAAAAAQABAD1AAAAigMAAAAA&#10;" fillcolor="black" stroked="f"/>
                  <v:rect id="Rectangle 1322" o:spid="_x0000_s2342" style="position:absolute;left:5623;top:8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ZzMUA&#10;AADdAAAADwAAAGRycy9kb3ducmV2LnhtbERPTWsCMRC9C/6HMEJvmtVqWbdG0ULBS0FtD3obN9Pd&#10;xc1km6S69tcbQehtHu9zZovW1OJMzleWFQwHCQji3OqKCwVfn+/9FIQPyBpry6TgSh4W825nhpm2&#10;F97SeRcKEUPYZ6igDKHJpPR5SQb9wDbEkfu2zmCI0BVSO7zEcFPLUZK8SIMVx4YSG3orKT/tfo2C&#10;1TRd/WzG/PG3PR7osD+eJiOXKPXUa5evIAK14V/8cK91nP+cju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xnMxQAAAN0AAAAPAAAAAAAAAAAAAAAAAJgCAABkcnMv&#10;ZG93bnJldi54bWxQSwUGAAAAAAQABAD1AAAAigMAAAAA&#10;" fillcolor="black" stroked="f"/>
                  <v:rect id="Rectangle 1323" o:spid="_x0000_s2343" style="position:absolute;left:5623;top:8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8V8UA&#10;AADdAAAADwAAAGRycy9kb3ducmV2LnhtbERPTWvCQBC9F/wPywi9NRttlZi6igqFXgrV9qC3MTtN&#10;gtnZuLvV1F/vCgVv83ifM513phEncr62rGCQpCCIC6trLhV8f709ZSB8QNbYWCYFf+RhPus9TDHX&#10;9sxrOm1CKWII+xwVVCG0uZS+qMigT2xLHLkf6wyGCF0ptcNzDDeNHKbpWBqsOTZU2NKqouKw+TUK&#10;lpNsefx84Y/Ler+j3XZ/GA1dqtRjv1u8ggjUhbv43/2u4/znbAS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7xXxQAAAN0AAAAPAAAAAAAAAAAAAAAAAJgCAABkcnMv&#10;ZG93bnJldi54bWxQSwUGAAAAAAQABAD1AAAAigMAAAAA&#10;" fillcolor="black" stroked="f"/>
                  <v:rect id="Rectangle 1324" o:spid="_x0000_s2344" style="position:absolute;left:5623;top:7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iIMUA&#10;AADdAAAADwAAAGRycy9kb3ducmV2LnhtbERPS2sCMRC+F/wPYQq91WytlXU1igoFL4X6OOht3Iy7&#10;i5vJmqS69dcbodDbfHzPGU9bU4sLOV9ZVvDWTUAQ51ZXXCjYbj5fUxA+IGusLZOCX/IwnXSexphp&#10;e+UVXdahEDGEfYYKyhCaTEqfl2TQd21DHLmjdQZDhK6Q2uE1hpta9pJkIA1WHBtKbGhRUn5a/xgF&#10;82E6P3/3+eu2OuxpvzucPnouUerluZ2NQARqw7/4z73Ucf57OoD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SIgxQAAAN0AAAAPAAAAAAAAAAAAAAAAAJgCAABkcnMv&#10;ZG93bnJldi54bWxQSwUGAAAAAAQABAD1AAAAigMAAAAA&#10;" fillcolor="black" stroked="f"/>
                  <v:rect id="Rectangle 1325" o:spid="_x0000_s2345" style="position:absolute;left:5623;top:7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WHu8UA&#10;AADdAAAADwAAAGRycy9kb3ducmV2LnhtbERPS2sCMRC+F/wPYQq91Wyt1XVrFC0UvBR8HfQ2bqa7&#10;i5vJNkl17a83BcHbfHzPGU9bU4sTOV9ZVvDSTUAQ51ZXXCjYbj6fUxA+IGusLZOCC3mYTjoPY8y0&#10;PfOKTutQiBjCPkMFZQhNJqXPSzLou7Yhjty3dQZDhK6Q2uE5hpta9pJkIA1WHBtKbOijpPy4/jUK&#10;5qN0/rPs89ff6rCn/e5wfOu5RKmnx3b2DiJQG+7im3uh4/zXdAj/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Ye7xQAAAN0AAAAPAAAAAAAAAAAAAAAAAJgCAABkcnMv&#10;ZG93bnJldi54bWxQSwUGAAAAAAQABAD1AAAAigMAAAAA&#10;" fillcolor="black" stroked="f"/>
                  <v:rect id="Rectangle 1326" o:spid="_x0000_s2346" style="position:absolute;left:5623;top:7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TycgA&#10;AADdAAAADwAAAGRycy9kb3ducmV2LnhtbESPQU/CQBCF7yb+h82YeJOtiKYUFiImJlxIBD3AbegO&#10;bUN3tu6uUPz1zoHE20zem/e+mc5716oThdh4NvA4yEARl942XBn4+nx/yEHFhGyx9UwGLhRhPru9&#10;mWJh/ZnXdNqkSkkIxwIN1Cl1hdaxrMlhHPiOWLSDDw6TrKHSNuBZwl2rh1n2oh02LA01dvRWU3nc&#10;/DgDi3G++P4Y8ep3vd/Rbrs/Pg9DZsz9Xf86AZWoT//m6/XSCv5TLr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GhPJyAAAAN0AAAAPAAAAAAAAAAAAAAAAAJgCAABk&#10;cnMvZG93bnJldi54bWxQSwUGAAAAAAQABAD1AAAAjQMAAAAA&#10;" fillcolor="black" stroked="f"/>
                  <v:rect id="Rectangle 1327" o:spid="_x0000_s2347" style="position:absolute;left:5623;top:7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2UsUA&#10;AADdAAAADwAAAGRycy9kb3ducmV2LnhtbERPTWsCMRC9F/wPYQRvNVtrZV2NogXBS6HaHvQ2bqa7&#10;i5vJmkRd++sboeBtHu9zpvPW1OJCzleWFbz0ExDEudUVFwq+v1bPKQgfkDXWlknBjTzMZ52nKWba&#10;XnlDl20oRAxhn6GCMoQmk9LnJRn0fdsQR+7HOoMhQldI7fAaw00tB0kykgYrjg0lNvReUn7cno2C&#10;5Thdnj6H/PG7Oexpvzsc3wYuUarXbRcTEIHa8BD/u9c6zn9N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rZSxQAAAN0AAAAPAAAAAAAAAAAAAAAAAJgCAABkcnMv&#10;ZG93bnJldi54bWxQSwUGAAAAAAQABAD1AAAAigMAAAAA&#10;" fillcolor="black" stroked="f"/>
                  <v:rect id="Rectangle 1328" o:spid="_x0000_s2348" style="position:absolute;left:5623;top:7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JEsgA&#10;AADdAAAADwAAAGRycy9kb3ducmV2LnhtbESPQW/CMAyF75P2HyJP4jbSwZigENCYhLTLJGA7jJtp&#10;TFvROF0SoOPX48Ok3Wy95/c+zxada9SZQqw9G3jqZ6CIC29rLg18fa4ex6BiQrbYeCYDvxRhMb+/&#10;m2Fu/YU3dN6mUkkIxxwNVCm1udaxqMhh7PuWWLSDDw6TrKHUNuBFwl2jB1n2oh3WLA0VtvRWUXHc&#10;npyB5WS8/Fk/88d1s9/R7nt/HA1CZkzvoXudgkrUpX/z3/W7FfzhRPj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tYkSyAAAAN0AAAAPAAAAAAAAAAAAAAAAAJgCAABk&#10;cnMvZG93bnJldi54bWxQSwUGAAAAAAQABAD1AAAAjQMAAAAA&#10;" fillcolor="black" stroked="f"/>
                  <v:rect id="Rectangle 1329" o:spid="_x0000_s2349" style="position:absolute;left:5623;top:7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ksicUA&#10;AADdAAAADwAAAGRycy9kb3ducmV2LnhtbERPS2sCMRC+F/wPYQRvNeujolujqCB4Ear2UG/jZrq7&#10;uJmsSdTVX98UCr3Nx/ec6bwxlbiR86VlBb1uAoI4s7rkXMHnYf06BuEDssbKMil4kIf5rPUyxVTb&#10;O+/otg+5iCHsU1RQhFCnUvqsIIO+a2viyH1bZzBE6HKpHd5juKlkP0lG0mDJsaHAmlYFZef91ShY&#10;TsbLy8eQt8/d6UjHr9P5re8SpTrtZvEOIlAT/sV/7o2O8weTHv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yJxQAAAN0AAAAPAAAAAAAAAAAAAAAAAJgCAABkcnMv&#10;ZG93bnJldi54bWxQSwUGAAAAAAQABAD1AAAAigMAAAAA&#10;" fillcolor="black" stroked="f"/>
                  <v:rect id="Rectangle 1330" o:spid="_x0000_s2350" style="position:absolute;left:5623;top:7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y/sUA&#10;AADdAAAADwAAAGRycy9kb3ducmV2LnhtbERPTWsCMRC9F/wPYQRvNdutFV2NogXBS6HaHvQ2bqa7&#10;i5vJmkRd++sboeBtHu9zpvPW1OJCzleWFbz0ExDEudUVFwq+v1bPIxA+IGusLZOCG3mYzzpPU8y0&#10;vfKGLttQiBjCPkMFZQhNJqXPSzLo+7YhjtyPdQZDhK6Q2uE1hptapkkylAYrjg0lNvReUn7cno2C&#10;5Xi0PH0O+ON3c9jTfnc4vqUuUarXbRcTEIHa8BD/u9c6zn8dp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7L+xQAAAN0AAAAPAAAAAAAAAAAAAAAAAJgCAABkcnMv&#10;ZG93bnJldi54bWxQSwUGAAAAAAQABAD1AAAAigMAAAAA&#10;" fillcolor="black" stroked="f"/>
                  <v:rect id="Rectangle 1331" o:spid="_x0000_s2351" style="position:absolute;left:5623;top:7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XZcQA&#10;AADdAAAADwAAAGRycy9kb3ducmV2LnhtbERPTWsCMRC9C/0PYQreNFutRVej1ILgRajWg97Gzbi7&#10;uJlsk6hbf30jCN7m8T5nMmtMJS7kfGlZwVs3AUGcWV1yrmD7s+gMQfiArLGyTAr+yMNs+tKaYKrt&#10;ldd02YRcxBD2KSooQqhTKX1WkEHftTVx5I7WGQwRulxqh9cYbirZS5IPabDk2FBgTV8FZafN2SiY&#10;j4bz3+93Xt3Whz3td4fToOcSpdqvzecYRKAmPMUP91LH+f1RH+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nF2XEAAAA3QAAAA8AAAAAAAAAAAAAAAAAmAIAAGRycy9k&#10;b3ducmV2LnhtbFBLBQYAAAAABAAEAPUAAACJAwAAAAA=&#10;" fillcolor="black" stroked="f"/>
                  <v:rect id="Rectangle 1332" o:spid="_x0000_s2352" style="position:absolute;left:5623;top:7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6PEcUA&#10;AADdAAAADwAAAGRycy9kb3ducmV2LnhtbERPTWvCQBC9F/oflin0Vje1tmjMKlUQvBTUetDbJDsm&#10;wexs3F019te7hUJv83ifk00704gLOV9bVvDaS0AQF1bXXCrYfi9ehiB8QNbYWCYFN/IwnTw+ZJhq&#10;e+U1XTahFDGEfYoKqhDaVEpfVGTQ92xLHLmDdQZDhK6U2uE1hptG9pPkQxqsOTZU2NK8ouK4ORsF&#10;s9FwdloN+Otnne9pv8uP732XKPX81H2OQQTqwr/4z73Ucf7baAC/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o8RxQAAAN0AAAAPAAAAAAAAAAAAAAAAAJgCAABkcnMv&#10;ZG93bnJldi54bWxQSwUGAAAAAAQABAD1AAAAigMAAAAA&#10;" fillcolor="black" stroked="f"/>
                  <v:rect id="Rectangle 1333" o:spid="_x0000_s2353" style="position:absolute;left:5623;top:7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qisUA&#10;AADdAAAADwAAAGRycy9kb3ducmV2LnhtbERPTWvCQBC9C/6HZQq96aZWRdOsokLBi1C1h3qbZKdJ&#10;MDsbd7ca++u7hUJv83ifky0704grOV9bVvA0TEAQF1bXXCp4P74OZiB8QNbYWCYFd/KwXPR7Gaba&#10;3nhP10MoRQxhn6KCKoQ2ldIXFRn0Q9sSR+7TOoMhQldK7fAWw00jR0kylQZrjg0VtrSpqDgfvoyC&#10;9Xy2vryNefe9z090+sjPk5FLlHp86FYvIAJ14V/8597qOP95Po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iqKxQAAAN0AAAAPAAAAAAAAAAAAAAAAAJgCAABkcnMv&#10;ZG93bnJldi54bWxQSwUGAAAAAAQABAD1AAAAigMAAAAA&#10;" fillcolor="black" stroked="f"/>
                  <v:rect id="Rectangle 1334" o:spid="_x0000_s2354" style="position:absolute;left:5623;top:7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0/cUA&#10;AADdAAAADwAAAGRycy9kb3ducmV2LnhtbERPS2vCQBC+F/oflhG81Y1PNM0qtVDwUlDbQ71NstMk&#10;mJ1Nd7ea+utdQehtPr7nZKvONOJEzteWFQwHCQjiwuqaSwWfH29PcxA+IGtsLJOCP/KwWj4+ZJhq&#10;e+YdnfahFDGEfYoKqhDaVEpfVGTQD2xLHLlv6wyGCF0ptcNzDDeNHCXJTBqsOTZU2NJrRcVx/2sU&#10;rBfz9c92wu+XXX6gw1d+nI5colS/1708gwjUhX/x3b3Rcf54MY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ELT9xQAAAN0AAAAPAAAAAAAAAAAAAAAAAJgCAABkcnMv&#10;ZG93bnJldi54bWxQSwUGAAAAAAQABAD1AAAAigMAAAAA&#10;" fillcolor="black" stroked="f"/>
                  <v:rect id="Rectangle 1335" o:spid="_x0000_s2355" style="position:absolute;left:5623;top:7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RZsYA&#10;AADdAAAADwAAAGRycy9kb3ducmV2LnhtbERPS2sCMRC+F/ofwhS8dbP10erWKFUQvAhqe6i3cTPd&#10;XdxM1iTq2l9vCkJv8/E9ZzxtTS3O5HxlWcFLkoIgzq2uuFDw9bl4HoLwAVljbZkUXMnDdPL4MMZM&#10;2wtv6LwNhYgh7DNUUIbQZFL6vCSDPrENceR+rDMYInSF1A4vMdzUspumr9JgxbGhxIbmJeWH7cko&#10;mI2Gs+O6z6vfzX5Hu+/9YdB1qVKdp/bjHUSgNvyL7+6ljvN7ozf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wRZsYAAADdAAAADwAAAAAAAAAAAAAAAACYAgAAZHJz&#10;L2Rvd25yZXYueG1sUEsFBgAAAAAEAAQA9QAAAIsDAAAAAA==&#10;" fillcolor="black" stroked="f"/>
                  <v:rect id="Rectangle 1336" o:spid="_x0000_s2356" style="position:absolute;left:5623;top:7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FFMgA&#10;AADdAAAADwAAAGRycy9kb3ducmV2LnhtbESPQW/CMAyF75P2HyJP4jbSwZigENCYhLTLJGA7jJtp&#10;TFvROF0SoOPX48Ok3Wy95/c+zxada9SZQqw9G3jqZ6CIC29rLg18fa4ex6BiQrbYeCYDvxRhMb+/&#10;m2Fu/YU3dN6mUkkIxxwNVCm1udaxqMhh7PuWWLSDDw6TrKHUNuBFwl2jB1n2oh3WLA0VtvRWUXHc&#10;npyB5WS8/Fk/88d1s9/R7nt/HA1CZkzvoXudgkrUpX/z3/W7FfzhRH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4UUyAAAAN0AAAAPAAAAAAAAAAAAAAAAAJgCAABk&#10;cnMvZG93bnJldi54bWxQSwUGAAAAAAQABAD1AAAAjQMAAAAA&#10;" fillcolor="black" stroked="f"/>
                  <v:rect id="Rectangle 1337" o:spid="_x0000_s2357" style="position:absolute;left:5623;top:7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gj8UA&#10;AADdAAAADwAAAGRycy9kb3ducmV2LnhtbERPS2sCMRC+F/ofwhS81ay2FXc1ihYEL4X6OOht3Iy7&#10;i5vJmkTd9tc3QsHbfHzPGU9bU4srOV9ZVtDrJiCIc6srLhRsN4vXIQgfkDXWlknBD3mYTp6fxphp&#10;e+MVXdehEDGEfYYKyhCaTEqfl2TQd21DHLmjdQZDhK6Q2uEthpta9pNkIA1WHBtKbOizpPy0vhgF&#10;83Q4P3+/89fv6rCn/e5w+ui7RKnOSzsbgQjUhof4373Ucf5bmsL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yCPxQAAAN0AAAAPAAAAAAAAAAAAAAAAAJgCAABkcnMv&#10;ZG93bnJldi54bWxQSwUGAAAAAAQABAD1AAAAigMAAAAA&#10;" fillcolor="black" stroked="f"/>
                  <v:rect id="Rectangle 1338" o:spid="_x0000_s2358" style="position:absolute;left:5623;top:7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R8MgA&#10;AADdAAAADwAAAGRycy9kb3ducmV2LnhtbESPT08CMRDF7yZ8h2ZMvEkrQYMLhYCJiRcT+XOQ27Ad&#10;djdsp2tbYfXTOwcTbjN5b977zWzR+1adKaYmsIWHoQFFXAbXcGVht329n4BKGdlhG5gs/FCCxXxw&#10;M8PChQuv6bzJlZIQTgVaqHPuCq1TWZPHNAwdsWjHED1mWWOlXcSLhPtWj4x50h4bloYaO3qpqTxt&#10;vr2F1fNk9fUx5vff9WFP+8/D6XEUjbV3t/1yCipTn6/m/+s3J/hjI/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FdHwyAAAAN0AAAAPAAAAAAAAAAAAAAAAAJgCAABk&#10;cnMvZG93bnJldi54bWxQSwUGAAAAAAQABAD1AAAAjQMAAAAA&#10;" fillcolor="black" stroked="f"/>
                  <v:rect id="Rectangle 1339" o:spid="_x0000_s2359" style="position:absolute;left:5623;top:7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0a8QA&#10;AADdAAAADwAAAGRycy9kb3ducmV2LnhtbERPTWsCMRC9F/wPYQq91UTRoqtRVCj0IlTtod7GzXR3&#10;cTNZk1RXf31TELzN433OdN7aWpzJh8qxhl5XgSDOnam40PC1e38dgQgR2WDtmDRcKcB81nmaYmbc&#10;hTd03sZCpBAOGWooY2wyKUNeksXQdQ1x4n6ctxgT9IU0Hi8p3Nayr9SbtFhxaiixoVVJ+XH7azUs&#10;x6Pl6XPA69vmsKf99+E47Hul9ctzu5iAiNTGh/ju/jBp/kD14P+bd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ZdGvEAAAA3QAAAA8AAAAAAAAAAAAAAAAAmAIAAGRycy9k&#10;b3ducmV2LnhtbFBLBQYAAAAABAAEAPUAAACJAwAAAAA=&#10;" fillcolor="black" stroked="f"/>
                  <v:rect id="Rectangle 1340" o:spid="_x0000_s2360" style="position:absolute;left:5623;top:7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qHMQA&#10;AADdAAAADwAAAGRycy9kb3ducmV2LnhtbERPTWsCMRC9F/wPYQq91aSLLboaRYVCLwW1Peht3Iy7&#10;i5vJmqS6+usbodDbPN7nTGadbcSZfKgda3jpKxDEhTM1lxq+v96fhyBCRDbYOCYNVwowm/YeJpgb&#10;d+E1nTexFCmEQ44aqhjbXMpQVGQx9F1LnLiD8xZjgr6UxuMlhdtGZkq9SYs1p4YKW1pWVBw3P1bD&#10;YjRcnFYD/ryt9zvabffH18wrrZ8eu/kYRKQu/ov/3B8mzR+o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L6hzEAAAA3QAAAA8AAAAAAAAAAAAAAAAAmAIAAGRycy9k&#10;b3ducmV2LnhtbFBLBQYAAAAABAAEAPUAAACJAwAAAAA=&#10;" fillcolor="black" stroked="f"/>
                  <v:rect id="Rectangle 1341" o:spid="_x0000_s2361" style="position:absolute;left:5623;top:7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Ph8UA&#10;AADdAAAADwAAAGRycy9kb3ducmV2LnhtbERPS2sCMRC+C/0PYYTeNNFa0a1RaqHQi1AfB72Nm+nu&#10;4mayTVLd+usboeBtPr7nzBatrcWZfKgcaxj0FQji3JmKCw277XtvAiJEZIO1Y9LwSwEW84fODDPj&#10;Lrym8yYWIoVwyFBDGWOTSRnykiyGvmuIE/flvMWYoC+k8XhJ4baWQ6XG0mLFqaHEht5Kyk+bH6th&#10;OZ0svz9HvLqujwc67I+n56FXWj9229cXEJHaeBf/uz9Mmj9ST3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0+HxQAAAN0AAAAPAAAAAAAAAAAAAAAAAJgCAABkcnMv&#10;ZG93bnJldi54bWxQSwUGAAAAAAQABAD1AAAAigMAAAAA&#10;" fillcolor="black" stroked="f"/>
                  <v:rect id="Rectangle 1342" o:spid="_x0000_s2362" style="position:absolute;left:5623;top:7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X88QA&#10;AADdAAAADwAAAGRycy9kb3ducmV2LnhtbERPTWsCMRC9F/wPYQq91aSyLboaRYVCLwW1Peht3Iy7&#10;i5vJmqS6+usbodDbPN7nTGadbcSZfKgda3jpKxDEhTM1lxq+v96fhyBCRDbYOCYNVwowm/YeJpgb&#10;d+E1nTexFCmEQ44aqhjbXMpQVGQx9F1LnLiD8xZjgr6UxuMlhdtGDpR6kxZrTg0VtrSsqDhufqyG&#10;xWi4OK0y/ryt9zvabffH14FXWj89dvMxiEhd/Bf/uT9Mmp+p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u1/PEAAAA3QAAAA8AAAAAAAAAAAAAAAAAmAIAAGRycy9k&#10;b3ducmV2LnhtbFBLBQYAAAAABAAEAPUAAACJAwAAAAA=&#10;" fillcolor="black" stroked="f"/>
                  <v:rect id="Rectangle 1343" o:spid="_x0000_s2363" style="position:absolute;left:5623;top:7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JyaMQA&#10;AADdAAAADwAAAGRycy9kb3ducmV2LnhtbERPTWsCMRC9C/0PYQreNKlosVujVEHwIlTtod7GzXR3&#10;cTPZJlFXf31TELzN433OZNbaWpzJh8qxhpe+AkGcO1NxoeFrt+yNQYSIbLB2TBquFGA2fepMMDPu&#10;whs6b2MhUgiHDDWUMTaZlCEvyWLou4Y4cT/OW4wJ+kIaj5cUbms5UOpVWqw4NZTY0KKk/Lg9WQ3z&#10;t/H893PI69vmsKf99+E4Gnildfe5/XgHEamND/HdvTJp/lCN4P+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icmjEAAAA3QAAAA8AAAAAAAAAAAAAAAAAmAIAAGRycy9k&#10;b3ducmV2LnhtbFBLBQYAAAAABAAEAPUAAACJAwAAAAA=&#10;" fillcolor="black" stroked="f"/>
                  <v:rect id="Rectangle 1344" o:spid="_x0000_s2364" style="position:absolute;left:5623;top:7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sH8QA&#10;AADdAAAADwAAAGRycy9kb3ducmV2LnhtbERPS2sCMRC+C/0PYQreNKlYsVujVEHwIvjood7GzXR3&#10;cTPZJlG3/fWmIHibj+85k1lra3EhHyrHGl76CgRx7kzFhYbP/bI3BhEissHaMWn4pQCz6VNngplx&#10;V97SZRcLkUI4ZKihjLHJpAx5SRZD3zXEift23mJM0BfSeLymcFvLgVIjabHi1FBiQ4uS8tPubDXM&#10;38bzn82Q13/b44EOX8fT68ArrbvP7cc7iEhtfIjv7pVJ84dqB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w7B/EAAAA3QAAAA8AAAAAAAAAAAAAAAAAmAIAAGRycy9k&#10;b3ducmV2LnhtbFBLBQYAAAAABAAEAPUAAACJAwAAAAA=&#10;" fillcolor="black" stroked="f"/>
                  <v:rect id="Rectangle 1345" o:spid="_x0000_s2365" style="position:absolute;left:5623;top:6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JhMUA&#10;AADdAAAADwAAAGRycy9kb3ducmV2LnhtbERPTWsCMRC9C/0PYYTeNFHU2q1RakHwIlTbQ72Nm+nu&#10;4mayTVJd/fWNIPQ2j/c5s0Vra3EiHyrHGgZ9BYI4d6biQsPnx6o3BREissHaMWm4UIDF/KEzw8y4&#10;M2/ptIuFSCEcMtRQxthkUoa8JIuh7xrixH07bzEm6AtpPJ5TuK3lUKmJtFhxaiixobeS8uPu12pY&#10;Pk+XP+8j3ly3hz3tvw7H8dArrR+77esLiEht/Bff3WuT5o/UE9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ExQAAAN0AAAAPAAAAAAAAAAAAAAAAAJgCAABkcnMv&#10;ZG93bnJldi54bWxQSwUGAAAAAAQABAD1AAAAigMAAAAA&#10;" fillcolor="black" stroked="f"/>
                  <v:rect id="Rectangle 1346" o:spid="_x0000_s2366" style="position:absolute;left:5623;top:6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d9sgA&#10;AADdAAAADwAAAGRycy9kb3ducmV2LnhtbESPT08CMRDF7yZ8h2ZMvEkrQYMLhYCJiRcT+XOQ27Ad&#10;djdsp2tbYfXTOwcTbjN5b977zWzR+1adKaYmsIWHoQFFXAbXcGVht329n4BKGdlhG5gs/FCCxXxw&#10;M8PChQuv6bzJlZIQTgVaqHPuCq1TWZPHNAwdsWjHED1mWWOlXcSLhPtWj4x50h4bloYaO3qpqTxt&#10;vr2F1fNk9fUx5vff9WFP+8/D6XEUjbV3t/1yCipTn6/m/+s3J/hjI7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Y932yAAAAN0AAAAPAAAAAAAAAAAAAAAAAJgCAABk&#10;cnMvZG93bnJldi54bWxQSwUGAAAAAAQABAD1AAAAjQMAAAAA&#10;" fillcolor="black" stroked="f"/>
                  <v:rect id="Rectangle 1347" o:spid="_x0000_s2367" style="position:absolute;left:5623;top:6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4bcQA&#10;AADdAAAADwAAAGRycy9kb3ducmV2LnhtbERPS2sCMRC+F/ofwhR6q0lFi65GqUKhF6E+DnobN+Pu&#10;4mayJqmu/vqmIHibj+8542lra3EmHyrHGt47CgRx7kzFhYbN+uttACJEZIO1Y9JwpQDTyfPTGDPj&#10;Lryk8yoWIoVwyFBDGWOTSRnykiyGjmuIE3dw3mJM0BfSeLykcFvLrlIf0mLFqaHEhuYl5cfVr9Uw&#10;Gw5mp58eL27L/Y522/2x3/VK69eX9nMEIlIbH+K7+9uk+T01hP9v0gl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veG3EAAAA3QAAAA8AAAAAAAAAAAAAAAAAmAIAAGRycy9k&#10;b3ducmV2LnhtbFBLBQYAAAAABAAEAPUAAACJAwAAAAA=&#10;" fillcolor="black" stroked="f"/>
                  <v:rect id="Rectangle 1348" o:spid="_x0000_s2368" style="position:absolute;left:5623;top:6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HLc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MhF++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MRy3HAAAA3QAAAA8AAAAAAAAAAAAAAAAAmAIAAGRy&#10;cy9kb3ducmV2LnhtbFBLBQYAAAAABAAEAPUAAACMAwAAAAA=&#10;" fillcolor="black" stroked="f"/>
                  <v:rect id="Rectangle 1349" o:spid="_x0000_s2369" style="position:absolute;left:5623;top:6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DitsQA&#10;AADdAAAADwAAAGRycy9kb3ducmV2LnhtbERPS2sCMRC+C/0PYQq9aXZFi65GqYWCF8HXQW/jZrq7&#10;uJlsk6jb/vpGELzNx/ec6bw1tbiS85VlBWkvAUGcW11xoWC/++qOQPiArLG2TAp+ycN89tKZYqbt&#10;jTd03YZCxBD2GSooQ2gyKX1ekkHfsw1x5L6tMxgidIXUDm8x3NSynyTv0mDFsaHEhj5Lys/bi1Gw&#10;GI8WP+sBr/42pyMdD6fzsO8Spd5e248JiEBteIof7qWO8wdpCv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4rbEAAAA3QAAAA8AAAAAAAAAAAAAAAAAmAIAAGRycy9k&#10;b3ducmV2LnhtbFBLBQYAAAAABAAEAPUAAACJAwAAAAA=&#10;" fillcolor="black" stroked="f"/>
                  <v:rect id="Rectangle 1350" o:spid="_x0000_s2370" style="position:absolute;left:5623;top:6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J8wcQA&#10;AADdAAAADwAAAGRycy9kb3ducmV2LnhtbERPTWsCMRC9C/6HMIXeNOuiRVejaKHgRVDrQW/jZrq7&#10;uJlsk6jb/vpGEHqbx/uc2aI1tbiR85VlBYN+AoI4t7riQsHh86M3BuEDssbaMin4IQ+Lebczw0zb&#10;O+/otg+FiCHsM1RQhtBkUvq8JIO+bxviyH1ZZzBE6AqpHd5juKllmiRv0mDFsaHEht5Lyi/7q1Gw&#10;moxX39shb3535xOdjufLKHWJUq8v7XIKIlAb/sVP91rH+cNB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fMHEAAAA3QAAAA8AAAAAAAAAAAAAAAAAmAIAAGRycy9k&#10;b3ducmV2LnhtbFBLBQYAAAAABAAEAPUAAACJAwAAAAA=&#10;" fillcolor="black" stroked="f"/>
                  <v:rect id="Rectangle 1351" o:spid="_x0000_s2371" style="position:absolute;left:5623;top:6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ZWsUA&#10;AADdAAAADwAAAGRycy9kb3ducmV2LnhtbERPS2sCMRC+F/wPYQRvNeujoqtRVCj0UvB10Nu4GXcX&#10;N5M1SXXbX28Khd7m43vObNGYStzJ+dKygl43AUGcWV1yruCwf38dg/ABWWNlmRR8k4fFvPUyw1Tb&#10;B2/pvgu5iCHsU1RQhFCnUvqsIIO+a2viyF2sMxgidLnUDh8x3FSynyQjabDk2FBgTeuCsuvuyyhY&#10;Tcar22bInz/b84lOx/P1re8SpTrtZjkFEagJ/+I/94eO84e9Afx+E0+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tlaxQAAAN0AAAAPAAAAAAAAAAAAAAAAAJgCAABkcnMv&#10;ZG93bnJldi54bWxQSwUGAAAAAAQABAD1AAAAigMAAAAA&#10;" fillcolor="black" stroked="f"/>
                  <v:rect id="Rectangle 1352" o:spid="_x0000_s2372" style="position:absolute;left:5623;top:6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LsQA&#10;AADdAAAADwAAAGRycy9kb3ducmV2LnhtbERPTWsCMRC9C/6HMIXeNKusRVejaKHgRVDrQW/jZrq7&#10;uJlsk6jb/vpGEHqbx/uc2aI1tbiR85VlBYN+AoI4t7riQsHh86M3BuEDssbaMin4IQ+Lebczw0zb&#10;O+/otg+FiCHsM1RQhtBkUvq8JIO+bxviyH1ZZzBE6AqpHd5juKnlMEnepMGKY0OJDb2XlF/2V6Ng&#10;NRmvvrcpb3535xOdjufLaOgSpV5f2uUURKA2/Iuf7rWO89NB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3QS7EAAAA3QAAAA8AAAAAAAAAAAAAAAAAmAIAAGRycy9k&#10;b3ducmV2LnhtbFBLBQYAAAAABAAEAPUAAACJAwAAAAA=&#10;" fillcolor="black" stroked="f"/>
                  <v:rect id="Rectangle 1353" o:spid="_x0000_s2373" style="position:absolute;left:5623;top:6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ktcUA&#10;AADdAAAADwAAAGRycy9kb3ducmV2LnhtbERPTWvCQBC9C/0PyxS86UZRsWk2UgXBi1BtD/U2ZqdJ&#10;MDub7q4a/fVuodDbPN7nZIvONOJCzteWFYyGCQjiwuqaSwWfH+vBHIQPyBoby6TgRh4W+VMvw1Tb&#10;K+/osg+liCHsU1RQhdCmUvqiIoN+aFviyH1bZzBE6EqpHV5juGnkOElm0mDNsaHCllYVFaf92ShY&#10;vsyXP+8T3t53xwMdvo6n6dglSvWfu7dXEIG68C/+c290nD8ZTeH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S1xQAAAN0AAAAPAAAAAAAAAAAAAAAAAJgCAABkcnMv&#10;ZG93bnJldi54bWxQSwUGAAAAAAQABAD1AAAAigMAAAAA&#10;" fillcolor="black" stroked="f"/>
                  <v:rect id="Rectangle 1354" o:spid="_x0000_s2374" style="position:absolute;left:5623;top:6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6wsUA&#10;AADdAAAADwAAAGRycy9kb3ducmV2LnhtbERPTWvCQBC9C/0PyxS86UZRsWk2UgXBi6C2h3obs9Mk&#10;mJ1Nd1eN/fVuodDbPN7nZIvONOJKzteWFYyGCQjiwuqaSwUf7+vBHIQPyBoby6TgTh4W+VMvw1Tb&#10;G+/pegiliCHsU1RQhdCmUvqiIoN+aFviyH1ZZzBE6EqpHd5iuGnkOElm0mDNsaHCllYVFefDxShY&#10;vsyX37sJb3/2pyMdP0/n6dglSvWfu7dXEIG68C/+c290nD8Zze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XrCxQAAAN0AAAAPAAAAAAAAAAAAAAAAAJgCAABkcnMv&#10;ZG93bnJldi54bWxQSwUGAAAAAAQABAD1AAAAigMAAAAA&#10;" fillcolor="black" stroked="f"/>
                  <v:rect id="Rectangle 1355" o:spid="_x0000_s2375" style="position:absolute;left:5623;top:6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WcYA&#10;AADdAAAADwAAAGRycy9kb3ducmV2LnhtbERPS2vCQBC+F/wPywi91Y2i1aZZRYVCLwUfPdTbmB2T&#10;kOxs3N1q7K93C4Xe5uN7TrboTCMu5HxlWcFwkIAgzq2uuFDwuX97moHwAVljY5kU3MjDYt57yDDV&#10;9spbuuxCIWII+xQVlCG0qZQ+L8mgH9iWOHIn6wyGCF0htcNrDDeNHCXJszRYcWwosaV1SXm9+zYK&#10;Vi+z1Xkz5o+f7fFAh69jPRm5RKnHfrd8BRGoC//iP/e7jvPHwyn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fWcYAAADdAAAADwAAAAAAAAAAAAAAAACYAgAAZHJz&#10;L2Rvd25yZXYueG1sUEsFBgAAAAAEAAQA9QAAAIsDAAAAAA==&#10;" fillcolor="black" stroked="f"/>
                  <v:rect id="Rectangle 1356" o:spid="_x0000_s2376" style="position:absolute;left:5623;top:6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LK8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MBF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6SyvHAAAA3QAAAA8AAAAAAAAAAAAAAAAAmAIAAGRy&#10;cy9kb3ducmV2LnhtbFBLBQYAAAAABAAEAPUAAACMAwAAAAA=&#10;" fillcolor="black" stroked="f"/>
                  <v:shape id="Freeform 1357" o:spid="_x0000_s2377" style="position:absolute;left:4192;top:1651;width:29;height:480;visibility:visible;mso-wrap-style:square;v-text-anchor:top" coordsize="2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W4LcEA&#10;AADdAAAADwAAAGRycy9kb3ducmV2LnhtbERP32vCMBB+H/g/hBN8m6kiteuMIjJBfdMNn4/m1pQ1&#10;l9Bktf73ZjDw7T6+n7faDLYVPXWhcaxgNs1AEFdON1wr+PrcvxYgQkTW2DomBXcKsFmPXlZYanfj&#10;M/WXWIsUwqFEBSZGX0oZKkMWw9R54sR9u85iTLCrpe7wlsJtK+dZlkuLDacGg552hqqfy69V4D9O&#10;ucmHg1wWO7pei+K49/1Rqcl42L6DiDTEp/jffdBp/mL2Bn/fp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VuC3BAAAA3QAAAA8AAAAAAAAAAAAAAAAAmAIAAGRycy9kb3du&#10;cmV2LnhtbFBLBQYAAAAABAAEAPUAAACGAwAAAAA=&#10;" path="m29,15r,-5l24,5,24,,10,,,10,,475r5,l10,480r14,l24,475r5,l29,466,29,15xe" fillcolor="black" stroked="f">
                    <v:path arrowok="t" o:connecttype="custom" o:connectlocs="29,15;29,10;24,5;24,0;10,0;0,10;0,475;5,475;10,480;24,480;24,475;29,475;29,466;29,15" o:connectangles="0,0,0,0,0,0,0,0,0,0,0,0,0,0"/>
                  </v:shape>
                  <v:shape id="Freeform 1358" o:spid="_x0000_s2378" style="position:absolute;left:7026;top:1651;width:28;height:480;visibility:visible;mso-wrap-style:square;v-text-anchor:top" coordsize="2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9hMYA&#10;AADdAAAADwAAAGRycy9kb3ducmV2LnhtbESPS4vCQBCE7wv7H4Ze8LKsEx+Im3UUEQWvvhBvTaZN&#10;wmZ6QmbU6K+3D4K3bqq66uvJrHWVulITSs8Get0EFHHmbcm5gf1u9TMGFSKyxcozGbhTgNn082OC&#10;qfU33tB1G3MlIRxSNFDEWKdah6wgh6Hra2LRzr5xGGVtcm0bvEm4q3Q/SUbaYcnSUGBNi4Ky/+3F&#10;GdicL998Whx2g9/Hcb88rXzo5UNjOl/t/A9UpDa+za/rtRX8YV/45RsZQ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9hMYAAADdAAAADwAAAAAAAAAAAAAAAACYAgAAZHJz&#10;L2Rvd25yZXYueG1sUEsFBgAAAAAEAAQA9QAAAIsDAAAAAA==&#10;" path="m,466r,9l4,475r5,5l24,480r,-5l28,475,28,10,24,5,24,,9,,,10r,5l,466xe" fillcolor="black" stroked="f">
                    <v:path arrowok="t" o:connecttype="custom" o:connectlocs="0,466;0,475;4,475;9,480;24,480;24,475;28,475;28,10;24,5;24,0;9,0;0,10;0,15;0,466" o:connectangles="0,0,0,0,0,0,0,0,0,0,0,0,0,0"/>
                  </v:shape>
                  <v:shape id="Freeform 1359" o:spid="_x0000_s2379" style="position:absolute;left:4187;top:1536;width:145;height:144;visibility:visible;mso-wrap-style:square;v-text-anchor:top" coordsize="145,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KicIA&#10;AADdAAAADwAAAGRycy9kb3ducmV2LnhtbERPS4vCMBC+C/sfwix409QHKtUoInT16KOg3oZmti3b&#10;TEqTtfXfm4UFb/PxPWe16UwlHtS40rKC0TACQZxZXXKuIL0kgwUI55E1VpZJwZMcbNYfvRXG2rZ8&#10;osfZ5yKEsItRQeF9HUvpsoIMuqGtiQP3bRuDPsAml7rBNoSbSo6jaCYNlhwaCqxpV1D2c/41Crr9&#10;cXe9eTuZPrfyq5q3SXpPE6X6n912CcJT59/if/dBh/nT8Qj+vgkn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GQqJwgAAAN0AAAAPAAAAAAAAAAAAAAAAAJgCAABkcnMvZG93&#10;bnJldi54bWxQSwUGAAAAAAQABAD1AAAAhwMAAAAA&#10;" path="m130,29r10,l140,24r5,l145,10,140,5r,-5l97,,87,5,77,5r-4,5l68,10r-5,4l58,14,49,24,39,29r-5,9l20,53r5,l25,48,10,62r,5l5,72r,14l,91r,39l15,144r10,l25,139r4,l29,125r-4,-5l25,115r-10,l29,130r,-5l29,101r5,-5l34,82r5,-5l39,72r-5,5l44,72,49,62,63,48r-5,l58,53,68,43r5,l77,38r5,l87,34r10,l106,29r24,xe" fillcolor="black" stroked="f">
                    <v:path arrowok="t" o:connecttype="custom" o:connectlocs="130,29;140,29;140,24;145,24;145,10;140,5;140,0;97,0;87,5;77,5;73,10;68,10;63,14;58,14;49,24;39,29;34,38;20,53;25,53;25,48;10,62;10,67;5,72;5,86;0,91;0,130;15,144;25,144;25,139;29,139;29,125;25,120;25,115;15,115;29,130;29,125;29,101;34,96;34,82;39,77;39,72;34,77;44,72;49,62;63,48;58,48;58,53;68,43;73,43;77,38;82,38;87,34;97,34;106,29;130,29" o:connectangles="0,0,0,0,0,0,0,0,0,0,0,0,0,0,0,0,0,0,0,0,0,0,0,0,0,0,0,0,0,0,0,0,0,0,0,0,0,0,0,0,0,0,0,0,0,0,0,0,0,0,0,0,0,0,0"/>
                  </v:shape>
                  <v:shape id="Freeform 1360" o:spid="_x0000_s2380" style="position:absolute;left:6915;top:1536;width:139;height:144;visibility:visible;mso-wrap-style:square;v-text-anchor:top" coordsize="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208MA&#10;AADdAAAADwAAAGRycy9kb3ducmV2LnhtbERPS4vCMBC+L/gfwgje1qRFZKlG8YHibVndPXgbmrEt&#10;NpPSxFr99RthYW/z8T1nvuxtLTpqfeVYQzJWIIhzZyouNHyfdu8fIHxANlg7Jg0P8rBcDN7mmBl3&#10;5y/qjqEQMYR9hhrKEJpMSp+XZNGPXUMcuYtrLYYI20KaFu8x3NYyVWoqLVYcG0psaFNSfj3erIbn&#10;/rwl9VTylKxX++TzR4W6u2o9GvarGYhAffgX/7kPJs6fpCm8vo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H208MAAADdAAAADwAAAAAAAAAAAAAAAACYAgAAZHJzL2Rv&#10;d25yZXYueG1sUEsFBgAAAAAEAAQA9QAAAIgDAAAAAA==&#10;" path="m125,115r-5,l111,125r,14l115,139r5,5l125,144r14,-14l139,120r-4,-10l135,91r-5,-5l130,77r-5,-5l125,67r-5,-5l120,58,87,24r-5,l87,29,82,19,72,14,67,10r-4,l58,5,43,5,39,,10,,,10r,9l10,29r5,l29,29r5,5l48,34r5,4l58,38r5,5l63,38r-5,l72,53r5,l91,67r,5l96,77r,5l101,86r,10l106,101r,19l111,130r,-5l111,130r14,-15xe" fillcolor="black" stroked="f">
                    <v:path arrowok="t" o:connecttype="custom" o:connectlocs="125,115;120,115;111,125;111,139;115,139;120,144;125,144;139,130;139,120;135,110;135,91;130,86;130,77;125,72;125,67;120,62;120,58;87,24;82,24;87,29;82,19;72,14;67,10;63,10;58,5;43,5;39,0;10,0;0,10;0,19;10,29;15,29;29,29;34,34;48,34;53,38;58,38;63,43;63,38;58,38;72,53;77,53;91,67;91,72;96,77;96,82;101,86;101,96;106,101;106,120;111,130;111,125;111,130;125,115" o:connectangles="0,0,0,0,0,0,0,0,0,0,0,0,0,0,0,0,0,0,0,0,0,0,0,0,0,0,0,0,0,0,0,0,0,0,0,0,0,0,0,0,0,0,0,0,0,0,0,0,0,0,0,0,0,0"/>
                  </v:shape>
                  <v:shape id="Freeform 1361" o:spid="_x0000_s2381" style="position:absolute;left:6344;top:2669;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NyMUA&#10;AADdAAAADwAAAGRycy9kb3ducmV2LnhtbERPS2vCQBC+C/0PyxS86aZabEhdxQfSHsRSLe11yE6T&#10;2Oxs2F1j+u9dQfA2H99zpvPO1KIl5yvLCp6GCQji3OqKCwVfh80gBeEDssbaMin4Jw/z2UNvipm2&#10;Z/6kdh8KEUPYZ6igDKHJpPR5SQb90DbEkfu1zmCI0BVSOzzHcFPLUZJMpMGKY0OJDa1Kyv/2J6Og&#10;Wu+ca1++02azXcrj28fRr34OSvUfu8UriEBduItv7ncd5z+PxnD9Jp4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g3IxQAAAN0AAAAPAAAAAAAAAAAAAAAAAJgCAABkcnMv&#10;ZG93bnJldi54bWxQSwUGAAAAAAQABAD1AAAAigMAAAAA&#10;" path="m129,29r10,l139,24r5,l144,9,139,5r,-5l96,,86,5r-9,l72,9r-5,l57,19r-5,l33,38r5,l38,33,19,53r,4l9,67r,5l4,77r,9l,96r,43l4,139r5,5l24,144r,-5l28,139r,-10l28,105r5,-9l33,86r5,-5l38,77,48,67r,-5l57,57r5,-9l67,48,77,38r4,l86,33r10,l105,29r24,xe" fillcolor="black" stroked="f">
                    <v:path arrowok="t" o:connecttype="custom" o:connectlocs="129,29;139,29;139,24;144,24;144,9;139,5;139,0;96,0;86,5;77,5;72,9;67,9;57,19;52,19;33,38;38,38;38,33;19,53;19,57;9,67;9,72;4,77;4,86;0,96;0,139;4,139;9,144;24,144;24,139;28,139;28,129;28,105;33,96;33,86;38,81;38,77;48,67;48,62;57,57;62,48;67,48;77,38;81,38;86,33;96,33;105,29;129,29" o:connectangles="0,0,0,0,0,0,0,0,0,0,0,0,0,0,0,0,0,0,0,0,0,0,0,0,0,0,0,0,0,0,0,0,0,0,0,0,0,0,0,0,0,0,0,0,0,0,0"/>
                  </v:shape>
                  <v:shape id="Freeform 1362" o:spid="_x0000_s2382" style="position:absolute;left:6344;top:2784;width:28;height:485;visibility:visible;mso-wrap-style:square;v-text-anchor:top" coordsize="28,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IesEA&#10;AADdAAAADwAAAGRycy9kb3ducmV2LnhtbERPTWvCQBC9C/6HZYTedNMgIqmrWEHaWzVN79PsuAlm&#10;Z2N2Nem/7wqCt3m8z1ltBtuIG3W+dqzgdZaAIC6drtkoKL730yUIH5A1No5JwR952KzHoxVm2vV8&#10;pFsejIgh7DNUUIXQZlL6siKLfuZa4sidXGcxRNgZqTvsY7htZJokC2mx5thQYUu7ispzfrUK+sP7&#10;b5pfpbksfkzxcZJcXL5YqZfJsH0DEWgIT/HD/anj/Hk6h/s38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oSHrBAAAA3QAAAA8AAAAAAAAAAAAAAAAAmAIAAGRycy9kb3du&#10;cmV2LnhtbFBLBQYAAAAABAAEAPUAAACGAwAAAAA=&#10;" path="m28,14r,-4l24,5,24,,9,,,10,,480r4,l9,485r15,l24,480r4,l28,470,28,14xe" fillcolor="black" stroked="f">
                    <v:path arrowok="t" o:connecttype="custom" o:connectlocs="28,14;28,10;24,5;24,0;9,0;0,10;0,480;4,480;9,485;24,485;24,480;28,480;28,470;28,14" o:connectangles="0,0,0,0,0,0,0,0,0,0,0,0,0,0"/>
                  </v:shape>
                  <v:shape id="Freeform 1363" o:spid="_x0000_s2383" style="position:absolute;left:6344;top:1426;width:144;height:139;visibility:visible;mso-wrap-style:square;v-text-anchor:top" coordsize="14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qdsQA&#10;AADdAAAADwAAAGRycy9kb3ducmV2LnhtbERPS2vCQBC+C/0PyxR6qxvTViS6igi2ngq+8TZkp9nQ&#10;7GzMbk36711B8DYf33Mms85W4kKNLx0rGPQTEMS50yUXCnbb5esIhA/IGivHpOCfPMymT70JZtq1&#10;vKbLJhQihrDPUIEJoc6k9Lkhi77vauLI/bjGYoiwKaRusI3htpJpkgylxZJjg8GaFoby382fVbA/&#10;hvPu9H1MR5+DarV8a83X4bxW6uW5m49BBOrCQ3x3r3Sc/55+wO2beIK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p6nbEAAAA3QAAAA8AAAAAAAAAAAAAAAAAmAIAAGRycy9k&#10;b3ducmV2LnhtbFBLBQYAAAAABAAEAPUAAACJAwAAAAA=&#10;" path="m28,14r,-5l24,4,24,,9,,,9,,43r4,5l4,62r5,5l9,72,24,86r,-5l19,81,33,96r5,9l48,110r9,10l62,120r5,4l72,124r5,5l86,129r10,5l115,134r10,5l139,139r,-5l144,134r,-14l139,115r,-5l129,110r5,l125,105r-20,l96,100r-10,l81,96r-4,l72,91r-5,l57,81r,5l62,86,48,72,33,57r5,5l38,57,33,52r,-14l28,33r,-19xe" fillcolor="black" stroked="f">
                    <v:path arrowok="t" o:connecttype="custom" o:connectlocs="28,14;28,9;24,4;24,0;9,0;0,9;0,43;4,48;4,62;9,67;9,72;24,86;24,81;19,81;33,96;38,105;48,110;57,120;62,120;67,124;72,124;77,129;86,129;96,134;115,134;125,139;139,139;139,134;144,134;144,120;139,115;139,110;129,110;134,110;125,105;105,105;96,100;86,100;81,96;77,96;72,91;67,91;57,81;57,86;62,86;48,72;33,57;38,62;38,57;33,52;33,38;28,33;28,14" o:connectangles="0,0,0,0,0,0,0,0,0,0,0,0,0,0,0,0,0,0,0,0,0,0,0,0,0,0,0,0,0,0,0,0,0,0,0,0,0,0,0,0,0,0,0,0,0,0,0,0,0,0,0,0,0"/>
                  </v:shape>
                  <v:shape id="Freeform 1364" o:spid="_x0000_s2384" style="position:absolute;left:6344;top:970;width:28;height:484;visibility:visible;mso-wrap-style:square;v-text-anchor:top" coordsize="28,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28QA&#10;AADdAAAADwAAAGRycy9kb3ducmV2LnhtbERPS2vCQBC+C/6HZQq9iG4UCSF1FR+0eCr4PA/ZaTY0&#10;OxuyW5P217sFwdt8fM9ZrHpbixu1vnKsYDpJQBAXTldcKjif3scZCB+QNdaOScEveVgth4MF5tp1&#10;fKDbMZQihrDPUYEJocml9IUhi37iGuLIfbnWYoiwLaVusYvhtpazJEmlxYpjg8GGtoaK7+OPVZDu&#10;RuZi19v59Xztso/R36H+PG2Uen3p128gAvXhKX649zrOn89S+P8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5NvEAAAA3QAAAA8AAAAAAAAAAAAAAAAAmAIAAGRycy9k&#10;b3ducmV2LnhtbFBLBQYAAAAABAAEAPUAAACJAwAAAAA=&#10;" path="m,470r,10l4,480r5,4l24,484r,-4l28,480,28,9,24,4,24,,9,,,9r,5l,470xe" fillcolor="black" stroked="f">
                    <v:path arrowok="t" o:connecttype="custom" o:connectlocs="0,470;0,480;4,480;9,484;24,484;24,480;28,480;28,9;24,4;24,0;9,0;0,9;0,14;0,470" o:connectangles="0,0,0,0,0,0,0,0,0,0,0,0,0,0"/>
                  </v:shape>
                  <v:shape id="Freeform 1365" o:spid="_x0000_s2385" style="position:absolute;left:4759;top:1426;width:139;height:139;visibility:visible;mso-wrap-style:square;v-text-anchor:top" coordsize="139,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MHsMA&#10;AADdAAAADwAAAGRycy9kb3ducmV2LnhtbERPS2vCQBC+C/6HZYTedOODGlJXkUKx2F7UtuchOybB&#10;7GzYXZPor+8WCt7m43vOatObWrTkfGVZwXSSgCDOra64UPB1ehunIHxA1lhbJgU38rBZDwcrzLTt&#10;+EDtMRQihrDPUEEZQpNJ6fOSDPqJbYgjd7bOYIjQFVI77GK4qeUsSZ6lwYpjQ4kNvZaUX45Xo+DH&#10;tek+zD+Sw3fO96ZLd5/XnpV6GvXbFxCB+vAQ/7vfdZy/mC3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MHsMAAADdAAAADwAAAAAAAAAAAAAAAACYAgAAZHJzL2Rv&#10;d25yZXYueG1sUEsFBgAAAAAEAAQA9QAAAIgDAAAAAA==&#10;" path="m14,110r-4,l,120r,9l10,139r4,l24,134r14,l43,129r10,l58,124r4,l67,120r5,l82,110r9,-5l96,96r10,-5l110,81r10,-9l120,67r5,-5l125,57r5,-5l130,43r4,-5l134,24r5,-10l139,9,130,,120,,110,9r,5l115,4r-9,10l106,28r-5,5l101,43r-5,5l96,52r-5,5l91,62,82,72r4,l86,67,67,86r5,l72,81,62,91r-4,l53,96r-5,l43,100r-9,l29,105r-15,l5,115r9,-5xe" fillcolor="black" stroked="f">
                    <v:path arrowok="t" o:connecttype="custom" o:connectlocs="14,110;10,110;0,120;0,129;10,139;14,139;24,134;38,134;43,129;53,129;58,124;62,124;67,120;72,120;82,110;91,105;96,96;106,91;110,81;120,72;120,67;125,62;125,57;130,52;130,43;134,38;134,24;139,14;139,9;130,0;120,0;110,9;110,14;115,4;106,14;106,28;101,33;101,43;96,48;96,52;91,57;91,62;82,72;86,72;86,67;67,86;72,86;72,81;62,91;58,91;53,96;48,96;43,100;34,100;29,105;14,105;5,115;14,110" o:connectangles="0,0,0,0,0,0,0,0,0,0,0,0,0,0,0,0,0,0,0,0,0,0,0,0,0,0,0,0,0,0,0,0,0,0,0,0,0,0,0,0,0,0,0,0,0,0,0,0,0,0,0,0,0,0,0,0,0,0"/>
                  </v:shape>
                  <v:shape id="Freeform 1366" o:spid="_x0000_s2386" style="position:absolute;left:4869;top:970;width:29;height:484;visibility:visible;mso-wrap-style:square;v-text-anchor:top" coordsize="2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y/sYA&#10;AADdAAAADwAAAGRycy9kb3ducmV2LnhtbESPQU/DMAyF70j8h8hI3FhKgYl1yyZAWgTHDTjsZjVe&#10;W61xqiSs3b/HByRutt7ze59Xm8n36kwxdYEN3M8KUMR1cB03Br4+t3fPoFJGdtgHJgMXSrBZX1+t&#10;sHJh5B2d97lREsKpQgNtzkOldapb8phmYSAW7RiixyxrbLSLOEq473VZFHPtsWNpaHGgt5bq0/7H&#10;G/h+PdptebHzj0NcPFjbHE52fDLm9mZ6WYLKNOV/89/1uxP8x1J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y/sYAAADdAAAADwAAAAAAAAAAAAAAAACYAgAAZHJz&#10;L2Rvd25yZXYueG1sUEsFBgAAAAAEAAQA9QAAAIsDAAAAAA==&#10;" path="m,470r,10l5,480r5,4l24,484r,-4l29,480,29,9,24,4,24,,10,,,9r,5l,470xe" fillcolor="black" stroked="f">
                    <v:path arrowok="t" o:connecttype="custom" o:connectlocs="0,470;0,480;5,480;10,484;24,484;24,480;29,480;29,9;24,4;24,0;10,0;0,9;0,14;0,470" o:connectangles="0,0,0,0,0,0,0,0,0,0,0,0,0,0"/>
                  </v:shape>
                  <v:shape id="Freeform 1367" o:spid="_x0000_s2387" style="position:absolute;left:4884;top:922;width:1474;height:192;visibility:visible;mso-wrap-style:square;v-text-anchor:top" coordsize="147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46MMA&#10;AADdAAAADwAAAGRycy9kb3ducmV2LnhtbERPS2sCMRC+F/wPYQRvNVutj65GkdpWj61K8ThsprtL&#10;N5MliRr/fVMQvM3H95z5MppGnMn52rKCp34GgriwuuZSwWH//jgF4QOyxsYyKbiSh+Wi8zDHXNsL&#10;f9F5F0qRQtjnqKAKoc2l9EVFBn3ftsSJ+7HOYEjQlVI7vKRw08hBlo2lwZpTQ4UtvVZU/O5ORkH8&#10;vrroDkWcTDbr0ef2za6GH0elet24moEIFMNdfHNvdZr/PHiB/2/S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P46MMAAADdAAAADwAAAAAAAAAAAAAAAACYAgAAZHJzL2Rv&#10;d25yZXYueG1sUEsFBgAAAAAEAAQA9QAAAIgDAAAAAA==&#10;" path="m,62r9,5l24,72r9,l48,76r9,5l67,81r14,5l101,96r9,l125,100r9,l153,110r15,l187,120r10,l206,124r10,l226,129r9,l245,134r9,l264,139r14,l283,144r10,l302,148r10,l322,153r19,l350,158r10,l370,163r14,l394,168r19,l418,172r19,l442,177r43,l490,182r19,l518,187r29,l552,192r111,l667,187r24,l701,182r10,l720,177r19,l744,172r10,l759,168r9,l773,163r10,-5l792,158r10,-5l807,148r19,-9l835,139r5,-5l859,124r20,-9l883,110r20,-10l922,91,941,81r10,-5l955,72,975,62,994,52r19,-9l1023,43r4,-5l1047,28r9,-4l1066,24r9,-5l1080,14r10,l1100,9r9,l1114,4r38,l1162,r134,l1306,4r19,l1335,9r14,l1354,14r10,l1368,19r10,l1383,24r5,l1397,28r5,l1412,33r4,l1426,38r5,l1436,43r9,5l1450,48r10,4l1469,62r5,e" filled="f" strokeweight="0">
                    <v:path arrowok="t" o:connecttype="custom" o:connectlocs="9,67;33,72;57,81;81,86;110,96;134,100;168,110;197,120;216,124;235,129;254,134;278,139;293,144;312,148;341,153;360,158;384,163;413,168;437,172;485,177;509,182;547,187;663,192;691,187;711,182;739,177;754,172;768,168;783,158;802,153;826,139;840,134;879,115;903,100;941,81;955,72;994,52;1023,43;1047,28;1066,24;1080,14;1100,9;1114,4;1162,0;1306,4;1335,9;1354,14;1368,19;1383,24;1397,28;1412,33;1426,38;1436,43;1450,48;1469,62" o:connectangles="0,0,0,0,0,0,0,0,0,0,0,0,0,0,0,0,0,0,0,0,0,0,0,0,0,0,0,0,0,0,0,0,0,0,0,0,0,0,0,0,0,0,0,0,0,0,0,0,0,0,0,0,0,0,0"/>
                  </v:shape>
                  <v:shape id="Freeform 1368" o:spid="_x0000_s2388" style="position:absolute;left:4884;top:3197;width:1474;height:115;visibility:visible;mso-wrap-style:square;v-text-anchor:top" coordsize="147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fMcA&#10;AADdAAAADwAAAGRycy9kb3ducmV2LnhtbESPS2/CMBCE75X6H6yt1Ftx6AOVgEEVD5VDD2mA+ype&#10;kqj2Oo0NpP++e6jU265mdubb+XLwTl2oj21gA+NRBoq4Crbl2sBhv314BRUTskUXmAz8UITl4vZm&#10;jrkNV/6kS5lqJSEcczTQpNTlWseqIY9xFDpi0U6h95hk7Wtte7xKuHf6Mcsm2mPL0tBgR6uGqq/y&#10;7A18jPfFy2Rd7M5u+v1eu2JzLMPBmPu74W0GKtGQ/s1/1zsr+M9Pwi/fyAh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O3zHAAAA3QAAAA8AAAAAAAAAAAAAAAAAmAIAAGRy&#10;cy9kb3ducmV2LnhtbFBLBQYAAAAABAAEAPUAAACMAwAAAAA=&#10;" path="m,57r9,5l14,62r10,5l29,67r9,5l43,72r10,5l62,77r5,4l77,81r9,5l101,86r9,5l115,91r10,5l139,96r10,5l173,101r9,4l211,105r5,5l298,110r9,5l336,115r10,-5l398,110r10,-5l437,105r9,-4l466,101r9,-5l485,96r14,-5l509,91r9,-5l528,86r10,-5l552,77r10,l581,67r14,l614,57r10,l639,53r9,-5l658,48r14,-5l682,38r9,l706,33r9,-4l725,29r14,-5l749,24r10,-5l773,19r10,-5l797,14,807,9r9,l831,5r24,l864,r255,l1133,5r34,l1181,9r34,l1229,14r24,l1268,19r24,l1301,24r15,l1330,29r10,l1354,33r10,l1378,38r14,l1402,43r14,l1431,48r9,l1469,57r5,e" filled="f" strokeweight="0">
                    <v:path arrowok="t" o:connecttype="custom" o:connectlocs="9,62;24,67;38,72;53,77;67,81;86,86;110,91;125,96;149,101;182,105;216,110;307,115;346,110;408,105;446,101;475,96;499,91;518,86;538,81;562,77;595,67;624,57;648,48;672,43;691,38;715,29;739,24;759,19;783,14;807,9;831,5;864,0;1133,5;1181,9;1229,14;1268,19;1301,24;1330,29;1354,33;1378,38;1402,43;1431,48;1469,57" o:connectangles="0,0,0,0,0,0,0,0,0,0,0,0,0,0,0,0,0,0,0,0,0,0,0,0,0,0,0,0,0,0,0,0,0,0,0,0,0,0,0,0,0,0,0"/>
                  </v:shape>
                  <v:shape id="Freeform 1369" o:spid="_x0000_s2389" style="position:absolute;left:4192;top:2102;width:596;height:29;visibility:visible;mso-wrap-style:square;v-text-anchor:top" coordsize="59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qL8MA&#10;AADdAAAADwAAAGRycy9kb3ducmV2LnhtbERP22oCMRB9L/gPYQTfalZtxV2NIoViwYJ4wedxM+4u&#10;biZLEnX165tCoW9zONeZLVpTixs5X1lWMOgnIIhzqysuFBz2n68TED4ga6wtk4IHeVjMOy8zzLS9&#10;85Zuu1CIGMI+QwVlCE0mpc9LMuj7tiGO3Nk6gyFCV0jt8B7DTS2HSTKWBiuODSU29FFSftldjYI8&#10;TU/apquNvaxp+H58riv57ZTqddvlFESgNvyL/9xfOs5/Gw3g95t4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PqL8MAAADdAAAADwAAAAAAAAAAAAAAAACYAgAAZHJzL2Rv&#10;d25yZXYueG1sUEsFBgAAAAAEAAQA9QAAAIgDAAAAAA==&#10;" path="m15,l10,,,10,,24r5,l10,29r581,l591,24r5,l596,10,591,5r,-5l581,,15,xe" fillcolor="black" stroked="f">
                    <v:path arrowok="t" o:connecttype="custom" o:connectlocs="15,0;10,0;0,10;0,24;5,24;10,29;591,29;591,24;596,24;596,10;591,5;591,0;581,0;15,0" o:connectangles="0,0,0,0,0,0,0,0,0,0,0,0,0,0"/>
                  </v:shape>
                  <v:shape id="Freeform 1370" o:spid="_x0000_s2390" style="position:absolute;left:4759;top:2102;width:29;height:202;visibility:visible;mso-wrap-style:square;v-text-anchor:top" coordsize="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61sQA&#10;AADdAAAADwAAAGRycy9kb3ducmV2LnhtbERPTUsDMRC9C/6HMII3m91aRLZNiyiKh1IwlrbHIZnu&#10;Lm4ma5K223/fCEJv83ifM1sMrhNHCrH1rKAcFSCIjbct1wrW3+8PzyBiQrbYeSYFZ4qwmN/ezLCy&#10;/sRfdNSpFjmEY4UKmpT6SspoGnIYR74nztzeB4cpw1BLG/CUw10nx0XxJB22nBsa7Om1IfOjD07B&#10;rzZ+s56U+u2wMtvlPnzoXemUur8bXqYgEg3pKv53f9o8f/I4hr9v8gl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nutbEAAAA3QAAAA8AAAAAAAAAAAAAAAAAmAIAAGRycy9k&#10;b3ducmV2LnhtbFBLBQYAAAAABAAEAPUAAACJAwAAAAA=&#10;" path="m29,15r,-5l24,5,24,,10,,,10,,197r5,l10,202r14,l24,197r5,l29,188,29,15xe" fillcolor="black" stroked="f">
                    <v:path arrowok="t" o:connecttype="custom" o:connectlocs="29,15;29,10;24,5;24,0;10,0;0,10;0,197;5,197;10,202;24,202;24,197;29,197;29,188;29,15" o:connectangles="0,0,0,0,0,0,0,0,0,0,0,0,0,0"/>
                  </v:shape>
                  <v:shape id="Freeform 1371" o:spid="_x0000_s2391" style="position:absolute;left:4759;top:2275;width:139;height:139;visibility:visible;mso-wrap-style:square;v-text-anchor:top" coordsize="139,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ycwMMA&#10;AADdAAAADwAAAGRycy9kb3ducmV2LnhtbERPyWrDMBC9F/IPYgK91XLqUowTJYRAaGl7yXoerIlt&#10;Yo2MpNhuv74qFHKbx1tnsRpNK3pyvrGsYJakIIhLqxuuFBwP26cchA/IGlvLpOCbPKyWk4cFFtoO&#10;vKN+HyoRQ9gXqKAOoSuk9GVNBn1iO+LIXawzGCJ0ldQOhxhuWvmcpq/SYMOxocaONjWV1/3NKDi7&#10;Pv8I2We6O5X80w3529dtZKUep+N6DiLQGO7if/e7jvNfsgz+vo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ycwMMAAADdAAAADwAAAAAAAAAAAAAAAACYAgAAZHJzL2Rv&#10;d25yZXYueG1sUEsFBgAAAAAEAAQA9QAAAIgDAAAAAA==&#10;" path="m24,5l24,,10,,,10,,24r5,l115,135r5,4l134,139r,-4l139,135r,-15l134,115,24,5xe" fillcolor="black" stroked="f">
                    <v:path arrowok="t" o:connecttype="custom" o:connectlocs="24,5;24,0;10,0;0,10;0,24;5,24;115,135;120,139;134,139;134,135;139,135;139,120;134,115;24,5" o:connectangles="0,0,0,0,0,0,0,0,0,0,0,0,0,0"/>
                  </v:shape>
                  <v:shape id="Freeform 1372" o:spid="_x0000_s2392" style="position:absolute;left:4759;top:2102;width:2295;height:29;visibility:visible;mso-wrap-style:square;v-text-anchor:top" coordsize="229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qssMA&#10;AADdAAAADwAAAGRycy9kb3ducmV2LnhtbERP32vCMBB+H/g/hBN8m6lTZHZGEUGYDgTdCj4eza2N&#10;NpfSxFr/+0UQ9nYf38+bLztbiZYabxwrGA0TEMS504YLBT/fm9d3ED4ga6wck4I7eVguei9zTLW7&#10;8YHaYyhEDGGfooIyhDqV0uclWfRDVxNH7tc1FkOETSF1g7cYbiv5liRTadFwbCixpnVJ+eV4tQq+&#10;9rPzYbcxckudbf0pywqzzpQa9LvVB4hAXfgXP92fOs6fjCfw+C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eqssMAAADdAAAADwAAAAAAAAAAAAAAAACYAgAAZHJzL2Rv&#10;d25yZXYueG1sUEsFBgAAAAAEAAQA9QAAAIgDAAAAAA==&#10;" path="m14,l10,,,10,,24r5,l10,29r2281,l2291,24r4,l2295,10r-4,-5l2291,r-10,l14,xe" fillcolor="black" stroked="f">
                    <v:path arrowok="t" o:connecttype="custom" o:connectlocs="14,0;10,0;0,10;0,24;5,24;10,29;2291,29;2291,24;2295,24;2295,10;2291,5;2291,0;2281,0;14,0" o:connectangles="0,0,0,0,0,0,0,0,0,0,0,0,0,0"/>
                  </v:shape>
                  <v:shape id="Freeform 1373" o:spid="_x0000_s2393" style="position:absolute;left:6459;top:2102;width:29;height:202;visibility:visible;mso-wrap-style:square;v-text-anchor:top" coordsize="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iosQA&#10;AADdAAAADwAAAGRycy9kb3ducmV2LnhtbERPTUsDMRC9C/6HMEJvNru2iqxNiygtPRShsajHIZnu&#10;Lm4ma5K223/fCIK3ebzPmS0G14kjhdh6VlCOCxDExtuWawW79+XtI4iYkC12nknBmSIs5tdXM6ys&#10;P/GWjjrVIodwrFBBk1JfSRlNQw7j2PfEmdv74DBlGGppA55yuOvkXVE8SIct54YGe3ppyHzrg1Pw&#10;o43/2E1L/Xp4M5+bfVjpr9IpNboZnp9AJBrSv/jPvbZ5/nRyD7/f5BP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OIqLEAAAA3QAAAA8AAAAAAAAAAAAAAAAAmAIAAGRycy9k&#10;b3ducmV2LnhtbFBLBQYAAAAABAAEAPUAAACJAwAAAAA=&#10;" path="m29,15r,-5l24,5,24,,10,,,10,,197r5,l10,202r14,l24,197r5,l29,188,29,15xe" fillcolor="black" stroked="f">
                    <v:path arrowok="t" o:connecttype="custom" o:connectlocs="29,15;29,10;24,5;24,0;10,0;0,10;0,197;5,197;10,202;24,202;24,197;29,197;29,188;29,15" o:connectangles="0,0,0,0,0,0,0,0,0,0,0,0,0,0"/>
                  </v:shape>
                  <v:shape id="Freeform 1374" o:spid="_x0000_s2394" style="position:absolute;left:6344;top:2275;width:144;height:139;visibility:visible;mso-wrap-style:square;v-text-anchor:top" coordsize="14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i3MQA&#10;AADdAAAADwAAAGRycy9kb3ducmV2LnhtbERPS4vCMBC+L/gfwgh7W1N1EalGEcHHacHHrngbmrEp&#10;NpPaZG3992Zhwdt8fM+ZzltbijvVvnCsoN9LQBBnThecKzgeVh9jED4gaywdk4IHeZjPOm9TTLVr&#10;eEf3fchFDGGfogITQpVK6TNDFn3PVcSRu7jaYoiwzqWusYnhtpSDJBlJiwXHBoMVLQ1l1/2vVfB9&#10;Crfj+es0GK/75XY1bMzm57ZT6r3bLiYgArXhJf53b3Wc/zkcwd838QQ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4tzEAAAA3QAAAA8AAAAAAAAAAAAAAAAAmAIAAGRycy9k&#10;b3ducmV2LnhtbFBLBQYAAAAABAAEAPUAAACJAwAAAAA=&#10;" path="m139,24r5,l144,10,139,5r,-5l125,r-5,5l4,115r-4,l,130r4,5l4,139r15,l24,135,139,24xe" fillcolor="black" stroked="f">
                    <v:path arrowok="t" o:connecttype="custom" o:connectlocs="139,24;144,24;144,10;139,5;139,0;125,0;120,5;4,115;0,115;0,130;4,135;4,139;19,139;24,135;139,24" o:connectangles="0,0,0,0,0,0,0,0,0,0,0,0,0,0,0"/>
                  </v:shape>
                  <v:shape id="Freeform 1375" o:spid="_x0000_s2395" style="position:absolute;left:4869;top:2386;width:1503;height:28;visibility:visible;mso-wrap-style:square;v-text-anchor:top" coordsize="15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5jTMMA&#10;AADdAAAADwAAAGRycy9kb3ducmV2LnhtbERPS2vCQBC+C/6HZYTedNMHWlM3obS06tFUxOOQnSah&#10;2dk0u8bor3cFwdt8fM9ZpL2pRUetqywreJxEIIhzqysuFGx/vsavIJxH1lhbJgUncpAmw8ECY22P&#10;vKEu84UIIexiVFB638RSurwkg25iG+LA/drWoA+wLaRu8RjCTS2fomgqDVYcGkps6KOk/C87GAV6&#10;t/K4/u4O52xuNv/F556nS6vUw6h/fwPhqfd38c290mH+y/MMrt+EE2R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5jTMMAAADdAAAADwAAAAAAAAAAAAAAAACYAgAAZHJzL2Rv&#10;d25yZXYueG1sUEsFBgAAAAAEAAQA9QAAAIgDAAAAAA==&#10;" path="m15,l10,,,9,,24r5,l10,28r1489,l1499,24r4,l1503,9r-4,-5l1499,r-10,l15,xe" fillcolor="black" stroked="f">
                    <v:path arrowok="t" o:connecttype="custom" o:connectlocs="15,0;10,0;0,9;0,24;5,24;10,28;1499,28;1499,24;1503,24;1503,9;1499,4;1499,0;1489,0;15,0" o:connectangles="0,0,0,0,0,0,0,0,0,0,0,0,0,0"/>
                  </v:shape>
                  <v:shape id="Freeform 1376" o:spid="_x0000_s2396" style="position:absolute;left:4759;top:2275;width:1729;height:29;visibility:visible;mso-wrap-style:square;v-text-anchor:top" coordsize="17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2a8UA&#10;AADdAAAADwAAAGRycy9kb3ducmV2LnhtbESPQUvDQBCF74L/YRmhN7tRi0jstoSKUMEe2voDht0x&#10;CWZnk+y0Tf+9cxC8zfDevPfNcj3FzpxpzG1iBw/zAgyxT6Hl2sHX8f3+BUwW5IBdYnJwpQzr1e3N&#10;EsuQLryn80FqoyGcS3TQiPSltdk3FDHPU0+s2ncaI4quY23DiBcNj519LIpnG7FlbWiwp01D/udw&#10;ig52i8+3E1dD54uNbKX6GIIfBudmd1P1CkZokn/z3/U2KP7iSXH1Gx3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ZrxQAAAN0AAAAPAAAAAAAAAAAAAAAAAJgCAABkcnMv&#10;ZG93bnJldi54bWxQSwUGAAAAAAQABAD1AAAAigMAAAAA&#10;" path="m14,l10,,,10,,24r5,l10,29r1714,l1724,24r5,l1729,10r-5,-5l1724,r-10,l14,xe" fillcolor="black" stroked="f">
                    <v:path arrowok="t" o:connecttype="custom" o:connectlocs="14,0;10,0;0,10;0,24;5,24;10,29;1724,29;1724,24;1729,24;1729,10;1724,5;1724,0;1714,0;14,0" o:connectangles="0,0,0,0,0,0,0,0,0,0,0,0,0,0"/>
                  </v:shape>
                  <v:shape id="Freeform 1377" o:spid="_x0000_s2397" style="position:absolute;left:4192;top:2102;width:29;height:485;visibility:visible;mso-wrap-style:square;v-text-anchor:top" coordsize="2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fAcYA&#10;AADdAAAADwAAAGRycy9kb3ducmV2LnhtbERPTWvCQBC9F/wPywi9lLrR1lKjq4hFWvBQohX0NmTH&#10;JJidDdl1Tfvru4WCt3m8z5ktOlOLQK2rLCsYDhIQxLnVFRcKvnbrx1cQziNrrC2Tgm9ysJj37maY&#10;anvljMLWFyKGsEtRQel9k0rp8pIMuoFtiCN3sq1BH2FbSN3iNYabWo6S5EUarDg2lNjQqqT8vL0Y&#10;BcdN8zD+CSGYLNubg9y8fQ7fd0rd97vlFISnzt/E/+4PHec/P03g75t4gp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vfAcYAAADdAAAADwAAAAAAAAAAAAAAAACYAgAAZHJz&#10;L2Rvd25yZXYueG1sUEsFBgAAAAAEAAQA9QAAAIsDAAAAAA==&#10;" path="m,471r,9l5,480r5,5l24,485r,-5l29,480,29,10,24,5,24,,10,,,10r,5l,471xe" fillcolor="black" stroked="f">
                    <v:path arrowok="t" o:connecttype="custom" o:connectlocs="0,471;0,480;5,480;10,485;24,485;24,480;29,480;29,10;24,5;24,0;10,0;0,10;0,15;0,471" o:connectangles="0,0,0,0,0,0,0,0,0,0,0,0,0,0"/>
                  </v:shape>
                  <v:shape id="Freeform 1378" o:spid="_x0000_s2398" style="position:absolute;left:7026;top:2102;width:28;height:485;visibility:visible;mso-wrap-style:square;v-text-anchor:top" coordsize="28,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r2cQA&#10;AADdAAAADwAAAGRycy9kb3ducmV2LnhtbESPQW/CMAyF75P2HyIj7TZSEEKoI6Bt0rTdYKW7e41J&#10;qzVOaQIt/x4fJnGz9Z7f+7zejr5VF+pjE9jAbJqBIq6CbdgZKA8fzytQMSFbbAOTgStF2G4eH9aY&#10;2zDwN12K5JSEcMzRQJ1Sl2sdq5o8xmnoiEU7ht5jkrV32vY4SLhv9TzLltpjw9JQY0fvNVV/xdkb&#10;GPZvv/PirN1p+ePKz6Pm8rRjY54m4+sLqERjupv/r7+s4C8Wwi/fyAh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q9nEAAAA3QAAAA8AAAAAAAAAAAAAAAAAmAIAAGRycy9k&#10;b3ducmV2LnhtbFBLBQYAAAAABAAEAPUAAACJAwAAAAA=&#10;" path="m28,15r,-5l24,5,24,,9,,,10,,480r4,l9,485r15,l24,480r4,l28,471,28,15xe" fillcolor="black" stroked="f">
                    <v:path arrowok="t" o:connecttype="custom" o:connectlocs="28,15;28,10;24,5;24,0;9,0;0,10;0,480;4,480;9,485;24,485;24,480;28,480;28,471;28,15" o:connectangles="0,0,0,0,0,0,0,0,0,0,0,0,0,0"/>
                  </v:shape>
                  <v:shape id="Freeform 1379" o:spid="_x0000_s2399" style="position:absolute;left:4207;top:2458;width:2833;height:120;visibility:visible;mso-wrap-style:square;v-text-anchor:top" coordsize="283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cCsMA&#10;AADdAAAADwAAAGRycy9kb3ducmV2LnhtbERPTWvCQBC9F/wPywheim60UiS6igptvZUmeh+zYzaY&#10;nU2zq0n/vVso9DaP9zmrTW9rcafWV44VTCcJCOLC6YpLBcf8bbwA4QOyxtoxKfghD5v14GmFqXYd&#10;f9E9C6WIIexTVGBCaFIpfWHIop+4hjhyF9daDBG2pdQtdjHc1nKWJK/SYsWxwWBDe0PFNbtZBecu&#10;/zjdvnNz2ePz+4v+7KpdtlVqNOy3SxCB+vAv/nMfdJw/n0/h9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0cCsMAAADdAAAADwAAAAAAAAAAAAAAAACYAgAAZHJzL2Rv&#10;d25yZXYueG1sUEsFBgAAAAAEAAQA9QAAAIgDAAAAAA==&#10;" path="m2833,r-5,l2823,4r-9,l2809,9r-14,l2790,14r-19,l2766,19r-19,l2742,24r-19,l2713,28r-19,l2684,33r-24,l2651,38r-15,l2626,43r-28,l2588,48r-29,l2550,52r-29,l2506,57r-52,l2444,62r-38,l2391,67r-24,l2353,72r-43,l2295,76r-29,l2252,81r-34,l2204,86r-48,l2141,91r-28,l2093,96r-48,l2031,100r-48,l1969,105r-63,l1892,110r-72,l1815,115r-845,l960,120r-326,l624,115r-72,l542,110r-38,l490,105r-24,l451,100r-9,l427,96r-24,l389,91r-10,l365,86r-24,l326,81r-9,l302,76r-9,l278,72r-9,l254,67r-9,l230,62r-9,-5l206,57r-9,-5l182,52r-9,-4l158,43r-9,l134,38r-9,l110,33r-9,-5l86,28,77,24,62,19,53,14r-10,l29,9,19,4,5,,,e" filled="f" strokeweight="0">
                    <v:path arrowok="t" o:connecttype="custom" o:connectlocs="2828,0;2814,4;2795,9;2771,14;2747,19;2723,24;2694,28;2660,33;2636,38;2598,43;2559,48;2521,52;2454,57;2406,62;2367,67;2310,72;2266,76;2218,81;2156,86;2113,91;2045,96;1983,100;1906,105;1820,110;970,115;634,120;552,115;504,110;466,105;442,100;403,96;379,91;341,86;317,81;293,76;269,72;245,67;221,57;197,52;173,48;149,43;125,38;101,28;77,24;53,14;29,9;5,0" o:connectangles="0,0,0,0,0,0,0,0,0,0,0,0,0,0,0,0,0,0,0,0,0,0,0,0,0,0,0,0,0,0,0,0,0,0,0,0,0,0,0,0,0,0,0,0,0,0,0"/>
                  </v:shape>
                  <v:shape id="Freeform 1380" o:spid="_x0000_s2400" style="position:absolute;left:4644;top:2333;width:29;height:139;visibility:visible;mso-wrap-style:square;v-text-anchor:top" coordsize="29,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CV8UA&#10;AADdAAAADwAAAGRycy9kb3ducmV2LnhtbERPTWvCQBC9F/oflin0VjeKFImuIhaxhxptNHods2OS&#10;mp0N2a2m/75bKHibx/ucyawztbhS6yrLCvq9CARxbnXFhYL9bvkyAuE8ssbaMin4IQez6ePDBGNt&#10;b/xJ19QXIoSwi1FB6X0TS+nykgy6nm2IA3e2rUEfYFtI3eIthJtaDqLoVRqsODSU2NCipPySfhsF&#10;yTrT69WR081he8myj2T3dkq+lHp+6uZjEJ46fxf/u991mD8cDuDvm3CC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oJXxQAAAN0AAAAPAAAAAAAAAAAAAAAAAJgCAABkcnMv&#10;ZG93bnJldi54bWxQSwUGAAAAAAQABAD1AAAAigMAAAAA&#10;" path="m,125r,9l5,134r4,5l24,139r,-5l29,134,29,9,24,5,24,,9,,,9r,5l,125xe" fillcolor="black" stroked="f">
                    <v:path arrowok="t" o:connecttype="custom" o:connectlocs="0,125;0,134;5,134;9,139;24,139;24,134;29,134;29,9;24,5;24,0;9,0;0,9;0,14;0,125" o:connectangles="0,0,0,0,0,0,0,0,0,0,0,0,0,0"/>
                  </v:shape>
                  <v:shape id="Freeform 1381" o:spid="_x0000_s2401" style="position:absolute;left:6517;top:2333;width:28;height:139;visibility:visible;mso-wrap-style:square;v-text-anchor:top" coordsize="2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d1sQA&#10;AADdAAAADwAAAGRycy9kb3ducmV2LnhtbERPTYvCMBC9C/sfwix4kTVVy7J0jSKi4MGL7h72ODTT&#10;pmszKU2q1V9vBMHbPN7nzJe9rcWZWl85VjAZJyCIc6crLhX8/mw/vkD4gKyxdkwKruRhuXgbzDHT&#10;7sIHOh9DKWII+wwVmBCaTEqfG7Lox64hjlzhWoshwraUusVLDLe1nCbJp7RYcWww2NDaUH46dlZB&#10;sStGe7yZrkpHm9P/ddN39u+g1PC9X32DCNSHl/jp3uk4P01n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cndbEAAAA3QAAAA8AAAAAAAAAAAAAAAAAmAIAAGRycy9k&#10;b3ducmV2LnhtbFBLBQYAAAAABAAEAPUAAACJAwAAAAA=&#10;" path="m28,14r,-5l24,5,24,,9,,,9,,134r4,l9,139r15,l24,134r4,l28,125,28,14xe" fillcolor="black" stroked="f">
                    <v:path arrowok="t" o:connecttype="custom" o:connectlocs="28,14;28,9;24,5;24,0;9,0;0,9;0,134;4,134;9,139;24,139;24,134;28,134;28,125;28,14" o:connectangles="0,0,0,0,0,0,0,0,0,0,0,0,0,0"/>
                  </v:shape>
                  <v:shape id="Freeform 1382" o:spid="_x0000_s2402" style="position:absolute;left:4644;top:2443;width:1901;height:29;visibility:visible;mso-wrap-style:square;v-text-anchor:top" coordsize="19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BhcMA&#10;AADdAAAADwAAAGRycy9kb3ducmV2LnhtbERP3WrCMBS+H+wdwhl4N1O7UkY1SpkMimPg3B7g0Bzb&#10;suakJLGtb28GA+/Ox/d7NrvZ9GIk5zvLClbLBARxbXXHjYKf7/fnVxA+IGvsLZOCK3nYbR8fNlho&#10;O/EXjafQiBjCvkAFbQhDIaWvWzLol3YgjtzZOoMhQtdI7XCK4aaXaZLk0mDHsaHFgd5aqn9PF6Mg&#10;eVnx/nj4SIe+zqtOu/KzqUqlFk9zuQYRaA538b+70nF+lmXw9008QW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BhcMAAADdAAAADwAAAAAAAAAAAAAAAACYAgAAZHJzL2Rv&#10;d25yZXYueG1sUEsFBgAAAAAEAAQA9QAAAIgDAAAAAA==&#10;" path="m1887,29r10,l1897,24r4,l1901,10r-4,-5l1897,,9,,,10,,24r5,l9,29r5,l1887,29xe" fillcolor="black" stroked="f">
                    <v:path arrowok="t" o:connecttype="custom" o:connectlocs="1887,29;1897,29;1897,24;1901,24;1901,10;1897,5;1897,0;9,0;0,10;0,24;5,24;9,29;14,29;1887,29" o:connectangles="0,0,0,0,0,0,0,0,0,0,0,0,0,0"/>
                  </v:shape>
                  <v:shape id="Freeform 1383" o:spid="_x0000_s2403" style="position:absolute;left:4759;top:2102;width:29;height:260;visibility:visible;mso-wrap-style:square;v-text-anchor:top" coordsize="2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jNcMA&#10;AADdAAAADwAAAGRycy9kb3ducmV2LnhtbERPTWvCQBC9C/6HZQpepG4UlZK6ihSKQg9iLD0P2TFJ&#10;m50Nu6tJ/PVdQfA2j/c5q01nanEl5yvLCqaTBARxbnXFhYLv0+frGwgfkDXWlklBTx426+Fgham2&#10;LR/pmoVCxBD2KSooQ2hSKX1ekkE/sQ1x5M7WGQwRukJqh20MN7WcJclSGqw4NpTY0EdJ+V92MQqK&#10;w0/763bZ/uyWX5dDT9RPb2OlRi/d9h1EoC48xQ/3Xsf58/kC7t/EE+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jNcMAAADdAAAADwAAAAAAAAAAAAAAAACYAgAAZHJzL2Rv&#10;d25yZXYueG1sUEsFBgAAAAAEAAQA9QAAAIgDAAAAAA==&#10;" path="m,245r,10l5,255r5,5l24,260r,-5l29,255,29,10,24,5,24,,10,,,10r,5l,245xe" fillcolor="black" stroked="f">
                    <v:path arrowok="t" o:connecttype="custom" o:connectlocs="0,245;0,255;5,255;10,260;24,260;24,255;29,255;29,10;24,5;24,0;10,0;0,10;0,15;0,245" o:connectangles="0,0,0,0,0,0,0,0,0,0,0,0,0,0"/>
                  </v:shape>
                  <v:shape id="Freeform 1384" o:spid="_x0000_s2404" style="position:absolute;left:6459;top:2102;width:29;height:260;visibility:visible;mso-wrap-style:square;v-text-anchor:top" coordsize="29,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9QsMA&#10;AADdAAAADwAAAGRycy9kb3ducmV2LnhtbERPTWvCQBC9C/6HZYRepG4sEiS6SimUCj1Io/Q8ZMck&#10;NjsbdleT+OvdguBtHu9z1tveNOJKzteWFcxnCQjiwuqaSwXHw+frEoQPyBoby6RgIA/bzXi0xkzb&#10;jn/omodSxBD2GSqoQmgzKX1RkUE/sy1x5E7WGQwRulJqh10MN418S5JUGqw5NlTY0kdFxV9+MQrK&#10;/W93dl/57uTS78t+IBrmt6lSL5P+fQUiUB+e4od7p+P8xSKF/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D9QsMAAADdAAAADwAAAAAAAAAAAAAAAACYAgAAZHJzL2Rv&#10;d25yZXYueG1sUEsFBgAAAAAEAAQA9QAAAIgDAAAAAA==&#10;" path="m29,15r,-5l24,5,24,,10,,,10,,255r5,l10,260r14,l24,255r5,l29,245,29,15xe" fillcolor="black" stroked="f">
                    <v:path arrowok="t" o:connecttype="custom" o:connectlocs="29,15;29,10;24,5;24,0;10,0;0,10;0,255;5,255;10,260;24,260;24,255;29,255;29,245;29,15" o:connectangles="0,0,0,0,0,0,0,0,0,0,0,0,0,0"/>
                  </v:shape>
                  <v:shape id="Freeform 1385" o:spid="_x0000_s2405" style="position:absolute;left:4644;top:2333;width:201;height:29;visibility:visible;mso-wrap-style:square;v-text-anchor:top" coordsize="2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ywsQA&#10;AADdAAAADwAAAGRycy9kb3ducmV2LnhtbERPTWsCMRC9C/6HMII3zVrU2tUoRai0XqRuodfpZtys&#10;3UyWJOr23zeFgrd5vM9ZbTrbiCv5UDtWMBlnIIhLp2uuFHwUL6MFiBCRNTaOScEPBdis+70V5trd&#10;+J2ux1iJFMIhRwUmxjaXMpSGLIaxa4kTd3LeYkzQV1J7vKVw28iHLJtLizWnBoMtbQ2V38eLVXDZ&#10;b2fl7q1YfH2ap7Orivns4PdKDQfd8xJEpC7exf/uV53mT6eP8PdNOk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RMsLEAAAA3QAAAA8AAAAAAAAAAAAAAAAAmAIAAGRycy9k&#10;b3ducmV2LnhtbFBLBQYAAAAABAAEAPUAAACJAwAAAAA=&#10;" path="m14,l9,,,9,,24r5,l9,29r188,l197,24r4,l201,9,197,5r,-5l187,,14,xe" fillcolor="black" stroked="f">
                    <v:path arrowok="t" o:connecttype="custom" o:connectlocs="14,0;9,0;0,9;0,24;5,24;9,29;197,29;197,24;201,24;201,9;197,5;197,0;187,0;14,0" o:connectangles="0,0,0,0,0,0,0,0,0,0,0,0,0,0"/>
                  </v:shape>
                  <v:shape id="Freeform 1386" o:spid="_x0000_s2406" style="position:absolute;left:6401;top:2333;width:144;height:29;visibility:visible;mso-wrap-style:square;v-text-anchor:top" coordsize="14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syFcYA&#10;AADdAAAADwAAAGRycy9kb3ducmV2LnhtbESPQWsCMRCF70L/Q5hCb5pVpMjWKLYoCEKrWy+9DZvp&#10;ZjGZLJuo23/fORR6m+G9ee+b5XoIXt2oT21kA9NJAYq4jrblxsD5czdegEoZ2aKPTAZ+KMF69TBa&#10;YmnjnU90q3KjJIRTiQZczl2pdaodBUyT2BGL9h37gFnWvtG2x7uEB69nRfGsA7YsDQ47enNUX6pr&#10;MDDz2enr9Ov943DR/Ho+bLZ+fzTm6XHYvIDKNOR/89/13gr+fC6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7syFcYAAADdAAAADwAAAAAAAAAAAAAAAACYAgAAZHJz&#10;L2Rvd25yZXYueG1sUEsFBgAAAAAEAAQA9QAAAIsDAAAAAA==&#10;" path="m130,29r10,l140,24r4,l144,9,140,5r,-5l10,,,9,,24r5,l10,29r5,l130,29xe" fillcolor="black" stroked="f">
                    <v:path arrowok="t" o:connecttype="custom" o:connectlocs="130,29;140,29;140,24;144,24;144,9;140,5;140,0;10,0;0,9;0,24;5,24;10,29;15,29;130,29" o:connectangles="0,0,0,0,0,0,0,0,0,0,0,0,0,0"/>
                  </v:shape>
                  <v:shape id="Freeform 1387" o:spid="_x0000_s2407" style="position:absolute;left:4303;top:1536;width:2641;height:29;visibility:visible;mso-wrap-style:square;v-text-anchor:top" coordsize="26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gVsUA&#10;AADdAAAADwAAAGRycy9kb3ducmV2LnhtbERPTUvDQBC9C/6HZQq9tZuGIm3sNogkUMWLsYrehuy4&#10;CWZn0+ymjf/eFQRv83ifs8sn24kzDb51rGC1TEAQ1063bBQcX8rFBoQPyBo7x6Tgmzzk++urHWba&#10;XfiZzlUwIoawz1BBE0KfSenrhiz6peuJI/fpBoshwsFIPeAlhttOpklyIy22HBsa7Om+ofqrGq2C&#10;0/vbNL6m1Vgc+scnU34UqXkolJrPprtbEIGm8C/+cx90nL9eb+H3m3iC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6BWxQAAAN0AAAAPAAAAAAAAAAAAAAAAAJgCAABkcnMv&#10;ZG93bnJldi54bWxQSwUGAAAAAAQABAD1AAAAigMAAAAA&#10;" path="m14,l9,,,10,,24r5,l9,29r2627,l2636,24r5,l2641,10r-5,-5l2636,r-9,l14,xe" fillcolor="black" stroked="f">
                    <v:path arrowok="t" o:connecttype="custom" o:connectlocs="14,0;9,0;0,10;0,24;5,24;9,29;2636,29;2636,24;2641,24;2641,10;2636,5;2636,0;2627,0;14,0" o:connectangles="0,0,0,0,0,0,0,0,0,0,0,0,0,0"/>
                  </v:shape>
                  <v:line id="Line 1388" o:spid="_x0000_s2408" style="position:absolute;visibility:visible;mso-wrap-style:square" from="581,1512" to="58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ZR8YAAADdAAAADwAAAGRycy9kb3ducmV2LnhtbESPT2/CMAzF75P2HSJP2m2kTANKIaBp&#10;2gS78VfiaDWmjWicqsmg+/bzAWk3W+/5vZ/ny9436kpddIENDAcZKOIyWMeVgcP+6yUHFROyxSYw&#10;GfilCMvF48McCxtuvKXrLlVKQjgWaKBOqS20jmVNHuMgtMSinUPnMcnaVdp2eJNw3+jXLBtrj46l&#10;ocaWPmoqL7sfb8BtxqvR9+Q4PerPVRqe8kvu/MGY56f+fQYqUZ/+zffrtRX8t5Hwyzcygl7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HWUfGAAAA3QAAAA8AAAAAAAAA&#10;AAAAAAAAoQIAAGRycy9kb3ducmV2LnhtbFBLBQYAAAAABAAEAPkAAACUAwAAAAA=&#10;" strokeweight="0"/>
                  <v:line id="Line 1389" o:spid="_x0000_s2409" style="position:absolute;visibility:visible;mso-wrap-style:square" from="2281,1512" to="228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83MMAAADdAAAADwAAAGRycy9kb3ducmV2LnhtbERPTWvCQBC9F/wPyxS86SZSNY2uIlKx&#10;valV8Dhkp8lidjZkV43/vlsQepvH+5z5srO1uFHrjWMF6TABQVw4bbhUcPzeDDIQPiBrrB2Tggd5&#10;WC56L3PMtbvznm6HUIoYwj5HBVUITS6lLyqy6IeuIY7cj2sthgjbUuoW7zHc1nKUJBNp0XBsqLCh&#10;dUXF5XC1Csxush1/TU/vJ/mxDek5u2TGHpXqv3arGYhAXfgXP92fOs5/G6f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L/NzDAAAA3QAAAA8AAAAAAAAAAAAA&#10;AAAAoQIAAGRycy9kb3ducmV2LnhtbFBLBQYAAAAABAAEAPkAAACRAwAAAAA=&#10;" strokeweight="0"/>
                  <v:line id="Line 1390" o:spid="_x0000_s2410" style="position:absolute;flip:x;visibility:visible;mso-wrap-style:square" from="2281,1723" to="3602,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UV7MUAAADdAAAADwAAAGRycy9kb3ducmV2LnhtbERPTWsCMRC9F/wPYQRvNVtpbdkaRZRK&#10;EWzR1kNv42a6u7iZLEl04783QqG3ebzPmcyiacSZnK8tK3gYZiCIC6trLhV8f73dv4DwAVljY5kU&#10;XMjDbNq7m2CubcdbOu9CKVII+xwVVCG0uZS+qMigH9qWOHG/1hkMCbpSaoddCjeNHGXZWBqsOTVU&#10;2NKiouK4OxkF249nPrjVKR7jodt8/uzL9X45V2rQj/NXEIFi+Bf/ud91mv/4NILbN+kE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UV7MUAAADdAAAADwAAAAAAAAAA&#10;AAAAAAChAgAAZHJzL2Rvd25yZXYueG1sUEsFBgAAAAAEAAQA+QAAAJMDAAAAAA==&#10;" strokeweight="0"/>
                  <v:line id="Line 1391" o:spid="_x0000_s2411" style="position:absolute;visibility:visible;mso-wrap-style:square" from="581,1723" to="228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XHMMMAAADdAAAADwAAAGRycy9kb3ducmV2LnhtbERPS2sCMRC+F/wPYQRvNeuz29UoIort&#10;Ta1Cj8Nm3A1uJssm6vrvm0Kht/n4njNftrYSd2q8caxg0E9AEOdOGy4UnL62rykIH5A1Vo5JwZM8&#10;LBedlzlm2j34QPdjKEQMYZ+hgjKEOpPS5yVZ9H1XE0fu4hqLIcKmkLrBRwy3lRwmyVRaNBwbSqxp&#10;XVJ+Pd6sArOf7iafb+f3s9zswuA7vabGnpTqddvVDESgNvyL/9wfOs4fT0bw+008QS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VxzDDAAAA3QAAAA8AAAAAAAAAAAAA&#10;AAAAoQIAAGRycy9kb3ducmV2LnhtbFBLBQYAAAAABAAEAPkAAACRAwAAAAA=&#10;" strokeweight="0"/>
                  <v:shape id="Freeform 1392" o:spid="_x0000_s2412" style="position:absolute;left:581;top:1632;width:183;height:178;visibility:visible;mso-wrap-style:square;v-text-anchor:top" coordsize="18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t7ccA&#10;AADdAAAADwAAAGRycy9kb3ducmV2LnhtbESP0U7CQBBF3038h82Y+AZbDRhbWIhRISTyoNAPGLtD&#10;29idbbpTKHy9a0Li20zuvWfuzJeDa9SRulB7NvAwTkARF97WXBrI96vRM6ggyBYbz2TgTAGWi9ub&#10;OWbWn/iLjjspVYRwyNBAJdJmWoeiIodh7FviqB1851Di2pXadniKcNfoxyR50g5rjhcqbOm1ouJn&#10;17tIeV9/7tMyX12+L5K/bdv+Q9LemPu74WUGSmiQf/M1vbGx/mQ6gb9v4gh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abe3HAAAA3QAAAA8AAAAAAAAAAAAAAAAAmAIAAGRy&#10;cy9kb3ducmV2LnhtbFBLBQYAAAAABAAEAPUAAACMAwAAAAA=&#10;" path="m183,l,91r183,87l91,91,183,xe" fillcolor="black" strokeweight="0">
                    <v:path arrowok="t" o:connecttype="custom" o:connectlocs="183,0;0,91;183,178;91,91;183,0" o:connectangles="0,0,0,0,0"/>
                  </v:shape>
                  <v:shape id="Freeform 1393" o:spid="_x0000_s2413" style="position:absolute;left:2103;top:1632;width:178;height:178;visibility:visible;mso-wrap-style:square;v-text-anchor:top" coordsize="17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Up8MA&#10;AADdAAAADwAAAGRycy9kb3ducmV2LnhtbERPS4vCMBC+C/sfwgh709RdK1qNUoXFBb34wuvQjG2x&#10;mZQmq/XfmwXB23x8z5ktWlOJGzWutKxg0I9AEGdWl5wrOB5+emMQziNrrCyTggc5WMw/OjNMtL3z&#10;jm57n4sQwi5BBYX3dSKlywoy6Pq2Jg7cxTYGfYBNLnWD9xBuKvkVRSNpsOTQUGBNq4Ky6/7PKKiP&#10;9qQny/Uu3Vy38SPerKvv9KzUZ7dNpyA8tf4tfrl/dZg/jGP4/ya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TUp8MAAADdAAAADwAAAAAAAAAAAAAAAACYAgAAZHJzL2Rv&#10;d25yZXYueG1sUEsFBgAAAAAEAAQA9QAAAIgDAAAAAA==&#10;" path="m,l178,91,,178,92,91,,xe" fillcolor="black" strokeweight="0">
                    <v:path arrowok="t" o:connecttype="custom" o:connectlocs="0,0;178,91;0,178;92,91;0,0" o:connectangles="0,0,0,0,0"/>
                  </v:shape>
                  <v:line id="Line 1394" o:spid="_x0000_s2414" style="position:absolute;flip:y;visibility:visible;mso-wrap-style:square" from="581,2314" to="582,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4T78UAAADdAAAADwAAAGRycy9kb3ducmV2LnhtbERPTWsCMRC9C/6HMEJvNVtpbdkaRSwV&#10;KVTR1kNv42a6u7iZLEl04783hYK3ebzPmcyiacSZnK8tK3gYZiCIC6trLhV8f73fv4DwAVljY5kU&#10;XMjDbNrvTTDXtuMtnXehFCmEfY4KqhDaXEpfVGTQD21LnLhf6wyGBF0ptcMuhZtGjrJsLA3WnBoq&#10;bGlRUXHcnYyC7fqZD255isd46D43P/vyY/82V+puEOevIALFcBP/u1c6zX98GsPfN+kE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4T78UAAADdAAAADwAAAAAAAAAA&#10;AAAAAAChAgAAZHJzL2Rvd25yZXYueG1sUEsFBgAAAAAEAAQA+QAAAJMDAAAAAA==&#10;" strokeweight="0"/>
                  <v:line id="Line 1395" o:spid="_x0000_s2415" style="position:absolute;flip:y;visibility:visible;mso-wrap-style:square" from="2281,2314" to="2282,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K2dMUAAADdAAAADwAAAGRycy9kb3ducmV2LnhtbERPTWsCMRC9C/6HMEJvmq20tWyNIpaK&#10;FGrR1kNv42a6u7iZLEl04783hYK3ebzPmc6jacSZnK8tK7gfZSCIC6trLhV8f70Nn0H4gKyxsUwK&#10;LuRhPuv3pphr2/GWzrtQihTCPkcFVQhtLqUvKjLoR7YlTtyvdQZDgq6U2mGXwk0jx1n2JA3WnBoq&#10;bGlZUXHcnYyC7WbCB7c6xWM8dB+fP/vyff+6UOpuEBcvIALFcBP/u9c6zX94nMDfN+kE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K2dMUAAADdAAAADwAAAAAAAAAA&#10;AAAAAAChAgAAZHJzL2Rvd25yZXYueG1sUEsFBgAAAAAEAAQA+QAAAJMDAAAAAA==&#10;" strokeweight="0"/>
                  <v:line id="Line 1396" o:spid="_x0000_s2416" style="position:absolute;flip:x;visibility:visible;mso-wrap-style:square" from="2281,2496" to="3640,2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iBsgAAADdAAAADwAAAGRycy9kb3ducmV2LnhtbESPQUsDMRCF74L/IYzgzWYtasu2aSkV&#10;RQSVVnvobboZd5duJkuSduO/dw6Ctxnem/e+mS+z69SZQmw9G7gdFaCIK29brg18fT7dTEHFhGyx&#10;80wGfijCcnF5McfS+oE3dN6mWkkIxxINNCn1pdaxashhHPmeWLRvHxwmWUOtbcBBwl2nx0XxoB22&#10;LA0N9rRuqDpuT87A5n3Ch/B8ysd8GN4+9rv6dfe4Mub6Kq9moBLl9G/+u36xgn93L7jyjYy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00iBsgAAADdAAAADwAAAAAA&#10;AAAAAAAAAAChAgAAZHJzL2Rvd25yZXYueG1sUEsFBgAAAAAEAAQA+QAAAJYDAAAAAA==&#10;" strokeweight="0"/>
                  <v:line id="Line 1397" o:spid="_x0000_s2417" style="position:absolute;visibility:visible;mso-wrap-style:square" from="581,2496" to="2281,2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2sMAAADdAAAADwAAAGRycy9kb3ducmV2LnhtbERPTYvCMBC9C/sfwgjeNFVWt1ajLLLi&#10;7k1dBY9DM7bBZlKaqPXfbxYEb/N4nzNftrYSN2q8caxgOEhAEOdOGy4UHH7X/RSED8gaK8ek4EEe&#10;lou3zhwz7e68o9s+FCKGsM9QQRlCnUnp85Is+oGriSN3do3FEGFTSN3gPYbbSo6SZCItGo4NJda0&#10;Kim/7K9WgdlONuOfj+P0KL82YXhKL6mxB6V63fZzBiJQG17ip/tbx/nv4yn8fxN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98NrDAAAA3QAAAA8AAAAAAAAAAAAA&#10;AAAAoQIAAGRycy9kb3ducmV2LnhtbFBLBQYAAAAABAAEAPkAAACRAwAAAAA=&#10;" strokeweight="0"/>
                  <v:shape id="Freeform 1398" o:spid="_x0000_s2418" style="position:absolute;left:581;top:2405;width:183;height:177;visibility:visible;mso-wrap-style:square;v-text-anchor:top" coordsize="18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qBMQA&#10;AADdAAAADwAAAGRycy9kb3ducmV2LnhtbESPQYvCMBCF74L/IYzgTVOXRaVrFBUEDyKoe9nb0Mw2&#10;xWbSbbJa/71zELzN8N68981i1fla3aiNVWADk3EGirgItuLSwPdlN5qDignZYh2YDDwowmrZ7y0w&#10;t+HOJ7qdU6kkhGOOBlxKTa51LBx5jOPQEIv2G1qPSda21LbFu4T7Wn9k2VR7rFgaHDa0dVRcz//e&#10;wN7Z9e4Hj1Qdjlu7eRy6+d9sY8xw0K2/QCXq0tv8ut5bwf+cCr98IyPo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GagTEAAAA3QAAAA8AAAAAAAAAAAAAAAAAmAIAAGRycy9k&#10;b3ducmV2LnhtbFBLBQYAAAAABAAEAPUAAACJAwAAAAA=&#10;" path="m183,l,91r183,86l91,91,183,xe" fillcolor="black" strokeweight="0">
                    <v:path arrowok="t" o:connecttype="custom" o:connectlocs="183,0;0,91;183,177;91,91;183,0" o:connectangles="0,0,0,0,0"/>
                  </v:shape>
                  <v:shape id="Freeform 1399" o:spid="_x0000_s2419" style="position:absolute;left:2103;top:2405;width:178;height:177;visibility:visible;mso-wrap-style:square;v-text-anchor:top" coordsize="178,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dcEA&#10;AADdAAAADwAAAGRycy9kb3ducmV2LnhtbERPTWvCQBC9F/wPywje6iZBQomuUoqCJ6FW72N2mqRm&#10;Z0N2NPHfu4VCb/N4n7PajK5Vd+pD49lAOk9AEZfeNlwZOH3tXt9ABUG22HomAw8KsFlPXlZYWD/w&#10;J92PUqkYwqFAA7VIV2gdypochrnviCP37XuHEmFfadvjEMNdq7MkybXDhmNDjR191FRejzdnYCvN&#10;cD4N7pLfKvmxWXo95FlizGw6vi9BCY3yL/5z722cv8hT+P0mnq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vnXBAAAA3QAAAA8AAAAAAAAAAAAAAAAAmAIAAGRycy9kb3du&#10;cmV2LnhtbFBLBQYAAAAABAAEAPUAAACGAwAAAAA=&#10;" path="m,l178,91,,177,92,91,,xe" fillcolor="black" strokeweight="0">
                    <v:path arrowok="t" o:connecttype="custom" o:connectlocs="0,0;178,91;0,177;92,91;0,0" o:connectangles="0,0,0,0,0"/>
                  </v:shape>
                  <v:rect id="Rectangle 1400" o:spid="_x0000_s2420" style="position:absolute;left:4490;top:28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PvMQA&#10;AADdAAAADwAAAGRycy9kb3ducmV2LnhtbERPTWsCMRC9F/ofwhR6q1kXFV2NooLQS6FqD/U2bsbd&#10;xc1kTVJd/fWNIHibx/ucyaw1tTiT85VlBd1OAoI4t7riQsHPdvUxBOEDssbaMim4kofZ9PVlgpm2&#10;F17TeRMKEUPYZ6igDKHJpPR5SQZ9xzbEkTtYZzBE6AqpHV5iuKllmiQDabDi2FBiQ8uS8uPmzyhY&#10;jIaL03ePv27r/Y52v/tjP3WJUu9v7XwMIlAbnuKH+1PH+b1B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UD7zEAAAA3QAAAA8AAAAAAAAAAAAAAAAAmAIAAGRycy9k&#10;b3ducmV2LnhtbFBLBQYAAAAABAAEAPUAAACJAwAAAAA=&#10;" fillcolor="black" stroked="f"/>
                  <v:rect id="Rectangle 1401" o:spid="_x0000_s2421" style="position:absolute;left:4490;top:28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iqJ8QA&#10;AADdAAAADwAAAGRycy9kb3ducmV2LnhtbERPS2sCMRC+C/0PYQreNFtf2K1RVBC8FNT2UG/jZrq7&#10;uJmsSdStv94IQm/z8T1nMmtMJS7kfGlZwVs3AUGcWV1yruD7a9UZg/ABWWNlmRT8kYfZ9KU1wVTb&#10;K2/psgu5iCHsU1RQhFCnUvqsIIO+a2viyP1aZzBE6HKpHV5juKlkL0lG0mDJsaHAmpYFZcfd2ShY&#10;vI8Xp82AP2/bw572P4fjsOcSpdqvzfwDRKAm/Iuf7rWO8wejPj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YqifEAAAA3QAAAA8AAAAAAAAAAAAAAAAAmAIAAGRycy9k&#10;b3ducmV2LnhtbFBLBQYAAAAABAAEAPUAAACJAwAAAAA=&#10;" fillcolor="black" stroked="f"/>
                  <v:rect id="Rectangle 1402" o:spid="_x0000_s2422" style="position:absolute;left:4490;top:28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U8QA&#10;AADdAAAADwAAAGRycy9kb3ducmV2LnhtbERPTWsCMRC9F/ofwhS81ayyiq5G0UKhl0LVHupt3Iy7&#10;i5vJmkRd/fWNIHibx/uc6bw1tTiT85VlBb1uAoI4t7riQsHv5vN9BMIHZI21ZVJwJQ/z2evLFDNt&#10;L7yi8zoUIoawz1BBGUKTSenzkgz6rm2II7e3zmCI0BVSO7zEcFPLfpIMpcGKY0OJDX2UlB/WJ6Ng&#10;OR4tjz8pf99Wuy1t/3aHQd8lSnXe2sUERKA2PMUP95eO89NhCv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MlPEAAAA3QAAAA8AAAAAAAAAAAAAAAAAmAIAAGRycy9k&#10;b3ducmV2LnhtbFBLBQYAAAAABAAEAPUAAACJAwAAAAA=&#10;" fillcolor="black" stroked="f"/>
                  <v:rect id="Rectangle 1403" o:spid="_x0000_s2423" style="position:absolute;left:4490;top:28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2XyMUA&#10;AADdAAAADwAAAGRycy9kb3ducmV2LnhtbERPTWvCQBC9F/wPyxS8NZuKik2zERWEXoRqe6i3MTtN&#10;gtnZuLvV2F/fLQje5vE+J5/3phVncr6xrOA5SUEQl1Y3XCn4/Fg/zUD4gKyxtUwKruRhXgwecsy0&#10;vfCWzrtQiRjCPkMFdQhdJqUvazLoE9sRR+7bOoMhQldJ7fASw00rR2k6lQYbjg01drSqqTzufoyC&#10;5ctseXof8+Z3e9jT/utwnIxcqtTwsV+8ggjUh7v45n7Tcf54OoH/b+IJ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vZfIxQAAAN0AAAAPAAAAAAAAAAAAAAAAAJgCAABkcnMv&#10;ZG93bnJldi54bWxQSwUGAAAAAAQABAD1AAAAigMAAAAA&#10;" fillcolor="black" stroked="f"/>
                  <v:rect id="Rectangle 1404" o:spid="_x0000_s2424" style="position:absolute;left:4490;top:28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8Jv8QA&#10;AADdAAAADwAAAGRycy9kb3ducmV2LnhtbERPTWsCMRC9F/ofwhR6q1lFF12NooLQS6FqD/U2bsbd&#10;xc1kTVJd/fWNIHibx/ucyaw1tTiT85VlBd1OAoI4t7riQsHPdvUxBOEDssbaMim4kofZ9PVlgpm2&#10;F17TeRMKEUPYZ6igDKHJpPR5SQZ9xzbEkTtYZzBE6AqpHV5iuKllL0lSabDi2FBiQ8uS8uPmzyhY&#10;jIaL03efv27r/Y52v/vjoOcSpd7f2vkYRKA2PMUP96eO8/tp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vCb/EAAAA3QAAAA8AAAAAAAAAAAAAAAAAmAIAAGRycy9k&#10;b3ducmV2LnhtbFBLBQYAAAAABAAEAPUAAACJAwAAAAA=&#10;" fillcolor="black" stroked="f"/>
                  <v:rect id="Rectangle 1405" o:spid="_x0000_s2425" style="position:absolute;left:4490;top:28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sJMQA&#10;AADdAAAADwAAAGRycy9kb3ducmV2LnhtbERPTWsCMRC9C/0PYQreNFuxVlejqCD0IlTrQW/jZrq7&#10;uJmsSdS1v74RCt7m8T5nMmtMJa7kfGlZwVs3AUGcWV1yrmD3veoMQfiArLGyTAru5GE2fWlNMNX2&#10;xhu6bkMuYgj7FBUUIdSplD4ryKDv2po4cj/WGQwRulxqh7cYbirZS5KBNFhybCiwpmVB2Wl7MQoW&#10;o+Hi/NXn9e/meKDD/nh677lEqfZrMx+DCNSEp/jf/anj/P7gA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rCTEAAAA3QAAAA8AAAAAAAAAAAAAAAAAmAIAAGRycy9k&#10;b3ducmV2LnhtbFBLBQYAAAAABAAEAPUAAACJAwAAAAA=&#10;" fillcolor="black" stroked="f"/>
                  <v:rect id="Rectangle 1406" o:spid="_x0000_s2426" style="position:absolute;left:4490;top:28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4VscA&#10;AADdAAAADwAAAGRycy9kb3ducmV2LnhtbESPQW/CMAyF75P2HyJP2m2kIIagENBAQuKCBGyHcTON&#10;aSsap0sy6Pj182HSbrbe83ufZ4vONepKIdaeDfR7GSjiwtuaSwMf7+uXMaiYkC02nsnAD0VYzB8f&#10;Zphbf+M9XQ+pVBLCMUcDVUptrnUsKnIYe74lFu3sg8Mkayi1DXiTcNfoQZaNtMOapaHCllYVFZfD&#10;tzOwnIyXX7shb+/705GOn6fL6yBkxjw/dW9TUIm69G/+u95YwR+OBFe+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8OFbHAAAA3QAAAA8AAAAAAAAAAAAAAAAAmAIAAGRy&#10;cy9kb3ducmV2LnhtbFBLBQYAAAAABAAEAPUAAACMAwAAAAA=&#10;" fillcolor="black" stroked="f"/>
                  <v:rect id="Rectangle 1407" o:spid="_x0000_s2427" style="position:absolute;left:4490;top:28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dzcQA&#10;AADdAAAADwAAAGRycy9kb3ducmV2LnhtbERPTWsCMRC9C/6HMEJvblZR0a1RqiD0Uqi2h3obN+Pu&#10;4mayTVJd/fWNIHibx/uc+bI1tTiT85VlBYMkBUGcW11xoeD7a9OfgvABWWNtmRRcycNy0e3MMdP2&#10;wls670IhYgj7DBWUITSZlD4vyaBPbEMcuaN1BkOErpDa4SWGm1oO03QiDVYcG0psaF1Sftr9GQWr&#10;2XT1+znij9v2sKf9z+E0HrpUqZde+/YKIlAbnuKH+13H+aPJDO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wnc3EAAAA3QAAAA8AAAAAAAAAAAAAAAAAmAIAAGRycy9k&#10;b3ducmV2LnhtbFBLBQYAAAAABAAEAPUAAACJAwAAAAA=&#10;" fillcolor="black" stroked="f"/>
                  <v:rect id="Rectangle 1408" o:spid="_x0000_s2428" style="position:absolute;left:4490;top:28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ijcgA&#10;AADdAAAADwAAAGRycy9kb3ducmV2LnhtbESPT2/CMAzF75P2HSJP4jbSITagENBAQtpl0vhzgJtp&#10;vLaicbokQLdPPx8m7WbrPb/382zRuUZdKcTas4GnfgaKuPC25tLAfrd+HIOKCdli45kMfFOExfz+&#10;boa59Tfe0HWbSiUhHHM0UKXU5lrHoiKHse9bYtE+fXCYZA2ltgFvEu4aPciyF+2wZmmosKVVRcV5&#10;e3EGlpPx8utjyO8/m9ORjofT+XkQMmN6D93rFFSiLv2b/67frOAPR8Iv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E6KNyAAAAN0AAAAPAAAAAAAAAAAAAAAAAJgCAABk&#10;cnMvZG93bnJldi54bWxQSwUGAAAAAAQABAD1AAAAjQMAAAAA&#10;" fillcolor="black" stroked="f"/>
                  <v:rect id="Rectangle 1409" o:spid="_x0000_s2429" style="position:absolute;left:4490;top:28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8HFsYA&#10;AADdAAAADwAAAGRycy9kb3ducmV2LnhtbERPS2vCQBC+F/wPywi91Y2i1aZZRYVCLwUfPdTbmB2T&#10;kOxs3N1q7K93C4Xe5uN7TrboTCMu5HxlWcFwkIAgzq2uuFDwuX97moHwAVljY5kU3MjDYt57yDDV&#10;9spbuuxCIWII+xQVlCG0qZQ+L8mgH9iWOHIn6wyGCF0htcNrDDeNHCXJszRYcWwosaV1SXm9+zYK&#10;Vi+z1Xkz5o+f7fFAh69jPRm5RKnHfrd8BRGoC//iP/e7jvPH0yH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8HFsYAAADdAAAADwAAAAAAAAAAAAAAAACYAgAAZHJz&#10;L2Rvd25yZXYueG1sUEsFBgAAAAAEAAQA9QAAAIsDAAAAAA==&#10;" fillcolor="black" stroked="f"/>
                  <v:rect id="Rectangle 1410" o:spid="_x0000_s2430" style="position:absolute;left:4490;top:28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2ZYcUA&#10;AADdAAAADwAAAGRycy9kb3ducmV2LnhtbERPTWvCQBC9C/6HZQq9mU2Dtpq6igqFXgpqe9DbmJ0m&#10;wexs3N1q7K93hUJv83ifM513phFncr62rOApSUEQF1bXXCr4+nwbjEH4gKyxsUwKruRhPuv3pphr&#10;e+ENnbehFDGEfY4KqhDaXEpfVGTQJ7Yljty3dQZDhK6U2uElhptGZmn6LA3WHBsqbGlVUXHc/hgF&#10;y8l4eVoP+eN3c9jTfnc4jjKXKvX40C1eQQTqwr/4z/2u4/zhSwb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ZlhxQAAAN0AAAAPAAAAAAAAAAAAAAAAAJgCAABkcnMv&#10;ZG93bnJldi54bWxQSwUGAAAAAAQABAD1AAAAigMAAAAA&#10;" fillcolor="black" stroked="f"/>
                  <v:rect id="Rectangle 1411" o:spid="_x0000_s2431" style="position:absolute;left:4490;top:28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8+sYA&#10;AADdAAAADwAAAGRycy9kb3ducmV2LnhtbERPS2sCMRC+C/0PYQre3KyPWl2NUgsFLwW1PdTbuBl3&#10;FzeTbZLq2l/fFARv8/E9Z75sTS3O5HxlWUE/SUEQ51ZXXCj4/HjrTUD4gKyxtkwKruRhuXjozDHT&#10;9sJbOu9CIWII+wwVlCE0mZQ+L8mgT2xDHLmjdQZDhK6Q2uElhptaDtJ0LA1WHBtKbOi1pPy0+zEK&#10;VtPJ6nsz4vff7WFP+6/D6WngUqW6j+3LDESgNtzFN/dax/mj5yH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8+sYAAADdAAAADwAAAAAAAAAAAAAAAACYAgAAZHJz&#10;L2Rvd25yZXYueG1sUEsFBgAAAAAEAAQA9QAAAIsDAAAAAA==&#10;" fillcolor="black" stroked="f"/>
                  <v:rect id="Rectangle 1412" o:spid="_x0000_s2432" style="position:absolute;left:4490;top:27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kjsUA&#10;AADdAAAADwAAAGRycy9kb3ducmV2LnhtbERPS2sCMRC+F/ofwgjealbZVl2NUguCl0J9HPQ2bsbd&#10;xc1km0Td9tc3QsHbfHzPmc5bU4srOV9ZVtDvJSCIc6srLhTstsuXEQgfkDXWlknBD3mYz56fpphp&#10;e+M1XTehEDGEfYYKyhCaTEqfl2TQ92xDHLmTdQZDhK6Q2uEthptaDpLkTRqsODaU2NBHSfl5czEK&#10;FuPR4vsr5c/f9fFAh/3x/DpwiVLdTvs+ARGoDQ/xv3ul4/x0mML9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KSOxQAAAN0AAAAPAAAAAAAAAAAAAAAAAJgCAABkcnMv&#10;ZG93bnJldi54bWxQSwUGAAAAAAQABAD1AAAAigMAAAAA&#10;" fillcolor="black" stroked="f"/>
                  <v:rect id="Rectangle 1413" o:spid="_x0000_s2433" style="position:absolute;left:4490;top:27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BFcQA&#10;AADdAAAADwAAAGRycy9kb3ducmV2LnhtbERPTWsCMRC9C/0PYQreNFtRq6tRqiD0IlTrQW/jZrq7&#10;uJlsk6hbf30jCN7m8T5nOm9MJS7kfGlZwVs3AUGcWV1yrmD3veqMQPiArLGyTAr+yMN89tKaYqrt&#10;lTd02YZcxBD2KSooQqhTKX1WkEHftTVx5H6sMxgidLnUDq8x3FSylyRDabDk2FBgTcuCstP2bBQs&#10;xqPF71ef17fN8UCH/fE06LlEqfZr8zEBEagJT/HD/anj/P77AO7fxB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kARXEAAAA3QAAAA8AAAAAAAAAAAAAAAAAmAIAAGRycy9k&#10;b3ducmV2LnhtbFBLBQYAAAAABAAEAPUAAACJAwAAAAA=&#10;" fillcolor="black" stroked="f"/>
                  <v:rect id="Rectangle 1414" o:spid="_x0000_s2434" style="position:absolute;left:4490;top:27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fYsQA&#10;AADdAAAADwAAAGRycy9kb3ducmV2LnhtbERPTWsCMRC9C/0PYQreNFuxVlejqCD0IlTrQW/jZrq7&#10;uJmsSdS1v74RCt7m8T5nMmtMJa7kfGlZwVs3AUGcWV1yrmD3veoMQfiArLGyTAru5GE2fWlNMNX2&#10;xhu6bkMuYgj7FBUUIdSplD4ryKDv2po4cj/WGQwRulxqh7cYbirZS5KBNFhybCiwpmVB2Wl7MQoW&#10;o+Hi/NXn9e/meKDD/nh677lEqfZrMx+DCNSEp/jf/anj/P7HAB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2n2LEAAAA3QAAAA8AAAAAAAAAAAAAAAAAmAIAAGRycy9k&#10;b3ducmV2LnhtbFBLBQYAAAAABAAEAPUAAACJAwAAAAA=&#10;" fillcolor="black" stroked="f"/>
                  <v:rect id="Rectangle 1415" o:spid="_x0000_s2435" style="position:absolute;left:4490;top:27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6+cUA&#10;AADdAAAADwAAAGRycy9kb3ducmV2LnhtbERPTWvCQBC9C/0PyxS86aZi1aZZRQWhF0FtD/U2ZqdJ&#10;SHY27q4a++u7hUJv83ifky0604grOV9ZVvA0TEAQ51ZXXCj4eN8MZiB8QNbYWCYFd/KwmD/0Mky1&#10;vfGerodQiBjCPkUFZQhtKqXPSzLoh7YljtyXdQZDhK6Q2uEthptGjpJkIg1WHBtKbGldUl4fLkbB&#10;6mW2Ou/GvP3en450/DzVzyOXKNV/7JavIAJ14V/8537Tcf54OoX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r5xQAAAN0AAAAPAAAAAAAAAAAAAAAAAJgCAABkcnMv&#10;ZG93bnJldi54bWxQSwUGAAAAAAQABAD1AAAAigMAAAAA&#10;" fillcolor="black" stroked="f"/>
                  <v:rect id="Rectangle 1416" o:spid="_x0000_s2436" style="position:absolute;left:4490;top:27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ui8gA&#10;AADdAAAADwAAAGRycy9kb3ducmV2LnhtbESPT2/CMAzF75P2HSJP4jbSITagENBAQtpl0vhzgJtp&#10;vLaicbokQLdPPx8m7WbrPb/382zRuUZdKcTas4GnfgaKuPC25tLAfrd+HIOKCdli45kMfFOExfz+&#10;boa59Tfe0HWbSiUhHHM0UKXU5lrHoiKHse9bYtE+fXCYZA2ltgFvEu4aPciyF+2wZmmosKVVRcV5&#10;e3EGlpPx8utjyO8/m9ORjofT+XkQMmN6D93rFFSiLv2b/67frOAPR4Ir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Za6LyAAAAN0AAAAPAAAAAAAAAAAAAAAAAJgCAABk&#10;cnMvZG93bnJldi54bWxQSwUGAAAAAAQABAD1AAAAjQMAAAAA&#10;" fillcolor="black" stroked="f"/>
                  <v:rect id="Rectangle 1417" o:spid="_x0000_s2437" style="position:absolute;left:4490;top:27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LEMQA&#10;AADdAAAADwAAAGRycy9kb3ducmV2LnhtbERPTWsCMRC9C/0PYQreNFuxVlej1ILgRajWg97Gzbi7&#10;uJlsk6hbf30jCN7m8T5nMmtMJS7kfGlZwVs3AUGcWV1yrmD7s+gMQfiArLGyTAr+yMNs+tKaYKrt&#10;ldd02YRcxBD2KSooQqhTKX1WkEHftTVx5I7WGQwRulxqh9cYbirZS5KBNFhybCiwpq+CstPmbBTM&#10;R8P573efV7f1YU/73eH03nOJUu3X5nMMIlATnuKHe6nj/P7HCO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CxDEAAAA3QAAAA8AAAAAAAAAAAAAAAAAmAIAAGRycy9k&#10;b3ducmV2LnhtbFBLBQYAAAAABAAEAPUAAACJAwAAAAA=&#10;" fillcolor="black" stroked="f"/>
                  <v:rect id="Rectangle 1418" o:spid="_x0000_s2438" style="position:absolute;left:4490;top:27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SqsgA&#10;AADdAAAADwAAAGRycy9kb3ducmV2LnhtbESPQW/CMAyF75P2HyIjcRspiE1dIaAxCYnLpMF2GDfT&#10;mLaicbokQLdfPx8mcbP1nt/7PF/2rlUXCrHxbGA8ykARl942XBn4/Fg/5KBiQrbYeiYDPxRhubi/&#10;m2Nh/ZW3dNmlSkkIxwIN1Cl1hdaxrMlhHPmOWLSjDw6TrKHSNuBVwl2rJ1n2pB02LA01dvRaU3na&#10;nZ2B1XO++n6f8tvv9rCn/dfh9DgJmTHDQf8yA5WoTzfz//XGCv40F375Rk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xtKqyAAAAN0AAAAPAAAAAAAAAAAAAAAAAJgCAABk&#10;cnMvZG93bnJldi54bWxQSwUGAAAAAAQABAD1AAAAjQMAAAAA&#10;" fillcolor="black" stroked="f"/>
                  <v:rect id="Rectangle 1419" o:spid="_x0000_s2439" style="position:absolute;left:4490;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p3McQA&#10;AADdAAAADwAAAGRycy9kb3ducmV2LnhtbERPTWsCMRC9C/6HMIXeNKtoWVejaKHgRVDrQW/jZrq7&#10;uJlsk6jb/vpGEHqbx/uc2aI1tbiR85VlBYN+AoI4t7riQsHh86OXgvABWWNtmRT8kIfFvNuZYabt&#10;nXd024dCxBD2GSooQ2gyKX1ekkHftw1x5L6sMxgidIXUDu8x3NRymCRv0mDFsaHEht5Lyi/7q1Gw&#10;mqSr7+2IN7+784lOx/NlPHSJUq8v7XIKIlAb/sVP91rH+aN0A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KdzHEAAAA3QAAAA8AAAAAAAAAAAAAAAAAmAIAAGRycy9k&#10;b3ducmV2LnhtbFBLBQYAAAAABAAEAPUAAACJAwAAAAA=&#10;" fillcolor="black" stroked="f"/>
                  <v:rect id="Rectangle 1420" o:spid="_x0000_s2440" style="position:absolute;left:4490;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pRsUA&#10;AADdAAAADwAAAGRycy9kb3ducmV2LnhtbERPTWvCQBC9F/oflil4azYNtqTRVaog9FJQ20O9jdkx&#10;CWZn4+5Wo7++Kwje5vE+ZzztTSuO5HxjWcFLkoIgLq1uuFLw8714zkH4gKyxtUwKzuRhOnl8GGOh&#10;7YlXdFyHSsQQ9gUqqEPoCil9WZNBn9iOOHI76wyGCF0ltcNTDDetzNL0TRpsODbU2NG8pnK//jMK&#10;Zu/57LAc8tdltd3Q5ne7f81cqtTgqf8YgQjUh7v45v7Ucf4wz+D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OlGxQAAAN0AAAAPAAAAAAAAAAAAAAAAAJgCAABkcnMv&#10;ZG93bnJldi54bWxQSwUGAAAAAAQABAD1AAAAigMAAAAA&#10;" fillcolor="black" stroked="f"/>
                  <v:rect id="Rectangle 1421" o:spid="_x0000_s2441" style="position:absolute;left:4490;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M3cUA&#10;AADdAAAADwAAAGRycy9kb3ducmV2LnhtbERPTWsCMRC9C/6HMEJvmtVqWbdG0ULBS0FtD3obN9Pd&#10;xc1km6S69tcbQehtHu9zZovW1OJMzleWFQwHCQji3OqKCwVfn+/9FIQPyBpry6TgSh4W825nhpm2&#10;F97SeRcKEUPYZ6igDKHJpPR5SQb9wDbEkfu2zmCI0BVSO7zEcFPLUZK8SIMVx4YSG3orKT/tfo2C&#10;1TRd/WzG/PG3PR7osD+eJiOXKPXUa5evIAK14V/8cK91nD9On+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EzdxQAAAN0AAAAPAAAAAAAAAAAAAAAAAJgCAABkcnMv&#10;ZG93bnJldi54bWxQSwUGAAAAAAQABAD1AAAAigMAAAAA&#10;" fillcolor="black" stroked="f"/>
                  <v:rect id="Rectangle 1422" o:spid="_x0000_s2442" style="position:absolute;left:4490;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qcUA&#10;AADdAAAADwAAAGRycy9kb3ducmV2LnhtbERPTWvCQBC9F/oflil4azaVtKTRVaog9FJQ20O9jdkx&#10;CWZn4+5Wo7++Kwje5vE+ZzztTSuO5HxjWcFLkoIgLq1uuFLw8714zkH4gKyxtUwKzuRhOnl8GGOh&#10;7YlXdFyHSsQQ9gUqqEPoCil9WZNBn9iOOHI76wyGCF0ltcNTDDetHKbpmzTYcGyosaN5TeV+/WcU&#10;zN7z2WGZ8ddltd3Q5ne7fx26VKnBU/8xAhGoD3fxzf2p4/wsz+D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SpxQAAAN0AAAAPAAAAAAAAAAAAAAAAAJgCAABkcnMv&#10;ZG93bnJldi54bWxQSwUGAAAAAAQABAD1AAAAigMAAAAA&#10;" fillcolor="black" stroked="f"/>
                  <v:rect id="Rectangle 1423" o:spid="_x0000_s2443" style="position:absolute;left:4490;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xMsUA&#10;AADdAAAADwAAAGRycy9kb3ducmV2LnhtbERPS2sCMRC+C/0PYQq9aVZRWVejaKHQS8FHD/U2bsbd&#10;xc1kTVLd9tcbQfA2H99zZovW1OJCzleWFfR7CQji3OqKCwXfu49uCsIHZI21ZVLwRx4W85fODDNt&#10;r7yhyzYUIoawz1BBGUKTSenzkgz6nm2II3e0zmCI0BVSO7zGcFPLQZKMpcGKY0OJDb2XlJ+2v0bB&#10;apKuzushf/1vDnva/xxOo4FLlHp7bZdTEIHa8BQ/3J86zh+mI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XEyxQAAAN0AAAAPAAAAAAAAAAAAAAAAAJgCAABkcnMv&#10;ZG93bnJldi54bWxQSwUGAAAAAAQABAD1AAAAigMAAAAA&#10;" fillcolor="black" stroked="f"/>
                  <v:rect id="Rectangle 1424" o:spid="_x0000_s2444" style="position:absolute;left:4490;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vRcQA&#10;AADdAAAADwAAAGRycy9kb3ducmV2LnhtbERPTWsCMRC9C/0PYQq9aVZRWVejaKHQS6FqD/U2bsbd&#10;xc1kTVJd/fWNIHibx/uc2aI1tTiT85VlBf1eAoI4t7riQsHP9qObgvABWWNtmRRcycNi/tKZYabt&#10;hdd03oRCxBD2GSooQ2gyKX1ekkHfsw1x5A7WGQwRukJqh5cYbmo5SJKxNFhxbCixofeS8uPmzyhY&#10;TdLV6XvIX7f1fke73/1xNHCJUm+v7XIKIlAbnuKH+1PH+cN0D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j70XEAAAA3QAAAA8AAAAAAAAAAAAAAAAAmAIAAGRycy9k&#10;b3ducmV2LnhtbFBLBQYAAAAABAAEAPUAAACJAwAAAAA=&#10;" fillcolor="black" stroked="f"/>
                  <v:rect id="Rectangle 1425" o:spid="_x0000_s2445" style="position:absolute;left:4490;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K3sUA&#10;AADdAAAADwAAAGRycy9kb3ducmV2LnhtbERPTWvCQBC9C/6HZQq9mU1F25i6igqFXgpqe9DbmJ0m&#10;wexs3N1q7K93hUJv83ifM513phFncr62rOApSUEQF1bXXCr4+nwbZCB8QNbYWCYFV/Iwn/V7U8y1&#10;vfCGzttQihjCPkcFVQhtLqUvKjLoE9sSR+7bOoMhQldK7fASw00jh2n6LA3WHBsqbGlVUXHc/hgF&#10;y0m2PK1H/PG7Oexpvzscx0OXKvX40C1eQQTqwr/4z/2u4/xR9gL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0rexQAAAN0AAAAPAAAAAAAAAAAAAAAAAJgCAABkcnMv&#10;ZG93bnJldi54bWxQSwUGAAAAAAQABAD1AAAAigMAAAAA&#10;" fillcolor="black" stroked="f"/>
                  <v:rect id="Rectangle 1426" o:spid="_x0000_s2446" style="position:absolute;left:4490;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erMgA&#10;AADdAAAADwAAAGRycy9kb3ducmV2LnhtbESPQW/CMAyF75P2HyIjcRspiE1dIaAxCYnLpMF2GDfT&#10;mLaicbokQLdfPx8mcbP1nt/7PF/2rlUXCrHxbGA8ykARl942XBn4/Fg/5KBiQrbYeiYDPxRhubi/&#10;m2Nh/ZW3dNmlSkkIxwIN1Cl1hdaxrMlhHPmOWLSjDw6TrKHSNuBVwl2rJ1n2pB02LA01dvRaU3na&#10;nZ2B1XO++n6f8tvv9rCn/dfh9DgJmTHDQf8yA5WoTzfz//XGCv40F1z5Rk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sN6syAAAAN0AAAAPAAAAAAAAAAAAAAAAAJgCAABk&#10;cnMvZG93bnJldi54bWxQSwUGAAAAAAQABAD1AAAAjQMAAAAA&#10;" fillcolor="black" stroked="f"/>
                  <v:rect id="Rectangle 1427" o:spid="_x0000_s2447" style="position:absolute;left:4490;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x7N8UA&#10;AADdAAAADwAAAGRycy9kb3ducmV2LnhtbERPTWvCQBC9F/wPyxR6q5sGKzG6ihEKvRSq9lBvY3ZM&#10;gtnZuLvVtL/eLQje5vE+Z7boTSvO5HxjWcHLMAFBXFrdcKXga/v2nIHwAVlja5kU/JKHxXzwMMNc&#10;2wuv6bwJlYgh7HNUUIfQ5VL6siaDfmg74sgdrDMYInSV1A4vMdy0Mk2SsTTYcGyosaNVTeVx82MU&#10;FJOsOH2O+ONvvd/R7nt/fE1dotTTY7+cggjUh7v45n7Xcf4om8D/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s3xQAAAN0AAAAPAAAAAAAAAAAAAAAAAJgCAABkcnMv&#10;ZG93bnJldi54bWxQSwUGAAAAAAQABAD1AAAAigMAAAAA&#10;" fillcolor="black" stroked="f"/>
                  <v:rect id="Rectangle 1428" o:spid="_x0000_s2448" style="position:absolute;left:4490;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9Ed8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MhV++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fRHfHAAAA3QAAAA8AAAAAAAAAAAAAAAAAmAIAAGRy&#10;cy9kb3ducmV2LnhtbFBLBQYAAAAABAAEAPUAAACMAwAAAAA=&#10;" fillcolor="black" stroked="f"/>
                  <v:rect id="Rectangle 1429" o:spid="_x0000_s2449" style="position:absolute;left:4490;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h7MUA&#10;AADdAAAADwAAAGRycy9kb3ducmV2LnhtbERPS2sCMRC+F/wPYQRv3ayiRVejaEHoRaiPg97Gzbi7&#10;uJlsk1RXf31TKPQ2H99zZovW1OJGzleWFfSTFARxbnXFhYLDfv06BuEDssbaMil4kIfFvPMyw0zb&#10;O2/ptguFiCHsM1RQhtBkUvq8JIM+sQ1x5C7WGQwRukJqh/cYbmo5SNM3abDi2FBiQ+8l5dfdt1Gw&#10;moxXX59D3jy35xOdjufraOBSpXrddjkFEagN/+I/94eO84eTPv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HsxQAAAN0AAAAPAAAAAAAAAAAAAAAAAJgCAABkcnMv&#10;ZG93bnJldi54bWxQSwUGAAAAAAQABAD1AAAAigMAAAAA&#10;" fillcolor="black" stroked="f"/>
                  <v:rect id="Rectangle 1430" o:spid="_x0000_s2450" style="position:absolute;left:4490;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m8UA&#10;AADdAAAADwAAAGRycy9kb3ducmV2LnhtbERPTWvCQBC9F/wPyxR6q5uGVDS6ihEKvRSq9lBvY3ZM&#10;gtnZuLvVtL/eLQje5vE+Z7boTSvO5HxjWcHLMAFBXFrdcKXga/v2PAbhA7LG1jIp+CUPi/ngYYa5&#10;thde03kTKhFD2OeooA6hy6X0ZU0G/dB2xJE7WGcwROgqqR1eYrhpZZokI2mw4dhQY0ermsrj5sco&#10;KCbj4vSZ8cffer+j3ff++Jq6RKmnx345BRGoD3fxzf2u4/xsksL/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X+bxQAAAN0AAAAPAAAAAAAAAAAAAAAAAJgCAABkcnMv&#10;ZG93bnJldi54bWxQSwUGAAAAAAQABAD1AAAAigMAAAAA&#10;" fillcolor="black" stroked="f"/>
                  <v:rect id="Rectangle 1431" o:spid="_x0000_s2451" style="position:absolute;left:4490;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3aAMUA&#10;AADdAAAADwAAAGRycy9kb3ducmV2LnhtbERPTWvCQBC9F/oflin0Vje1tmjMKlUQvBTUetDbJDsm&#10;wexs3F019te7hUJv83ifk00704gLOV9bVvDaS0AQF1bXXCrYfi9ehiB8QNbYWCYFN/IwnTw+ZJhq&#10;e+U1XTahFDGEfYoKqhDaVEpfVGTQ92xLHLmDdQZDhK6U2uE1hptG9pPkQxqsOTZU2NK8ouK4ORsF&#10;s9FwdloN+Otnne9pv8uP732XKPX81H2OQQTqwr/4z73Ucf5g9Aa/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doAxQAAAN0AAAAPAAAAAAAAAAAAAAAAAJgCAABkcnMv&#10;ZG93bnJldi54bWxQSwUGAAAAAAQABAD1AAAAigMAAAAA&#10;" fillcolor="black" stroked="f"/>
                  <v:rect id="Rectangle 1432" o:spid="_x0000_s2452" style="position:absolute;left:4490;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CdMUA&#10;AADdAAAADwAAAGRycy9kb3ducmV2LnhtbERPTWvCQBC9F/wPyxR6q5uGVDS6ihEKvRSq9lBvY3ZM&#10;gtnZuLvVtL/eLQje5vE+Z7boTSvO5HxjWcHLMAFBXFrdcKXga/v2PAbhA7LG1jIp+CUPi/ngYYa5&#10;thde03kTKhFD2OeooA6hy6X0ZU0G/dB2xJE7WGcwROgqqR1eYrhpZZokI2mw4dhQY0ermsrj5sco&#10;KCbj4vSZ8cffer+j3ff++Jq6RKmnx345BRGoD3fxzf2u4/xsks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EJ0xQAAAN0AAAAPAAAAAAAAAAAAAAAAAJgCAABkcnMv&#10;ZG93bnJldi54bWxQSwUGAAAAAAQABAD1AAAAigMAAAAA&#10;" fillcolor="black" stroked="f"/>
                  <v:rect id="Rectangle 1433" o:spid="_x0000_s2453" style="position:absolute;left:4490;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n78QA&#10;AADdAAAADwAAAGRycy9kb3ducmV2LnhtbERPTWsCMRC9C/6HMEJvblZR0a1RqiD0UlDbQ72Nm3F3&#10;cTPZJqlu++uNIHibx/uc+bI1tbiQ85VlBYMkBUGcW11xoeDrc9OfgvABWWNtmRT8kYflotuZY6bt&#10;lXd02YdCxBD2GSooQ2gyKX1ekkGf2IY4cifrDIYIXSG1w2sMN7UcpulEGqw4NpTY0Lqk/Lz/NQpW&#10;s+nqZzvij//d8UCH7+N5PHSpUi+99u0VRKA2PMUP97uO80ezM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o5+/EAAAA3QAAAA8AAAAAAAAAAAAAAAAAmAIAAGRycy9k&#10;b3ducmV2LnhtbFBLBQYAAAAABAAEAPUAAACJAwAAAAA=&#10;" fillcolor="black" stroked="f"/>
                  <v:rect id="Rectangle 1434" o:spid="_x0000_s2454" style="position:absolute;left:4490;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mMQA&#10;AADdAAAADwAAAGRycy9kb3ducmV2LnhtbERPTWsCMRC9C/6HMEJvblZR0a1RqiD0Uqi2h3obN+Pu&#10;4mayTVJd/fWNIHibx/uc+bI1tTiT85VlBYMkBUGcW11xoeD7a9OfgvABWWNtmRRcycNy0e3MMdP2&#10;wls670IhYgj7DBWUITSZlD4vyaBPbEMcuaN1BkOErpDa4SWGm1oO03QiDVYcG0psaF1Sftr9GQWr&#10;2XT1+znij9v2sKf9z+E0HrpUqZde+/YKIlAbnuKH+13H+aPZBO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6eZjEAAAA3QAAAA8AAAAAAAAAAAAAAAAAmAIAAGRycy9k&#10;b3ducmV2LnhtbFBLBQYAAAAABAAEAPUAAACJAwAAAAA=&#10;" fillcolor="black" stroked="f"/>
                  <v:rect id="Rectangle 1435" o:spid="_x0000_s2455" style="position:absolute;left:4490;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cA8QA&#10;AADdAAAADwAAAGRycy9kb3ducmV2LnhtbERPTWsCMRC9C/0PYQreNFuxVlej1ILgRajWg97Gzbi7&#10;uJlsk6hbf30jCN7m8T5nMmtMJS7kfGlZwVs3AUGcWV1yrmD7s+gMQfiArLGyTAr+yMNs+tKaYKrt&#10;ldd02YRcxBD2KSooQqhTKX1WkEHftTVx5I7WGQwRulxqh9cYbirZS5KBNFhybCiwpq+CstPmbBTM&#10;R8P573efV7f1YU/73eH03nOJUu3X5nMMIlATnuKHe6nj/P7oA+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23APEAAAA3QAAAA8AAAAAAAAAAAAAAAAAmAIAAGRycy9k&#10;b3ducmV2LnhtbFBLBQYAAAAABAAEAPUAAACJAwAAAAA=&#10;" fillcolor="black" stroked="f"/>
                  <v:rect id="Rectangle 1436" o:spid="_x0000_s2456" style="position:absolute;left:4490;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lIcc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MBV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pSHHHAAAA3QAAAA8AAAAAAAAAAAAAAAAAmAIAAGRy&#10;cy9kb3ducmV2LnhtbFBLBQYAAAAABAAEAPUAAACMAwAAAAA=&#10;" fillcolor="black" stroked="f"/>
                  <v:rect id="Rectangle 1437" o:spid="_x0000_s2457" style="position:absolute;left:4490;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Xt6sUA&#10;AADdAAAADwAAAGRycy9kb3ducmV2LnhtbERPS2sCMRC+F/wPYQRvNavY4q5G0YLQS6E+DnobN+Pu&#10;4mayTVJd/fVNQfA2H99zpvPW1OJCzleWFQz6CQji3OqKCwW77ep1DMIHZI21ZVJwIw/zWedlipm2&#10;V17TZRMKEUPYZ6igDKHJpPR5SQZ93zbEkTtZZzBE6AqpHV5juKnlMEnepcGKY0OJDX2UlJ83v0bB&#10;Mh0vf75H/HVfHw902B/Pb0OXKNXrtosJiEBteIof7k8d54/SF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e3qxQAAAN0AAAAPAAAAAAAAAAAAAAAAAJgCAABkcnMv&#10;ZG93bnJldi54bWxQSwUGAAAAAAQABAD1AAAAigMAAAAA&#10;" fillcolor="black" stroked="f"/>
                  <v:rect id="Rectangle 1438" o:spid="_x0000_s2458" style="position:absolute;left:4490;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bcgA&#10;AADdAAAADwAAAGRycy9kb3ducmV2LnhtbESPT08CMRDF7yZ8h2ZMvEkrEYMLhYCJiRcT+XOQ27Ad&#10;djdsp2tbYfXTOwcTbjN5b977zWzR+1adKaYmsIWHoQFFXAbXcGVht329n4BKGdlhG5gs/FCCxXxw&#10;M8PChQuv6bzJlZIQTgVaqHPuCq1TWZPHNAwdsWjHED1mWWOlXcSLhPtWj4x50h4bloYaO3qpqTxt&#10;vr2F1fNk9fXxyO+/68Oe9p+H03gUjbV3t/1yCipTn6/m/+s3J/hjI/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9N5tyAAAAN0AAAAPAAAAAAAAAAAAAAAAAJgCAABk&#10;cnMvZG93bnJldi54bWxQSwUGAAAAAAQABAD1AAAAjQMAAAAA&#10;" fillcolor="black" stroked="f"/>
                  <v:rect id="Rectangle 1439" o:spid="_x0000_s2459" style="position:absolute;left:4490;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h79sUA&#10;AADdAAAADwAAAGRycy9kb3ducmV2LnhtbERPTWsCMRC9C/6HMIXe3ESpYrdGUaHQS6HaHupt3Ex3&#10;FzeTNUl19debgtDbPN7nzBadbcSJfKgdaxhmCgRx4UzNpYavz9fBFESIyAYbx6ThQgEW835vhrlx&#10;Z97QaRtLkUI45KihirHNpQxFRRZD5lrixP04bzEm6EtpPJ5TuG3kSKmJtFhzaqiwpXVFxWH7azWs&#10;nqer48cTv183+x3tvveH8cgrrR8fuuULiEhd/Bff3W8mzR+rI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Hv2xQAAAN0AAAAPAAAAAAAAAAAAAAAAAJgCAABkcnMv&#10;ZG93bnJldi54bWxQSwUGAAAAAAQABAD1AAAAigMAAAAA&#10;" fillcolor="black" stroked="f"/>
                  <v:rect id="Rectangle 1440" o:spid="_x0000_s2460" style="position:absolute;left:4490;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lgcUA&#10;AADdAAAADwAAAGRycy9kb3ducmV2LnhtbERPS2sCMRC+C/6HMIXeNOlSi65GUaHQS6E+DnobN+Pu&#10;4mayJqlu++ubQqG3+fieM1t0thE38qF2rOFpqEAQF87UXGrY714HYxAhIhtsHJOGLwqwmPd7M8yN&#10;u/OGbttYihTCIUcNVYxtLmUoKrIYhq4lTtzZeYsxQV9K4/Gewm0jM6VepMWaU0OFLa0rKi7bT6th&#10;NRmvrh/P/P69OR3peDhdRplXWj8+dMspiEhd/Bf/ud9Mmj9S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uWBxQAAAN0AAAAPAAAAAAAAAAAAAAAAAJgCAABkcnMv&#10;ZG93bnJldi54bWxQSwUGAAAAAAQABAD1AAAAigMAAAAA&#10;" fillcolor="black" stroked="f"/>
                  <v:rect id="Rectangle 1441" o:spid="_x0000_s2461" style="position:absolute;left:4490;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AGsUA&#10;AADdAAAADwAAAGRycy9kb3ducmV2LnhtbERPTWsCMRC9C/0PYYTeNNHWYrdGqQWhF0FtD/U2bqa7&#10;i5vJNom6+uuNIPQ2j/c5k1lra3EkHyrHGgZ9BYI4d6biQsP316I3BhEissHaMWk4U4DZ9KEzwcy4&#10;E6/puImFSCEcMtRQxthkUoa8JIuh7xrixP06bzEm6AtpPJ5SuK3lUKkXabHi1FBiQx8l5fvNwWqY&#10;v47nf6tnXl7Wuy1tf3b70dArrR+77fsbiEht/Bff3Z8mzR+pJ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kAaxQAAAN0AAAAPAAAAAAAAAAAAAAAAAJgCAABkcnMv&#10;ZG93bnJldi54bWxQSwUGAAAAAAQABAD1AAAAigMAAAAA&#10;" fillcolor="black" stroked="f"/>
                  <v:rect id="Rectangle 1442" o:spid="_x0000_s2462" style="position:absolute;left:4490;top:26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sQA&#10;AADdAAAADwAAAGRycy9kb3ducmV2LnhtbERPTWsCMRC9C/0PYQreNKlosVujVEHwIlTtod7GzXR3&#10;cTPZJlFXf31TELzN433OZNbaWpzJh8qxhpe+AkGcO1NxoeFrt+yNQYSIbLB2TBquFGA2fepMMDPu&#10;whs6b2MhUgiHDDWUMTaZlCEvyWLou4Y4cT/OW4wJ+kIaj5cUbms5UOpVWqw4NZTY0KKk/Lg9WQ3z&#10;t/H893PI69vmsKf99+E4Gnildfe5/XgHEamND/HdvTJp/kg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P2G7EAAAA3QAAAA8AAAAAAAAAAAAAAAAAmAIAAGRycy9k&#10;b3ducmV2LnhtbFBLBQYAAAAABAAEAPUAAACJAwAAAAA=&#10;" fillcolor="black" stroked="f"/>
                  <v:rect id="Rectangle 1443" o:spid="_x0000_s2463" style="position:absolute;left:4490;top:26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99cUA&#10;AADdAAAADwAAAGRycy9kb3ducmV2LnhtbERPS2sCMRC+C/6HMIXeNKl0i90aRYWCF6E+DvU2bqa7&#10;i5vJmqS6+uubQqG3+fieM5l1thEX8qF2rOFpqEAQF87UXGrY794HYxAhIhtsHJOGGwWYTfu9CebG&#10;XXlDl20sRQrhkKOGKsY2lzIUFVkMQ9cSJ+7LeYsxQV9K4/Gawm0jR0q9SIs1p4YKW1pWVJy231bD&#10;4nW8OH888/q+OR7o8Hk8ZSOvtH586OZvICJ18V/8516ZND9TGfx+k06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331xQAAAN0AAAAPAAAAAAAAAAAAAAAAAJgCAABkcnMv&#10;ZG93bnJldi54bWxQSwUGAAAAAAQABAD1AAAAigMAAAAA&#10;" fillcolor="black" stroked="f"/>
                  <v:rect id="Rectangle 1444" o:spid="_x0000_s2464" style="position:absolute;left:4490;top:26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HjgsUA&#10;AADdAAAADwAAAGRycy9kb3ducmV2LnhtbERPS2sCMRC+C/0PYQre3KSiYrdGqYLQS6E+DnobN9Pd&#10;xc1km6S67a9vCoK3+fieM1t0thEX8qF2rOEpUyCIC2dqLjXsd+vBFESIyAYbx6ThhwIs5g+9GebG&#10;XXlDl20sRQrhkKOGKsY2lzIUFVkMmWuJE/fpvMWYoC+l8XhN4baRQ6Um0mLNqaHCllYVFeftt9Ww&#10;fJ4uvz5G/P67OR3peDidx0OvtO4/dq8vICJ18S6+ud9Mmj9WE/j/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eOCxQAAAN0AAAAPAAAAAAAAAAAAAAAAAJgCAABkcnMv&#10;ZG93bnJldi54bWxQSwUGAAAAAAQABAD1AAAAigMAAAAA&#10;" fillcolor="black" stroked="f"/>
                  <v:rect id="Rectangle 1445" o:spid="_x0000_s2465" style="position:absolute;left:4490;top:26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1GGcUA&#10;AADdAAAADwAAAGRycy9kb3ducmV2LnhtbERPS2sCMRC+C/0PYYTeNFFq1a1RaqHQi1AfB72Nm+nu&#10;4mayTVLd+usboeBtPr7nzBatrcWZfKgcaxj0FQji3JmKCw277XtvAiJEZIO1Y9LwSwEW84fODDPj&#10;Lrym8yYWIoVwyFBDGWOTSRnykiyGvmuIE/flvMWYoC+k8XhJ4baWQ6WepcWKU0OJDb2VlJ82P1bD&#10;cjpZfn8+8eq6Ph7osD+eRkOvtH7stq8vICK18S7+d3+YNH+kx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UYZxQAAAN0AAAAPAAAAAAAAAAAAAAAAAJgCAABkcnMv&#10;ZG93bnJldi54bWxQSwUGAAAAAAQABAD1AAAAigMAAAAA&#10;" fillcolor="black" stroked="f"/>
                  <v:rect id="Rectangle 1446" o:spid="_x0000_s2466" style="position:absolute;left:4490;top:26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Sa8gA&#10;AADdAAAADwAAAGRycy9kb3ducmV2LnhtbESPT08CMRDF7yZ8h2ZMvEkrEYMLhYCJiRcT+XOQ27Ad&#10;djdsp2tbYfXTOwcTbjN5b977zWzR+1adKaYmsIWHoQFFXAbXcGVht329n4BKGdlhG5gs/FCCxXxw&#10;M8PChQuv6bzJlZIQTgVaqHPuCq1TWZPHNAwdsWjHED1mWWOlXcSLhPtWj4x50h4bloYaO3qpqTxt&#10;vr2F1fNk9fXxyO+/68Oe9p+H03gUjbV3t/1yCipTn6/m/+s3J/hjI7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gtJryAAAAN0AAAAPAAAAAAAAAAAAAAAAAJgCAABk&#10;cnMvZG93bnJldi54bWxQSwUGAAAAAAQABAD1AAAAjQMAAAAA&#10;" fillcolor="black" stroked="f"/>
                  <v:rect id="Rectangle 1447" o:spid="_x0000_s2467" style="position:absolute;left:4490;top:26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538MUA&#10;AADdAAAADwAAAGRycy9kb3ducmV2LnhtbERPTWsCMRC9C/6HMIXe3KRSRbdGUaHQS6FqD/U2bqa7&#10;i5vJmqS67a83BcHbPN7nzBadbcSZfKgda3jKFAjiwpmaSw2fu9fBBESIyAYbx6ThlwIs5v3eDHPj&#10;Lryh8zaWIoVwyFFDFWObSxmKiiyGzLXEift23mJM0JfSeLykcNvIoVJjabHm1FBhS+uKiuP2x2pY&#10;TSer08czv/9tDnvafx2Oo6FXWj8+dMsXEJG6eBff3G8mzR+pKfx/k0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nfwxQAAAN0AAAAPAAAAAAAAAAAAAAAAAJgCAABkcnMv&#10;ZG93bnJldi54bWxQSwUGAAAAAAQABAD1AAAAigMAAAAA&#10;" fillcolor="black" stroked="f"/>
                  <v:rect id="Rectangle 1448" o:spid="_x0000_s2468" style="position:absolute;left:4490;top:26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IsMcA&#10;AADdAAAADwAAAGRycy9kb3ducmV2LnhtbESPQW/CMAyF75P2HyJP4jZS0EBQCGggTeKCNNgO42Ya&#10;r61onJIE6Pbr5wPSbrbe83uf58vONepKIdaeDQz6GSjiwtuaSwOfH2/PE1AxIVtsPJOBH4qwXDw+&#10;zDG3/sY7uu5TqSSEY44GqpTaXOtYVOQw9n1LLNq3Dw6TrKHUNuBNwl2jh1k21g5rloYKW1pXVJz2&#10;F2dgNZ2szu8vvP3dHQ90+DqeRsOQGdN76l5noBJ16d98v95YwR8NhF++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SLDHAAAA3QAAAA8AAAAAAAAAAAAAAAAAmAIAAGRy&#10;cy9kb3ducmV2LnhtbFBLBQYAAAAABAAEAPUAAACMAwAAAAA=&#10;" fillcolor="black" stroked="f"/>
                  <v:rect id="Rectangle 1449" o:spid="_x0000_s2469" style="position:absolute;left:4490;top:26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tK8UA&#10;AADdAAAADwAAAGRycy9kb3ducmV2LnhtbERPS2sCMRC+C/6HMEJvml2pRVejaKHgRfDRQ72Nm3F3&#10;cTPZJqlu++sbQfA2H99zZovW1OJKzleWFaSDBARxbnXFhYLPw0d/DMIHZI21ZVLwSx4W825nhpm2&#10;N97RdR8KEUPYZ6igDKHJpPR5SQb9wDbEkTtbZzBE6AqpHd5iuKnlMEnepMGKY0OJDb2XlF/2P0bB&#10;ajJefW9fefO3Ox3p+HW6jIYuUeql1y6nIAK14Sl+uNc6zh+lK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e0rxQAAAN0AAAAPAAAAAAAAAAAAAAAAAJgCAABkcnMv&#10;ZG93bnJldi54bWxQSwUGAAAAAAQABAD1AAAAigMAAAAA&#10;" fillcolor="black" stroked="f"/>
                  <v:rect id="Rectangle 1450" o:spid="_x0000_s2470" style="position:absolute;left:4490;top:26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zXMUA&#10;AADdAAAADwAAAGRycy9kb3ducmV2LnhtbERPS2sCMRC+C/6HMEJvmnWpRVejaKHgRfDRQ72Nm3F3&#10;cTPZJqlu++sbQfA2H99zZovW1OJKzleWFQwHCQji3OqKCwWfh4/+GIQPyBpry6Tglzws5t3ODDNt&#10;b7yj6z4UIoawz1BBGUKTSenzkgz6gW2II3e2zmCI0BVSO7zFcFPLNEnepMGKY0OJDb2XlF/2P0bB&#10;ajJefW9fefO3Ox3p+HW6jFKXKPXSa5dTEIHa8BQ/3Gsd54+GK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3NcxQAAAN0AAAAPAAAAAAAAAAAAAAAAAJgCAABkcnMv&#10;ZG93bnJldi54bWxQSwUGAAAAAAQABAD1AAAAigMAAAAA&#10;" fillcolor="black" stroked="f"/>
                  <v:rect id="Rectangle 1451" o:spid="_x0000_s2471" style="position:absolute;left:4490;top:26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Wx8UA&#10;AADdAAAADwAAAGRycy9kb3ducmV2LnhtbERPS2vCQBC+C/0PyxS86cZXsWlWqYLgRai2h3obs9Mk&#10;JDsbd1eN/fXdQqG3+fieky0704grOV9ZVjAaJiCIc6srLhR8vG8GcxA+IGtsLJOCO3lYLh56Gaba&#10;3nhP10MoRAxhn6KCMoQ2ldLnJRn0Q9sSR+7LOoMhQldI7fAWw00jx0nyJA1WHBtKbGldUl4fLkbB&#10;6nm+Or9Nefe9Px3p+HmqZ2OXKNV/7F5fQATqwr/4z73Vcf5sNI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bHxQAAAN0AAAAPAAAAAAAAAAAAAAAAAJgCAABkcnMv&#10;ZG93bnJldi54bWxQSwUGAAAAAAQABAD1AAAAigMAAAAA&#10;" fillcolor="black" stroked="f"/>
                  <v:rect id="Rectangle 1452" o:spid="_x0000_s2472" style="position:absolute;left:4490;top:26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Os8UA&#10;AADdAAAADwAAAGRycy9kb3ducmV2LnhtbERPTWvCQBC9C/0PyxS86UZRsWk2UgXBi1BtD/U2ZqdJ&#10;MDub7q4a/fVuodDbPN7nZIvONOJCzteWFYyGCQjiwuqaSwWfH+vBHIQPyBoby6TgRh4W+VMvw1Tb&#10;K+/osg+liCHsU1RQhdCmUvqiIoN+aFviyH1bZzBE6EqpHV5juGnkOElm0mDNsaHCllYVFaf92ShY&#10;vsyXP+8T3t53xwMdvo6n6dglSvWfu7dXEIG68C/+c290nD8dTe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Fk6zxQAAAN0AAAAPAAAAAAAAAAAAAAAAAJgCAABkcnMv&#10;ZG93bnJldi54bWxQSwUGAAAAAAQABAD1AAAAigMAAAAA&#10;" fillcolor="black" stroked="f"/>
                  <v:rect id="Rectangle 1453" o:spid="_x0000_s2473" style="position:absolute;left:4490;top:26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rKMQA&#10;AADdAAAADwAAAGRycy9kb3ducmV2LnhtbERPTWsCMRC9C/0PYQreNKu4RVej1ILgRajaQ72Nm+nu&#10;4mayTaKu/vqmIHibx/uc2aI1tbiQ85VlBYN+AoI4t7riQsHXftUbg/ABWWNtmRTcyMNi/tKZYabt&#10;lbd02YVCxBD2GSooQ2gyKX1ekkHftw1x5H6sMxgidIXUDq8x3NRymCRv0mDFsaHEhj5Kyk+7s1Gw&#10;nIyXv58j3ty3xwMdvo+ndOgSpbqv7fsURKA2PMUP91rH+ekghf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a6yjEAAAA3QAAAA8AAAAAAAAAAAAAAAAAmAIAAGRycy9k&#10;b3ducmV2LnhtbFBLBQYAAAAABAAEAPUAAACJAwAAAAA=&#10;" fillcolor="black" stroked="f"/>
                  <v:rect id="Rectangle 1454" o:spid="_x0000_s2474" style="position:absolute;left:4490;top:25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1X8UA&#10;AADdAAAADwAAAGRycy9kb3ducmV2LnhtbERPS2vCQBC+F/oflin0VjdKFRuzERWEXgq+DvU2Zsck&#10;mJ2Nu1tN/fWuUOhtPr7nZNPONOJCzteWFfR7CQjiwuqaSwW77fJtDMIHZI2NZVLwSx6m+fNThqm2&#10;V17TZRNKEUPYp6igCqFNpfRFRQZ9z7bEkTtaZzBE6EqpHV5juGnkIElG0mDNsaHClhYVFafNj1Ew&#10;/xjPz6t3/rqtD3vafx9Ow4FLlHp96WYTEIG68C/+c3/qOH/YH8H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HVfxQAAAN0AAAAPAAAAAAAAAAAAAAAAAJgCAABkcnMv&#10;ZG93bnJldi54bWxQSwUGAAAAAAQABAD1AAAAigMAAAAA&#10;" fillcolor="black" stroked="f"/>
                  <v:rect id="Rectangle 1455" o:spid="_x0000_s2475" style="position:absolute;left:4490;top:25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QxMQA&#10;AADdAAAADwAAAGRycy9kb3ducmV2LnhtbERPS2sCMRC+F/wPYQRvNato1dUoKhR6Kfg66G3cjLuL&#10;m8mapLrtrzeFQm/z8T1ntmhMJe7kfGlZQa+bgCDOrC45V3DYv7+OQfiArLGyTAq+ycNi3nqZYart&#10;g7d034VcxBD2KSooQqhTKX1WkEHftTVx5C7WGQwRulxqh48YbirZT5I3abDk2FBgTeuCsuvuyyhY&#10;Tcar22bAnz/b84lOx/N12HeJUp12s5yCCNSEf/Gf+0PH+cPeCH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E0MTEAAAA3QAAAA8AAAAAAAAAAAAAAAAAmAIAAGRycy9k&#10;b3ducmV2LnhtbFBLBQYAAAAABAAEAPUAAACJAwAAAAA=&#10;" fillcolor="black" stroked="f"/>
                  <v:rect id="Rectangle 1456" o:spid="_x0000_s2476" style="position:absolute;left:4490;top:25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tscA&#10;AADdAAAADwAAAGRycy9kb3ducmV2LnhtbESPQW/CMAyF75P2HyJP4jZS0EBQCGggTeKCNNgO42Ya&#10;r61onJIE6Pbr5wPSbrbe83uf58vONepKIdaeDQz6GSjiwtuaSwOfH2/PE1AxIVtsPJOBH4qwXDw+&#10;zDG3/sY7uu5TqSSEY44GqpTaXOtYVOQw9n1LLNq3Dw6TrKHUNuBNwl2jh1k21g5rloYKW1pXVJz2&#10;F2dgNZ2szu8vvP3dHQ90+DqeRsOQGdN76l5noBJ16d98v95YwR8NBFe+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RLbHAAAA3QAAAA8AAAAAAAAAAAAAAAAAmAIAAGRy&#10;cy9kb3ducmV2LnhtbFBLBQYAAAAABAAEAPUAAACMAwAAAAA=&#10;" fillcolor="black" stroked="f"/>
                  <v:rect id="Rectangle 1457" o:spid="_x0000_s2477" style="position:absolute;left:4490;top:25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hLcQA&#10;AADdAAAADwAAAGRycy9kb3ducmV2LnhtbERPS2sCMRC+F/wPYYTealapoqtRVCj0UvB10Nu4GXcX&#10;N5M1SXX11xuh0Nt8fM+ZzBpTiSs5X1pW0O0kIIgzq0vOFey2Xx9DED4ga6wsk4I7eZhNW28TTLW9&#10;8Zqum5CLGMI+RQVFCHUqpc8KMug7tiaO3Mk6gyFCl0vt8BbDTSV7STKQBkuODQXWtCwoO29+jYLF&#10;aLi4rD7557E+HuiwP577PZco9d5u5mMQgZrwL/5zf+s4v98dwe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4S3EAAAA3QAAAA8AAAAAAAAAAAAAAAAAmAIAAGRycy9k&#10;b3ducmV2LnhtbFBLBQYAAAAABAAEAPUAAACJAwAAAAA=&#10;" fillcolor="black" stroked="f"/>
                  <v:rect id="Rectangle 1458" o:spid="_x0000_s2478" style="position:absolute;left:4490;top:25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CDcgA&#10;AADdAAAADwAAAGRycy9kb3ducmV2LnhtbESPQW/CMAyF70j7D5EncYN01UCsI6AxaRIXpMF2GDfT&#10;eG1F43RJgG6/fj4gcbP1nt/7PF/2rlVnCrHxbOBhnIEiLr1tuDLw+fE2moGKCdli65kM/FKE5eJu&#10;MMfC+gtv6bxLlZIQjgUaqFPqCq1jWZPDOPYdsWjfPjhMsoZK24AXCXetzrNsqh02LA01dvRaU3nc&#10;nZyB1dNs9fP+yJu/7WFP+6/DcZKHzJjhff/yDCpRn27m6/XaCv4kF37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QYINyAAAAN0AAAAPAAAAAAAAAAAAAAAAAJgCAABk&#10;cnMvZG93bnJldi54bWxQSwUGAAAAAAQABAD1AAAAjQMAAAAA&#10;" fillcolor="black" stroked="f"/>
                  <v:rect id="Rectangle 1459" o:spid="_x0000_s2479" style="position:absolute;left:4490;top:25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nlsUA&#10;AADdAAAADwAAAGRycy9kb3ducmV2LnhtbERPS2sCMRC+C/6HMEJvmnWpRVejaKHgRfDRQ72Nm3F3&#10;cTPZJqlu++sbQfA2H99zZovW1OJKzleWFQwHCQji3OqKCwWfh4/+GIQPyBpry6Tglzws5t3ODDNt&#10;b7yj6z4UIoawz1BBGUKTSenzkgz6gW2II3e2zmCI0BVSO7zFcFPLNEnepMGKY0OJDb2XlF/2P0bB&#10;ajJefW9fefO3Ox3p+HW6jFKXKPXSa5dTEIHa8BQ/3Gsd54/SI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SeWxQAAAN0AAAAPAAAAAAAAAAAAAAAAAJgCAABkcnMv&#10;ZG93bnJldi54bWxQSwUGAAAAAAQABAD1AAAAigMAAAAA&#10;" fillcolor="black" stroked="f"/>
                  <v:rect id="Rectangle 1460" o:spid="_x0000_s2480" style="position:absolute;left:4490;top:25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54cUA&#10;AADdAAAADwAAAGRycy9kb3ducmV2LnhtbERPS2vCQBC+F/wPyxS81U2DFpu6ES0IXoT6ONTbmJ0m&#10;IdnZdHfV6K/vFgq9zcf3nNm8N624kPO1ZQXPowQEcWF1zaWCw371NAXhA7LG1jIpuJGHeT54mGGm&#10;7ZW3dNmFUsQQ9hkqqELoMil9UZFBP7IdceS+rDMYInSl1A6vMdy0Mk2SF2mw5thQYUfvFRXN7mwU&#10;LF+ny++PMW/u29ORjp+nZpK6RKnhY794AxGoD//iP/dax/mTNIXfb+IJ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7nhxQAAAN0AAAAPAAAAAAAAAAAAAAAAAJgCAABkcnMv&#10;ZG93bnJldi54bWxQSwUGAAAAAAQABAD1AAAAigMAAAAA&#10;" fillcolor="black" stroked="f"/>
                  <v:rect id="Rectangle 1461" o:spid="_x0000_s2481" style="position:absolute;left:4490;top:25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cesUA&#10;AADdAAAADwAAAGRycy9kb3ducmV2LnhtbERPS2sCMRC+F/ofwgjeata1iq5GqQWhl0J9HPQ2bsbd&#10;xc1km0Td9tc3QsHbfHzPmS1aU4srOV9ZVtDvJSCIc6srLhTstquXMQgfkDXWlknBD3lYzJ+fZphp&#10;e+M1XTehEDGEfYYKyhCaTEqfl2TQ92xDHLmTdQZDhK6Q2uEthptapkkykgYrjg0lNvReUn7eXIyC&#10;5WS8/P565c/f9fFAh/3xPExdolS3075NQQRqw0P87/7Qcf4wHcD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x6xQAAAN0AAAAPAAAAAAAAAAAAAAAAAJgCAABkcnMv&#10;ZG93bnJldi54bWxQSwUGAAAAAAQABAD1AAAAigMAAAAA&#10;" fillcolor="black" stroked="f"/>
                  <v:rect id="Rectangle 1462" o:spid="_x0000_s2482" style="position:absolute;left:4490;top:25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EDsUA&#10;AADdAAAADwAAAGRycy9kb3ducmV2LnhtbERPS2sCMRC+F/ofwhR6q1kXFV2NooLQS8FHD/U2bsbd&#10;xc1kTVLd9tcbQfA2H99zJrPW1OJCzleWFXQ7CQji3OqKCwXfu9XHEIQPyBpry6TgjzzMpq8vE8y0&#10;vfKGLttQiBjCPkMFZQhNJqXPSzLoO7YhjtzROoMhQldI7fAaw00t0yQZSIMVx4YSG1qWlJ+2v0bB&#10;YjRcnNc9/vrfHPa0/zmc+qlLlHp/a+djEIHa8BQ/3J86zu+nPb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oQOxQAAAN0AAAAPAAAAAAAAAAAAAAAAAJgCAABkcnMv&#10;ZG93bnJldi54bWxQSwUGAAAAAAQABAD1AAAAigMAAAAA&#10;" fillcolor="black" stroked="f"/>
                  <v:rect id="Rectangle 1463" o:spid="_x0000_s2483" style="position:absolute;left:4490;top:25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hlcUA&#10;AADdAAAADwAAAGRycy9kb3ducmV2LnhtbERPTWvCQBC9C/6HZQq96abBiI2uooLQS6HaHuptzI5J&#10;MDsbd7ca/fVuodDbPN7nzBadacSFnK8tK3gZJiCIC6trLhV8fW4GExA+IGtsLJOCG3lYzPu9Geba&#10;XnlLl10oRQxhn6OCKoQ2l9IXFRn0Q9sSR+5oncEQoSuldniN4aaRaZKMpcGaY0OFLa0rKk67H6Ng&#10;9TpZnT9G/H7fHva0/z6cstQlSj0/dcspiEBd+Bf/ud90nJ+lG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iGVxQAAAN0AAAAPAAAAAAAAAAAAAAAAAJgCAABkcnMv&#10;ZG93bnJldi54bWxQSwUGAAAAAAQABAD1AAAAigMAAAAA&#10;" fillcolor="black" stroked="f"/>
                </v:group>
                <v:group id="Group 1464" o:spid="_x0000_s2484" style="position:absolute;left:24897;top:7338;width:12578;height:9145" coordorigin="4490,1325" coordsize="2271,1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SraMQAAADdAAAADwAAAGRycy9kb3ducmV2LnhtbERPTWuDQBC9F/oflink&#10;1qymKMVmIxLakkMoxBRKb4M7UYk7K+5Wzb/PBgq5zeN9zjqfTSdGGlxrWUG8jEAQV1a3XCv4Pn48&#10;v4JwHlljZ5kUXMhBvnl8WGOm7cQHGktfixDCLkMFjfd9JqWrGjLolrYnDtzJDgZ9gEMt9YBTCDed&#10;XEVRKg22HBoa7GnbUHUu/4yCzwmn4iV+H/fn0/bye0y+fvYxKbV4mos3EJ5mfxf/u3c6zE9W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eSraMQAAADdAAAA&#10;DwAAAAAAAAAAAAAAAACqAgAAZHJzL2Rvd25yZXYueG1sUEsFBgAAAAAEAAQA+gAAAJsDAAAAAA==&#10;">
                  <v:rect id="Rectangle 1465" o:spid="_x0000_s2485" style="position:absolute;left:4490;top:25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aecUA&#10;AADdAAAADwAAAGRycy9kb3ducmV2LnhtbERPS2sCMRC+F/wPYQRvNeuiVVejaKHQS6E+DnobN+Pu&#10;4mayTVLd9tc3QsHbfHzPmS9bU4srOV9ZVjDoJyCIc6srLhTsd2/PExA+IGusLZOCH/KwXHSe5php&#10;e+MNXbehEDGEfYYKyhCaTEqfl2TQ921DHLmzdQZDhK6Q2uEthptapknyIg1WHBtKbOi1pPyy/TYK&#10;1tPJ+utzyB+/m9ORjofTZZS6RKlet13NQARqw0P8737Xcf4oHcP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Bp5xQAAAN0AAAAPAAAAAAAAAAAAAAAAAJgCAABkcnMv&#10;ZG93bnJldi54bWxQSwUGAAAAAAQABAD1AAAAigMAAAAA&#10;" fillcolor="black" stroked="f"/>
                  <v:rect id="Rectangle 1466" o:spid="_x0000_s2486" style="position:absolute;left:4490;top:25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OC8gA&#10;AADdAAAADwAAAGRycy9kb3ducmV2LnhtbESPQW/CMAyF70j7D5EncYN01UCsI6AxaRIXpMF2GDfT&#10;eG1F43RJgG6/fj4gcbP1nt/7PF/2rlVnCrHxbOBhnIEiLr1tuDLw+fE2moGKCdli65kM/FKE5eJu&#10;MMfC+gtv6bxLlZIQjgUaqFPqCq1jWZPDOPYdsWjfPjhMsoZK24AXCXetzrNsqh02LA01dvRaU3nc&#10;nZyB1dNs9fP+yJu/7WFP+6/DcZKHzJjhff/yDCpRn27m6/XaCv4kF1z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N44LyAAAAN0AAAAPAAAAAAAAAAAAAAAAAJgCAABk&#10;cnMvZG93bnJldi54bWxQSwUGAAAAAAQABAD1AAAAjQMAAAAA&#10;" fillcolor="black" stroked="f"/>
                  <v:rect id="Rectangle 1467" o:spid="_x0000_s2487" style="position:absolute;left:4490;top:25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rkMQA&#10;AADdAAAADwAAAGRycy9kb3ducmV2LnhtbERPS2sCMRC+C/0PYQq9abZLLboapRYKXgRfB72Nm3F3&#10;cTPZJqmu/vpGELzNx/ec8bQ1tTiT85VlBe+9BARxbnXFhYLt5qc7AOEDssbaMim4kofp5KUzxkzb&#10;C6/ovA6FiCHsM1RQhtBkUvq8JIO+ZxviyB2tMxgidIXUDi8x3NQyTZJPabDi2FBiQ98l5af1n1Ew&#10;Gw5mv8sPXtxWhz3td4dTP3WJUm+v7dcIRKA2PMUP91zH+f10C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7K5DEAAAA3QAAAA8AAAAAAAAAAAAAAAAAmAIAAGRycy9k&#10;b3ducmV2LnhtbFBLBQYAAAAABAAEAPUAAACJAwAAAAA=&#10;" fillcolor="black" stroked="f"/>
                  <v:rect id="Rectangle 1468" o:spid="_x0000_s2488" style="position:absolute;left:4490;top:25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U0MgA&#10;AADdAAAADwAAAGRycy9kb3ducmV2LnhtbESPT2/CMAzF70j7DpEn7Qbp2EBQCGhMmrQL0vhzgJtp&#10;vLaicbokg45PPx8m7WbrPb/383zZuUZdKMTas4HHQQaKuPC25tLAfvfWn4CKCdli45kM/FCE5eKu&#10;N8fc+itv6LJNpZIQjjkaqFJqc61jUZHDOPAtsWifPjhMsoZS24BXCXeNHmbZWDusWRoqbOm1ouK8&#10;/XYGVtPJ6uvjmde3zelIx8PpPBqGzJiH++5lBipRl/7Nf9fvVvBHT8Iv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mBTQyAAAAN0AAAAPAAAAAAAAAAAAAAAAAJgCAABk&#10;cnMvZG93bnJldi54bWxQSwUGAAAAAAQABAD1AAAAjQMAAAAA&#10;" fillcolor="black" stroked="f"/>
                  <v:rect id="Rectangle 1469" o:spid="_x0000_s2489" style="position:absolute;left:4490;top:25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xS8UA&#10;AADdAAAADwAAAGRycy9kb3ducmV2LnhtbERPS2vCQBC+C/0PyxS86cZXsWlWqYLgRai2h3obs9Mk&#10;JDsbd1eN/fXdQqG3+fieky0704grOV9ZVjAaJiCIc6srLhR8vG8GcxA+IGtsLJOCO3lYLh56Gaba&#10;3nhP10MoRAxhn6KCMoQ2ldLnJRn0Q9sSR+7LOoMhQldI7fAWw00jx0nyJA1WHBtKbGldUl4fLkbB&#10;6nm+Or9Nefe9Px3p+HmqZ2OXKNV/7F5fQATqwr/4z73Vcf5sMo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LFLxQAAAN0AAAAPAAAAAAAAAAAAAAAAAJgCAABkcnMv&#10;ZG93bnJldi54bWxQSwUGAAAAAAQABAD1AAAAigMAAAAA&#10;" fillcolor="black" stroked="f"/>
                  <v:rect id="Rectangle 1470" o:spid="_x0000_s2490" style="position:absolute;left:4490;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vPMUA&#10;AADdAAAADwAAAGRycy9kb3ducmV2LnhtbERPS2sCMRC+F/ofwgjeata1iq5GqQWhl0J9HPQ2bsbd&#10;xc1km0Td9tc3QsHbfHzPmS1aU4srOV9ZVtDvJSCIc6srLhTstquXMQgfkDXWlknBD3lYzJ+fZphp&#10;e+M1XTehEDGEfYYKyhCaTEqfl2TQ92xDHLmTdQZDhK6Q2uEthptapkkykgYrjg0lNvReUn7eXIyC&#10;5WS8/P565c/f9fFAh/3xPExdolS3075NQQRqw0P87/7Qcf5wkM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i88xQAAAN0AAAAPAAAAAAAAAAAAAAAAAJgCAABkcnMv&#10;ZG93bnJldi54bWxQSwUGAAAAAAQABAD1AAAAigMAAAAA&#10;" fillcolor="black" stroked="f"/>
                  <v:rect id="Rectangle 1471" o:spid="_x0000_s2491" style="position:absolute;left:4490;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Kp8QA&#10;AADdAAAADwAAAGRycy9kb3ducmV2LnhtbERPTWsCMRC9C/0PYQreNFutRVejqCD0IlTrQW/jZrq7&#10;uJmsSdS1v74RCt7m8T5nMmtMJa7kfGlZwVs3AUGcWV1yrmD3veoMQfiArLGyTAru5GE2fWlNMNX2&#10;xhu6bkMuYgj7FBUUIdSplD4ryKDv2po4cj/WGQwRulxqh7cYbirZS5IPabDk2FBgTcuCstP2YhQs&#10;RsPF+eud17+b44EO++Np0HOJUu3XZj4GEagJT/G/+1PH+YN+H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KiqfEAAAA3QAAAA8AAAAAAAAAAAAAAAAAmAIAAGRycy9k&#10;b3ducmV2LnhtbFBLBQYAAAAABAAEAPUAAACJAwAAAAA=&#10;" fillcolor="black" stroked="f"/>
                  <v:rect id="Rectangle 1472" o:spid="_x0000_s2492" style="position:absolute;left:4490;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08UA&#10;AADdAAAADwAAAGRycy9kb3ducmV2LnhtbERPS2sCMRC+C/0PYQreNFsfxW6NooLgpaC2h3obN9Pd&#10;xc1kTaJu/fVGELzNx/ec8bQxlTiT86VlBW/dBARxZnXJuYKf72VnBMIHZI2VZVLwTx6mk5fWGFNt&#10;L7yh8zbkIoawT1FBEUKdSumzggz6rq2JI/dnncEQoculdniJ4aaSvSR5lwZLjg0F1rQoKDtsT0bB&#10;/GM0P64H/HXd7He0+90fhj2XKNV+bWafIAI14Sl+uFc6zh/2B3D/Jp4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xLTxQAAAN0AAAAPAAAAAAAAAAAAAAAAAJgCAABkcnMv&#10;ZG93bnJldi54bWxQSwUGAAAAAAQABAD1AAAAigMAAAAA&#10;" fillcolor="black" stroked="f"/>
                  <v:rect id="Rectangle 1473" o:spid="_x0000_s2493" style="position:absolute;left:4490;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3SMUA&#10;AADdAAAADwAAAGRycy9kb3ducmV2LnhtbERPS2sCMRC+F/ofwgjealbtiq5GqQWhl0J9HPQ2bsbd&#10;xc1km0Td9tc3QsHbfHzPmS1aU4srOV9ZVtDvJSCIc6srLhTstquXMQgfkDXWlknBD3lYzJ+fZphp&#10;e+M1XTehEDGEfYYKyhCaTEqfl2TQ92xDHLmTdQZDhK6Q2uEthptaDpJkJA1WHBtKbOi9pPy8uRgF&#10;y8l4+f31yp+/6+OBDvvjOR24RKlup32bggjUhof43/2h4/x0mM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7dIxQAAAN0AAAAPAAAAAAAAAAAAAAAAAJgCAABkcnMv&#10;ZG93bnJldi54bWxQSwUGAAAAAAQABAD1AAAAigMAAAAA&#10;" fillcolor="black" stroked="f"/>
                  <v:rect id="Rectangle 1474" o:spid="_x0000_s2494" style="position:absolute;left:4490;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0pP8QA&#10;AADdAAAADwAAAGRycy9kb3ducmV2LnhtbERPTWsCMRC9C/0PYQreNFutYrdGUUHwIqjtod7GzXR3&#10;cTNZk6hbf70RhN7m8T5nPG1MJS7kfGlZwVs3AUGcWV1yruD7a9kZgfABWWNlmRT8kYfp5KU1xlTb&#10;K2/psgu5iCHsU1RQhFCnUvqsIIO+a2viyP1aZzBE6HKpHV5juKlkL0mG0mDJsaHAmhYFZcfd2SiY&#10;f4zmp807r2/bw572P4fjoOcSpdqvzewTRKAm/Iuf7pWO8wf9I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9KT/EAAAA3QAAAA8AAAAAAAAAAAAAAAAAmAIAAGRycy9k&#10;b3ducmV2LnhtbFBLBQYAAAAABAAEAPUAAACJAwAAAAA=&#10;" fillcolor="black" stroked="f"/>
                  <v:rect id="Rectangle 1475" o:spid="_x0000_s2495" style="position:absolute;left:4490;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MpMUA&#10;AADdAAAADwAAAGRycy9kb3ducmV2LnhtbERPTWsCMRC9C/6HMEJvmtVWq6tRtFDoRai2h3obN+Pu&#10;4mayJqmu/vpGKHibx/uc2aIxlTiT86VlBf1eAoI4s7rkXMH313t3DMIHZI2VZVJwJQ+Lebs1w1Tb&#10;C2/ovA25iCHsU1RQhFCnUvqsIIO+Z2viyB2sMxgidLnUDi8x3FRykCQjabDk2FBgTW8FZcftr1Gw&#10;moxXp88XXt82+x3tfvbH4cAlSj11muUURKAmPMT/7g8d5w+fX+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YykxQAAAN0AAAAPAAAAAAAAAAAAAAAAAJgCAABkcnMv&#10;ZG93bnJldi54bWxQSwUGAAAAAAQABAD1AAAAigMAAAAA&#10;" fillcolor="black" stroked="f"/>
                  <v:rect id="Rectangle 1476" o:spid="_x0000_s2496" style="position:absolute;left:4490;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1sgA&#10;AADdAAAADwAAAGRycy9kb3ducmV2LnhtbESPT2/CMAzF70j7DpEn7Qbp2EBQCGhMmrQL0vhzgJtp&#10;vLaicbokg45PPx8m7WbrPb/383zZuUZdKMTas4HHQQaKuPC25tLAfvfWn4CKCdli45kM/FCE5eKu&#10;N8fc+itv6LJNpZIQjjkaqFJqc61jUZHDOPAtsWifPjhMsoZS24BXCXeNHmbZWDusWRoqbOm1ouK8&#10;/XYGVtPJ6uvjmde3zelIx8PpPBqGzJiH++5lBipRl/7Nf9fvVvBHT4Ir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7hjWyAAAAN0AAAAPAAAAAAAAAAAAAAAAAJgCAABk&#10;cnMvZG93bnJldi54bWxQSwUGAAAAAAQABAD1AAAAjQMAAAAA&#10;" fillcolor="black" stroked="f"/>
                  <v:rect id="Rectangle 1477" o:spid="_x0000_s2497" style="position:absolute;left:4490;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9TcUA&#10;AADdAAAADwAAAGRycy9kb3ducmV2LnhtbERPTWvCQBC9C/6HZQq96aZWRdOsokLBi1C1h3qbZKdJ&#10;MDsbd7ca++u7hUJv83ifky0704grOV9bVvA0TEAQF1bXXCp4P74OZiB8QNbYWCYFd/KwXPR7Gaba&#10;3nhP10MoRQxhn6KCKoQ2ldIXFRn0Q9sSR+7TOoMhQldK7fAWw00jR0kylQZrjg0VtrSpqDgfvoyC&#10;9Xy2vryNefe9z090+sjPk5FLlHp86FYvIAJ14V/8597qOH/yPIf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or1NxQAAAN0AAAAPAAAAAAAAAAAAAAAAAJgCAABkcnMv&#10;ZG93bnJldi54bWxQSwUGAAAAAAQABAD1AAAAigMAAAAA&#10;" fillcolor="black" stroked="f"/>
                  <v:rect id="Rectangle 1478" o:spid="_x0000_s2498" style="position:absolute;left:4490;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5nrccA&#10;AADdAAAADwAAAGRycy9kb3ducmV2LnhtbESPQW/CMAyF75P2HyJP4jbSIUBQCGggIe0yabAdxs00&#10;XlvROF0SoPDr5wPSbrbe83uf58vONepMIdaeDbz0M1DEhbc1lwa+PjfPE1AxIVtsPJOBK0VYLh4f&#10;5phbf+EtnXepVBLCMUcDVUptrnUsKnIY+74lFu3HB4dJ1lBqG/Ai4a7Rgywba4c1S0OFLa0rKo67&#10;kzOwmk5Wvx9Dfr9tD3vafx+Oo0HIjOk9da8zUIm69G++X79ZwR8NhV++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eZ63HAAAA3QAAAA8AAAAAAAAAAAAAAAAAmAIAAGRy&#10;cy9kb3ducmV2LnhtbFBLBQYAAAAABAAEAPUAAACMAwAAAAA=&#10;" fillcolor="black" stroked="f"/>
                  <v:rect id="Rectangle 1479" o:spid="_x0000_s2499" style="position:absolute;left:4490;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CNsUA&#10;AADdAAAADwAAAGRycy9kb3ducmV2LnhtbERPTWvCQBC9C/0PyxS86UZRsWk2UgXBi1BtD/U2ZqdJ&#10;MDub7q4a/fVuodDbPN7nZIvONOJCzteWFYyGCQjiwuqaSwWfH+vBHIQPyBoby6TgRh4W+VMvw1Tb&#10;K+/osg+liCHsU1RQhdCmUvqiIoN+aFviyH1bZzBE6EqpHV5juGnkOElm0mDNsaHCllYVFaf92ShY&#10;vsyXP+8T3t53xwMdvo6n6dglSvWfu7dXEIG68C/+c290nD+djO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I2xQAAAN0AAAAPAAAAAAAAAAAAAAAAAJgCAABkcnMv&#10;ZG93bnJldi54bWxQSwUGAAAAAAQABAD1AAAAigMAAAAA&#10;" fillcolor="black" stroked="f"/>
                  <v:rect id="Rectangle 1480" o:spid="_x0000_s2500" style="position:absolute;left:4490;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cQcUA&#10;AADdAAAADwAAAGRycy9kb3ducmV2LnhtbERPS2sCMRC+F/ofwhR6q1kXFV2NooLQS8FHD/U2bsbd&#10;xc1kTVLd9tcbQfA2H99zJrPW1OJCzleWFXQ7CQji3OqKCwXfu9XHEIQPyBpry6TgjzzMpq8vE8y0&#10;vfKGLttQiBjCPkMFZQhNJqXPSzLoO7YhjtzROoMhQldI7fAaw00t0yQZSIMVx4YSG1qWlJ+2v0bB&#10;YjRcnNc9/vrfHPa0/zmc+qlLlHp/a+djEIHa8BQ/3J86zu/3Ur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FxBxQAAAN0AAAAPAAAAAAAAAAAAAAAAAJgCAABkcnMv&#10;ZG93bnJldi54bWxQSwUGAAAAAAQABAD1AAAAigMAAAAA&#10;" fillcolor="black" stroked="f"/>
                  <v:rect id="Rectangle 1481" o:spid="_x0000_s2501" style="position:absolute;left:4490;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z52sUA&#10;AADdAAAADwAAAGRycy9kb3ducmV2LnhtbERPS2sCMRC+C/0PYQreNFsfxW6NooLgpaC2h3obN9Pd&#10;xc1kTaJu/fVGELzNx/ec8bQxlTiT86VlBW/dBARxZnXJuYKf72VnBMIHZI2VZVLwTx6mk5fWGFNt&#10;L7yh8zbkIoawT1FBEUKdSumzggz6rq2JI/dnncEQoculdniJ4aaSvSR5lwZLjg0F1rQoKDtsT0bB&#10;/GM0P64H/HXd7He0+90fhj2XKNV+bWafIAI14Sl+uFc6zh8O+nD/Jp4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PnaxQAAAN0AAAAPAAAAAAAAAAAAAAAAAJgCAABkcnMv&#10;ZG93bnJldi54bWxQSwUGAAAAAAQABAD1AAAAigMAAAAA&#10;" fillcolor="black" stroked="f"/>
                  <v:rect id="Rectangle 1482" o:spid="_x0000_s2502" style="position:absolute;left:4490;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hrsUA&#10;AADdAAAADwAAAGRycy9kb3ducmV2LnhtbERPS2sCMRC+F/ofwhS81ayyiq5G0UKhl4KPHupt3Iy7&#10;i5vJmkTd9tcbQfA2H99zpvPW1OJCzleWFfS6CQji3OqKCwU/28/3EQgfkDXWlknBH3mYz15fpphp&#10;e+U1XTahEDGEfYYKyhCaTEqfl2TQd21DHLmDdQZDhK6Q2uE1hpta9pNkKA1WHBtKbOijpPy4ORsF&#10;y/FoeVql/P2/3u9o97s/DvouUarz1i4mIAK14Sl+uL90nD9IU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WGuxQAAAN0AAAAPAAAAAAAAAAAAAAAAAJgCAABkcnMv&#10;ZG93bnJldi54bWxQSwUGAAAAAAQABAD1AAAAigMAAAAA&#10;" fillcolor="black" stroked="f"/>
                  <v:rect id="Rectangle 1483" o:spid="_x0000_s2503" style="position:absolute;left:4490;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nENcQA&#10;AADdAAAADwAAAGRycy9kb3ducmV2LnhtbERPTWsCMRC9F/wPYQRvNau4RVejqCD0UlDbQ72Nm3F3&#10;cTNZk6jb/vpGEHqbx/uc2aI1tbiR85VlBYN+AoI4t7riQsHX5+Z1DMIHZI21ZVLwQx4W887LDDNt&#10;77yj2z4UIoawz1BBGUKTSenzkgz6vm2II3eyzmCI0BVSO7zHcFPLYZK8SYMVx4YSG1qXlJ/3V6Ng&#10;NRmvLtsRf/zujgc6fB/P6dAlSvW67XIKIlAb/sVP97uO89NR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pxDXEAAAA3QAAAA8AAAAAAAAAAAAAAAAAmAIAAGRycy9k&#10;b3ducmV2LnhtbFBLBQYAAAAABAAEAPUAAACJAwAAAAA=&#10;" fillcolor="black" stroked="f"/>
                  <v:rect id="Rectangle 1484" o:spid="_x0000_s2504" style="position:absolute;left:4490;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aQsUA&#10;AADdAAAADwAAAGRycy9kb3ducmV2LnhtbERPTWvCQBC9F/wPyxS8NZuKik2zERWEXoRqe6i3MTtN&#10;gtnZuLvV2F/fLQje5vE+J5/3phVncr6xrOA5SUEQl1Y3XCn4/Fg/zUD4gKyxtUwKruRhXgwecsy0&#10;vfCWzrtQiRjCPkMFdQhdJqUvazLoE9sRR+7bOoMhQldJ7fASw00rR2k6lQYbjg01drSqqTzufoyC&#10;5ctseXof8+Z3e9jT/utwnIxcqtTwsV+8ggjUh7v45n7Tcf5kPIX/b+IJ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1pCxQAAAN0AAAAPAAAAAAAAAAAAAAAAAJgCAABkcnMv&#10;ZG93bnJldi54bWxQSwUGAAAAAAQABAD1AAAAigMAAAAA&#10;" fillcolor="black" stroked="f"/>
                  <v:rect id="Rectangle 1485" o:spid="_x0000_s2505" style="position:absolute;left:4490;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2cQA&#10;AADdAAAADwAAAGRycy9kb3ducmV2LnhtbERPTWsCMRC9C/0PYQreNFtRq6tRqiD0IlTrQW/jZrq7&#10;uJlsk6hbf30jCN7m8T5nOm9MJS7kfGlZwVs3AUGcWV1yrmD3veqMQPiArLGyTAr+yMN89tKaYqrt&#10;lTd02YZcxBD2KSooQqhTKX1WkEHftTVx5H6sMxgidLnUDq8x3FSylyRDabDk2FBgTcuCstP2bBQs&#10;xqPF71ef17fN8UCH/fE06LlEqfZr8zEBEagJT/HD/anj/EH/He7fxB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3/9nEAAAA3QAAAA8AAAAAAAAAAAAAAAAAmAIAAGRycy9k&#10;b3ducmV2LnhtbFBLBQYAAAAABAAEAPUAAACJAwAAAAA=&#10;" fillcolor="black" stroked="f"/>
                  <v:rect id="Rectangle 1486" o:spid="_x0000_s2506" style="position:absolute;left:4490;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q8cA&#10;AADdAAAADwAAAGRycy9kb3ducmV2LnhtbESPQW/CMAyF75P2HyJP4jbSIUBQCGggIe0yabAdxs00&#10;XlvROF0SoPDr5wPSbrbe83uf58vONepMIdaeDbz0M1DEhbc1lwa+PjfPE1AxIVtsPJOBK0VYLh4f&#10;5phbf+EtnXepVBLCMUcDVUptrnUsKnIY+74lFu3HB4dJ1lBqG/Ai4a7Rgywba4c1S0OFLa0rKo67&#10;kzOwmk5Wvx9Dfr9tD3vafx+Oo0HIjOk9da8zUIm69G++X79ZwR8NBVe+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a6vHAAAA3QAAAA8AAAAAAAAAAAAAAAAAmAIAAGRy&#10;cy9kb3ducmV2LnhtbFBLBQYAAAAABAAEAPUAAACMAwAAAAA=&#10;" fillcolor="black" stroked="f"/>
                  <v:rect id="Rectangle 1487" o:spid="_x0000_s2507" style="position:absolute;left:4490;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OMMQA&#10;AADdAAAADwAAAGRycy9kb3ducmV2LnhtbERPTWsCMRC9C/6HMEJvblZR0a1RqiD0UlDbQ72Nm3F3&#10;cTPZJqlu++uNIHibx/uc+bI1tbiQ85VlBYMkBUGcW11xoeDrc9OfgvABWWNtmRT8kYflotuZY6bt&#10;lXd02YdCxBD2GSooQ2gyKX1ekkGf2IY4cifrDIYIXSG1w2sMN7UcpulEGqw4NpTY0Lqk/Lz/NQpW&#10;s+nqZzvij//d8UCH7+N5PHSpUi+99u0VRKA2PMUP97uO88ejG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zjDEAAAA3QAAAA8AAAAAAAAAAAAAAAAAmAIAAGRycy9k&#10;b3ducmV2LnhtbFBLBQYAAAAABAAEAPUAAACJAwAAAAA=&#10;" fillcolor="black" stroked="f"/>
                  <v:rect id="Rectangle 1488" o:spid="_x0000_s2508" style="position:absolute;left:4490;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xcMgA&#10;AADdAAAADwAAAGRycy9kb3ducmV2LnhtbESPQW/CMAyF70j7D5En7Qbp0IpYR0Bj0iQuSIPtMG6m&#10;8dqKxumSDAq/fj4gcbP1nt/7PFv0rlVHCrHxbOBxlIEiLr1tuDLw9fk+nIKKCdli65kMnCnCYn43&#10;mGFh/Yk3dNymSkkIxwIN1Cl1hdaxrMlhHPmOWLQfHxwmWUOlbcCThLtWj7Nsoh02LA01dvRWU3nY&#10;/jkDy+fp8vfjideXzX5Hu+/9IR+HzJiH+/71BVSiPt3M1+uVFfw8F3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FwyAAAAN0AAAAPAAAAAAAAAAAAAAAAAJgCAABk&#10;cnMvZG93bnJldi54bWxQSwUGAAAAAAQABAD1AAAAjQMAAAAA&#10;" fillcolor="black" stroked="f"/>
                  <v:rect id="Rectangle 1489" o:spid="_x0000_s2509" style="position:absolute;left:4490;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68QA&#10;AADdAAAADwAAAGRycy9kb3ducmV2LnhtbERPTWsCMRC9C/0PYQreNKu4RVej1ILgRajaQ72Nm+nu&#10;4mayTaKu/vqmIHibx/uc2aI1tbiQ85VlBYN+AoI4t7riQsHXftUbg/ABWWNtmRTcyMNi/tKZYabt&#10;lbd02YVCxBD2GSooQ2gyKX1ekkHftw1x5H6sMxgidIXUDq8x3NRymCRv0mDFsaHEhj5Kyk+7s1Gw&#10;nIyXv58j3ty3xwMdvo+ndOgSpbqv7fsURKA2PMUP91rH+Wk6gP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VOvEAAAA3QAAAA8AAAAAAAAAAAAAAAAAmAIAAGRycy9k&#10;b3ducmV2LnhtbFBLBQYAAAAABAAEAPUAAACJAwAAAAA=&#10;" fillcolor="black" stroked="f"/>
                  <v:rect id="Rectangle 1490" o:spid="_x0000_s2510" style="position:absolute;left:4490;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nKnMUA&#10;AADdAAAADwAAAGRycy9kb3ducmV2LnhtbERPTWvCQBC9C/6HZQq96abBiI2uooLQS6HaHuptzI5J&#10;MDsbd7ca/fVuodDbPN7nzBadacSFnK8tK3gZJiCIC6trLhV8fW4GExA+IGtsLJOCG3lYzPu9Geba&#10;XnlLl10oRQxhn6OCKoQ2l9IXFRn0Q9sSR+5oncEQoSuldniN4aaRaZKMpcGaY0OFLa0rKk67H6Ng&#10;9TpZnT9G/H7fHva0/z6cstQlSj0/dcspiEBd+Bf/ud90nJ9lK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cqcxQAAAN0AAAAPAAAAAAAAAAAAAAAAAJgCAABkcnMv&#10;ZG93bnJldi54bWxQSwUGAAAAAAQABAD1AAAAigMAAAAA&#10;" fillcolor="black" stroked="f"/>
                  <v:rect id="Rectangle 1491" o:spid="_x0000_s2511" style="position:absolute;left:4490;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vB8UA&#10;AADdAAAADwAAAGRycy9kb3ducmV2LnhtbERPS2sCMRC+F/ofwgjealbtiq5GqQWhl0J9HPQ2bsbd&#10;xc1km0Td9tc3QsHbfHzPmS1aU4srOV9ZVtDvJSCIc6srLhTstquXMQgfkDXWlknBD3lYzJ+fZphp&#10;e+M1XTehEDGEfYYKyhCaTEqfl2TQ92xDHLmTdQZDhK6Q2uEthptaDpJkJA1WHBtKbOi9pPy8uRgF&#10;y8l4+f31yp+/6+OBDvvjOR24RKlup32bggjUhof43/2h4/w0Hc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W8HxQAAAN0AAAAPAAAAAAAAAAAAAAAAAJgCAABkcnMv&#10;ZG93bnJldi54bWxQSwUGAAAAAAQABAD1AAAAigMAAAAA&#10;" fillcolor="black" stroked="f"/>
                  <v:rect id="Rectangle 1492" o:spid="_x0000_s2512" style="position:absolute;left:4490;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z3c8QA&#10;AADdAAAADwAAAGRycy9kb3ducmV2LnhtbERPTWsCMRC9F/wPYQRvNau4RVejqCD0UlDbQ72Nm3F3&#10;cTNZk6jb/vpGEHqbx/uc2aI1tbiR85VlBYN+AoI4t7riQsHX5+Z1DMIHZI21ZVLwQx4W887LDDNt&#10;77yj2z4UIoawz1BBGUKTSenzkgz6vm2II3eyzmCI0BVSO7zHcFPLYZK8SYMVx4YSG1qXlJ/3V6Ng&#10;NRmvLtsRf/zujgc6fB/P6dAlSvW67XIKIlAb/sVP97uO89N0B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93PEAAAA3QAAAA8AAAAAAAAAAAAAAAAAmAIAAGRycy9k&#10;b3ducmV2LnhtbFBLBQYAAAAABAAEAPUAAACJAwAAAAA=&#10;" fillcolor="black" stroked="f"/>
                  <v:rect id="Rectangle 1493" o:spid="_x0000_s2513" style="position:absolute;left:4490;top:24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S6MUA&#10;AADdAAAADwAAAGRycy9kb3ducmV2LnhtbERPS2vCQBC+F/wPyxS81U3FiE3diBaEXgr1cai3MTtN&#10;QrKz6e6qaX+9WxC8zcf3nPmiN604k/O1ZQXPowQEcWF1zaWC/W79NAPhA7LG1jIp+CUPi3zwMMdM&#10;2wtv6LwNpYgh7DNUUIXQZVL6oiKDfmQ74sh9W2cwROhKqR1eYrhp5ThJptJgzbGhwo7eKiqa7cko&#10;WL3MVj+fE/742xwPdPg6NunYJUoNH/vlK4hAfbiLb+53HeenaQr/38QT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FLoxQAAAN0AAAAPAAAAAAAAAAAAAAAAAJgCAABkcnMv&#10;ZG93bnJldi54bWxQSwUGAAAAAAQABAD1AAAAigMAAAAA&#10;" fillcolor="black" stroked="f"/>
                  <v:rect id="Rectangle 1494" o:spid="_x0000_s2514" style="position:absolute;left:4490;top:24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Mn8UA&#10;AADdAAAADwAAAGRycy9kb3ducmV2LnhtbERPS2sCMRC+F/ofwhS81WzFFV2NooVCL4KPHupt3Ex3&#10;FzeTNUl19dcbQfA2H99zJrPW1OJEzleWFXx0ExDEudUVFwp+tl/vQxA+IGusLZOCC3mYTV9fJphp&#10;e+Y1nTahEDGEfYYKyhCaTEqfl2TQd21DHLk/6wyGCF0htcNzDDe17CXJQBqsODaU2NBnSflh828U&#10;LEbDxXHV5+V1vd/R7nd/SHsuUarz1s7HIAK14Sl+uL91nJ+mA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syfxQAAAN0AAAAPAAAAAAAAAAAAAAAAAJgCAABkcnMv&#10;ZG93bnJldi54bWxQSwUGAAAAAAQABAD1AAAAigMAAAAA&#10;" fillcolor="black" stroked="f"/>
                  <v:rect id="Rectangle 1495" o:spid="_x0000_s2515" style="position:absolute;left:4490;top:24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5pBMUA&#10;AADdAAAADwAAAGRycy9kb3ducmV2LnhtbERPS2sCMRC+F/wPYQRvNau4VVejaKHQS6E+DnobN+Pu&#10;4mayTVLd9tc3QsHbfHzPmS9bU4srOV9ZVjDoJyCIc6srLhTsd2/PExA+IGusLZOCH/KwXHSe5php&#10;e+MNXbehEDGEfYYKyhCaTEqfl2TQ921DHLmzdQZDhK6Q2uEthptaDpPkRRqsODaU2NBrSfll+20U&#10;rKeT9dfniD9+N6cjHQ+nSzp0iVK9bruagQjUhof43/2u4/w0HcP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mkExQAAAN0AAAAPAAAAAAAAAAAAAAAAAJgCAABkcnMv&#10;ZG93bnJldi54bWxQSwUGAAAAAAQABAD1AAAAigMAAAAA&#10;" fillcolor="black" stroked="f"/>
                  <v:rect id="Rectangle 1496" o:spid="_x0000_s2516" style="position:absolute;left:4490;top:24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9dsgA&#10;AADdAAAADwAAAGRycy9kb3ducmV2LnhtbESPQW/CMAyF70j7D5En7Qbp0IpYR0Bj0iQuSIPtMG6m&#10;8dqKxumSDAq/fj4gcbP1nt/7PFv0rlVHCrHxbOBxlIEiLr1tuDLw9fk+nIKKCdli65kMnCnCYn43&#10;mGFh/Yk3dNymSkkIxwIN1Cl1hdaxrMlhHPmOWLQfHxwmWUOlbcCThLtWj7Nsoh02LA01dvRWU3nY&#10;/jkDy+fp8vfjideXzX5Hu+/9IR+HzJiH+/71BVSiPt3M1+uVFfw8F1z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Mf12yAAAAN0AAAAPAAAAAAAAAAAAAAAAAJgCAABk&#10;cnMvZG93bnJldi54bWxQSwUGAAAAAAQABAD1AAAAjQMAAAAA&#10;" fillcolor="black" stroked="f"/>
                  <v:rect id="Rectangle 1497" o:spid="_x0000_s2517" style="position:absolute;left:4490;top:23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Y7cQA&#10;AADdAAAADwAAAGRycy9kb3ducmV2LnhtbERPTWsCMRC9C/0PYQreNFtxi65GqQXBi1C1h3obN+Pu&#10;4mayTaKu/vqmIHibx/uc6bw1tbiQ85VlBW/9BARxbnXFhYLv3bI3AuEDssbaMim4kYf57KUzxUzb&#10;K2/osg2FiCHsM1RQhtBkUvq8JIO+bxviyB2tMxgidIXUDq8x3NRykCTv0mDFsaHEhj5Lyk/bs1Gw&#10;GI8Wv19DXt83hz3tfw6ndOASpbqv7ccERKA2PMUP90rH+Wk6hv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9WO3EAAAA3QAAAA8AAAAAAAAAAAAAAAAAmAIAAGRycy9k&#10;b3ducmV2LnhtbFBLBQYAAAAABAAEAPUAAACJAwAAAAA=&#10;" fillcolor="black" stroked="f"/>
                  <v:rect id="Rectangle 1498" o:spid="_x0000_s2518" style="position:absolute;left:4490;top:23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7zccA&#10;AADdAAAADwAAAGRycy9kb3ducmV2LnhtbESPQW/CMAyF75P2HyJP2m2koIGgENCYNInLpME4wM00&#10;pq1onC4J0O3X4wPSbrbe83ufZ4vONepCIdaeDfR7GSjiwtuaSwPb74+XMaiYkC02nsnAL0VYzB8f&#10;Zphbf+U1XTapVBLCMUcDVUptrnUsKnIYe74lFu3og8Mkayi1DXiVcNfoQZaNtMOapaHClt4rKk6b&#10;szOwnIyXP1+v/Pm3PuxpvzuchoOQGfP81L1NQSXq0r/5fr2ygj8cCb9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rO83HAAAA3QAAAA8AAAAAAAAAAAAAAAAAmAIAAGRy&#10;cy9kb3ducmV2LnhtbFBLBQYAAAAABAAEAPUAAACMAwAAAAA=&#10;" fillcolor="black" stroked="f"/>
                  <v:rect id="Rectangle 1499" o:spid="_x0000_s2519" style="position:absolute;left:4490;top:23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eVsUA&#10;AADdAAAADwAAAGRycy9kb3ducmV2LnhtbERPS2vCQBC+F/oflin0VjdKFRuzERWEXgq+DvU2Zsck&#10;mJ2Nu1tN/fWuUOhtPr7nZNPONOJCzteWFfR7CQjiwuqaSwW77fJtDMIHZI2NZVLwSx6m+fNThqm2&#10;V17TZRNKEUPYp6igCqFNpfRFRQZ9z7bEkTtaZzBE6EqpHV5juGnkIElG0mDNsaHClhYVFafNj1Ew&#10;/xjPz6t3/rqtD3vafx9Ow4FLlHp96WYTEIG68C/+c3/qOH846sP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55WxQAAAN0AAAAPAAAAAAAAAAAAAAAAAJgCAABkcnMv&#10;ZG93bnJldi54bWxQSwUGAAAAAAQABAD1AAAAigMAAAAA&#10;" fillcolor="black" stroked="f"/>
                  <v:rect id="Rectangle 1500" o:spid="_x0000_s2520" style="position:absolute;left:4490;top:23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AIcUA&#10;AADdAAAADwAAAGRycy9kb3ducmV2LnhtbERPS2sCMRC+F/ofwhS81WwXFV2NooVCL4KPHupt3Ex3&#10;FzeTNUl19dcbQfA2H99zJrPW1OJEzleWFXx0ExDEudUVFwp+tl/vQxA+IGusLZOCC3mYTV9fJphp&#10;e+Y1nTahEDGEfYYKyhCaTEqfl2TQd21DHLk/6wyGCF0htcNzDDe1TJNkIA1WHBtKbOizpPyw+TcK&#10;FqPh4rjq8fK63u9o97s/9FOXKNV5a+djEIHa8BQ/3N86zu8PUr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QAhxQAAAN0AAAAPAAAAAAAAAAAAAAAAAJgCAABkcnMv&#10;ZG93bnJldi54bWxQSwUGAAAAAAQABAD1AAAAigMAAAAA&#10;" fillcolor="black" stroked="f"/>
                  <v:rect id="Rectangle 1501" o:spid="_x0000_s2521" style="position:absolute;left:4490;top:22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lusQA&#10;AADdAAAADwAAAGRycy9kb3ducmV2LnhtbERPTWsCMRC9C/0PYQreNFutYrdGUUHwIqjtod7GzXR3&#10;cTNZk6hbf70RhN7m8T5nPG1MJS7kfGlZwVs3AUGcWV1yruD7a9kZgfABWWNlmRT8kYfp5KU1xlTb&#10;K2/psgu5iCHsU1RQhFCnUvqsIIO+a2viyP1aZzBE6HKpHV5juKlkL0mG0mDJsaHAmhYFZcfd2SiY&#10;f4zmp807r2/bw572P4fjoOcSpdqvzewTRKAm/Iuf7pWO8wfDPj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5pbrEAAAA3QAAAA8AAAAAAAAAAAAAAAAAmAIAAGRycy9k&#10;b3ducmV2LnhtbFBLBQYAAAAABAAEAPUAAACJAwAAAAA=&#10;" fillcolor="black" stroked="f"/>
                  <v:rect id="Rectangle 1502" o:spid="_x0000_s2522" style="position:absolute;left:4490;top:22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9zsUA&#10;AADdAAAADwAAAGRycy9kb3ducmV2LnhtbERPTWvCQBC9F/wPyxS8NZuKik2zERWEXoRqe6i3MTtN&#10;gtnZuLvV2F/fLQje5vE+J5/3phVncr6xrOA5SUEQl1Y3XCn4/Fg/zUD4gKyxtUwKruRhXgwecsy0&#10;vfCWzrtQiRjCPkMFdQhdJqUvazLoE9sRR+7bOoMhQldJ7fASw00rR2k6lQYbjg01drSqqTzufoyC&#10;5ctseXof8+Z3e9jT/utwnIxcqtTwsV+8ggjUh7v45n7Tcf5kOob/b+IJ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D3OxQAAAN0AAAAPAAAAAAAAAAAAAAAAAJgCAABkcnMv&#10;ZG93bnJldi54bWxQSwUGAAAAAAQABAD1AAAAigMAAAAA&#10;" fillcolor="black" stroked="f"/>
                  <v:rect id="Rectangle 1503" o:spid="_x0000_s2523" style="position:absolute;left:4490;top:22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YVcUA&#10;AADdAAAADwAAAGRycy9kb3ducmV2LnhtbERPS2sCMRC+F/ofwhS81WzFFV2NooVCL4KPHupt3Ex3&#10;FzeTNUl19dcbQfA2H99zJrPW1OJEzleWFXx0ExDEudUVFwp+tl/vQxA+IGusLZOCC3mYTV9fJphp&#10;e+Y1nTahEDGEfYYKyhCaTEqfl2TQd21DHLk/6wyGCF0htcNzDDe17CXJQBqsODaU2NBnSflh828U&#10;LEbDxXHV5+V1vd/R7nd/SHsuUarz1s7HIAK14Sl+uL91nJ8OUr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JhVxQAAAN0AAAAPAAAAAAAAAAAAAAAAAJgCAABkcnMv&#10;ZG93bnJldi54bWxQSwUGAAAAAAQABAD1AAAAigMAAAAA&#10;" fillcolor="black" stroked="f"/>
                  <v:rect id="Rectangle 1504" o:spid="_x0000_s2524" style="position:absolute;left:4490;top:22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GIsUA&#10;AADdAAAADwAAAGRycy9kb3ducmV2LnhtbERPS2sCMRC+F/ofwhS81WxFF12NooVCL4KPHupt3Ex3&#10;FzeTNUl19dcbQfA2H99zJrPW1OJEzleWFXx0ExDEudUVFwp+tl/vQxA+IGusLZOCC3mYTV9fJphp&#10;e+Y1nTahEDGEfYYKyhCaTEqfl2TQd21DHLk/6wyGCF0htcNzDDe17CVJKg1WHBtKbOizpPyw+TcK&#10;FqPh4rjq8/K63u9o97s/DHouUarz1s7HIAK14Sl+uL91nD9IU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gYixQAAAN0AAAAPAAAAAAAAAAAAAAAAAJgCAABkcnMv&#10;ZG93bnJldi54bWxQSwUGAAAAAAQABAD1AAAAigMAAAAA&#10;" fillcolor="black" stroked="f"/>
                  <v:rect id="Rectangle 1505" o:spid="_x0000_s2525" style="position:absolute;left:4490;top:22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jucQA&#10;AADdAAAADwAAAGRycy9kb3ducmV2LnhtbERPTWsCMRC9C/0PYQreNFtRa7dGUUHwUlDbQ72Nm+nu&#10;4mayJlG3/nojCN7m8T5nPG1MJc7kfGlZwVs3AUGcWV1yruDne9kZgfABWWNlmRT8k4fp5KU1xlTb&#10;C2/ovA25iCHsU1RQhFCnUvqsIIO+a2viyP1ZZzBE6HKpHV5iuKlkL0mG0mDJsaHAmhYFZYftySiY&#10;f4zmx3Wfv66b/Y52v/vDoOcSpdqvzewTRKAmPMUP90rH+YPhO9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o7nEAAAA3QAAAA8AAAAAAAAAAAAAAAAAmAIAAGRycy9k&#10;b3ducmV2LnhtbFBLBQYAAAAABAAEAPUAAACJAwAAAAA=&#10;" fillcolor="black" stroked="f"/>
                  <v:rect id="Rectangle 1506" o:spid="_x0000_s2526" style="position:absolute;left:4490;top:22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03y8cA&#10;AADdAAAADwAAAGRycy9kb3ducmV2LnhtbESPQW/CMAyF75P2HyJP2m2koIGgENCYNInLpME4wM00&#10;pq1onC4J0O3X4wPSbrbe83ufZ4vONepCIdaeDfR7GSjiwtuaSwPb74+XMaiYkC02nsnAL0VYzB8f&#10;Zphbf+U1XTapVBLCMUcDVUptrnUsKnIYe74lFu3og8Mkayi1DXiVcNfoQZaNtMOapaHClt4rKk6b&#10;szOwnIyXP1+v/Pm3PuxpvzuchoOQGfP81L1NQSXq0r/5fr2ygj8cCa5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N8vHAAAA3QAAAA8AAAAAAAAAAAAAAAAAmAIAAGRy&#10;cy9kb3ducmV2LnhtbFBLBQYAAAAABAAEAPUAAACMAwAAAAA=&#10;" fillcolor="black" stroked="f"/>
                  <v:rect id="Rectangle 1507" o:spid="_x0000_s2527" style="position:absolute;left:4490;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SUMUA&#10;AADdAAAADwAAAGRycy9kb3ducmV2LnhtbERPTWvCQBC9F/wPywje6kZR0TSrVEHoRVDbQ71NsmMS&#10;zM6mu1uN/fVuodDbPN7nZKvONOJKzteWFYyGCQjiwuqaSwUf79vnOQgfkDU2lknBnTyslr2nDFNt&#10;b3yg6zGUIoawT1FBFUKbSumLigz6oW2JI3e2zmCI0JVSO7zFcNPIcZLMpMGaY0OFLW0qKi7Hb6Ng&#10;vZivv/YT3v0c8hOdPvPLdOwSpQb97vUFRKAu/Iv/3G86zp/OFvD7TTx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ZJQxQAAAN0AAAAPAAAAAAAAAAAAAAAAAJgCAABkcnMv&#10;ZG93bnJldi54bWxQSwUGAAAAAAQABAD1AAAAigMAAAAA&#10;" fillcolor="black" stroked="f"/>
                  <v:rect id="Rectangle 1508" o:spid="_x0000_s2528" style="position:absolute;left:4490;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tEMgA&#10;AADdAAAADwAAAGRycy9kb3ducmV2LnhtbESPT2/CMAzF75P2HSJP2m2kQ2NAIaAxadIuk8afA9xM&#10;47UVjdMlGXR8enxA4mbrPb/383TeuUYdKcTas4HnXgaKuPC25tLAZv3xNAIVE7LFxjMZ+KcI89n9&#10;3RRz60+8pOMqlUpCOOZooEqpzbWORUUOY8+3xKL9+OAwyRpKbQOeJNw1up9lr9phzdJQYUvvFRWH&#10;1Z8zsBiPFr/fL/x1Xu53tNvuD4N+yIx5fOjeJqASdelmvl5/WsEfDIVf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8q0QyAAAAN0AAAAPAAAAAAAAAAAAAAAAAJgCAABk&#10;cnMvZG93bnJldi54bWxQSwUGAAAAAAQABAD1AAAAjQMAAAAA&#10;" fillcolor="black" stroked="f"/>
                  <v:rect id="Rectangle 1509" o:spid="_x0000_s2529" style="position:absolute;left:4490;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Ii8QA&#10;AADdAAAADwAAAGRycy9kb3ducmV2LnhtbERPS2sCMRC+F/wPYQRvNato1dUoKhR6Kfg66G3cjLuL&#10;m8mapLrtrzeFQm/z8T1ntmhMJe7kfGlZQa+bgCDOrC45V3DYv7+OQfiArLGyTAq+ycNi3nqZYart&#10;g7d034VcxBD2KSooQqhTKX1WkEHftTVx5C7WGQwRulxqh48YbirZT5I3abDk2FBgTeuCsuvuyyhY&#10;Tcar22bAnz/b84lOx/N12HeJUp12s5yCCNSEf/Gf+0PH+cNRD3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CIvEAAAA3QAAAA8AAAAAAAAAAAAAAAAAmAIAAGRycy9k&#10;b3ducmV2LnhtbFBLBQYAAAAABAAEAPUAAACJAwAAAAA=&#10;" fillcolor="black" stroked="f"/>
                  <v:rect id="Rectangle 1510" o:spid="_x0000_s2530" style="position:absolute;left:4490;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W/MUA&#10;AADdAAAADwAAAGRycy9kb3ducmV2LnhtbERPS2sCMRC+F/wPYQRvNeuiVVejaKHQS6E+DnobN+Pu&#10;4mayTVLd9tc3QsHbfHzPmS9bU4srOV9ZVjDoJyCIc6srLhTsd2/PExA+IGusLZOCH/KwXHSe5php&#10;e+MNXbehEDGEfYYKyhCaTEqfl2TQ921DHLmzdQZDhK6Q2uEthptapknyIg1WHBtKbOi1pPyy/TYK&#10;1tPJ+utzyB+/m9ORjofTZZS6RKlet13NQARqw0P8737Xcf5onM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b8xQAAAN0AAAAPAAAAAAAAAAAAAAAAAJgCAABkcnMv&#10;ZG93bnJldi54bWxQSwUGAAAAAAQABAD1AAAAigMAAAAA&#10;" fillcolor="black" stroked="f"/>
                  <v:rect id="Rectangle 1511" o:spid="_x0000_s2531" style="position:absolute;left:4490;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Z8UA&#10;AADdAAAADwAAAGRycy9kb3ducmV2LnhtbERPTWsCMRC9C/6HMEJvmtVWq6tRtFDoRai2h3obN+Pu&#10;4mayJqmu/vpGKHibx/uc2aIxlTiT86VlBf1eAoI4s7rkXMH313t3DMIHZI2VZVJwJQ+Lebs1w1Tb&#10;C2/ovA25iCHsU1RQhFCnUvqsIIO+Z2viyB2sMxgidLnUDi8x3FRykCQjabDk2FBgTW8FZcftr1Gw&#10;moxXp88XXt82+x3tfvbH4cAlSj11muUURKAmPMT/7g8d5w9fn+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DNnxQAAAN0AAAAPAAAAAAAAAAAAAAAAAJgCAABkcnMv&#10;ZG93bnJldi54bWxQSwUGAAAAAAQABAD1AAAAigMAAAAA&#10;" fillcolor="black" stroked="f"/>
                  <v:rect id="Rectangle 1512" o:spid="_x0000_s2532" style="position:absolute;left:4490;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rE8QA&#10;AADdAAAADwAAAGRycy9kb3ducmV2LnhtbERPTWsCMRC9C/0PYQreNFtRq6tRqiD0IlTrQW/jZrq7&#10;uJlsk6hbf30jCN7m8T5nOm9MJS7kfGlZwVs3AUGcWV1yrmD3veqMQPiArLGyTAr+yMN89tKaYqrt&#10;lTd02YZcxBD2KSooQqhTKX1WkEHftTVx5H6sMxgidLnUDq8x3FSylyRDabDk2FBgTcuCstP2bBQs&#10;xqPF71ef17fN8UCH/fE06LlEqfZr8zEBEagJT/HD/anj/MF7H+7fxB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JqxPEAAAA3QAAAA8AAAAAAAAAAAAAAAAAmAIAAGRycy9k&#10;b3ducmV2LnhtbFBLBQYAAAAABAAEAPUAAACJAwAAAAA=&#10;" fillcolor="black" stroked="f"/>
                  <v:rect id="Rectangle 1513" o:spid="_x0000_s2533" style="position:absolute;left:4490;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OiMUA&#10;AADdAAAADwAAAGRycy9kb3ducmV2LnhtbERPS2sCMRC+F/wPYQRvNau4VVejaKHQS6E+DnobN+Pu&#10;4mayTVLd9tc3QsHbfHzPmS9bU4srOV9ZVjDoJyCIc6srLhTsd2/PExA+IGusLZOCH/KwXHSe5php&#10;e+MNXbehEDGEfYYKyhCaTEqfl2TQ921DHLmzdQZDhK6Q2uEthptaDpPkRRqsODaU2NBrSfll+20U&#10;rKeT9dfniD9+N6cjHQ+nSzp0iVK9bruagQjUhof43/2u4/x0nM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Q6IxQAAAN0AAAAPAAAAAAAAAAAAAAAAAJgCAABkcnMv&#10;ZG93bnJldi54bWxQSwUGAAAAAAQABAD1AAAAigMAAAAA&#10;" fillcolor="black" stroked="f"/>
                  <v:rect id="Rectangle 1514" o:spid="_x0000_s2534" style="position:absolute;left:4490;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Q/8QA&#10;AADdAAAADwAAAGRycy9kb3ducmV2LnhtbERPTWsCMRC9C/0PYQreNFtRa7dGUUHwUlDbQ72Nm+nu&#10;4mayJlG3/nojCN7m8T5nPG1MJc7kfGlZwVs3AUGcWV1yruDne9kZgfABWWNlmRT8k4fp5KU1xlTb&#10;C2/ovA25iCHsU1RQhFCnUvqsIIO+a2viyP1ZZzBE6HKpHV5iuKlkL0mG0mDJsaHAmhYFZYftySiY&#10;f4zmx3Wfv66b/Y52v/vDoOcSpdqvzewTRKAmPMUP90rH+YP3Id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XkP/EAAAA3QAAAA8AAAAAAAAAAAAAAAAAmAIAAGRycy9k&#10;b3ducmV2LnhtbFBLBQYAAAAABAAEAPUAAACJAwAAAAA=&#10;" fillcolor="black" stroked="f"/>
                  <v:rect id="Rectangle 1515" o:spid="_x0000_s2535" style="position:absolute;left:4490;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1ZMQA&#10;AADdAAAADwAAAGRycy9kb3ducmV2LnhtbERPS2sCMRC+C/0PYQreNFvx1a1RVBC8FNT2UG/jZrq7&#10;uJmsSdStv94IQm/z8T1nMmtMJS7kfGlZwVs3AUGcWV1yruD7a9UZg/ABWWNlmRT8kYfZ9KU1wVTb&#10;K2/psgu5iCHsU1RQhFCnUvqsIIO+a2viyP1aZzBE6HKpHV5juKlkL0mG0mDJsaHAmpYFZcfd2ShY&#10;vI8Xp02fP2/bw572P4fjoOcSpdqvzfwDRKAm/Iuf7rWO8wejE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NWTEAAAA3QAAAA8AAAAAAAAAAAAAAAAAmAIAAGRycy9k&#10;b3ducmV2LnhtbFBLBQYAAAAABAAEAPUAAACJAwAAAAA=&#10;" fillcolor="black" stroked="f"/>
                  <v:rect id="Rectangle 1516" o:spid="_x0000_s2536" style="position:absolute;left:4490;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hFsgA&#10;AADdAAAADwAAAGRycy9kb3ducmV2LnhtbESPT2/CMAzF75P2HSJP2m2kQ2NAIaAxadIuk8afA9xM&#10;47UVjdMlGXR8enxA4mbrPb/383TeuUYdKcTas4HnXgaKuPC25tLAZv3xNAIVE7LFxjMZ+KcI89n9&#10;3RRz60+8pOMqlUpCOOZooEqpzbWORUUOY8+3xKL9+OAwyRpKbQOeJNw1up9lr9phzdJQYUvvFRWH&#10;1Z8zsBiPFr/fL/x1Xu53tNvuD4N+yIx5fOjeJqASdelmvl5/WsEfDAVX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hKEWyAAAAN0AAAAPAAAAAAAAAAAAAAAAAJgCAABk&#10;cnMvZG93bnJldi54bWxQSwUGAAAAAAQABAD1AAAAjQMAAAAA&#10;" fillcolor="black" stroked="f"/>
                  <v:rect id="Rectangle 1517" o:spid="_x0000_s2537" style="position:absolute;left:4490;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EjcUA&#10;AADdAAAADwAAAGRycy9kb3ducmV2LnhtbERPTWvCQBC9F/oflin0VjeV2mrMKlUQvBTUetDbJDsm&#10;wexs3F019te7hUJv83ifk00704gLOV9bVvDaS0AQF1bXXCrYfi9ehiB8QNbYWCYFN/IwnTw+ZJhq&#10;e+U1XTahFDGEfYoKqhDaVEpfVGTQ92xLHLmDdQZDhK6U2uE1hptG9pPkXRqsOTZU2NK8ouK4ORsF&#10;s9Fwdlq98dfPOt/TfpcfB32XKPX81H2OQQTqwr/4z73Ucf7gYwS/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ASNxQAAAN0AAAAPAAAAAAAAAAAAAAAAAJgCAABkcnMv&#10;ZG93bnJldi54bWxQSwUGAAAAAAQABAD1AAAAigMAAAAA&#10;" fillcolor="black" stroked="f"/>
                  <v:rect id="Rectangle 1518" o:spid="_x0000_s2538" style="position:absolute;left:4490;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dN8gA&#10;AADdAAAADwAAAGRycy9kb3ducmV2LnhtbESPQW/CMAyF70j7D5En7QbpEKCuI6AxCWmXSYPtMG6m&#10;8dqKxumSDAq/fj4gcbP1nt/7PF/2rlVHCrHxbOBxlIEiLr1tuDLw9bke5qBiQrbYeiYDZ4qwXNwN&#10;5lhYf+INHbepUhLCsUADdUpdoXUsa3IYR74jFu3HB4dJ1lBpG/Ak4a7V4yybaYcNS0ONHb3WVB62&#10;f87A6ilf/X5M+P2y2e9o970/TMchM+bhvn95BpWoTzfz9frNCv40F37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J903yAAAAN0AAAAPAAAAAAAAAAAAAAAAAJgCAABk&#10;cnMvZG93bnJldi54bWxQSwUGAAAAAAQABAD1AAAAjQMAAAAA&#10;" fillcolor="black" stroked="f"/>
                  <v:rect id="Rectangle 1519" o:spid="_x0000_s2539" style="position:absolute;left:4490;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4rMUA&#10;AADdAAAADwAAAGRycy9kb3ducmV2LnhtbERPS2sCMRC+C/6HMEJvmlVqWVejaKHgRfDRQ72Nm3F3&#10;cTPZJqlu++sbQfA2H99zZovW1OJKzleWFQwHCQji3OqKCwWfh49+CsIHZI21ZVLwSx4W825nhpm2&#10;N97RdR8KEUPYZ6igDKHJpPR5SQb9wDbEkTtbZzBE6AqpHd5iuKnlKEnepMGKY0OJDb2XlF/2P0bB&#10;apKuvrevvPnbnY50/DpdxiOXKPXSa5dTEIHa8BQ/3Gsd54/TI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3isxQAAAN0AAAAPAAAAAAAAAAAAAAAAAJgCAABkcnMv&#10;ZG93bnJldi54bWxQSwUGAAAAAAQABAD1AAAAigMAAAAA&#10;" fillcolor="black" stroked="f"/>
                  <v:rect id="Rectangle 1520" o:spid="_x0000_s2540" style="position:absolute;left:4490;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m28UA&#10;AADdAAAADwAAAGRycy9kb3ducmV2LnhtbERPTWvCQBC9F/wPywi91Y2hlhhdRQsFL0K1PehtzI5J&#10;MDub7m41+uu7BcHbPN7nTOedacSZnK8tKxgOEhDEhdU1lwq+vz5eMhA+IGtsLJOCK3mYz3pPU8y1&#10;vfCGzttQihjCPkcFVQhtLqUvKjLoB7YljtzROoMhQldK7fASw00j0yR5kwZrjg0VtvReUXHa/hoF&#10;y3G2/Pl85fVtc9jTfnc4jVKXKPXc7xYTEIG68BDf3Ssd54+yF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ebbxQAAAN0AAAAPAAAAAAAAAAAAAAAAAJgCAABkcnMv&#10;ZG93bnJldi54bWxQSwUGAAAAAAQABAD1AAAAigMAAAAA&#10;" fillcolor="black" stroked="f"/>
                  <v:rect id="Rectangle 1521" o:spid="_x0000_s2541" style="position:absolute;left:4490;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DQMUA&#10;AADdAAAADwAAAGRycy9kb3ducmV2LnhtbERPTWvCQBC9F/wPywi9NRttlZi6igqFXgrV9qC3MTtN&#10;gtnZuLvV1F/vCgVv83ifM513phEncr62rGCQpCCIC6trLhV8f709ZSB8QNbYWCYFf+RhPus9TDHX&#10;9sxrOm1CKWII+xwVVCG0uZS+qMigT2xLHLkf6wyGCF0ptcNzDDeNHKbpWBqsOTZU2NKqouKw+TUK&#10;lpNsefx84Y/Ler+j3XZ/GA1dqtRjv1u8ggjUhbv43/2u4/xR9g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UNAxQAAAN0AAAAPAAAAAAAAAAAAAAAAAJgCAABkcnMv&#10;ZG93bnJldi54bWxQSwUGAAAAAAQABAD1AAAAigMAAAAA&#10;" fillcolor="black" stroked="f"/>
                  <v:rect id="Rectangle 1522" o:spid="_x0000_s2542" style="position:absolute;left:4490;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bNMUA&#10;AADdAAAADwAAAGRycy9kb3ducmV2LnhtbERPS2sCMRC+C/0PYQq9aVZRWVejaKHQS8FHD/U2bsbd&#10;xc1kTVLd9tcbQfA2H99zZovW1OJCzleWFfR7CQji3OqKCwXfu49uCsIHZI21ZVLwRx4W85fODDNt&#10;r7yhyzYUIoawz1BBGUKTSenzkgz6nm2II3e0zmCI0BVSO7zGcFPLQZKMpcGKY0OJDb2XlJ+2v0bB&#10;apKuzushf/1vDnva/xxOo4FLlHp7bZdTEIHa8BQ/3J86zh+lQ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Ns0xQAAAN0AAAAPAAAAAAAAAAAAAAAAAJgCAABkcnMv&#10;ZG93bnJldi54bWxQSwUGAAAAAAQABAD1AAAAigMAAAAA&#10;" fillcolor="black" stroked="f"/>
                  <v:rect id="Rectangle 1523" o:spid="_x0000_s2543" style="position:absolute;left:4490;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8UA&#10;AADdAAAADwAAAGRycy9kb3ducmV2LnhtbERPTWvCQBC9F/wPyxR6azYVU9LoKioIvRSq7aHexuyY&#10;BLOzcXer0V/fLQje5vE+ZzLrTStO5HxjWcFLkoIgLq1uuFLw/bV6zkH4gKyxtUwKLuRhNh08TLDQ&#10;9sxrOm1CJWII+wIV1CF0hZS+rMmgT2xHHLm9dQZDhK6S2uE5hptWDtP0VRpsODbU2NGypvKw+TUK&#10;Fm/54vg54o/rerel7c/ukA1dqtTTYz8fgwjUh7v45n7XcX6WZ/D/TTx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H6vxQAAAN0AAAAPAAAAAAAAAAAAAAAAAJgCAABkcnMv&#10;ZG93bnJldi54bWxQSwUGAAAAAAQABAD1AAAAigMAAAAA&#10;" fillcolor="black" stroked="f"/>
                  <v:rect id="Rectangle 1524" o:spid="_x0000_s2544" style="position:absolute;left:4490;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g2MUA&#10;AADdAAAADwAAAGRycy9kb3ducmV2LnhtbERPS2sCMRC+C/0PYQreNFtRWVejaKHQS8FHD/U2bqa7&#10;i5vJmqS69dcbQfA2H99zZovW1OJMzleWFbz1ExDEudUVFwq+dx+9FIQPyBpry6Tgnzws5i+dGWba&#10;XnhD520oRAxhn6GCMoQmk9LnJRn0fdsQR+7XOoMhQldI7fASw00tB0kylgYrjg0lNvReUn7c/hkF&#10;q0m6Oq2H/HXdHPa0/zkcRwOXKNV9bZdTEIHa8BQ/3J86zh+lY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uDYxQAAAN0AAAAPAAAAAAAAAAAAAAAAAJgCAABkcnMv&#10;ZG93bnJldi54bWxQSwUGAAAAAAQABAD1AAAAigMAAAAA&#10;" fillcolor="black" stroked="f"/>
                  <v:rect id="Rectangle 1525" o:spid="_x0000_s2545" style="position:absolute;left:4490;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5FQ8UA&#10;AADdAAAADwAAAGRycy9kb3ducmV2LnhtbERPTWsCMRC9C/6HMEJvmlWqXbdG0ULBS0FtD3obN9Pd&#10;xc1km6S69tcbQehtHu9zZovW1OJMzleWFQwHCQji3OqKCwVfn+/9FIQPyBpry6TgSh4W825nhpm2&#10;F97SeRcKEUPYZ6igDKHJpPR5SQb9wDbEkfu2zmCI0BVSO7zEcFPLUZJMpMGKY0OJDb2VlJ92v0bB&#10;apqufjbP/PG3PR7osD+exiOXKPXUa5evIAK14V/8cK91nD9OX+D+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kVDxQAAAN0AAAAPAAAAAAAAAAAAAAAAAJgCAABkcnMv&#10;ZG93bnJldi54bWxQSwUGAAAAAAQABAD1AAAAigMAAAAA&#10;" fillcolor="black" stroked="f"/>
                  <v:rect id="Rectangle 1526" o:spid="_x0000_s2546" style="position:absolute;left:4490;top:20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HRMcgA&#10;AADdAAAADwAAAGRycy9kb3ducmV2LnhtbESPQW/CMAyF70j7D5En7QbpEKCuI6AxCWmXSYPtMG6m&#10;8dqKxumSDAq/fj4gcbP1nt/7PF/2rlVHCrHxbOBxlIEiLr1tuDLw9bke5qBiQrbYeiYDZ4qwXNwN&#10;5lhYf+INHbepUhLCsUADdUpdoXUsa3IYR74jFu3HB4dJ1lBpG/Ak4a7V4yybaYcNS0ONHb3WVB62&#10;f87A6ilf/X5M+P2y2e9o970/TMchM+bhvn95BpWoTzfz9frNCv40F1z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UdExyAAAAN0AAAAPAAAAAAAAAAAAAAAAAJgCAABk&#10;cnMvZG93bnJldi54bWxQSwUGAAAAAAQABAD1AAAAjQMAAAAA&#10;" fillcolor="black" stroked="f"/>
                  <v:rect id="Rectangle 1527" o:spid="_x0000_s2547" style="position:absolute;left:4490;top:20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10qsQA&#10;AADdAAAADwAAAGRycy9kb3ducmV2LnhtbERPS2sCMRC+C/0PYQq9abZSy7oapRYKXgRfB72Nm3F3&#10;cTPZJqmu/vpGELzNx/ec8bQ1tTiT85VlBe+9BARxbnXFhYLt5qebgvABWWNtmRRcycN08tIZY6bt&#10;hVd0XodCxBD2GSooQ2gyKX1ekkHfsw1x5I7WGQwRukJqh5cYbmrZT5JPabDi2FBiQ98l5af1n1Ew&#10;G6az3+UHL26rw572u8Np0HeJUm+v7dcIRKA2PMUP91zH+YN0C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ddKrEAAAA3QAAAA8AAAAAAAAAAAAAAAAAmAIAAGRycy9k&#10;b3ducmV2LnhtbFBLBQYAAAAABAAEAPUAAACJAwAAAAA=&#10;" fillcolor="black" stroked="f"/>
                  <v:rect id="Rectangle 1528" o:spid="_x0000_s2548" style="position:absolute;left:4490;top:20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L6sgA&#10;AADdAAAADwAAAGRycy9kb3ducmV2LnhtbESPT2/CMAzF70j7DpGRdoMUNCYoBDQmTdpl0vhzgJtp&#10;TFvROF2SQbdPPx8mcbP1nt/7ebHqXKOuFGLt2cBomIEiLrytuTSw370NpqBiQrbYeCYDPxRhtXzo&#10;LTC3/sYbum5TqSSEY44GqpTaXOtYVOQwDn1LLNrZB4dJ1lBqG/Am4a7R4yx71g5rloYKW3qtqLhs&#10;v52B9Wy6/vp84o/fzelIx8PpMhmHzJjHfvcyB5WoS3fz//W7FfzJTPjlGx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kvqyAAAAN0AAAAPAAAAAAAAAAAAAAAAAJgCAABk&#10;cnMvZG93bnJldi54bWxQSwUGAAAAAAQABAD1AAAAjQMAAAAA&#10;" fillcolor="black" stroked="f"/>
                  <v:rect id="Rectangle 1529" o:spid="_x0000_s2549" style="position:absolute;left:4490;top:20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uccQA&#10;AADdAAAADwAAAGRycy9kb3ducmV2LnhtbERPS2sCMRC+F/wPYYTealapoqtRVCj0UvB10Nu4GXcX&#10;N5M1SXX11xuh0Nt8fM+ZzBpTiSs5X1pW0O0kIIgzq0vOFey2Xx9DED4ga6wsk4I7eZhNW28TTLW9&#10;8Zqum5CLGMI+RQVFCHUqpc8KMug7tiaO3Mk6gyFCl0vt8BbDTSV7STKQBkuODQXWtCwoO29+jYLF&#10;aLi4rD7557E+HuiwP577PZco9d5u5mMQgZrwL/5zf+s4vz/qwu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7nHEAAAA3QAAAA8AAAAAAAAAAAAAAAAAmAIAAGRycy9k&#10;b3ducmV2LnhtbFBLBQYAAAAABAAEAPUAAACJAwAAAAA=&#10;" fillcolor="black" stroked="f"/>
                  <v:rect id="Rectangle 1530" o:spid="_x0000_s2550" style="position:absolute;left:4490;top:19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wBsQA&#10;AADdAAAADwAAAGRycy9kb3ducmV2LnhtbERPS2sCMRC+C/0PYQq9abZLLboapRYKXgRfB72Nm3F3&#10;cTPZJqmu/vpGELzNx/ec8bQ1tTiT85VlBe+9BARxbnXFhYLt5qc7AOEDssbaMim4kofp5KUzxkzb&#10;C6/ovA6FiCHsM1RQhtBkUvq8JIO+ZxviyB2tMxgidIXUDi8x3NQyTZJPabDi2FBiQ98l5af1n1Ew&#10;Gw5mv8sPXtxWhz3td4dTP3WJUm+v7dcIRKA2PMUP91zH+f1hCv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gcAbEAAAA3QAAAA8AAAAAAAAAAAAAAAAAmAIAAGRycy9k&#10;b3ducmV2LnhtbFBLBQYAAAAABAAEAPUAAACJAwAAAAA=&#10;" fillcolor="black" stroked="f"/>
                  <v:rect id="Rectangle 1531" o:spid="_x0000_s2551" style="position:absolute;left:4490;top:19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VncUA&#10;AADdAAAADwAAAGRycy9kb3ducmV2LnhtbERPTWvCQBC9C/6HZQq96aZWRdOsokLBi1C1h3qbZKdJ&#10;MDsbd7ca++u7hUJv83ifky0704grOV9bVvA0TEAQF1bXXCp4P74OZiB8QNbYWCYFd/KwXPR7Gaba&#10;3nhP10MoRQxhn6KCKoQ2ldIXFRn0Q9sSR+7TOoMhQldK7fAWw00jR0kylQZrjg0VtrSpqDgfvoyC&#10;9Xy2vryNefe9z090+sjPk5FLlHp86FYvIAJ14V/8597qOH8yf4b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NWdxQAAAN0AAAAPAAAAAAAAAAAAAAAAAJgCAABkcnMv&#10;ZG93bnJldi54bWxQSwUGAAAAAAQABAD1AAAAigMAAAAA&#10;" fillcolor="black" stroked="f"/>
                  <v:rect id="Rectangle 1532" o:spid="_x0000_s2552" style="position:absolute;left:4490;top:19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N6cQA&#10;AADdAAAADwAAAGRycy9kb3ducmV2LnhtbERPTWsCMRC9C/6HMEJvblZR0a1RqiD0UlDbQ72Nm3F3&#10;cTPZJqlu++uNIHibx/uc+bI1tbiQ85VlBYMkBUGcW11xoeDrc9OfgvABWWNtmRT8kYflotuZY6bt&#10;lXd02YdCxBD2GSooQ2gyKX1ekkGf2IY4cifrDIYIXSG1w2sMN7UcpulEGqw4NpTY0Lqk/Lz/NQpW&#10;s+nqZzvij//d8UCH7+N5PHSpUi+99u0VRKA2PMUP97uO88ezE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FTenEAAAA3QAAAA8AAAAAAAAAAAAAAAAAmAIAAGRycy9k&#10;b3ducmV2LnhtbFBLBQYAAAAABAAEAPUAAACJAwAAAAA=&#10;" fillcolor="black" stroked="f"/>
                  <v:rect id="Rectangle 1533" o:spid="_x0000_s2553" style="position:absolute;left:4490;top:19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ocsQA&#10;AADdAAAADwAAAGRycy9kb3ducmV2LnhtbERPTWsCMRC9C/0PYQreNFtxi65GqQXBi1C1h3obN+Pu&#10;4mayTaKu/vqmIHibx/uc6bw1tbiQ85VlBW/9BARxbnXFhYLv3bI3AuEDssbaMim4kYf57KUzxUzb&#10;K2/osg2FiCHsM1RQhtBkUvq8JIO+bxviyB2tMxgidIXUDq8x3NRykCTv0mDFsaHEhj5Lyk/bs1Gw&#10;GI8Wv19DXt83hz3tfw6ndOASpbqv7ccERKA2PMUP90rH+ek4hf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6HLEAAAA3QAAAA8AAAAAAAAAAAAAAAAAmAIAAGRycy9k&#10;b3ducmV2LnhtbFBLBQYAAAAABAAEAPUAAACJAwAAAAA=&#10;" fillcolor="black" stroked="f"/>
                  <v:rect id="Rectangle 1534" o:spid="_x0000_s2554" style="position:absolute;left:4490;top:19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t2BcUA&#10;AADdAAAADwAAAGRycy9kb3ducmV2LnhtbERPTWvCQBC9F/wPywje6kZR0TSrVEHoRVDbQ71NsmMS&#10;zM6mu1uN/fVuodDbPN7nZKvONOJKzteWFYyGCQjiwuqaSwUf79vnOQgfkDU2lknBnTyslr2nDFNt&#10;b3yg6zGUIoawT1FBFUKbSumLigz6oW2JI3e2zmCI0JVSO7zFcNPIcZLMpMGaY0OFLW0qKi7Hb6Ng&#10;vZivv/YT3v0c8hOdPvPLdOwSpQb97vUFRKAu/Iv/3G86zp8uZvD7TTx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3YFxQAAAN0AAAAPAAAAAAAAAAAAAAAAAJgCAABkcnMv&#10;ZG93bnJldi54bWxQSwUGAAAAAAQABAD1AAAAigMAAAAA&#10;" fillcolor="black" stroked="f"/>
                  <v:rect id="Rectangle 1535" o:spid="_x0000_s2555" style="position:absolute;left:4490;top:19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TnsUA&#10;AADdAAAADwAAAGRycy9kb3ducmV2LnhtbERPTWvCQBC9F/oflin0VjeV2mrMKlUQvBTUetDbJDsm&#10;wexs3F019te7hUJv83ifk00704gLOV9bVvDaS0AQF1bXXCrYfi9ehiB8QNbYWCYFN/IwnTw+ZJhq&#10;e+U1XTahFDGEfYoKqhDaVEpfVGTQ92xLHLmDdQZDhK6U2uE1hptG9pPkXRqsOTZU2NK8ouK4ORsF&#10;s9Fwdlq98dfPOt/TfpcfB32XKPX81H2OQQTqwr/4z73Ucf5g9AG/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9OexQAAAN0AAAAPAAAAAAAAAAAAAAAAAJgCAABkcnMv&#10;ZG93bnJldi54bWxQSwUGAAAAAAQABAD1AAAAigMAAAAA&#10;" fillcolor="black" stroked="f"/>
                  <v:rect id="Rectangle 1536" o:spid="_x0000_s2556" style="position:absolute;left:4490;top:19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H7MgA&#10;AADdAAAADwAAAGRycy9kb3ducmV2LnhtbESPT2/CMAzF70j7DpGRdoMUNCYoBDQmTdpl0vhzgJtp&#10;TFvROF2SQbdPPx8mcbP1nt/7ebHqXKOuFGLt2cBomIEiLrytuTSw370NpqBiQrbYeCYDPxRhtXzo&#10;LTC3/sYbum5TqSSEY44GqpTaXOtYVOQwDn1LLNrZB4dJ1lBqG/Am4a7R4yx71g5rloYKW3qtqLhs&#10;v52B9Wy6/vp84o/fzelIx8PpMhmHzJjHfvcyB5WoS3fz//W7FfzJTHDlGx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EfsyAAAAN0AAAAPAAAAAAAAAAAAAAAAAJgCAABk&#10;cnMvZG93bnJldi54bWxQSwUGAAAAAAQABAD1AAAAjQMAAAAA&#10;" fillcolor="black" stroked="f"/>
                  <v:rect id="Rectangle 1537" o:spid="_x0000_s2557" style="position:absolute;left:4490;top:19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d8UA&#10;AADdAAAADwAAAGRycy9kb3ducmV2LnhtbERPS2sCMRC+C/0PYYTeNKvU4q5GqYWCF8FHD/U2bsbd&#10;xc1km6S6+usbQfA2H99zpvPW1OJMzleWFQz6CQji3OqKCwXfu6/eGIQPyBpry6TgSh7ms5fOFDNt&#10;L7yh8zYUIoawz1BBGUKTSenzkgz6vm2II3e0zmCI0BVSO7zEcFPLYZK8S4MVx4YSG/osKT9t/4yC&#10;RTpe/K7feHXbHPa0/zmcRkOXKPXabT8mIAK14Sl+uJc6zh+l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J3xQAAAN0AAAAPAAAAAAAAAAAAAAAAAJgCAABkcnMv&#10;ZG93bnJldi54bWxQSwUGAAAAAAQABAD1AAAAigMAAAAA&#10;" fillcolor="black" stroked="f"/>
                  <v:rect id="Rectangle 1538" o:spid="_x0000_s2558" style="position:absolute;left:4490;top:19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EcgA&#10;AADdAAAADwAAAGRycy9kb3ducmV2LnhtbESPT08CMRDF7yZ8h2ZMvEkrUYILhYCJiRcT+XOQ27Ad&#10;djdsp2tbYfXTOwcTbjN5b977zWzR+1adKaYmsIWHoQFFXAbXcGVht329n4BKGdlhG5gs/FCCxXxw&#10;M8PChQuv6bzJlZIQTgVaqHPuCq1TWZPHNAwdsWjHED1mWWOlXcSLhPtWj4wZa48NS0ONHb3UVJ42&#10;397C6nmy+vp45Pff9WFP+8/D6WkUjbV3t/1yCipTn6/m/+s3J/hjI/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0b8RyAAAAN0AAAAPAAAAAAAAAAAAAAAAAJgCAABk&#10;cnMvZG93bnJldi54bWxQSwUGAAAAAAQABAD1AAAAjQMAAAAA&#10;" fillcolor="black" stroked="f"/>
                  <v:rect id="Rectangle 1539" o:spid="_x0000_s2559" style="position:absolute;left:4490;top:19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0aisUA&#10;AADdAAAADwAAAGRycy9kb3ducmV2LnhtbERPTWsCMRC9C/6HMIXe3ESpYrdGUaHQS0FtD/U2bqa7&#10;i5vJmqS69tebgtDbPN7nzBadbcSZfKgdaxhmCgRx4UzNpYbPj9fBFESIyAYbx6ThSgEW835vhrlx&#10;F97SeRdLkUI45KihirHNpQxFRRZD5lrixH07bzEm6EtpPF5SuG3kSKmJtFhzaqiwpXVFxXH3YzWs&#10;nqer0+aJ33+3hz3tvw7H8cgrrR8fuuULiEhd/Bff3W8mzZ+oI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RqKxQAAAN0AAAAPAAAAAAAAAAAAAAAAAJgCAABkcnMv&#10;ZG93bnJldi54bWxQSwUGAAAAAAQABAD1AAAAigMAAAAA&#10;" fillcolor="black" stroked="f"/>
                  <v:rect id="Rectangle 1540" o:spid="_x0000_s2560" style="position:absolute;left:4490;top:19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cUA&#10;AADdAAAADwAAAGRycy9kb3ducmV2LnhtbERPS2sCMRC+C/6HMIXeNOlSRVejaKHQS6E+DnobN+Pu&#10;4mayTVJd++ubQqG3+fieM192thFX8qF2rOFpqEAQF87UXGrY714HExAhIhtsHJOGOwVYLvq9OebG&#10;3XhD120sRQrhkKOGKsY2lzIUFVkMQ9cSJ+7svMWYoC+l8XhL4baRmVJjabHm1FBhSy8VFZftl9Ww&#10;nk7Wnx/P/P69OR3peDhdRplXWj8+dKsZiEhd/Bf/ud9Mmj9WG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4T9xQAAAN0AAAAPAAAAAAAAAAAAAAAAAJgCAABkcnMv&#10;ZG93bnJldi54bWxQSwUGAAAAAAQABAD1AAAAigMAAAAA&#10;" fillcolor="black" stroked="f"/>
                  <v:rect id="Rectangle 1541" o:spid="_x0000_s2561" style="position:absolute;left:4490;top:19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hZsUA&#10;AADdAAAADwAAAGRycy9kb3ducmV2LnhtbERPS2sCMRC+F/ofwgi91UTbim6NUoVCL0J9HPQ2bqa7&#10;i5vJmqS6+uuNUOhtPr7njKetrcWJfKgca+h1FQji3JmKCw2b9efzEESIyAZrx6ThQgGmk8eHMWbG&#10;nXlJp1UsRArhkKGGMsYmkzLkJVkMXdcQJ+7HeYsxQV9I4/Gcwm0t+0oNpMWKU0OJDc1Lyg+rX6th&#10;NhrOjt+vvLgu9zvabfeHt75XWj912o93EJHa+C/+c3+ZNH+g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yFmxQAAAN0AAAAPAAAAAAAAAAAAAAAAAJgCAABkcnMv&#10;ZG93bnJldi54bWxQSwUGAAAAAAQABAD1AAAAigMAAAAA&#10;" fillcolor="black" stroked="f"/>
                  <v:rect id="Rectangle 1542" o:spid="_x0000_s2562" style="position:absolute;left:4490;top:19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5EsQA&#10;AADdAAAADwAAAGRycy9kb3ducmV2LnhtbERPS2sCMRC+C/0PYQreNKlYsVujVEHwIvjood7GzXR3&#10;cTPZJlG3/fWmIHibj+85k1lra3EhHyrHGl76CgRx7kzFhYbP/bI3BhEissHaMWn4pQCz6VNngplx&#10;V97SZRcLkUI4ZKihjLHJpAx5SRZD3zXEift23mJM0BfSeLymcFvLgVIjabHi1FBiQ4uS8tPubDXM&#10;38bzn82Q13/b44EOX8fT68ArrbvP7cc7iEhtfIjv7pVJ80dqC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uRLEAAAA3QAAAA8AAAAAAAAAAAAAAAAAmAIAAGRycy9k&#10;b3ducmV2LnhtbFBLBQYAAAAABAAEAPUAAACJAwAAAAA=&#10;" fillcolor="black" stroked="f"/>
                  <v:rect id="Rectangle 1543" o:spid="_x0000_s2563" style="position:absolute;left:4490;top:19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cicUA&#10;AADdAAAADwAAAGRycy9kb3ducmV2LnhtbERPS2sCMRC+C/0PYQre3KSiYrdGqYLQS6E+DnobN9Pd&#10;xc1km6S67a9vCoK3+fieM1t0thEX8qF2rOEpUyCIC2dqLjXsd+vBFESIyAYbx6ThhwIs5g+9GebG&#10;XXlDl20sRQrhkKOGKsY2lzIUFVkMmWuJE/fpvMWYoC+l8XhN4baRQ6Um0mLNqaHCllYVFeftt9Ww&#10;fJ4uvz5G/P67OR3peDidx0OvtO4/dq8vICJ18S6+ud9Mmj9RY/j/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hyJxQAAAN0AAAAPAAAAAAAAAAAAAAAAAJgCAABkcnMv&#10;ZG93bnJldi54bWxQSwUGAAAAAAQABAD1AAAAigMAAAAA&#10;" fillcolor="black" stroked="f"/>
                  <v:rect id="Rectangle 1544" o:spid="_x0000_s2564" style="position:absolute;left:4490;top:19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C/sUA&#10;AADdAAAADwAAAGRycy9kb3ducmV2LnhtbERPS2sCMRC+C/6HMIXeNKnUxW6NokKhl0J9HOpt3Ex3&#10;FzeTNUl17a9vCoK3+fieM513thFn8qF2rOFpqEAQF87UXGrYbd8GExAhIhtsHJOGKwWYz/q9KebG&#10;XXhN500sRQrhkKOGKsY2lzIUFVkMQ9cSJ+7beYsxQV9K4/GSwm0jR0pl0mLNqaHCllYVFcfNj9Ww&#10;fJksT5/P/PG7Puxp/3U4jkdeaf340C1eQUTq4l18c7+bND9TGfx/k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IL+xQAAAN0AAAAPAAAAAAAAAAAAAAAAAJgCAABkcnMv&#10;ZG93bnJldi54bWxQSwUGAAAAAAQABAD1AAAAigMAAAAA&#10;" fillcolor="black" stroked="f"/>
                  <v:rect id="Rectangle 1545" o:spid="_x0000_s2565" style="position:absolute;left:4490;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nZcUA&#10;AADdAAAADwAAAGRycy9kb3ducmV2LnhtbERPTWsCMRC9C/0PYYTeNFFaa7dGqQWhF0FtD/U2bqa7&#10;i5vJNom6+uuNIPQ2j/c5k1lra3EkHyrHGgZ9BYI4d6biQsP316I3BhEissHaMWk4U4DZ9KEzwcy4&#10;E6/puImFSCEcMtRQxthkUoa8JIuh7xrixP06bzEm6AtpPJ5SuK3lUKmRtFhxaiixoY+S8v3mYDXM&#10;X8fzv9UTLy/r3Za2P7v989ArrR+77fsbiEht/Bff3Z8mzR+pF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CdlxQAAAN0AAAAPAAAAAAAAAAAAAAAAAJgCAABkcnMv&#10;ZG93bnJldi54bWxQSwUGAAAAAAQABAD1AAAAigMAAAAA&#10;" fillcolor="black" stroked="f"/>
                  <v:rect id="Rectangle 1546" o:spid="_x0000_s2566" style="position:absolute;left:4490;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zF8gA&#10;AADdAAAADwAAAGRycy9kb3ducmV2LnhtbESPT08CMRDF7yZ8h2ZMvEkrUYILhYCJiRcT+XOQ27Ad&#10;djdsp2tbYfXTOwcTbjN5b977zWzR+1adKaYmsIWHoQFFXAbXcGVht329n4BKGdlhG5gs/FCCxXxw&#10;M8PChQuv6bzJlZIQTgVaqHPuCq1TWZPHNAwdsWjHED1mWWOlXcSLhPtWj4wZa48NS0ONHb3UVJ42&#10;397C6nmy+vp45Pff9WFP+8/D6WkUjbV3t/1yCipTn6/m/+s3J/hjI7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7MXyAAAAN0AAAAPAAAAAAAAAAAAAAAAAJgCAABk&#10;cnMvZG93bnJldi54bWxQSwUGAAAAAAQABAD1AAAAjQMAAAAA&#10;" fillcolor="black" stroked="f"/>
                  <v:rect id="Rectangle 1547" o:spid="_x0000_s2567" style="position:absolute;left:4490;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WjMUA&#10;AADdAAAADwAAAGRycy9kb3ducmV2LnhtbERPTWsCMRC9C/6HMIXe3KRSRbdGUaHQS6FqD/U2bqa7&#10;i5vJmqS69tc3BcHbPN7nzBadbcSZfKgda3jKFAjiwpmaSw2fu9fBBESIyAYbx6ThSgEW835vhrlx&#10;F97QeRtLkUI45KihirHNpQxFRRZD5lrixH07bzEm6EtpPF5SuG3kUKmxtFhzaqiwpXVFxXH7YzWs&#10;ppPV6eOZ3383hz3tvw7H0dArrR8fuuULiEhdvItv7jeT5o/VFP6/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xaMxQAAAN0AAAAPAAAAAAAAAAAAAAAAAJgCAABkcnMv&#10;ZG93bnJldi54bWxQSwUGAAAAAAQABAD1AAAAigMAAAAA&#10;" fillcolor="black" stroked="f"/>
                  <v:rect id="Rectangle 1548" o:spid="_x0000_s2568" style="position:absolute;left:4490;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gpzM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8NhF++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IKczHAAAA3QAAAA8AAAAAAAAAAAAAAAAAmAIAAGRy&#10;cy9kb3ducmV2LnhtbFBLBQYAAAAABAAEAPUAAACMAwAAAAA=&#10;" fillcolor="black" stroked="f"/>
                  <v:rect id="Rectangle 1549" o:spid="_x0000_s2569" style="position:absolute;left:4490;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MV8QA&#10;AADdAAAADwAAAGRycy9kb3ducmV2LnhtbERPTWsCMRC9C/6HMEJvml1pRVejaKHgRajaQ72Nm3F3&#10;cTPZJqlu/fWNIHibx/uc2aI1tbiQ85VlBekgAUGcW11xoeBr/9Efg/ABWWNtmRT8kYfFvNuZYabt&#10;lbd02YVCxBD2GSooQ2gyKX1ekkE/sA1x5E7WGQwRukJqh9cYbmo5TJKRNFhxbCixofeS8vPu1yhY&#10;Tcarn89X3ty2xwMdvo/nt6FLlHrptcspiEBteIof7rWO80dp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EjFfEAAAA3QAAAA8AAAAAAAAAAAAAAAAAmAIAAGRycy9k&#10;b3ducmV2LnhtbFBLBQYAAAAABAAEAPUAAACJAwAAAAA=&#10;" fillcolor="black" stroked="f"/>
                  <v:rect id="Rectangle 1550" o:spid="_x0000_s2570" style="position:absolute;left:4490;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SIMQA&#10;AADdAAAADwAAAGRycy9kb3ducmV2LnhtbERPTWsCMRC9C/6HMEJvmnVpRVejaKHgRajaQ72Nm3F3&#10;cTPZJqlu/fWNIHibx/uc2aI1tbiQ85VlBcNBAoI4t7riQsHX/qM/BuEDssbaMin4Iw+Lebczw0zb&#10;K2/psguFiCHsM1RQhtBkUvq8JIN+YBviyJ2sMxgidIXUDq8x3NQyTZKRNFhxbCixofeS8vPu1yhY&#10;Tcarn89X3ty2xwMdvo/nt9QlSr302uUURKA2PMUP91rH+aNh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EiDEAAAA3QAAAA8AAAAAAAAAAAAAAAAAmAIAAGRycy9k&#10;b3ducmV2LnhtbFBLBQYAAAAABAAEAPUAAACJAwAAAAA=&#10;" fillcolor="black" stroked="f"/>
                  <v:rect id="Rectangle 1551" o:spid="_x0000_s2571" style="position:absolute;left:4490;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3u8UA&#10;AADdAAAADwAAAGRycy9kb3ducmV2LnhtbERPTWvCQBC9F/wPywi91Y3Wik2zihYKXgpVe6i3MTsm&#10;IdnZdHerqb/eFQRv83ifk80704gjOV9ZVjAcJCCIc6srLhR8bz+epiB8QNbYWCYF/+RhPus9ZJhq&#10;e+I1HTehEDGEfYoKyhDaVEqfl2TQD2xLHLmDdQZDhK6Q2uEphptGjpJkIg1WHBtKbOm9pLze/BkF&#10;y9fp8vdrzJ/n9X5Hu599/TJyiVKP/W7xBiJQF+7im3ul4/zJ8Bm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2re7xQAAAN0AAAAPAAAAAAAAAAAAAAAAAJgCAABkcnMv&#10;ZG93bnJldi54bWxQSwUGAAAAAAQABAD1AAAAigMAAAAA&#10;" fillcolor="black" stroked="f"/>
                  <v:rect id="Rectangle 1552" o:spid="_x0000_s2572" style="position:absolute;left:4490;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vz8UA&#10;AADdAAAADwAAAGRycy9kb3ducmV2LnhtbERPTWvCQBC9C/0PyxS86UZRsWk2UgXBi6C2h3obs9Mk&#10;mJ1Nd1eN/fVuodDbPN7nZIvONOJKzteWFYyGCQjiwuqaSwUf7+vBHIQPyBoby6TgTh4W+VMvw1Tb&#10;G+/pegiliCHsU1RQhdCmUvqiIoN+aFviyH1ZZzBE6EqpHd5iuGnkOElm0mDNsaHCllYVFefDxShY&#10;vsyX37sJb3/2pyMdP0/n6dglSvWfu7dXEIG68C/+c290nD8bTe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y/PxQAAAN0AAAAPAAAAAAAAAAAAAAAAAJgCAABkcnMv&#10;ZG93bnJldi54bWxQSwUGAAAAAAQABAD1AAAAigMAAAAA&#10;" fillcolor="black" stroked="f"/>
                  <v:rect id="Rectangle 1553" o:spid="_x0000_s2573" style="position:absolute;left:4490;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VMUA&#10;AADdAAAADwAAAGRycy9kb3ducmV2LnhtbERPS2vCQBC+F/oflin0VjdKFRuzERWEXgq+DvU2Zsck&#10;mJ2Nu1tN/fWuUOhtPr7nZNPONOJCzteWFfR7CQjiwuqaSwW77fJtDMIHZI2NZVLwSx6m+fNThqm2&#10;V17TZRNKEUPYp6igCqFNpfRFRQZ9z7bEkTtaZzBE6EqpHV5juGnkIElG0mDNsaHClhYVFafNj1Ew&#10;/xjPz6t3/rqtD3vafx9Ow4FLlHp96WYTEIG68C/+c3/qOH/UH8L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4pUxQAAAN0AAAAPAAAAAAAAAAAAAAAAAJgCAABkcnMv&#10;ZG93bnJldi54bWxQSwUGAAAAAAQABAD1AAAAigMAAAAA&#10;" fillcolor="black" stroked="f"/>
                  <v:rect id="Rectangle 1554" o:spid="_x0000_s2574" style="position:absolute;left:4490;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UI8QA&#10;AADdAAAADwAAAGRycy9kb3ducmV2LnhtbERPTWsCMRC9C/6HMEJvmlXaRVejaKHgRajaQ72Nm3F3&#10;cTPZJqlu/fWNIHibx/uc2aI1tbiQ85VlBcNBAoI4t7riQsHX/qM/BuEDssbaMin4Iw+Lebczw0zb&#10;K2/psguFiCHsM1RQhtBkUvq8JIN+YBviyJ2sMxgidIXUDq8x3NRylCSpNFhxbCixofeS8vPu1yhY&#10;Tcarn89X3ty2xwMdvo/nt5FLlHrptcspiEBteIof7rWO89Nh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FCPEAAAA3QAAAA8AAAAAAAAAAAAAAAAAmAIAAGRycy9k&#10;b3ducmV2LnhtbFBLBQYAAAAABAAEAPUAAACJAwAAAAA=&#10;" fillcolor="black" stroked="f"/>
                  <v:rect id="Rectangle 1555" o:spid="_x0000_s2575" style="position:absolute;left:4490;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xuMUA&#10;AADdAAAADwAAAGRycy9kb3ducmV2LnhtbERPTWvCQBC9C/0PyxS86UZRa9OsUgXBi1BtD/U2ZqdJ&#10;SHY27q4a++u7hUJv83ifky0704grOV9ZVjAaJiCIc6srLhR8vG8GcxA+IGtsLJOCO3lYLh56Gaba&#10;3nhP10MoRAxhn6KCMoQ2ldLnJRn0Q9sSR+7LOoMhQldI7fAWw00jx0kykwYrjg0ltrQuKa8PF6Ng&#10;9Txfnd8mvPven450/DzV07FLlOo/dq8vIAJ14V/8597qOH82eo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bG4xQAAAN0AAAAPAAAAAAAAAAAAAAAAAJgCAABkcnMv&#10;ZG93bnJldi54bWxQSwUGAAAAAAQABAD1AAAAigMAAAAA&#10;" fillcolor="black" stroked="f"/>
                  <v:rect id="Rectangle 1556" o:spid="_x0000_s2576" style="position:absolute;left:4490;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lys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8N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JcrHAAAA3QAAAA8AAAAAAAAAAAAAAAAAmAIAAGRy&#10;cy9kb3ducmV2LnhtbFBLBQYAAAAABAAEAPUAAACMAwAAAAA=&#10;" fillcolor="black" stroked="f"/>
                  <v:rect id="Rectangle 1557" o:spid="_x0000_s2577" style="position:absolute;left:4490;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AUcUA&#10;AADdAAAADwAAAGRycy9kb3ducmV2LnhtbERPTWvCQBC9C/0PyxS8mY1iRdOsUgXBi1BtD/U2yU6T&#10;YHY27q6a9td3C4Xe5vE+J1/1phU3cr6xrGCcpCCIS6sbrhS8v21HcxA+IGtsLZOCL/KwWj4Mcsy0&#10;vfOBbsdQiRjCPkMFdQhdJqUvazLoE9sRR+7TOoMhQldJ7fAew00rJ2k6kwYbjg01drSpqTwfr0bB&#10;ejFfX16nvP8+FCc6fRTnp4lLlRo+9i/PIAL14V/8597pOH82XsD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oBRxQAAAN0AAAAPAAAAAAAAAAAAAAAAAJgCAABkcnMv&#10;ZG93bnJldi54bWxQSwUGAAAAAAQABAD1AAAAigMAAAAA&#10;" fillcolor="black" stroked="f"/>
                  <v:rect id="Rectangle 1558" o:spid="_x0000_s2578" style="position:absolute;left:4490;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jccgA&#10;AADdAAAADwAAAGRycy9kb3ducmV2LnhtbESPQW/CMAyF75P2HyJP4jbSVQyxjoDGJCQuSMB2GDfT&#10;eG1F43RJgI5fPx8mcbP1nt/7PJ33rlVnCrHxbOBpmIEiLr1tuDLw+bF8nICKCdli65kM/FKE+ez+&#10;boqF9Rfe0nmXKiUhHAs0UKfUFVrHsiaHceg7YtG+fXCYZA2VtgEvEu5anWfZWDtsWBpq7Oi9pvK4&#10;OzkDi5fJ4mcz4vV1e9jT/utwfM5DZszgoX97BZWoTzfz//XKCv44F37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ZONxyAAAAN0AAAAPAAAAAAAAAAAAAAAAAJgCAABk&#10;cnMvZG93bnJldi54bWxQSwUGAAAAAAQABAD1AAAAjQMAAAAA&#10;" fillcolor="black" stroked="f"/>
                  <v:rect id="Rectangle 1559" o:spid="_x0000_s2579" style="position:absolute;left:4490;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G6sQA&#10;AADdAAAADwAAAGRycy9kb3ducmV2LnhtbERPTWsCMRC9C/6HMEJvmnVpRVejaKHgRajaQ72Nm3F3&#10;cTPZJqlu/fWNIHibx/uc2aI1tbiQ85VlBcNBAoI4t7riQsHX/qM/BuEDssbaMin4Iw+Lebczw0zb&#10;K2/psguFiCHsM1RQhtBkUvq8JIN+YBviyJ2sMxgidIXUDq8x3NQyTZKRNFhxbCixofeS8vPu1yhY&#10;Tcarn89X3ty2xwMdvo/nt9QlSr302uUURKA2PMUP91rH+aN0C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oRurEAAAA3QAAAA8AAAAAAAAAAAAAAAAAmAIAAGRycy9k&#10;b3ducmV2LnhtbFBLBQYAAAAABAAEAPUAAACJAwAAAAA=&#10;" fillcolor="black" stroked="f"/>
                  <v:rect id="Rectangle 1560" o:spid="_x0000_s2580" style="position:absolute;left:4490;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YncUA&#10;AADdAAAADwAAAGRycy9kb3ducmV2LnhtbERPS2vCQBC+F/wPyxS81U2DFZu6ES0IXgRfh3obs9Mk&#10;JDub7q6a9te7hUJv8/E9ZzbvTSuu5HxtWcHzKAFBXFhdc6ngeFg9TUH4gKyxtUwKvsnDPB88zDDT&#10;9sY7uu5DKWII+wwVVCF0mZS+qMigH9mOOHKf1hkMEbpSaoe3GG5amSbJRBqsOTZU2NF7RUWzvxgF&#10;y9fp8ms75s3P7nyi08e5eUldotTwsV+8gQjUh3/xn3ut4/xJmsLvN/EE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idxQAAAN0AAAAPAAAAAAAAAAAAAAAAAJgCAABkcnMv&#10;ZG93bnJldi54bWxQSwUGAAAAAAQABAD1AAAAigMAAAAA&#10;" fillcolor="black" stroked="f"/>
                  <v:rect id="Rectangle 1561" o:spid="_x0000_s2581" style="position:absolute;left:4490;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Z9BsUA&#10;AADdAAAADwAAAGRycy9kb3ducmV2LnhtbERPTWsCMRC9F/wPYQRvNetaRbdG0UKhl4LaHvQ2bqa7&#10;i5vJNkl16683guBtHu9zZovW1OJEzleWFQz6CQji3OqKCwXfX+/PExA+IGusLZOCf/KwmHeeZphp&#10;e+YNnbahEDGEfYYKyhCaTEqfl2TQ921DHLkf6wyGCF0htcNzDDe1TJNkLA1WHBtKbOitpPy4/TMK&#10;VtPJ6nf9wp+XzWFP+93hOEpdolSv2y5fQQRqw0N8d3/oOH+cDu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n0GxQAAAN0AAAAPAAAAAAAAAAAAAAAAAJgCAABkcnMv&#10;ZG93bnJldi54bWxQSwUGAAAAAAQABAD1AAAAigMAAAAA&#10;" fillcolor="black" stroked="f"/>
                  <v:rect id="Rectangle 1562" o:spid="_x0000_s2582" style="position:absolute;left:4490;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csQA&#10;AADdAAAADwAAAGRycy9kb3ducmV2LnhtbERPTWsCMRC9F/ofwhR6q1kXFV2NooLQS6FqD/U2bsbd&#10;xc1kTVJd/fWNIHibx/ucyaw1tTiT85VlBd1OAoI4t7riQsHPdvUxBOEDssbaMim4kofZ9PVlgpm2&#10;F17TeRMKEUPYZ6igDKHJpPR5SQZ9xzbEkTtYZzBE6AqpHV5iuKllmiQDabDi2FBiQ8uS8uPmzyhY&#10;jIaL03ePv27r/Y52v/tjP3WJUu9v7XwMIlAbnuKH+1PH+YO0B/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5XLEAAAA3QAAAA8AAAAAAAAAAAAAAAAAmAIAAGRycy9k&#10;b3ducmV2LnhtbFBLBQYAAAAABAAEAPUAAACJAwAAAAA=&#10;" fillcolor="black" stroked="f"/>
                  <v:rect id="Rectangle 1563" o:spid="_x0000_s2583" style="position:absolute;left:4490;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A6cUA&#10;AADdAAAADwAAAGRycy9kb3ducmV2LnhtbERPS2sCMRC+F/ofwhS81WwXFV2NooVCL4KPHupt3Ex3&#10;FzeTNUl19dcbQfA2H99zJrPW1OJEzleWFXx0ExDEudUVFwp+tl/vQxA+IGusLZOCC3mYTV9fJphp&#10;e+Y1nTahEDGEfYYKyhCaTEqfl2TQd21DHLk/6wyGCF0htcNzDDe1TJNkIA1WHBtKbOizpPyw+TcK&#10;FqPh4rjq8fK63u9o97s/9FOXKNV5a+djEIHa8BQ/3N86zh+kfb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0DpxQAAAN0AAAAPAAAAAAAAAAAAAAAAAJgCAABkcnMv&#10;ZG93bnJldi54bWxQSwUGAAAAAAQABAD1AAAAigMAAAAA&#10;" fillcolor="black" stroked="f"/>
                  <v:rect id="Rectangle 1564" o:spid="_x0000_s2584" style="position:absolute;left:4490;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HensUA&#10;AADdAAAADwAAAGRycy9kb3ducmV2LnhtbERPS2vCQBC+F/wPyxS81U2DDTa6ihaEXgq+DvU2Zsck&#10;mJ1Nd1dN/fWuUOhtPr7nTGadacSFnK8tK3gdJCCIC6trLhXstsuXEQgfkDU2lknBL3mYTXtPE8y1&#10;vfKaLptQihjCPkcFVQhtLqUvKjLoB7YljtzROoMhQldK7fAaw00j0yTJpMGaY0OFLX1UVJw2Z6Ng&#10;8T5a/KyG/HVbH/a0/z6c3lKXKNV/7uZjEIG68C/+c3/qOD9LM3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wd6exQAAAN0AAAAPAAAAAAAAAAAAAAAAAJgCAABkcnMv&#10;ZG93bnJldi54bWxQSwUGAAAAAAQABAD1AAAAigMAAAAA&#10;" fillcolor="black" stroked="f"/>
                  <v:rect id="Rectangle 1565" o:spid="_x0000_s2585" style="position:absolute;left:4490;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7BcUA&#10;AADdAAAADwAAAGRycy9kb3ducmV2LnhtbERPS2sCMRC+F/ofwgjeatbF+liNUgtCL4X6OOht3Iy7&#10;i5vJNom67a9vhIK3+fieM1u0phZXcr6yrKDfS0AQ51ZXXCjYbVcvYxA+IGusLZOCH/KwmD8/zTDT&#10;9sZrum5CIWII+wwVlCE0mZQ+L8mg79mGOHIn6wyGCF0htcNbDDe1TJNkKA1WHBtKbOi9pPy8uRgF&#10;y8l4+f014M/f9fFAh/3x/Jq6RKlup32bggjUhof43/2h4/xhOoL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XsFxQAAAN0AAAAPAAAAAAAAAAAAAAAAAJgCAABkcnMv&#10;ZG93bnJldi54bWxQSwUGAAAAAAQABAD1AAAAigMAAAAA&#10;" fillcolor="black" stroked="f"/>
                  <v:rect id="Rectangle 1566" o:spid="_x0000_s2586" style="position:absolute;left:4490;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Lvd8gA&#10;AADdAAAADwAAAGRycy9kb3ducmV2LnhtbESPQW/CMAyF75P2HyJP4jbSVQyxjoDGJCQuSMB2GDfT&#10;eG1F43RJgI5fPx8mcbP1nt/7PJ33rlVnCrHxbOBpmIEiLr1tuDLw+bF8nICKCdli65kM/FKE+ez+&#10;boqF9Rfe0nmXKiUhHAs0UKfUFVrHsiaHceg7YtG+fXCYZA2VtgEvEu5anWfZWDtsWBpq7Oi9pvK4&#10;OzkDi5fJ4mcz4vV1e9jT/utwfM5DZszgoX97BZWoTzfz//XKCv44F1z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Eu93yAAAAN0AAAAPAAAAAAAAAAAAAAAAAJgCAABk&#10;cnMvZG93bnJldi54bWxQSwUGAAAAAAQABAD1AAAAjQMAAAAA&#10;" fillcolor="black" stroked="f"/>
                  <v:rect id="Rectangle 1567" o:spid="_x0000_s2587" style="position:absolute;left:4490;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K7MQA&#10;AADdAAAADwAAAGRycy9kb3ducmV2LnhtbERPS2sCMRC+C/0PYQq9abZLK7oapRYKXgRfB72Nm3F3&#10;cTPZJqlu/fVGELzNx/ec8bQ1tTiT85VlBe+9BARxbnXFhYLt5qc7AOEDssbaMin4Jw/TyUtnjJm2&#10;F17ReR0KEUPYZ6igDKHJpPR5SQZ9zzbEkTtaZzBE6AqpHV5iuKllmiR9abDi2FBiQ98l5af1n1Ew&#10;Gw5mv8sPXlxXhz3td4fTZ+oSpd5e268RiEBteIof7rmO8/vpEO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eSuzEAAAA3QAAAA8AAAAAAAAAAAAAAAAAmAIAAGRycy9k&#10;b3ducmV2LnhtbFBLBQYAAAAABAAEAPUAAACJAwAAAAA=&#10;" fillcolor="black" stroked="f"/>
                  <v:rect id="Rectangle 1568" o:spid="_x0000_s2588" style="position:absolute;left:4490;top:18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1rMgA&#10;AADdAAAADwAAAGRycy9kb3ducmV2LnhtbESPQW/CMAyF75P2HyJP4jbSwUDQEdCYhLTLJGA7wM00&#10;XlvROF0SoOPX48Ok3Wy95/c+zxada9SZQqw9G3jqZ6CIC29rLg18fa4eJ6BiQrbYeCYDvxRhMb+/&#10;m2Fu/YU3dN6mUkkIxxwNVCm1udaxqMhh7PuWWLRvHxwmWUOpbcCLhLtGD7JsrB3WLA0VtvRWUXHc&#10;npyB5XSy/Fk/88d1c9jTfnc4jgYhM6b30L2+gErUpX/z3/W7FfzxUPj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vXWsyAAAAN0AAAAPAAAAAAAAAAAAAAAAAJgCAABk&#10;cnMvZG93bnJldi54bWxQSwUGAAAAAAQABAD1AAAAjQMAAAAA&#10;" fillcolor="black" stroked="f"/>
                  <v:rect id="Rectangle 1569" o:spid="_x0000_s2589" style="position:absolute;left:4490;top:18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N8UA&#10;AADdAAAADwAAAGRycy9kb3ducmV2LnhtbERPTWvCQBC9F/wPywi91Y3Wik2zihYKXgpVe6i3MTsm&#10;IdnZdHerqb/eFQRv83ifk80704gjOV9ZVjAcJCCIc6srLhR8bz+epiB8QNbYWCYF/+RhPus9ZJhq&#10;e+I1HTehEDGEfYoKyhDaVEqfl2TQD2xLHLmDdQZDhK6Q2uEphptGjpJkIg1WHBtKbOm9pLze/BkF&#10;y9fp8vdrzJ/n9X5Hu599/TJyiVKP/W7xBiJQF+7im3ul4/zJ8xC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8dA3xQAAAN0AAAAPAAAAAAAAAAAAAAAAAJgCAABkcnMv&#10;ZG93bnJldi54bWxQSwUGAAAAAAQABAD1AAAAigMAAAAA&#10;" fillcolor="black" stroked="f"/>
                  <v:rect id="Rectangle 1570" o:spid="_x0000_s2590" style="position:absolute;left:4490;top:18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OQMUA&#10;AADdAAAADwAAAGRycy9kb3ducmV2LnhtbERPTWsCMRC9F/wPYQRvNetaRbdG0UKhl4LaHvQ2bqa7&#10;i5vJNkl16683guBtHu9zZovW1OJEzleWFQz6CQji3OqKCwXfX+/PExA+IGusLZOCf/KwmHeeZphp&#10;e+YNnbahEDGEfYYKyhCaTEqfl2TQ921DHLkf6wyGCF0htcNzDDe1TJNkLA1WHBtKbOitpPy4/TMK&#10;VtPJ6nf9wp+XzWFP+93hOEpdolSv2y5fQQRqw0N8d3/oOH88TOH2TTx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05AxQAAAN0AAAAPAAAAAAAAAAAAAAAAAJgCAABkcnMv&#10;ZG93bnJldi54bWxQSwUGAAAAAAQABAD1AAAAigMAAAAA&#10;" fillcolor="black" stroked="f"/>
                  <v:rect id="Rectangle 1571" o:spid="_x0000_s2591" style="position:absolute;left:4490;top:18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28UA&#10;AADdAAAADwAAAGRycy9kb3ducmV2LnhtbERPTWvCQBC9C/0PyxS86aZaxaZZRQWhF0FtD/U2ZqdJ&#10;SHY27q4a++u7hUJv83ifky0604grOV9ZVvA0TEAQ51ZXXCj4eN8MZiB8QNbYWCYFd/KwmD/0Mky1&#10;vfGerodQiBjCPkUFZQhtKqXPSzLoh7YljtyXdQZDhK6Q2uEthptGjpJkKg1WHBtKbGldUl4fLkbB&#10;6mW2Ou+eefu9Px3p+HmqJyOXKNV/7JavIAJ14V/8537Tcf50PIb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vbxQAAAN0AAAAPAAAAAAAAAAAAAAAAAJgCAABkcnMv&#10;ZG93bnJldi54bWxQSwUGAAAAAAQABAD1AAAAigMAAAAA&#10;" fillcolor="black" stroked="f"/>
                  <v:rect id="Rectangle 1572" o:spid="_x0000_s2592" style="position:absolute;left:4490;top:17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zr8QA&#10;AADdAAAADwAAAGRycy9kb3ducmV2LnhtbERPS2sCMRC+C/0PYQreNFtf2K1RVBC8FNT2UG/jZrq7&#10;uJmsSdStv94IQm/z8T1nMmtMJS7kfGlZwVs3AUGcWV1yruD7a9UZg/ABWWNlmRT8kYfZ9KU1wVTb&#10;K2/psgu5iCHsU1RQhFCnUvqsIIO+a2viyP1aZzBE6HKpHV5juKlkL0lG0mDJsaHAmpYFZcfd2ShY&#10;vI8Xp82AP2/bw572P4fjsOcSpdqvzfwDRKAm/Iuf7rWO80f9A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Gc6/EAAAA3QAAAA8AAAAAAAAAAAAAAAAAmAIAAGRycy9k&#10;b3ducmV2LnhtbFBLBQYAAAAABAAEAPUAAACJAwAAAAA=&#10;" fillcolor="black" stroked="f"/>
                  <v:rect id="Rectangle 1573" o:spid="_x0000_s2593" style="position:absolute;left:4490;top:17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WNMQA&#10;AADdAAAADwAAAGRycy9kb3ducmV2LnhtbERPTWsCMRC9C/0PYQreNFutYrdGUUHwIqjtod7GzXR3&#10;cTNZk6hbf70RhN7m8T5nPG1MJS7kfGlZwVs3AUGcWV1yruD7a9kZgfABWWNlmRT8kYfp5KU1xlTb&#10;K2/psgu5iCHsU1RQhFCnUvqsIIO+a2viyP1aZzBE6HKpHV5juKlkL0mG0mDJsaHAmhYFZcfd2SiY&#10;f4zmp807r2/bw572P4fjoOcSpdqvzewTRKAm/Iuf7pWO84f9A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1jTEAAAA3QAAAA8AAAAAAAAAAAAAAAAAmAIAAGRycy9k&#10;b3ducmV2LnhtbFBLBQYAAAAABAAEAPUAAACJAwAAAAA=&#10;" fillcolor="black" stroked="f"/>
                  <v:rect id="Rectangle 1574" o:spid="_x0000_s2594" style="position:absolute;left:4490;top:17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IQ8UA&#10;AADdAAAADwAAAGRycy9kb3ducmV2LnhtbERPS2sCMRC+F/ofwgjealZtF12NUgtCL4X6OOht3Iy7&#10;i5vJNom67a9vBMHbfHzPmc5bU4sLOV9ZVtDvJSCIc6srLhRsN8uXEQgfkDXWlknBL3mYz56fpphp&#10;e+UVXdahEDGEfYYKyhCaTEqfl2TQ92xDHLmjdQZDhK6Q2uE1hptaDpIklQYrjg0lNvRRUn5an42C&#10;xXi0+Pl+5a+/1WFP+93h9DZwiVLdTvs+ARGoDQ/x3f2p4/x0mMLtm3iC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EhDxQAAAN0AAAAPAAAAAAAAAAAAAAAAAJgCAABkcnMv&#10;ZG93bnJldi54bWxQSwUGAAAAAAQABAD1AAAAigMAAAAA&#10;" fillcolor="black" stroked="f"/>
                  <v:rect id="Rectangle 1575" o:spid="_x0000_s2595" style="position:absolute;left:4490;top:17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Tt2MYA&#10;AADdAAAADwAAAGRycy9kb3ducmV2LnhtbERPS2sCMRC+C/0PYQre3KyPWl2NUgsFLwW1PdTbuBl3&#10;FzeTbZLqtr++EQRv8/E9Z75sTS3O5HxlWUE/SUEQ51ZXXCj4/HjrTUD4gKyxtkwKfsnDcvHQmWOm&#10;7YW3dN6FQsQQ9hkqKENoMil9XpJBn9iGOHJH6wyGCF0htcNLDDe1HKTpWBqsODaU2NBrSflp92MU&#10;rKaT1fdmxO9/28Oe9l+H09PApUp1H9uXGYhAbbiLb+61jvPHw2e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Tt2MYAAADdAAAADwAAAAAAAAAAAAAAAACYAgAAZHJz&#10;L2Rvd25yZXYueG1sUEsFBgAAAAAEAAQA9QAAAIsDAAAAAA==&#10;" fillcolor="black" stroked="f"/>
                  <v:rect id="Rectangle 1576" o:spid="_x0000_s2596" style="position:absolute;left:4490;top:17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5qsgA&#10;AADdAAAADwAAAGRycy9kb3ducmV2LnhtbESPQW/CMAyF75P2HyJP4jbSwUDQEdCYhLTLJGA7wM00&#10;XlvROF0SoOPX48Ok3Wy95/c+zxada9SZQqw9G3jqZ6CIC29rLg18fa4eJ6BiQrbYeCYDvxRhMb+/&#10;m2Fu/YU3dN6mUkkIxxwNVCm1udaxqMhh7PuWWLRvHxwmWUOpbcCLhLtGD7JsrB3WLA0VtvRWUXHc&#10;npyB5XSy/Fk/88d1c9jTfnc4jgYhM6b30L2+gErUpX/z3/W7FfzxUH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y3mqyAAAAN0AAAAPAAAAAAAAAAAAAAAAAJgCAABk&#10;cnMvZG93bnJldi54bWxQSwUGAAAAAAQABAD1AAAAjQMAAAAA&#10;" fillcolor="black" stroked="f"/>
                  <v:rect id="Rectangle 1577" o:spid="_x0000_s2597" style="position:absolute;left:4490;top:17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fcMcUA&#10;AADdAAAADwAAAGRycy9kb3ducmV2LnhtbERPS2vCQBC+F/oflhG81Y1PNM0qtVDwUlDbQ71NstMk&#10;mJ1Nd7ea+utdQehtPr7nZKvONOJEzteWFQwHCQjiwuqaSwWfH29PcxA+IGtsLJOCP/KwWj4+ZJhq&#10;e+YdnfahFDGEfYoKqhDaVEpfVGTQD2xLHLlv6wyGCF0ptcNzDDeNHCXJTBqsOTZU2NJrRcVx/2sU&#10;rBfz9c92wu+XXX6gw1d+nI5colS/1708gwjUhX/x3b3Rcf5svID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9wxxQAAAN0AAAAPAAAAAAAAAAAAAAAAAJgCAABkcnMv&#10;ZG93bnJldi54bWxQSwUGAAAAAAQABAD1AAAAigMAAAAA&#10;" fillcolor="black" stroked="f"/>
                  <v:rect id="Rectangle 1578" o:spid="_x0000_s2598" style="position:absolute;left:4490;top:17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G0ccA&#10;AADdAAAADwAAAGRycy9kb3ducmV2LnhtbESPQW/CMAyF75P2HyJP2m2kIIagENBAQuKCBGyHcTON&#10;aSsap0sy6Pj182HSbrbe83ufZ4vONepKIdaeDfR7GSjiwtuaSwMf7+uXMaiYkC02nsnAD0VYzB8f&#10;Zphbf+M9XQ+pVBLCMUcDVUptrnUsKnIYe74lFu3sg8Mkayi1DXiTcNfoQZaNtMOapaHCllYVFZfD&#10;tzOwnIyXX7shb+/705GOn6fL6yBkxjw/dW9TUIm69G/+u95YwR8N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7BtHHAAAA3QAAAA8AAAAAAAAAAAAAAAAAmAIAAGRy&#10;cy9kb3ducmV2LnhtbFBLBQYAAAAABAAEAPUAAACMAwAAAAA=&#10;" fillcolor="black" stroked="f"/>
                  <v:rect id="Rectangle 1579" o:spid="_x0000_s2599" style="position:absolute;left:4490;top:17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jSsUA&#10;AADdAAAADwAAAGRycy9kb3ducmV2LnhtbERPTWvCQBC9C/0PyxS86UZRsWk2UgXBi6C2h3obs9Mk&#10;mJ1Nd1eN/fVuodDbPN7nZIvONOJKzteWFYyGCQjiwuqaSwUf7+vBHIQPyBoby6TgTh4W+VMvw1Tb&#10;G+/pegiliCHsU1RQhdCmUvqiIoN+aFviyH1ZZzBE6EqpHd5iuGnkOElm0mDNsaHCllYVFefDxShY&#10;vsyX37sJb3/2pyMdP0/n6dglSvWfu7dXEIG68C/+c290nD+bjO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6NKxQAAAN0AAAAPAAAAAAAAAAAAAAAAAJgCAABkcnMv&#10;ZG93bnJldi54bWxQSwUGAAAAAAQABAD1AAAAigMAAAAA&#10;" fillcolor="black" stroked="f"/>
                  <v:rect id="Rectangle 1580" o:spid="_x0000_s2600" style="position:absolute;left:4490;top:17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9PcQA&#10;AADdAAAADwAAAGRycy9kb3ducmV2LnhtbERPTWsCMRC9F/ofwhR6q1kXFV2NooLQS6FqD/U2bsbd&#10;xc1kTVJd/fWNIHibx/ucyaw1tTiT85VlBd1OAoI4t7riQsHPdvUxBOEDssbaMim4kofZ9PVlgpm2&#10;F17TeRMKEUPYZ6igDKHJpPR5SQZ9xzbEkTtYZzBE6AqpHV5iuKllmiQDabDi2FBiQ8uS8uPmzyhY&#10;jIaL03ePv27r/Y52v/tjP3WJUu9v7XwMIlAbnuKH+1PH+YNe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lPT3EAAAA3QAAAA8AAAAAAAAAAAAAAAAAmAIAAGRycy9k&#10;b3ducmV2LnhtbFBLBQYAAAAABAAEAPUAAACJAwAAAAA=&#10;" fillcolor="black" stroked="f"/>
                  <v:rect id="Rectangle 1581" o:spid="_x0000_s2601" style="position:absolute;left:4490;top:17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YpsQA&#10;AADdAAAADwAAAGRycy9kb3ducmV2LnhtbERPS2sCMRC+C/0PYQreNFtf2K1RVBC8FNT2UG/jZrq7&#10;uJmsSdStv94IQm/z8T1nMmtMJS7kfGlZwVs3AUGcWV1yruD7a9UZg/ABWWNlmRT8kYfZ9KU1wVTb&#10;K2/psgu5iCHsU1RQhFCnUvqsIIO+a2viyP1aZzBE6HKpHV5juKlkL0lG0mDJsaHAmpYFZcfd2ShY&#10;vI8Xp82AP2/bw572P4fjsOcSpdqvzfwDRKAm/Iuf7rWO80eDPj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pmKbEAAAA3QAAAA8AAAAAAAAAAAAAAAAAmAIAAGRycy9k&#10;b3ducmV2LnhtbFBLBQYAAAAABAAEAPUAAACJAwAAAAA=&#10;" fillcolor="black" stroked="f"/>
                  <v:rect id="Rectangle 1582" o:spid="_x0000_s2602" style="position:absolute;left:4490;top:17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A0sQA&#10;AADdAAAADwAAAGRycy9kb3ducmV2LnhtbERPTWsCMRC9F/ofwhS81ayyiq5G0UKhl0LVHupt3Iy7&#10;i5vJmkRd/fWNIHibx/uc6bw1tTiT85VlBb1uAoI4t7riQsHv5vN9BMIHZI21ZVJwJQ/z2evLFDNt&#10;L7yi8zoUIoawz1BBGUKTSenzkgz6rm2II7e3zmCI0BVSO7zEcFPLfpIMpcGKY0OJDX2UlB/WJ6Ng&#10;OR4tjz8pf99Wuy1t/3aHQd8lSnXe2sUERKA2PMUP95eO84dpCv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ANLEAAAA3QAAAA8AAAAAAAAAAAAAAAAAmAIAAGRycy9k&#10;b3ducmV2LnhtbFBLBQYAAAAABAAEAPUAAACJAwAAAAA=&#10;" fillcolor="black" stroked="f"/>
                  <v:rect id="Rectangle 1583" o:spid="_x0000_s2603" style="position:absolute;left:4490;top:17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lScUA&#10;AADdAAAADwAAAGRycy9kb3ducmV2LnhtbERPTWvCQBC9F/wPyxS8NZuKik2zERWEXoRqe6i3MTtN&#10;gtnZuLvV2F/fLQje5vE+J5/3phVncr6xrOA5SUEQl1Y3XCn4/Fg/zUD4gKyxtUwKruRhXgwecsy0&#10;vfCWzrtQiRjCPkMFdQhdJqUvazLoE9sRR+7bOoMhQldJ7fASw00rR2k6lQYbjg01drSqqTzufoyC&#10;5ctseXof8+Z3e9jT/utwnIxcqtTwsV+8ggjUh7v45n7Tcf50PIH/b+IJ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KVJxQAAAN0AAAAPAAAAAAAAAAAAAAAAAJgCAABkcnMv&#10;ZG93bnJldi54bWxQSwUGAAAAAAQABAD1AAAAigMAAAAA&#10;" fillcolor="black" stroked="f"/>
                  <v:rect id="Rectangle 1584" o:spid="_x0000_s2604" style="position:absolute;left:4490;top:17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7PsQA&#10;AADdAAAADwAAAGRycy9kb3ducmV2LnhtbERPTWsCMRC9F/ofwhR6q1lFF12NooLQS6FqD/U2bsbd&#10;xc1kTVJd/fWNIHibx/ucyaw1tTiT85VlBd1OAoI4t7riQsHPdvUxBOEDssbaMim4kofZ9PVlgpm2&#10;F17TeRMKEUPYZ6igDKHJpPR5SQZ9xzbEkTtYZzBE6AqpHV5iuKllL0lSabDi2FBiQ8uS8uPmzyhY&#10;jIaL03efv27r/Y52v/vjoOcSpd7f2vkYRKA2PMUP96eO89N+Cv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eOz7EAAAA3QAAAA8AAAAAAAAAAAAAAAAAmAIAAGRycy9k&#10;b3ducmV2LnhtbFBLBQYAAAAABAAEAPUAAACJAwAAAAA=&#10;" fillcolor="black" stroked="f"/>
                  <v:rect id="Rectangle 1585" o:spid="_x0000_s2605" style="position:absolute;left:4490;top:17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epcQA&#10;AADdAAAADwAAAGRycy9kb3ducmV2LnhtbERPTWsCMRC9C/0PYQreNFuxVlejqCD0IlTrQW/jZrq7&#10;uJmsSdS1v74RCt7m8T5nMmtMJa7kfGlZwVs3AUGcWV1yrmD3veoMQfiArLGyTAru5GE2fWlNMNX2&#10;xhu6bkMuYgj7FBUUIdSplD4ryKDv2po4cj/WGQwRulxqh7cYbirZS5KBNFhybCiwpmVB2Wl7MQoW&#10;o+Hi/NXn9e/meKDD/nh677lEqfZrMx+DCNSEp/jf/anj/EH/A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nqXEAAAA3QAAAA8AAAAAAAAAAAAAAAAAmAIAAGRycy9k&#10;b3ducmV2LnhtbFBLBQYAAAAABAAEAPUAAACJAwAAAAA=&#10;" fillcolor="black" stroked="f"/>
                  <v:rect id="Rectangle 1586" o:spid="_x0000_s2606" style="position:absolute;left:4490;top:17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K18cA&#10;AADdAAAADwAAAGRycy9kb3ducmV2LnhtbESPQW/CMAyF75P2HyJP2m2kIIagENBAQuKCBGyHcTON&#10;aSsap0sy6Pj182HSbrbe83ufZ4vONepKIdaeDfR7GSjiwtuaSwMf7+uXMaiYkC02nsnAD0VYzB8f&#10;Zphbf+M9XQ+pVBLCMUcDVUptrnUsKnIYe74lFu3sg8Mkayi1DXiTcNfoQZaNtMOapaHCllYVFZfD&#10;tzOwnIyXX7shb+/705GOn6fL6yBkxjw/dW9TUIm69G/+u95YwR8NBVe+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CtfHAAAA3QAAAA8AAAAAAAAAAAAAAAAAmAIAAGRy&#10;cy9kb3ducmV2LnhtbFBLBQYAAAAABAAEAPUAAACMAwAAAAA=&#10;" fillcolor="black" stroked="f"/>
                  <v:rect id="Rectangle 1587" o:spid="_x0000_s2607" style="position:absolute;left:4490;top:17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GvTMQA&#10;AADdAAAADwAAAGRycy9kb3ducmV2LnhtbERPTWsCMRC9C/6HMEJvblZR0a1RqiD0Uqi2h3obN+Pu&#10;4mayTVJd/fWNIHibx/uc+bI1tTiT85VlBYMkBUGcW11xoeD7a9OfgvABWWNtmRRcycNy0e3MMdP2&#10;wls670IhYgj7DBWUITSZlD4vyaBPbEMcuaN1BkOErpDa4SWGm1oO03QiDVYcG0psaF1Sftr9GQWr&#10;2XT1+znij9v2sKf9z+E0HrpUqZde+/YKIlAbnuKH+13H+ZPRDO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r0zEAAAA3QAAAA8AAAAAAAAAAAAAAAAAmAIAAGRycy9k&#10;b3ducmV2LnhtbFBLBQYAAAAABAAEAPUAAACJAwAAAAA=&#10;" fillcolor="black" stroked="f"/>
                  <v:rect id="Rectangle 1588" o:spid="_x0000_s2608" style="position:absolute;left:4490;top:17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QDMcA&#10;AADdAAAADwAAAGRycy9kb3ducmV2LnhtbESPQW/CMAyF75P2HyJP2m2koIGgENCYNInLpME4wM00&#10;pq1onC4J0O3X4wPSbrbe83ufZ4vONepCIdaeDfR7GSjiwtuaSwPb74+XMaiYkC02nsnAL0VYzB8f&#10;Zphbf+U1XTapVBLCMUcDVUptrnUsKnIYe74lFu3og8Mkayi1DXiVcNfoQZaNtMOapaHClt4rKk6b&#10;szOwnIyXP1+v/Pm3PuxpvzuchoOQGfP81L1NQSXq0r/5fr2ygj8aCr9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ikAzHAAAA3QAAAA8AAAAAAAAAAAAAAAAAmAIAAGRy&#10;cy9kb3ducmV2LnhtbFBLBQYAAAAABAAEAPUAAACMAwAAAAA=&#10;" fillcolor="black" stroked="f"/>
                  <v:rect id="Rectangle 1589" o:spid="_x0000_s2609" style="position:absolute;left:4490;top:17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41l8UA&#10;AADdAAAADwAAAGRycy9kb3ducmV2LnhtbERPS2vCQBC+F/oflin0VjdKFRuzERWEXgq+DvU2Zsck&#10;mJ2Nu1tN/fWuUOhtPr7nZNPONOJCzteWFfR7CQjiwuqaSwW77fJtDMIHZI2NZVLwSx6m+fNThqm2&#10;V17TZRNKEUPYp6igCqFNpfRFRQZ9z7bEkTtaZzBE6EqpHV5juGnkIElG0mDNsaHClhYVFafNj1Ew&#10;/xjPz6t3/rqtD3vafx9Ow4FLlHp96WYTEIG68C/+c3/qOH807MP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jWXxQAAAN0AAAAPAAAAAAAAAAAAAAAAAJgCAABkcnMv&#10;ZG93bnJldi54bWxQSwUGAAAAAAQABAD1AAAAigMAAAAA&#10;" fillcolor="black" stroked="f"/>
                  <v:rect id="Rectangle 1590" o:spid="_x0000_s2610" style="position:absolute;left:4490;top:17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r4MUA&#10;AADdAAAADwAAAGRycy9kb3ducmV2LnhtbERPS2sCMRC+F/ofwhS81WwXFV2NooVCL4KPHupt3Ex3&#10;FzeTNUl19dcbQfA2H99zJrPW1OJEzleWFXx0ExDEudUVFwp+tl/vQxA+IGusLZOCC3mYTV9fJphp&#10;e+Y1nTahEDGEfYYKyhCaTEqfl2TQd21DHLk/6wyGCF0htcNzDDe1TJNkIA1WHBtKbOizpPyw+TcK&#10;FqPh4rjq8fK63u9o97s/9FOXKNV5a+djEIHa8BQ/3N86zh/0U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vgxQAAAN0AAAAPAAAAAAAAAAAAAAAAAJgCAABkcnMv&#10;ZG93bnJldi54bWxQSwUGAAAAAAQABAD1AAAAigMAAAAA&#10;" fillcolor="black" stroked="f"/>
                  <v:rect id="Rectangle 1591" o:spid="_x0000_s2611" style="position:absolute;left:4490;top:17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Oe8QA&#10;AADdAAAADwAAAGRycy9kb3ducmV2LnhtbERPTWsCMRC9C/0PYQreNFutYrdGUUHwIqjtod7GzXR3&#10;cTNZk6hbf70RhN7m8T5nPG1MJS7kfGlZwVs3AUGcWV1yruD7a9kZgfABWWNlmRT8kYfp5KU1xlTb&#10;K2/psgu5iCHsU1RQhFCnUvqsIIO+a2viyP1aZzBE6HKpHV5juKlkL0mG0mDJsaHAmhYFZcfd2SiY&#10;f4zmp807r2/bw572P4fjoOcSpdqvzewTRKAm/Iuf7pWO84eDPj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nvEAAAA3QAAAA8AAAAAAAAAAAAAAAAAmAIAAGRycy9k&#10;b3ducmV2LnhtbFBLBQYAAAAABAAEAPUAAACJAwAAAAA=&#10;" fillcolor="black" stroked="f"/>
                  <v:rect id="Rectangle 1592" o:spid="_x0000_s2612" style="position:absolute;left:4490;top:16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mWD8UA&#10;AADdAAAADwAAAGRycy9kb3ducmV2LnhtbERPTWvCQBC9F/wPyxS8NZuKik2zERWEXoRqe6i3MTtN&#10;gtnZuLvV2F/fLQje5vE+J5/3phVncr6xrOA5SUEQl1Y3XCn4/Fg/zUD4gKyxtUwKruRhXgwecsy0&#10;vfCWzrtQiRjCPkMFdQhdJqUvazLoE9sRR+7bOoMhQldJ7fASw00rR2k6lQYbjg01drSqqTzufoyC&#10;5ctseXof8+Z3e9jT/utwnIxcqtTwsV+8ggjUh7v45n7Tcf50Mob/b+IJ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ZYPxQAAAN0AAAAPAAAAAAAAAAAAAAAAAJgCAABkcnMv&#10;ZG93bnJldi54bWxQSwUGAAAAAAQABAD1AAAAigMAAAAA&#10;" fillcolor="black" stroked="f"/>
                  <v:rect id="Rectangle 1593" o:spid="_x0000_s2613" style="position:absolute;left:4490;top:16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zlMUA&#10;AADdAAAADwAAAGRycy9kb3ducmV2LnhtbERPS2sCMRC+F/ofwhS81WzFFV2NooVCL4KPHupt3Ex3&#10;FzeTNUl19dcbQfA2H99zJrPW1OJEzleWFXx0ExDEudUVFwp+tl/vQxA+IGusLZOCC3mYTV9fJphp&#10;e+Y1nTahEDGEfYYKyhCaTEqfl2TQd21DHLk/6wyGCF0htcNzDDe17CXJQBqsODaU2NBnSflh828U&#10;LEbDxXHV5+V1vd/R7nd/SHsuUarz1s7HIAK14Sl+uL91nD9IU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TOUxQAAAN0AAAAPAAAAAAAAAAAAAAAAAJgCAABkcnMv&#10;ZG93bnJldi54bWxQSwUGAAAAAAQABAD1AAAAigMAAAAA&#10;" fillcolor="black" stroked="f"/>
                  <v:rect id="Rectangle 1594" o:spid="_x0000_s2614" style="position:absolute;left:4490;top:16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t48UA&#10;AADdAAAADwAAAGRycy9kb3ducmV2LnhtbERPS2sCMRC+F/ofwhS81WxFF12NooVCL4KPHupt3Ex3&#10;FzeTNUl19dcbQfA2H99zJrPW1OJEzleWFXx0ExDEudUVFwp+tl/vQxA+IGusLZOCC3mYTV9fJphp&#10;e+Y1nTahEDGEfYYKyhCaTEqfl2TQd21DHLk/6wyGCF0htcNzDDe17CVJKg1WHBtKbOizpPyw+TcK&#10;FqPh4rjq8/K63u9o97s/DHouUarz1s7HIAK14Sl+uL91nJ8OUr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3jxQAAAN0AAAAPAAAAAAAAAAAAAAAAAJgCAABkcnMv&#10;ZG93bnJldi54bWxQSwUGAAAAAAQABAD1AAAAigMAAAAA&#10;" fillcolor="black" stroked="f"/>
                  <v:rect id="Rectangle 1595" o:spid="_x0000_s2615" style="position:absolute;left:4490;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IeMQA&#10;AADdAAAADwAAAGRycy9kb3ducmV2LnhtbERPTWsCMRC9C/0PYQreNFtRa7dGUUHwUlDbQ72Nm+nu&#10;4mayJlG3/nojCN7m8T5nPG1MJc7kfGlZwVs3AUGcWV1yruDne9kZgfABWWNlmRT8k4fp5KU1xlTb&#10;C2/ovA25iCHsU1RQhFCnUvqsIIO+a2viyP1ZZzBE6HKpHV5iuKlkL0mG0mDJsaHAmhYFZYftySiY&#10;f4zmx3Wfv66b/Y52v/vDoOcSpdqvzewTRKAmPMUP90rH+cPBO9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LCHjEAAAA3QAAAA8AAAAAAAAAAAAAAAAAmAIAAGRycy9k&#10;b3ducmV2LnhtbFBLBQYAAAAABAAEAPUAAACJAwAAAAA=&#10;" fillcolor="black" stroked="f"/>
                  <v:rect id="Rectangle 1596" o:spid="_x0000_s2616" style="position:absolute;left:4490;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cCscA&#10;AADdAAAADwAAAGRycy9kb3ducmV2LnhtbESPQW/CMAyF75P2HyJP2m2koIGgENCYNInLpME4wM00&#10;pq1onC4J0O3X4wPSbrbe83ufZ4vONepCIdaeDfR7GSjiwtuaSwPb74+XMaiYkC02nsnAL0VYzB8f&#10;Zphbf+U1XTapVBLCMUcDVUptrnUsKnIYe74lFu3og8Mkayi1DXiVcNfoQZaNtMOapaHClt4rKk6b&#10;szOwnIyXP1+v/Pm3PuxpvzuchoOQGfP81L1NQSXq0r/5fr2ygj8aCq5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nArHAAAA3QAAAA8AAAAAAAAAAAAAAAAAmAIAAGRy&#10;cy9kb3ducmV2LnhtbFBLBQYAAAAABAAEAPUAAACMAwAAAAA=&#10;" fillcolor="black" stroked="f"/>
                  <v:rect id="Rectangle 1597" o:spid="_x0000_s2617" style="position:absolute;left:4490;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5kcUA&#10;AADdAAAADwAAAGRycy9kb3ducmV2LnhtbERPTWvCQBC9F/wPywje6kZR0TSrVEHoRVDbQ71NsmMS&#10;zM6mu1uN/fVuodDbPN7nZKvONOJKzteWFYyGCQjiwuqaSwUf79vnOQgfkDU2lknBnTyslr2nDFNt&#10;b3yg6zGUIoawT1FBFUKbSumLigz6oW2JI3e2zmCI0JVSO7zFcNPIcZLMpMGaY0OFLW0qKi7Hb6Ng&#10;vZivv/YT3v0c8hOdPvPLdOwSpQb97vUFRKAu/Iv/3G86zp9NF/D7TTx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DmRxQAAAN0AAAAPAAAAAAAAAAAAAAAAAJgCAABkcnMv&#10;ZG93bnJldi54bWxQSwUGAAAAAAQABAD1AAAAigMAAAAA&#10;" fillcolor="black" stroked="f"/>
                  <v:rect id="Rectangle 1598" o:spid="_x0000_s2618" style="position:absolute;left:4490;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5ascgA&#10;AADdAAAADwAAAGRycy9kb3ducmV2LnhtbESPQW/CMAyF75P2HyIjcRspiFWsENCYhLTLpMF2GDfT&#10;mLaicbokQLdfPx8mcbP1nt/7vFj1rlUXCrHxbGA8ykARl942XBn4/Ng8zEDFhGyx9UwGfijCanl/&#10;t8DC+itv6bJLlZIQjgUaqFPqCq1jWZPDOPIdsWhHHxwmWUOlbcCrhLtWT7Is1w4bloYaO3qpqTzt&#10;zs7A+mm2/n6f8tvv9rCn/dfh9DgJmTHDQf88B5WoTzfz//WrFfw8F375Rk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lqxyAAAAN0AAAAPAAAAAAAAAAAAAAAAAJgCAABk&#10;cnMvZG93bnJldi54bWxQSwUGAAAAAAQABAD1AAAAjQMAAAAA&#10;" fillcolor="black" stroked="f"/>
                  <v:rect id="Rectangle 1599" o:spid="_x0000_s2619" style="position:absolute;left:4490;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KsQA&#10;AADdAAAADwAAAGRycy9kb3ducmV2LnhtbERPTWsCMRC9C/6HMEJvmlXaRVejaKHgRajaQ72Nm3F3&#10;cTPZJqlu/fWNIHibx/uc2aI1tbiQ85VlBcNBAoI4t7riQsHX/qM/BuEDssbaMin4Iw+Lebczw0zb&#10;K2/psguFiCHsM1RQhtBkUvq8JIN+YBviyJ2sMxgidIXUDq8x3NRylCSpNFhxbCixofeS8vPu1yhY&#10;Tcarn89X3ty2xwMdvo/nt5FLlHrptcspiEBteIof7rWO89N0C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yrEAAAA3QAAAA8AAAAAAAAAAAAAAAAAmAIAAGRycy9k&#10;b3ducmV2LnhtbFBLBQYAAAAABAAEAPUAAACJAwAAAAA=&#10;" fillcolor="black" stroked="f"/>
                  <v:rect id="Rectangle 1600" o:spid="_x0000_s2620" style="position:absolute;left:4490;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hXcUA&#10;AADdAAAADwAAAGRycy9kb3ducmV2LnhtbERPS2vCQBC+F/wPyxS81U2DDTa6ihaEXgq+DvU2Zsck&#10;mJ1Nd1dN/fWuUOhtPr7nTGadacSFnK8tK3gdJCCIC6trLhXstsuXEQgfkDU2lknBL3mYTXtPE8y1&#10;vfKaLptQihjCPkcFVQhtLqUvKjLoB7YljtzROoMhQldK7fAaw00j0yTJpMGaY0OFLX1UVJw2Z6Ng&#10;8T5a/KyG/HVbH/a0/z6c3lKXKNV/7uZjEIG68C/+c3/qOD/LUn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GFdxQAAAN0AAAAPAAAAAAAAAAAAAAAAAJgCAABkcnMv&#10;ZG93bnJldi54bWxQSwUGAAAAAAQABAD1AAAAigMAAAAA&#10;" fillcolor="black" stroked="f"/>
                  <v:rect id="Rectangle 1601" o:spid="_x0000_s2621" style="position:absolute;left:4490;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ExsUA&#10;AADdAAAADwAAAGRycy9kb3ducmV2LnhtbERPS2sCMRC+F/ofwgjealZtF12NUgtCL4X6OOht3Iy7&#10;i5vJNom67a9vBMHbfHzPmc5bU4sLOV9ZVtDvJSCIc6srLhRsN8uXEQgfkDXWlknBL3mYz56fpphp&#10;e+UVXdahEDGEfYYKyhCaTEqfl2TQ92xDHLmjdQZDhK6Q2uE1hptaDpIklQYrjg0lNvRRUn5an42C&#10;xXi0+Pl+5a+/1WFP+93h9DZwiVLdTvs+ARGoDQ/x3f2p4/w0HcLtm3iC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MTGxQAAAN0AAAAPAAAAAAAAAAAAAAAAAJgCAABkcnMv&#10;ZG93bnJldi54bWxQSwUGAAAAAAQABAD1AAAAigMAAAAA&#10;" fillcolor="black" stroked="f"/>
                  <v:rect id="Rectangle 1602" o:spid="_x0000_s2622" style="position:absolute;left:4490;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ssQA&#10;AADdAAAADwAAAGRycy9kb3ducmV2LnhtbERPTWsCMRC9F/ofwhR6q1lFF12NooLQS6FqD/U2bsbd&#10;xc1kTVJd/fWNIHibx/ucyaw1tTiT85VlBd1OAoI4t7riQsHPdvUxBOEDssbaMim4kofZ9PVlgpm2&#10;F17TeRMKEUPYZ6igDKHJpPR5SQZ9xzbEkTtYZzBE6AqpHV5iuKllL0lSabDi2FBiQ8uS8uPmzyhY&#10;jIaL03efv27r/Y52v/vjoOcSpd7f2vkYRKA2PMUP96eO89O0D/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1XLLEAAAA3QAAAA8AAAAAAAAAAAAAAAAAmAIAAGRycy9k&#10;b3ducmV2LnhtbFBLBQYAAAAABAAEAPUAAACJAwAAAAA=&#10;" fillcolor="black" stroked="f"/>
                  <v:rect id="Rectangle 1603" o:spid="_x0000_s2623" style="position:absolute;left:4490;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5KcUA&#10;AADdAAAADwAAAGRycy9kb3ducmV2LnhtbERPS2sCMRC+F/ofwhS81WxFF12NooVCL4KPHupt3Ex3&#10;FzeTNUl19dcbQfA2H99zJrPW1OJEzleWFXx0ExDEudUVFwp+tl/vQxA+IGusLZOCC3mYTV9fJphp&#10;e+Y1nTahEDGEfYYKyhCaTEqfl2TQd21DHLk/6wyGCF0htcNzDDe17CVJKg1WHBtKbOizpPyw+TcK&#10;FqPh4rjq8/K63u9o97s/DHouUarz1s7HIAK14Sl+uL91nJ+mA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fkpxQAAAN0AAAAPAAAAAAAAAAAAAAAAAJgCAABkcnMv&#10;ZG93bnJldi54bWxQSwUGAAAAAAQABAD1AAAAigMAAAAA&#10;" fillcolor="black" stroked="f"/>
                  <v:rect id="Rectangle 1604" o:spid="_x0000_s2624" style="position:absolute;left:4490;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nXsUA&#10;AADdAAAADwAAAGRycy9kb3ducmV2LnhtbERPS2vCQBC+F/wPyxS81U3FBpu6ES0IXgRfh3obs9Mk&#10;JDub7q6a9te7hUJv8/E9ZzbvTSuu5HxtWcHzKAFBXFhdc6ngeFg9TUH4gKyxtUwKvsnDPB88zDDT&#10;9sY7uu5DKWII+wwVVCF0mZS+qMigH9mOOHKf1hkMEbpSaoe3GG5aOU6SVBqsOTZU2NF7RUWzvxgF&#10;y9fp8ms74c3P7nyi08e5eRm7RKnhY794AxGoD//iP/dax/lpmsLvN/EE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2dexQAAAN0AAAAPAAAAAAAAAAAAAAAAAJgCAABkcnMv&#10;ZG93bnJldi54bWxQSwUGAAAAAAQABAD1AAAAigMAAAAA&#10;" fillcolor="black" stroked="f"/>
                  <v:rect id="Rectangle 1605" o:spid="_x0000_s2625" style="position:absolute;left:4490;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CxcUA&#10;AADdAAAADwAAAGRycy9kb3ducmV2LnhtbERPS2sCMRC+F/ofwgjealaxq65GqQWhl0J9HPQ2bsbd&#10;xc1km0Td9tc3QsHbfHzPmS1aU4srOV9ZVtDvJSCIc6srLhTstquXMQgfkDXWlknBD3lYzJ+fZphp&#10;e+M1XTehEDGEfYYKyhCaTEqfl2TQ92xDHLmTdQZDhK6Q2uEthptaDpIklQYrjg0lNvReUn7eXIyC&#10;5WS8/P4a8ufv+nigw/54fh24RKlup32bggjUhof43/2h4/w0HcH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8LFxQAAAN0AAAAPAAAAAAAAAAAAAAAAAJgCAABkcnMv&#10;ZG93bnJldi54bWxQSwUGAAAAAAQABAD1AAAAigMAAAAA&#10;" fillcolor="black" stroked="f"/>
                  <v:rect id="Rectangle 1606" o:spid="_x0000_s2626" style="position:absolute;left:4490;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Wt8gA&#10;AADdAAAADwAAAGRycy9kb3ducmV2LnhtbESPQW/CMAyF75P2HyIjcRspiFWsENCYhLTLpMF2GDfT&#10;mLaicbokQLdfPx8mcbP1nt/7vFj1rlUXCrHxbGA8ykARl942XBn4/Ng8zEDFhGyx9UwGfijCanl/&#10;t8DC+itv6bJLlZIQjgUaqFPqCq1jWZPDOPIdsWhHHxwmWUOlbcCrhLtWT7Is1w4bloYaO3qpqTzt&#10;zs7A+mm2/n6f8tvv9rCn/dfh9DgJmTHDQf88B5WoTzfz//WrFfw8F1z5Rk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Fa3yAAAAN0AAAAPAAAAAAAAAAAAAAAAAJgCAABk&#10;cnMvZG93bnJldi54bWxQSwUGAAAAAAQABAD1AAAAjQMAAAAA&#10;" fillcolor="black" stroked="f"/>
                  <v:rect id="Rectangle 1607" o:spid="_x0000_s2627" style="position:absolute;left:4490;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zLMQA&#10;AADdAAAADwAAAGRycy9kb3ducmV2LnhtbERPS2sCMRC+C/0PYQq9abbSLroapRYKXgRfB72Nm3F3&#10;cTPZJqlu/fVGELzNx/ec8bQ1tTiT85VlBe+9BARxbnXFhYLt5qc7AOEDssbaMin4Jw/TyUtnjJm2&#10;F17ReR0KEUPYZ6igDKHJpPR5SQZ9zzbEkTtaZzBE6AqpHV5iuKllP0lSabDi2FBiQ98l5af1n1Ew&#10;Gw5mv8sPXlxXhz3td4fTZ98lSr29tl8jEIHa8BQ/3HMd56fpEO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08yzEAAAA3QAAAA8AAAAAAAAAAAAAAAAAmAIAAGRycy9k&#10;b3ducmV2LnhtbFBLBQYAAAAABAAEAPUAAACJAwAAAAA=&#10;" fillcolor="black" stroked="f"/>
                  <v:rect id="Rectangle 1608" o:spid="_x0000_s2628" style="position:absolute;left:4490;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MbMkA&#10;AADdAAAADwAAAGRycy9kb3ducmV2LnhtbESPS2/CMBCE70j9D9ZW6g2copZHwKBSqVIvSOVxgNsS&#10;b5OIeJ3aLqT8+u6hUm+7mtmZb+fLzjXqQiHWng08DjJQxIW3NZcG9ru3/gRUTMgWG89k4IciLBd3&#10;vTnm1l95Q5dtKpWEcMzRQJVSm2sdi4ocxoFviUX79MFhkjWU2ga8Srhr9DDLRtphzdJQYUuvFRXn&#10;7bczsJpOVl8fT7y+bU5HOh5O5+dhyIx5uO9eZqASdenf/Hf9bgV/NBZ++UZG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NfMbMkAAADdAAAADwAAAAAAAAAAAAAAAACYAgAA&#10;ZHJzL2Rvd25yZXYueG1sUEsFBgAAAAAEAAQA9QAAAI4DAAAAAA==&#10;" fillcolor="black" stroked="f"/>
                  <v:rect id="Rectangle 1609" o:spid="_x0000_s2629" style="position:absolute;left:4490;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tp98UA&#10;AADdAAAADwAAAGRycy9kb3ducmV2LnhtbERPTWvCQBC9C/0PyxS86UZRa9OsUgXBi1BtD/U2ZqdJ&#10;SHY27q4a++u7hUJv83ifky0704grOV9ZVjAaJiCIc6srLhR8vG8GcxA+IGtsLJOCO3lYLh56Gaba&#10;3nhP10MoRAxhn6KCMoQ2ldLnJRn0Q9sSR+7LOoMhQldI7fAWw00jx0kykwYrjg0ltrQuKa8PF6Ng&#10;9Txfnd8mvPven450/DzV07FLlOo/dq8vIAJ14V/8597qOH/2NI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2n3xQAAAN0AAAAPAAAAAAAAAAAAAAAAAJgCAABkcnMv&#10;ZG93bnJldi54bWxQSwUGAAAAAAQABAD1AAAAigMAAAAA&#10;" fillcolor="black" stroked="f"/>
                  <v:rect id="Rectangle 1610" o:spid="_x0000_s2630" style="position:absolute;left:4490;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n3gMUA&#10;AADdAAAADwAAAGRycy9kb3ducmV2LnhtbERPS2sCMRC+F/ofwgjeatbF+liNUgtCL4X6OOht3Iy7&#10;i5vJNom67a9vhIK3+fieM1u0phZXcr6yrKDfS0AQ51ZXXCjYbVcvYxA+IGusLZOCH/KwmD8/zTDT&#10;9sZrum5CIWII+wwVlCE0mZQ+L8mg79mGOHIn6wyGCF0htcNbDDe1TJNkKA1WHBtKbOi9pPy8uRgF&#10;y8l4+f014M/f9fFAh/3x/Jq6RKlup32bggjUhof43/2h4/zhKIX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feAxQAAAN0AAAAPAAAAAAAAAAAAAAAAAJgCAABkcnMv&#10;ZG93bnJldi54bWxQSwUGAAAAAAQABAD1AAAAigMAAAAA&#10;" fillcolor="black" stroked="f"/>
                  <v:rect id="Rectangle 1611" o:spid="_x0000_s2631" style="position:absolute;left:4490;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SG8YA&#10;AADdAAAADwAAAGRycy9kb3ducmV2LnhtbERPS2sCMRC+C/0PYQre3KyPWl2NUgsFLwW1PdTbuBl3&#10;FzeTbZLqtr++EQRv8/E9Z75sTS3O5HxlWUE/SUEQ51ZXXCj4/HjrTUD4gKyxtkwKfsnDcvHQmWOm&#10;7YW3dN6FQsQQ9hkqKENoMil9XpJBn9iGOHJH6wyGCF0htcNLDDe1HKTpWBqsODaU2NBrSflp92MU&#10;rKaT1fdmxO9/28Oe9l+H09PApUp1H9uXGYhAbbiLb+61jvPHz0O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VSG8YAAADdAAAADwAAAAAAAAAAAAAAAACYAgAAZHJz&#10;L2Rvd25yZXYueG1sUEsFBgAAAAAEAAQA9QAAAIsDAAAAAA==&#10;" fillcolor="black" stroked="f"/>
                  <v:rect id="Rectangle 1612" o:spid="_x0000_s2632" style="position:absolute;left:4490;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b8QA&#10;AADdAAAADwAAAGRycy9kb3ducmV2LnhtbERPTWsCMRC9C/0PYQreNFuxVlejqCD0IlTrQW/jZrq7&#10;uJmsSdS1v74RCt7m8T5nMmtMJa7kfGlZwVs3AUGcWV1yrmD3veoMQfiArLGyTAru5GE2fWlNMNX2&#10;xhu6bkMuYgj7FBUUIdSplD4ryKDv2po4cj/WGQwRulxqh7cYbirZS5KBNFhybCiwpmVB2Wl7MQoW&#10;o+Hi/NXn9e/meKDD/nh677lEqfZrMx+DCNSEp/jf/anj/MFHH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sym/EAAAA3QAAAA8AAAAAAAAAAAAAAAAAmAIAAGRycy9k&#10;b3ducmV2LnhtbFBLBQYAAAAABAAEAPUAAACJAwAAAAA=&#10;" fillcolor="black" stroked="f"/>
                  <v:rect id="Rectangle 1613" o:spid="_x0000_s2633" style="position:absolute;left:4490;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v9MQA&#10;AADdAAAADwAAAGRycy9kb3ducmV2LnhtbERPTWsCMRC9C/0PYQreNFtRa7dGUUHwUlDbQ72Nm+nu&#10;4mayJlG3/nojCN7m8T5nPG1MJc7kfGlZwVs3AUGcWV1yruDne9kZgfABWWNlmRT8k4fp5KU1xlTb&#10;C2/ovA25iCHsU1RQhFCnUvqsIIO+a2viyP1ZZzBE6HKpHV5iuKlkL0mG0mDJsaHAmhYFZYftySiY&#10;f4zmx3Wfv66b/Y52v/vDoOcSpdqvzewTRKAmPMUP90rH+cP3Ad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gb/TEAAAA3QAAAA8AAAAAAAAAAAAAAAAAmAIAAGRycy9k&#10;b3ducmV2LnhtbFBLBQYAAAAABAAEAPUAAACJAwAAAAA=&#10;" fillcolor="black" stroked="f"/>
                  <v:rect id="Rectangle 1614" o:spid="_x0000_s2634" style="position:absolute;left:4490;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Lxg8UA&#10;AADdAAAADwAAAGRycy9kb3ducmV2LnhtbERPS2sCMRC+F/ofwgjealaxq65GqQWhl0J9HPQ2bsbd&#10;xc1km0Td9tc3QsHbfHzPmS1aU4srOV9ZVtDvJSCIc6srLhTstquXMQgfkDXWlknBD3lYzJ+fZphp&#10;e+M1XTehEDGEfYYKyhCaTEqfl2TQ92xDHLmTdQZDhK6Q2uEthptaDpIklQYrjg0lNvReUn7eXIyC&#10;5WS8/P4a8ufv+nigw/54fh24RKlup32bggjUhof43/2h4/x0lM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vGDxQAAAN0AAAAPAAAAAAAAAAAAAAAAAJgCAABkcnMv&#10;ZG93bnJldi54bWxQSwUGAAAAAAQABAD1AAAAigMAAAAA&#10;" fillcolor="black" stroked="f"/>
                  <v:rect id="Rectangle 1615" o:spid="_x0000_s2635" style="position:absolute;left:4490;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5UGMQA&#10;AADdAAAADwAAAGRycy9kb3ducmV2LnhtbERPTWsCMRC9C/0PYQreNFuxardGUUHwIqjtod7GzXR3&#10;cTNZk6hbf70RhN7m8T5nPG1MJS7kfGlZwVs3AUGcWV1yruD7a9kZgfABWWNlmRT8kYfp5KU1xlTb&#10;K2/psgu5iCHsU1RQhFCnUvqsIIO+a2viyP1aZzBE6HKpHV5juKlkL0kG0mDJsaHAmhYFZcfd2SiY&#10;f4zmp02f17ftYU/7n8PxvecSpdqvzewTRKAm/Iuf7pWO8wfDI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VBjEAAAA3QAAAA8AAAAAAAAAAAAAAAAAmAIAAGRycy9k&#10;b3ducmV2LnhtbFBLBQYAAAAABAAEAPUAAACJAwAAAAA=&#10;" fillcolor="black" stroked="f"/>
                  <v:rect id="Rectangle 1616" o:spid="_x0000_s2636" style="position:absolute;left:4490;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askA&#10;AADdAAAADwAAAGRycy9kb3ducmV2LnhtbESPS2/CMBCE70j9D9ZW6g2copZHwKBSqVIvSOVxgNsS&#10;b5OIeJ3aLqT8+u6hUm+7mtmZb+fLzjXqQiHWng08DjJQxIW3NZcG9ru3/gRUTMgWG89k4IciLBd3&#10;vTnm1l95Q5dtKpWEcMzRQJVSm2sdi4ocxoFviUX79MFhkjWU2ga8Srhr9DDLRtphzdJQYUuvFRXn&#10;7bczsJpOVl8fT7y+bU5HOh5O5+dhyIx5uO9eZqASdenf/Hf9bgV/NBZc+UZG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AaskAAADdAAAADwAAAAAAAAAAAAAAAACYAgAA&#10;ZHJzL2Rvd25yZXYueG1sUEsFBgAAAAAEAAQA9QAAAI4DAAAAAA==&#10;" fillcolor="black" stroked="f"/>
                  <v:rect id="Rectangle 1617" o:spid="_x0000_s2637" style="position:absolute;left:4490;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l8cUA&#10;AADdAAAADwAAAGRycy9kb3ducmV2LnhtbERPS2vCQBC+C/6HZQq96aZSX2lWUaHgRajaQ71NstMk&#10;mJ2Nu1uN/fXdQqG3+fieky0704grOV9bVvA0TEAQF1bXXCp4P74OZiB8QNbYWCYFd/KwXPR7Gaba&#10;3nhP10MoRQxhn6KCKoQ2ldIXFRn0Q9sSR+7TOoMhQldK7fAWw00jR0kykQZrjg0VtrSpqDgfvoyC&#10;9Xy2vrw98+57n5/o9JGfxyOXKPX40K1eQATqwr/4z73Vcf5kOof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WXxxQAAAN0AAAAPAAAAAAAAAAAAAAAAAJgCAABkcnMv&#10;ZG93bnJldi54bWxQSwUGAAAAAAQABAD1AAAAigMAAAAA&#10;" fillcolor="black" stroked="f"/>
                  <v:rect id="Rectangle 1618" o:spid="_x0000_s2638" style="position:absolute;left:4490;top:15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8S8gA&#10;AADdAAAADwAAAGRycy9kb3ducmV2LnhtbESPQW/CMAyF75P2HyJP2m2kQ4C6joAGEtIuk4DtMG6m&#10;8dqKxilJBoVfPx8mcbP1nt/7PJ33rlUnCrHxbOB5kIEiLr1tuDLw9bl6ykHFhGyx9UwGLhRhPru/&#10;m2Jh/Zk3dNqmSkkIxwIN1Cl1hdaxrMlhHPiOWLQfHxwmWUOlbcCzhLtWD7Nsoh02LA01drSsqTxs&#10;f52BxUu+OK5H/HHd7He0+94fxsOQGfP40L+9gkrUp5v5//rdCv4kF37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ArxLyAAAAN0AAAAPAAAAAAAAAAAAAAAAAJgCAABk&#10;cnMvZG93bnJldi54bWxQSwUGAAAAAAQABAD1AAAAjQMAAAAA&#10;" fillcolor="black" stroked="f"/>
                  <v:rect id="Rectangle 1619" o:spid="_x0000_s2639" style="position:absolute;left:4490;top:15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Z0MQA&#10;AADdAAAADwAAAGRycy9kb3ducmV2LnhtbERPTWsCMRC9F/wPYYTealapsq5G0ULBi1C1h3obN+Pu&#10;4mayTVJd/fWNIHibx/uc6bw1tTiT85VlBf1eAoI4t7riQsH37vMtBeEDssbaMim4kof5rPMyxUzb&#10;C2/ovA2FiCHsM1RQhtBkUvq8JIO+ZxviyB2tMxgidIXUDi8x3NRykCQjabDi2FBiQx8l5aftn1Gw&#10;HKfL3693Xt82hz3tfw6n4cAlSr1228UERKA2PMUP90rH+aO0D/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OGdDEAAAA3QAAAA8AAAAAAAAAAAAAAAAAmAIAAGRycy9k&#10;b3ducmV2LnhtbFBLBQYAAAAABAAEAPUAAACJAwAAAAA=&#10;" fillcolor="black" stroked="f"/>
                  <v:rect id="Rectangle 1620" o:spid="_x0000_s2640" style="position:absolute;left:4490;top:15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Hp8UA&#10;AADdAAAADwAAAGRycy9kb3ducmV2LnhtbERPTWvCQBC9F/wPywi91Y2hSoyuooWCF0FtD3obs2MS&#10;zM6mu1uN/fVuodDbPN7nzBadacSVnK8tKxgOEhDEhdU1lwo+P95fMhA+IGtsLJOCO3lYzHtPM8y1&#10;vfGOrvtQihjCPkcFVQhtLqUvKjLoB7YljtzZOoMhQldK7fAWw00j0yQZS4M1x4YKW3qrqLjsv42C&#10;1SRbfW1fefOzOx3peDhdRqlLlHrud8spiEBd+Bf/udc6zh9nK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IenxQAAAN0AAAAPAAAAAAAAAAAAAAAAAJgCAABkcnMv&#10;ZG93bnJldi54bWxQSwUGAAAAAAQABAD1AAAAigMAAAAA&#10;" fillcolor="black" stroked="f"/>
                  <v:rect id="Rectangle 1621" o:spid="_x0000_s2641" style="position:absolute;left:4490;top:15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iPMUA&#10;AADdAAAADwAAAGRycy9kb3ducmV2LnhtbERPS2sCMRC+F/wPYQq91WytlXU1igoFL4X6OOht3Iy7&#10;i5vJmqS69dcbodDbfHzPGU9bU4sLOV9ZVvDWTUAQ51ZXXCjYbj5fUxA+IGusLZOCX/IwnXSexphp&#10;e+UVXdahEDGEfYYKyhCaTEqfl2TQd21DHLmjdQZDhK6Q2uE1hpta9pJkIA1WHBtKbGhRUn5a/xgF&#10;82E6P3/3+eu2OuxpvzucPnouUerluZ2NQARqw7/4z73Ucf4gfYf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CI8xQAAAN0AAAAPAAAAAAAAAAAAAAAAAJgCAABkcnMv&#10;ZG93bnJldi54bWxQSwUGAAAAAAQABAD1AAAAigMAAAAA&#10;" fillcolor="black" stroked="f"/>
                  <v:rect id="Rectangle 1622" o:spid="_x0000_s2642" style="position:absolute;left:4490;top:15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6SMQA&#10;AADdAAAADwAAAGRycy9kb3ducmV2LnhtbERPTWsCMRC9C/0PYQq9aVZRWVejaKHQS6FqD/U2bsbd&#10;xc1kTVJd/fWNIHibx/uc2aI1tTiT85VlBf1eAoI4t7riQsHP9qObgvABWWNtmRRcycNi/tKZYabt&#10;hdd03oRCxBD2GSooQ2gyKX1ekkHfsw1x5A7WGQwRukJqh5cYbmo5SJKxNFhxbCixofeS8uPmzyhY&#10;TdLV6XvIX7f1fke73/1xNHCJUm+v7XIKIlAbnuKH+1PH+eN0C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5ukjEAAAA3QAAAA8AAAAAAAAAAAAAAAAAmAIAAGRycy9k&#10;b3ducmV2LnhtbFBLBQYAAAAABAAEAPUAAACJAwAAAAA=&#10;" fillcolor="black" stroked="f"/>
                  <v:rect id="Rectangle 1623" o:spid="_x0000_s2643" style="position:absolute;left:4490;top:15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f08UA&#10;AADdAAAADwAAAGRycy9kb3ducmV2LnhtbERPS2sCMRC+C/0PYQreNFtRWVejaKHQS8FHD/U2bqa7&#10;i5vJmqS69dcbQfA2H99zZovW1OJMzleWFbz1ExDEudUVFwq+dx+9FIQPyBpry6Tgnzws5i+dGWba&#10;XnhD520oRAxhn6GCMoQmk9LnJRn0fdsQR+7XOoMhQldI7fASw00tB0kylgYrjg0lNvReUn7c/hkF&#10;q0m6Oq2H/HXdHPa0/zkcRwOXKNV9bZdTEIHa8BQ/3J86zh+nI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R/TxQAAAN0AAAAPAAAAAAAAAAAAAAAAAJgCAABkcnMv&#10;ZG93bnJldi54bWxQSwUGAAAAAAQABAD1AAAAigMAAAAA&#10;" fillcolor="black" stroked="f"/>
                  <v:rect id="Rectangle 1624" o:spid="_x0000_s2644" style="position:absolute;left:4490;top:15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eBpMUA&#10;AADdAAAADwAAAGRycy9kb3ducmV2LnhtbERPS2vCQBC+F/wPyxS81U3FhjS6ihaEXgq+DvU2Zsck&#10;mJ1Nd1dN/fWuUOhtPr7nTGadacSFnK8tK3gdJCCIC6trLhXstsuXDIQPyBoby6TglzzMpr2nCeba&#10;XnlNl00oRQxhn6OCKoQ2l9IXFRn0A9sSR+5oncEQoSuldniN4aaRwyRJpcGaY0OFLX1UVJw2Z6Ng&#10;8Z4tflYj/rqtD3vafx9Ob0OXKNV/7uZjEIG68C/+c3/qOD/NUn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GkxQAAAN0AAAAPAAAAAAAAAAAAAAAAAJgCAABkcnMv&#10;ZG93bnJldi54bWxQSwUGAAAAAAQABAD1AAAAigMAAAAA&#10;" fillcolor="black" stroked="f"/>
                  <v:rect id="Rectangle 1625" o:spid="_x0000_s2645" style="position:absolute;left:4490;top:15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kP8UA&#10;AADdAAAADwAAAGRycy9kb3ducmV2LnhtbERPTWvCQBC9F/wPywi9NRul1Zi6igqFXgrV9qC3MTtN&#10;gtnZuLvV1F/vCgVv83ifM513phEncr62rGCQpCCIC6trLhV8f709ZSB8QNbYWCYFf+RhPus9TDHX&#10;9sxrOm1CKWII+xwVVCG0uZS+qMigT2xLHLkf6wyGCF0ptcNzDDeNHKbpSBqsOTZU2NKqouKw+TUK&#10;lpNsefx85o/Ler+j3XZ/eBm6VKnHfrd4BRGoC3fxv/tdx/mjbA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Q/xQAAAN0AAAAPAAAAAAAAAAAAAAAAAJgCAABkcnMv&#10;ZG93bnJldi54bWxQSwUGAAAAAAQABAD1AAAAigMAAAAA&#10;" fillcolor="black" stroked="f"/>
                  <v:rect id="Rectangle 1626" o:spid="_x0000_s2646" style="position:absolute;left:4490;top:14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wTcgA&#10;AADdAAAADwAAAGRycy9kb3ducmV2LnhtbESPQW/CMAyF75P2HyJP2m2kQ4C6joAGEtIuk4DtMG6m&#10;8dqKxilJBoVfPx8mcbP1nt/7PJ33rlUnCrHxbOB5kIEiLr1tuDLw9bl6ykHFhGyx9UwGLhRhPru/&#10;m2Jh/Zk3dNqmSkkIxwIN1Cl1hdaxrMlhHPiOWLQfHxwmWUOlbcCzhLtWD7Nsoh02LA01drSsqTxs&#10;f52BxUu+OK5H/HHd7He0+94fxsOQGfP40L+9gkrUp5v5//rdCv4kF1z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LBNyAAAAN0AAAAPAAAAAAAAAAAAAAAAAJgCAABk&#10;cnMvZG93bnJldi54bWxQSwUGAAAAAAQABAD1AAAAjQMAAAAA&#10;" fillcolor="black" stroked="f"/>
                  <v:rect id="Rectangle 1627" o:spid="_x0000_s2647" style="position:absolute;left:4490;top:14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V1sQA&#10;AADdAAAADwAAAGRycy9kb3ducmV2LnhtbERPS2sCMRC+F/ofwhR6q9lKlXU1Si0UvAi+DnobN+Pu&#10;4mayTVJd/fVGELzNx/ec0aQ1tTiR85VlBZ+dBARxbnXFhYLN+vcjBeEDssbaMim4kIfJ+PVlhJm2&#10;Z17SaRUKEUPYZ6igDKHJpPR5SQZ9xzbEkTtYZzBE6AqpHZ5juKllN0n60mDFsaHEhn5Kyo+rf6Ng&#10;Okinf4svnl+X+x3ttvtjr+sSpd7f2u8hiEBteIof7pmO8/vpAO7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4FdbEAAAA3QAAAA8AAAAAAAAAAAAAAAAAmAIAAGRycy9k&#10;b3ducmV2LnhtbFBLBQYAAAAABAAEAPUAAACJAwAAAAA=&#10;" fillcolor="black" stroked="f"/>
                  <v:rect id="Rectangle 1628" o:spid="_x0000_s2648" style="position:absolute;left:4490;top:14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qlscA&#10;AADdAAAADwAAAGRycy9kb3ducmV2LnhtbESPQW/CMAyF75P4D5En7TbSIYagEBBMQtplErAdxs00&#10;pq1onC7JoOPX4wPSbrbe83ufZ4vONepMIdaeDbz0M1DEhbc1lwa+PtfPY1AxIVtsPJOBP4qwmPce&#10;Zphbf+EtnXepVBLCMUcDVUptrnUsKnIY+74lFu3og8Mkayi1DXiRcNfoQZaNtMOapaHClt4qKk67&#10;X2dgNRmvfjZD/rhuD3vafx9Or4OQGfP02C2noBJ16d98v363gj+aCL9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bKpbHAAAA3QAAAA8AAAAAAAAAAAAAAAAAmAIAAGRy&#10;cy9kb3ducmV2LnhtbFBLBQYAAAAABAAEAPUAAACMAwAAAAA=&#10;" fillcolor="black" stroked="f"/>
                  <v:rect id="Rectangle 1629" o:spid="_x0000_s2649" style="position:absolute;left:4490;top:14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PDcUA&#10;AADdAAAADwAAAGRycy9kb3ducmV2LnhtbERPTWvCQBC9C/0PyxS8mY1iRdOsUgXBi1BtD/U2yU6T&#10;YHY27q6a9td3C4Xe5vE+J1/1phU3cr6xrGCcpCCIS6sbrhS8v21HcxA+IGtsLZOCL/KwWj4Mcsy0&#10;vfOBbsdQiRjCPkMFdQhdJqUvazLoE9sRR+7TOoMhQldJ7fAew00rJ2k6kwYbjg01drSpqTwfr0bB&#10;ejFfX16nvP8+FCc6fRTnp4lLlRo+9i/PIAL14V/8597pOH+2GMP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48NxQAAAN0AAAAPAAAAAAAAAAAAAAAAAJgCAABkcnMv&#10;ZG93bnJldi54bWxQSwUGAAAAAAQABAD1AAAAigMAAAAA&#10;" fillcolor="black" stroked="f"/>
                  <v:rect id="Rectangle 1630" o:spid="_x0000_s2650" style="position:absolute;left:4490;top:13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UResQA&#10;AADdAAAADwAAAGRycy9kb3ducmV2LnhtbERPS2sCMRC+C/0PYQq9abZLK7oapRYKXgRfB72Nm3F3&#10;cTPZJqlu/fVGELzNx/ec8bQ1tTiT85VlBe+9BARxbnXFhYLt5qc7AOEDssbaMin4Jw/TyUtnjJm2&#10;F17ReR0KEUPYZ6igDKHJpPR5SQZ9zzbEkTtaZzBE6AqpHV5iuKllmiR9abDi2FBiQ98l5af1n1Ew&#10;Gw5mv8sPXlxXhz3td4fTZ+oSpd5e268RiEBteIof7rmO8/vDFO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EXrEAAAA3QAAAA8AAAAAAAAAAAAAAAAAmAIAAGRycy9k&#10;b3ducmV2LnhtbFBLBQYAAAAABAAEAPUAAACJAwAAAAA=&#10;" fillcolor="black" stroked="f"/>
                  <v:rect id="Rectangle 1631" o:spid="_x0000_s2651" style="position:absolute;left:4490;top:13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04cUA&#10;AADdAAAADwAAAGRycy9kb3ducmV2LnhtbERPS2vCQBC+F/oflhG81Y1PNM0qtVDwUlDbQ71NstMk&#10;mJ1Nd7ea+utdQehtPr7nZKvONOJEzteWFQwHCQjiwuqaSwWfH29PcxA+IGtsLJOCP/KwWj4+ZJhq&#10;e+YdnfahFDGEfYoKqhDaVEpfVGTQD2xLHLlv6wyGCF0ptcNzDDeNHCXJTBqsOTZU2NJrRcVx/2sU&#10;rBfz9c92wu+XXX6gw1d+nI5colS/1708gwjUhX/x3b3Rcf5sMYb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bThxQAAAN0AAAAPAAAAAAAAAAAAAAAAAJgCAABkcnMv&#10;ZG93bnJldi54bWxQSwUGAAAAAAQABAD1AAAAigMAAAAA&#10;" fillcolor="black" stroked="f"/>
                  <v:rect id="Rectangle 1632" o:spid="_x0000_s2652" style="position:absolute;left:4490;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lcQA&#10;AADdAAAADwAAAGRycy9kb3ducmV2LnhtbERPTWsCMRC9C/6HMEJvblZR0a1RqiD0Uqi2h3obN+Pu&#10;4mayTVJd/fWNIHibx/uc+bI1tTiT85VlBYMkBUGcW11xoeD7a9OfgvABWWNtmRRcycNy0e3MMdP2&#10;wls670IhYgj7DBWUITSZlD4vyaBPbEMcuaN1BkOErpDa4SWGm1oO03QiDVYcG0psaF1Sftr9GQWr&#10;2XT1+znij9v2sKf9z+E0HrpUqZde+/YKIlAbnuKH+13H+ZPZCO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LJXEAAAA3QAAAA8AAAAAAAAAAAAAAAAAmAIAAGRycy9k&#10;b3ducmV2LnhtbFBLBQYAAAAABAAEAPUAAACJAwAAAAA=&#10;" fillcolor="black" stroked="f"/>
                  <v:rect id="Rectangle 1633" o:spid="_x0000_s2653" style="position:absolute;left:4490;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JDsUA&#10;AADdAAAADwAAAGRycy9kb3ducmV2LnhtbERPTWvCQBC9F/wPywje6kZR0TSrVEHoRVDbQ71NsmMS&#10;zM6mu1uN/fVuodDbPN7nZKvONOJKzteWFYyGCQjiwuqaSwUf79vnOQgfkDU2lknBnTyslr2nDFNt&#10;b3yg6zGUIoawT1FBFUKbSumLigz6oW2JI3e2zmCI0JVSO7zFcNPIcZLMpMGaY0OFLW0qKi7Hb6Ng&#10;vZivv/YT3v0c8hOdPvPLdOwSpQb97vUFRKAu/Iv/3G86zp8tpvD7TTx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IkOxQAAAN0AAAAPAAAAAAAAAAAAAAAAAJgCAABkcnMv&#10;ZG93bnJldi54bWxQSwUGAAAAAAQABAD1AAAAigMAAAAA&#10;" fillcolor="black" stroked="f"/>
                  <v:rect id="Rectangle 1634" o:spid="_x0000_s2654" style="position:absolute;left:4490;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4XecQA&#10;AADdAAAADwAAAGRycy9kb3ducmV2LnhtbERPS2sCMRC+C/0PYQq9abbSLroapRYKXgRfB72Nm3F3&#10;cTPZJqlu/fVGELzNx/ec8bQ1tTiT85VlBe+9BARxbnXFhYLt5qc7AOEDssbaMin4Jw/TyUtnjJm2&#10;F17ReR0KEUPYZ6igDKHJpPR5SQZ9zzbEkTtaZzBE6AqpHV5iuKllP0lSabDi2FBiQ98l5af1n1Ew&#10;Gw5mv8sPXlxXhz3td4fTZ98lSr29tl8jEIHa8BQ/3HMd56fDFO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F3nEAAAA3QAAAA8AAAAAAAAAAAAAAAAAmAIAAGRycy9k&#10;b3ducmV2LnhtbFBLBQYAAAAABAAEAPUAAACJAwAAAAA=&#10;" fillcolor="black" stroked="f"/>
                  <v:rect id="Rectangle 1635" o:spid="_x0000_s2655" style="position:absolute;left:4490;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y4sUA&#10;AADdAAAADwAAAGRycy9kb3ducmV2LnhtbERPS2vCQBC+C/6HZQq96aZSX2lWUaHgRajaQ71NstMk&#10;mJ2Nu1uN/fXdQqG3+fieky0704grOV9bVvA0TEAQF1bXXCp4P74OZiB8QNbYWCYFd/KwXPR7Gaba&#10;3nhP10MoRQxhn6KCKoQ2ldIXFRn0Q9sSR+7TOoMhQldK7fAWw00jR0kykQZrjg0VtrSpqDgfvoyC&#10;9Xy2vrw98+57n5/o9JGfxyOXKPX40K1eQATqwr/4z73Vcf5kPoX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rLixQAAAN0AAAAPAAAAAAAAAAAAAAAAAJgCAABkcnMv&#10;ZG93bnJldi54bWxQSwUGAAAAAAQABAD1AAAAigMAAAAA&#10;" fillcolor="black" stroked="f"/>
                  <v:rect id="Rectangle 1636" o:spid="_x0000_s2656" style="position:absolute;left:4490;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0mkMcA&#10;AADdAAAADwAAAGRycy9kb3ducmV2LnhtbESPQW/CMAyF75P4D5En7TbSIYagEBBMQtplErAdxs00&#10;pq1onC7JoOPX4wPSbrbe83ufZ4vONepMIdaeDbz0M1DEhbc1lwa+PtfPY1AxIVtsPJOBP4qwmPce&#10;Zphbf+EtnXepVBLCMUcDVUptrnUsKnIY+74lFu3og8Mkayi1DXiRcNfoQZaNtMOapaHClt4qKk67&#10;X2dgNRmvfjZD/rhuD3vafx9Or4OQGfP02C2noBJ16d98v363gj+aCK5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tJpDHAAAA3QAAAA8AAAAAAAAAAAAAAAAAmAIAAGRy&#10;cy9kb3ducmV2LnhtbFBLBQYAAAAABAAEAPUAAACMAwAAAAA=&#10;" fillcolor="black" stroked="f"/>
                  <v:rect id="Rectangle 1637" o:spid="_x0000_s2657" style="position:absolute;left:4490;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DC8UA&#10;AADdAAAADwAAAGRycy9kb3ducmV2LnhtbERPS2sCMRC+C/0PYYTeNKu04q5GqYWCF8FHD/U2bsbd&#10;xc1km6S69dcbQfA2H99zpvPW1OJMzleWFQz6CQji3OqKCwXfu6/eGIQPyBpry6TgnzzMZy+dKWba&#10;XnhD520oRAxhn6GCMoQmk9LnJRn0fdsQR+5oncEQoSukdniJ4aaWwyQZSYMVx4YSG/osKT9t/4yC&#10;RTpe/K7feHXdHPa0/zmc3ocuUeq1235MQARqw1P8cC91nD9KU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YMLxQAAAN0AAAAPAAAAAAAAAAAAAAAAAJgCAABkcnMv&#10;ZG93bnJldi54bWxQSwUGAAAAAAQABAD1AAAAigMAAAAA&#10;" fillcolor="black" stroked="f"/>
                  <v:rect id="Rectangle 1638" o:spid="_x0000_s2658" style="position:absolute;left:4490;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wjMcA&#10;AADdAAAADwAAAGRycy9kb3ducmV2LnhtbESPQU8CMRCF7yb+h2ZMuEkrQYGVQsTExIuJoAe4Ddtx&#10;d8N2urYVVn+9cyDhNpP35r1v5svet+pIMTWBLdwNDSjiMriGKwufHy+3U1ApIztsA5OFX0qwXFxf&#10;zbFw4cRrOm5ypSSEU4EW6py7QutU1uQxDUNHLNpXiB6zrLHSLuJJwn2rR8Y8aI8NS0ONHT3XVB42&#10;P97CajZdfb+P+e1vvd/Rbrs/3I+isXZw0z89gsrU54v5fP3qBH9ihF++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wsIzHAAAA3QAAAA8AAAAAAAAAAAAAAAAAmAIAAGRy&#10;cy9kb3ducmV2LnhtbFBLBQYAAAAABAAEAPUAAACMAwAAAAA=&#10;" fillcolor="black" stroked="f"/>
                  <v:rect id="Rectangle 1639" o:spid="_x0000_s2659" style="position:absolute;left:4490;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VF8UA&#10;AADdAAAADwAAAGRycy9kb3ducmV2LnhtbERPS2sCMRC+F/wPYYTeaqJUq1uj1EKhF6E+DnobN9Pd&#10;xc1km6S6+usbQehtPr7nTOetrcWJfKgca+j3FAji3JmKCw3bzcfTGESIyAZrx6ThQgHms87DFDPj&#10;zryi0zoWIoVwyFBDGWOTSRnykiyGnmuIE/ftvMWYoC+k8XhO4baWA6VG0mLFqaHEht5Lyo/rX6th&#10;MRkvfr6eeXldHfa03x2Ow4FXWj9227dXEJHa+C++uz9Nmv+i+n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BUXxQAAAN0AAAAPAAAAAAAAAAAAAAAAAJgCAABkcnMv&#10;ZG93bnJldi54bWxQSwUGAAAAAAQABAD1AAAAigMAAAAA&#10;" fillcolor="black" stroked="f"/>
                  <v:rect id="Rectangle 1640" o:spid="_x0000_s2660" style="position:absolute;left:4490;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6LYMUA&#10;AADdAAAADwAAAGRycy9kb3ducmV2LnhtbERPTWsCMRC9F/wPYYTeatJFrd0aRYVCL0K1PdTbuJnu&#10;Lm4ma5Lq6q9vCkJv83ifM513thEn8qF2rOFxoEAQF87UXGr4/Hh9mIAIEdlg45g0XCjAfNa7m2Ju&#10;3Jk3dNrGUqQQDjlqqGJscylDUZHFMHAtceK+nbcYE/SlNB7PKdw2MlNqLC3WnBoqbGlVUXHY/lgN&#10;y+fJ8vg+5PV1s9/R7mt/GGVeaX3f7xYvICJ18V98c7+ZNP9JZf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otgxQAAAN0AAAAPAAAAAAAAAAAAAAAAAJgCAABkcnMv&#10;ZG93bnJldi54bWxQSwUGAAAAAAQABAD1AAAAigMAAAAA&#10;" fillcolor="black" stroked="f"/>
                  <v:rect id="Rectangle 1641" o:spid="_x0000_s2661" style="position:absolute;left:4490;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u+8UA&#10;AADdAAAADwAAAGRycy9kb3ducmV2LnhtbERPS08CMRC+m/gfmjHhJq2oiAuFCIkJFxMeHuQ2bIfd&#10;Ddvp2lZY+PWWhITbfPmeM5q0thYH8qFyrOGpq0AQ585UXGj4Xn8+DkCEiGywdkwaThRgMr6/G2Fm&#10;3JGXdFjFQqQQDhlqKGNsMilDXpLF0HUNceJ2zluMCfpCGo/HFG5r2VOqLy1WnBpKbGhWUr5f/VkN&#10;0/fB9Hfxwl/n5XZDm5/t/rXnldadh/ZjCCJSG2/iq3tu0vw39QyXb9IJ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4i77xQAAAN0AAAAPAAAAAAAAAAAAAAAAAJgCAABkcnMv&#10;ZG93bnJldi54bWxQSwUGAAAAAAQABAD1AAAAigMAAAAA&#10;" fillcolor="black" stroked="f"/>
                  <v:rect id="Rectangle 1642" o:spid="_x0000_s2662" style="position:absolute;left:4490;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2j8UA&#10;AADdAAAADwAAAGRycy9kb3ducmV2LnhtbERPTWsCMRC9C/0PYYTeNFHU2q1RakHwIlTbQ72Nm+nu&#10;4mayTVJd/fWNIPQ2j/c5s0Vra3EiHyrHGgZ9BYI4d6biQsPnx6o3BREissHaMWm4UIDF/KEzw8y4&#10;M2/ptIuFSCEcMtRQxthkUoa8JIuh7xrixH07bzEm6AtpPJ5TuK3lUKmJtFhxaiixobeS8uPu12pY&#10;Pk+XP+8j3ly3hz3tvw7H8dArrR+77esLiEht/Bff3WuT5j+pEdy+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7aPxQAAAN0AAAAPAAAAAAAAAAAAAAAAAJgCAABkcnMv&#10;ZG93bnJldi54bWxQSwUGAAAAAAQABAD1AAAAigMAAAAA&#10;" fillcolor="black" stroked="f"/>
                  <v:rect id="Rectangle 1643" o:spid="_x0000_s2663" style="position:absolute;left:4490;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TFMUA&#10;AADdAAAADwAAAGRycy9kb3ducmV2LnhtbERPS2sCMRC+C/0PYYTeNFFq1a1RaqHQi1AfB72Nm+nu&#10;4mayTVLd+usboeBtPr7nzBatrcWZfKgcaxj0FQji3JmKCw277XtvAiJEZIO1Y9LwSwEW84fODDPj&#10;Lrym8yYWIoVwyFBDGWOTSRnykiyGvmuIE/flvMWYoC+k8XhJ4baWQ6WepcWKU0OJDb2VlJ82P1bD&#10;cjpZfn8+8eq6Ph7osD+eRkOvtH7stq8vICK18S7+d3+YNH+sR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xMUxQAAAN0AAAAPAAAAAAAAAAAAAAAAAJgCAABkcnMv&#10;ZG93bnJldi54bWxQSwUGAAAAAAQABAD1AAAAigMAAAAA&#10;" fillcolor="black" stroked="f"/>
                  <v:rect id="Rectangle 1644" o:spid="_x0000_s2664" style="position:absolute;left:4490;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NY8UA&#10;AADdAAAADwAAAGRycy9kb3ducmV2LnhtbERPTWsCMRC9C/0PYYTeNFFaa7dGqQWhF0FtD/U2bqa7&#10;i5vJNom6+uuNIPQ2j/c5k1lra3EkHyrHGgZ9BYI4d6biQsP316I3BhEissHaMWk4U4DZ9KEzwcy4&#10;E6/puImFSCEcMtRQxthkUoa8JIuh7xrixP06bzEm6AtpPJ5SuK3lUKmRtFhxaiixoY+S8v3mYDXM&#10;X8fzv9UTLy/r3Za2P7v989ArrR+77fsbiEht/Bff3Z8mzX9RI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Y1jxQAAAN0AAAAPAAAAAAAAAAAAAAAAAJgCAABkcnMv&#10;ZG93bnJldi54bWxQSwUGAAAAAAQABAD1AAAAigMAAAAA&#10;" fillcolor="black" stroked="f"/>
                  <v:rect id="Rectangle 1645" o:spid="_x0000_s2665" style="position:absolute;left:4490;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MUA&#10;AADdAAAADwAAAGRycy9kb3ducmV2LnhtbERPS2sCMRC+F/ofwgi91URpq26NUoVCL0J9HPQ2bqa7&#10;i5vJmqS6+uuNUOhtPr7njKetrcWJfKgca+h1FQji3JmKCw2b9efzEESIyAZrx6ThQgGmk8eHMWbG&#10;nXlJp1UsRArhkKGGMsYmkzLkJVkMXdcQJ+7HeYsxQV9I4/Gcwm0t+0q9SYsVp4YSG5qXlB9Wv1bD&#10;bDScHb9feHFd7ne02+4Pr32vtH7qtB/vICK18V/85/4yaf5ADe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Sj4xQAAAN0AAAAPAAAAAAAAAAAAAAAAAJgCAABkcnMv&#10;ZG93bnJldi54bWxQSwUGAAAAAAQABAD1AAAAigMAAAAA&#10;" fillcolor="black" stroked="f"/>
                  <v:rect id="Rectangle 1646" o:spid="_x0000_s2666" style="position:absolute;left:6757;top:297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8iscA&#10;AADdAAAADwAAAGRycy9kb3ducmV2LnhtbESPQU8CMRCF7yb+h2ZMuEkrQYGVQsTExIuJoAe4Ddtx&#10;d8N2urYVVn+9cyDhNpP35r1v5svet+pIMTWBLdwNDSjiMriGKwufHy+3U1ApIztsA5OFX0qwXFxf&#10;zbFw4cRrOm5ypSSEU4EW6py7QutU1uQxDUNHLNpXiB6zrLHSLuJJwn2rR8Y8aI8NS0ONHT3XVB42&#10;P97CajZdfb+P+e1vvd/Rbrs/3I+isXZw0z89gsrU54v5fP3qBH9iBFe+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GvIrHAAAA3QAAAA8AAAAAAAAAAAAAAAAAmAIAAGRy&#10;cy9kb3ducmV2LnhtbFBLBQYAAAAABAAEAPUAAACMAwAAAAA=&#10;" fillcolor="black" stroked="f"/>
                  <v:rect id="Rectangle 1647" o:spid="_x0000_s2667" style="position:absolute;left:6757;top:296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ZEcUA&#10;AADdAAAADwAAAGRycy9kb3ducmV2LnhtbERPS2sCMRC+F/wPYYTealJpra5G0UKhF6E+DnobN9Pd&#10;xc1kTVLd+usbQehtPr7nTGatrcWZfKgca3juKRDEuTMVFxq2m4+nIYgQkQ3WjknDLwWYTTsPE8yM&#10;u/CKzutYiBTCIUMNZYxNJmXIS7IYeq4hTty38xZjgr6QxuMlhdta9pUaSIsVp4YSG3ovKT+uf6yG&#10;xWi4OH298PK6OuxpvzscX/teaf3YbedjEJHa+C++uz9Nmv+mRn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ChkRxQAAAN0AAAAPAAAAAAAAAAAAAAAAAJgCAABkcnMv&#10;ZG93bnJldi54bWxQSwUGAAAAAAQABAD1AAAAigMAAAAA&#10;" fillcolor="black" stroked="f"/>
                  <v:rect id="Rectangle 1648" o:spid="_x0000_s2668" style="position:absolute;left:6757;top:29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UcgA&#10;AADdAAAADwAAAGRycy9kb3ducmV2LnhtbESPS2/CMBCE75X6H6yt1FtxQC2PgEGlUqVeKvE6wG2J&#10;t0lEvE5tF1J+PXuo1NuuZnbm29mic406U4i1ZwP9XgaKuPC25tLAbvv+NAYVE7LFxjMZ+KUIi/n9&#10;3Qxz6y+8pvMmlUpCOOZooEqpzbWORUUOY8+3xKJ9+eAwyRpKbQNeJNw1epBlQ+2wZmmosKW3iorT&#10;5scZWE7Gy+/VM39e18cDHfbH08sgZMY8PnSvU1CJuvRv/rv+sII/6gu/fCMj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6SZRyAAAAN0AAAAPAAAAAAAAAAAAAAAAAJgCAABk&#10;cnMvZG93bnJldi54bWxQSwUGAAAAAAQABAD1AAAAjQMAAAAA&#10;" fillcolor="black" stroked="f"/>
                  <v:rect id="Rectangle 1649" o:spid="_x0000_s2669" style="position:absolute;left:6757;top:295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DysUA&#10;AADdAAAADwAAAGRycy9kb3ducmV2LnhtbERPS2sCMRC+F/ofwhS81exKbXU1ihYEL4X6OOht3Iy7&#10;i5vJmkRd++sbodDbfHzPGU9bU4srOV9ZVpB2ExDEudUVFwq2m8XrAIQPyBpry6TgTh6mk+enMWba&#10;3nhF13UoRAxhn6GCMoQmk9LnJRn0XdsQR+5oncEQoSukdniL4aaWvSR5lwYrjg0lNvRZUn5aX4yC&#10;+XAwP3+/8dfP6rCn/e5w6vdcolTnpZ2NQARqw7/4z73Ucf5HmsLjm3iC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YPKxQAAAN0AAAAPAAAAAAAAAAAAAAAAAJgCAABkcnMv&#10;ZG93bnJldi54bWxQSwUGAAAAAAQABAD1AAAAigMAAAAA&#10;" fillcolor="black" stroked="f"/>
                  <v:rect id="Rectangle 1650" o:spid="_x0000_s2670" style="position:absolute;left:6757;top:295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dvcUA&#10;AADdAAAADwAAAGRycy9kb3ducmV2LnhtbERPTWvCQBC9C/0PyxR6MxtDtZq6ihYKvRTU9qC3MTtN&#10;gtnZuLvV2F/vCkJv83ifM513phEncr62rGCQpCCIC6trLhV8f733xyB8QNbYWCYFF/Iwnz30pphr&#10;e+Y1nTahFDGEfY4KqhDaXEpfVGTQJ7YljtyPdQZDhK6U2uE5hptGZmk6kgZrjg0VtvRWUXHY/BoF&#10;y8l4eVw98+ffer+j3XZ/GGYuVerpsVu8ggjUhX/x3f2h4/yXQQ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dx29xQAAAN0AAAAPAAAAAAAAAAAAAAAAAJgCAABkcnMv&#10;ZG93bnJldi54bWxQSwUGAAAAAAQABAD1AAAAigMAAAAA&#10;" fillcolor="black" stroked="f"/>
                  <v:rect id="Rectangle 1651" o:spid="_x0000_s2671" style="position:absolute;left:6757;top:294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4JsUA&#10;AADdAAAADwAAAGRycy9kb3ducmV2LnhtbERPS2sCMRC+F/ofwgi9dbNaW3U1Si0UvBR8HfQ2bsbd&#10;xc1km6S69tebgtDbfHzPmcxaU4szOV9ZVtBNUhDEudUVFwq2m8/nIQgfkDXWlknBlTzMpo8PE8y0&#10;vfCKzutQiBjCPkMFZQhNJqXPSzLoE9sQR+5oncEQoSukdniJ4aaWvTR9kwYrjg0lNvRRUn5a/xgF&#10;89Fw/r3s89fv6rCn/e5weu25VKmnTvs+BhGoDf/iu3uh4/xB9wX+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7gmxQAAAN0AAAAPAAAAAAAAAAAAAAAAAJgCAABkcnMv&#10;ZG93bnJldi54bWxQSwUGAAAAAAQABAD1AAAAigMAAAAA&#10;" fillcolor="black" stroked="f"/>
                  <v:rect id="Rectangle 1652" o:spid="_x0000_s2672" style="position:absolute;left:6757;top:294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IgUsYA&#10;AADdAAAADwAAAGRycy9kb3ducmV2LnhtbERPS2vCQBC+F/wPywi91Y2i1aZZRYVCLwUfPdTbmB2T&#10;kOxs3N1q7K93C4Xe5uN7TrboTCMu5HxlWcFwkIAgzq2uuFDwuX97moHwAVljY5kU3MjDYt57yDDV&#10;9spbuuxCIWII+xQVlCG0qZQ+L8mgH9iWOHIn6wyGCF0htcNrDDeNHCXJszRYcWwosaV1SXm9+zYK&#10;Vi+z1Xkz5o+f7fFAh69jPRm5RKnHfrd8BRGoC//iP/e7jvOnwzH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IgUsYAAADdAAAADwAAAAAAAAAAAAAAAACYAgAAZHJz&#10;L2Rvd25yZXYueG1sUEsFBgAAAAAEAAQA9QAAAIsDAAAAAA==&#10;" fillcolor="black" stroked="f"/>
                  <v:rect id="Rectangle 1653" o:spid="_x0000_s2673" style="position:absolute;left:6757;top:29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6FycQA&#10;AADdAAAADwAAAGRycy9kb3ducmV2LnhtbERPS2sCMRC+F/wPYQRvNato1dUoKhR6Kfg66G3cjLuL&#10;m8mapLrtrzeFQm/z8T1ntmhMJe7kfGlZQa+bgCDOrC45V3DYv7+OQfiArLGyTAq+ycNi3nqZYart&#10;g7d034VcxBD2KSooQqhTKX1WkEHftTVx5C7WGQwRulxqh48YbirZT5I3abDk2FBgTeuCsuvuyyhY&#10;Tcar22bAnz/b84lOx/N12HeJUp12s5yCCNSEf/Gf+0PH+aPeEH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cnEAAAA3QAAAA8AAAAAAAAAAAAAAAAAmAIAAGRycy9k&#10;b3ducmV2LnhtbFBLBQYAAAAABAAEAPUAAACJAwAAAAA=&#10;" fillcolor="black" stroked="f"/>
                  <v:rect id="Rectangle 1654" o:spid="_x0000_s2674" style="position:absolute;left:6757;top:293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bvsUA&#10;AADdAAAADwAAAGRycy9kb3ducmV2LnhtbERPTWvCQBC9C/0PyxS86UZRa9OsUgXBi1BtD/U2ZqdJ&#10;SHY27q4a++u7hUJv83ifky0704grOV9ZVjAaJiCIc6srLhR8vG8GcxA+IGtsLJOCO3lYLh56Gaba&#10;3nhP10MoRAxhn6KCMoQ2ldLnJRn0Q9sSR+7LOoMhQldI7fAWw00jx0kykwYrjg0ltrQuKa8PF6Ng&#10;9Txfnd8mvPven450/DzV07FLlOo/dq8vIAJ14V/8597qOP9pNIP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Bu+xQAAAN0AAAAPAAAAAAAAAAAAAAAAAJgCAABkcnMv&#10;ZG93bnJldi54bWxQSwUGAAAAAAQABAD1AAAAigMAAAAA&#10;" fillcolor="black" stroked="f"/>
                  <v:rect id="Rectangle 1655" o:spid="_x0000_s2675" style="position:absolute;left:6757;top:292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JcUA&#10;AADdAAAADwAAAGRycy9kb3ducmV2LnhtbERPTWvCQBC9F/wPywi91Y1Sq02zihYKXgpVe6i3MTsm&#10;IdnZdHerqb/eFQRv83ifk80704gjOV9ZVjAcJCCIc6srLhR8bz+epiB8QNbYWCYF/+RhPus9ZJhq&#10;e+I1HTehEDGEfYoKyhDaVEqfl2TQD2xLHLmDdQZDhK6Q2uEphptGjpLkRRqsODaU2NJ7SXm9+TMK&#10;lq/T5e/XM3+e1/sd7X729XjkEqUe+93iDUSgLtzFN/dKx/mT4QS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L4lxQAAAN0AAAAPAAAAAAAAAAAAAAAAAJgCAABkcnMv&#10;ZG93bnJldi54bWxQSwUGAAAAAAQABAD1AAAAigMAAAAA&#10;" fillcolor="black" stroked="f"/>
                  <v:rect id="Rectangle 1656" o:spid="_x0000_s2676" style="position:absolute;left:6757;top:292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8qV8gA&#10;AADdAAAADwAAAGRycy9kb3ducmV2LnhtbESPS2/CMBCE75X6H6yt1FtxQC2PgEGlUqVeKvE6wG2J&#10;t0lEvE5tF1J+PXuo1NuuZnbm29mic406U4i1ZwP9XgaKuPC25tLAbvv+NAYVE7LFxjMZ+KUIi/n9&#10;3Qxz6y+8pvMmlUpCOOZooEqpzbWORUUOY8+3xKJ9+eAwyRpKbQNeJNw1epBlQ+2wZmmosKW3iorT&#10;5scZWE7Gy+/VM39e18cDHfbH08sgZMY8PnSvU1CJuvRv/rv+sII/6guufCMj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nypXyAAAAN0AAAAPAAAAAAAAAAAAAAAAAJgCAABk&#10;cnMvZG93bnJldi54bWxQSwUGAAAAAAQABAD1AAAAjQMAAAAA&#10;" fillcolor="black" stroked="f"/>
                  <v:rect id="Rectangle 1657" o:spid="_x0000_s2677" style="position:absolute;left:6757;top:291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PzMQA&#10;AADdAAAADwAAAGRycy9kb3ducmV2LnhtbERPTWsCMRC9F/wPYQRvNato1a1RVBC8CFV7qLdxM91d&#10;3EzWJOrqr28Khd7m8T5nOm9MJW7kfGlZQa+bgCDOrC45V/B5WL+OQfiArLGyTAoe5GE+a71MMdX2&#10;zju67UMuYgj7FBUUIdSplD4ryKDv2po4ct/WGQwRulxqh/cYbirZT5I3abDk2FBgTauCsvP+ahQs&#10;J+Pl5WPA2+fudKTj1+k87LtEqU67WbyDCNSEf/Gfe6Pj/FFvAr/fxB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Tj8zEAAAA3QAAAA8AAAAAAAAAAAAAAAAAmAIAAGRycy9k&#10;b3ducmV2LnhtbFBLBQYAAAAABAAEAPUAAACJAwAAAAA=&#10;" fillcolor="black" stroked="f"/>
                  <v:rect id="Rectangle 1658" o:spid="_x0000_s2678" style="position:absolute;left:6757;top:29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s7MgA&#10;AADdAAAADwAAAGRycy9kb3ducmV2LnhtbESPQU/CQBCF7yb+h82YcJOtDSJWFiImJF5MAD3IbeiO&#10;bUN3tu4uUPn1zIHE20zem/e+mc5716ojhdh4NvAwzEARl942XBn4+lzeT0DFhGyx9UwG/ijCfHZ7&#10;M8XC+hOv6bhJlZIQjgUaqFPqCq1jWZPDOPQdsWg/PjhMsoZK24AnCXetzrNsrB02LA01dvRWU7nf&#10;HJyBxfNk8bsa8cd5vdvS9nu3f8xDZszgrn99AZWoT//m6/W7FfynXPj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hezsyAAAAN0AAAAPAAAAAAAAAAAAAAAAAJgCAABk&#10;cnMvZG93bnJldi54bWxQSwUGAAAAAAQABAD1AAAAjQMAAAAA&#10;" fillcolor="black" stroked="f"/>
                  <v:rect id="Rectangle 1659" o:spid="_x0000_s2679" style="position:absolute;left:6757;top:290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Jd8UA&#10;AADdAAAADwAAAGRycy9kb3ducmV2LnhtbERPTWvCQBC9C/0PyxR6MxtDtZq6ihYKvRTU9qC3MTtN&#10;gtnZuLvV2F/vCkJv83ifM513phEncr62rGCQpCCIC6trLhV8f733xyB8QNbYWCYFF/Iwnz30pphr&#10;e+Y1nTahFDGEfY4KqhDaXEpfVGTQJ7YljtyPdQZDhK6U2uE5hptGZmk6kgZrjg0VtvRWUXHY/BoF&#10;y8l4eVw98+ffer+j3XZ/GGYuVerpsVu8ggjUhX/x3f2h4/yXbAC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Ul3xQAAAN0AAAAPAAAAAAAAAAAAAAAAAJgCAABkcnMv&#10;ZG93bnJldi54bWxQSwUGAAAAAAQABAD1AAAAigMAAAAA&#10;" fillcolor="black" stroked="f"/>
                  <v:rect id="Rectangle 1660" o:spid="_x0000_s2680" style="position:absolute;left:6757;top:290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AMUA&#10;AADdAAAADwAAAGRycy9kb3ducmV2LnhtbERPTWsCMRC9F/ofwhS81WwXa3U1igqCF6FaD3obN9Pd&#10;xc1kTaJu/fVNQehtHu9zxtPW1OJKzleWFbx1ExDEudUVFwp2X8vXAQgfkDXWlknBD3mYTp6fxphp&#10;e+MNXbehEDGEfYYKyhCaTEqfl2TQd21DHLlv6wyGCF0htcNbDDe1TJOkLw1WHBtKbGhRUn7aXoyC&#10;+XAwP3/2eH3fHA902B9P76lLlOq8tLMRiEBt+Bc/3Csd53+kKf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cAxQAAAN0AAAAPAAAAAAAAAAAAAAAAAJgCAABkcnMv&#10;ZG93bnJldi54bWxQSwUGAAAAAAQABAD1AAAAigMAAAAA&#10;" fillcolor="black" stroked="f"/>
                  <v:rect id="Rectangle 1661" o:spid="_x0000_s2681" style="position:absolute;left:6757;top:289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ym8UA&#10;AADdAAAADwAAAGRycy9kb3ducmV2LnhtbERPTWsCMRC9F/ofwhS81Wy3ttrVKFUQvBTUeqi3cTPu&#10;Lm4m2yTq6q83QqG3ebzPGU1aU4sTOV9ZVvDSTUAQ51ZXXCjYfM+fByB8QNZYWyYFF/IwGT8+jDDT&#10;9swrOq1DIWII+wwVlCE0mZQ+L8mg79qGOHJ76wyGCF0htcNzDDe1TJPkXRqsODaU2NCspPywPhoF&#10;04/B9HfZ46/rarel7c/u8Ja6RKnOU/s5BBGoDf/iP/dCx/n99BX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3KbxQAAAN0AAAAPAAAAAAAAAAAAAAAAAJgCAABkcnMv&#10;ZG93bnJldi54bWxQSwUGAAAAAAQABAD1AAAAigMAAAAA&#10;" fillcolor="black" stroked="f"/>
                  <v:rect id="Rectangle 1662" o:spid="_x0000_s2682" style="position:absolute;left:6757;top:289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7q78UA&#10;AADdAAAADwAAAGRycy9kb3ducmV2LnhtbERPTWvCQBC9C/6HZQq9mU2Dtpq6igqFXgpqe9DbmJ0m&#10;wexs3N1q7K93hUJv83ifM513phFncr62rOApSUEQF1bXXCr4+nwbjEH4gKyxsUwKruRhPuv3pphr&#10;e+ENnbehFDGEfY4KqhDaXEpfVGTQJ7Yljty3dQZDhK6U2uElhptGZmn6LA3WHBsqbGlVUXHc/hgF&#10;y8l4eVoP+eN3c9jTfnc4jjKXKvX40C1eQQTqwr/4z/2u4/yXbAj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urvxQAAAN0AAAAPAAAAAAAAAAAAAAAAAJgCAABkcnMv&#10;ZG93bnJldi54bWxQSwUGAAAAAAQABAD1AAAAigMAAAAA&#10;" fillcolor="black" stroked="f"/>
                  <v:rect id="Rectangle 1663" o:spid="_x0000_s2683" style="position:absolute;left:6757;top:28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JPdMUA&#10;AADdAAAADwAAAGRycy9kb3ducmV2LnhtbERPS2sCMRC+F/wPYQRvNeuiVVejaKHQS6E+DnobN+Pu&#10;4mayTVLd9tc3QsHbfHzPmS9bU4srOV9ZVjDoJyCIc6srLhTsd2/PExA+IGusLZOCH/KwXHSe5php&#10;e+MNXbehEDGEfYYKyhCaTEqfl2TQ921DHLmzdQZDhK6Q2uEthptapknyIg1WHBtKbOi1pPyy/TYK&#10;1tPJ+utzyB+/m9ORjofTZZS6RKlet13NQARqw0P8737Xcf44HcH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k90xQAAAN0AAAAPAAAAAAAAAAAAAAAAAJgCAABkcnMv&#10;ZG93bnJldi54bWxQSwUGAAAAAAQABAD1AAAAigMAAAAA&#10;" fillcolor="black" stroked="f"/>
                  <v:rect id="Rectangle 1664" o:spid="_x0000_s2684" style="position:absolute;left:6757;top:288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RA8UA&#10;AADdAAAADwAAAGRycy9kb3ducmV2LnhtbERPS2sCMRC+F/ofwgjeatbF+liNUgtCL4X6OOht3Iy7&#10;i5vJNom67a9vhIK3+fieM1u0phZXcr6yrKDfS0AQ51ZXXCjYbVcvYxA+IGusLZOCH/KwmD8/zTDT&#10;9sZrum5CIWII+wwVlCE0mZQ+L8mg79mGOHIn6wyGCF0htcNbDDe1TJNkKA1WHBtKbOi9pPy8uRgF&#10;y8l4+f014M/f9fFAh/3x/Jq6RKlup32bggjUhof43/2h4/xROoT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EDxQAAAN0AAAAPAAAAAAAAAAAAAAAAAJgCAABkcnMv&#10;ZG93bnJldi54bWxQSwUGAAAAAAQABAD1AAAAigMAAAAA&#10;" fillcolor="black" stroked="f"/>
                </v:group>
                <v:group id="Group 1665" o:spid="_x0000_s2685" style="position:absolute;left:37453;top:9332;width:22;height:6647" coordorigin="6757,1685" coordsize="4,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2xgEsUAAADdAAAADwAAAGRycy9kb3ducmV2LnhtbERPTWvCQBC9F/wPyxS8&#10;NZsobSTNKiJWPIRCVSi9DdkxCWZnQ3abxH/fLRR6m8f7nHwzmVYM1LvGsoIkikEQl1Y3XCm4nN+e&#10;ViCcR9bYWiYFd3KwWc8ecsy0HfmDhpOvRAhhl6GC2vsuk9KVNRl0ke2IA3e1vUEfYF9J3eMYwk0r&#10;F3H8Ig02HBpq7GhXU3k7fRsFhxHH7TLZD8Xturt/nZ/fP4uElJo/TttXEJ4m/y/+cx91mJ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sYBLFAAAA3QAA&#10;AA8AAAAAAAAAAAAAAAAAqgIAAGRycy9kb3ducmV2LnhtbFBLBQYAAAAABAAEAPoAAACcAwAAAAA=&#10;">
                  <v:rect id="Rectangle 1666" o:spid="_x0000_s2686" style="position:absolute;left:6757;top:288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6sgA&#10;AADdAAAADwAAAGRycy9kb3ducmV2LnhtbESPQU/CQBCF7yb+h82YcJOtDSJWFiImJF5MAD3IbeiO&#10;bUN3tu4uUPn1zIHE20zem/e+mc5716ojhdh4NvAwzEARl942XBn4+lzeT0DFhGyx9UwG/ijCfHZ7&#10;M8XC+hOv6bhJlZIQjgUaqFPqCq1jWZPDOPQdsWg/PjhMsoZK24AnCXetzrNsrB02LA01dvRWU7nf&#10;HJyBxfNk8bsa8cd5vdvS9nu3f8xDZszgrn99AZWoT//m6/W7FfynXHDlGxlBz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8+DqyAAAAN0AAAAPAAAAAAAAAAAAAAAAAJgCAABk&#10;cnMvZG93bnJldi54bWxQSwUGAAAAAAQABAD1AAAAjQMAAAAA&#10;" fillcolor="black" stroked="f"/>
                  <v:rect id="Rectangle 1667" o:spid="_x0000_s2687" style="position:absolute;left:6757;top:287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9FccUA&#10;AADdAAAADwAAAGRycy9kb3ducmV2LnhtbERPTWsCMRC9F/wPYQRvNdulVl2NogXBS6HaHvQ2bqa7&#10;i5vJmkRd++sboeBtHu9zpvPW1OJCzleWFbz0ExDEudUVFwq+v1bPIxA+IGusLZOCG3mYzzpPU8y0&#10;vfKGLttQiBjCPkMFZQhNJqXPSzLo+7YhjtyPdQZDhK6Q2uE1hptapknyJg1WHBtKbOi9pPy4PRsF&#10;y/Foefp85Y/fzWFP+93hOEhdolSv2y4mIAK14SH+d691nD9M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0VxxQAAAN0AAAAPAAAAAAAAAAAAAAAAAJgCAABkcnMv&#10;ZG93bnJldi54bWxQSwUGAAAAAAQABAD1AAAAigMAAAAA&#10;" fillcolor="black" stroked="f"/>
                  <v:rect id="Rectangle 1668" o:spid="_x0000_s2688" style="position:absolute;left:6757;top:287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x6MckA&#10;AADdAAAADwAAAGRycy9kb3ducmV2LnhtbESPT0/DMAzF75P4DpGRuG0pG3+20mxiSEhckNjgsN3c&#10;xrTVGqdLwlb49PiAxM3We37v52I1uE6dKMTWs4HrSQaKuPK25drAx/vzeA4qJmSLnWcy8E0RVsuL&#10;UYG59Wfe0GmbaiUhHHM00KTU51rHqiGHceJ7YtE+fXCYZA21tgHPEu46Pc2yO+2wZWlosKenhqrD&#10;9ssZWC/m6+PbDb/+bMo97Xfl4XYaMmOuLofHB1CJhvRv/rt+sYJ/PxN++UZG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Fx6MckAAADdAAAADwAAAAAAAAAAAAAAAACYAgAA&#10;ZHJzL2Rvd25yZXYueG1sUEsFBgAAAAAEAAQA9QAAAI4DAAAAAA==&#10;" fillcolor="black" stroked="f"/>
                  <v:rect id="Rectangle 1669" o:spid="_x0000_s2689" style="position:absolute;left:6757;top:28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fqsUA&#10;AADdAAAADwAAAGRycy9kb3ducmV2LnhtbERPS2sCMRC+F/ofwgi9dbNaW3U1Si0UvBR8HfQ2bsbd&#10;xc1km6S69tebgtDbfHzPmcxaU4szOV9ZVtBNUhDEudUVFwq2m8/nIQgfkDXWlknBlTzMpo8PE8y0&#10;vfCKzutQiBjCPkMFZQhNJqXPSzLoE9sQR+5oncEQoSukdniJ4aaWvTR9kwYrjg0lNvRRUn5a/xgF&#10;89Fw/r3s89fv6rCn/e5weu25VKmnTvs+BhGoDf/iu3uh4/zBSxf+vokn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N+qxQAAAN0AAAAPAAAAAAAAAAAAAAAAAJgCAABkcnMv&#10;ZG93bnJldi54bWxQSwUGAAAAAAQABAD1AAAAigMAAAAA&#10;" fillcolor="black" stroked="f"/>
                  <v:rect id="Rectangle 1670" o:spid="_x0000_s2690" style="position:absolute;left:6757;top:286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JB3cUA&#10;AADdAAAADwAAAGRycy9kb3ducmV2LnhtbERPTWsCMRC9F/ofwhS81Wy3ttrVKFUQvBTUeqi3cTPu&#10;Lm4m2yTq6q83QqG3ebzPGU1aU4sTOV9ZVvDSTUAQ51ZXXCjYfM+fByB8QNZYWyYFF/IwGT8+jDDT&#10;9swrOq1DIWII+wwVlCE0mZQ+L8mg79qGOHJ76wyGCF0htcNzDDe1TJPkXRqsODaU2NCspPywPhoF&#10;04/B9HfZ46/rarel7c/u8Ja6RKnOU/s5BBGoDf/iP/dCx/n91xTu38QT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wkHdxQAAAN0AAAAPAAAAAAAAAAAAAAAAAJgCAABkcnMv&#10;ZG93bnJldi54bWxQSwUGAAAAAAQABAD1AAAAigMAAAAA&#10;" fillcolor="black" stroked="f"/>
                  <v:rect id="Rectangle 1671" o:spid="_x0000_s2691" style="position:absolute;left:6757;top:285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kRsYA&#10;AADdAAAADwAAAGRycy9kb3ducmV2LnhtbERPS2sCMRC+F/ofwhR662bV1sdqlFoo9FLwddDbuBl3&#10;FzeTbZLq1l/fCIK3+fieM5m1phYncr6yrKCTpCCIc6srLhRs1p8vQxA+IGusLZOCP/Iwmz4+TDDT&#10;9sxLOq1CIWII+wwVlCE0mZQ+L8mgT2xDHLmDdQZDhK6Q2uE5hptadtO0Lw1WHBtKbOijpPy4+jUK&#10;5qPh/Gfxyt+X5X5Hu+3++NZ1qVLPT+37GESgNtzFN/eXjvMHvR5cv4kn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7kRsYAAADdAAAADwAAAAAAAAAAAAAAAACYAgAAZHJz&#10;L2Rvd25yZXYueG1sUEsFBgAAAAAEAAQA9QAAAIsDAAAAAA==&#10;" fillcolor="black" stroked="f"/>
                  <v:rect id="Rectangle 1672" o:spid="_x0000_s2692" style="position:absolute;left:6757;top:285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8MsYA&#10;AADdAAAADwAAAGRycy9kb3ducmV2LnhtbERPS2sCMRC+C/0PYQre3KyPWl2NUgsFLwW1PdTbuBl3&#10;FzeTbZLq2l/fFARv8/E9Z75sTS3O5HxlWUE/SUEQ51ZXXCj4/HjrTUD4gKyxtkwKruRhuXjozDHT&#10;9sJbOu9CIWII+wwVlCE0mZQ+L8mgT2xDHLmjdQZDhK6Q2uElhptaDtJ0LA1WHBtKbOi1pPy0+zEK&#10;VtPJ6nsz4vff7WFP+6/D6WngUqW6j+3LDESgNtzFN/dax/nPwxH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d8MsYAAADdAAAADwAAAAAAAAAAAAAAAACYAgAAZHJz&#10;L2Rvd25yZXYueG1sUEsFBgAAAAAEAAQA9QAAAIsDAAAAAA==&#10;" fillcolor="black" stroked="f"/>
                  <v:rect id="Rectangle 1673" o:spid="_x0000_s2693" style="position:absolute;left:6757;top:284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ZqcUA&#10;AADdAAAADwAAAGRycy9kb3ducmV2LnhtbERPTWsCMRC9C/6HMEJvmtVWq6tRtFDoRai2h3obN+Pu&#10;4mayJqmu/vpGKHibx/uc2aIxlTiT86VlBf1eAoI4s7rkXMH313t3DMIHZI2VZVJwJQ+Lebs1w1Tb&#10;C2/ovA25iCHsU1RQhFCnUvqsIIO+Z2viyB2sMxgidLnUDi8x3FRykCQjabDk2FBgTW8FZcftr1Gw&#10;moxXp88XXt82+x3tfvbH4cAlSj11muUURKAmPMT/7g8d578+D+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mpxQAAAN0AAAAPAAAAAAAAAAAAAAAAAJgCAABkcnMv&#10;ZG93bnJldi54bWxQSwUGAAAAAAQABAD1AAAAigMAAAAA&#10;" fillcolor="black" stroked="f"/>
                  <v:rect id="Rectangle 1674" o:spid="_x0000_s2694" style="position:absolute;left:6757;top:28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H3sYA&#10;AADdAAAADwAAAGRycy9kb3ducmV2LnhtbERPS2sCMRC+C/0PYQre3KyPWl2NUgsFLwW1PdTbuBl3&#10;FzeTbZLqtr++EQRv8/E9Z75sTS3O5HxlWUE/SUEQ51ZXXCj4/HjrTUD4gKyxtkwKfsnDcvHQmWOm&#10;7YW3dN6FQsQQ9hkqKENoMil9XpJBn9iGOHJH6wyGCF0htcNLDDe1HKTpWBqsODaU2NBrSflp92MU&#10;rKaT1fdmxO9/28Oe9l+H09PApUp1H9uXGYhAbbiLb+61jvOfh2O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lH3sYAAADdAAAADwAAAAAAAAAAAAAAAACYAgAAZHJz&#10;L2Rvd25yZXYueG1sUEsFBgAAAAAEAAQA9QAAAIsDAAAAAA==&#10;" fillcolor="black" stroked="f"/>
                  <v:rect id="Rectangle 1675" o:spid="_x0000_s2695" style="position:absolute;left:6757;top:283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iRcYA&#10;AADdAAAADwAAAGRycy9kb3ducmV2LnhtbERPS2sCMRC+F/ofwhS8dbP1Ue3WKFUQvAhqe6i3cTPd&#10;XdxM1iTq2l9vCkJv8/E9ZzxtTS3O5HxlWcFLkoIgzq2uuFDw9bl4HoHwAVljbZkUXMnDdPL4MMZM&#10;2wtv6LwNhYgh7DNUUIbQZFL6vCSDPrENceR+rDMYInSF1A4vMdzUspumr9JgxbGhxIbmJeWH7cko&#10;mL2NZsd1n1e/m/2Odt/7w6DrUqU6T+3HO4hAbfgX391LHecPe0P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iRcYAAADdAAAADwAAAAAAAAAAAAAAAACYAgAAZHJz&#10;L2Rvd25yZXYueG1sUEsFBgAAAAAEAAQA9QAAAIsDAAAAAA==&#10;" fillcolor="black" stroked="f"/>
                  <v:rect id="Rectangle 1676" o:spid="_x0000_s2696" style="position:absolute;left:6757;top:283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2N8kA&#10;AADdAAAADwAAAGRycy9kb3ducmV2LnhtbESPT0/DMAzF75P4DpGRuG0pG3+20mxiSEhckNjgsN3c&#10;xrTVGqdLwlb49PiAxM3We37v52I1uE6dKMTWs4HrSQaKuPK25drAx/vzeA4qJmSLnWcy8E0RVsuL&#10;UYG59Wfe0GmbaiUhHHM00KTU51rHqiGHceJ7YtE+fXCYZA21tgHPEu46Pc2yO+2wZWlosKenhqrD&#10;9ssZWC/m6+PbDb/+bMo97Xfl4XYaMmOuLofHB1CJhvRv/rt+sYJ/PxNc+UZG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ip2N8kAAADdAAAADwAAAAAAAAAAAAAAAACYAgAA&#10;ZHJzL2Rvd25yZXYueG1sUEsFBgAAAAAEAAQA9QAAAI4DAAAAAA==&#10;" fillcolor="black" stroked="f"/>
                  <v:rect id="Rectangle 1677" o:spid="_x0000_s2697" style="position:absolute;left:6757;top:282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TrMYA&#10;AADdAAAADwAAAGRycy9kb3ducmV2LnhtbERPS2sCMRC+F/ofwhS8dbP10erWKFUQvAhqe6i3cTPd&#10;XdxM1iTq2l9vCkJv8/E9ZzxtTS3O5HxlWcFLkoIgzq2uuFDw9bl4HoLwAVljbZkUXMnDdPL4MMZM&#10;2wtv6LwNhYgh7DNUUIbQZFL6vCSDPrENceR+rDMYInSF1A4vMdzUspumr9JgxbGhxIbmJeWH7cko&#10;mI2Gs+O6z6vfzX5Hu+/9YdB1qVKdp/bjHUSgNvyL7+6ljvPfeiP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bTrMYAAADdAAAADwAAAAAAAAAAAAAAAACYAgAAZHJz&#10;L2Rvd25yZXYueG1sUEsFBgAAAAAEAAQA9QAAAIsDAAAAAA==&#10;" fillcolor="black" stroked="f"/>
                  <v:rect id="Rectangle 1678" o:spid="_x0000_s2698" style="position:absolute;left:6757;top:282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JTMgA&#10;AADdAAAADwAAAGRycy9kb3ducmV2LnhtbESPT2/CMAzF75P2HSJP4jbSITagENBAQtpl0vhzgJtp&#10;vLaicbokQLdPPx8m7WbrPb/382zRuUZdKcTas4GnfgaKuPC25tLAfrd+HIOKCdli45kMfFOExfz+&#10;boa59Tfe0HWbSiUhHHM0UKXU5lrHoiKHse9bYtE+fXCYZA2ltgFvEu4aPciyF+2wZmmosKVVRcV5&#10;e3EGlpPx8utjyO8/m9ORjofT+XkQMmN6D93rFFSiLv2b/67frOCPhsIv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WglMyAAAAN0AAAAPAAAAAAAAAAAAAAAAAJgCAABk&#10;cnMvZG93bnJldi54bWxQSwUGAAAAAAQABAD1AAAAjQMAAAAA&#10;" fillcolor="black" stroked="f"/>
                  <v:rect id="Rectangle 1679" o:spid="_x0000_s2699" style="position:absolute;left:6757;top:28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as18YA&#10;AADdAAAADwAAAGRycy9kb3ducmV2LnhtbERPS2vCQBC+F/wPywi91Y2i1aZZRYVCLwUfPdTbmB2T&#10;kOxs3N1q7K93C4Xe5uN7TrboTCMu5HxlWcFwkIAgzq2uuFDwuX97moHwAVljY5kU3MjDYt57yDDV&#10;9spbuuxCIWII+xQVlCG0qZQ+L8mgH9iWOHIn6wyGCF0htcNrDDeNHCXJszRYcWwosaV1SXm9+zYK&#10;Vi+z1Xkz5o+f7fFAh69jPRm5RKnHfrd8BRGoC//iP/e7jvOn4yH8fhN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as18YAAADdAAAADwAAAAAAAAAAAAAAAACYAgAAZHJz&#10;L2Rvd25yZXYueG1sUEsFBgAAAAAEAAQA9QAAAIsDAAAAAA==&#10;" fillcolor="black" stroked="f"/>
                  <v:rect id="Rectangle 1680" o:spid="_x0000_s2700" style="position:absolute;left:6757;top:281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yoMUA&#10;AADdAAAADwAAAGRycy9kb3ducmV2LnhtbERPTWvCQBC9C/6HZQq9mU2Dtpq6igqFXgpqe9DbmJ0m&#10;wexs3N1q7K93hUJv83ifM513phFncr62rOApSUEQF1bXXCr4+nwbjEH4gKyxsUwKruRhPuv3pphr&#10;e+ENnbehFDGEfY4KqhDaXEpfVGTQJ7Yljty3dQZDhK6U2uElhptGZmn6LA3WHBsqbGlVUXHc/hgF&#10;y8l4eVoP+eN3c9jTfnc4jjKXKvX40C1eQQTqwr/4z/2u4/yXYQb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DKgxQAAAN0AAAAPAAAAAAAAAAAAAAAAAJgCAABkcnMv&#10;ZG93bnJldi54bWxQSwUGAAAAAAQABAD1AAAAigMAAAAA&#10;" fillcolor="black" stroked="f"/>
                  <v:rect id="Rectangle 1681" o:spid="_x0000_s2701" style="position:absolute;left:6757;top:280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XO8YA&#10;AADdAAAADwAAAGRycy9kb3ducmV2LnhtbERPS2sCMRC+C/0PYQre3KyPWl2NUgsFLwW1PdTbuBl3&#10;FzeTbZLq2l/fFARv8/E9Z75sTS3O5HxlWUE/SUEQ51ZXXCj4/HjrTUD4gKyxtkwKruRhuXjozDHT&#10;9sJbOu9CIWII+wwVlCE0mZQ+L8mgT2xDHLmjdQZDhK6Q2uElhptaDtJ0LA1WHBtKbOi1pPy0+zEK&#10;VtPJ6nsz4vff7WFP+6/D6WngUqW6j+3LDESgNtzFN/dax/nPoyH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iXO8YAAADdAAAADwAAAAAAAAAAAAAAAACYAgAAZHJz&#10;L2Rvd25yZXYueG1sUEsFBgAAAAAEAAQA9QAAAIsDAAAAAA==&#10;" fillcolor="black" stroked="f"/>
                  <v:rect id="Rectangle 1682" o:spid="_x0000_s2702" style="position:absolute;left:6757;top:280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EPT8UA&#10;AADdAAAADwAAAGRycy9kb3ducmV2LnhtbERPS2sCMRC+F/ofwgjealbZVl2NUguCl0J9HPQ2bsbd&#10;xc1km0Td9tc3QsHbfHzPmc5bU4srOV9ZVtDvJSCIc6srLhTstsuXEQgfkDXWlknBD3mYz56fpphp&#10;e+M1XTehEDGEfYYKyhCaTEqfl2TQ92xDHLmTdQZDhK6Q2uEthptaDpLkTRqsODaU2NBHSfl5czEK&#10;FuPR4vsr5c/f9fFAh/3x/DpwiVLdTvs+ARGoDQ/xv3ul4/xhmsL9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Q9PxQAAAN0AAAAPAAAAAAAAAAAAAAAAAJgCAABkcnMv&#10;ZG93bnJldi54bWxQSwUGAAAAAAQABAD1AAAAigMAAAAA&#10;" fillcolor="black" stroked="f"/>
                  <v:rect id="Rectangle 1683" o:spid="_x0000_s2703" style="position:absolute;left:6757;top:279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2q1MQA&#10;AADdAAAADwAAAGRycy9kb3ducmV2LnhtbERPTWsCMRC9C/0PYQreNFtRq6tRqiD0IlTrQW/jZrq7&#10;uJlsk6hbf30jCN7m8T5nOm9MJS7kfGlZwVs3AUGcWV1yrmD3veqMQPiArLGyTAr+yMN89tKaYqrt&#10;lTd02YZcxBD2KSooQqhTKX1WkEHftTVx5H6sMxgidLnUDq8x3FSylyRDabDk2FBgTcuCstP2bBQs&#10;xqPF71ef17fN8UCH/fE06LlEqfZr8zEBEagJT/HD/anj/Pf+AO7fxB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tqtTEAAAA3QAAAA8AAAAAAAAAAAAAAAAAmAIAAGRycy9k&#10;b3ducmV2LnhtbFBLBQYAAAAABAAEAPUAAACJAwAAAAA=&#10;" fillcolor="black" stroked="f"/>
                  <v:rect id="Rectangle 1684" o:spid="_x0000_s2704" style="position:absolute;left:6757;top:27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0o8QA&#10;AADdAAAADwAAAGRycy9kb3ducmV2LnhtbERPTWsCMRC9C/0PYQreNFuxVlejqCD0IlTrQW/jZrq7&#10;uJmsSdS1v74RCt7m8T5nMmtMJa7kfGlZwVs3AUGcWV1yrmD3veoMQfiArLGyTAru5GE2fWlNMNX2&#10;xhu6bkMuYgj7FBUUIdSplD4ryKDv2po4cj/WGQwRulxqh7cYbirZS5KBNFhybCiwpmVB2Wl7MQoW&#10;o+Hi/NXn9e/meKDD/nh677lEqfZrMx+DCNSEp/jf/anj/I/+AB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KPEAAAA3QAAAA8AAAAAAAAAAAAAAAAAmAIAAGRycy9k&#10;b3ducmV2LnhtbFBLBQYAAAAABAAEAPUAAACJAwAAAAA=&#10;" fillcolor="black" stroked="f"/>
                  <v:rect id="Rectangle 1685" o:spid="_x0000_s2705" style="position:absolute;left:6757;top:278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ROMUA&#10;AADdAAAADwAAAGRycy9kb3ducmV2LnhtbERPTWvCQBC9C/0PyxS86aZi1aZZRQWhF0FtD/U2ZqdJ&#10;SHY27q4a++u7hUJv83ifky0604grOV9ZVvA0TEAQ51ZXXCj4eN8MZiB8QNbYWCYFd/KwmD/0Mky1&#10;vfGerodQiBjCPkUFZQhtKqXPSzLoh7YljtyXdQZDhK6Q2uEthptGjpJkIg1WHBtKbGldUl4fLkbB&#10;6mW2Ou/GvP3en450/DzVzyOXKNV/7JavIAJ14V/8537Tcf50PIX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5E4xQAAAN0AAAAPAAAAAAAAAAAAAAAAAJgCAABkcnMv&#10;ZG93bnJldi54bWxQSwUGAAAAAAQABAD1AAAAigMAAAAA&#10;" fillcolor="black" stroked="f"/>
                  <v:rect id="Rectangle 1686" o:spid="_x0000_s2706" style="position:absolute;left:6757;top:278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FSsgA&#10;AADdAAAADwAAAGRycy9kb3ducmV2LnhtbESPT2/CMAzF75P2HSJP4jbSITagENBAQtpl0vhzgJtp&#10;vLaicbokQLdPPx8m7WbrPb/382zRuUZdKcTas4GnfgaKuPC25tLAfrd+HIOKCdli45kMfFOExfz+&#10;boa59Tfe0HWbSiUhHHM0UKXU5lrHoiKHse9bYtE+fXCYZA2ltgFvEu4aPciyF+2wZmmosKVVRcV5&#10;e3EGlpPx8utjyO8/m9ORjofT+XkQMmN6D93rFFSiLv2b/67frOCPhoIr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LAVKyAAAAN0AAAAPAAAAAAAAAAAAAAAAAJgCAABk&#10;cnMvZG93bnJldi54bWxQSwUGAAAAAAQABAD1AAAAjQMAAAAA&#10;" fillcolor="black" stroked="f"/>
                  <v:rect id="Rectangle 1687" o:spid="_x0000_s2707" style="position:absolute;left:6757;top:277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g0cQA&#10;AADdAAAADwAAAGRycy9kb3ducmV2LnhtbERPTWsCMRC9C/0PYQreNFuxVlej1ILgRajWg97Gzbi7&#10;uJlsk6hbf30jCN7m8T5nMmtMJS7kfGlZwVs3AUGcWV1yrmD7s+gMQfiArLGyTAr+yMNs+tKaYKrt&#10;ldd02YRcxBD2KSooQqhTKX1WkEHftTVx5I7WGQwRulxqh9cYbirZS5KBNFhybCiwpq+CstPmbBTM&#10;R8P573efV7f1YU/73eH03nOJUu3X5nMMIlATnuKHe6nj/I/+CO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goNHEAAAA3QAAAA8AAAAAAAAAAAAAAAAAmAIAAGRycy9k&#10;b3ducmV2LnhtbFBLBQYAAAAABAAEAPUAAACJAwAAAAA=&#10;" fillcolor="black" stroked="f"/>
                  <v:rect id="Rectangle 1688" o:spid="_x0000_s2708" style="position:absolute;left:6757;top:277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fkcgA&#10;AADdAAAADwAAAGRycy9kb3ducmV2LnhtbESPT2/CMAzF75P2HSJP2m2kQ2NAIaAxadIuk8afA9xM&#10;47UVjdMlGXR8enxA4mbrPb/383TeuUYdKcTas4HnXgaKuPC25tLAZv3xNAIVE7LFxjMZ+KcI89n9&#10;3RRz60+8pOMqlUpCOOZooEqpzbWORUUOY8+3xKL9+OAwyRpKbQOeJNw1up9lr9phzdJQYUvvFRWH&#10;1Z8zsBiPFr/fL/x1Xu53tNvuD4N+yIx5fOjeJqASdelmvl5/WsEfDoRf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5+RyAAAAN0AAAAPAAAAAAAAAAAAAAAAAJgCAABk&#10;cnMvZG93bnJldi54bWxQSwUGAAAAAAQABAD1AAAAjQMAAAAA&#10;" fillcolor="black" stroked="f"/>
                  <v:rect id="Rectangle 1689" o:spid="_x0000_s2709" style="position:absolute;left:6757;top:277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6CsQA&#10;AADdAAAADwAAAGRycy9kb3ducmV2LnhtbERPS2sCMRC+F/wPYQRvNato1dUoKhR6Kfg66G3cjLuL&#10;m8mapLrtrzeFQm/z8T1ntmhMJe7kfGlZQa+bgCDOrC45V3DYv7+OQfiArLGyTAq+ycNi3nqZYart&#10;g7d034VcxBD2KSooQqhTKX1WkEHftTVx5C7WGQwRulxqh48YbirZT5I3abDk2FBgTeuCsuvuyyhY&#10;Tcar22bAnz/b84lOx/N12HeJUp12s5yCCNSEf/Gf+0PH+aNhD36/iS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OgrEAAAA3QAAAA8AAAAAAAAAAAAAAAAAmAIAAGRycy9k&#10;b3ducmV2LnhtbFBLBQYAAAAABAAEAPUAAACJAwAAAAA=&#10;" fillcolor="black" stroked="f"/>
                  <v:rect id="Rectangle 1690" o:spid="_x0000_s2710" style="position:absolute;left:6757;top:276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kfcUA&#10;AADdAAAADwAAAGRycy9kb3ducmV2LnhtbERPS2sCMRC+F/wPYQRvNeuiVVejaKHQS6E+DnobN+Pu&#10;4mayTVLd9tc3QsHbfHzPmS9bU4srOV9ZVjDoJyCIc6srLhTsd2/PExA+IGusLZOCH/KwXHSe5php&#10;e+MNXbehEDGEfYYKyhCaTEqfl2TQ921DHLmzdQZDhK6Q2uEthptapknyIg1WHBtKbOi1pPyy/TYK&#10;1tPJ+utzyB+/m9ORjofTZZS6RKlet13NQARqw0P8737Xcf54lM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aR9xQAAAN0AAAAPAAAAAAAAAAAAAAAAAJgCAABkcnMv&#10;ZG93bnJldi54bWxQSwUGAAAAAAQABAD1AAAAigMAAAAA&#10;" fillcolor="black" stroked="f"/>
                  <v:rect id="Rectangle 1691" o:spid="_x0000_s2711" style="position:absolute;left:6757;top:276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B5sUA&#10;AADdAAAADwAAAGRycy9kb3ducmV2LnhtbERPTWsCMRC9C/6HMEJvmtVWq6tRtFDoRai2h3obN+Pu&#10;4mayJqmu/vpGKHibx/uc2aIxlTiT86VlBf1eAoI4s7rkXMH313t3DMIHZI2VZVJwJQ+Lebs1w1Tb&#10;C2/ovA25iCHsU1RQhFCnUvqsIIO+Z2viyB2sMxgidLnUDi8x3FRykCQjabDk2FBgTW8FZcftr1Gw&#10;moxXp88XXt82+x3tfvbH4cAlSj11muUURKAmPMT/7g8d578On+H+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QHmxQAAAN0AAAAPAAAAAAAAAAAAAAAAAJgCAABkcnMv&#10;ZG93bnJldi54bWxQSwUGAAAAAAQABAD1AAAAigMAAAAA&#10;" fillcolor="black" stroked="f"/>
                  <v:rect id="Rectangle 1692" o:spid="_x0000_s2712" style="position:absolute;left:6757;top:275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ZksQA&#10;AADdAAAADwAAAGRycy9kb3ducmV2LnhtbERPTWsCMRC9C/0PYQreNFtRq6tRqiD0IlTrQW/jZrq7&#10;uJlsk6hbf30jCN7m8T5nOm9MJS7kfGlZwVs3AUGcWV1yrmD3veqMQPiArLGyTAr+yMN89tKaYqrt&#10;lTd02YZcxBD2KSooQqhTKX1WkEHftTVx5H6sMxgidLnUDq8x3FSylyRDabDk2FBgTcuCstP2bBQs&#10;xqPF71ef17fN8UCH/fE06LlEqfZr8zEBEagJT/HD/anj/PdBH+7fxB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mZLEAAAA3QAAAA8AAAAAAAAAAAAAAAAAmAIAAGRycy9k&#10;b3ducmV2LnhtbFBLBQYAAAAABAAEAPUAAACJAwAAAAA=&#10;" fillcolor="black" stroked="f"/>
                  <v:rect id="Rectangle 1693" o:spid="_x0000_s2713" style="position:absolute;left:6757;top:275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8CcUA&#10;AADdAAAADwAAAGRycy9kb3ducmV2LnhtbERPS2sCMRC+F/wPYQRvNau4VVejaKHQS6E+DnobN+Pu&#10;4mayTVLd9tc3QsHbfHzPmS9bU4srOV9ZVjDoJyCIc6srLhTsd2/PExA+IGusLZOCH/KwXHSe5php&#10;e+MNXbehEDGEfYYKyhCaTEqfl2TQ921DHLmzdQZDhK6Q2uEthptaDpPkRRqsODaU2NBrSfll+20U&#10;rKeT9dfniD9+N6cjHQ+nSzp0iVK9bruagQjUhof43/2u4/xxmsL9m3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DwJxQAAAN0AAAAPAAAAAAAAAAAAAAAAAJgCAABkcnMv&#10;ZG93bnJldi54bWxQSwUGAAAAAAQABAD1AAAAigMAAAAA&#10;" fillcolor="black" stroked="f"/>
                  <v:rect id="Rectangle 1694" o:spid="_x0000_s2714" style="position:absolute;left:6757;top:27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aifsQA&#10;AADdAAAADwAAAGRycy9kb3ducmV2LnhtbERPTWsCMRC9C/0PYQreNFtRa7dGUUHwUlDbQ72Nm+nu&#10;4mayJlG3/nojCN7m8T5nPG1MJc7kfGlZwVs3AUGcWV1yruDne9kZgfABWWNlmRT8k4fp5KU1xlTb&#10;C2/ovA25iCHsU1RQhFCnUvqsIIO+a2viyP1ZZzBE6HKpHV5iuKlkL0mG0mDJsaHAmhYFZYftySiY&#10;f4zmx3Wfv66b/Y52v/vDoOcSpdqvzewTRKAmPMUP90rH+e+DId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mon7EAAAA3QAAAA8AAAAAAAAAAAAAAAAAmAIAAGRycy9k&#10;b3ducmV2LnhtbFBLBQYAAAAABAAEAPUAAACJAwAAAAA=&#10;" fillcolor="black" stroked="f"/>
                  <v:rect id="Rectangle 1695" o:spid="_x0000_s2715" style="position:absolute;left:6757;top:274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H5cQA&#10;AADdAAAADwAAAGRycy9kb3ducmV2LnhtbERPS2sCMRC+C/0PYQreNFvx1a1RVBC8FNT2UG/jZrq7&#10;uJmsSdStv94IQm/z8T1nMmtMJS7kfGlZwVs3AUGcWV1yruD7a9UZg/ABWWNlmRT8kYfZ9KU1wVTb&#10;K2/psgu5iCHsU1RQhFCnUvqsIIO+a2viyP1aZzBE6HKpHV5juKlkL0mG0mDJsaHAmpYFZcfd2ShY&#10;vI8Xp02fP2/bw572P4fjoOcSpdqvzfwDRKAm/Iuf7rWO80eDE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qB+XEAAAA3QAAAA8AAAAAAAAAAAAAAAAAmAIAAGRycy9k&#10;b3ducmV2LnhtbFBLBQYAAAAABAAEAPUAAACJAwAAAAA=&#10;" fillcolor="black" stroked="f"/>
                  <v:rect id="Rectangle 1696" o:spid="_x0000_s2716" style="position:absolute;left:6757;top:273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l8gA&#10;AADdAAAADwAAAGRycy9kb3ducmV2LnhtbESPT2/CMAzF75P2HSJP2m2kQ2NAIaAxadIuk8afA9xM&#10;47UVjdMlGXR8enxA4mbrPb/383TeuUYdKcTas4HnXgaKuPC25tLAZv3xNAIVE7LFxjMZ+KcI89n9&#10;3RRz60+8pOMqlUpCOOZooEqpzbWORUUOY8+3xKL9+OAwyRpKbQOeJNw1up9lr9phzdJQYUvvFRWH&#10;1Z8zsBiPFr/fL/x1Xu53tNvuD4N+yIx5fOjeJqASdelmvl5/WsEfDgRXvpER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9ZOXyAAAAN0AAAAPAAAAAAAAAAAAAAAAAJgCAABk&#10;cnMvZG93bnJldi54bWxQSwUGAAAAAAQABAD1AAAAjQMAAAAA&#10;" fillcolor="black" stroked="f"/>
                  <v:rect id="Rectangle 1697" o:spid="_x0000_s2717" style="position:absolute;left:6757;top:273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2DMUA&#10;AADdAAAADwAAAGRycy9kb3ducmV2LnhtbERPTWvCQBC9F/oflin0VjeV2mrMKlUQvBTUetDbJDsm&#10;wexs3F019te7hUJv83ifk00704gLOV9bVvDaS0AQF1bXXCrYfi9ehiB8QNbYWCYFN/IwnTw+ZJhq&#10;e+U1XTahFDGEfYoKqhDaVEpfVGTQ92xLHLmDdQZDhK6U2uE1hptG9pPkXRqsOTZU2NK8ouK4ORsF&#10;s9Fwdlq98dfPOt/TfpcfB32XKPX81H2OQQTqwr/4z73Ucf7HYAS/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TYMxQAAAN0AAAAPAAAAAAAAAAAAAAAAAJgCAABkcnMv&#10;ZG93bnJldi54bWxQSwUGAAAAAAQABAD1AAAAigMAAAAA&#10;" fillcolor="black" stroked="f"/>
                  <v:rect id="Rectangle 1698" o:spid="_x0000_s2718" style="position:absolute;left:6757;top:272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VLMkA&#10;AADdAAAADwAAAGRycy9kb3ducmV2LnhtbESPS2/CMBCE70j9D9ZW6g2copZHwKBSqVIvSOVxgNsS&#10;b5OIeJ3aLqT8+u6hUm+7mtmZb+fLzjXqQiHWng08DjJQxIW3NZcG9ru3/gRUTMgWG89k4IciLBd3&#10;vTnm1l95Q5dtKpWEcMzRQJVSm2sdi4ocxoFviUX79MFhkjWU2ga8Srhr9DDLRtphzdJQYUuvFRXn&#10;7bczsJpOVl8fT7y+bU5HOh5O5+dhyIx5uO9eZqASdenf/Hf9bgV/PBJ++UZG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9VLMkAAADdAAAADwAAAAAAAAAAAAAAAACYAgAA&#10;ZHJzL2Rvd25yZXYueG1sUEsFBgAAAAAEAAQA9QAAAI4DAAAAAA==&#10;" fillcolor="black" stroked="f"/>
                  <v:rect id="Rectangle 1699" o:spid="_x0000_s2719" style="position:absolute;left:6757;top:27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wt8UA&#10;AADdAAAADwAAAGRycy9kb3ducmV2LnhtbERPTWvCQBC9C/0PyxS86UZRa9OsUgXBi1BtD/U2ZqdJ&#10;SHY27q4a++u7hUJv83ifky0704grOV9ZVjAaJiCIc6srLhR8vG8GcxA+IGtsLJOCO3lYLh56Gaba&#10;3nhP10MoRAxhn6KCMoQ2ldLnJRn0Q9sSR+7LOoMhQldI7fAWw00jx0kykwYrjg0ltrQuKa8PF6Ng&#10;9Txfnd8mvPven450/DzV07FLlOo/dq8vIAJ14V/8597qOP9pNoL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C3xQAAAN0AAAAPAAAAAAAAAAAAAAAAAJgCAABkcnMv&#10;ZG93bnJldi54bWxQSwUGAAAAAAQABAD1AAAAigMAAAAA&#10;" fillcolor="black" stroked="f"/>
                  <v:rect id="Rectangle 1700" o:spid="_x0000_s2720" style="position:absolute;left:6757;top:271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uwMUA&#10;AADdAAAADwAAAGRycy9kb3ducmV2LnhtbERPS2sCMRC+F/ofwgjeatbF+liNUgtCL4X6OOht3Iy7&#10;i5vJNom67a9vhIK3+fieM1u0phZXcr6yrKDfS0AQ51ZXXCjYbVcvYxA+IGusLZOCH/KwmD8/zTDT&#10;9sZrum5CIWII+wwVlCE0mZQ+L8mg79mGOHIn6wyGCF0htcNbDDe1TJNkKA1WHBtKbOi9pPy8uRgF&#10;y8l4+f014M/f9fFAh/3x/Jq6RKlup32bggjUhof43/2h4/zRMIX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W7AxQAAAN0AAAAPAAAAAAAAAAAAAAAAAJgCAABkcnMv&#10;ZG93bnJldi54bWxQSwUGAAAAAAQABAD1AAAAigMAAAAA&#10;" fillcolor="black" stroked="f"/>
                  <v:rect id="Rectangle 1701" o:spid="_x0000_s2721" style="position:absolute;left:6757;top:271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LW8YA&#10;AADdAAAADwAAAGRycy9kb3ducmV2LnhtbERPS2sCMRC+C/0PYQre3KyPWl2NUgsFLwW1PdTbuBl3&#10;FzeTbZLqtr++EQRv8/E9Z75sTS3O5HxlWUE/SUEQ51ZXXCj4/HjrTUD4gKyxtkwKfsnDcvHQmWOm&#10;7YW3dN6FQsQQ9hkqKENoMil9XpJBn9iGOHJH6wyGCF0htcNLDDe1HKTpWBqsODaU2NBrSflp92MU&#10;rKaT1fdmxO9/28Oe9l+H09PApUp1H9uXGYhAbbiLb+61jvOfx0O4fhN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3LW8YAAADdAAAADwAAAAAAAAAAAAAAAACYAgAAZHJz&#10;L2Rvd25yZXYueG1sUEsFBgAAAAAEAAQA9QAAAIsDAAAAAA==&#10;" fillcolor="black" stroked="f"/>
                  <v:rect id="Rectangle 1702" o:spid="_x0000_s2722" style="position:absolute;left:6757;top:270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TL8QA&#10;AADdAAAADwAAAGRycy9kb3ducmV2LnhtbERPTWsCMRC9C/0PYQreNFuxVlejqCD0IlTrQW/jZrq7&#10;uJmsSdS1v74RCt7m8T5nMmtMJa7kfGlZwVs3AUGcWV1yrmD3veoMQfiArLGyTAru5GE2fWlNMNX2&#10;xhu6bkMuYgj7FBUUIdSplD4ryKDv2po4cj/WGQwRulxqh7cYbirZS5KBNFhybCiwpmVB2Wl7MQoW&#10;o+Hi/NXn9e/meKDD/nh677lEqfZrMx+DCNSEp/jf/anj/I9BHx7fx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UUy/EAAAA3QAAAA8AAAAAAAAAAAAAAAAAmAIAAGRycy9k&#10;b3ducmV2LnhtbFBLBQYAAAAABAAEAPUAAACJAwAAAAA=&#10;" fillcolor="black" stroked="f"/>
                  <v:rect id="Rectangle 1703" o:spid="_x0000_s2723" style="position:absolute;left:6757;top:270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j2tMQA&#10;AADdAAAADwAAAGRycy9kb3ducmV2LnhtbERPTWsCMRC9C/0PYQreNFtRa7dGUUHwUlDbQ72Nm+nu&#10;4mayJlG3/nojCN7m8T5nPG1MJc7kfGlZwVs3AUGcWV1yruDne9kZgfABWWNlmRT8k4fp5KU1xlTb&#10;C2/ovA25iCHsU1RQhFCnUvqsIIO+a2viyP1ZZzBE6HKpHV5iuKlkL0mG0mDJsaHAmhYFZYftySiY&#10;f4zmx3Wfv66b/Y52v/vDoOcSpdqvzewTRKAmPMUP90rH+e/DAdy/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Y9rTEAAAA3QAAAA8AAAAAAAAAAAAAAAAAmAIAAGRycy9k&#10;b3ducmV2LnhtbFBLBQYAAAAABAAEAPUAAACJAwAAAAA=&#10;" fillcolor="black" stroked="f"/>
                  <v:rect id="Rectangle 1704" o:spid="_x0000_s2724" style="position:absolute;left:6757;top:26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ow8UA&#10;AADdAAAADwAAAGRycy9kb3ducmV2LnhtbERPS2sCMRC+F/ofwgjealaxq65GqQWhl0J9HPQ2bsbd&#10;xc1km0Td9tc3QsHbfHzPmS1aU4srOV9ZVtDvJSCIc6srLhTstquXMQgfkDXWlknBD3lYzJ+fZphp&#10;e+M1XTehEDGEfYYKyhCaTEqfl2TQ92xDHLmTdQZDhK6Q2uEthptaDpIklQYrjg0lNvReUn7eXIyC&#10;5WS8/P4a8ufv+nigw/54fh24RKlup32bggjUhof43/2h4/xRmsL9m3i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mjDxQAAAN0AAAAPAAAAAAAAAAAAAAAAAJgCAABkcnMv&#10;ZG93bnJldi54bWxQSwUGAAAAAAQABAD1AAAAigMAAAAA&#10;" fillcolor="black" stroked="f"/>
                  <v:rect id="Rectangle 1705" o:spid="_x0000_s2725" style="position:absolute;left:6757;top:269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NWMQA&#10;AADdAAAADwAAAGRycy9kb3ducmV2LnhtbERPTWsCMRC9C/0PYQreNFuxardGUUHwIqjtod7GzXR3&#10;cTNZk6hbf70RhN7m8T5nPG1MJS7kfGlZwVs3AUGcWV1yruD7a9kZgfABWWNlmRT8kYfp5KU1xlTb&#10;K2/psgu5iCHsU1RQhFCnUvqsIIO+a2viyP1aZzBE6HKpHV5juKlkL0kG0mDJsaHAmhYFZcfd2SiY&#10;f4zmp02f17ftYU/7n8PxvecSpdqvzewTRKAm/Iuf7pWO84eDI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zVjEAAAA3QAAAA8AAAAAAAAAAAAAAAAAmAIAAGRycy9k&#10;b3ducmV2LnhtbFBLBQYAAAAABAAEAPUAAACJAwAAAAA=&#10;" fillcolor="black" stroked="f"/>
                  <v:rect id="Rectangle 1706" o:spid="_x0000_s2726" style="position:absolute;left:6757;top:268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ZKskA&#10;AADdAAAADwAAAGRycy9kb3ducmV2LnhtbESPS2/CMBCE70j9D9ZW6g2copZHwKBSqVIvSOVxgNsS&#10;b5OIeJ3aLqT8+u6hUm+7mtmZb+fLzjXqQiHWng08DjJQxIW3NZcG9ru3/gRUTMgWG89k4IciLBd3&#10;vTnm1l95Q5dtKpWEcMzRQJVSm2sdi4ocxoFviUX79MFhkjWU2ga8Srhr9DDLRtphzdJQYUuvFRXn&#10;7bczsJpOVl8fT7y+bU5HOh5O5+dhyIx5uO9eZqASdenf/Hf9bgV/PBJc+UZG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ZlZKskAAADdAAAADwAAAAAAAAAAAAAAAACYAgAA&#10;ZHJzL2Rvd25yZXYueG1sUEsFBgAAAAAEAAQA9QAAAI4DAAAAAA==&#10;" fillcolor="black" stroked="f"/>
                  <v:rect id="Rectangle 1707" o:spid="_x0000_s2727" style="position:absolute;left:6757;top:268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8scUA&#10;AADdAAAADwAAAGRycy9kb3ducmV2LnhtbERPS2vCQBC+C/6HZQq96aZSX2lWUaHgRajaQ71NstMk&#10;mJ2Nu1uN/fXdQqG3+fieky0704grOV9bVvA0TEAQF1bXXCp4P74OZiB8QNbYWCYFd/KwXPR7Gaba&#10;3nhP10MoRQxhn6KCKoQ2ldIXFRn0Q9sSR+7TOoMhQldK7fAWw00jR0kykQZrjg0VtrSpqDgfvoyC&#10;9Xy2vrw98+57n5/o9JGfxyOXKPX40K1eQATqwr/4z73Vcf50Mof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fyxxQAAAN0AAAAPAAAAAAAAAAAAAAAAAJgCAABkcnMv&#10;ZG93bnJldi54bWxQSwUGAAAAAAQABAD1AAAAigMAAAAA&#10;" fillcolor="black" stroked="f"/>
                  <v:rect id="Rectangle 1708" o:spid="_x0000_s2728" style="position:absolute;left:6757;top:267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D8cgA&#10;AADdAAAADwAAAGRycy9kb3ducmV2LnhtbESPT2/CMAzF75P2HSJP4jbSIcafjoDGJKRdJgHbAW6m&#10;8dqKxumSAB2fHh8m7WbrPb/382zRuUadKcTas4GnfgaKuPC25tLA1+fqcQIqJmSLjWcy8EsRFvP7&#10;uxnm1l94Q+dtKpWEcMzRQJVSm2sdi4ocxr5viUX79sFhkjWU2ga8SLhr9CDLRtphzdJQYUtvFRXH&#10;7ckZWE4ny5/1kD+um8Oe9rvD8XkQMmN6D93rC6hEXfo3/12/W8Efj4VfvpER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NsPxyAAAAN0AAAAPAAAAAAAAAAAAAAAAAJgCAABk&#10;cnMvZG93bnJldi54bWxQSwUGAAAAAAQABAD1AAAAjQMAAAAA&#10;" fillcolor="black" stroked="f"/>
                  <v:rect id="Rectangle 1709" o:spid="_x0000_s2729" style="position:absolute;left:6757;top:26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masUA&#10;AADdAAAADwAAAGRycy9kb3ducmV2LnhtbERPTWvCQBC9F/wPywi91Y1Sq02zihYKXgpVe6i3MTsm&#10;IdnZdHerqb/eFQRv83ifk80704gjOV9ZVjAcJCCIc6srLhR8bz+epiB8QNbYWCYF/+RhPus9ZJhq&#10;e+I1HTehEDGEfYoKyhDaVEqfl2TQD2xLHLmDdQZDhK6Q2uEphptGjpLkRRqsODaU2NJ7SXm9+TMK&#10;lq/T5e/XM3+e1/sd7X729XjkEqUe+93iDUSgLtzFN/dKx/mTyRC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mZqxQAAAN0AAAAPAAAAAAAAAAAAAAAAAJgCAABkcnMv&#10;ZG93bnJldi54bWxQSwUGAAAAAAQABAD1AAAAigMAAAAA&#10;" fillcolor="black" stroked="f"/>
                  <v:rect id="Rectangle 1710" o:spid="_x0000_s2730" style="position:absolute;left:6757;top:266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j4HcUA&#10;AADdAAAADwAAAGRycy9kb3ducmV2LnhtbERPS2sCMRC+F/wPYQRvNetifWyNooVCLwW1Peht3Ex3&#10;FzeTbZLq1l9vBMHbfHzPmS1aU4sTOV9ZVjDoJyCIc6srLhR8f70/T0D4gKyxtkwK/snDYt55mmGm&#10;7Zk3dNqGQsQQ9hkqKENoMil9XpJB37cNceR+rDMYInSF1A7PMdzUMk2SkTRYcWwosaG3kvLj9s8o&#10;WE0nq9/1kD8vm8Oe9rvD8SV1iVK9brt8BRGoDQ/x3f2h4/zxOIXb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gdxQAAAN0AAAAPAAAAAAAAAAAAAAAAAJgCAABkcnMv&#10;ZG93bnJldi54bWxQSwUGAAAAAAQABAD1AAAAigMAAAAA&#10;" fillcolor="black" stroked="f"/>
                  <v:rect id="Rectangle 1711" o:spid="_x0000_s2731" style="position:absolute;left:6757;top:266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hsYA&#10;AADdAAAADwAAAGRycy9kb3ducmV2LnhtbERPS2sCMRC+F/ofwhS8dbP1Ue3WKFUQvAhqe6i3cTPd&#10;XdxM1iTq2l9vCkJv8/E9ZzxtTS3O5HxlWcFLkoIgzq2uuFDw9bl4HoHwAVljbZkUXMnDdPL4MMZM&#10;2wtv6LwNhYgh7DNUUIbQZFL6vCSDPrENceR+rDMYInSF1A4vMdzUspumr9JgxbGhxIbmJeWH7cko&#10;mL2NZsd1n1e/m/2Odt/7w6DrUqU6T+3HO4hAbfgX391LHecPhz3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RdhsYAAADdAAAADwAAAAAAAAAAAAAAAACYAgAAZHJz&#10;L2Rvd25yZXYueG1sUEsFBgAAAAAEAAQA9QAAAIsDAAAAAA==&#10;" fillcolor="black" stroked="f"/>
                  <v:rect id="Rectangle 1712" o:spid="_x0000_s2732" style="position:absolute;left:6757;top:265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F8sUA&#10;AADdAAAADwAAAGRycy9kb3ducmV2LnhtbERPTWvCQBC9C/0PyxS86aZi1aZZRQWhF0FtD/U2ZqdJ&#10;SHY27q4a++u7hUJv83ifky0604grOV9ZVvA0TEAQ51ZXXCj4eN8MZiB8QNbYWCYFd/KwmD/0Mky1&#10;vfGerodQiBjCPkUFZQhtKqXPSzLoh7YljtyXdQZDhK6Q2uEthptGjpJkIg1WHBtKbGldUl4fLkbB&#10;6mW2Ou/GvP3en450/DzVzyOXKNV/7JavIAJ14V/8537Tcf50Oob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cXyxQAAAN0AAAAPAAAAAAAAAAAAAAAAAJgCAABkcnMv&#10;ZG93bnJldi54bWxQSwUGAAAAAAQABAD1AAAAigMAAAAA&#10;" fillcolor="black" stroked="f"/>
                  <v:rect id="Rectangle 1713" o:spid="_x0000_s2733" style="position:absolute;left:6757;top:265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gacQA&#10;AADdAAAADwAAAGRycy9kb3ducmV2LnhtbERPS2sCMRC+C/0PYQreNFvx1a1RVBC8FNT2UG/jZrq7&#10;uJmsSdStv94IQm/z8T1nMmtMJS7kfGlZwVs3AUGcWV1yruD7a9UZg/ABWWNlmRT8kYfZ9KU1wVTb&#10;K2/psgu5iCHsU1RQhFCnUvqsIIO+a2viyP1aZzBE6HKpHV5juKlkL0mG0mDJsaHAmpYFZcfd2ShY&#10;vI8Xp02fP2/bw572P4fjoOcSpdqvzfwDRKAm/Iuf7rWO80ejATy+i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BYGnEAAAA3QAAAA8AAAAAAAAAAAAAAAAAmAIAAGRycy9k&#10;b3ducmV2LnhtbFBLBQYAAAAABAAEAPUAAACJAwAAAAA=&#10;" fillcolor="black" stroked="f"/>
                  <v:rect id="Rectangle 1714" o:spid="_x0000_s2734" style="position:absolute;left:6757;top:26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HsQA&#10;AADdAAAADwAAAGRycy9kb3ducmV2LnhtbERPTWsCMRC9C/0PYQreNFuxardGUUHwIqjtod7GzXR3&#10;cTNZk6hbf70RhN7m8T5nPG1MJS7kfGlZwVs3AUGcWV1yruD7a9kZgfABWWNlmRT8kYfp5KU1xlTb&#10;K2/psgu5iCHsU1RQhFCnUvqsIIO+a2viyP1aZzBE6HKpHV5juKlkL0kG0mDJsaHAmhYFZcfd2SiY&#10;f4zmp02f17ftYU/7n8PxvecSpdqvzewTRKAm/Iuf7pWO84fDATy+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T/h7EAAAA3QAAAA8AAAAAAAAAAAAAAAAAmAIAAGRycy9k&#10;b3ducmV2LnhtbFBLBQYAAAAABAAEAPUAAACJAwAAAAA=&#10;" fillcolor="black" stroked="f"/>
                  <v:rect id="Rectangle 1715" o:spid="_x0000_s2735" style="position:absolute;left:6757;top:264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bhcUA&#10;AADdAAAADwAAAGRycy9kb3ducmV2LnhtbERPS2sCMRC+F/ofwgjealaxXV2NUgtCL4X6OOht3Iy7&#10;i5vJNom67a9vBMHbfHzPmc5bU4sLOV9ZVtDvJSCIc6srLhRsN8uXEQgfkDXWlknBL3mYz56fpphp&#10;e+UVXdahEDGEfYYKyhCaTEqfl2TQ92xDHLmjdQZDhK6Q2uE1hptaDpLkTRqsODaU2NBHSflpfTYK&#10;FuPR4ud7yF9/q8Oe9rvD6XXgEqW6nfZ9AiJQGx7iu/tTx/lpmsLtm3iC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1uFxQAAAN0AAAAPAAAAAAAAAAAAAAAAAJgCAABkcnMv&#10;ZG93bnJldi54bWxQSwUGAAAAAAQABAD1AAAAigMAAAAA&#10;" fillcolor="black" stroked="f"/>
                  <v:rect id="Rectangle 1716" o:spid="_x0000_s2736" style="position:absolute;left:6757;top:264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P98gA&#10;AADdAAAADwAAAGRycy9kb3ducmV2LnhtbESPT2/CMAzF75P2HSJP4jbSIcafjoDGJKRdJgHbAW6m&#10;8dqKxumSAB2fHh8m7WbrPb/382zRuUadKcTas4GnfgaKuPC25tLA1+fqcQIqJmSLjWcy8EsRFvP7&#10;uxnm1l94Q+dtKpWEcMzRQJVSm2sdi4ocxr5viUX79sFhkjWU2ga8SLhr9CDLRtphzdJQYUtvFRXH&#10;7ckZWE4ny5/1kD+um8Oe9rvD8XkQMmN6D93rC6hEXfo3/12/W8EfjwVXvpER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M/3yAAAAN0AAAAPAAAAAAAAAAAAAAAAAJgCAABk&#10;cnMvZG93bnJldi54bWxQSwUGAAAAAAQABAD1AAAAjQMAAAAA&#10;" fillcolor="black" stroked="f"/>
                  <v:rect id="Rectangle 1717" o:spid="_x0000_s2737" style="position:absolute;left:6757;top:263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xqbMUA&#10;AADdAAAADwAAAGRycy9kb3ducmV2LnhtbERPS2vCQBC+F/oflhG81Y3iM80qtVDwUlDbQ71NstMk&#10;mJ1Nd7ea+utdQehtPr7nZKvONOJEzteWFQwHCQjiwuqaSwWfH29PcxA+IGtsLJOCP/KwWj4+ZJhq&#10;e+YdnfahFDGEfYoKqhDaVEpfVGTQD2xLHLlv6wyGCF0ptcNzDDeNHCXJVBqsOTZU2NJrRcVx/2sU&#10;rBfz9c92zO+XXX6gw1d+nIxcolS/1708gwjUhX/x3b3Rcf5stoD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GpsxQAAAN0AAAAPAAAAAAAAAAAAAAAAAJgCAABkcnMv&#10;ZG93bnJldi54bWxQSwUGAAAAAAQABAD1AAAAigMAAAAA&#10;" fillcolor="black" stroked="f"/>
                  <v:rect id="Rectangle 1718" o:spid="_x0000_s2738" style="position:absolute;left:6757;top:263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1sgA&#10;AADdAAAADwAAAGRycy9kb3ducmV2LnhtbESPQU/CQBCF7yb+h82YeJOtRLQUFiImJlxIBD3AbegO&#10;bUN3tu6uUPz1zoHE20zem/e+mc5716oThdh4NvA4yEARl942XBn4+nx/yEHFhGyx9UwGLhRhPru9&#10;mWJh/ZnXdNqkSkkIxwIN1Cl1hdaxrMlhHPiOWLSDDw6TrKHSNuBZwl2rh1n2rB02LA01dvRWU3nc&#10;/DgDi3G++P544tXver+j3XZ/HA1DZsz9Xf86AZWoT//m6/XSCv5LLv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47PWyAAAAN0AAAAPAAAAAAAAAAAAAAAAAJgCAABk&#10;cnMvZG93bnJldi54bWxQSwUGAAAAAAQABAD1AAAAjQMAAAAA&#10;" fillcolor="black" stroked="f"/>
                  <v:rect id="Rectangle 1719" o:spid="_x0000_s2739" style="position:absolute;left:6757;top:26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WTcUA&#10;AADdAAAADwAAAGRycy9kb3ducmV2LnhtbERPTWvCQBC9F/oflil4azZKbWPqKloQvBTU9qC3MTtN&#10;gtnZuLtq7K93hUJv83ifM552phFncr62rKCfpCCIC6trLhV8fy2eMxA+IGtsLJOCK3mYTh4fxphr&#10;e+E1nTehFDGEfY4KqhDaXEpfVGTQJ7YljtyPdQZDhK6U2uElhptGDtL0VRqsOTZU2NJHRcVhczIK&#10;5qNsfly98Ofver+j3XZ/GA5cqlTvqZu9gwjUhX/xn3up4/y3rA/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xZNxQAAAN0AAAAPAAAAAAAAAAAAAAAAAJgCAABkcnMv&#10;ZG93bnJldi54bWxQSwUGAAAAAAQABAD1AAAAigMAAAAA&#10;" fillcolor="black" stroked="f"/>
                  <v:rect id="Rectangle 1720" o:spid="_x0000_s2740" style="position:absolute;left:6757;top:262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2IOsUA&#10;AADdAAAADwAAAGRycy9kb3ducmV2LnhtbERPTWvCQBC9C/0PyxR6041B2xhdpQqCl4LaHuptzI5J&#10;MDub7m419te7hUJv83ifM1t0phEXcr62rGA4SEAQF1bXXCr4eF/3MxA+IGtsLJOCG3lYzB96M8y1&#10;vfKOLvtQihjCPkcFVQhtLqUvKjLoB7YljtzJOoMhQldK7fAaw00j0yR5lgZrjg0VtrSqqDjvv42C&#10;5SRbfm1H/PazOx7o8Hk8j1OXKPX02L1OQQTqwr/4z73Rcf5LlsL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Yg6xQAAAN0AAAAPAAAAAAAAAAAAAAAAAJgCAABkcnMv&#10;ZG93bnJldi54bWxQSwUGAAAAAAQABAD1AAAAigMAAAAA&#10;" fillcolor="black" stroked="f"/>
                  <v:rect id="Rectangle 1721" o:spid="_x0000_s2741" style="position:absolute;left:6757;top:261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tocUA&#10;AADdAAAADwAAAGRycy9kb3ducmV2LnhtbERPS2sCMRC+F/wPYQq91Wyt1XVrFC0UvBR8HfQ2bqa7&#10;i5vJNkl17a83BcHbfHzPGU9bU4sTOV9ZVvDSTUAQ51ZXXCjYbj6fUxA+IGusLZOCC3mYTjoPY8y0&#10;PfOKTutQiBjCPkMFZQhNJqXPSzLou7Yhjty3dQZDhK6Q2uE5hpta9pJkIA1WHBtKbOijpPy4/jUK&#10;5qN0/rPs89ff6rCn/e5wfOu5RKmnx3b2DiJQG+7im3uh4/xh+gr/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S2hxQAAAN0AAAAPAAAAAAAAAAAAAAAAAJgCAABkcnMv&#10;ZG93bnJldi54bWxQSwUGAAAAAAQABAD1AAAAigMAAAAA&#10;" fillcolor="black" stroked="f"/>
                  <v:rect id="Rectangle 1722" o:spid="_x0000_s2742" style="position:absolute;left:6757;top:261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11cUA&#10;AADdAAAADwAAAGRycy9kb3ducmV2LnhtbERPTWvCQBC9C/6HZQq9mU1F25i6igqFXgpqe9DbmJ0m&#10;wexs3N1q7K93hUJv83ifM513phFncr62rOApSUEQF1bXXCr4+nwbZCB8QNbYWCYFV/Iwn/V7U8y1&#10;vfCGzttQihjCPkcFVQhtLqUvKjLoE9sSR+7bOoMhQldK7fASw00jh2n6LA3WHBsqbGlVUXHc/hgF&#10;y0m2PK1H/PG7Oexpvzscx0OXKvX40C1eQQTqwr/4z/2u4/yXbAT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LXVxQAAAN0AAAAPAAAAAAAAAAAAAAAAAJgCAABkcnMv&#10;ZG93bnJldi54bWxQSwUGAAAAAAQABAD1AAAAigMAAAAA&#10;" fillcolor="black" stroked="f"/>
                  <v:rect id="Rectangle 1723" o:spid="_x0000_s2743" style="position:absolute;left:6757;top:260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QTsUA&#10;AADdAAAADwAAAGRycy9kb3ducmV2LnhtbERPTWsCMRC9C/6HMEJvmlWqXbdG0ULBS0FtD3obN9Pd&#10;xc1km6S69tcbQehtHu9zZovW1OJMzleWFQwHCQji3OqKCwVfn+/9FIQPyBpry6TgSh4W825nhpm2&#10;F97SeRcKEUPYZ6igDKHJpPR5SQb9wDbEkfu2zmCI0BVSO7zEcFPLUZJMpMGKY0OJDb2VlJ92v0bB&#10;apqufjbP/PG3PR7osD+exiOXKPXUa5evIAK14V/8cK91nP+Sju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BBOxQAAAN0AAAAPAAAAAAAAAAAAAAAAAJgCAABkcnMv&#10;ZG93bnJldi54bWxQSwUGAAAAAAQABAD1AAAAigMAAAAA&#10;" fillcolor="black" stroked="f"/>
                  <v:rect id="Rectangle 1724" o:spid="_x0000_s2744" style="position:absolute;left:6757;top:26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OOcUA&#10;AADdAAAADwAAAGRycy9kb3ducmV2LnhtbERPTWvCQBC9F/wPywi9NRul1Zi6igqFXgrV9qC3MTtN&#10;gtnZuLvV1F/vCgVv83ifM513phEncr62rGCQpCCIC6trLhV8f709ZSB8QNbYWCYFf+RhPus9TDHX&#10;9sxrOm1CKWII+xwVVCG0uZS+qMigT2xLHLkf6wyGCF0ptcNzDDeNHKbpSBqsOTZU2NKqouKw+TUK&#10;lpNsefx85o/Ler+j3XZ/eBm6VKnHfrd4BRGoC3fxv/tdx/njbAS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o45xQAAAN0AAAAPAAAAAAAAAAAAAAAAAJgCAABkcnMv&#10;ZG93bnJldi54bWxQSwUGAAAAAAQABAD1AAAAigMAAAAA&#10;" fillcolor="black" stroked="f"/>
                  <v:rect id="Rectangle 1725" o:spid="_x0000_s2745" style="position:absolute;left:6757;top:259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rosUA&#10;AADdAAAADwAAAGRycy9kb3ducmV2LnhtbERPS2sCMRC+F/wPYQq91Wyl1nU1igoFL4X6OOht3Iy7&#10;i5vJmqS69dcbodDbfHzPGU9bU4sLOV9ZVvDWTUAQ51ZXXCjYbj5fUxA+IGusLZOCX/IwnXSexphp&#10;e+UVXdahEDGEfYYKyhCaTEqfl2TQd21DHLmjdQZDhK6Q2uE1hpta9pLkQxqsODaU2NCipPy0/jEK&#10;5sN0fv5+56/b6rCn/e5w6vdcotTLczsbgQjUhn/xn3up4/xBOoD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iuixQAAAN0AAAAPAAAAAAAAAAAAAAAAAJgCAABkcnMv&#10;ZG93bnJldi54bWxQSwUGAAAAAAQABAD1AAAAigMAAAAA&#10;" fillcolor="black" stroked="f"/>
                  <v:rect id="Rectangle 1726" o:spid="_x0000_s2746" style="position:absolute;left:6757;top:259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0MgA&#10;AADdAAAADwAAAGRycy9kb3ducmV2LnhtbESPQU/CQBCF7yb+h82YeJOtRLQUFiImJlxIBD3AbegO&#10;bUN3tu6uUPz1zoHE20zem/e+mc5716oThdh4NvA4yEARl942XBn4+nx/yEHFhGyx9UwGLhRhPru9&#10;mWJh/ZnXdNqkSkkIxwIN1Cl1hdaxrMlhHPiOWLSDDw6TrKHSNuBZwl2rh1n2rB02LA01dvRWU3nc&#10;/DgDi3G++P544tXver+j3XZ/HA1DZsz9Xf86AZWoT//m6/XSCv5LLr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lb/QyAAAAN0AAAAPAAAAAAAAAAAAAAAAAJgCAABk&#10;cnMvZG93bnJldi54bWxQSwUGAAAAAAQABAD1AAAAjQMAAAAA&#10;" fillcolor="black" stroked="f"/>
                  <v:rect id="Rectangle 1727" o:spid="_x0000_s2747" style="position:absolute;left:6757;top:258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kaS8UA&#10;AADdAAAADwAAAGRycy9kb3ducmV2LnhtbERPTWsCMRC9F/wPYQRvNVupdV2NogXBS6HaHvQ2bqa7&#10;i5vJmkRd++sboeBtHu9zpvPW1OJCzleWFbz0ExDEudUVFwq+v1bPKQgfkDXWlknBjTzMZ52nKWba&#10;XnlDl20oRAxhn6GCMoQmk9LnJRn0fdsQR+7HOoMhQldI7fAaw00tB0nyJg1WHBtKbOi9pPy4PRsF&#10;y3G6PH2+8sfv5rCn/e5wHA5colSv2y4mIAK14SH+d691nD9K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2RpLxQAAAN0AAAAPAAAAAAAAAAAAAAAAAJgCAABkcnMv&#10;ZG93bnJldi54bWxQSwUGAAAAAAQABAD1AAAAigMAAAAA&#10;" fillcolor="black" stroked="f"/>
                  <v:rect id="Rectangle 1728" o:spid="_x0000_s2748" style="position:absolute;left:6757;top:258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lC8gA&#10;AADdAAAADwAAAGRycy9kb3ducmV2LnhtbESPQW/CMAyF75P2HyJP4jbSIcagENCYhLTLJGA7jJtp&#10;TFvROF0SoOPX48Ok3Wy95/c+zxada9SZQqw9G3jqZ6CIC29rLg18fa4ex6BiQrbYeCYDvxRhMb+/&#10;m2Fu/YU3dN6mUkkIxxwNVCm1udaxqMhh7PuWWLSDDw6TrKHUNuBFwl2jB1k20g5rloYKW3qrqDhu&#10;T87AcjJe/qyH/HHd7He0+94fnwchM6b30L1OQSXq0r/57/rdCv7LRPj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OiULyAAAAN0AAAAPAAAAAAAAAAAAAAAAAJgCAABk&#10;cnMvZG93bnJldi54bWxQSwUGAAAAAAQABAD1AAAAjQMAAAAA&#10;" fillcolor="black" stroked="f"/>
                  <v:rect id="Rectangle 1729" o:spid="_x0000_s2749" style="position:absolute;left:6757;top:25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AkMQA&#10;AADdAAAADwAAAGRycy9kb3ducmV2LnhtbERPTWsCMRC9F/wPYQRvNato1a1RVBC8CFV7qLdxM91d&#10;3EzWJOrqr28Khd7m8T5nOm9MJW7kfGlZQa+bgCDOrC45V/B5WL+OQfiArLGyTAoe5GE+a71MMdX2&#10;zju67UMuYgj7FBUUIdSplD4ryKDv2po4ct/WGQwRulxqh/cYbirZT5I3abDk2FBgTauCsvP+ahQs&#10;J+Pl5WPA2+fudKTj1+k87LtEqU67WbyDCNSEf/Gfe6Pj/NGkB7/fxB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2gJDEAAAA3QAAAA8AAAAAAAAAAAAAAAAAmAIAAGRycy9k&#10;b3ducmV2LnhtbFBLBQYAAAAABAAEAPUAAACJAwAAAAA=&#10;" fillcolor="black" stroked="f"/>
                  <v:rect id="Rectangle 1730" o:spid="_x0000_s2750" style="position:absolute;left:6757;top:257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e58UA&#10;AADdAAAADwAAAGRycy9kb3ducmV2LnhtbERPTWsCMRC9F/wPYQRvNdulVl2NogXBS6HaHvQ2bqa7&#10;i5vJmkRd++sboeBtHu9zpvPW1OJCzleWFbz0ExDEudUVFwq+v1bPIxA+IGusLZOCG3mYzzpPU8y0&#10;vfKGLttQiBjCPkMFZQhNJqXPSzLo+7YhjtyPdQZDhK6Q2uE1hptapknyJg1WHBtKbOi9pPy4PRsF&#10;y/Foefp85Y/fzWFP+93hOEhdolSv2y4mIAK14SH+d691nD8cp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B7nxQAAAN0AAAAPAAAAAAAAAAAAAAAAAJgCAABkcnMv&#10;ZG93bnJldi54bWxQSwUGAAAAAAQABAD1AAAAigMAAAAA&#10;" fillcolor="black" stroked="f"/>
                  <v:rect id="Rectangle 1731" o:spid="_x0000_s2751" style="position:absolute;left:6757;top:256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7fMYA&#10;AADdAAAADwAAAGRycy9kb3ducmV2LnhtbERPS2sCMRC+F/ofwhS8dbP10erWKFUQvAhqe6i3cTPd&#10;XdxM1iTq2l9vCkJv8/E9ZzxtTS3O5HxlWcFLkoIgzq2uuFDw9bl4HoLwAVljbZkUXMnDdPL4MMZM&#10;2wtv6LwNhYgh7DNUUIbQZFL6vCSDPrENceR+rDMYInSF1A4vMdzUspumr9JgxbGhxIbmJeWH7cko&#10;mI2Gs+O6z6vfzX5Hu+/9YdB1qVKdp/bjHUSgNvyL7+6ljvPfRj3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i7fMYAAADdAAAADwAAAAAAAAAAAAAAAACYAgAAZHJz&#10;L2Rvd25yZXYueG1sUEsFBgAAAAAEAAQA9QAAAIsDAAAAAA==&#10;" fillcolor="black" stroked="f"/>
                  <v:rect id="Rectangle 1732" o:spid="_x0000_s2752" style="position:absolute;left:6757;top:256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jCMQA&#10;AADdAAAADwAAAGRycy9kb3ducmV2LnhtbERPTWsCMRC9C/0PYQreNFuxVlej1ILgRajWg97Gzbi7&#10;uJlsk6hbf30jCN7m8T5nMmtMJS7kfGlZwVs3AUGcWV1yrmD7s+gMQfiArLGyTAr+yMNs+tKaYKrt&#10;ldd02YRcxBD2KSooQqhTKX1WkEHftTVx5I7WGQwRulxqh9cYbirZS5KBNFhybCiwpq+CstPmbBTM&#10;R8P573efV7f1YU/73eH03nOJUu3X5nMMIlATnuKHe6nj/I9RH+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BIwjEAAAA3QAAAA8AAAAAAAAAAAAAAAAAmAIAAGRycy9k&#10;b3ducmV2LnhtbFBLBQYAAAAABAAEAPUAAACJAwAAAAA=&#10;" fillcolor="black" stroked="f"/>
                  <v:rect id="Rectangle 1733" o:spid="_x0000_s2753" style="position:absolute;left:6757;top:255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2Gk8UA&#10;AADdAAAADwAAAGRycy9kb3ducmV2LnhtbERPTWvCQBC9F/oflin0VjeV2mrMKlUQvBTUetDbJDsm&#10;wexs3F019te7hUJv83ifk00704gLOV9bVvDaS0AQF1bXXCrYfi9ehiB8QNbYWCYFN/IwnTw+ZJhq&#10;e+U1XTahFDGEfYoKqhDaVEpfVGTQ92xLHLmDdQZDhK6U2uE1hptG9pPkXRqsOTZU2NK8ouK4ORsF&#10;s9Fwdlq98dfPOt/TfpcfB32XKPX81H2OQQTqwr/4z73Ucf7HaAC/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YaTxQAAAN0AAAAPAAAAAAAAAAAAAAAAAJgCAABkcnMv&#10;ZG93bnJldi54bWxQSwUGAAAAAAQABAD1AAAAigMAAAAA&#10;" fillcolor="black" stroked="f"/>
                  <v:rect id="Rectangle 1734" o:spid="_x0000_s2754" style="position:absolute;left:6757;top:25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8Y5MUA&#10;AADdAAAADwAAAGRycy9kb3ducmV2LnhtbERPS2vCQBC+C/6HZQq96aZSX2lWUaHgRajaQ71NstMk&#10;mJ2Nu1uN/fXdQqG3+fieky0704grOV9bVvA0TEAQF1bXXCp4P74OZiB8QNbYWCYFd/KwXPR7Gaba&#10;3nhP10MoRQxhn6KCKoQ2ldIXFRn0Q9sSR+7TOoMhQldK7fAWw00jR0kykQZrjg0VtrSpqDgfvoyC&#10;9Xy2vrw98+57n5/o9JGfxyOXKPX40K1eQATqwr/4z73Vcf50Po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xjkxQAAAN0AAAAPAAAAAAAAAAAAAAAAAJgCAABkcnMv&#10;ZG93bnJldi54bWxQSwUGAAAAAAQABAD1AAAAigMAAAAA&#10;" fillcolor="black" stroked="f"/>
                  <v:rect id="Rectangle 1735" o:spid="_x0000_s2755" style="position:absolute;left:6757;top:254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9f8UA&#10;AADdAAAADwAAAGRycy9kb3ducmV2LnhtbERPS2vCQBC+F/oflhG81Y3iM80qtVDwUlDbQ71NstMk&#10;mJ1Nd7ea+utdQehtPr7nZKvONOJEzteWFQwHCQjiwuqaSwWfH29PcxA+IGtsLJOCP/KwWj4+ZJhq&#10;e+YdnfahFDGEfYoKqhDaVEpfVGTQD2xLHLlv6wyGCF0ptcNzDDeNHCXJVBqsOTZU2NJrRcVx/2sU&#10;rBfz9c92zO+XXX6gw1d+nIxcolS/1708gwjUhX/x3b3Rcf5sMY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71/xQAAAN0AAAAPAAAAAAAAAAAAAAAAAJgCAABkcnMv&#10;ZG93bnJldi54bWxQSwUGAAAAAAQABAD1AAAAigMAAAAA&#10;" fillcolor="black" stroked="f"/>
                  <v:rect id="Rectangle 1736" o:spid="_x0000_s2756" style="position:absolute;left:6757;top:254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pDcgA&#10;AADdAAAADwAAAGRycy9kb3ducmV2LnhtbESPQW/CMAyF75P2HyJP4jbSIcagENCYhLTLJGA7jJtp&#10;TFvROF0SoOPX48Ok3Wy95/c+zxada9SZQqw9G3jqZ6CIC29rLg18fa4ex6BiQrbYeCYDvxRhMb+/&#10;m2Fu/YU3dN6mUkkIxxwNVCm1udaxqMhh7PuWWLSDDw6TrKHUNuBFwl2jB1k20g5rloYKW3qrqDhu&#10;T87AcjJe/qyH/HHd7He0+94fnwchM6b30L1OQSXq0r/57/rdCv7LRH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TCkNyAAAAN0AAAAPAAAAAAAAAAAAAAAAAJgCAABk&#10;cnMvZG93bnJldi54bWxQSwUGAAAAAAQABAD1AAAAjQMAAAAA&#10;" fillcolor="black" stroked="f"/>
                  <v:rect id="Rectangle 1737" o:spid="_x0000_s2757" style="position:absolute;left:6757;top:253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MlsUA&#10;AADdAAAADwAAAGRycy9kb3ducmV2LnhtbERPS2sCMRC+F/ofwhS81azSVnc1ihYEL4X6OOht3Iy7&#10;i5vJmkTd9tc3QsHbfHzPGU9bU4srOV9ZVtDrJiCIc6srLhRsN4vXIQgfkDXWlknBD3mYTp6fxphp&#10;e+MVXdehEDGEfYYKyhCaTEqfl2TQd21DHLmjdQZDhK6Q2uEthpta9pPkQxqsODaU2NBnSflpfTEK&#10;5ulwfv5+46/f1WFP+93h9N53iVKdl3Y2AhGoDQ/xv3up4/xBmsL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IyWxQAAAN0AAAAPAAAAAAAAAAAAAAAAAJgCAABkcnMv&#10;ZG93bnJldi54bWxQSwUGAAAAAAQABAD1AAAAigMAAAAA&#10;" fillcolor="black" stroked="f"/>
                  <v:rect id="Rectangle 1738" o:spid="_x0000_s2758" style="position:absolute;left:6757;top:253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k2s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X5h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EJNrHAAAA3QAAAA8AAAAAAAAAAAAAAAAAmAIAAGRy&#10;cy9kb3ducmV2LnhtbFBLBQYAAAAABAAEAPUAAACMAwAAAAA=&#10;" fillcolor="black" stroked="f"/>
                  <v:rect id="Rectangle 1739" o:spid="_x0000_s2759" style="position:absolute;left:6757;top:25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BQcQA&#10;AADdAAAADwAAAGRycy9kb3ducmV2LnhtbERPTWsCMRC9F/ofwhS81USxZV2NooVCL4Vqe9DbuBl3&#10;FzeTNUl19dc3BcHbPN7nTOedbcSJfKgdaxj0FQjiwpmaSw0/3+/PGYgQkQ02jknDhQLMZ48PU8yN&#10;O/OKTutYihTCIUcNVYxtLmUoKrIY+q4lTtzeeYsxQV9K4/Gcwm0jh0q9Sos1p4YKW3qrqDisf62G&#10;5ThbHr9G/Hld7ba03ewOL0OvtO49dYsJiEhdvItv7g+T5mdqAP/fpB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gUHEAAAA3QAAAA8AAAAAAAAAAAAAAAAAmAIAAGRycy9k&#10;b3ducmV2LnhtbFBLBQYAAAAABAAEAPUAAACJAwAAAAA=&#10;" fillcolor="black" stroked="f"/>
                  <v:rect id="Rectangle 1740" o:spid="_x0000_s2760" style="position:absolute;left:6757;top:252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fNsUA&#10;AADdAAAADwAAAGRycy9kb3ducmV2LnhtbERPTWsCMRC9C/0PYQq9aeLSlnU1ShWEXgrVetDbuBl3&#10;FzeTbZLqtr++KQi9zeN9zmzR21ZcyIfGsYbxSIEgLp1puNKw+1gPcxAhIhtsHZOGbwqwmN8NZlgY&#10;d+UNXbaxEimEQ4Ea6hi7QspQ1mQxjFxHnLiT8xZjgr6SxuM1hdtWZko9S4sNp4YaO1rVVJ63X1bD&#10;cpIvP98f+e1nczzQYX88P2Veaf1w379MQUTq47/45n41aX6uMvj7Jp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h82xQAAAN0AAAAPAAAAAAAAAAAAAAAAAJgCAABkcnMv&#10;ZG93bnJldi54bWxQSwUGAAAAAAQABAD1AAAAigMAAAAA&#10;" fillcolor="black" stroked="f"/>
                  <v:rect id="Rectangle 1741" o:spid="_x0000_s2761" style="position:absolute;left:6757;top:252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6rcUA&#10;AADdAAAADwAAAGRycy9kb3ducmV2LnhtbERPS2sCMRC+F/wPYYTealIfZbs1igqFXoRqe6i3cTPd&#10;XdxM1iTV1V/fFITe5uN7znTe2UacyIfasYbHgQJBXDhTc6nh8+P1IQMRIrLBxjFpuFCA+ax3N8Xc&#10;uDNv6LSNpUghHHLUUMXY5lKGoiKLYeBa4sR9O28xJuhLaTyeU7ht5FCpJ2mx5tRQYUuriorD9sdq&#10;WD5ny+P7mNfXzX5Hu6/9YTL0Suv7frd4ARGpi//im/vNpPmZGsHfN+k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rqtxQAAAN0AAAAPAAAAAAAAAAAAAAAAAJgCAABkcnMv&#10;ZG93bnJldi54bWxQSwUGAAAAAAQABAD1AAAAigMAAAAA&#10;" fillcolor="black" stroked="f"/>
                  <v:rect id="Rectangle 1742" o:spid="_x0000_s2762" style="position:absolute;left:6757;top:251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8i2cQA&#10;AADdAAAADwAAAGRycy9kb3ducmV2LnhtbERPTWsCMRC9F/wPYQq91aSiZV2NooVCL4LaHvQ2bsbd&#10;xc1km6S6+usbodDbPN7nTOedbcSZfKgda3jpKxDEhTM1lxq+Pt+fMxAhIhtsHJOGKwWYz3oPU8yN&#10;u/CGzttYihTCIUcNVYxtLmUoKrIY+q4lTtzReYsxQV9K4/GSwm0jB0q9Sos1p4YKW3qrqDhtf6yG&#10;5Thbfq+HvLptDnva7w6n0cArrZ8eu8UERKQu/ov/3B8mzc/UEO7fpB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ItnEAAAA3QAAAA8AAAAAAAAAAAAAAAAAmAIAAGRycy9k&#10;b3ducmV2LnhtbFBLBQYAAAAABAAEAPUAAACJAwAAAAA=&#10;" fillcolor="black" stroked="f"/>
                  <v:rect id="Rectangle 1743" o:spid="_x0000_s2763" style="position:absolute;left:6757;top:251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HQsUA&#10;AADdAAAADwAAAGRycy9kb3ducmV2LnhtbERPS2sCMRC+C/6HMAVvmlRq2W6NooWCF6E+DvU2bqa7&#10;i5vJNom67a9vCoK3+fieM513thEX8qF2rOFxpEAQF87UXGrY796HGYgQkQ02jknDDwWYz/q9KebG&#10;XXlDl20sRQrhkKOGKsY2lzIUFVkMI9cSJ+7LeYsxQV9K4/Gawm0jx0o9S4s1p4YKW3qrqDhtz1bD&#10;8iVbfn888fp3czzQ4fN4moy90nrw0C1eQUTq4l18c69Mmp+pCfx/k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4dCxQAAAN0AAAAPAAAAAAAAAAAAAAAAAJgCAABkcnMv&#10;ZG93bnJldi54bWxQSwUGAAAAAAQABAD1AAAAigMAAAAA&#10;" fillcolor="black" stroked="f"/>
                  <v:rect id="Rectangle 1744" o:spid="_x0000_s2764" style="position:absolute;left:6757;top:25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ZNcUA&#10;AADdAAAADwAAAGRycy9kb3ducmV2LnhtbERPS2sCMRC+C/6HMIXeNKlUWVejaKHQS6E+DnobN+Pu&#10;4mayTVJd++ubQqG3+fieM192thFX8qF2rOFpqEAQF87UXGrY714HGYgQkQ02jknDnQIsF/3eHHPj&#10;bryh6zaWIoVwyFFDFWObSxmKiiyGoWuJE3d23mJM0JfSeLylcNvIkVITabHm1FBhSy8VFZftl9Ww&#10;nmbrz49nfv/enI50PJwu45FXWj8+dKsZiEhd/Bf/ud9Mmp+pC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Rk1xQAAAN0AAAAPAAAAAAAAAAAAAAAAAJgCAABkcnMv&#10;ZG93bnJldi54bWxQSwUGAAAAAAQABAD1AAAAigMAAAAA&#10;" fillcolor="black" stroked="f"/>
                  <v:rect id="Rectangle 1745" o:spid="_x0000_s2765" style="position:absolute;left:6757;top:250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28rsUA&#10;AADdAAAADwAAAGRycy9kb3ducmV2LnhtbERPTWsCMRC9F/wPYYTealJRu90aRYVCL0K1PdTbuJnu&#10;Lm4ma5Lq6q9vCkJv83ifM513thEn8qF2rOFxoEAQF87UXGr4/Hh9yECEiGywcUwaLhRgPuvdTTE3&#10;7swbOm1jKVIIhxw1VDG2uZShqMhiGLiWOHHfzluMCfpSGo/nFG4bOVRqIi3WnBoqbGlVUXHY/lgN&#10;y+dseXwf8fq62e9o97U/jIdeaX3f7xYvICJ18V98c7+ZND9TT/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byuxQAAAN0AAAAPAAAAAAAAAAAAAAAAAJgCAABkcnMv&#10;ZG93bnJldi54bWxQSwUGAAAAAAQABAD1AAAAigMAAAAA&#10;" fillcolor="black" stroked="f"/>
                  <v:rect id="Rectangle 1746" o:spid="_x0000_s2766" style="position:absolute;left:6757;top:249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o3M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X5h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yKNzHAAAA3QAAAA8AAAAAAAAAAAAAAAAAmAIAAGRy&#10;cy9kb3ducmV2LnhtbFBLBQYAAAAABAAEAPUAAACMAwAAAAA=&#10;" fillcolor="black" stroked="f"/>
                  <v:rect id="Rectangle 1747" o:spid="_x0000_s2767" style="position:absolute;left:6757;top:237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NR8UA&#10;AADdAAAADwAAAGRycy9kb3ducmV2LnhtbERPS2sCMRC+C/0PYQq9aaK0ZV2NUgWhl0J9HPQ2bsbd&#10;xc1km6S6+uubQqG3+fieM513thEX8qF2rGE4UCCIC2dqLjXstqt+BiJEZIONY9JwowDz2UNvirlx&#10;V17TZRNLkUI45KihirHNpQxFRRbDwLXEiTs5bzEm6EtpPF5TuG3kSKlXabHm1FBhS8uKivPm22pY&#10;jLPF1+czf9zXxwMd9sfzy8grrZ8eu7cJiEhd/Bf/ud9Nmp+pMfx+k06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o1HxQAAAN0AAAAPAAAAAAAAAAAAAAAAAJgCAABkcnMv&#10;ZG93bnJldi54bWxQSwUGAAAAAAQABAD1AAAAigMAAAAA&#10;" fillcolor="black" stroked="f"/>
                  <v:rect id="Rectangle 1748" o:spid="_x0000_s2768" style="position:absolute;left:6757;top:236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2yB8gA&#10;AADdAAAADwAAAGRycy9kb3ducmV2LnhtbESPQW/CMAyF70j7D5EncYMUBKjrCGhMmrQL0mA7jJtp&#10;vLaicbokg26/fj4gcbP1nt/7vFz3rlVnCrHxbGAyzkARl942XBn4eH8Z5aBiQrbYeiYDvxRhvbob&#10;LLGw/sI7Ou9TpSSEY4EG6pS6QutY1uQwjn1HLNqXDw6TrKHSNuBFwl2rp1m20A4bloYaO3quqTzt&#10;f5yBzUO++X6b8fZvdzzQ4fN4mk9DZszwvn96BJWoTzfz9frVCn4+EX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XbIHyAAAAN0AAAAPAAAAAAAAAAAAAAAAAJgCAABk&#10;cnMvZG93bnJldi54bWxQSwUGAAAAAAQABAD1AAAAjQMAAAAA&#10;" fillcolor="black" stroked="f"/>
                  <v:rect id="Rectangle 1749" o:spid="_x0000_s2769" style="position:absolute;left:6757;top:23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XnMUA&#10;AADdAAAADwAAAGRycy9kb3ducmV2LnhtbERPTWvCQBC9C/0PyxS86SZiSxpdpQpCLwW1PdTbmB2T&#10;YHY23d1q9Nd3BcHbPN7nTOedacSJnK8tK0iHCQjiwuqaSwXfX6tBBsIHZI2NZVJwIQ/z2VNvirm2&#10;Z97QaRtKEUPY56igCqHNpfRFRQb90LbEkTtYZzBE6EqpHZ5juGnkKElepcGaY0OFLS0rKo7bP6Ng&#10;8ZYtftdj/rxu9jva/eyPLyOXKNV/7t4nIAJ14SG+uz90nJ+l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ERecxQAAAN0AAAAPAAAAAAAAAAAAAAAAAJgCAABkcnMv&#10;ZG93bnJldi54bWxQSwUGAAAAAAQABAD1AAAAigMAAAAA&#10;" fillcolor="black" stroked="f"/>
                  <v:rect id="Rectangle 1750" o:spid="_x0000_s2770" style="position:absolute;left:6757;top:235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J68UA&#10;AADdAAAADwAAAGRycy9kb3ducmV2LnhtbERPTWvCQBC9C/0PyxS86cZgSxpdpQpCLwW1PdTbmB2T&#10;YHY23d1q9Nd3BcHbPN7nTOedacSJnK8tKxgNExDEhdU1lwq+v1aDDIQPyBoby6TgQh7ms6feFHNt&#10;z7yh0zaUIoawz1FBFUKbS+mLigz6oW2JI3ewzmCI0JVSOzzHcNPINElepcGaY0OFLS0rKo7bP6Ng&#10;8ZYtftdj/rxu9jva/eyPL6lLlOo/d+8TEIG68BDf3R86zs9G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4nrxQAAAN0AAAAPAAAAAAAAAAAAAAAAAJgCAABkcnMv&#10;ZG93bnJldi54bWxQSwUGAAAAAAQABAD1AAAAigMAAAAA&#10;" fillcolor="black" stroked="f"/>
                  <v:rect id="Rectangle 1751" o:spid="_x0000_s2771" style="position:absolute;left:6757;top:235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8scMUA&#10;AADdAAAADwAAAGRycy9kb3ducmV2LnhtbERPTWvCQBC9F/oflil4azZaW2LqKloQvBTU9qC3MTtN&#10;gtnZuLtq7K93hUJv83ifM552phFncr62rKCfpCCIC6trLhV8fy2eMxA+IGtsLJOCK3mYTh4fxphr&#10;e+E1nTehFDGEfY4KqhDaXEpfVGTQJ7YljtyPdQZDhK6U2uElhptGDtL0TRqsOTZU2NJHRcVhczIK&#10;5qNsflwN+fN3vd/Rbrs/vA5cqlTvqZu9gwjUhX/xn3up4/ys/wL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yxwxQAAAN0AAAAPAAAAAAAAAAAAAAAAAJgCAABkcnMv&#10;ZG93bnJldi54bWxQSwUGAAAAAAQABAD1AAAAigMAAAAA&#10;" fillcolor="black" stroked="f"/>
                  <v:rect id="Rectangle 1752" o:spid="_x0000_s2772" style="position:absolute;left:6757;top:234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0BMQA&#10;AADdAAAADwAAAGRycy9kb3ducmV2LnhtbERPTWsCMRC9C/6HMIXeNKtoWVejaKHgRVDrQW/jZrq7&#10;uJlsk6jb/vpGEHqbx/uc2aI1tbiR85VlBYN+AoI4t7riQsHh86OXgvABWWNtmRT8kIfFvNuZYabt&#10;nXd024dCxBD2GSooQ2gyKX1ekkHftw1x5L6sMxgidIXUDu8x3NRymCRv0mDFsaHEht5Lyi/7q1Gw&#10;mqSr7+2IN7+784lOx/NlPHSJUq8v7XIKIlAb/sVP91rH+elgB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mtATEAAAA3QAAAA8AAAAAAAAAAAAAAAAAmAIAAGRycy9k&#10;b3ducmV2LnhtbFBLBQYAAAAABAAEAPUAAACJAwAAAAA=&#10;" fillcolor="black" stroked="f"/>
                  <v:rect id="Rectangle 1753" o:spid="_x0000_s2773" style="position:absolute;left:6757;top:234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Rn8UA&#10;AADdAAAADwAAAGRycy9kb3ducmV2LnhtbERPS2sCMRC+C/6HMEJvmlVqWVejaKHgRfDRQ72Nm3F3&#10;cTPZJqlu++sbQfA2H99zZovW1OJKzleWFQwHCQji3OqKCwWfh49+CsIHZI21ZVLwSx4W825nhpm2&#10;N97RdR8KEUPYZ6igDKHJpPR5SQb9wDbEkTtbZzBE6AqpHd5iuKnlKEnepMGKY0OJDb2XlF/2P0bB&#10;apKuvrevvPnbnY50/DpdxiOXKPXSa5dTEIHa8BQ/3Gsd56fDM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GfxQAAAN0AAAAPAAAAAAAAAAAAAAAAAJgCAABkcnMv&#10;ZG93bnJldi54bWxQSwUGAAAAAAQABAD1AAAAigMAAAAA&#10;" fillcolor="black" stroked="f"/>
                  <v:rect id="Rectangle 1754" o:spid="_x0000_s2774" style="position:absolute;left:6757;top:23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6MQA&#10;AADdAAAADwAAAGRycy9kb3ducmV2LnhtbERPTWsCMRC9F/wPYYTealapsq5G0ULBi1C1h3obN+Pu&#10;4mayTVJd/fWNIHibx/uc6bw1tTiT85VlBf1eAoI4t7riQsH37vMtBeEDssbaMim4kof5rPMyxUzb&#10;C2/ovA2FiCHsM1RQhtBkUvq8JIO+ZxviyB2tMxgidIXUDi8x3NRykCQjabDi2FBiQx8l5aftn1Gw&#10;HKfL3693Xt82hz3tfw6n4cAlSr1228UERKA2PMUP90rH+Wl/BP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4j+jEAAAA3QAAAA8AAAAAAAAAAAAAAAAAmAIAAGRycy9k&#10;b3ducmV2LnhtbFBLBQYAAAAABAAEAPUAAACJAwAAAAA=&#10;" fillcolor="black" stroked="f"/>
                  <v:rect id="Rectangle 1755" o:spid="_x0000_s2775" style="position:absolute;left:6757;top:233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c8UA&#10;AADdAAAADwAAAGRycy9kb3ducmV2LnhtbERPTWvCQBC9F/oflil4azZKbWPqKloQvBTU9qC3MTtN&#10;gtnZuLtq7K93hUJv83ifM552phFncr62rKCfpCCIC6trLhV8fy2eMxA+IGtsLJOCK3mYTh4fxphr&#10;e+E1nTehFDGEfY4KqhDaXEpfVGTQJ7YljtyPdQZDhK6U2uElhptGDtL0VRqsOTZU2NJHRcVhczIK&#10;5qNsfly98Ofver+j3XZ/GA5cqlTvqZu9gwjUhX/xn3up4/ys/wb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CpzxQAAAN0AAAAPAAAAAAAAAAAAAAAAAJgCAABkcnMv&#10;ZG93bnJldi54bWxQSwUGAAAAAAQABAD1AAAAigMAAAAA&#10;" fillcolor="black" stroked="f"/>
                  <v:rect id="Rectangle 1756" o:spid="_x0000_s2776" style="position:absolute;left:6757;top:232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AcgA&#10;AADdAAAADwAAAGRycy9kb3ducmV2LnhtbESPQW/CMAyF70j7D5EncYMUBKjrCGhMmrQL0mA7jJtp&#10;vLaicbokg26/fj4gcbP1nt/7vFz3rlVnCrHxbGAyzkARl942XBn4eH8Z5aBiQrbYeiYDvxRhvbob&#10;LLGw/sI7Ou9TpSSEY4EG6pS6QutY1uQwjn1HLNqXDw6TrKHSNuBFwl2rp1m20A4bloYaO3quqTzt&#10;f5yBzUO++X6b8fZvdzzQ4fN4mk9DZszwvn96BJWoTzfz9frVCn4+EV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K74ByAAAAN0AAAAPAAAAAAAAAAAAAAAAAJgCAABk&#10;cnMvZG93bnJldi54bWxQSwUGAAAAAAQABAD1AAAAjQMAAAAA&#10;" fillcolor="black" stroked="f"/>
                  <v:rect id="Rectangle 1757" o:spid="_x0000_s2777" style="position:absolute;left:6757;top:232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bmsQA&#10;AADdAAAADwAAAGRycy9kb3ducmV2LnhtbERPTWsCMRC9C/0PYQreNKvYsq5GUUHopVC1h3obN+Pu&#10;4mayJqmu/vqmIHibx/uc6bw1tbiQ85VlBYN+AoI4t7riQsH3bt1LQfiArLG2TApu5GE+e+lMMdP2&#10;yhu6bEMhYgj7DBWUITSZlD4vyaDv24Y4ckfrDIYIXSG1w2sMN7UcJsm7NFhxbCixoVVJ+Wn7axQs&#10;x+ny/DXiz/vmsKf9z+H0NnSJUt3XdjEBEagNT/HD/aHj/HQwhv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nG5rEAAAA3QAAAA8AAAAAAAAAAAAAAAAAmAIAAGRycy9k&#10;b3ducmV2LnhtbFBLBQYAAAAABAAEAPUAAACJAwAAAAA=&#10;" fillcolor="black" stroked="f"/>
                  <v:rect id="Rectangle 1758" o:spid="_x0000_s2778" style="position:absolute;left:6757;top:231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4usgA&#10;AADdAAAADwAAAGRycy9kb3ducmV2LnhtbESPQU/CQBCF7yT+h82YcIOtDZJaWYiYmHgxEfAgt6E7&#10;tg3d2bq7QvXXOwcSbjN5b977ZrEaXKdOFGLr2cDdNANFXHnbcm3gY/cyKUDFhGyx80wGfinCankz&#10;WmBp/Zk3dNqmWkkIxxINNCn1pdaxashhnPqeWLQvHxwmWUOtbcCzhLtO51k21w5bloYGe3puqDpu&#10;f5yB9UOx/n6f8dvf5rCn/efheJ+HzJjx7fD0CCrRkK7my/WrFfwiF37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MXi6yAAAAN0AAAAPAAAAAAAAAAAAAAAAAJgCAABk&#10;cnMvZG93bnJldi54bWxQSwUGAAAAAAQABAD1AAAAjQMAAAAA&#10;" fillcolor="black" stroked="f"/>
                  <v:rect id="Rectangle 1759" o:spid="_x0000_s2779" style="position:absolute;left:6757;top:23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dIcUA&#10;AADdAAAADwAAAGRycy9kb3ducmV2LnhtbERPTWvCQBC9C/0PyxS86cZgSxpdpQpCLwW1PdTbmB2T&#10;YHY23d1q9Nd3BcHbPN7nTOedacSJnK8tKxgNExDEhdU1lwq+v1aDDIQPyBoby6TgQh7ms6feFHNt&#10;z7yh0zaUIoawz1FBFUKbS+mLigz6oW2JI3ewzmCI0JVSOzzHcNPINElepcGaY0OFLS0rKo7bP6Ng&#10;8ZYtftdj/rxu9jva/eyPL6lLlOo/d+8TEIG68BDf3R86zs/SE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d0hxQAAAN0AAAAPAAAAAAAAAAAAAAAAAJgCAABkcnMv&#10;ZG93bnJldi54bWxQSwUGAAAAAAQABAD1AAAAigMAAAAA&#10;" fillcolor="black" stroked="f"/>
                  <v:rect id="Rectangle 1760" o:spid="_x0000_s2780" style="position:absolute;left:6757;top:230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9DVsQA&#10;AADdAAAADwAAAGRycy9kb3ducmV2LnhtbERPTWvCQBC9C/6HZYTedNPQlhhdRQWhl0LVHuptzE6T&#10;YHY27m41+uu7BcHbPN7nTOedacSZnK8tK3geJSCIC6trLhV87dbDDIQPyBoby6TgSh7ms35virm2&#10;F97QeRtKEUPY56igCqHNpfRFRQb9yLbEkfuxzmCI0JVSO7zEcNPINEnepMGaY0OFLa0qKo7bX6Ng&#10;Oc6Wp88X/rhtDnvafx+Or6lLlHoadIsJiEBdeIjv7ncd52dpCv/fxB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Q1bEAAAA3QAAAA8AAAAAAAAAAAAAAAAAmAIAAGRycy9k&#10;b3ducmV2LnhtbFBLBQYAAAAABAAEAPUAAACJAwAAAAA=&#10;" fillcolor="black" stroked="f"/>
                  <v:rect id="Rectangle 1761" o:spid="_x0000_s2781" style="position:absolute;left:6757;top:230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zcUA&#10;AADdAAAADwAAAGRycy9kb3ducmV2LnhtbERPTWvCQBC9C/0PyxR6043RlhhdpQqCl4LaHuptzI5J&#10;MDub7m419te7hUJv83ifM1t0phEXcr62rGA4SEAQF1bXXCr4eF/3MxA+IGtsLJOCG3lYzB96M8y1&#10;vfKOLvtQihjCPkcFVQhtLqUvKjLoB7YljtzJOoMhQldK7fAaw00j0yR5kQZrjg0VtrSqqDjvv42C&#10;5SRbfm3H/PazOx7o8Hk8P6cuUerpsXudggjUhX/xn3uj4/wsHcH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bNxQAAAN0AAAAPAAAAAAAAAAAAAAAAAJgCAABkcnMv&#10;ZG93bnJldi54bWxQSwUGAAAAAAQABAD1AAAAigMAAAAA&#10;" fillcolor="black" stroked="f"/>
                  <v:rect id="Rectangle 1762" o:spid="_x0000_s2782" style="position:absolute;left:6757;top:229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p+ucUA&#10;AADdAAAADwAAAGRycy9kb3ducmV2LnhtbERPTWvCQBC9F/oflil4azYNtqTRVaog9FJQ20O9jdkx&#10;CWZn4+5Wo7++Kwje5vE+ZzztTSuO5HxjWcFLkoIgLq1uuFLw8714zkH4gKyxtUwKzuRhOnl8GGOh&#10;7YlXdFyHSsQQ9gUqqEPoCil9WZNBn9iOOHI76wyGCF0ltcNTDDetzNL0TRpsODbU2NG8pnK//jMK&#10;Zu/57LAc8tdltd3Q5ne7f81cqtTgqf8YgQjUh7v45v7UcX6eDeH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n65xQAAAN0AAAAPAAAAAAAAAAAAAAAAAJgCAABkcnMv&#10;ZG93bnJldi54bWxQSwUGAAAAAAQABAD1AAAAigMAAAAA&#10;" fillcolor="black" stroked="f"/>
                  <v:rect id="Rectangle 1763" o:spid="_x0000_s2783" style="position:absolute;left:6757;top:229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bbIsUA&#10;AADdAAAADwAAAGRycy9kb3ducmV2LnhtbERPTWvCQBC9F/wPywi91Y2hlhhdRQsFL0K1PehtzI5J&#10;MDub7m41+uu7BcHbPN7nTOedacSZnK8tKxgOEhDEhdU1lwq+vz5eMhA+IGtsLJOCK3mYz3pPU8y1&#10;vfCGzttQihjCPkcFVQhtLqUvKjLoB7YljtzROoMhQldK7fASw00j0yR5kwZrjg0VtvReUXHa/hoF&#10;y3G2/Pl85fVtc9jTfnc4jVKXKPXc7xYTEIG68BDf3Ssd52fpC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tsixQAAAN0AAAAPAAAAAAAAAAAAAAAAAJgCAABkcnMv&#10;ZG93bnJldi54bWxQSwUGAAAAAAQABAD1AAAAigMAAAAA&#10;" fillcolor="black" stroked="f"/>
                  <v:rect id="Rectangle 1764" o:spid="_x0000_s2784" style="position:absolute;left:6757;top:22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RFVcUA&#10;AADdAAAADwAAAGRycy9kb3ducmV2LnhtbERPTWvCQBC9F/wPywi91Y2hSoyuooWCF0FtD3obs2MS&#10;zM6mu1uN/fVuodDbPN7nzBadacSVnK8tKxgOEhDEhdU1lwo+P95fMhA+IGtsLJOCO3lYzHtPM8y1&#10;vfGOrvtQihjCPkcFVQhtLqUvKjLoB7YljtzZOoMhQldK7fAWw00j0yQZS4M1x4YKW3qrqLjsv42C&#10;1SRbfW1fefOzOx3peDhdRqlLlHrud8spiEBd+Bf/udc6zs/SM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EVVxQAAAN0AAAAPAAAAAAAAAAAAAAAAAJgCAABkcnMv&#10;ZG93bnJldi54bWxQSwUGAAAAAAQABAD1AAAAigMAAAAA&#10;" fillcolor="black" stroked="f"/>
                  <v:rect id="Rectangle 1765" o:spid="_x0000_s2785" style="position:absolute;left:6757;top:228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jgzsUA&#10;AADdAAAADwAAAGRycy9kb3ducmV2LnhtbERPTWvCQBC9C/0PyxR6041B2xhdpQqCl4LaHuptzI5J&#10;MDub7m419te7hUJv83ifM1t0phEXcr62rGA4SEAQF1bXXCr4eF/3MxA+IGtsLJOCG3lYzB96M8y1&#10;vfKOLvtQihjCPkcFVQhtLqUvKjLoB7YljtzJOoMhQldK7fAaw00j0yR5lgZrjg0VtrSqqDjvv42C&#10;5SRbfm1H/PazOx7o8Hk8j1OXKPX02L1OQQTqwr/4z73RcX6WvsD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ODOxQAAAN0AAAAPAAAAAAAAAAAAAAAAAJgCAABkcnMv&#10;ZG93bnJldi54bWxQSwUGAAAAAAQABAD1AAAAigMAAAAA&#10;" fillcolor="black" stroked="f"/>
                  <v:rect id="Rectangle 1766" o:spid="_x0000_s2786" style="position:absolute;left:6757;top:228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0vMgA&#10;AADdAAAADwAAAGRycy9kb3ducmV2LnhtbESPQU/CQBCF7yT+h82YcIOtDZJaWYiYmHgxEfAgt6E7&#10;tg3d2bq7QvXXOwcSbjN5b977ZrEaXKdOFGLr2cDdNANFXHnbcm3gY/cyKUDFhGyx80wGfinCankz&#10;WmBp/Zk3dNqmWkkIxxINNCn1pdaxashhnPqeWLQvHxwmWUOtbcCzhLtO51k21w5bloYGe3puqDpu&#10;f5yB9UOx/n6f8dvf5rCn/efheJ+HzJjx7fD0CCrRkK7my/WrFfwiF1z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3S8yAAAAN0AAAAPAAAAAAAAAAAAAAAAAJgCAABk&#10;cnMvZG93bnJldi54bWxQSwUGAAAAAAQABAD1AAAAjQMAAAAA&#10;" fillcolor="black" stroked="f"/>
                  <v:rect id="Rectangle 1767" o:spid="_x0000_s2787" style="position:absolute;left:6757;top:227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RJ8UA&#10;AADdAAAADwAAAGRycy9kb3ducmV2LnhtbERPS2vCQBC+F/wPywi91Y2hLTG6igpCL4X6OOhtzI5J&#10;MDsbd7ca/fXdQqG3+fieM5l1phFXcr62rGA4SEAQF1bXXCrYbVcvGQgfkDU2lknBnTzMpr2nCeba&#10;3nhN100oRQxhn6OCKoQ2l9IXFRn0A9sSR+5kncEQoSuldniL4aaRaZK8S4M1x4YKW1pWVJw330bB&#10;YpQtLl+v/PlYHw902B/Pb6lLlHrud/MxiEBd+Bf/uT90nJ+lI/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9EnxQAAAN0AAAAPAAAAAAAAAAAAAAAAAJgCAABkcnMv&#10;ZG93bnJldi54bWxQSwUGAAAAAAQABAD1AAAAigMAAAAA&#10;" fillcolor="black" stroked="f"/>
                  <v:rect id="Rectangle 1768" o:spid="_x0000_s2788" style="position:absolute;left:6757;top:227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uZ8gA&#10;AADdAAAADwAAAGRycy9kb3ducmV2LnhtbESPQU/CQBCF7yb+h82YeJOtiKYUFiImJlxIBD3AbegO&#10;bUN3tu6uUPz1zoHE20zem/e+mc5716oThdh4NvA4yEARl942XBn4+nx/yEHFhGyx9UwGLhRhPru9&#10;mWJh/ZnXdNqkSkkIxwIN1Cl1hdaxrMlhHPiOWLSDDw6TrKHSNuBZwl2rh1n2oh02LA01dvRWU3nc&#10;/DgDi3G++P4Y8ep3vd/Rbrs/Pg9DZsz9Xf86AZWoT//m6/XSCn7+JP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6O5nyAAAAN0AAAAPAAAAAAAAAAAAAAAAAJgCAABk&#10;cnMvZG93bnJldi54bWxQSwUGAAAAAAQABAD1AAAAjQMAAAAA&#10;" fillcolor="black" stroked="f"/>
                  <v:rect id="Rectangle 1769" o:spid="_x0000_s2789" style="position:absolute;left:6757;top:22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L/MUA&#10;AADdAAAADwAAAGRycy9kb3ducmV2LnhtbERPTWvCQBC9F/oflil4azZaW2LqKloQvBTU9qC3MTtN&#10;gtnZuLtq7K93hUJv83ifM552phFncr62rKCfpCCIC6trLhV8fy2eMxA+IGtsLJOCK3mYTh4fxphr&#10;e+E1nTehFDGEfY4KqhDaXEpfVGTQJ7YljtyPdQZDhK6U2uElhptGDtL0TRqsOTZU2NJHRcVhczIK&#10;5qNsflwN+fN3vd/Rbrs/vA5cqlTvqZu9gwjUhX/xn3up4/zspQ/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Ev8xQAAAN0AAAAPAAAAAAAAAAAAAAAAAJgCAABkcnMv&#10;ZG93bnJldi54bWxQSwUGAAAAAAQABAD1AAAAigMAAAAA&#10;" fillcolor="black" stroked="f"/>
                  <v:rect id="Rectangle 1770" o:spid="_x0000_s2790" style="position:absolute;left:6757;top:226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Vi8UA&#10;AADdAAAADwAAAGRycy9kb3ducmV2LnhtbERPTWvCQBC9C/0PyxR6043RlhhdpQqCl4LaHuptzI5J&#10;MDub7m419te7hUJv83ifM1t0phEXcr62rGA4SEAQF1bXXCr4eF/3MxA+IGtsLJOCG3lYzB96M8y1&#10;vfKOLvtQihjCPkcFVQhtLqUvKjLoB7YljtzJOoMhQldK7fAaw00j0yR5kQZrjg0VtrSqqDjvv42C&#10;5SRbfm3H/PazOx7o8Hk8P6cuUerpsXudggjUhX/xn3uj4/xslML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tWLxQAAAN0AAAAPAAAAAAAAAAAAAAAAAJgCAABkcnMv&#10;ZG93bnJldi54bWxQSwUGAAAAAAQABAD1AAAAigMAAAAA&#10;" fillcolor="black" stroked="f"/>
                  <v:rect id="Rectangle 1771" o:spid="_x0000_s2791" style="position:absolute;left:6757;top:225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pwEMUA&#10;AADdAAAADwAAAGRycy9kb3ducmV2LnhtbERPTWvCQBC9C/6HZQq9mU3Vlpi6igqFXgpqe9DbmJ0m&#10;wexs3N1q7K93hUJv83ifM513phFncr62rOApSUEQF1bXXCr4+nwbZCB8QNbYWCYFV/Iwn/V7U8y1&#10;vfCGzttQihjCPkcFVQhtLqUvKjLoE9sSR+7bOoMhQldK7fASw00jh2n6Ig3WHBsqbGlVUXHc/hgF&#10;y0m2PK3H/PG7Oexpvzscn4cuVerxoVu8ggjUhX/xn/tdx/nZaAT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nAQxQAAAN0AAAAPAAAAAAAAAAAAAAAAAJgCAABkcnMv&#10;ZG93bnJldi54bWxQSwUGAAAAAAQABAD1AAAAigMAAAAA&#10;" fillcolor="black" stroked="f"/>
                  <v:rect id="Rectangle 1772" o:spid="_x0000_s2792" style="position:absolute;left:6757;top:213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oZMUA&#10;AADdAAAADwAAAGRycy9kb3ducmV2LnhtbERPTWsCMRC9C/6HMEJvmtVqWbdG0ULBS0FtD3obN9Pd&#10;xc1km6S69tcbQehtHu9zZovW1OJMzleWFQwHCQji3OqKCwVfn+/9FIQPyBpry6TgSh4W825nhpm2&#10;F97SeRcKEUPYZ6igDKHJpPR5SQb9wDbEkfu2zmCI0BVSO7zEcFPLUZK8SIMVx4YSG3orKT/tfo2C&#10;1TRd/WzG/PG3PR7osD+eJiOXKPXUa5evIAK14V/8cK91nJ8+j+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hkxQAAAN0AAAAPAAAAAAAAAAAAAAAAAJgCAABkcnMv&#10;ZG93bnJldi54bWxQSwUGAAAAAAQABAD1AAAAigMAAAAA&#10;" fillcolor="black" stroked="f"/>
                  <v:rect id="Rectangle 1773" o:spid="_x0000_s2793" style="position:absolute;left:6757;top:212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N/8UA&#10;AADdAAAADwAAAGRycy9kb3ducmV2LnhtbERPTWvCQBC9F/wPywi9NRttlZi6igqFXgrV9qC3MTtN&#10;gtnZuLvV1F/vCgVv83ifM513phEncr62rGCQpCCIC6trLhV8f709ZSB8QNbYWCYFf+RhPus9TDHX&#10;9sxrOm1CKWII+xwVVCG0uZS+qMigT2xLHLkf6wyGCF0ptcNzDDeNHKbpWBqsOTZU2NKqouKw+TUK&#10;lpNsefx84Y/Ler+j3XZ/GA1dqtRjv1u8ggjUhbv43/2u4/zseQS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03/xQAAAN0AAAAPAAAAAAAAAAAAAAAAAJgCAABkcnMv&#10;ZG93bnJldi54bWxQSwUGAAAAAAQABAD1AAAAigMAAAAA&#10;" fillcolor="black" stroked="f"/>
                  <v:rect id="Rectangle 1774" o:spid="_x0000_s2794" style="position:absolute;left:6757;top:21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3TiMUA&#10;AADdAAAADwAAAGRycy9kb3ducmV2LnhtbERPS2sCMRC+F/wPYQq91WytlXU1igoFL4X6OOht3Iy7&#10;i5vJmqS69dcbodDbfHzPGU9bU4sLOV9ZVvDWTUAQ51ZXXCjYbj5fUxA+IGusLZOCX/IwnXSexphp&#10;e+UVXdahEDGEfYYKyhCaTEqfl2TQd21DHLmjdQZDhK6Q2uE1hpta9pJkIA1WHBtKbGhRUn5a/xgF&#10;82E6P3/3+eu2OuxpvzucPnouUerluZ2NQARqw7/4z73UcX76PoD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dOIxQAAAN0AAAAPAAAAAAAAAAAAAAAAAJgCAABkcnMv&#10;ZG93bnJldi54bWxQSwUGAAAAAAQABAD1AAAAigMAAAAA&#10;" fillcolor="black" stroked="f"/>
                  <v:rect id="Rectangle 1775" o:spid="_x0000_s2795" style="position:absolute;left:6757;top:211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2E8UA&#10;AADdAAAADwAAAGRycy9kb3ducmV2LnhtbERPS2sCMRC+F/wPYQq91Wyt1XVrFC0UvBR8HfQ2bqa7&#10;i5vJNkl17a83BcHbfHzPGU9bU4sTOV9ZVvDSTUAQ51ZXXCjYbj6fUxA+IGusLZOCC3mYTjoPY8y0&#10;PfOKTutQiBjCPkMFZQhNJqXPSzLou7Yhjty3dQZDhK6Q2uE5hpta9pJkIA1WHBtKbOijpPy4/jUK&#10;5qN0/rPs89ff6rCn/e5wfOu5RKmnx3b2DiJQG+7im3uh4/z0dQj/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XYTxQAAAN0AAAAPAAAAAAAAAAAAAAAAAJgCAABkcnMv&#10;ZG93bnJldi54bWxQSwUGAAAAAAQABAD1AAAAigMAAAAA&#10;" fillcolor="black" stroked="f"/>
                  <v:rect id="Rectangle 1776" o:spid="_x0000_s2796" style="position:absolute;left:6757;top:211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7iYcgA&#10;AADdAAAADwAAAGRycy9kb3ducmV2LnhtbESPQU/CQBCF7yb+h82YeJOtiKYUFiImJlxIBD3AbegO&#10;bUN3tu6uUPz1zoHE20zem/e+mc5716oThdh4NvA4yEARl942XBn4+nx/yEHFhGyx9UwGLhRhPru9&#10;mWJh/ZnXdNqkSkkIxwIN1Cl1hdaxrMlhHPiOWLSDDw6TrKHSNuBZwl2rh1n2oh02LA01dvRWU3nc&#10;/DgDi3G++P4Y8ep3vd/Rbrs/Pg9DZsz9Xf86AZWoT//m6/XSCn7+J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uJhyAAAAN0AAAAPAAAAAAAAAAAAAAAAAJgCAABk&#10;cnMvZG93bnJldi54bWxQSwUGAAAAAAQABAD1AAAAjQMAAAAA&#10;" fillcolor="black" stroked="f"/>
                  <v:rect id="Rectangle 1777" o:spid="_x0000_s2797" style="position:absolute;left:6757;top:210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H+sUA&#10;AADdAAAADwAAAGRycy9kb3ducmV2LnhtbERPTWsCMRC9F/wPYQRvNVtrZV2NogXBS6HaHvQ2bqa7&#10;i5vJmkRd++sboeBtHu9zpvPW1OJCzleWFbz0ExDEudUVFwq+v1bPKQgfkDXWlknBjTzMZ52nKWba&#10;XnlDl20oRAxhn6GCMoQmk9LnJRn0fdsQR+7HOoMhQldI7fAaw00tB0kykgYrjg0lNvReUn7cno2C&#10;5Thdnj6H/PG7Oexpvzsc3wYuUarXbRcTEIHa8BD/u9c6zk9fx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kf6xQAAAN0AAAAPAAAAAAAAAAAAAAAAAJgCAABkcnMv&#10;ZG93bnJldi54bWxQSwUGAAAAAAQABAD1AAAAigMAAAAA&#10;" fillcolor="black" stroked="f"/>
                  <v:rect id="Rectangle 1778" o:spid="_x0000_s2798" style="position:absolute;left:6757;top:210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dGsgA&#10;AADdAAAADwAAAGRycy9kb3ducmV2LnhtbESPQW/CMAyF75P2HyIjcRspiE1dIaAxCYnLpMF2GDfT&#10;mLaicbokQLdfPx8mcbP1nt/7PF/2rlUXCrHxbGA8ykARl942XBn4/Fg/5KBiQrbYeiYDPxRhubi/&#10;m2Nh/ZW3dNmlSkkIxwIN1Cl1hdaxrMlhHPmOWLSjDw6TrKHSNuBVwl2rJ1n2pB02LA01dvRaU3na&#10;nZ2B1XO++n6f8tvv9rCn/dfh9DgJmTHDQf8yA5WoTzfz//XGCn4+FX75Rk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7p0ayAAAAN0AAAAPAAAAAAAAAAAAAAAAAJgCAABk&#10;cnMvZG93bnJldi54bWxQSwUGAAAAAAQABAD1AAAAjQMAAAAA&#10;" fillcolor="black" stroked="f"/>
                  <v:rect id="Rectangle 1779" o:spid="_x0000_s2799" style="position:absolute;left:6757;top:20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4gcQA&#10;AADdAAAADwAAAGRycy9kb3ducmV2LnhtbERPTWsCMRC9C/6HMIXeNKtoWVejaKHgRVDrQW/jZrq7&#10;uJlsk6jb/vpGEHqbx/uc2aI1tbiR85VlBYN+AoI4t7riQsHh86OXgvABWWNtmRT8kIfFvNuZYabt&#10;nXd024dCxBD2GSooQ2gyKX1ekkHftw1x5L6sMxgidIXUDu8x3NRymCRv0mDFsaHEht5Lyi/7q1Gw&#10;mqSr7+2IN7+784lOx/NlPHSJUq8v7XIKIlAb/sVP91rH+eloA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iOIHEAAAA3QAAAA8AAAAAAAAAAAAAAAAAmAIAAGRycy9k&#10;b3ducmV2LnhtbFBLBQYAAAAABAAEAPUAAACJAwAAAAA=&#10;" fillcolor="black" stroked="f"/>
                  <v:rect id="Rectangle 1780" o:spid="_x0000_s2800" style="position:absolute;left:6757;top:209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m9sUA&#10;AADdAAAADwAAAGRycy9kb3ducmV2LnhtbERPTWvCQBC9F/oflil4azYNtqTRVaog9FJQ20O9jdkx&#10;CWZn4+5Wo7++Kwje5vE+ZzztTSuO5HxjWcFLkoIgLq1uuFLw8714zkH4gKyxtUwKzuRhOnl8GGOh&#10;7YlXdFyHSsQQ9gUqqEPoCil9WZNBn9iOOHI76wyGCF0ltcNTDDetzNL0TRpsODbU2NG8pnK//jMK&#10;Zu/57LAc8tdltd3Q5ne7f81cqtTgqf8YgQjUh7v45v7UcX4+zOD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Kb2xQAAAN0AAAAPAAAAAAAAAAAAAAAAAJgCAABkcnMv&#10;ZG93bnJldi54bWxQSwUGAAAAAAQABAD1AAAAigMAAAAA&#10;" fillcolor="black" stroked="f"/>
                  <v:rect id="Rectangle 1781" o:spid="_x0000_s2801" style="position:absolute;left:6757;top:208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DbcUA&#10;AADdAAAADwAAAGRycy9kb3ducmV2LnhtbERPTWsCMRC9C/6HMEJvmtVqWbdG0ULBS0FtD3obN9Pd&#10;xc1km6S69tcbQehtHu9zZovW1OJMzleWFQwHCQji3OqKCwVfn+/9FIQPyBpry6TgSh4W825nhpm2&#10;F97SeRcKEUPYZ6igDKHJpPR5SQb9wDbEkfu2zmCI0BVSO7zEcFPLUZK8SIMVx4YSG3orKT/tfo2C&#10;1TRd/WzG/PG3PR7osD+eJiOXKPXUa5evIAK14V/8cK91nJ+On+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PANtxQAAAN0AAAAPAAAAAAAAAAAAAAAAAJgCAABkcnMv&#10;ZG93bnJldi54bWxQSwUGAAAAAAQABAD1AAAAigMAAAAA&#10;" fillcolor="black" stroked="f"/>
                  <v:rect id="Rectangle 1782" o:spid="_x0000_s2802" style="position:absolute;left:6757;top:208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bGcUA&#10;AADdAAAADwAAAGRycy9kb3ducmV2LnhtbERPTWvCQBC9F/oflil4azaVtKTRVaog9FJQ20O9jdkx&#10;CWZn4+5Wo7++Kwje5vE+ZzztTSuO5HxjWcFLkoIgLq1uuFLw8714zkH4gKyxtUwKzuRhOnl8GGOh&#10;7YlXdFyHSsQQ9gUqqEPoCil9WZNBn9iOOHI76wyGCF0ltcNTDDetHKbpmzTYcGyosaN5TeV+/WcU&#10;zN7z2WGZ8ddltd3Q5ne7fx26VKnBU/8xAhGoD3fxzf2p4/w8y+D6TTx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1ZsZxQAAAN0AAAAPAAAAAAAAAAAAAAAAAJgCAABkcnMv&#10;ZG93bnJldi54bWxQSwUGAAAAAAQABAD1AAAAigMAAAAA&#10;" fillcolor="black" stroked="f"/>
                  <v:rect id="Rectangle 1783" o:spid="_x0000_s2803" style="position:absolute;left:6757;top:207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gsUA&#10;AADdAAAADwAAAGRycy9kb3ducmV2LnhtbERPS2sCMRC+C/0PYQq9aVZRWVejaKHQS8FHD/U2bsbd&#10;xc1kTVLd9tcbQfA2H99zZovW1OJCzleWFfR7CQji3OqKCwXfu49uCsIHZI21ZVLwRx4W85fODDNt&#10;r7yhyzYUIoawz1BBGUKTSenzkgz6nm2II3e0zmCI0BVSO7zGcFPLQZKMpcGKY0OJDb2XlJ+2v0bB&#10;apKuzushf/1vDnva/xxOo4FLlHp7bZdTEIHa8BQ/3J86zk+HI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T6CxQAAAN0AAAAPAAAAAAAAAAAAAAAAAJgCAABkcnMv&#10;ZG93bnJldi54bWxQSwUGAAAAAAQABAD1AAAAigMAAAAA&#10;" fillcolor="black" stroked="f"/>
                  <v:rect id="Rectangle 1784" o:spid="_x0000_s2804" style="position:absolute;left:6757;top:20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g9cQA&#10;AADdAAAADwAAAGRycy9kb3ducmV2LnhtbERPTWsCMRC9C/0PYQq9aVZRWVejaKHQS6FqD/U2bsbd&#10;xc1kTVJd/fWNIHibx/uc2aI1tTiT85VlBf1eAoI4t7riQsHP9qObgvABWWNtmRRcycNi/tKZYabt&#10;hdd03oRCxBD2GSooQ2gyKX1ekkHfsw1x5A7WGQwRukJqh5cYbmo5SJKxNFhxbCixofeS8uPmzyhY&#10;TdLV6XvIX7f1fke73/1xNHCJUm+v7XIKIlAbnuKH+1PH+elwD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LoPXEAAAA3QAAAA8AAAAAAAAAAAAAAAAAmAIAAGRycy9k&#10;b3ducmV2LnhtbFBLBQYAAAAABAAEAPUAAACJAwAAAAA=&#10;" fillcolor="black" stroked="f"/>
                  <v:rect id="Rectangle 1785" o:spid="_x0000_s2805" style="position:absolute;left:6757;top:206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FbsUA&#10;AADdAAAADwAAAGRycy9kb3ducmV2LnhtbERPTWvCQBC9C/6HZQq9mU1F25i6igqFXgpqe9DbmJ0m&#10;wexs3N1q7K93hUJv83ifM513phFncr62rOApSUEQF1bXXCr4+nwbZCB8QNbYWCYFV/Iwn/V7U8y1&#10;vfCGzttQihjCPkcFVQhtLqUvKjLoE9sSR+7bOoMhQldK7fASw00jh2n6LA3WHBsqbGlVUXHc/hgF&#10;y0m2PK1H/PG7Oexpvzscx0OXKvX40C1eQQTqwr/4z/2u4/xs9AL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wVuxQAAAN0AAAAPAAAAAAAAAAAAAAAAAJgCAABkcnMv&#10;ZG93bnJldi54bWxQSwUGAAAAAAQABAD1AAAAigMAAAAA&#10;" fillcolor="black" stroked="f"/>
                  <v:rect id="Rectangle 1786" o:spid="_x0000_s2806" style="position:absolute;left:6757;top:206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RHMgA&#10;AADdAAAADwAAAGRycy9kb3ducmV2LnhtbESPQW/CMAyF75P2HyIjcRspiE1dIaAxCYnLpMF2GDfT&#10;mLaicbokQLdfPx8mcbP1nt/7PF/2rlUXCrHxbGA8ykARl942XBn4/Fg/5KBiQrbYeiYDPxRhubi/&#10;m2Nh/ZW3dNmlSkkIxwIN1Cl1hdaxrMlhHPmOWLSjDw6TrKHSNuBVwl2rJ1n2pB02LA01dvRaU3na&#10;nZ2B1XO++n6f8tvv9rCn/dfh9DgJmTHDQf8yA5WoTzfz//XGCn4+FVz5Rk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mJEcyAAAAN0AAAAPAAAAAAAAAAAAAAAAAJgCAABk&#10;cnMvZG93bnJldi54bWxQSwUGAAAAAAQABAD1AAAAjQMAAAAA&#10;" fillcolor="black" stroked="f"/>
                  <v:rect id="Rectangle 1787" o:spid="_x0000_s2807" style="position:absolute;left:6757;top:205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0h8UA&#10;AADdAAAADwAAAGRycy9kb3ducmV2LnhtbERPTWvCQBC9F/wPyxR6q5sGKzG6ihEKvRSq9lBvY3ZM&#10;gtnZuLvVtL/eLQje5vE+Z7boTSvO5HxjWcHLMAFBXFrdcKXga/v2nIHwAVlja5kU/JKHxXzwMMNc&#10;2wuv6bwJlYgh7HNUUIfQ5VL6siaDfmg74sgdrDMYInSV1A4vMdy0Mk2SsTTYcGyosaNVTeVx82MU&#10;FJOsOH2O+ONvvd/R7nt/fE1dotTTY7+cggjUh7v45n7XcX42msD/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DSHxQAAAN0AAAAPAAAAAAAAAAAAAAAAAJgCAABkcnMv&#10;ZG93bnJldi54bWxQSwUGAAAAAAQABAD1AAAAigMAAAAA&#10;" fillcolor="black" stroked="f"/>
                  <v:rect id="Rectangle 1788" o:spid="_x0000_s2808" style="position:absolute;left:6757;top:205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Lx8gA&#10;AADdAAAADwAAAGRycy9kb3ducmV2LnhtbESPQW/CMAyF70j7D5En7QbpEKCuI6AxCWmXSYPtMG6m&#10;8dqKxumSDAq/fj4gcbP1nt/7PF/2rlVHCrHxbOBxlIEiLr1tuDLw9bke5qBiQrbYeiYDZ4qwXNwN&#10;5lhYf+INHbepUhLCsUADdUpdoXUsa3IYR74jFu3HB4dJ1lBpG/Ak4a7V4yybaYcNS0ONHb3WVB62&#10;f87A6ilf/X5M+P2y2e9o970/TMchM+bhvn95BpWoTzfz9frNCn4+FX7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NwvHyAAAAN0AAAAPAAAAAAAAAAAAAAAAAJgCAABk&#10;cnMvZG93bnJldi54bWxQSwUGAAAAAAQABAD1AAAAjQMAAAAA&#10;" fillcolor="black" stroked="f"/>
                  <v:rect id="Rectangle 1789" o:spid="_x0000_s2809" style="position:absolute;left:6757;top:20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uXMUA&#10;AADdAAAADwAAAGRycy9kb3ducmV2LnhtbERPS2sCMRC+C/6HMEJvmlVqWVejaKHgRfDRQ72Nm3F3&#10;cTPZJqlu++sbQfA2H99zZovW1OJKzleWFQwHCQji3OqKCwWfh49+CsIHZI21ZVLwSx4W825nhpm2&#10;N97RdR8KEUPYZ6igDKHJpPR5SQb9wDbEkTtbZzBE6AqpHd5iuKnlKEnepMGKY0OJDb2XlF/2P0bB&#10;apKuvrevvPnbnY50/DpdxiOXKPXSa5dTEIHa8BQ/3Gsd56fjI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65cxQAAAN0AAAAPAAAAAAAAAAAAAAAAAJgCAABkcnMv&#10;ZG93bnJldi54bWxQSwUGAAAAAAQABAD1AAAAigMAAAAA&#10;" fillcolor="black" stroked="f"/>
                  <v:rect id="Rectangle 1790" o:spid="_x0000_s2810" style="position:absolute;left:6757;top:204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wK8UA&#10;AADdAAAADwAAAGRycy9kb3ducmV2LnhtbERPTWvCQBC9F/wPywi91Y2hlhhdRQsFL0K1PehtzI5J&#10;MDub7m41+uu7BcHbPN7nTOedacSZnK8tKxgOEhDEhdU1lwq+vz5eMhA+IGtsLJOCK3mYz3pPU8y1&#10;vfCGzttQihjCPkcFVQhtLqUvKjLoB7YljtzROoMhQldK7fASw00j0yR5kwZrjg0VtvReUXHa/hoF&#10;y3G2/Pl85fVtc9jTfnc4jVKXKPXc7xYTEIG68BDf3Ssd52ejF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TArxQAAAN0AAAAPAAAAAAAAAAAAAAAAAJgCAABkcnMv&#10;ZG93bnJldi54bWxQSwUGAAAAAAQABAD1AAAAigMAAAAA&#10;" fillcolor="black" stroked="f"/>
                  <v:rect id="Rectangle 1791" o:spid="_x0000_s2811" style="position:absolute;left:6757;top:204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sMUA&#10;AADdAAAADwAAAGRycy9kb3ducmV2LnhtbERPTWvCQBC9F/wPywi9NRttlZi6igqFXgrV9qC3MTtN&#10;gtnZuLvV1F/vCgVv83ifM513phEncr62rGCQpCCIC6trLhV8f709ZSB8QNbYWCYFf+RhPus9TDHX&#10;9sxrOm1CKWII+xwVVCG0uZS+qMigT2xLHLkf6wyGCF0ptcNzDDeNHKbpWBqsOTZU2NKqouKw+TUK&#10;lpNsefx84Y/Ler+j3XZ/GA1dqtRjv1u8ggjUhbv43/2u4/xs9A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WwxQAAAN0AAAAPAAAAAAAAAAAAAAAAAJgCAABkcnMv&#10;ZG93bnJldi54bWxQSwUGAAAAAAQABAD1AAAAigMAAAAA&#10;" fillcolor="black" stroked="f"/>
                  <v:rect id="Rectangle 1792" o:spid="_x0000_s2812" style="position:absolute;left:6757;top:203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wNxMUA&#10;AADdAAAADwAAAGRycy9kb3ducmV2LnhtbERPS2sCMRC+C/0PYQq9aVZRWVejaKHQS8FHD/U2bsbd&#10;xc1kTVLd9tcbQfA2H99zZovW1OJCzleWFfR7CQji3OqKCwXfu49uCsIHZI21ZVLwRx4W85fODDNt&#10;r7yhyzYUIoawz1BBGUKTSenzkgz6nm2II3e0zmCI0BVSO7zGcFPLQZKMpcGKY0OJDb2XlJ+2v0bB&#10;apKuzushf/1vDnva/xxOo4FLlHp7bZdTEIHa8BQ/3J86zk9HQ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DA3ExQAAAN0AAAAPAAAAAAAAAAAAAAAAAJgCAABkcnMv&#10;ZG93bnJldi54bWxQSwUGAAAAAAQABAD1AAAAigMAAAAA&#10;" fillcolor="black" stroked="f"/>
                  <v:rect id="Rectangle 1793" o:spid="_x0000_s2813" style="position:absolute;left:6757;top:203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CoX8UA&#10;AADdAAAADwAAAGRycy9kb3ducmV2LnhtbERPTWvCQBC9F/wPyxR6azYVU9LoKioIvRSq7aHexuyY&#10;BLOzcXer0V/fLQje5vE+ZzLrTStO5HxjWcFLkoIgLq1uuFLw/bV6zkH4gKyxtUwKLuRhNh08TLDQ&#10;9sxrOm1CJWII+wIV1CF0hZS+rMmgT2xHHLm9dQZDhK6S2uE5hptWDtP0VRpsODbU2NGypvKw+TUK&#10;Fm/54vg54o/rerel7c/ukA1dqtTTYz8fgwjUh7v45n7XcX6eZfD/TTx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KhfxQAAAN0AAAAPAAAAAAAAAAAAAAAAAJgCAABkcnMv&#10;ZG93bnJldi54bWxQSwUGAAAAAAQABAD1AAAAigMAAAAA&#10;" fillcolor="black" stroked="f"/>
                  <v:rect id="Rectangle 1794" o:spid="_x0000_s2814" style="position:absolute;left:6757;top:20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I2KMUA&#10;AADdAAAADwAAAGRycy9kb3ducmV2LnhtbERPS2sCMRC+C/0PYQreNFtRWVejaKHQS8FHD/U2bqa7&#10;i5vJmqS69dcbQfA2H99zZovW1OJMzleWFbz1ExDEudUVFwq+dx+9FIQPyBpry6Tgnzws5i+dGWba&#10;XnhD520oRAxhn6GCMoQmk9LnJRn0fdsQR+7XOoMhQldI7fASw00tB0kylgYrjg0lNvReUn7c/hkF&#10;q0m6Oq2H/HXdHPa0/zkcRwOXKNV9bZdTEIHa8BQ/3J86zk9HY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YoxQAAAN0AAAAPAAAAAAAAAAAAAAAAAJgCAABkcnMv&#10;ZG93bnJldi54bWxQSwUGAAAAAAQABAD1AAAAigMAAAAA&#10;" fillcolor="black" stroked="f"/>
                  <v:rect id="Rectangle 1795" o:spid="_x0000_s2815" style="position:absolute;left:6757;top:202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6Ts8UA&#10;AADdAAAADwAAAGRycy9kb3ducmV2LnhtbERPTWsCMRC9C/6HMEJvmlWqXbdG0ULBS0FtD3obN9Pd&#10;xc1km6S69tcbQehtHu9zZovW1OJMzleWFQwHCQji3OqKCwVfn+/9FIQPyBpry6TgSh4W825nhpm2&#10;F97SeRcKEUPYZ6igDKHJpPR5SQb9wDbEkfu2zmCI0BVSO7zEcFPLUZJMpMGKY0OJDb2VlJ92v0bB&#10;apqufjbP/PG3PR7osD+exiOXKPXUa5evIAK14V/8cK91nJ+OX+D+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pOzxQAAAN0AAAAPAAAAAAAAAAAAAAAAAJgCAABkcnMv&#10;ZG93bnJldi54bWxQSwUGAAAAAAQABAD1AAAAigMAAAAA&#10;" fillcolor="black" stroked="f"/>
                  <v:rect id="Rectangle 1796" o:spid="_x0000_s2816" style="position:absolute;left:6757;top:201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HwcgA&#10;AADdAAAADwAAAGRycy9kb3ducmV2LnhtbESPQW/CMAyF70j7D5En7QbpEKCuI6AxCWmXSYPtMG6m&#10;8dqKxumSDAq/fj4gcbP1nt/7PF/2rlVHCrHxbOBxlIEiLr1tuDLw9bke5qBiQrbYeiYDZ4qwXNwN&#10;5lhYf+INHbepUhLCsUADdUpdoXUsa3IYR74jFu3HB4dJ1lBpG/Ak4a7V4yybaYcNS0ONHb3WVB62&#10;f87A6ilf/X5M+P2y2e9o970/TMchM+bhvn95BpWoTzfz9frNCn4+FVz5Rk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QQfByAAAAN0AAAAPAAAAAAAAAAAAAAAAAJgCAABk&#10;cnMvZG93bnJldi54bWxQSwUGAAAAAAQABAD1AAAAjQMAAAAA&#10;" fillcolor="black" stroked="f"/>
                  <v:rect id="Rectangle 1797" o:spid="_x0000_s2817" style="position:absolute;left:6757;top:201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iWsQA&#10;AADdAAAADwAAAGRycy9kb3ducmV2LnhtbERPS2sCMRC+C/0PYQq9abZSy7oapRYKXgRfB72Nm3F3&#10;cTPZJqmu/vpGELzNx/ec8bQ1tTiT85VlBe+9BARxbnXFhYLt5qebgvABWWNtmRRcycN08tIZY6bt&#10;hVd0XodCxBD2GSooQ2gyKX1ekkHfsw1x5I7WGQwRukJqh5cYbmrZT5JPabDi2FBiQ98l5af1n1Ew&#10;G6az3+UHL26rw572u8Np0HeJUm+v7dcIRKA2PMUP91zH+elgC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NolrEAAAA3QAAAA8AAAAAAAAAAAAAAAAAmAIAAGRycy9k&#10;b3ducmV2LnhtbFBLBQYAAAAABAAEAPUAAACJAwAAAAA=&#10;" fillcolor="black" stroked="f"/>
                  <v:rect id="Rectangle 1798" o:spid="_x0000_s2818" style="position:absolute;left:6757;top:200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BesgA&#10;AADdAAAADwAAAGRycy9kb3ducmV2LnhtbESPQW/CMAyF75P2HyJP2m2kQ4C6joAGEtIuk4DtMG6m&#10;8dqKxilJBoVfPx8mcbP1nt/7PJ33rlUnCrHxbOB5kIEiLr1tuDLw9bl6ykHFhGyx9UwGLhRhPru/&#10;m2Jh/Zk3dNqmSkkIxwIN1Cl1hdaxrMlhHPiOWLQfHxwmWUOlbcCzhLtWD7Nsoh02LA01drSsqTxs&#10;f52BxUu+OK5H/HHd7He0+94fxsOQGfP40L+9gkrUp5v5//rdCn4+EX7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W8F6yAAAAN0AAAAPAAAAAAAAAAAAAAAAAJgCAABk&#10;cnMvZG93bnJldi54bWxQSwUGAAAAAAQABAD1AAAAjQMAAAAA&#10;" fillcolor="black" stroked="f"/>
                  <v:rect id="Rectangle 1799" o:spid="_x0000_s2819" style="position:absolute;left:6757;top:20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k4cQA&#10;AADdAAAADwAAAGRycy9kb3ducmV2LnhtbERPTWsCMRC9F/wPYYTealapsq5G0ULBi1C1h3obN+Pu&#10;4mayTVJd/fWNIHibx/uc6bw1tTiT85VlBf1eAoI4t7riQsH37vMtBeEDssbaMim4kof5rPMyxUzb&#10;C2/ovA2FiCHsM1RQhtBkUvq8JIO+ZxviyB2tMxgidIXUDi8x3NRykCQjabDi2FBiQx8l5aftn1Gw&#10;HKfL3693Xt82hz3tfw6n4cAlSr1228UERKA2PMUP90rH+emoD/dv4gl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XZOHEAAAA3QAAAA8AAAAAAAAAAAAAAAAAmAIAAGRycy9k&#10;b3ducmV2LnhtbFBLBQYAAAAABAAEAPUAAACJAwAAAAA=&#10;" fillcolor="black" stroked="f"/>
                  <v:rect id="Rectangle 1800" o:spid="_x0000_s2820" style="position:absolute;left:6757;top:199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6lsUA&#10;AADdAAAADwAAAGRycy9kb3ducmV2LnhtbERPTWvCQBC9F/wPywi91Y2hSoyuooWCF0FtD3obs2MS&#10;zM6mu1uN/fVuodDbPN7nzBadacSVnK8tKxgOEhDEhdU1lwo+P95fMhA+IGtsLJOCO3lYzHtPM8y1&#10;vfGOrvtQihjCPkcFVQhtLqUvKjLoB7YljtzZOoMhQldK7fAWw00j0yQZS4M1x4YKW3qrqLjsv42C&#10;1SRbfW1fefOzOx3peDhdRqlLlHrud8spiEBd+Bf/udc6zs/GKfx+E0+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fqWxQAAAN0AAAAPAAAAAAAAAAAAAAAAAJgCAABkcnMv&#10;ZG93bnJldi54bWxQSwUGAAAAAAQABAD1AAAAigMAAAAA&#10;" fillcolor="black" stroked="f"/>
                  <v:rect id="Rectangle 1801" o:spid="_x0000_s2821" style="position:absolute;left:6757;top:199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fDcUA&#10;AADdAAAADwAAAGRycy9kb3ducmV2LnhtbERPS2sCMRC+F/wPYQq91WytlXU1igoFL4X6OOht3Iy7&#10;i5vJmqS69dcbodDbfHzPGU9bU4sLOV9ZVvDWTUAQ51ZXXCjYbj5fUxA+IGusLZOCX/IwnXSexphp&#10;e+UVXdahEDGEfYYKyhCaTEqfl2TQd21DHLmjdQZDhK6Q2uE1hpta9pJkIA1WHBtKbGhRUn5a/xgF&#10;82E6P3/3+eu2OuxpvzucPnouUerluZ2NQARqw7/4z73UcX46eIf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V8NxQAAAN0AAAAPAAAAAAAAAAAAAAAAAJgCAABkcnMv&#10;ZG93bnJldi54bWxQSwUGAAAAAAQABAD1AAAAigMAAAAA&#10;" fillcolor="black" stroked="f"/>
                  <v:rect id="Rectangle 1802" o:spid="_x0000_s2822" style="position:absolute;left:6757;top:198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HecQA&#10;AADdAAAADwAAAGRycy9kb3ducmV2LnhtbERPTWsCMRC9C/0PYQq9aVZRWVejaKHQS6FqD/U2bsbd&#10;xc1kTVJd/fWNIHibx/uc2aI1tTiT85VlBf1eAoI4t7riQsHP9qObgvABWWNtmRRcycNi/tKZYabt&#10;hdd03oRCxBD2GSooQ2gyKX1ekkHfsw1x5A7WGQwRukJqh5cYbmo5SJKxNFhxbCixofeS8uPmzyhY&#10;TdLV6XvIX7f1fke73/1xNHCJUm+v7XIKIlAbnuKH+1PH+el4C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gx3nEAAAA3QAAAA8AAAAAAAAAAAAAAAAAmAIAAGRycy9k&#10;b3ducmV2LnhtbFBLBQYAAAAABAAEAPUAAACJAwAAAAA=&#10;" fillcolor="black" stroked="f"/>
                  <v:rect id="Rectangle 1803" o:spid="_x0000_s2823" style="position:absolute;left:6757;top:198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i4sUA&#10;AADdAAAADwAAAGRycy9kb3ducmV2LnhtbERPS2sCMRC+C/0PYQreNFtRWVejaKHQS8FHD/U2bqa7&#10;i5vJmqS69dcbQfA2H99zZovW1OJMzleWFbz1ExDEudUVFwq+dx+9FIQPyBpry6Tgnzws5i+dGWba&#10;XnhD520oRAxhn6GCMoQmk9LnJRn0fdsQR+7XOoMhQldI7fASw00tB0kylgYrjg0lNvReUn7c/hkF&#10;q0m6Oq2H/HXdHPa0/zkcRwOXKNV9bZdTEIHa8BQ/3J86zk/HI7h/E0+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LixQAAAN0AAAAPAAAAAAAAAAAAAAAAAJgCAABkcnMv&#10;ZG93bnJldi54bWxQSwUGAAAAAAQABAD1AAAAigMAAAAA&#10;" fillcolor="black" stroked="f"/>
                  <v:rect id="Rectangle 1804" o:spid="_x0000_s2824" style="position:absolute;left:6757;top:19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8lcUA&#10;AADdAAAADwAAAGRycy9kb3ducmV2LnhtbERPS2vCQBC+F/wPyxS81U3FhjS6ihaEXgq+DvU2Zsck&#10;mJ1Nd1dN/fWuUOhtPr7nTGadacSFnK8tK3gdJCCIC6trLhXstsuXDIQPyBoby6TglzzMpr2nCeba&#10;XnlNl00oRQxhn6OCKoQ2l9IXFRn0A9sSR+5oncEQoSuldniN4aaRwyRJpcGaY0OFLX1UVJw2Z6Ng&#10;8Z4tflYj/rqtD3vafx9Ob0OXKNV/7uZjEIG68C/+c3/qOD9LU3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yVxQAAAN0AAAAPAAAAAAAAAAAAAAAAAJgCAABkcnMv&#10;ZG93bnJldi54bWxQSwUGAAAAAAQABAD1AAAAigMAAAAA&#10;" fillcolor="black" stroked="f"/>
                  <v:rect id="Rectangle 1805" o:spid="_x0000_s2825" style="position:absolute;left:6757;top:197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ZDsUA&#10;AADdAAAADwAAAGRycy9kb3ducmV2LnhtbERPTWvCQBC9F/wPywi9NRul1Zi6igqFXgrV9qC3MTtN&#10;gtnZuLvV1F/vCgVv83ifM513phEncr62rGCQpCCIC6trLhV8f709ZSB8QNbYWCYFf+RhPus9TDHX&#10;9sxrOm1CKWII+xwVVCG0uZS+qMigT2xLHLkf6wyGCF0ptcNzDDeNHKbpSBqsOTZU2NKqouKw+TUK&#10;lpNsefx85o/Ler+j3XZ/eBm6VKnHfrd4BRGoC3fxv/tdx/nZaA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lkOxQAAAN0AAAAPAAAAAAAAAAAAAAAAAJgCAABkcnMv&#10;ZG93bnJldi54bWxQSwUGAAAAAAQABAD1AAAAigMAAAAA&#10;" fillcolor="black" stroked="f"/>
                  <v:rect id="Rectangle 1806" o:spid="_x0000_s2826" style="position:absolute;left:6757;top:196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NfMgA&#10;AADdAAAADwAAAGRycy9kb3ducmV2LnhtbESPQW/CMAyF75P2HyJP2m2kQ4C6joAGEtIuk4DtMG6m&#10;8dqKxilJBoVfPx8mcbP1nt/7PJ33rlUnCrHxbOB5kIEiLr1tuDLw9bl6ykHFhGyx9UwGLhRhPru/&#10;m2Jh/Zk3dNqmSkkIxwIN1Cl1hdaxrMlhHPiOWLQfHxwmWUOlbcCzhLtWD7Nsoh02LA01drSsqTxs&#10;f52BxUu+OK5H/HHd7He0+94fxsOQGfP40L+9gkrUp5v5//rdCn4+EVz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c18yAAAAN0AAAAPAAAAAAAAAAAAAAAAAJgCAABk&#10;cnMvZG93bnJldi54bWxQSwUGAAAAAAQABAD1AAAAjQMAAAAA&#10;" fillcolor="black" stroked="f"/>
                  <v:rect id="Rectangle 1807" o:spid="_x0000_s2827" style="position:absolute;left:6757;top:196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o58QA&#10;AADdAAAADwAAAGRycy9kb3ducmV2LnhtbERPS2sCMRC+F/ofwhR6q9lKlXU1Si0UvAi+DnobN+Pu&#10;4mayTVJd/fVGELzNx/ec0aQ1tTiR85VlBZ+dBARxbnXFhYLN+vcjBeEDssbaMim4kIfJ+PVlhJm2&#10;Z17SaRUKEUPYZ6igDKHJpPR5SQZ9xzbEkTtYZzBE6AqpHZ5juKllN0n60mDFsaHEhn5Kyo+rf6Ng&#10;Okinf4svnl+X+x3ttvtjr+sSpd7f2u8hiEBteIof7pmO89P+AO7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aOfEAAAA3QAAAA8AAAAAAAAAAAAAAAAAmAIAAGRycy9k&#10;b3ducmV2LnhtbFBLBQYAAAAABAAEAPUAAACJAwAAAAA=&#10;" fillcolor="black" stroked="f"/>
                  <v:rect id="Rectangle 1808" o:spid="_x0000_s2828" style="position:absolute;left:6757;top:195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JXp8gA&#10;AADdAAAADwAAAGRycy9kb3ducmV2LnhtbESPQU/CQBCF7yb+h82YeJOtRLQUFiImJlxIBD3AbegO&#10;bUN3tu6uUPz1zoHE20zem/e+mc5716oThdh4NvA4yEARl942XBn4+nx/yEHFhGyx9UwGLhRhPru9&#10;mWJh/ZnXdNqkSkkIxwIN1Cl1hdaxrMlhHPiOWLSDDw6TrKHSNuBZwl2rh1n2rB02LA01dvRWU3nc&#10;/DgDi3G++P544tXver+j3XZ/HA1DZsz9Xf86AZWoT//m6/XSCn7+Iv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glenyAAAAN0AAAAPAAAAAAAAAAAAAAAAAJgCAABk&#10;cnMvZG93bnJldi54bWxQSwUGAAAAAAQABAD1AAAAjQMAAAAA&#10;" fillcolor="black" stroked="f"/>
                  <v:rect id="Rectangle 1809" o:spid="_x0000_s2829" style="position:absolute;left:6757;top:19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7yPMUA&#10;AADdAAAADwAAAGRycy9kb3ducmV2LnhtbERPTWvCQBC9F/oflil4azZKbWPqKloQvBTU9qC3MTtN&#10;gtnZuLtq7K93hUJv83ifM552phFncr62rKCfpCCIC6trLhV8fy2eMxA+IGtsLJOCK3mYTh4fxphr&#10;e+E1nTehFDGEfY4KqhDaXEpfVGTQJ7YljtyPdQZDhK6U2uElhptGDtL0VRqsOTZU2NJHRcVhczIK&#10;5qNsfly98Ofver+j3XZ/GA5cqlTvqZu9gwjUhX/xn3up4/zsrQ/3b+IJ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vI8xQAAAN0AAAAPAAAAAAAAAAAAAAAAAJgCAABkcnMv&#10;ZG93bnJldi54bWxQSwUGAAAAAAQABAD1AAAAigMAAAAA&#10;" fillcolor="black" stroked="f"/>
                  <v:rect id="Rectangle 1810" o:spid="_x0000_s2830" style="position:absolute;left:6757;top:194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sS8UA&#10;AADdAAAADwAAAGRycy9kb3ducmV2LnhtbERPTWvCQBC9C/0PyxR6041B2xhdpQqCl4LaHuptzI5J&#10;MDub7m419te7hUJv83ifM1t0phEXcr62rGA4SEAQF1bXXCr4eF/3MxA+IGtsLJOCG3lYzB96M8y1&#10;vfKOLvtQihjCPkcFVQhtLqUvKjLoB7YljtzJOoMhQldK7fAaw00j0yR5lgZrjg0VtrSqqDjvv42C&#10;5SRbfm1H/PazOx7o8Hk8j1OXKPX02L1OQQTqwr/4z73RcX72ksLvN/EE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GxLxQAAAN0AAAAPAAAAAAAAAAAAAAAAAJgCAABkcnMv&#10;ZG93bnJldi54bWxQSwUGAAAAAAQABAD1AAAAigMAAAAA&#10;" fillcolor="black" stroked="f"/>
                  <v:rect id="Rectangle 1811" o:spid="_x0000_s2831" style="position:absolute;left:6757;top:194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J0MUA&#10;AADdAAAADwAAAGRycy9kb3ducmV2LnhtbERPS2sCMRC+F/wPYQq91Wyt1XVrFC0UvBR8HfQ2bqa7&#10;i5vJNkl17a83BcHbfHzPGU9bU4sTOV9ZVvDSTUAQ51ZXXCjYbj6fUxA+IGusLZOCC3mYTjoPY8y0&#10;PfOKTutQiBjCPkMFZQhNJqXPSzLou7Yhjty3dQZDhK6Q2uE5hpta9pJkIA1WHBtKbOijpPy4/jUK&#10;5qN0/rPs89ff6rCn/e5wfOu5RKmnx3b2DiJQG+7im3uh4/x0+Ar/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MnQxQAAAN0AAAAPAAAAAAAAAAAAAAAAAJgCAABkcnMv&#10;ZG93bnJldi54bWxQSwUGAAAAAAQABAD1AAAAigMAAAAA&#10;" fillcolor="black" stroked="f"/>
                  <v:rect id="Rectangle 1812" o:spid="_x0000_s2832" style="position:absolute;left:6757;top:193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pMUA&#10;AADdAAAADwAAAGRycy9kb3ducmV2LnhtbERPTWvCQBC9C/6HZQq9mU1F25i6igqFXgpqe9DbmJ0m&#10;wexs3N1q7K93hUJv83ifM513phFncr62rOApSUEQF1bXXCr4+nwbZCB8QNbYWCYFV/Iwn/V7U8y1&#10;vfCGzttQihjCPkcFVQhtLqUvKjLoE9sSR+7bOoMhQldK7fASw00jh2n6LA3WHBsqbGlVUXHc/hgF&#10;y0m2PK1H/PG7Oexpvzscx0OXKvX40C1eQQTqwr/4z/2u4/zsZQT3b+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VGkxQAAAN0AAAAPAAAAAAAAAAAAAAAAAJgCAABkcnMv&#10;ZG93bnJldi54bWxQSwUGAAAAAAQABAD1AAAAigMAAAAA&#10;" fillcolor="black" stroked="f"/>
                  <v:rect id="Rectangle 1813" o:spid="_x0000_s2833" style="position:absolute;left:6757;top:193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0P8UA&#10;AADdAAAADwAAAGRycy9kb3ducmV2LnhtbERPTWsCMRC9C/6HMEJvmlWqXbdG0ULBS0FtD3obN9Pd&#10;xc1km6S69tcbQehtHu9zZovW1OJMzleWFQwHCQji3OqKCwVfn+/9FIQPyBpry6TgSh4W825nhpm2&#10;F97SeRcKEUPYZ6igDKHJpPR5SQb9wDbEkfu2zmCI0BVSO7zEcFPLUZJMpMGKY0OJDb2VlJ92v0bB&#10;apqufjbP/PG3PR7osD+exiOXKPXUa5evIAK14V/8cK91nJ++jOH+TTxB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fQ/xQAAAN0AAAAPAAAAAAAAAAAAAAAAAJgCAABkcnMv&#10;ZG93bnJldi54bWxQSwUGAAAAAAQABAD1AAAAigMAAAAA&#10;" fillcolor="black" stroked="f"/>
                  <v:rect id="Rectangle 1814" o:spid="_x0000_s2834" style="position:absolute;left:6757;top:19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qSMUA&#10;AADdAAAADwAAAGRycy9kb3ducmV2LnhtbERPTWvCQBC9F/wPywi9NRul1Zi6igqFXgrV9qC3MTtN&#10;gtnZuLvV1F/vCgVv83ifM513phEncr62rGCQpCCIC6trLhV8f709ZSB8QNbYWCYFf+RhPus9TDHX&#10;9sxrOm1CKWII+xwVVCG0uZS+qMigT2xLHLkf6wyGCF0ptcNzDDeNHKbpSBqsOTZU2NKqouKw+TUK&#10;lpNsefx85o/Ler+j3XZ/eBm6VKnHfrd4BRGoC3fxv/tdx/nZeAS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2pIxQAAAN0AAAAPAAAAAAAAAAAAAAAAAJgCAABkcnMv&#10;ZG93bnJldi54bWxQSwUGAAAAAAQABAD1AAAAigMAAAAA&#10;" fillcolor="black" stroked="f"/>
                  <v:rect id="Rectangle 1815" o:spid="_x0000_s2835" style="position:absolute;left:6757;top:192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P08UA&#10;AADdAAAADwAAAGRycy9kb3ducmV2LnhtbERPS2sCMRC+F/wPYQq91Wyl1nU1igoFL4X6OOht3Iy7&#10;i5vJmqS69dcbodDbfHzPGU9bU4sLOV9ZVvDWTUAQ51ZXXCjYbj5fUxA+IGusLZOCX/IwnXSexphp&#10;e+UVXdahEDGEfYYKyhCaTEqfl2TQd21DHLmjdQZDhK6Q2uE1hpta9pLkQxqsODaU2NCipPy0/jEK&#10;5sN0fv5+56/b6rCn/e5w6vdcotTLczsbgQjUhn/xn3up4/x0MIDHN/EE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8/TxQAAAN0AAAAPAAAAAAAAAAAAAAAAAJgCAABkcnMv&#10;ZG93bnJldi54bWxQSwUGAAAAAAQABAD1AAAAigMAAAAA&#10;" fillcolor="black" stroked="f"/>
                  <v:rect id="Rectangle 1816" o:spid="_x0000_s2836" style="position:absolute;left:6757;top:192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bocgA&#10;AADdAAAADwAAAGRycy9kb3ducmV2LnhtbESPQU/CQBCF7yb+h82YeJOtRLQUFiImJlxIBD3AbegO&#10;bUN3tu6uUPz1zoHE20zem/e+mc5716oThdh4NvA4yEARl942XBn4+nx/yEHFhGyx9UwGLhRhPru9&#10;mWJh/ZnXdNqkSkkIxwIN1Cl1hdaxrMlhHPiOWLSDDw6TrKHSNuBZwl2rh1n2rB02LA01dvRWU3nc&#10;/DgDi3G++P544tXver+j3XZ/HA1DZsz9Xf86AZWoT//m6/XSCn7+Ir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9FuhyAAAAN0AAAAPAAAAAAAAAAAAAAAAAJgCAABk&#10;cnMvZG93bnJldi54bWxQSwUGAAAAAAQABAD1AAAAjQMAAAAA&#10;" fillcolor="black" stroked="f"/>
                  <v:rect id="Rectangle 1817" o:spid="_x0000_s2837" style="position:absolute;left:6757;top:191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OsUA&#10;AADdAAAADwAAAGRycy9kb3ducmV2LnhtbERPTWsCMRC9F/wPYQRvNVupdV2NogXBS6HaHvQ2bqa7&#10;i5vJmkRd++sboeBtHu9zpvPW1OJCzleWFbz0ExDEudUVFwq+v1bPKQgfkDXWlknBjTzMZ52nKWba&#10;XnlDl20oRAxhn6GCMoQmk9LnJRn0fdsQR+7HOoMhQldI7fAaw00tB0nyJg1WHBtKbOi9pPy4PRsF&#10;y3G6PH2+8sfv5rCn/e5wHA5colSv2y4mIAK14SH+d691nJ+Oxn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P46xQAAAN0AAAAPAAAAAAAAAAAAAAAAAJgCAABkcnMv&#10;ZG93bnJldi54bWxQSwUGAAAAAAQABAD1AAAAigMAAAAA&#10;" fillcolor="black" stroked="f"/>
                  <v:rect id="Rectangle 1818" o:spid="_x0000_s2838" style="position:absolute;left:6757;top:191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ngMgA&#10;AADdAAAADwAAAGRycy9kb3ducmV2LnhtbESPT2/CMAzF75P2HSJP4jZSEJtKIaAxadIuk8afA9xM&#10;Y9qKxumSDLp9+vkwiZut9/zez/Nl71p1oRAbzwZGwwwUceltw5WB3fbtMQcVE7LF1jMZ+KEIy8X9&#10;3RwL66+8pssmVUpCOBZooE6pK7SOZU0O49B3xKKdfHCYZA2VtgGvEu5aPc6yZ+2wYWmosaPXmsrz&#10;5tsZWE3z1dfnhD9+18cDHfbH89M4ZMYMHvqXGahEfbqZ/6/freDnufDLNzKCX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VyeAyAAAAN0AAAAPAAAAAAAAAAAAAAAAAJgCAABk&#10;cnMvZG93bnJldi54bWxQSwUGAAAAAAQABAD1AAAAjQMAAAAA&#10;" fillcolor="black" stroked="f"/>
                  <v:rect id="Rectangle 1819" o:spid="_x0000_s2839" style="position:absolute;left:6757;top:19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CG8UA&#10;AADdAAAADwAAAGRycy9kb3ducmV2LnhtbERPTWvCQBC9C/0PyxS86UZRSVM3UgWhF6HaHuptzE6T&#10;kOxsurvVtL/eLQje5vE+Z7nqTSvO5HxtWcFknIAgLqyuuVTw8b4dpSB8QNbYWiYFv+RhlT8Mlphp&#10;e+E9nQ+hFDGEfYYKqhC6TEpfVGTQj21HHLkv6wyGCF0ptcNLDDetnCbJQhqsOTZU2NGmoqI5/BgF&#10;66d0/f02493f/nSk4+epmU9dotTwsX95BhGoD3fxzf2q4/w0ncD/N/EE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4IbxQAAAN0AAAAPAAAAAAAAAAAAAAAAAJgCAABkcnMv&#10;ZG93bnJldi54bWxQSwUGAAAAAAQABAD1AAAAigMAAAAA&#10;" fillcolor="black" stroked="f"/>
                  <v:rect id="Rectangle 1820" o:spid="_x0000_s2840" style="position:absolute;left:6757;top:190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cbMQA&#10;AADdAAAADwAAAGRycy9kb3ducmV2LnhtbERPTWvCQBC9C/6HZYTedNPQlhhdRQWhl0LVHuptzE6T&#10;YHY27m41+uu7BcHbPN7nTOedacSZnK8tK3geJSCIC6trLhV87dbDDIQPyBoby6TgSh7ms35virm2&#10;F97QeRtKEUPY56igCqHNpfRFRQb9yLbEkfuxzmCI0JVSO7zEcNPINEnepMGaY0OFLa0qKo7bX6Ng&#10;Oc6Wp88X/rhtDnvafx+Or6lLlHoadIsJiEBdeIjv7ncd52dZCv/fxB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JHGzEAAAA3QAAAA8AAAAAAAAAAAAAAAAAmAIAAGRycy9k&#10;b3ducmV2LnhtbFBLBQYAAAAABAAEAPUAAACJAwAAAAA=&#10;" fillcolor="black" stroked="f"/>
                  <v:rect id="Rectangle 1821" o:spid="_x0000_s2841" style="position:absolute;left:6757;top:189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598UA&#10;AADdAAAADwAAAGRycy9kb3ducmV2LnhtbERPTWsCMRC9F/ofwhS81Wy1lnU1igqCF6FaD3obN9Pd&#10;xc1kTaJu/fVNQehtHu9zxtPW1OJKzleWFbx1ExDEudUVFwp2X8vXFIQPyBpry6TghzxMJ89PY8y0&#10;vfGGrttQiBjCPkMFZQhNJqXPSzLou7Yhjty3dQZDhK6Q2uEthpta9pLkQxqsODaU2NCipPy0vRgF&#10;82E6P3++8/q+OR7osD+eBj2XKNV5aWcjEIHa8C9+uFc6zk/TPv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bn3xQAAAN0AAAAPAAAAAAAAAAAAAAAAAJgCAABkcnMv&#10;ZG93bnJldi54bWxQSwUGAAAAAAQABAD1AAAAigMAAAAA&#10;" fillcolor="black" stroked="f"/>
                  <v:rect id="Rectangle 1822" o:spid="_x0000_s2842" style="position:absolute;left:6757;top:189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hg8QA&#10;AADdAAAADwAAAGRycy9kb3ducmV2LnhtbERPTWsCMRC9C/0PYQreNFvRsq5GqQXBi6C2B72Nm3F3&#10;cTPZJlG3/fWNIHibx/uc6bw1tbiS85VlBW/9BARxbnXFhYLvr2UvBeEDssbaMin4JQ/z2Utnipm2&#10;N97SdRcKEUPYZ6igDKHJpPR5SQZ93zbEkTtZZzBE6AqpHd5iuKnlIEnepcGKY0OJDX2WlJ93F6Ng&#10;MU4XP5shr/+2xwMd9sfzaOASpbqv7ccERKA2PMUP90rH+Wk6hP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sIYPEAAAA3QAAAA8AAAAAAAAAAAAAAAAAmAIAAGRycy9k&#10;b3ducmV2LnhtbFBLBQYAAAAABAAEAPUAAACJAwAAAAA=&#10;" fillcolor="black" stroked="f"/>
                  <v:rect id="Rectangle 1823" o:spid="_x0000_s2843" style="position:absolute;left:6757;top:188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GMUA&#10;AADdAAAADwAAAGRycy9kb3ducmV2LnhtbERPTWvCQBC9C/0Pywi96UapkqZupAqFXgpqe6i3MTtN&#10;QrKzcXeraX+9Kwje5vE+Z7HsTStO5HxtWcFknIAgLqyuuVTw9fk2SkH4gKyxtUwK/sjDMn8YLDDT&#10;9sxbOu1CKWII+wwVVCF0mZS+qMigH9uOOHI/1hkMEbpSaofnGG5aOU2SuTRYc2yosKN1RUWz+zUK&#10;Vs/p6rh54o//7WFP++9DM5u6RKnHYf/6AiJQH+7im/tdx/lpOoPrN/EE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IQYxQAAAN0AAAAPAAAAAAAAAAAAAAAAAJgCAABkcnMv&#10;ZG93bnJldi54bWxQSwUGAAAAAAQABAD1AAAAigMAAAAA&#10;" fillcolor="black" stroked="f"/>
                  <v:rect id="Rectangle 1824" o:spid="_x0000_s2844" style="position:absolute;left:6757;top:18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ab8UA&#10;AADdAAAADwAAAGRycy9kb3ducmV2LnhtbERPTWvCQBC9C/0Pywi96UapkqZupAqFXgrV9lBvY3aa&#10;hGRn4+5Wo7++Kwje5vE+Z7HsTSuO5HxtWcFknIAgLqyuuVTw/fU2SkH4gKyxtUwKzuRhmT8MFphp&#10;e+INHbehFDGEfYYKqhC6TEpfVGTQj21HHLlf6wyGCF0ptcNTDDetnCbJXBqsOTZU2NG6oqLZ/hkF&#10;q+d0dfh84o/LZr+j3c++mU1dotTjsH99ARGoD3fxzf2u4/w0ncP1m3iC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hpvxQAAAN0AAAAPAAAAAAAAAAAAAAAAAJgCAABkcnMv&#10;ZG93bnJldi54bWxQSwUGAAAAAAQABAD1AAAAigMAAAAA&#10;" fillcolor="black" stroked="f"/>
                  <v:rect id="Rectangle 1825" o:spid="_x0000_s2845" style="position:absolute;left:6757;top:187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6/9MUA&#10;AADdAAAADwAAAGRycy9kb3ducmV2LnhtbERPTWsCMRC9F/ofwhS81WzF2nU1igqCF6FaD3obN9Pd&#10;xc1kTaJu/fVNQehtHu9zxtPW1OJKzleWFbx1ExDEudUVFwp2X8vXFIQPyBpry6TghzxMJ89PY8y0&#10;vfGGrttQiBjCPkMFZQhNJqXPSzLou7Yhjty3dQZDhK6Q2uEthpta9pJkIA1WHBtKbGhRUn7aXoyC&#10;+TCdnz/7vL5vjgc67I+n955LlOq8tLMRiEBt+Bc/3Csd56fpB/x9E0+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0xQAAAN0AAAAPAAAAAAAAAAAAAAAAAJgCAABkcnMv&#10;ZG93bnJldi54bWxQSwUGAAAAAAQABAD1AAAAigMAAAAA&#10;" fillcolor="black" stroked="f"/>
                  <v:rect id="Rectangle 1826" o:spid="_x0000_s2846" style="position:absolute;left:6757;top:187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rhsgA&#10;AADdAAAADwAAAGRycy9kb3ducmV2LnhtbESPT2/CMAzF75P2HSJP4jZSEJtKIaAxadIuk8afA9xM&#10;Y9qKxumSDLp9+vkwiZut9/zez/Nl71p1oRAbzwZGwwwUceltw5WB3fbtMQcVE7LF1jMZ+KEIy8X9&#10;3RwL66+8pssmVUpCOBZooE6pK7SOZU0O49B3xKKdfHCYZA2VtgGvEu5aPc6yZ+2wYWmosaPXmsrz&#10;5tsZWE3z1dfnhD9+18cDHfbH89M4ZMYMHvqXGahEfbqZ/6/freDnueDKNzKCX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ISuGyAAAAN0AAAAPAAAAAAAAAAAAAAAAAJgCAABk&#10;cnMvZG93bnJldi54bWxQSwUGAAAAAAQABAD1AAAAjQMAAAAA&#10;" fillcolor="black" stroked="f"/>
                  <v:rect id="Rectangle 1827" o:spid="_x0000_s2847" style="position:absolute;left:6757;top:186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OHcQA&#10;AADdAAAADwAAAGRycy9kb3ducmV2LnhtbERPTWsCMRC9F/wPYQRvNavYsq5G0ULBS0FtD3obN+Pu&#10;4mayJlG3/fWNIHibx/uc6bw1tbiS85VlBYN+AoI4t7riQsHP9+drCsIHZI21ZVLwSx7ms87LFDNt&#10;b7yh6zYUIoawz1BBGUKTSenzkgz6vm2II3e0zmCI0BVSO7zFcFPLYZK8S4MVx4YSG/ooKT9tL0bB&#10;cpwuz+sRf/1tDnva7w6nt6FLlOp128UERKA2PMUP90rH+Wk6hv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tjh3EAAAA3QAAAA8AAAAAAAAAAAAAAAAAmAIAAGRycy9k&#10;b3ducmV2LnhtbFBLBQYAAAAABAAEAPUAAACJAwAAAAA=&#10;" fillcolor="black" stroked="f"/>
                  <v:rect id="Rectangle 1828" o:spid="_x0000_s2848" style="position:absolute;left:6757;top:186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xXcgA&#10;AADdAAAADwAAAGRycy9kb3ducmV2LnhtbESPQW/CMAyF70j7D5EncYN0CFDpCGhMmrQL0mA7jJtp&#10;vLaicbokg26/fj4gcbP1nt/7vFz3rlVnCrHxbOBhnIEiLr1tuDLw8f4yykHFhGyx9UwGfinCenU3&#10;WGJh/YV3dN6nSkkIxwIN1Cl1hdaxrMlhHPuOWLQvHxwmWUOlbcCLhLtWT7Jsrh02LA01dvRcU3na&#10;/zgDm0W++X6b8vZvdzzQ4fN4mk1CZszwvn96BJWoTzfz9frVCn6+EH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jrFdyAAAAN0AAAAPAAAAAAAAAAAAAAAAAJgCAABk&#10;cnMvZG93bnJldi54bWxQSwUGAAAAAAQABAD1AAAAjQMAAAAA&#10;" fillcolor="black" stroked="f"/>
                  <v:rect id="Rectangle 1829" o:spid="_x0000_s2849" style="position:absolute;left:6757;top:18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UxsQA&#10;AADdAAAADwAAAGRycy9kb3ducmV2LnhtbERPTWsCMRC9C/0PYQreNKvYsq5GUUHopVC1h3obN+Pu&#10;4mayJqmu/vqmIHibx/uc6bw1tbiQ85VlBYN+AoI4t7riQsH3bt1LQfiArLG2TApu5GE+e+lMMdP2&#10;yhu6bEMhYgj7DBWUITSZlD4vyaDv24Y4ckfrDIYIXSG1w2sMN7UcJsm7NFhxbCixoVVJ+Wn7axQs&#10;x+ny/DXiz/vmsKf9z+H0NnSJUt3XdjEBEagNT/HD/aHj/HQ8gP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CFMbEAAAA3QAAAA8AAAAAAAAAAAAAAAAAmAIAAGRycy9k&#10;b3ducmV2LnhtbFBLBQYAAAAABAAEAPUAAACJAwAAAAA=&#10;" fillcolor="black" stroked="f"/>
                  <v:rect id="Rectangle 1830" o:spid="_x0000_s2850" style="position:absolute;left:6757;top:185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KscUA&#10;AADdAAAADwAAAGRycy9kb3ducmV2LnhtbERPS2vCQBC+F/wPywi91Y2hLTG6igpCL4X6OOhtzI5J&#10;MDsbd7ca/fXdQqG3+fieM5l1phFXcr62rGA4SEAQF1bXXCrYbVcvGQgfkDU2lknBnTzMpr2nCeba&#10;3nhN100oRQxhn6OCKoQ2l9IXFRn0A9sSR+5kncEQoSuldniL4aaRaZK8S4M1x4YKW1pWVJw330bB&#10;YpQtLl+v/PlYHw902B/Pb6lLlHrud/MxiEBd+Bf/uT90nJ+NUv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IqxxQAAAN0AAAAPAAAAAAAAAAAAAAAAAJgCAABkcnMv&#10;ZG93bnJldi54bWxQSwUGAAAAAAQABAD1AAAAigMAAAAA&#10;" fillcolor="black" stroked="f"/>
                  <v:rect id="Rectangle 1831" o:spid="_x0000_s2851" style="position:absolute;left:6757;top:184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vKsUA&#10;AADdAAAADwAAAGRycy9kb3ducmV2LnhtbERPTWsCMRC9F/wPYQRvNVtrZV2NogXBS6HaHvQ2bqa7&#10;i5vJmkRd++sboeBtHu9zpvPW1OJCzleWFbz0ExDEudUVFwq+v1bPKQgfkDXWlknBjTzMZ52nKWba&#10;XnlDl20oRAxhn6GCMoQmk9LnJRn0fdsQR+7HOoMhQldI7fAaw00tB0kykgYrjg0lNvReUn7cno2C&#10;5Thdnj6H/PG7Oexpvzsc3wYuUarXbRcTEIHa8BD/u9c6zk/H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C8qxQAAAN0AAAAPAAAAAAAAAAAAAAAAAJgCAABkcnMv&#10;ZG93bnJldi54bWxQSwUGAAAAAAQABAD1AAAAigMAAAAA&#10;" fillcolor="black" stroked="f"/>
                  <v:rect id="Rectangle 1832" o:spid="_x0000_s2852" style="position:absolute;left:6757;top:184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3XsUA&#10;AADdAAAADwAAAGRycy9kb3ducmV2LnhtbERPTWvCQBC9F/wPyxR6q5sGKzG6ihEKvRSq9lBvY3ZM&#10;gtnZuLvVtL/eLQje5vE+Z7boTSvO5HxjWcHLMAFBXFrdcKXga/v2nIHwAVlja5kU/JKHxXzwMMNc&#10;2wuv6bwJlYgh7HNUUIfQ5VL6siaDfmg74sgdrDMYInSV1A4vMdy0Mk2SsTTYcGyosaNVTeVx82MU&#10;FJOsOH2O+ONvvd/R7nt/fE1dotTTY7+cggjUh7v45n7XcX42Gc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bdexQAAAN0AAAAPAAAAAAAAAAAAAAAAAJgCAABkcnMv&#10;ZG93bnJldi54bWxQSwUGAAAAAAQABAD1AAAAigMAAAAA&#10;" fillcolor="black" stroked="f"/>
                  <v:rect id="Rectangle 1833" o:spid="_x0000_s2853" style="position:absolute;left:6757;top:183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SxcQA&#10;AADdAAAADwAAAGRycy9kb3ducmV2LnhtbERPS2sCMRC+C/0PYQq9abZSy7oapRYKXgRfB72Nm3F3&#10;cTPZJqmu/vpGELzNx/ec8bQ1tTiT85VlBe+9BARxbnXFhYLt5qebgvABWWNtmRRcycN08tIZY6bt&#10;hVd0XodCxBD2GSooQ2gyKX1ekkHfsw1x5I7WGQwRukJqh5cYbmrZT5JPabDi2FBiQ98l5af1n1Ew&#10;G6az3+UHL26rw572u8Np0HeJUm+v7dcIRKA2PMUP91zH+elwA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5EsXEAAAA3QAAAA8AAAAAAAAAAAAAAAAAmAIAAGRycy9k&#10;b3ducmV2LnhtbFBLBQYAAAAABAAEAPUAAACJAwAAAAA=&#10;" fillcolor="black" stroked="f"/>
                  <v:rect id="Rectangle 1834" o:spid="_x0000_s2854" style="position:absolute;left:6757;top:18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MssQA&#10;AADdAAAADwAAAGRycy9kb3ducmV2LnhtbERPS2sCMRC+F/ofwhR6q9lKlXU1Si0UvAi+DnobN+Pu&#10;4mayTVJd/fVGELzNx/ec0aQ1tTiR85VlBZ+dBARxbnXFhYLN+vcjBeEDssbaMim4kIfJ+PVlhJm2&#10;Z17SaRUKEUPYZ6igDKHJpPR5SQZ9xzbEkTtYZzBE6AqpHZ5juKllN0n60mDFsaHEhn5Kyo+rf6Ng&#10;Okinf4svnl+X+x3ttvtjr+sSpd7f2u8hiEBteIof7pmO89NBH+7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jLLEAAAA3QAAAA8AAAAAAAAAAAAAAAAAmAIAAGRycy9k&#10;b3ducmV2LnhtbFBLBQYAAAAABAAEAPUAAACJAwAAAAA=&#10;" fillcolor="black" stroked="f"/>
                  <v:rect id="Rectangle 1835" o:spid="_x0000_s2855" style="position:absolute;left:6757;top:182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pKcUA&#10;AADdAAAADwAAAGRycy9kb3ducmV2LnhtbERPTWsCMRC9F/wPYQRvNVupdV2NogXBS6HaHvQ2bqa7&#10;i5vJmkRd++sboeBtHu9zpvPW1OJCzleWFbz0ExDEudUVFwq+v1bPKQgfkDXWlknBjTzMZ52nKWba&#10;XnlDl20oRAxhn6GCMoQmk9LnJRn0fdsQR+7HOoMhQldI7fAaw00tB0nyJg1WHBtKbOi9pPy4PRsF&#10;y3G6PH2+8sfv5rCn/e5wHA5colSv2y4mIAK14SH+d691nJ+O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ykpxQAAAN0AAAAPAAAAAAAAAAAAAAAAAJgCAABkcnMv&#10;ZG93bnJldi54bWxQSwUGAAAAAAQABAD1AAAAigMAAAAA&#10;" fillcolor="black" stroked="f"/>
                  <v:rect id="Rectangle 1836" o:spid="_x0000_s2856" style="position:absolute;left:6757;top:182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9W8gA&#10;AADdAAAADwAAAGRycy9kb3ducmV2LnhtbESPQW/CMAyF70j7D5EncYN0CFDpCGhMmrQL0mA7jJtp&#10;vLaicbokg26/fj4gcbP1nt/7vFz3rlVnCrHxbOBhnIEiLr1tuDLw8f4yykHFhGyx9UwGfinCenU3&#10;WGJh/YV3dN6nSkkIxwIN1Cl1hdaxrMlhHPuOWLQvHxwmWUOlbcCLhLtWT7Jsrh02LA01dvRcU3na&#10;/zgDm0W++X6b8vZvdzzQ4fN4mk1CZszwvn96BJWoTzfz9frVCn6+EF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L1byAAAAN0AAAAPAAAAAAAAAAAAAAAAAJgCAABk&#10;cnMvZG93bnJldi54bWxQSwUGAAAAAAQABAD1AAAAjQMAAAAA&#10;" fillcolor="black" stroked="f"/>
                  <v:rect id="Rectangle 1837" o:spid="_x0000_s2857" style="position:absolute;left:6757;top:181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YwMUA&#10;AADdAAAADwAAAGRycy9kb3ducmV2LnhtbERPS2vCQBC+F/wPywi91Y3SliS6igpCL4X6OOhtzI5J&#10;MDsbd7ca/fXdQqG3+fieM5l1phFXcr62rGA4SEAQF1bXXCrYbVcvKQgfkDU2lknBnTzMpr2nCeba&#10;3nhN100oRQxhn6OCKoQ2l9IXFRn0A9sSR+5kncEQoSuldniL4aaRoyR5lwZrjg0VtrSsqDhvvo2C&#10;RZYuLl+v/PlYHw902B/PbyOXKPXc7+ZjEIG68C/+c3/oOD/NMv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BjAxQAAAN0AAAAPAAAAAAAAAAAAAAAAAJgCAABkcnMv&#10;ZG93bnJldi54bWxQSwUGAAAAAAQABAD1AAAAigMAAAAA&#10;" fillcolor="black" stroked="f"/>
                  <v:rect id="Rectangle 1838" o:spid="_x0000_s2858" style="position:absolute;left:6757;top:181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rR8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j8zwi/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lK0fHAAAA3QAAAA8AAAAAAAAAAAAAAAAAmAIAAGRy&#10;cy9kb3ducmV2LnhtbFBLBQYAAAAABAAEAPUAAACMAwAAAAA=&#10;" fillcolor="black" stroked="f"/>
                  <v:rect id="Rectangle 1839" o:spid="_x0000_s2859" style="position:absolute;left:6757;top:18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O3MQA&#10;AADdAAAADwAAAGRycy9kb3ducmV2LnhtbERPS2sCMRC+F/ofwhS81UTRoluj1ELBi+Cjh3obN9Pd&#10;xc1km0Rd/fWNIHibj+85k1lra3EiHyrHGnpdBYI4d6biQsP39ut1BCJEZIO1Y9JwoQCz6fPTBDPj&#10;zrym0yYWIoVwyFBDGWOTSRnykiyGrmuIE/frvMWYoC+k8XhO4baWfaXepMWKU0OJDX2WlB82R6th&#10;Ph7N/1YDXl7X+x3tfvaHYd8rrTsv7cc7iEhtfIjv7oVJ88eqB7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jtzEAAAA3QAAAA8AAAAAAAAAAAAAAAAAmAIAAGRycy9k&#10;b3ducmV2LnhtbFBLBQYAAAAABAAEAPUAAACJAwAAAAA=&#10;" fillcolor="black" stroked="f"/>
                  <v:rect id="Rectangle 1840" o:spid="_x0000_s2860" style="position:absolute;left:6757;top:180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Qq8QA&#10;AADdAAAADwAAAGRycy9kb3ducmV2LnhtbERPS2sCMRC+F/ofwhR6q4lLW3Q1Si0UvBR8HfQ2bsbd&#10;xc1km0Rd/fWNUOhtPr7njKedbcSZfKgda+j3FAjiwpmaSw2b9dfLAESIyAYbx6ThSgGmk8eHMebG&#10;XXhJ51UsRQrhkKOGKsY2lzIUFVkMPdcSJ+7gvMWYoC+l8XhJ4baRmVLv0mLNqaHClj4rKo6rk9Uw&#10;Gw5mP4tX/r4t9zvabffHt8wrrZ+fuo8RiEhd/Bf/uecmzR+qDO7fp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7EKvEAAAA3QAAAA8AAAAAAAAAAAAAAAAAmAIAAGRycy9k&#10;b3ducmV2LnhtbFBLBQYAAAAABAAEAPUAAACJAwAAAAA=&#10;" fillcolor="black" stroked="f"/>
                  <v:rect id="Rectangle 1841" o:spid="_x0000_s2861" style="position:absolute;left:6757;top:180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1MMUA&#10;AADdAAAADwAAAGRycy9kb3ducmV2LnhtbERPS2sCMRC+F/wPYYTealJbi65G0UKhF6E+DnobN9Pd&#10;xc1kTVLd+usbQehtPr7nTGatrcWZfKgca3juKRDEuTMVFxq2m4+nIYgQkQ3WjknDLwWYTTsPE8yM&#10;u/CKzutYiBTCIUMNZYxNJmXIS7IYeq4hTty38xZjgr6QxuMlhdta9pV6kxYrTg0lNvReUn5c/1gN&#10;i9Fwcfp65eV1ddjTfnc4Dvpeaf3YbedjEJHa+C++uz9Nmj9SL3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7UwxQAAAN0AAAAPAAAAAAAAAAAAAAAAAJgCAABkcnMv&#10;ZG93bnJldi54bWxQSwUGAAAAAAQABAD1AAAAigMAAAAA&#10;" fillcolor="black" stroked="f"/>
                  <v:rect id="Rectangle 1842" o:spid="_x0000_s2862" style="position:absolute;left:6757;top:179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4tRMQA&#10;AADdAAAADwAAAGRycy9kb3ducmV2LnhtbERPS2sCMRC+F/ofwhR6q0lFi65GqUKhF6E+DnobN+Pu&#10;4mayJqmu/vqmIHibj+8542lra3EmHyrHGt47CgRx7kzFhYbN+uttACJEZIO1Y9JwpQDTyfPTGDPj&#10;Lryk8yoWIoVwyFBDGWOTSRnykiyGjmuIE3dw3mJM0BfSeLykcFvLrlIf0mLFqaHEhuYl5cfVr9Uw&#10;Gw5mp58eL27L/Y522/2x3/VK69eX9nMEIlIbH+K7+9uk+UPVg/9v0gl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LUTEAAAA3QAAAA8AAAAAAAAAAAAAAAAAmAIAAGRycy9k&#10;b3ducmV2LnhtbFBLBQYAAAAABAAEAPUAAACJAwAAAAA=&#10;" fillcolor="black" stroked="f"/>
                  <v:rect id="Rectangle 1843" o:spid="_x0000_s2863" style="position:absolute;left:6757;top:179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I38UA&#10;AADdAAAADwAAAGRycy9kb3ducmV2LnhtbERPTWsCMRC9C/6HMIXe3KRSRbdGUaHQS6FqD/U2bqa7&#10;i5vJmqS67a83BcHbPN7nzBadbcSZfKgda3jKFAjiwpmaSw2fu9fBBESIyAYbx6ThlwIs5v3eDHPj&#10;Lryh8zaWIoVwyFFDFWObSxmKiiyGzLXEift23mJM0JfSeLykcNvIoVJjabHm1FBhS+uKiuP2x2pY&#10;TSer08czv/9tDnvafx2Oo6FXWj8+dMsXEJG6eBff3G8mzZ+qEfx/k0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ojfxQAAAN0AAAAPAAAAAAAAAAAAAAAAAJgCAABkcnMv&#10;ZG93bnJldi54bWxQSwUGAAAAAAQABAD1AAAAigMAAAAA&#10;" fillcolor="black" stroked="f"/>
                  <v:rect id="Rectangle 1844" o:spid="_x0000_s2864" style="position:absolute;left:6757;top:17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qMUA&#10;AADdAAAADwAAAGRycy9kb3ducmV2LnhtbERPTWsCMRC9C/6HMIXe3KRSRbdGUaHQS6FqD/U2bqa7&#10;i5vJmqS69tc3BcHbPN7nzBadbcSZfKgda3jKFAjiwpmaSw2fu9fBBESIyAYbx6ThSgEW835vhrlx&#10;F97QeRtLkUI45KihirHNpQxFRRZD5lrixH07bzEm6EtpPF5SuG3kUKmxtFhzaqiwpXVFxXH7YzWs&#10;ppPV6eOZ3383hz3tvw7H0dArrR8fuuULiEhdvItv7jeT5k/VGP6/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BaoxQAAAN0AAAAPAAAAAAAAAAAAAAAAAJgCAABkcnMv&#10;ZG93bnJldi54bWxQSwUGAAAAAAQABAD1AAAAigMAAAAA&#10;" fillcolor="black" stroked="f"/>
                  <v:rect id="Rectangle 1845" o:spid="_x0000_s2865" style="position:absolute;left:6757;top:178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M8UA&#10;AADdAAAADwAAAGRycy9kb3ducmV2LnhtbERPS2sCMRC+F/wPYYTealJpra5G0UKhF6E+DnobN9Pd&#10;xc1kTVLd+usbQehtPr7nTGatrcWZfKgca3juKRDEuTMVFxq2m4+nIYgQkQ3WjknDLwWYTTsPE8yM&#10;u/CKzutYiBTCIUMNZYxNJmXIS7IYeq4hTty38xZjgr6QxuMlhdta9pUaSIsVp4YSG3ovKT+uf6yG&#10;xWi4OH298PK6OuxpvzscX/teaf3YbedjEJHa+C++uz9Nmj9Sb3D7Jp0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LMzxQAAAN0AAAAPAAAAAAAAAAAAAAAAAJgCAABkcnMv&#10;ZG93bnJldi54bWxQSwUGAAAAAAQABAD1AAAAigMAAAAA&#10;" fillcolor="black" stroked="f"/>
                  <v:rect id="Rectangle 1846" o:spid="_x0000_s2866" style="position:absolute;left:6757;top:177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nQc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j8z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J0HHAAAA3QAAAA8AAAAAAAAAAAAAAAAAmAIAAGRy&#10;cy9kb3ducmV2LnhtbFBLBQYAAAAABAAEAPUAAACMAwAAAAA=&#10;" fillcolor="black" stroked="f"/>
                  <v:rect id="Rectangle 1847" o:spid="_x0000_s2867" style="position:absolute;left:6757;top:177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2sQA&#10;AADdAAAADwAAAGRycy9kb3ducmV2LnhtbERPTWsCMRC9F/wPYQRvNalocbdG0ULBi6C2h3obN9Pd&#10;xc1kTaJu++sbodDbPN7nzBadbcSVfKgda3gaKhDEhTM1lxo+3t8epyBCRDbYOCYN3xRgMe89zDA3&#10;7sY7uu5jKVIIhxw1VDG2uZShqMhiGLqWOHFfzluMCfpSGo+3FG4bOVLqWVqsOTVU2NJrRcVpf7Ea&#10;Vtl0dd6OefOzOx7o8Hk8TUZeaT3od8sXEJG6+C/+c69Nmp+pDO7fpB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gtrEAAAA3QAAAA8AAAAAAAAAAAAAAAAAmAIAAGRycy9k&#10;b3ducmV2LnhtbFBLBQYAAAAABAAEAPUAAACJAwAAAAA=&#10;" fillcolor="black" stroked="f"/>
                  <v:rect id="Rectangle 1848" o:spid="_x0000_s2868" style="position:absolute;left:6757;top:176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9ms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j/uC79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vZrHAAAA3QAAAA8AAAAAAAAAAAAAAAAAmAIAAGRy&#10;cy9kb3ducmV2LnhtbFBLBQYAAAAABAAEAPUAAACMAwAAAAA=&#10;" fillcolor="black" stroked="f"/>
                  <v:rect id="Rectangle 1849" o:spid="_x0000_s2869" style="position:absolute;left:6757;top:17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YAcUA&#10;AADdAAAADwAAAGRycy9kb3ducmV2LnhtbERPTWvCQBC9F/oflin0VjcJrWh0FVMoeClU7aHexuyY&#10;BLOzcXfVtL/eLQje5vE+ZzrvTSvO5HxjWUE6SEAQl1Y3XCn43ny8jED4gKyxtUwKfsnDfPb4MMVc&#10;2wuv6LwOlYgh7HNUUIfQ5VL6siaDfmA74sjtrTMYInSV1A4vMdy0MkuSoTTYcGyosaP3msrD+mQU&#10;FONRcfx65c+/1W5L25/d4S1ziVLPT/1iAiJQH+7im3up4/xxmsL/N/EE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BgBxQAAAN0AAAAPAAAAAAAAAAAAAAAAAJgCAABkcnMv&#10;ZG93bnJldi54bWxQSwUGAAAAAAQABAD1AAAAigMAAAAA&#10;" fillcolor="black" stroked="f"/>
                  <v:rect id="Rectangle 1850" o:spid="_x0000_s2870" style="position:absolute;left:6757;top:175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GdsUA&#10;AADdAAAADwAAAGRycy9kb3ducmV2LnhtbERPS2sCMRC+C/6HMEJvmnWpRVejVEHoRaiPg97Gzbi7&#10;uJlsk1S3/fVNQfA2H99zZovW1OJGzleWFQwHCQji3OqKCwWH/bo/BuEDssbaMin4IQ+Lebczw0zb&#10;O2/ptguFiCHsM1RQhtBkUvq8JIN+YBviyF2sMxgidIXUDu8x3NQyTZI3abDi2FBiQ6uS8uvu2yhY&#10;TsbLr89X3vxuzyc6Hc/XUeoSpV567fsURKA2PMUP94eO8yfD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oZ2xQAAAN0AAAAPAAAAAAAAAAAAAAAAAJgCAABkcnMv&#10;ZG93bnJldi54bWxQSwUGAAAAAAQABAD1AAAAigMAAAAA&#10;" fillcolor="black" stroked="f"/>
                  <v:rect id="Rectangle 1851" o:spid="_x0000_s2871" style="position:absolute;left:6757;top:175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4j7cUA&#10;AADdAAAADwAAAGRycy9kb3ducmV2LnhtbERPS2sCMRC+F/wPYQRvNeujolujqCB4Ear2UG/jZrq7&#10;uJmsSdTVX98UCr3Nx/ec6bwxlbiR86VlBb1uAoI4s7rkXMHnYf06BuEDssbKMil4kIf5rPUyxVTb&#10;O+/otg+5iCHsU1RQhFCnUvqsIIO+a2viyH1bZzBE6HKpHd5juKlkP0lG0mDJsaHAmlYFZef91ShY&#10;TsbLy8eQt8/d6UjHr9P5re8SpTrtZvEOIlAT/sV/7o2O8ye9Af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iPtxQAAAN0AAAAPAAAAAAAAAAAAAAAAAJgCAABkcnMv&#10;ZG93bnJldi54bWxQSwUGAAAAAAQABAD1AAAAigMAAAAA&#10;" fillcolor="black" stroked="f"/>
                  <v:rect id="Rectangle 1852" o:spid="_x0000_s2872" style="position:absolute;left:6757;top:174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7mcUA&#10;AADdAAAADwAAAGRycy9kb3ducmV2LnhtbERPS2sCMRC+F/wPYQRv3ayiRVejaEHoRaiPg97Gzbi7&#10;uJlsk1RXf31TKPQ2H99zZovW1OJGzleWFfSTFARxbnXFhYLDfv06BuEDssbaMil4kIfFvPMyw0zb&#10;O2/ptguFiCHsM1RQhtBkUvq8JIM+sQ1x5C7WGQwRukJqh/cYbmo5SNM3abDi2FBiQ+8l5dfdt1Gw&#10;moxXX59D3jy35xOdjufraOBSpXrddjkFEagN/+I/94eO8yf9If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7uZxQAAAN0AAAAPAAAAAAAAAAAAAAAAAJgCAABkcnMv&#10;ZG93bnJldi54bWxQSwUGAAAAAAQABAD1AAAAigMAAAAA&#10;" fillcolor="black" stroked="f"/>
                  <v:rect id="Rectangle 1853" o:spid="_x0000_s2873" style="position:absolute;left:6757;top:174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eAsQA&#10;AADdAAAADwAAAGRycy9kb3ducmV2LnhtbERPS2sCMRC+F/wPYYTealapoqtRVCj0UvB10Nu4GXcX&#10;N5M1SXX11xuh0Nt8fM+ZzBpTiSs5X1pW0O0kIIgzq0vOFey2Xx9DED4ga6wsk4I7eZhNW28TTLW9&#10;8Zqum5CLGMI+RQVFCHUqpc8KMug7tiaO3Mk6gyFCl0vt8BbDTSV7STKQBkuODQXWtCwoO29+jYLF&#10;aLi4rD7557E+HuiwP577PZco9d5u5mMQgZrwL/5zf+s4f9Ttw+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HgLEAAAA3QAAAA8AAAAAAAAAAAAAAAAAmAIAAGRycy9k&#10;b3ducmV2LnhtbFBLBQYAAAAABAAEAPUAAACJAwAAAAA=&#10;" fillcolor="black" stroked="f"/>
                  <v:rect id="Rectangle 1854" o:spid="_x0000_s2874" style="position:absolute;left:6757;top:17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AdcUA&#10;AADdAAAADwAAAGRycy9kb3ducmV2LnhtbERPTWvCQBC9C/0PyxS8mY1iRdOsUgXBi1BtD/U2yU6T&#10;YHY27q6a9td3C4Xe5vE+J1/1phU3cr6xrGCcpCCIS6sbrhS8v21HcxA+IGtsLZOCL/KwWj4Mcsy0&#10;vfOBbsdQiRjCPkMFdQhdJqUvazLoE9sRR+7TOoMhQldJ7fAew00rJ2k6kwYbjg01drSpqTwfr0bB&#10;ejFfX16nvP8+FCc6fRTnp4lLlRo+9i/PIAL14V/8597pOH8xnsH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YB1xQAAAN0AAAAPAAAAAAAAAAAAAAAAAJgCAABkcnMv&#10;ZG93bnJldi54bWxQSwUGAAAAAAQABAD1AAAAigMAAAAA&#10;" fillcolor="black" stroked="f"/>
                  <v:rect id="Rectangle 1855" o:spid="_x0000_s2875" style="position:absolute;left:6757;top:173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l7sQA&#10;AADdAAAADwAAAGRycy9kb3ducmV2LnhtbERPTWsCMRC9F/wPYQRvNato1a1RVBC8CFV7qLdxM91d&#10;3EzWJOrqr28Khd7m8T5nOm9MJW7kfGlZQa+bgCDOrC45V/B5WL+OQfiArLGyTAoe5GE+a71MMdX2&#10;zju67UMuYgj7FBUUIdSplD4ryKDv2po4ct/WGQwRulxqh/cYbirZT5I3abDk2FBgTauCsvP+ahQs&#10;J+Pl5WPA2+fudKTj1+k87LtEqU67WbyDCNSEf/Gfe6Pj/ElvBL/fxB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Je7EAAAA3QAAAA8AAAAAAAAAAAAAAAAAmAIAAGRycy9k&#10;b3ducmV2LnhtbFBLBQYAAAAABAAEAPUAAACJAwAAAAA=&#10;" fillcolor="black" stroked="f"/>
                  <v:rect id="Rectangle 1856" o:spid="_x0000_s2876" style="position:absolute;left:6757;top:172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qxnM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j/uC65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sZzHAAAA3QAAAA8AAAAAAAAAAAAAAAAAmAIAAGRy&#10;cy9kb3ducmV2LnhtbFBLBQYAAAAABAAEAPUAAACMAwAAAAA=&#10;" fillcolor="black" stroked="f"/>
                  <v:rect id="Rectangle 1857" o:spid="_x0000_s2877" style="position:absolute;left:6757;top:172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UB8UA&#10;AADdAAAADwAAAGRycy9kb3ducmV2LnhtbERPS2sCMRC+F/wPYYTealZpi7saRQWhl0J9HPQ2bsbd&#10;xc1kTVJd/fVNQfA2H99zxtPW1OJCzleWFfR7CQji3OqKCwXbzfJtCMIHZI21ZVJwIw/TSedljJm2&#10;V17RZR0KEUPYZ6igDKHJpPR5SQZ9zzbEkTtaZzBE6AqpHV5juKnlIEk+pcGKY0OJDS1Kyk/rX6Ng&#10;ng7n5593/r6vDnva7w6nj4FLlHrttrMRiEBteIof7i8d56f9FP6/iSf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QHxQAAAN0AAAAPAAAAAAAAAAAAAAAAAJgCAABkcnMv&#10;ZG93bnJldi54bWxQSwUGAAAAAAQABAD1AAAAigMAAAAA&#10;" fillcolor="black" stroked="f"/>
                  <v:rect id="Rectangle 1858" o:spid="_x0000_s2878" style="position:absolute;left:6757;top:171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3J8gA&#10;AADdAAAADwAAAGRycy9kb3ducmV2LnhtbESPQW/CMAyF70j7D5EncYN0FSDoCGhMmrQL0mA7jJtp&#10;vLaicbokg26/fj4gcbP1nt/7vFz3rlVnCrHxbOBhnIEiLr1tuDLw8f4ymoOKCdli65kM/FKE9epu&#10;sMTC+gvv6LxPlZIQjgUaqFPqCq1jWZPDOPYdsWhfPjhMsoZK24AXCXetzrNsph02LA01dvRcU3na&#10;/zgDm8V88/024e3f7nigw+fxNM1DZszwvn96BJWoTzfz9frVCv4i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0HcnyAAAAN0AAAAPAAAAAAAAAAAAAAAAAJgCAABk&#10;cnMvZG93bnJldi54bWxQSwUGAAAAAAQABAD1AAAAjQMAAAAA&#10;" fillcolor="black" stroked="f"/>
                  <v:rect id="Rectangle 1859" o:spid="_x0000_s2879" style="position:absolute;left:6757;top:17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SvMUA&#10;AADdAAAADwAAAGRycy9kb3ducmV2LnhtbERPS2sCMRC+C/6HMEJvmnWpRVejVEHoRaiPg97Gzbi7&#10;uJlsk1S3/fVNQfA2H99zZovW1OJGzleWFQwHCQji3OqKCwWH/bo/BuEDssbaMin4IQ+Lebczw0zb&#10;O2/ptguFiCHsM1RQhtBkUvq8JIN+YBviyF2sMxgidIXUDu8x3NQyTZI3abDi2FBiQ6uS8uvu2yhY&#10;TsbLr89X3vxuzyc6Hc/XUeoSpV567fsURKA2PMUP94eO8yfpE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NK8xQAAAN0AAAAPAAAAAAAAAAAAAAAAAJgCAABkcnMv&#10;ZG93bnJldi54bWxQSwUGAAAAAAQABAD1AAAAigMAAAAA&#10;" fillcolor="black" stroked="f"/>
                  <v:rect id="Rectangle 1860" o:spid="_x0000_s2880" style="position:absolute;left:6757;top:170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My8UA&#10;AADdAAAADwAAAGRycy9kb3ducmV2LnhtbERPTWvCQBC9F/oflil4q5sGFU1dQy0UvAhqe6i3MTtN&#10;QrKz6e6qaX+9Kwje5vE+Z573phUncr62rOBlmIAgLqyuuVTw9fnxPAXhA7LG1jIp+CMP+eLxYY6Z&#10;tmfe0mkXShFD2GeooAqhy6T0RUUG/dB2xJH7sc5giNCVUjs8x3DTyjRJJtJgzbGhwo7eKyqa3dEo&#10;WM6my9/NiNf/28Oe9t+HZpy6RKnBU//2CiJQH+7im3ul4/xZmsL1m3iC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zLxQAAAN0AAAAPAAAAAAAAAAAAAAAAAJgCAABkcnMv&#10;ZG93bnJldi54bWxQSwUGAAAAAAQABAD1AAAAigMAAAAA&#10;" fillcolor="black" stroked="f"/>
                  <v:rect id="Rectangle 1861" o:spid="_x0000_s2881" style="position:absolute;left:6757;top:170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pUMUA&#10;AADdAAAADwAAAGRycy9kb3ducmV2LnhtbERPTWsCMRC9F/wPYQRvNdutFV2NogXBS6HaHvQ2bqa7&#10;i5vJmkRd++sboeBtHu9zpvPW1OJCzleWFbz0ExDEudUVFwq+v1bPIxA+IGusLZOCG3mYzzpPU8y0&#10;vfKGLttQiBjCPkMFZQhNJqXPSzLo+7YhjtyPdQZDhK6Q2uE1hptapkkylAYrjg0lNvReUn7cno2C&#10;5Xi0PH0O+ON3c9jTfnc4vqUuUarXbRcTEIHa8BD/u9c6zh+n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ulQxQAAAN0AAAAPAAAAAAAAAAAAAAAAAJgCAABkcnMv&#10;ZG93bnJldi54bWxQSwUGAAAAAAQABAD1AAAAigMAAAAA&#10;" fillcolor="black" stroked="f"/>
                  <v:rect id="Rectangle 1862" o:spid="_x0000_s2882" style="position:absolute;left:6757;top:169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xJMUA&#10;AADdAAAADwAAAGRycy9kb3ducmV2LnhtbERPTWvCQBC9F/wPyxR6q5uGVDS6ihEKvRSq9lBvY3ZM&#10;gtnZuLvVtL/eLQje5vE+Z7boTSvO5HxjWcHLMAFBXFrdcKXga/v2PAbhA7LG1jIp+CUPi/ngYYa5&#10;thde03kTKhFD2OeooA6hy6X0ZU0G/dB2xJE7WGcwROgqqR1eYrhpZZokI2mw4dhQY0ermsrj5sco&#10;KCbj4vSZ8cffer+j3ff++Jq6RKmnx345BRGoD3fxzf2u4/xJms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3EkxQAAAN0AAAAPAAAAAAAAAAAAAAAAAJgCAABkcnMv&#10;ZG93bnJldi54bWxQSwUGAAAAAAQABAD1AAAAigMAAAAA&#10;" fillcolor="black" stroked="f"/>
                  <v:rect id="Rectangle 1863" o:spid="_x0000_s2883" style="position:absolute;left:6757;top:169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fUv8QA&#10;AADdAAAADwAAAGRycy9kb3ducmV2LnhtbERPS2sCMRC+C/0PYQq9abZLLboapRYKXgRfB72Nm3F3&#10;cTPZJqmu/vpGELzNx/ec8bQ1tTiT85VlBe+9BARxbnXFhYLt5qc7AOEDssbaMim4kofp5KUzxkzb&#10;C6/ovA6FiCHsM1RQhtBkUvq8JIO+ZxviyB2tMxgidIXUDi8x3NQyTZJPabDi2FBiQ98l5af1n1Ew&#10;Gw5mv8sPXtxWhz3td4dTP3WJUm+v7dcIRKA2PMUP91zH+cO0D/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n1L/EAAAA3QAAAA8AAAAAAAAAAAAAAAAAmAIAAGRycy9k&#10;b3ducmV2LnhtbFBLBQYAAAAABAAEAPUAAACJAwAAAAA=&#10;" fillcolor="black" stroked="f"/>
                  <v:rect id="Rectangle 1864" o:spid="_x0000_s2884" style="position:absolute;left:6757;top:16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KyMQA&#10;AADdAAAADwAAAGRycy9kb3ducmV2LnhtbERPS2sCMRC+C/0PYQq9abZLK7oapRYKXgRfB72Nm3F3&#10;cTPZJqlu/fVGELzNx/ec8bQ1tTiT85VlBe+9BARxbnXFhYLt5qc7AOEDssbaMin4Jw/TyUtnjJm2&#10;F17ReR0KEUPYZ6igDKHJpPR5SQZ9zzbEkTtaZzBE6AqpHV5iuKllmiR9abDi2FBiQ98l5af1n1Ew&#10;Gw5mv8sPXlxXhz3td4fTZ+oSpd5e268RiEBteIof7rmO84dpH+7fxB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1SsjEAAAA3QAAAA8AAAAAAAAAAAAAAAAAmAIAAGRycy9k&#10;b3ducmV2LnhtbFBLBQYAAAAABAAEAPUAAACJAwAAAAA=&#10;" fillcolor="black" stroked="f"/>
                  <v:rect id="Rectangle 1865" o:spid="_x0000_s2885" style="position:absolute;left:6757;top:168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vU8UA&#10;AADdAAAADwAAAGRycy9kb3ducmV2LnhtbERPTWsCMRC9F/wPYQRvNdulVl2NogXBS6HaHvQ2bqa7&#10;i5vJmkRd++sboeBtHu9zpvPW1OJCzleWFbz0ExDEudUVFwq+v1bPIxA+IGusLZOCG3mYzzpPU8y0&#10;vfKGLttQiBjCPkMFZQhNJqXPSzLo+7YhjtyPdQZDhK6Q2uE1hptapknyJg1WHBtKbOi9pPy4PRsF&#10;y/Foefp85Y/fzWFP+93hOEhdolSv2y4mIAK14SH+d691nD9Oh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e9TxQAAAN0AAAAPAAAAAAAAAAAAAAAAAJgCAABkcnMv&#10;ZG93bnJldi54bWxQSwUGAAAAAAQABAD1AAAAigMAAAAA&#10;" fillcolor="black" stroked="f"/>
                </v:group>
                <v:rect id="Rectangle 1866" o:spid="_x0000_s2886" style="position:absolute;left:37453;top:9305;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7IcgA&#10;AADdAAAADwAAAGRycy9kb3ducmV2LnhtbESPQW/CMAyF70j7D5EncYN0FSDoCGhMmrQL0mA7jJtp&#10;vLaicbokg26/fj4gcbP1nt/7vFz3rlVnCrHxbOBhnIEiLr1tuDLw8f4ymoOKCdli65kM/FKE9epu&#10;sMTC+gvv6LxPlZIQjgUaqFPqCq1jWZPDOPYdsWhfPjhMsoZK24AXCXetzrNsph02LA01dvRcU3na&#10;/zgDm8V88/024e3f7nigw+fxNM1DZszwvn96BJWoTzfz9frVCv4i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pnshyAAAAN0AAAAPAAAAAAAAAAAAAAAAAJgCAABk&#10;cnMvZG93bnJldi54bWxQSwUGAAAAAAQABAD1AAAAjQMAAAAA&#10;" fillcolor="black" stroked="f"/>
                <v:rect id="Rectangle 1867" o:spid="_x0000_s2887" style="position:absolute;left:37453;top:9277;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eusUA&#10;AADdAAAADwAAAGRycy9kb3ducmV2LnhtbERPS2vCQBC+F/wPywi91Y2hLSa6igpCL4X6OOhtzI5J&#10;MDsbd7ca/fXdQqG3+fieM5l1phFXcr62rGA4SEAQF1bXXCrYbVcvIxA+IGtsLJOCO3mYTXtPE8y1&#10;vfGarptQihjCPkcFVQhtLqUvKjLoB7YljtzJOoMhQldK7fAWw00j0yR5lwZrjg0VtrSsqDhvvo2C&#10;RTZaXL5e+fOxPh7osD+e31KXKPXc7+ZjEIG68C/+c3/oOD9LM/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6t66xQAAAN0AAAAPAAAAAAAAAAAAAAAAAJgCAABkcnMv&#10;ZG93bnJldi54bWxQSwUGAAAAAAQABAD1AAAAigMAAAAA&#10;" fillcolor="black" stroked="f"/>
                <v:rect id="Rectangle 1868" o:spid="_x0000_s2888" style="position:absolute;left:37453;top:9249;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h+sgA&#10;AADdAAAADwAAAGRycy9kb3ducmV2LnhtbESPQW/CMAyF75P2HyJP4jbSwZigENCYhLTLJGA7jJtp&#10;TFvROF0SoOPX48Ok3Wy95/c+zxada9SZQqw9G3jqZ6CIC29rLg18fa4ex6BiQrbYeCYDvxRhMb+/&#10;m2Fu/YU3dN6mUkkIxxwNVCm1udaxqMhh7PuWWLSDDw6TrKHUNuBFwl2jB1n2oh3WLA0VtvRWUXHc&#10;npyB5WS8/Fk/88d1s9/R7nt/HA1CZkzvoXudgkrUpX/z3/W7FfzJUPj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CeH6yAAAAN0AAAAPAAAAAAAAAAAAAAAAAJgCAABk&#10;cnMvZG93bnJldi54bWxQSwUGAAAAAAQABAD1AAAAjQMAAAAA&#10;" fillcolor="black" stroked="f"/>
                <v:rect id="Rectangle 1869" o:spid="_x0000_s2889" style="position:absolute;left:37453;top:922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EYcUA&#10;AADdAAAADwAAAGRycy9kb3ducmV2LnhtbERPS2sCMRC+F/wPYQRvNeujolujqCB4Ear2UG/jZrq7&#10;uJmsSdTVX98UCr3Nx/ec6bwxlbiR86VlBb1uAoI4s7rkXMHnYf06BuEDssbKMil4kIf5rPUyxVTb&#10;O+/otg+5iCHsU1RQhFCnUvqsIIO+a2viyH1bZzBE6HKpHd5juKlkP0lG0mDJsaHAmlYFZef91ShY&#10;TsbLy8eQt8/d6UjHr9P5re8SpTrtZvEOIlAT/sV/7o2O8yeDHv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URhxQAAAN0AAAAPAAAAAAAAAAAAAAAAAJgCAABkcnMv&#10;ZG93bnJldi54bWxQSwUGAAAAAAQABAD1AAAAigMAAAAA&#10;" fillcolor="black" stroked="f"/>
                <v:rect id="Rectangle 1870" o:spid="_x0000_s2890" style="position:absolute;left:37453;top:9199;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FsUA&#10;AADdAAAADwAAAGRycy9kb3ducmV2LnhtbERPTWsCMRC9F/wPYQRvNdutFV2NogXBS6HaHvQ2bqa7&#10;i5vJmkRd++sboeBtHu9zpvPW1OJCzleWFbz0ExDEudUVFwq+v1bPIxA+IGusLZOCG3mYzzpPU8y0&#10;vfKGLttQiBjCPkMFZQhNJqXPSzLo+7YhjtyPdQZDhK6Q2uE1hptapkkylAYrjg0lNvReUn7cno2C&#10;5Xi0PH0O+ON3c9jTfnc4vqUuUarXbRcTEIHa8BD/u9c6zh+/pn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l9oWxQAAAN0AAAAPAAAAAAAAAAAAAAAAAJgCAABkcnMv&#10;ZG93bnJldi54bWxQSwUGAAAAAAQABAD1AAAAigMAAAAA&#10;" fillcolor="black" stroked="f"/>
                <v:rect id="Rectangle 1871" o:spid="_x0000_s2891" style="position:absolute;left:37453;top:9172;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jcQA&#10;AADdAAAADwAAAGRycy9kb3ducmV2LnhtbERPTWsCMRC9C/0PYQreNFutRVej1ILgRajWg97Gzbi7&#10;uJlsk6hbf30jCN7m8T5nMmtMJS7kfGlZwVs3AUGcWV1yrmD7s+gMQfiArLGyTAr+yMNs+tKaYKrt&#10;ldd02YRcxBD2KSooQqhTKX1WkEHftTVx5I7WGQwRulxqh9cYbirZS5IPabDk2FBgTV8FZafN2SiY&#10;j4bz3+93Xt3Whz3td4fToOcSpdqvzecYRKAmPMUP91LH+aN+H+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bf43EAAAA3QAAAA8AAAAAAAAAAAAAAAAAmAIAAGRycy9k&#10;b3ducmV2LnhtbFBLBQYAAAAABAAEAPUAAACJAwAAAAA=&#10;" fillcolor="black" stroked="f"/>
                <v:rect id="Rectangle 1872" o:spid="_x0000_s2892" style="position:absolute;left:37453;top:8479;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n+cUA&#10;AADdAAAADwAAAGRycy9kb3ducmV2LnhtbERPTWvCQBC9F/oflin0Vje1tmjMKlUQvBTUetDbJDsm&#10;wexs3F019te7hUJv83ifk00704gLOV9bVvDaS0AQF1bXXCrYfi9ehiB8QNbYWCYFN/IwnTw+ZJhq&#10;e+U1XTahFDGEfYoKqhDaVEpfVGTQ92xLHLmDdQZDhK6U2uE1hptG9pPkQxqsOTZU2NK8ouK4ORsF&#10;s9FwdloN+Otnne9pv8uP732XKPX81H2OQQTqwr/4z73Ucf7obQC/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uf5xQAAAN0AAAAPAAAAAAAAAAAAAAAAAJgCAABkcnMv&#10;ZG93bnJldi54bWxQSwUGAAAAAAQABAD1AAAAigMAAAAA&#10;" fillcolor="black" stroked="f"/>
                <v:rect id="Rectangle 1873" o:spid="_x0000_s2893" style="position:absolute;left:37453;top:8452;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5CYsUA&#10;AADdAAAADwAAAGRycy9kb3ducmV2LnhtbERPTWvCQBC9C/6HZQq96aZWRdOsokLBi1C1h3qbZKdJ&#10;MDsbd7ca++u7hUJv83ifky0704grOV9bVvA0TEAQF1bXXCp4P74OZiB8QNbYWCYFd/KwXPR7Gaba&#10;3nhP10MoRQxhn6KCKoQ2ldIXFRn0Q9sSR+7TOoMhQldK7fAWw00jR0kylQZrjg0VtrSpqDgfvoyC&#10;9Xy2vryNefe9z090+sjPk5FLlHp86FYvIAJ14V/8597qOH/+PI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kJixQAAAN0AAAAPAAAAAAAAAAAAAAAAAJgCAABkcnMv&#10;ZG93bnJldi54bWxQSwUGAAAAAAQABAD1AAAAigMAAAAA&#10;" fillcolor="black" stroked="f"/>
                <v:rect id="Rectangle 1874" o:spid="_x0000_s2894" style="position:absolute;left:37453;top:8429;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cFcUA&#10;AADdAAAADwAAAGRycy9kb3ducmV2LnhtbERPS2vCQBC+F/oflhG81Y1PNM0qtVDwUlDbQ71NstMk&#10;mJ1Nd7ea+utdQehtPr7nZKvONOJEzteWFQwHCQjiwuqaSwWfH29PcxA+IGtsLJOCP/KwWj4+ZJhq&#10;e+YdnfahFDGEfYoKqhDaVEpfVGTQD2xLHLlv6wyGCF0ptcNzDDeNHCXJTBqsOTZU2NJrRcVx/2sU&#10;rBfz9c92wu+XXX6gw1d+nI5colS/1708gwjUhX/x3b3Rcf5iPI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NwVxQAAAN0AAAAPAAAAAAAAAAAAAAAAAJgCAABkcnMv&#10;ZG93bnJldi54bWxQSwUGAAAAAAQABAD1AAAAigMAAAAA&#10;" fillcolor="black" stroked="f"/>
                <v:rect id="Rectangle 1875" o:spid="_x0000_s2895" style="position:absolute;left:37453;top:8402;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5jsYA&#10;AADdAAAADwAAAGRycy9kb3ducmV2LnhtbERPS2sCMRC+F/ofwhS8dbP10erWKFUQvAhqe6i3cTPd&#10;XdxM1iTq2l9vCkJv8/E9ZzxtTS3O5HxlWcFLkoIgzq2uuFDw9bl4HoLwAVljbZkUXMnDdPL4MMZM&#10;2wtv6LwNhYgh7DNUUIbQZFL6vCSDPrENceR+rDMYInSF1A4vMdzUspumr9JgxbGhxIbmJeWH7cko&#10;mI2Gs+O6z6vfzX5Hu+/9YdB1qVKdp/bjHUSgNvyL7+6ljvNHvTf4+yae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5jsYAAADdAAAADwAAAAAAAAAAAAAAAACYAgAAZHJz&#10;L2Rvd25yZXYueG1sUEsFBgAAAAAEAAQA9QAAAIsDAAAAAA==&#10;" fillcolor="black" stroked="f"/>
                <v:rect id="Rectangle 1876" o:spid="_x0000_s2896" style="position:absolute;left:37453;top:8374;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MgA&#10;AADdAAAADwAAAGRycy9kb3ducmV2LnhtbESPQW/CMAyF75P2HyJP4jbSwZigENCYhLTLJGA7jJtp&#10;TFvROF0SoOPX48Ok3Wy95/c+zxada9SZQqw9G3jqZ6CIC29rLg18fa4ex6BiQrbYeCYDvxRhMb+/&#10;m2Fu/YU3dN6mUkkIxxwNVCm1udaxqMhh7PuWWLSDDw6TrKHUNuBFwl2jB1n2oh3WLA0VtvRWUXHc&#10;npyB5WS8/Fk/88d1s9/R7nt/HA1CZkzvoXudgkrUpX/z3/W7FfzJUH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f+38yAAAAN0AAAAPAAAAAAAAAAAAAAAAAJgCAABk&#10;cnMvZG93bnJldi54bWxQSwUGAAAAAAQABAD1AAAAjQMAAAAA&#10;" fillcolor="black" stroked="f"/>
                <v:rect id="Rectangle 1877" o:spid="_x0000_s2897" style="position:absolute;left:37453;top:8346;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NIZ8UA&#10;AADdAAAADwAAAGRycy9kb3ducmV2LnhtbERPS2sCMRC+F/ofwhS81ay2FXc1ihYEL4X6OOht3Iy7&#10;i5vJmkTd9tc3QsHbfHzPGU9bU4srOV9ZVtDrJiCIc6srLhRsN4vXIQgfkDXWlknBD3mYTp6fxphp&#10;e+MVXdehEDGEfYYKyhCaTEqfl2TQd21DHLmjdQZDhK6Q2uEthpta9pNkIA1WHBtKbOizpPy0vhgF&#10;83Q4P3+/89fv6rCn/e5w+ui7RKnOSzsbgQjUhof4373UcX76lsL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0hnxQAAAN0AAAAPAAAAAAAAAAAAAAAAAJgCAABkcnMv&#10;ZG93bnJldi54bWxQSwUGAAAAAAQABAD1AAAAigMAAAAA&#10;" fillcolor="black" stroked="f"/>
                <v:rect id="Rectangle 1878" o:spid="_x0000_s2898" style="position:absolute;left:37453;top:8319;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h8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9PhF++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PkofHAAAA3QAAAA8AAAAAAAAAAAAAAAAAmAIAAGRy&#10;cy9kb3ducmV2LnhtbFBLBQYAAAAABAAEAPUAAACMAwAAAAA=&#10;" fillcolor="black" stroked="f"/>
                <v:rect id="Rectangle 1879" o:spid="_x0000_s2899" style="position:absolute;left:37453;top:829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3HMUA&#10;AADdAAAADwAAAGRycy9kb3ducmV2LnhtbERPS2sCMRC+F/wPYQRv3ayiRVejaEHoRaiPg97Gzbi7&#10;uJlsk1RXf31TKPQ2H99zZovW1OJGzleWFfSTFARxbnXFhYLDfv06BuEDssbaMil4kIfFvPMyw0zb&#10;O2/ptguFiCHsM1RQhtBkUvq8JIM+sQ1x5C7WGQwRukJqh/cYbmo5SNM3abDi2FBiQ+8l5dfdt1Gw&#10;moxXX59D3jy35xOdjufraOBSpXrddjkFEagN/+I/94eO8yfDPv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zccxQAAAN0AAAAPAAAAAAAAAAAAAAAAAJgCAABkcnMv&#10;ZG93bnJldi54bWxQSwUGAAAAAAQABAD1AAAAigMAAAAA&#10;" fillcolor="black" stroked="f"/>
                <v:rect id="Rectangle 1880" o:spid="_x0000_s2900" style="position:absolute;left:37453;top:8269;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Gpa8UA&#10;AADdAAAADwAAAGRycy9kb3ducmV2LnhtbERPTWvCQBC9F/wPyxR6q5uGVDS6ihEKvRSq9lBvY3ZM&#10;gtnZuLvVtL/eLQje5vE+Z7boTSvO5HxjWcHLMAFBXFrdcKXga/v2PAbhA7LG1jIp+CUPi/ngYYa5&#10;thde03kTKhFD2OeooA6hy6X0ZU0G/dB2xJE7WGcwROgqqR1eYrhpZZokI2mw4dhQY0ermsrj5sco&#10;KCbj4vSZ8cffer+j3ff++Jq6RKmnx345BRGoD3fxzf2u4/xJlsL/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alrxQAAAN0AAAAPAAAAAAAAAAAAAAAAAJgCAABkcnMv&#10;ZG93bnJldi54bWxQSwUGAAAAAAQABAD1AAAAigMAAAAA&#10;" fillcolor="black" stroked="f"/>
                <v:rect id="Rectangle 1881" o:spid="_x0000_s2901" style="position:absolute;left:37453;top:8241;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M8MUA&#10;AADdAAAADwAAAGRycy9kb3ducmV2LnhtbERPTWvCQBC9F/oflin0Vje1tmjMKlUQvBTUetDbJDsm&#10;wexs3F019te7hUJv83ifk00704gLOV9bVvDaS0AQF1bXXCrYfi9ehiB8QNbYWCYFN/IwnTw+ZJhq&#10;e+U1XTahFDGEfYoKqhDaVEpfVGTQ92xLHLmDdQZDhK6U2uE1hptG9pPkQxqsOTZU2NK8ouK4ORsF&#10;s9FwdloN+Otnne9pv8uP732XKPX81H2OQQTqwr/4z73Ucf5o8Aa/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QzwxQAAAN0AAAAPAAAAAAAAAAAAAAAAAJgCAABkcnMv&#10;ZG93bnJldi54bWxQSwUGAAAAAAQABAD1AAAAigMAAAAA&#10;" fillcolor="black" stroked="f"/>
                <v:rect id="Rectangle 1882" o:spid="_x0000_s2902" style="position:absolute;left:37453;top:8213;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UhMUA&#10;AADdAAAADwAAAGRycy9kb3ducmV2LnhtbERPTWvCQBC9F/wPyxR6q5uGVDS6ihEKvRSq9lBvY3ZM&#10;gtnZuLvVtL/eLQje5vE+Z7boTSvO5HxjWcHLMAFBXFrdcKXga/v2PAbhA7LG1jIp+CUPi/ngYYa5&#10;thde03kTKhFD2OeooA6hy6X0ZU0G/dB2xJE7WGcwROgqqR1eYrhpZZokI2mw4dhQY0ermsrj5sco&#10;KCbj4vSZ8cffer+j3ff++Jq6RKmnx345BRGoD3fxzf2u4/xJls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JSExQAAAN0AAAAPAAAAAAAAAAAAAAAAAJgCAABkcnMv&#10;ZG93bnJldi54bWxQSwUGAAAAAAQABAD1AAAAigMAAAAA&#10;" fillcolor="black" stroked="f"/>
                <v:rect id="Rectangle 1883" o:spid="_x0000_s2903" style="position:absolute;left:37453;top:8186;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xH8QA&#10;AADdAAAADwAAAGRycy9kb3ducmV2LnhtbERPTWsCMRC9C/6HMEJvblZR0a1RqiD0UlDbQ72Nm3F3&#10;cTPZJqlu++uNIHibx/uc+bI1tbiQ85VlBYMkBUGcW11xoeDrc9OfgvABWWNtmRT8kYflotuZY6bt&#10;lXd02YdCxBD2GSooQ2gyKX1ekkGf2IY4cifrDIYIXSG1w2sMN7UcpulEGqw4NpTY0Lqk/Lz/NQpW&#10;s+nqZzvij//d8UCH7+N5PHSpUi+99u0VRKA2PMUP97uO82ejM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4MR/EAAAA3QAAAA8AAAAAAAAAAAAAAAAAmAIAAGRycy9k&#10;b3ducmV2LnhtbFBLBQYAAAAABAAEAPUAAACJAwAAAAA=&#10;" fillcolor="black" stroked="f"/>
                <v:rect id="Rectangle 1884" o:spid="_x0000_s2904" style="position:absolute;left:37453;top:816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qvaMQA&#10;AADdAAAADwAAAGRycy9kb3ducmV2LnhtbERPTWsCMRC9C/6HMEJvblZR0a1RqiD0Uqi2h3obN+Pu&#10;4mayTVJd/fWNIHibx/uc+bI1tTiT85VlBYMkBUGcW11xoeD7a9OfgvABWWNtmRRcycNy0e3MMdP2&#10;wls670IhYgj7DBWUITSZlD4vyaBPbEMcuaN1BkOErpDa4SWGm1oO03QiDVYcG0psaF1Sftr9GQWr&#10;2XT1+znij9v2sKf9z+E0HrpUqZde+/YKIlAbnuKH+13H+bPRBO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qr2jEAAAA3QAAAA8AAAAAAAAAAAAAAAAAmAIAAGRycy9k&#10;b3ducmV2LnhtbFBLBQYAAAAABAAEAPUAAACJAwAAAAA=&#10;" fillcolor="black" stroked="f"/>
                <v:rect id="Rectangle 1885" o:spid="_x0000_s2905" style="position:absolute;left:37453;top:8136;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88QA&#10;AADdAAAADwAAAGRycy9kb3ducmV2LnhtbERPTWsCMRC9C/0PYQreNFuxVlej1ILgRajWg97Gzbi7&#10;uJlsk6hbf30jCN7m8T5nMmtMJS7kfGlZwVs3AUGcWV1yrmD7s+gMQfiArLGyTAr+yMNs+tKaYKrt&#10;ldd02YRcxBD2KSooQqhTKX1WkEHftTVx5I7WGQwRulxqh9cYbirZS5KBNFhybCiwpq+CstPmbBTM&#10;R8P573efV7f1YU/73eH03nOJUu3X5nMMIlATnuKHe6nj/FH/A+7fxBP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CvPEAAAA3QAAAA8AAAAAAAAAAAAAAAAAmAIAAGRycy9k&#10;b3ducmV2LnhtbFBLBQYAAAAABAAEAPUAAACJAwAAAAA=&#10;" fillcolor="black" stroked="f"/>
                <v:rect id="Rectangle 1886" o:spid="_x0000_s2906" style="position:absolute;left:37453;top:8108;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egc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Z9PBF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5noHHAAAA3QAAAA8AAAAAAAAAAAAAAAAAmAIAAGRy&#10;cy9kb3ducmV2LnhtbFBLBQYAAAAABAAEAPUAAACMAwAAAAA=&#10;" fillcolor="black" stroked="f"/>
                <v:rect id="Rectangle 1887" o:spid="_x0000_s2907" style="position:absolute;left:37453;top:8080;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7GsUA&#10;AADdAAAADwAAAGRycy9kb3ducmV2LnhtbERPS2sCMRC+F/wPYQRvNavY4q5G0YLQS6E+DnobN+Pu&#10;4mayTVJd/fVNQfA2H99zpvPW1OJCzleWFQz6CQji3OqKCwW77ep1DMIHZI21ZVJwIw/zWedlipm2&#10;V17TZRMKEUPYZ6igDKHJpPR5SQZ93zbEkTtZZzBE6AqpHV5juKnlMEnepcGKY0OJDX2UlJ83v0bB&#10;Mh0vf75H/HVfHw902B/Pb0OXKNXrtosJiEBteIof7k8d56ejF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TsaxQAAAN0AAAAPAAAAAAAAAAAAAAAAAJgCAABkcnMv&#10;ZG93bnJldi54bWxQSwUGAAAAAAQABAD1AAAAigMAAAAA&#10;" fillcolor="black" stroked="f"/>
                <v:rect id="Rectangle 1888" o:spid="_x0000_s2908" style="position:absolute;left:37453;top:8053;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EWsgA&#10;AADdAAAADwAAAGRycy9kb3ducmV2LnhtbESPT2/CMAzF70j7DpGRdoMUNCYoBDQmTdpl0vhzgJtp&#10;TFvROF2SQbdPPx8mcbP1nt/7ebHqXKOuFGLt2cBomIEiLrytuTSw370NpqBiQrbYeCYDPxRhtXzo&#10;LTC3/sYbum5TqSSEY44GqpTaXOtYVOQwDn1LLNrZB4dJ1lBqG/Am4a7R4yx71g5rloYKW3qtqLhs&#10;v52B9Wy6/vp84o/fzelIx8PpMhmHzJjHfvcyB5WoS3fz//W7FfzZRPjlGx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1gRayAAAAN0AAAAPAAAAAAAAAAAAAAAAAJgCAABk&#10;cnMvZG93bnJldi54bWxQSwUGAAAAAAQABAD1AAAAjQMAAAAA&#10;" fillcolor="black" stroked="f"/>
                <v:rect id="Rectangle 1889" o:spid="_x0000_s2909" style="position:absolute;left:37453;top:803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hwcQA&#10;AADdAAAADwAAAGRycy9kb3ducmV2LnhtbERPS2sCMRC+F/wPYYTealapoqtRVCj0UvB10Nu4GXcX&#10;N5M1SXX11xuh0Nt8fM+ZzBpTiSs5X1pW0O0kIIgzq0vOFey2Xx9DED4ga6wsk4I7eZhNW28TTLW9&#10;8Zqum5CLGMI+RQVFCHUqpc8KMug7tiaO3Mk6gyFCl0vt8BbDTSV7STKQBkuODQXWtCwoO29+jYLF&#10;aLi4rD7557E+HuiwP577PZco9d5u5mMQgZrwL/5zf+s4f9TvwuubeIK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aocHEAAAA3QAAAA8AAAAAAAAAAAAAAAAAmAIAAGRycy9k&#10;b3ducmV2LnhtbFBLBQYAAAAABAAEAPUAAACJAwAAAAA=&#10;" fillcolor="black" stroked="f"/>
                <v:rect id="Rectangle 1890" o:spid="_x0000_s2910" style="position:absolute;left:37453;top:8003;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tsQA&#10;AADdAAAADwAAAGRycy9kb3ducmV2LnhtbERPS2sCMRC+C/0PYQq9abZLLboapRYKXgRfB72Nm3F3&#10;cTPZJqmu/vpGELzNx/ec8bQ1tTiT85VlBe+9BARxbnXFhYLt5qc7AOEDssbaMim4kofp5KUzxkzb&#10;C6/ovA6FiCHsM1RQhtBkUvq8JIO+ZxviyB2tMxgidIXUDi8x3NQyTZJPabDi2FBiQ98l5af1n1Ew&#10;Gw5mv8sPXtxWhz3td4dTP3WJUm+v7dcIRKA2PMUP91zH+cN+Cv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IP7bEAAAA3QAAAA8AAAAAAAAAAAAAAAAAmAIAAGRycy9k&#10;b3ducmV2LnhtbFBLBQYAAAAABAAEAPUAAACJAwAAAAA=&#10;" fillcolor="black" stroked="f"/>
                <v:rect id="Rectangle 1891" o:spid="_x0000_s2911" style="position:absolute;left:37453;top:7975;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aLcUA&#10;AADdAAAADwAAAGRycy9kb3ducmV2LnhtbERPTWvCQBC9C/6HZQq96aZWRdOsokLBi1C1h3qbZKdJ&#10;MDsbd7ca++u7hUJv83ifky0704grOV9bVvA0TEAQF1bXXCp4P74OZiB8QNbYWCYFd/KwXPR7Gaba&#10;3nhP10MoRQxhn6KCKoQ2ldIXFRn0Q9sSR+7TOoMhQldK7fAWw00jR0kylQZrjg0VtrSpqDgfvoyC&#10;9Xy2vryNefe9z090+sjPk5FLlHp86FYvIAJ14V/8597qOH8+eYb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JotxQAAAN0AAAAPAAAAAAAAAAAAAAAAAJgCAABkcnMv&#10;ZG93bnJldi54bWxQSwUGAAAAAAQABAD1AAAAigMAAAAA&#10;" fillcolor="black" stroked="f"/>
                <v:rect id="Rectangle 1892" o:spid="_x0000_s2912" style="position:absolute;left:37453;top:7948;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CWcQA&#10;AADdAAAADwAAAGRycy9kb3ducmV2LnhtbERPTWsCMRC9C/6HMEJvblZR0a1RqiD0UlDbQ72Nm3F3&#10;cTPZJqlu++uNIHibx/uc+bI1tbiQ85VlBYMkBUGcW11xoeDrc9OfgvABWWNtmRT8kYflotuZY6bt&#10;lXd02YdCxBD2GSooQ2gyKX1ekkGf2IY4cifrDIYIXSG1w2sMN7UcpulEGqw4NpTY0Lqk/Lz/NQpW&#10;s+nqZzvij//d8UCH7+N5PHSpUi+99u0VRKA2PMUP97uO82fjE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tAlnEAAAA3QAAAA8AAAAAAAAAAAAAAAAAmAIAAGRycy9k&#10;b3ducmV2LnhtbFBLBQYAAAAABAAEAPUAAACJAwAAAAA=&#10;" fillcolor="black" stroked="f"/>
                <v:rect id="Rectangle 1893" o:spid="_x0000_s2913" style="position:absolute;left:37453;top:7920;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nwsQA&#10;AADdAAAADwAAAGRycy9kb3ducmV2LnhtbERPTWsCMRC9C/0PYQreNFtxi65GqQXBi1C1h3obN+Pu&#10;4mayTaKu/vqmIHibx/uc6bw1tbiQ85VlBW/9BARxbnXFhYLv3bI3AuEDssbaMim4kYf57KUzxUzb&#10;K2/osg2FiCHsM1RQhtBkUvq8JIO+bxviyB2tMxgidIXUDq8x3NRykCTv0mDFsaHEhj5Lyk/bs1Gw&#10;GI8Wv19DXt83hz3tfw6ndOASpbqv7ccERKA2PMUP90rH+eM0hf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p8LEAAAA3QAAAA8AAAAAAAAAAAAAAAAAmAIAAGRycy9k&#10;b3ducmV2LnhtbFBLBQYAAAAABAAEAPUAAACJAwAAAAA=&#10;" fillcolor="black" stroked="f"/>
                <v:rect id="Rectangle 1894" o:spid="_x0000_s2914" style="position:absolute;left:37453;top:789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5tcUA&#10;AADdAAAADwAAAGRycy9kb3ducmV2LnhtbERPTWvCQBC9F/wPywje6kZR0TSrVEHoRVDbQ71NsmMS&#10;zM6mu1uN/fVuodDbPN7nZKvONOJKzteWFYyGCQjiwuqaSwUf79vnOQgfkDU2lknBnTyslr2nDFNt&#10;b3yg6zGUIoawT1FBFUKbSumLigz6oW2JI3e2zmCI0JVSO7zFcNPIcZLMpMGaY0OFLW0qKi7Hb6Ng&#10;vZivv/YT3v0c8hOdPvPLdOwSpQb97vUFRKAu/Iv/3G86zl9MZ/D7TTx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zm1xQAAAN0AAAAPAAAAAAAAAAAAAAAAAJgCAABkcnMv&#10;ZG93bnJldi54bWxQSwUGAAAAAAQABAD1AAAAigMAAAAA&#10;" fillcolor="black" stroked="f"/>
                <v:rect id="Rectangle 1895" o:spid="_x0000_s2915" style="position:absolute;left:37453;top:7870;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LsUA&#10;AADdAAAADwAAAGRycy9kb3ducmV2LnhtbERPTWvCQBC9F/oflin0VjeV2mrMKlUQvBTUetDbJDsm&#10;wexs3F019te7hUJv83ifk00704gLOV9bVvDaS0AQF1bXXCrYfi9ehiB8QNbYWCYFN/IwnTw+ZJhq&#10;e+U1XTahFDGEfYoKqhDaVEpfVGTQ92xLHLmDdQZDhK6U2uE1hptG9pPkXRqsOTZU2NK8ouK4ORsF&#10;s9Fwdlq98dfPOt/TfpcfB32XKPX81H2OQQTqwr/4z73Ucf5o8AG/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5wuxQAAAN0AAAAPAAAAAAAAAAAAAAAAAJgCAABkcnMv&#10;ZG93bnJldi54bWxQSwUGAAAAAAQABAD1AAAAigMAAAAA&#10;" fillcolor="black" stroked="f"/>
                <v:rect id="Rectangle 1896" o:spid="_x0000_s2916" style="position:absolute;left:37453;top:7842;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AIXMgA&#10;AADdAAAADwAAAGRycy9kb3ducmV2LnhtbESPT2/CMAzF70j7DpGRdoMUNCYoBDQmTdpl0vhzgJtp&#10;TFvROF2SQbdPPx8mcbP1nt/7ebHqXKOuFGLt2cBomIEiLrytuTSw370NpqBiQrbYeCYDPxRhtXzo&#10;LTC3/sYbum5TqSSEY44GqpTaXOtYVOQwDn1LLNrZB4dJ1lBqG/Am4a7R4yx71g5rloYKW3qtqLhs&#10;v52B9Wy6/vp84o/fzelIx8PpMhmHzJjHfvcyB5WoS3fz//W7FfzZRHDlGx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oAhcyAAAAN0AAAAPAAAAAAAAAAAAAAAAAJgCAABk&#10;cnMvZG93bnJldi54bWxQSwUGAAAAAAQABAD1AAAAjQMAAAAA&#10;" fillcolor="black" stroked="f"/>
                <v:rect id="Rectangle 1897" o:spid="_x0000_s2917" style="position:absolute;left:24071;top:5793;width:1540;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250735" w:rsidRPr="00D9724F" w:rsidRDefault="00250735" w:rsidP="00250735">
                        <w:pPr>
                          <w:rPr>
                            <w:sz w:val="19"/>
                          </w:rPr>
                        </w:pPr>
                        <w:r w:rsidRPr="00D9724F">
                          <w:rPr>
                            <w:rFonts w:ascii="ISOCPEUR" w:hAnsi="ISOCPEUR" w:cs="ISOCPEUR"/>
                            <w:color w:val="000000"/>
                            <w:sz w:val="17"/>
                            <w:lang w:val="en-US"/>
                          </w:rPr>
                          <w:t>Vis</w:t>
                        </w:r>
                      </w:p>
                    </w:txbxContent>
                  </v:textbox>
                </v:rect>
                <v:rect id="Rectangle 1898" o:spid="_x0000_s2918" style="position:absolute;left:36628;top:5793;width:1540;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h8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GYfHAAAA3QAAAA8AAAAAAAAAAAAAAAAAmAIAAGRy&#10;cy9kb3ducmV2LnhtbFBLBQYAAAAABAAEAPUAAACMAwAAAAA=&#10;" filled="f" stroked="f">
                  <v:textbox inset="0,0,0,0">
                    <w:txbxContent>
                      <w:p w:rsidR="00250735" w:rsidRPr="00D9724F" w:rsidRDefault="00250735" w:rsidP="00250735">
                        <w:pPr>
                          <w:rPr>
                            <w:sz w:val="19"/>
                          </w:rPr>
                        </w:pPr>
                        <w:r w:rsidRPr="00D9724F">
                          <w:rPr>
                            <w:rFonts w:ascii="ISOCPEUR" w:hAnsi="ISOCPEUR" w:cs="ISOCPEUR"/>
                            <w:color w:val="000000"/>
                            <w:sz w:val="17"/>
                            <w:lang w:val="en-US"/>
                          </w:rPr>
                          <w:t>Vis</w:t>
                        </w:r>
                      </w:p>
                    </w:txbxContent>
                  </v:textbox>
                </v:rect>
                <v:rect id="Rectangle 1899" o:spid="_x0000_s2919" style="position:absolute;left:18383;top:2686;width:6275;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8HMQA&#10;AADdAAAADwAAAGRycy9kb3ducmV2LnhtbERPTWvCQBC9F/wPywi91Y09BBPdBNEWc2y1YL0N2TEJ&#10;ZmdDdmvS/vquIHibx/ucVT6aVlypd41lBfNZBIK4tLrhSsHX4f1lAcJ5ZI2tZVLwSw7ybPK0wlTb&#10;gT/puveVCCHsUlRQe9+lUrqyJoNuZjviwJ1tb9AH2FdS9ziEcNPK1yiKpcGGQ0ONHW1qKi/7H6Ng&#10;t+jW34X9G6r27bQ7fhyT7SHxSj1Px/UShKfRP8R3d6HD/CS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vBzEAAAA3QAAAA8AAAAAAAAAAAAAAAAAmAIAAGRycy9k&#10;b3ducmV2LnhtbFBLBQYAAAAABAAEAPUAAACJAwAAAAA=&#10;" filled="f" stroked="f">
                  <v:textbox inset="0,0,0,0">
                    <w:txbxContent>
                      <w:p w:rsidR="00250735" w:rsidRPr="00D9724F" w:rsidRDefault="00250735" w:rsidP="00250735">
                        <w:pPr>
                          <w:rPr>
                            <w:sz w:val="19"/>
                          </w:rPr>
                        </w:pPr>
                        <w:r w:rsidRPr="00D9724F">
                          <w:rPr>
                            <w:rFonts w:ascii="ISOCPEUR" w:hAnsi="ISOCPEUR" w:cs="ISOCPEUR"/>
                            <w:color w:val="000000"/>
                            <w:sz w:val="21"/>
                            <w:szCs w:val="24"/>
                          </w:rPr>
                          <w:t>Bossage</w:t>
                        </w:r>
                      </w:p>
                    </w:txbxContent>
                  </v:textbox>
                </v:rect>
                <v:line id="Line 1900" o:spid="_x0000_s2920" style="position:absolute;flip:x;visibility:visible;mso-wrap-style:square" from="11144,4519" to="18062,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kl5sUAAADdAAAADwAAAGRycy9kb3ducmV2LnhtbERPS2sCMRC+F/ofwgi91awerK5GkZaW&#10;UmjF18HbuBl3FzeTJYlu+u+bguBtPr7nzBbRNOJKzteWFQz6GQjiwuqaSwW77fvzGIQPyBoby6Tg&#10;lzws5o8PM8y17XhN100oRQphn6OCKoQ2l9IXFRn0fdsSJ+5kncGQoCuldtilcNPIYZaNpMGaU0OF&#10;Lb1WVJw3F6Ng/fPCR/dxied47L5Xh335tX9bKvXUi8spiEAx3MU396dO8yejIfx/k06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kl5sUAAADdAAAADwAAAAAAAAAA&#10;AAAAAAChAgAAZHJzL2Rvd25yZXYueG1sUEsFBgAAAAAEAAQA+QAAAJMDAAAAAA==&#10;" strokeweight="0"/>
                <v:oval id="Oval 1901" o:spid="_x0000_s2921" style="position:absolute;left:10905;top:6779;width:532;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IdMIA&#10;AADdAAAADwAAAGRycy9kb3ducmV2LnhtbERP30vDMBB+H/g/hBN821IVyqzLShGE4tPcBF+P5NZ0&#10;NpcuiV31rzeC4Nt9fD9vU89uEBOF2HtWcLsqQBBrb3ruFLwdnpdrEDEhGxw8k4IvilBvrxYbrIy/&#10;8CtN+9SJHMKxQgU2pbGSMmpLDuPKj8SZO/rgMGUYOmkCXnK4G+RdUZTSYc+5weJIT5b0x/7TKXhx&#10;0063ow2om3L3frLn9luelbq5nptHEInm9C/+c7cmz38o7+H3m3y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sh0wgAAAN0AAAAPAAAAAAAAAAAAAAAAAJgCAABkcnMvZG93&#10;bnJldi54bWxQSwUGAAAAAAQABAD1AAAAhwMAAAAA&#10;" fillcolor="black" strokeweight="0"/>
                <v:rect id="Rectangle 1902" o:spid="_x0000_s2922" style="position:absolute;left:22770;top:17757;width:2980;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fhMMA&#10;AADdAAAADwAAAGRycy9kb3ducmV2LnhtbERPS4vCMBC+C/sfwix401QR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fhMMAAADdAAAADwAAAAAAAAAAAAAAAACYAgAAZHJzL2Rv&#10;d25yZXYueG1sUEsFBgAAAAAEAAQA9QAAAIgDAAAAAA==&#10;" filled="f" stroked="f">
                  <v:textbox inset="0,0,0,0">
                    <w:txbxContent>
                      <w:p w:rsidR="00250735" w:rsidRPr="00D9724F" w:rsidRDefault="00250735" w:rsidP="00250735">
                        <w:pPr>
                          <w:rPr>
                            <w:sz w:val="19"/>
                          </w:rPr>
                        </w:pPr>
                        <w:proofErr w:type="spellStart"/>
                        <w:r w:rsidRPr="00D9724F">
                          <w:rPr>
                            <w:rFonts w:ascii="ISOCPEUR" w:hAnsi="ISOCPEUR" w:cs="ISOCPEUR"/>
                            <w:color w:val="000000"/>
                            <w:sz w:val="21"/>
                            <w:szCs w:val="24"/>
                            <w:lang w:val="en-US"/>
                          </w:rPr>
                          <w:t>Jeu</w:t>
                        </w:r>
                        <w:proofErr w:type="spellEnd"/>
                      </w:p>
                    </w:txbxContent>
                  </v:textbox>
                </v:rect>
                <v:line id="Line 1903" o:spid="_x0000_s2923" style="position:absolute;flip:y;visibility:visible;mso-wrap-style:square" from="24658,13747" to="27849,1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C9ksUAAADdAAAADwAAAGRycy9kb3ducmV2LnhtbERPTWsCMRC9F/wPYYTearZCbbs1ilgq&#10;Iqho66G3cTPdXdxMliS68d+bQqG3ebzPGU+jacSFnK8tK3gcZCCIC6trLhV8fX48vIDwAVljY5kU&#10;XMnDdNK7G2Oubcc7uuxDKVII+xwVVCG0uZS+qMigH9iWOHE/1hkMCbpSaoddCjeNHGbZSBqsOTVU&#10;2NK8ouK0PxsFu80zH93iHE/x2K2334dydXifKXXfj7M3EIFi+Bf/uZc6zX8dPcHvN+k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C9ksUAAADdAAAADwAAAAAAAAAA&#10;AAAAAAChAgAAZHJzL2Rvd25yZXYueG1sUEsFBgAAAAAEAAQA+QAAAJMDAAAAAA==&#10;" strokeweight="0"/>
                <v:shape id="Freeform 1904" o:spid="_x0000_s2924" style="position:absolute;left:27345;top:13747;width:504;height:553;visibility:visible;mso-wrap-style:square;v-text-anchor:top" coordsize="9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AHsQA&#10;AADdAAAADwAAAGRycy9kb3ducmV2LnhtbERPyWrDMBC9B/IPYgK9xXJzMK0TJTSFEhdyaLNAjlNr&#10;ahtbI2PJS/++KhRym8dbZ7ObTCMG6lxlWcFjFIMgzq2uuFBwOb8tn0A4j6yxsUwKfsjBbjufbTDV&#10;duRPGk6+ECGEXYoKSu/bVEqXl2TQRbYlDty37Qz6ALtC6g7HEG4auYrjRBqsODSU2NJrSXl96o2C&#10;o34/+K+63l97i/lxosx87G9KPSymlzUIT5O/i//dmQ7zn5ME/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2gB7EAAAA3QAAAA8AAAAAAAAAAAAAAAAAmAIAAGRycy9k&#10;b3ducmV2LnhtbFBLBQYAAAAABAAEAPUAAACJAwAAAAA=&#10;" path="m,43l91,,72,100,67,33,,43xe" fillcolor="black" strokeweight="0">
                  <v:path arrowok="t" o:connecttype="custom" o:connectlocs="0,23816;50403,0;39879,55387;37110,18278;0,23816" o:connectangles="0,0,0,0,0"/>
                </v:shape>
                <w10:anchorlock/>
              </v:group>
            </w:pict>
          </mc:Fallback>
        </mc:AlternateContent>
      </w:r>
    </w:p>
    <w:p w:rsidR="00250735" w:rsidRDefault="00250735" w:rsidP="00250735"/>
    <w:p w:rsidR="00250735" w:rsidRDefault="00250735" w:rsidP="00250735">
      <w:r>
        <w:t xml:space="preserve">Le bossage </w:t>
      </w:r>
      <w:r w:rsidRPr="00D9724F">
        <w:t>coté h est</w:t>
      </w:r>
      <w:r>
        <w:t xml:space="preserve"> usiné sur un tour en même temps que le plan d'appui. La </w:t>
      </w:r>
      <w:r w:rsidRPr="00250735">
        <w:t>perpendicularité</w:t>
      </w:r>
      <w:r>
        <w:t xml:space="preserve"> de ces deux surfaces est donc </w:t>
      </w:r>
      <w:r w:rsidRPr="00250735">
        <w:t>parfaite</w:t>
      </w:r>
      <w:r>
        <w:t>.</w:t>
      </w:r>
    </w:p>
    <w:p w:rsidR="00250735" w:rsidRDefault="00250735" w:rsidP="00250735"/>
    <w:p w:rsidR="00250735" w:rsidRDefault="00250735" w:rsidP="00250735">
      <w:r>
        <w:sym w:font="Symbol" w:char="F0B7"/>
      </w:r>
      <w:r>
        <w:t xml:space="preserve"> Le jeu indiqué empêche le bossage de toucher au fond et oblige les pièces à se toucher sur une surface </w:t>
      </w:r>
      <w:r w:rsidRPr="00250735">
        <w:t>large</w:t>
      </w:r>
      <w:r>
        <w:t xml:space="preserve"> assurant </w:t>
      </w:r>
      <w:proofErr w:type="gramStart"/>
      <w:r>
        <w:t>ainsi</w:t>
      </w:r>
      <w:proofErr w:type="gramEnd"/>
      <w:r>
        <w:t xml:space="preserve"> une bonne </w:t>
      </w:r>
      <w:r w:rsidRPr="00250735">
        <w:t>stabilité</w:t>
      </w:r>
      <w:r>
        <w:t>.</w:t>
      </w:r>
    </w:p>
    <w:p w:rsidR="00250735" w:rsidRDefault="00250735" w:rsidP="00250735"/>
    <w:p w:rsidR="00250735" w:rsidRDefault="00250735" w:rsidP="00250735"/>
    <w:p w:rsidR="00250735" w:rsidRDefault="00250735" w:rsidP="00250735">
      <w:r>
        <w:t>Si la pièce est trop volumineuse, son montage sur un tour normal est impossible et on préfère la solution ci-après.</w:t>
      </w:r>
    </w:p>
    <w:tbl>
      <w:tblPr>
        <w:tblW w:w="0" w:type="auto"/>
        <w:tblBorders>
          <w:insideH w:val="single" w:sz="4" w:space="0" w:color="auto"/>
        </w:tblBorders>
        <w:tblLayout w:type="fixed"/>
        <w:tblCellMar>
          <w:left w:w="70" w:type="dxa"/>
          <w:right w:w="70" w:type="dxa"/>
        </w:tblCellMar>
        <w:tblLook w:val="0000" w:firstRow="0" w:lastRow="0" w:firstColumn="0" w:lastColumn="0" w:noHBand="0" w:noVBand="0"/>
      </w:tblPr>
      <w:tblGrid>
        <w:gridCol w:w="4181"/>
        <w:gridCol w:w="5597"/>
      </w:tblGrid>
      <w:tr w:rsidR="00250735" w:rsidTr="00250735">
        <w:tc>
          <w:tcPr>
            <w:tcW w:w="4181" w:type="dxa"/>
            <w:vAlign w:val="center"/>
          </w:tcPr>
          <w:p w:rsidR="00250735" w:rsidRDefault="00250735" w:rsidP="00250735">
            <w:r>
              <w:object w:dxaOrig="4849" w:dyaOrig="4484">
                <v:shape id="_x0000_i1030" type="#_x0000_t75" style="width:171.65pt;height:159.05pt" o:ole="" fillcolor="window">
                  <v:imagedata r:id="rId28" o:title=""/>
                </v:shape>
                <o:OLEObject Type="Embed" ProgID="Designer.Drawing.7" ShapeID="_x0000_i1030" DrawAspect="Content" ObjectID="_1475952364" r:id="rId29"/>
              </w:object>
            </w:r>
          </w:p>
        </w:tc>
        <w:tc>
          <w:tcPr>
            <w:tcW w:w="5597" w:type="dxa"/>
            <w:vAlign w:val="center"/>
          </w:tcPr>
          <w:p w:rsidR="00250735" w:rsidRDefault="00250735" w:rsidP="00250735">
            <w:r>
              <w:t xml:space="preserve">La </w:t>
            </w:r>
            <w:r w:rsidRPr="00250735">
              <w:t xml:space="preserve">goupille </w:t>
            </w:r>
            <w:r w:rsidRPr="0057169D">
              <w:t>ou pied</w:t>
            </w:r>
            <w:r w:rsidRPr="00250735">
              <w:t xml:space="preserve"> de positionnement </w:t>
            </w:r>
            <w:r>
              <w:t xml:space="preserve">ou pied </w:t>
            </w:r>
            <w:r w:rsidRPr="00250735">
              <w:t>de centrage</w:t>
            </w:r>
            <w:r>
              <w:t xml:space="preserve"> remplace le bossage dans le trou. Ses dimensions sont normalisées (voir guide de dessin). </w:t>
            </w:r>
          </w:p>
          <w:p w:rsidR="00250735" w:rsidRDefault="00250735" w:rsidP="00250735"/>
          <w:p w:rsidR="00250735" w:rsidRDefault="00250735" w:rsidP="00250735">
            <w:r>
              <w:t>Elle est en acier traité. Le centrage obtenu est très précis et nécessite une grande précision pour le diamètre et l'orientation des trous.</w:t>
            </w:r>
          </w:p>
          <w:p w:rsidR="00250735" w:rsidRDefault="00250735" w:rsidP="00250735"/>
          <w:p w:rsidR="00250735" w:rsidRDefault="00250735" w:rsidP="00250735">
            <w:r>
              <w:t xml:space="preserve">Si la précision nécessaire est faible, on la remplace par une goupille élastique (goupille </w:t>
            </w:r>
            <w:proofErr w:type="spellStart"/>
            <w:r>
              <w:t>Mécanindus</w:t>
            </w:r>
            <w:proofErr w:type="spellEnd"/>
            <w:r>
              <w:t>) ou une goupille cannelée (voir guide de dessin).</w:t>
            </w:r>
          </w:p>
          <w:p w:rsidR="00250735" w:rsidRDefault="00250735" w:rsidP="00250735"/>
        </w:tc>
      </w:tr>
    </w:tbl>
    <w:p w:rsidR="00250735" w:rsidRPr="00250735" w:rsidRDefault="00250735" w:rsidP="00250735"/>
    <w:p w:rsidR="00250735" w:rsidRDefault="00250735" w:rsidP="00250735">
      <w:pPr>
        <w:pStyle w:val="Titre4"/>
      </w:pPr>
      <w:r>
        <w:t>Réalisation d’une glissière</w:t>
      </w:r>
    </w:p>
    <w:p w:rsidR="00250735" w:rsidRDefault="00250735" w:rsidP="00250735"/>
    <w:p w:rsidR="00250735" w:rsidRDefault="00250735" w:rsidP="00250735">
      <w:pPr>
        <w:pStyle w:val="Para"/>
        <w:numPr>
          <w:ilvl w:val="0"/>
          <w:numId w:val="37"/>
        </w:numPr>
      </w:pPr>
      <w:bookmarkStart w:id="20" w:name="_Toc504031552"/>
      <w:bookmarkStart w:id="21" w:name="_Toc371256780"/>
      <w:r>
        <w:t>Principe</w:t>
      </w:r>
      <w:bookmarkEnd w:id="20"/>
      <w:bookmarkEnd w:id="21"/>
    </w:p>
    <w:tbl>
      <w:tblPr>
        <w:tblW w:w="0" w:type="auto"/>
        <w:tblBorders>
          <w:insideH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250735" w:rsidTr="00250735">
        <w:tc>
          <w:tcPr>
            <w:tcW w:w="4889" w:type="dxa"/>
            <w:vAlign w:val="center"/>
          </w:tcPr>
          <w:p w:rsidR="00250735" w:rsidRDefault="00250735" w:rsidP="00250735">
            <w:pPr>
              <w:jc w:val="cente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812800</wp:posOffset>
                      </wp:positionH>
                      <wp:positionV relativeFrom="paragraph">
                        <wp:posOffset>335280</wp:posOffset>
                      </wp:positionV>
                      <wp:extent cx="232410" cy="240030"/>
                      <wp:effectExtent l="8890" t="9525" r="6350" b="7620"/>
                      <wp:wrapNone/>
                      <wp:docPr id="3102" name="Ellipse 3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102" o:spid="_x0000_s1026" style="position:absolute;margin-left:64pt;margin-top:26.4pt;width:18.3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"/>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957580</wp:posOffset>
                      </wp:positionH>
                      <wp:positionV relativeFrom="paragraph">
                        <wp:posOffset>539750</wp:posOffset>
                      </wp:positionV>
                      <wp:extent cx="232410" cy="240030"/>
                      <wp:effectExtent l="10795" t="13970" r="13970" b="12700"/>
                      <wp:wrapNone/>
                      <wp:docPr id="3101" name="Ellipse 3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101" o:spid="_x0000_s1026" style="position:absolute;margin-left:75.4pt;margin-top:42.5pt;width:18.3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"/>
                  </w:pict>
                </mc:Fallback>
              </mc:AlternateContent>
            </w: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1188720</wp:posOffset>
                      </wp:positionH>
                      <wp:positionV relativeFrom="paragraph">
                        <wp:posOffset>361950</wp:posOffset>
                      </wp:positionV>
                      <wp:extent cx="232410" cy="240030"/>
                      <wp:effectExtent l="13335" t="7620" r="11430" b="9525"/>
                      <wp:wrapNone/>
                      <wp:docPr id="3100" name="Ellipse 3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100" o:spid="_x0000_s1026" style="position:absolute;margin-left:93.6pt;margin-top:28.5pt;width:18.3pt;height:1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"/>
                  </w:pict>
                </mc:Fallback>
              </mc:AlternateContent>
            </w: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1664970</wp:posOffset>
                      </wp:positionH>
                      <wp:positionV relativeFrom="paragraph">
                        <wp:posOffset>335280</wp:posOffset>
                      </wp:positionV>
                      <wp:extent cx="232410" cy="240030"/>
                      <wp:effectExtent l="13335" t="9525" r="11430" b="7620"/>
                      <wp:wrapNone/>
                      <wp:docPr id="3099" name="Ellipse 3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099" o:spid="_x0000_s1026" style="position:absolute;margin-left:131.1pt;margin-top:26.4pt;width:18.3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"/>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426085</wp:posOffset>
                      </wp:positionV>
                      <wp:extent cx="232410" cy="240030"/>
                      <wp:effectExtent l="5715" t="5080" r="9525" b="12065"/>
                      <wp:wrapNone/>
                      <wp:docPr id="3098" name="Ellipse 3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098" o:spid="_x0000_s1026" style="position:absolute;margin-left:151.5pt;margin-top:33.55pt;width:18.3pt;height:1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"/>
                  </w:pict>
                </mc:Fallback>
              </mc:AlternateContent>
            </w:r>
            <w:r>
              <w:rPr>
                <w:noProof/>
                <w:lang w:eastAsia="fr-FR"/>
              </w:rPr>
              <w:drawing>
                <wp:inline distT="0" distB="0" distL="0" distR="0" wp14:anchorId="4D5B4ABE" wp14:editId="424F4546">
                  <wp:extent cx="1732280" cy="1234440"/>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1732280" cy="1234440"/>
                          </a:xfrm>
                          <a:prstGeom prst="rect">
                            <a:avLst/>
                          </a:prstGeom>
                          <a:noFill/>
                          <a:ln w="9525">
                            <a:noFill/>
                            <a:miter lim="800000"/>
                            <a:headEnd/>
                            <a:tailEnd/>
                          </a:ln>
                        </pic:spPr>
                      </pic:pic>
                    </a:graphicData>
                  </a:graphic>
                </wp:inline>
              </w:drawing>
            </w:r>
          </w:p>
        </w:tc>
        <w:tc>
          <w:tcPr>
            <w:tcW w:w="4889" w:type="dxa"/>
            <w:vAlign w:val="center"/>
          </w:tcPr>
          <w:p w:rsidR="00250735" w:rsidRDefault="00250735" w:rsidP="00250735">
            <w:r>
              <w:t xml:space="preserve">La liaison plane étant réalisée (points 1, 2, 3) comme détaillée précédemment, il faut y ajouter une liaison </w:t>
            </w:r>
            <w:r w:rsidRPr="00250735">
              <w:t>linéaire rectiligne</w:t>
            </w:r>
            <w:r>
              <w:t xml:space="preserve"> </w:t>
            </w:r>
            <w:r w:rsidRPr="00250735">
              <w:t xml:space="preserve">ou deux liaisons sphère-plan </w:t>
            </w:r>
            <w:r w:rsidRPr="0057169D">
              <w:t>d'axes</w:t>
            </w:r>
            <w:r w:rsidRPr="00250735">
              <w:t xml:space="preserve"> parallèles</w:t>
            </w:r>
            <w:r>
              <w:t xml:space="preserve"> (4 et 5).</w:t>
            </w:r>
          </w:p>
          <w:p w:rsidR="00250735" w:rsidRDefault="00250735" w:rsidP="00250735"/>
        </w:tc>
      </w:tr>
    </w:tbl>
    <w:p w:rsidR="00250735" w:rsidRDefault="00250735" w:rsidP="00250735">
      <w:pPr>
        <w:pStyle w:val="Titre4"/>
        <w:numPr>
          <w:ilvl w:val="0"/>
          <w:numId w:val="0"/>
        </w:numPr>
        <w:ind w:left="227"/>
      </w:pPr>
      <w:bookmarkStart w:id="22" w:name="_Toc504031553"/>
    </w:p>
    <w:p w:rsidR="00250735" w:rsidRDefault="00250735" w:rsidP="00250735">
      <w:pPr>
        <w:pStyle w:val="Para"/>
      </w:pPr>
      <w:bookmarkStart w:id="23" w:name="_Toc371256781"/>
      <w:r>
        <w:lastRenderedPageBreak/>
        <w:t>Réalisation</w:t>
      </w:r>
      <w:bookmarkEnd w:id="22"/>
      <w:bookmarkEnd w:id="23"/>
    </w:p>
    <w:p w:rsidR="00250735" w:rsidRDefault="00250735" w:rsidP="00250735">
      <w:r>
        <w:t xml:space="preserve">Les liaisons </w:t>
      </w:r>
      <w:r w:rsidRPr="00250735">
        <w:t>ponctuelle ou sphère-plan</w:t>
      </w:r>
      <w:r>
        <w:t xml:space="preserve"> 4 et 5 peuvent être réalisées :</w:t>
      </w:r>
    </w:p>
    <w:p w:rsidR="00250735" w:rsidRDefault="00250735" w:rsidP="00250735">
      <w:pPr>
        <w:pStyle w:val="puces"/>
        <w:numPr>
          <w:ilvl w:val="0"/>
          <w:numId w:val="35"/>
        </w:numPr>
        <w:spacing w:after="40"/>
      </w:pPr>
      <w:r>
        <w:t>par un contact cylindre sur plan (zone de contact linéaire court)</w:t>
      </w:r>
    </w:p>
    <w:p w:rsidR="00250735" w:rsidRDefault="00250735" w:rsidP="00250735">
      <w:pPr>
        <w:jc w:val="center"/>
      </w:pPr>
      <w:r>
        <w:rPr>
          <w:noProof/>
          <w:lang w:eastAsia="fr-FR"/>
        </w:rPr>
        <w:drawing>
          <wp:inline distT="0" distB="0" distL="0" distR="0" wp14:anchorId="7863E881" wp14:editId="2BDB8B9C">
            <wp:extent cx="1648879" cy="1330960"/>
            <wp:effectExtent l="19050" t="0" r="8471" b="0"/>
            <wp:docPr id="18" name="Image 18" descr="glissi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issière"/>
                    <pic:cNvPicPr>
                      <a:picLocks noChangeAspect="1" noChangeArrowheads="1"/>
                    </pic:cNvPicPr>
                  </pic:nvPicPr>
                  <pic:blipFill>
                    <a:blip r:embed="rId31" cstate="print"/>
                    <a:srcRect/>
                    <a:stretch>
                      <a:fillRect/>
                    </a:stretch>
                  </pic:blipFill>
                  <pic:spPr bwMode="auto">
                    <a:xfrm>
                      <a:off x="0" y="0"/>
                      <a:ext cx="1652739" cy="1334076"/>
                    </a:xfrm>
                    <a:prstGeom prst="rect">
                      <a:avLst/>
                    </a:prstGeom>
                    <a:noFill/>
                    <a:ln w="9525">
                      <a:noFill/>
                      <a:miter lim="800000"/>
                      <a:headEnd/>
                      <a:tailEnd/>
                    </a:ln>
                  </pic:spPr>
                </pic:pic>
              </a:graphicData>
            </a:graphic>
          </wp:inline>
        </w:drawing>
      </w:r>
      <w:r>
        <w:tab/>
      </w:r>
      <w:r>
        <w:tab/>
      </w:r>
      <w:r>
        <w:rPr>
          <w:noProof/>
          <w:lang w:eastAsia="fr-FR"/>
        </w:rPr>
        <mc:AlternateContent>
          <mc:Choice Requires="wpc">
            <w:drawing>
              <wp:inline distT="0" distB="0" distL="0" distR="0">
                <wp:extent cx="3911600" cy="1590675"/>
                <wp:effectExtent l="2540" t="0" r="635" b="3810"/>
                <wp:docPr id="3097" name="Zone de dessin 30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68" name="Group 1907"/>
                        <wpg:cNvGrpSpPr>
                          <a:grpSpLocks/>
                        </wpg:cNvGrpSpPr>
                        <wpg:grpSpPr bwMode="auto">
                          <a:xfrm>
                            <a:off x="435937" y="527385"/>
                            <a:ext cx="213945" cy="813327"/>
                            <a:chOff x="921" y="1114"/>
                            <a:chExt cx="452" cy="1718"/>
                          </a:xfrm>
                        </wpg:grpSpPr>
                        <wps:wsp>
                          <wps:cNvPr id="1969" name="Freeform 1908"/>
                          <wps:cNvSpPr>
                            <a:spLocks/>
                          </wps:cNvSpPr>
                          <wps:spPr bwMode="auto">
                            <a:xfrm>
                              <a:off x="921" y="1171"/>
                              <a:ext cx="72" cy="139"/>
                            </a:xfrm>
                            <a:custGeom>
                              <a:avLst/>
                              <a:gdLst>
                                <a:gd name="T0" fmla="*/ 0 w 72"/>
                                <a:gd name="T1" fmla="*/ 120 h 139"/>
                                <a:gd name="T2" fmla="*/ 0 w 72"/>
                                <a:gd name="T3" fmla="*/ 130 h 139"/>
                                <a:gd name="T4" fmla="*/ 10 w 72"/>
                                <a:gd name="T5" fmla="*/ 139 h 139"/>
                                <a:gd name="T6" fmla="*/ 20 w 72"/>
                                <a:gd name="T7" fmla="*/ 139 h 139"/>
                                <a:gd name="T8" fmla="*/ 29 w 72"/>
                                <a:gd name="T9" fmla="*/ 130 h 139"/>
                                <a:gd name="T10" fmla="*/ 72 w 72"/>
                                <a:gd name="T11" fmla="*/ 19 h 139"/>
                                <a:gd name="T12" fmla="*/ 72 w 72"/>
                                <a:gd name="T13" fmla="*/ 10 h 139"/>
                                <a:gd name="T14" fmla="*/ 63 w 72"/>
                                <a:gd name="T15" fmla="*/ 0 h 139"/>
                                <a:gd name="T16" fmla="*/ 53 w 72"/>
                                <a:gd name="T17" fmla="*/ 0 h 139"/>
                                <a:gd name="T18" fmla="*/ 44 w 72"/>
                                <a:gd name="T19" fmla="*/ 10 h 139"/>
                                <a:gd name="T20" fmla="*/ 0 w 72"/>
                                <a:gd name="T21" fmla="*/ 12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2" h="139">
                                  <a:moveTo>
                                    <a:pt x="0" y="120"/>
                                  </a:moveTo>
                                  <a:lnTo>
                                    <a:pt x="0" y="130"/>
                                  </a:lnTo>
                                  <a:lnTo>
                                    <a:pt x="10" y="139"/>
                                  </a:lnTo>
                                  <a:lnTo>
                                    <a:pt x="20" y="139"/>
                                  </a:lnTo>
                                  <a:lnTo>
                                    <a:pt x="29" y="130"/>
                                  </a:lnTo>
                                  <a:lnTo>
                                    <a:pt x="72" y="19"/>
                                  </a:lnTo>
                                  <a:lnTo>
                                    <a:pt x="72" y="10"/>
                                  </a:lnTo>
                                  <a:lnTo>
                                    <a:pt x="63" y="0"/>
                                  </a:lnTo>
                                  <a:lnTo>
                                    <a:pt x="53" y="0"/>
                                  </a:lnTo>
                                  <a:lnTo>
                                    <a:pt x="44" y="1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0" name="Freeform 1909"/>
                          <wps:cNvSpPr>
                            <a:spLocks/>
                          </wps:cNvSpPr>
                          <wps:spPr bwMode="auto">
                            <a:xfrm>
                              <a:off x="1305" y="1171"/>
                              <a:ext cx="68" cy="139"/>
                            </a:xfrm>
                            <a:custGeom>
                              <a:avLst/>
                              <a:gdLst>
                                <a:gd name="T0" fmla="*/ 39 w 68"/>
                                <a:gd name="T1" fmla="*/ 130 h 139"/>
                                <a:gd name="T2" fmla="*/ 48 w 68"/>
                                <a:gd name="T3" fmla="*/ 139 h 139"/>
                                <a:gd name="T4" fmla="*/ 58 w 68"/>
                                <a:gd name="T5" fmla="*/ 139 h 139"/>
                                <a:gd name="T6" fmla="*/ 68 w 68"/>
                                <a:gd name="T7" fmla="*/ 130 h 139"/>
                                <a:gd name="T8" fmla="*/ 68 w 68"/>
                                <a:gd name="T9" fmla="*/ 120 h 139"/>
                                <a:gd name="T10" fmla="*/ 29 w 68"/>
                                <a:gd name="T11" fmla="*/ 10 h 139"/>
                                <a:gd name="T12" fmla="*/ 20 w 68"/>
                                <a:gd name="T13" fmla="*/ 0 h 139"/>
                                <a:gd name="T14" fmla="*/ 10 w 68"/>
                                <a:gd name="T15" fmla="*/ 0 h 139"/>
                                <a:gd name="T16" fmla="*/ 0 w 68"/>
                                <a:gd name="T17" fmla="*/ 10 h 139"/>
                                <a:gd name="T18" fmla="*/ 0 w 68"/>
                                <a:gd name="T19" fmla="*/ 19 h 139"/>
                                <a:gd name="T20" fmla="*/ 39 w 68"/>
                                <a:gd name="T21" fmla="*/ 13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8" h="139">
                                  <a:moveTo>
                                    <a:pt x="39" y="130"/>
                                  </a:moveTo>
                                  <a:lnTo>
                                    <a:pt x="48" y="139"/>
                                  </a:lnTo>
                                  <a:lnTo>
                                    <a:pt x="58" y="139"/>
                                  </a:lnTo>
                                  <a:lnTo>
                                    <a:pt x="68" y="130"/>
                                  </a:lnTo>
                                  <a:lnTo>
                                    <a:pt x="68" y="120"/>
                                  </a:lnTo>
                                  <a:lnTo>
                                    <a:pt x="29" y="10"/>
                                  </a:lnTo>
                                  <a:lnTo>
                                    <a:pt x="20" y="0"/>
                                  </a:lnTo>
                                  <a:lnTo>
                                    <a:pt x="10" y="0"/>
                                  </a:lnTo>
                                  <a:lnTo>
                                    <a:pt x="0" y="10"/>
                                  </a:lnTo>
                                  <a:lnTo>
                                    <a:pt x="0" y="19"/>
                                  </a:lnTo>
                                  <a:lnTo>
                                    <a:pt x="39"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 name="Freeform 1910"/>
                          <wps:cNvSpPr>
                            <a:spLocks/>
                          </wps:cNvSpPr>
                          <wps:spPr bwMode="auto">
                            <a:xfrm>
                              <a:off x="965" y="1171"/>
                              <a:ext cx="369" cy="29"/>
                            </a:xfrm>
                            <a:custGeom>
                              <a:avLst/>
                              <a:gdLst>
                                <a:gd name="T0" fmla="*/ 14 w 369"/>
                                <a:gd name="T1" fmla="*/ 0 h 29"/>
                                <a:gd name="T2" fmla="*/ 9 w 369"/>
                                <a:gd name="T3" fmla="*/ 0 h 29"/>
                                <a:gd name="T4" fmla="*/ 0 w 369"/>
                                <a:gd name="T5" fmla="*/ 10 h 29"/>
                                <a:gd name="T6" fmla="*/ 0 w 369"/>
                                <a:gd name="T7" fmla="*/ 24 h 29"/>
                                <a:gd name="T8" fmla="*/ 4 w 369"/>
                                <a:gd name="T9" fmla="*/ 24 h 29"/>
                                <a:gd name="T10" fmla="*/ 9 w 369"/>
                                <a:gd name="T11" fmla="*/ 29 h 29"/>
                                <a:gd name="T12" fmla="*/ 364 w 369"/>
                                <a:gd name="T13" fmla="*/ 29 h 29"/>
                                <a:gd name="T14" fmla="*/ 364 w 369"/>
                                <a:gd name="T15" fmla="*/ 24 h 29"/>
                                <a:gd name="T16" fmla="*/ 369 w 369"/>
                                <a:gd name="T17" fmla="*/ 24 h 29"/>
                                <a:gd name="T18" fmla="*/ 369 w 369"/>
                                <a:gd name="T19" fmla="*/ 10 h 29"/>
                                <a:gd name="T20" fmla="*/ 364 w 369"/>
                                <a:gd name="T21" fmla="*/ 5 h 29"/>
                                <a:gd name="T22" fmla="*/ 364 w 369"/>
                                <a:gd name="T23" fmla="*/ 0 h 29"/>
                                <a:gd name="T24" fmla="*/ 355 w 369"/>
                                <a:gd name="T25" fmla="*/ 0 h 29"/>
                                <a:gd name="T26" fmla="*/ 14 w 369"/>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69" h="29">
                                  <a:moveTo>
                                    <a:pt x="14" y="0"/>
                                  </a:moveTo>
                                  <a:lnTo>
                                    <a:pt x="9" y="0"/>
                                  </a:lnTo>
                                  <a:lnTo>
                                    <a:pt x="0" y="10"/>
                                  </a:lnTo>
                                  <a:lnTo>
                                    <a:pt x="0" y="24"/>
                                  </a:lnTo>
                                  <a:lnTo>
                                    <a:pt x="4" y="24"/>
                                  </a:lnTo>
                                  <a:lnTo>
                                    <a:pt x="9" y="29"/>
                                  </a:lnTo>
                                  <a:lnTo>
                                    <a:pt x="364" y="29"/>
                                  </a:lnTo>
                                  <a:lnTo>
                                    <a:pt x="364" y="24"/>
                                  </a:lnTo>
                                  <a:lnTo>
                                    <a:pt x="369" y="24"/>
                                  </a:lnTo>
                                  <a:lnTo>
                                    <a:pt x="369" y="10"/>
                                  </a:lnTo>
                                  <a:lnTo>
                                    <a:pt x="364" y="5"/>
                                  </a:lnTo>
                                  <a:lnTo>
                                    <a:pt x="364" y="0"/>
                                  </a:lnTo>
                                  <a:lnTo>
                                    <a:pt x="355"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Freeform 1911"/>
                          <wps:cNvSpPr>
                            <a:spLocks/>
                          </wps:cNvSpPr>
                          <wps:spPr bwMode="auto">
                            <a:xfrm>
                              <a:off x="965" y="1114"/>
                              <a:ext cx="364" cy="86"/>
                            </a:xfrm>
                            <a:custGeom>
                              <a:avLst/>
                              <a:gdLst>
                                <a:gd name="T0" fmla="*/ 345 w 364"/>
                                <a:gd name="T1" fmla="*/ 86 h 86"/>
                                <a:gd name="T2" fmla="*/ 364 w 364"/>
                                <a:gd name="T3" fmla="*/ 76 h 86"/>
                                <a:gd name="T4" fmla="*/ 360 w 364"/>
                                <a:gd name="T5" fmla="*/ 62 h 86"/>
                                <a:gd name="T6" fmla="*/ 336 w 364"/>
                                <a:gd name="T7" fmla="*/ 43 h 86"/>
                                <a:gd name="T8" fmla="*/ 321 w 364"/>
                                <a:gd name="T9" fmla="*/ 33 h 86"/>
                                <a:gd name="T10" fmla="*/ 312 w 364"/>
                                <a:gd name="T11" fmla="*/ 28 h 86"/>
                                <a:gd name="T12" fmla="*/ 302 w 364"/>
                                <a:gd name="T13" fmla="*/ 24 h 86"/>
                                <a:gd name="T14" fmla="*/ 288 w 364"/>
                                <a:gd name="T15" fmla="*/ 19 h 86"/>
                                <a:gd name="T16" fmla="*/ 273 w 364"/>
                                <a:gd name="T17" fmla="*/ 14 h 86"/>
                                <a:gd name="T18" fmla="*/ 264 w 364"/>
                                <a:gd name="T19" fmla="*/ 9 h 86"/>
                                <a:gd name="T20" fmla="*/ 240 w 364"/>
                                <a:gd name="T21" fmla="*/ 4 h 86"/>
                                <a:gd name="T22" fmla="*/ 124 w 364"/>
                                <a:gd name="T23" fmla="*/ 0 h 86"/>
                                <a:gd name="T24" fmla="*/ 100 w 364"/>
                                <a:gd name="T25" fmla="*/ 4 h 86"/>
                                <a:gd name="T26" fmla="*/ 91 w 364"/>
                                <a:gd name="T27" fmla="*/ 9 h 86"/>
                                <a:gd name="T28" fmla="*/ 76 w 364"/>
                                <a:gd name="T29" fmla="*/ 14 h 86"/>
                                <a:gd name="T30" fmla="*/ 67 w 364"/>
                                <a:gd name="T31" fmla="*/ 19 h 86"/>
                                <a:gd name="T32" fmla="*/ 52 w 364"/>
                                <a:gd name="T33" fmla="*/ 24 h 86"/>
                                <a:gd name="T34" fmla="*/ 43 w 364"/>
                                <a:gd name="T35" fmla="*/ 28 h 86"/>
                                <a:gd name="T36" fmla="*/ 33 w 364"/>
                                <a:gd name="T37" fmla="*/ 33 h 86"/>
                                <a:gd name="T38" fmla="*/ 19 w 364"/>
                                <a:gd name="T39" fmla="*/ 43 h 86"/>
                                <a:gd name="T40" fmla="*/ 0 w 364"/>
                                <a:gd name="T41" fmla="*/ 72 h 86"/>
                                <a:gd name="T42" fmla="*/ 0 w 364"/>
                                <a:gd name="T43" fmla="*/ 67 h 86"/>
                                <a:gd name="T44" fmla="*/ 9 w 364"/>
                                <a:gd name="T45" fmla="*/ 86 h 86"/>
                                <a:gd name="T46" fmla="*/ 24 w 364"/>
                                <a:gd name="T47" fmla="*/ 81 h 86"/>
                                <a:gd name="T48" fmla="*/ 33 w 364"/>
                                <a:gd name="T49" fmla="*/ 72 h 86"/>
                                <a:gd name="T50" fmla="*/ 48 w 364"/>
                                <a:gd name="T51" fmla="*/ 62 h 86"/>
                                <a:gd name="T52" fmla="*/ 57 w 364"/>
                                <a:gd name="T53" fmla="*/ 57 h 86"/>
                                <a:gd name="T54" fmla="*/ 67 w 364"/>
                                <a:gd name="T55" fmla="*/ 52 h 86"/>
                                <a:gd name="T56" fmla="*/ 81 w 364"/>
                                <a:gd name="T57" fmla="*/ 48 h 86"/>
                                <a:gd name="T58" fmla="*/ 96 w 364"/>
                                <a:gd name="T59" fmla="*/ 43 h 86"/>
                                <a:gd name="T60" fmla="*/ 105 w 364"/>
                                <a:gd name="T61" fmla="*/ 38 h 86"/>
                                <a:gd name="T62" fmla="*/ 129 w 364"/>
                                <a:gd name="T63" fmla="*/ 33 h 86"/>
                                <a:gd name="T64" fmla="*/ 182 w 364"/>
                                <a:gd name="T65" fmla="*/ 28 h 86"/>
                                <a:gd name="T66" fmla="*/ 230 w 364"/>
                                <a:gd name="T67" fmla="*/ 33 h 86"/>
                                <a:gd name="T68" fmla="*/ 254 w 364"/>
                                <a:gd name="T69" fmla="*/ 38 h 86"/>
                                <a:gd name="T70" fmla="*/ 264 w 364"/>
                                <a:gd name="T71" fmla="*/ 43 h 86"/>
                                <a:gd name="T72" fmla="*/ 278 w 364"/>
                                <a:gd name="T73" fmla="*/ 48 h 86"/>
                                <a:gd name="T74" fmla="*/ 292 w 364"/>
                                <a:gd name="T75" fmla="*/ 52 h 86"/>
                                <a:gd name="T76" fmla="*/ 302 w 364"/>
                                <a:gd name="T77" fmla="*/ 57 h 86"/>
                                <a:gd name="T78" fmla="*/ 312 w 364"/>
                                <a:gd name="T79" fmla="*/ 62 h 86"/>
                                <a:gd name="T80" fmla="*/ 326 w 364"/>
                                <a:gd name="T81" fmla="*/ 72 h 86"/>
                                <a:gd name="T82" fmla="*/ 340 w 364"/>
                                <a:gd name="T83" fmla="*/ 8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64" h="86">
                                  <a:moveTo>
                                    <a:pt x="340" y="81"/>
                                  </a:moveTo>
                                  <a:lnTo>
                                    <a:pt x="345" y="86"/>
                                  </a:lnTo>
                                  <a:lnTo>
                                    <a:pt x="355" y="86"/>
                                  </a:lnTo>
                                  <a:lnTo>
                                    <a:pt x="364" y="76"/>
                                  </a:lnTo>
                                  <a:lnTo>
                                    <a:pt x="364" y="67"/>
                                  </a:lnTo>
                                  <a:lnTo>
                                    <a:pt x="360" y="62"/>
                                  </a:lnTo>
                                  <a:lnTo>
                                    <a:pt x="340" y="43"/>
                                  </a:lnTo>
                                  <a:lnTo>
                                    <a:pt x="336" y="43"/>
                                  </a:lnTo>
                                  <a:lnTo>
                                    <a:pt x="326" y="33"/>
                                  </a:lnTo>
                                  <a:lnTo>
                                    <a:pt x="321" y="33"/>
                                  </a:lnTo>
                                  <a:lnTo>
                                    <a:pt x="316" y="28"/>
                                  </a:lnTo>
                                  <a:lnTo>
                                    <a:pt x="312" y="28"/>
                                  </a:lnTo>
                                  <a:lnTo>
                                    <a:pt x="307" y="24"/>
                                  </a:lnTo>
                                  <a:lnTo>
                                    <a:pt x="302" y="24"/>
                                  </a:lnTo>
                                  <a:lnTo>
                                    <a:pt x="292" y="19"/>
                                  </a:lnTo>
                                  <a:lnTo>
                                    <a:pt x="288" y="19"/>
                                  </a:lnTo>
                                  <a:lnTo>
                                    <a:pt x="283" y="14"/>
                                  </a:lnTo>
                                  <a:lnTo>
                                    <a:pt x="273" y="14"/>
                                  </a:lnTo>
                                  <a:lnTo>
                                    <a:pt x="268" y="9"/>
                                  </a:lnTo>
                                  <a:lnTo>
                                    <a:pt x="264" y="9"/>
                                  </a:lnTo>
                                  <a:lnTo>
                                    <a:pt x="259" y="4"/>
                                  </a:lnTo>
                                  <a:lnTo>
                                    <a:pt x="240" y="4"/>
                                  </a:lnTo>
                                  <a:lnTo>
                                    <a:pt x="235" y="0"/>
                                  </a:lnTo>
                                  <a:lnTo>
                                    <a:pt x="124" y="0"/>
                                  </a:lnTo>
                                  <a:lnTo>
                                    <a:pt x="120" y="4"/>
                                  </a:lnTo>
                                  <a:lnTo>
                                    <a:pt x="100" y="4"/>
                                  </a:lnTo>
                                  <a:lnTo>
                                    <a:pt x="96" y="9"/>
                                  </a:lnTo>
                                  <a:lnTo>
                                    <a:pt x="91" y="9"/>
                                  </a:lnTo>
                                  <a:lnTo>
                                    <a:pt x="86" y="14"/>
                                  </a:lnTo>
                                  <a:lnTo>
                                    <a:pt x="76" y="14"/>
                                  </a:lnTo>
                                  <a:lnTo>
                                    <a:pt x="72" y="19"/>
                                  </a:lnTo>
                                  <a:lnTo>
                                    <a:pt x="67" y="19"/>
                                  </a:lnTo>
                                  <a:lnTo>
                                    <a:pt x="57" y="24"/>
                                  </a:lnTo>
                                  <a:lnTo>
                                    <a:pt x="52" y="24"/>
                                  </a:lnTo>
                                  <a:lnTo>
                                    <a:pt x="48" y="28"/>
                                  </a:lnTo>
                                  <a:lnTo>
                                    <a:pt x="43" y="28"/>
                                  </a:lnTo>
                                  <a:lnTo>
                                    <a:pt x="38" y="33"/>
                                  </a:lnTo>
                                  <a:lnTo>
                                    <a:pt x="33" y="33"/>
                                  </a:lnTo>
                                  <a:lnTo>
                                    <a:pt x="24" y="43"/>
                                  </a:lnTo>
                                  <a:lnTo>
                                    <a:pt x="19" y="43"/>
                                  </a:lnTo>
                                  <a:lnTo>
                                    <a:pt x="0" y="62"/>
                                  </a:lnTo>
                                  <a:lnTo>
                                    <a:pt x="0" y="72"/>
                                  </a:lnTo>
                                  <a:lnTo>
                                    <a:pt x="4" y="62"/>
                                  </a:lnTo>
                                  <a:lnTo>
                                    <a:pt x="0" y="67"/>
                                  </a:lnTo>
                                  <a:lnTo>
                                    <a:pt x="0" y="76"/>
                                  </a:lnTo>
                                  <a:lnTo>
                                    <a:pt x="9" y="86"/>
                                  </a:lnTo>
                                  <a:lnTo>
                                    <a:pt x="19" y="86"/>
                                  </a:lnTo>
                                  <a:lnTo>
                                    <a:pt x="24" y="81"/>
                                  </a:lnTo>
                                  <a:lnTo>
                                    <a:pt x="28" y="72"/>
                                  </a:lnTo>
                                  <a:lnTo>
                                    <a:pt x="33" y="72"/>
                                  </a:lnTo>
                                  <a:lnTo>
                                    <a:pt x="43" y="62"/>
                                  </a:lnTo>
                                  <a:lnTo>
                                    <a:pt x="48" y="62"/>
                                  </a:lnTo>
                                  <a:lnTo>
                                    <a:pt x="52" y="57"/>
                                  </a:lnTo>
                                  <a:lnTo>
                                    <a:pt x="57" y="57"/>
                                  </a:lnTo>
                                  <a:lnTo>
                                    <a:pt x="62" y="52"/>
                                  </a:lnTo>
                                  <a:lnTo>
                                    <a:pt x="67" y="52"/>
                                  </a:lnTo>
                                  <a:lnTo>
                                    <a:pt x="76" y="48"/>
                                  </a:lnTo>
                                  <a:lnTo>
                                    <a:pt x="81" y="48"/>
                                  </a:lnTo>
                                  <a:lnTo>
                                    <a:pt x="86" y="43"/>
                                  </a:lnTo>
                                  <a:lnTo>
                                    <a:pt x="96" y="43"/>
                                  </a:lnTo>
                                  <a:lnTo>
                                    <a:pt x="100" y="38"/>
                                  </a:lnTo>
                                  <a:lnTo>
                                    <a:pt x="105" y="38"/>
                                  </a:lnTo>
                                  <a:lnTo>
                                    <a:pt x="110" y="33"/>
                                  </a:lnTo>
                                  <a:lnTo>
                                    <a:pt x="129" y="33"/>
                                  </a:lnTo>
                                  <a:lnTo>
                                    <a:pt x="134" y="28"/>
                                  </a:lnTo>
                                  <a:lnTo>
                                    <a:pt x="182" y="28"/>
                                  </a:lnTo>
                                  <a:lnTo>
                                    <a:pt x="225" y="28"/>
                                  </a:lnTo>
                                  <a:lnTo>
                                    <a:pt x="230" y="33"/>
                                  </a:lnTo>
                                  <a:lnTo>
                                    <a:pt x="249" y="33"/>
                                  </a:lnTo>
                                  <a:lnTo>
                                    <a:pt x="254" y="38"/>
                                  </a:lnTo>
                                  <a:lnTo>
                                    <a:pt x="259" y="38"/>
                                  </a:lnTo>
                                  <a:lnTo>
                                    <a:pt x="264" y="43"/>
                                  </a:lnTo>
                                  <a:lnTo>
                                    <a:pt x="273" y="43"/>
                                  </a:lnTo>
                                  <a:lnTo>
                                    <a:pt x="278" y="48"/>
                                  </a:lnTo>
                                  <a:lnTo>
                                    <a:pt x="283" y="48"/>
                                  </a:lnTo>
                                  <a:lnTo>
                                    <a:pt x="292" y="52"/>
                                  </a:lnTo>
                                  <a:lnTo>
                                    <a:pt x="297" y="52"/>
                                  </a:lnTo>
                                  <a:lnTo>
                                    <a:pt x="302" y="57"/>
                                  </a:lnTo>
                                  <a:lnTo>
                                    <a:pt x="307" y="57"/>
                                  </a:lnTo>
                                  <a:lnTo>
                                    <a:pt x="312" y="62"/>
                                  </a:lnTo>
                                  <a:lnTo>
                                    <a:pt x="316" y="62"/>
                                  </a:lnTo>
                                  <a:lnTo>
                                    <a:pt x="326" y="72"/>
                                  </a:lnTo>
                                  <a:lnTo>
                                    <a:pt x="331" y="72"/>
                                  </a:lnTo>
                                  <a:lnTo>
                                    <a:pt x="340"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3" name="Freeform 1912"/>
                          <wps:cNvSpPr>
                            <a:spLocks/>
                          </wps:cNvSpPr>
                          <wps:spPr bwMode="auto">
                            <a:xfrm>
                              <a:off x="921" y="2525"/>
                              <a:ext cx="447" cy="105"/>
                            </a:xfrm>
                            <a:custGeom>
                              <a:avLst/>
                              <a:gdLst>
                                <a:gd name="T0" fmla="*/ 20 w 447"/>
                                <a:gd name="T1" fmla="*/ 5 h 105"/>
                                <a:gd name="T2" fmla="*/ 0 w 447"/>
                                <a:gd name="T3" fmla="*/ 14 h 105"/>
                                <a:gd name="T4" fmla="*/ 5 w 447"/>
                                <a:gd name="T5" fmla="*/ 29 h 105"/>
                                <a:gd name="T6" fmla="*/ 24 w 447"/>
                                <a:gd name="T7" fmla="*/ 43 h 105"/>
                                <a:gd name="T8" fmla="*/ 44 w 447"/>
                                <a:gd name="T9" fmla="*/ 57 h 105"/>
                                <a:gd name="T10" fmla="*/ 58 w 447"/>
                                <a:gd name="T11" fmla="*/ 67 h 105"/>
                                <a:gd name="T12" fmla="*/ 77 w 447"/>
                                <a:gd name="T13" fmla="*/ 77 h 105"/>
                                <a:gd name="T14" fmla="*/ 87 w 447"/>
                                <a:gd name="T15" fmla="*/ 81 h 105"/>
                                <a:gd name="T16" fmla="*/ 101 w 447"/>
                                <a:gd name="T17" fmla="*/ 86 h 105"/>
                                <a:gd name="T18" fmla="*/ 116 w 447"/>
                                <a:gd name="T19" fmla="*/ 91 h 105"/>
                                <a:gd name="T20" fmla="*/ 130 w 447"/>
                                <a:gd name="T21" fmla="*/ 96 h 105"/>
                                <a:gd name="T22" fmla="*/ 154 w 447"/>
                                <a:gd name="T23" fmla="*/ 101 h 105"/>
                                <a:gd name="T24" fmla="*/ 212 w 447"/>
                                <a:gd name="T25" fmla="*/ 105 h 105"/>
                                <a:gd name="T26" fmla="*/ 269 w 447"/>
                                <a:gd name="T27" fmla="*/ 101 h 105"/>
                                <a:gd name="T28" fmla="*/ 288 w 447"/>
                                <a:gd name="T29" fmla="*/ 96 h 105"/>
                                <a:gd name="T30" fmla="*/ 303 w 447"/>
                                <a:gd name="T31" fmla="*/ 91 h 105"/>
                                <a:gd name="T32" fmla="*/ 317 w 447"/>
                                <a:gd name="T33" fmla="*/ 86 h 105"/>
                                <a:gd name="T34" fmla="*/ 332 w 447"/>
                                <a:gd name="T35" fmla="*/ 81 h 105"/>
                                <a:gd name="T36" fmla="*/ 346 w 447"/>
                                <a:gd name="T37" fmla="*/ 77 h 105"/>
                                <a:gd name="T38" fmla="*/ 360 w 447"/>
                                <a:gd name="T39" fmla="*/ 72 h 105"/>
                                <a:gd name="T40" fmla="*/ 380 w 447"/>
                                <a:gd name="T41" fmla="*/ 62 h 105"/>
                                <a:gd name="T42" fmla="*/ 399 w 447"/>
                                <a:gd name="T43" fmla="*/ 48 h 105"/>
                                <a:gd name="T44" fmla="*/ 413 w 447"/>
                                <a:gd name="T45" fmla="*/ 38 h 105"/>
                                <a:gd name="T46" fmla="*/ 428 w 447"/>
                                <a:gd name="T47" fmla="*/ 29 h 105"/>
                                <a:gd name="T48" fmla="*/ 442 w 447"/>
                                <a:gd name="T49" fmla="*/ 24 h 105"/>
                                <a:gd name="T50" fmla="*/ 447 w 447"/>
                                <a:gd name="T51" fmla="*/ 9 h 105"/>
                                <a:gd name="T52" fmla="*/ 428 w 447"/>
                                <a:gd name="T53" fmla="*/ 0 h 105"/>
                                <a:gd name="T54" fmla="*/ 432 w 447"/>
                                <a:gd name="T55" fmla="*/ 0 h 105"/>
                                <a:gd name="T56" fmla="*/ 404 w 447"/>
                                <a:gd name="T57" fmla="*/ 14 h 105"/>
                                <a:gd name="T58" fmla="*/ 389 w 447"/>
                                <a:gd name="T59" fmla="*/ 19 h 105"/>
                                <a:gd name="T60" fmla="*/ 370 w 447"/>
                                <a:gd name="T61" fmla="*/ 33 h 105"/>
                                <a:gd name="T62" fmla="*/ 351 w 447"/>
                                <a:gd name="T63" fmla="*/ 43 h 105"/>
                                <a:gd name="T64" fmla="*/ 336 w 447"/>
                                <a:gd name="T65" fmla="*/ 48 h 105"/>
                                <a:gd name="T66" fmla="*/ 322 w 447"/>
                                <a:gd name="T67" fmla="*/ 53 h 105"/>
                                <a:gd name="T68" fmla="*/ 308 w 447"/>
                                <a:gd name="T69" fmla="*/ 57 h 105"/>
                                <a:gd name="T70" fmla="*/ 293 w 447"/>
                                <a:gd name="T71" fmla="*/ 62 h 105"/>
                                <a:gd name="T72" fmla="*/ 279 w 447"/>
                                <a:gd name="T73" fmla="*/ 67 h 105"/>
                                <a:gd name="T74" fmla="*/ 260 w 447"/>
                                <a:gd name="T75" fmla="*/ 72 h 105"/>
                                <a:gd name="T76" fmla="*/ 207 w 447"/>
                                <a:gd name="T77" fmla="*/ 81 h 105"/>
                                <a:gd name="T78" fmla="*/ 212 w 447"/>
                                <a:gd name="T79" fmla="*/ 72 h 105"/>
                                <a:gd name="T80" fmla="*/ 154 w 447"/>
                                <a:gd name="T81" fmla="*/ 67 h 105"/>
                                <a:gd name="T82" fmla="*/ 135 w 447"/>
                                <a:gd name="T83" fmla="*/ 62 h 105"/>
                                <a:gd name="T84" fmla="*/ 116 w 447"/>
                                <a:gd name="T85" fmla="*/ 57 h 105"/>
                                <a:gd name="T86" fmla="*/ 106 w 447"/>
                                <a:gd name="T87" fmla="*/ 53 h 105"/>
                                <a:gd name="T88" fmla="*/ 92 w 447"/>
                                <a:gd name="T89" fmla="*/ 48 h 105"/>
                                <a:gd name="T90" fmla="*/ 77 w 447"/>
                                <a:gd name="T91" fmla="*/ 38 h 105"/>
                                <a:gd name="T92" fmla="*/ 58 w 447"/>
                                <a:gd name="T93" fmla="*/ 29 h 105"/>
                                <a:gd name="T94" fmla="*/ 44 w 447"/>
                                <a:gd name="T95" fmla="*/ 24 h 105"/>
                                <a:gd name="T96" fmla="*/ 15 w 447"/>
                                <a:gd name="T97" fmla="*/ 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47" h="105">
                                  <a:moveTo>
                                    <a:pt x="24" y="9"/>
                                  </a:moveTo>
                                  <a:lnTo>
                                    <a:pt x="20" y="5"/>
                                  </a:lnTo>
                                  <a:lnTo>
                                    <a:pt x="10" y="5"/>
                                  </a:lnTo>
                                  <a:lnTo>
                                    <a:pt x="0" y="14"/>
                                  </a:lnTo>
                                  <a:lnTo>
                                    <a:pt x="0" y="24"/>
                                  </a:lnTo>
                                  <a:lnTo>
                                    <a:pt x="5" y="29"/>
                                  </a:lnTo>
                                  <a:lnTo>
                                    <a:pt x="15" y="33"/>
                                  </a:lnTo>
                                  <a:lnTo>
                                    <a:pt x="24" y="43"/>
                                  </a:lnTo>
                                  <a:lnTo>
                                    <a:pt x="34" y="48"/>
                                  </a:lnTo>
                                  <a:lnTo>
                                    <a:pt x="44" y="57"/>
                                  </a:lnTo>
                                  <a:lnTo>
                                    <a:pt x="48" y="57"/>
                                  </a:lnTo>
                                  <a:lnTo>
                                    <a:pt x="58" y="67"/>
                                  </a:lnTo>
                                  <a:lnTo>
                                    <a:pt x="68" y="67"/>
                                  </a:lnTo>
                                  <a:lnTo>
                                    <a:pt x="77" y="77"/>
                                  </a:lnTo>
                                  <a:lnTo>
                                    <a:pt x="82" y="77"/>
                                  </a:lnTo>
                                  <a:lnTo>
                                    <a:pt x="87" y="81"/>
                                  </a:lnTo>
                                  <a:lnTo>
                                    <a:pt x="96" y="81"/>
                                  </a:lnTo>
                                  <a:lnTo>
                                    <a:pt x="101" y="86"/>
                                  </a:lnTo>
                                  <a:lnTo>
                                    <a:pt x="106" y="86"/>
                                  </a:lnTo>
                                  <a:lnTo>
                                    <a:pt x="116" y="91"/>
                                  </a:lnTo>
                                  <a:lnTo>
                                    <a:pt x="125" y="91"/>
                                  </a:lnTo>
                                  <a:lnTo>
                                    <a:pt x="130" y="96"/>
                                  </a:lnTo>
                                  <a:lnTo>
                                    <a:pt x="144" y="96"/>
                                  </a:lnTo>
                                  <a:lnTo>
                                    <a:pt x="154" y="101"/>
                                  </a:lnTo>
                                  <a:lnTo>
                                    <a:pt x="202" y="101"/>
                                  </a:lnTo>
                                  <a:lnTo>
                                    <a:pt x="212" y="105"/>
                                  </a:lnTo>
                                  <a:lnTo>
                                    <a:pt x="226" y="101"/>
                                  </a:lnTo>
                                  <a:lnTo>
                                    <a:pt x="269" y="101"/>
                                  </a:lnTo>
                                  <a:lnTo>
                                    <a:pt x="274" y="96"/>
                                  </a:lnTo>
                                  <a:lnTo>
                                    <a:pt x="288" y="96"/>
                                  </a:lnTo>
                                  <a:lnTo>
                                    <a:pt x="298" y="91"/>
                                  </a:lnTo>
                                  <a:lnTo>
                                    <a:pt x="303" y="91"/>
                                  </a:lnTo>
                                  <a:lnTo>
                                    <a:pt x="312" y="86"/>
                                  </a:lnTo>
                                  <a:lnTo>
                                    <a:pt x="317" y="86"/>
                                  </a:lnTo>
                                  <a:lnTo>
                                    <a:pt x="327" y="81"/>
                                  </a:lnTo>
                                  <a:lnTo>
                                    <a:pt x="332" y="81"/>
                                  </a:lnTo>
                                  <a:lnTo>
                                    <a:pt x="341" y="77"/>
                                  </a:lnTo>
                                  <a:lnTo>
                                    <a:pt x="346" y="77"/>
                                  </a:lnTo>
                                  <a:lnTo>
                                    <a:pt x="351" y="72"/>
                                  </a:lnTo>
                                  <a:lnTo>
                                    <a:pt x="360" y="72"/>
                                  </a:lnTo>
                                  <a:lnTo>
                                    <a:pt x="370" y="62"/>
                                  </a:lnTo>
                                  <a:lnTo>
                                    <a:pt x="380" y="62"/>
                                  </a:lnTo>
                                  <a:lnTo>
                                    <a:pt x="389" y="53"/>
                                  </a:lnTo>
                                  <a:lnTo>
                                    <a:pt x="399" y="48"/>
                                  </a:lnTo>
                                  <a:lnTo>
                                    <a:pt x="404" y="48"/>
                                  </a:lnTo>
                                  <a:lnTo>
                                    <a:pt x="413" y="38"/>
                                  </a:lnTo>
                                  <a:lnTo>
                                    <a:pt x="423" y="33"/>
                                  </a:lnTo>
                                  <a:lnTo>
                                    <a:pt x="428" y="29"/>
                                  </a:lnTo>
                                  <a:lnTo>
                                    <a:pt x="432" y="29"/>
                                  </a:lnTo>
                                  <a:lnTo>
                                    <a:pt x="442" y="24"/>
                                  </a:lnTo>
                                  <a:lnTo>
                                    <a:pt x="447" y="19"/>
                                  </a:lnTo>
                                  <a:lnTo>
                                    <a:pt x="447" y="9"/>
                                  </a:lnTo>
                                  <a:lnTo>
                                    <a:pt x="437" y="0"/>
                                  </a:lnTo>
                                  <a:lnTo>
                                    <a:pt x="428" y="0"/>
                                  </a:lnTo>
                                  <a:lnTo>
                                    <a:pt x="423" y="5"/>
                                  </a:lnTo>
                                  <a:lnTo>
                                    <a:pt x="432" y="0"/>
                                  </a:lnTo>
                                  <a:lnTo>
                                    <a:pt x="418" y="0"/>
                                  </a:lnTo>
                                  <a:lnTo>
                                    <a:pt x="404" y="14"/>
                                  </a:lnTo>
                                  <a:lnTo>
                                    <a:pt x="394" y="19"/>
                                  </a:lnTo>
                                  <a:lnTo>
                                    <a:pt x="389" y="19"/>
                                  </a:lnTo>
                                  <a:lnTo>
                                    <a:pt x="380" y="29"/>
                                  </a:lnTo>
                                  <a:lnTo>
                                    <a:pt x="370" y="33"/>
                                  </a:lnTo>
                                  <a:lnTo>
                                    <a:pt x="365" y="33"/>
                                  </a:lnTo>
                                  <a:lnTo>
                                    <a:pt x="351" y="43"/>
                                  </a:lnTo>
                                  <a:lnTo>
                                    <a:pt x="341" y="43"/>
                                  </a:lnTo>
                                  <a:lnTo>
                                    <a:pt x="336" y="48"/>
                                  </a:lnTo>
                                  <a:lnTo>
                                    <a:pt x="332" y="48"/>
                                  </a:lnTo>
                                  <a:lnTo>
                                    <a:pt x="322" y="53"/>
                                  </a:lnTo>
                                  <a:lnTo>
                                    <a:pt x="317" y="53"/>
                                  </a:lnTo>
                                  <a:lnTo>
                                    <a:pt x="308" y="57"/>
                                  </a:lnTo>
                                  <a:lnTo>
                                    <a:pt x="303" y="57"/>
                                  </a:lnTo>
                                  <a:lnTo>
                                    <a:pt x="293" y="62"/>
                                  </a:lnTo>
                                  <a:lnTo>
                                    <a:pt x="288" y="62"/>
                                  </a:lnTo>
                                  <a:lnTo>
                                    <a:pt x="279" y="67"/>
                                  </a:lnTo>
                                  <a:lnTo>
                                    <a:pt x="264" y="67"/>
                                  </a:lnTo>
                                  <a:lnTo>
                                    <a:pt x="260" y="72"/>
                                  </a:lnTo>
                                  <a:lnTo>
                                    <a:pt x="216" y="72"/>
                                  </a:lnTo>
                                  <a:lnTo>
                                    <a:pt x="207" y="81"/>
                                  </a:lnTo>
                                  <a:lnTo>
                                    <a:pt x="221" y="77"/>
                                  </a:lnTo>
                                  <a:lnTo>
                                    <a:pt x="212" y="72"/>
                                  </a:lnTo>
                                  <a:lnTo>
                                    <a:pt x="164" y="72"/>
                                  </a:lnTo>
                                  <a:lnTo>
                                    <a:pt x="154" y="67"/>
                                  </a:lnTo>
                                  <a:lnTo>
                                    <a:pt x="140" y="67"/>
                                  </a:lnTo>
                                  <a:lnTo>
                                    <a:pt x="135" y="62"/>
                                  </a:lnTo>
                                  <a:lnTo>
                                    <a:pt x="125" y="62"/>
                                  </a:lnTo>
                                  <a:lnTo>
                                    <a:pt x="116" y="57"/>
                                  </a:lnTo>
                                  <a:lnTo>
                                    <a:pt x="111" y="57"/>
                                  </a:lnTo>
                                  <a:lnTo>
                                    <a:pt x="106" y="53"/>
                                  </a:lnTo>
                                  <a:lnTo>
                                    <a:pt x="96" y="53"/>
                                  </a:lnTo>
                                  <a:lnTo>
                                    <a:pt x="92" y="48"/>
                                  </a:lnTo>
                                  <a:lnTo>
                                    <a:pt x="87" y="48"/>
                                  </a:lnTo>
                                  <a:lnTo>
                                    <a:pt x="77" y="38"/>
                                  </a:lnTo>
                                  <a:lnTo>
                                    <a:pt x="68" y="38"/>
                                  </a:lnTo>
                                  <a:lnTo>
                                    <a:pt x="58" y="29"/>
                                  </a:lnTo>
                                  <a:lnTo>
                                    <a:pt x="53" y="29"/>
                                  </a:lnTo>
                                  <a:lnTo>
                                    <a:pt x="44" y="24"/>
                                  </a:lnTo>
                                  <a:lnTo>
                                    <a:pt x="24" y="5"/>
                                  </a:lnTo>
                                  <a:lnTo>
                                    <a:pt x="15" y="5"/>
                                  </a:lnTo>
                                  <a:lnTo>
                                    <a:pt x="2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 name="Freeform 1913"/>
                          <wps:cNvSpPr>
                            <a:spLocks/>
                          </wps:cNvSpPr>
                          <wps:spPr bwMode="auto">
                            <a:xfrm>
                              <a:off x="921" y="1282"/>
                              <a:ext cx="452" cy="1262"/>
                            </a:xfrm>
                            <a:custGeom>
                              <a:avLst/>
                              <a:gdLst>
                                <a:gd name="T0" fmla="*/ 15 w 452"/>
                                <a:gd name="T1" fmla="*/ 0 h 1262"/>
                                <a:gd name="T2" fmla="*/ 10 w 452"/>
                                <a:gd name="T3" fmla="*/ 0 h 1262"/>
                                <a:gd name="T4" fmla="*/ 0 w 452"/>
                                <a:gd name="T5" fmla="*/ 9 h 1262"/>
                                <a:gd name="T6" fmla="*/ 0 w 452"/>
                                <a:gd name="T7" fmla="*/ 1257 h 1262"/>
                                <a:gd name="T8" fmla="*/ 5 w 452"/>
                                <a:gd name="T9" fmla="*/ 1257 h 1262"/>
                                <a:gd name="T10" fmla="*/ 10 w 452"/>
                                <a:gd name="T11" fmla="*/ 1262 h 1262"/>
                                <a:gd name="T12" fmla="*/ 447 w 452"/>
                                <a:gd name="T13" fmla="*/ 1262 h 1262"/>
                                <a:gd name="T14" fmla="*/ 447 w 452"/>
                                <a:gd name="T15" fmla="*/ 1257 h 1262"/>
                                <a:gd name="T16" fmla="*/ 452 w 452"/>
                                <a:gd name="T17" fmla="*/ 1257 h 1262"/>
                                <a:gd name="T18" fmla="*/ 452 w 452"/>
                                <a:gd name="T19" fmla="*/ 9 h 1262"/>
                                <a:gd name="T20" fmla="*/ 447 w 452"/>
                                <a:gd name="T21" fmla="*/ 4 h 1262"/>
                                <a:gd name="T22" fmla="*/ 447 w 452"/>
                                <a:gd name="T23" fmla="*/ 0 h 1262"/>
                                <a:gd name="T24" fmla="*/ 437 w 452"/>
                                <a:gd name="T25" fmla="*/ 0 h 1262"/>
                                <a:gd name="T26" fmla="*/ 15 w 452"/>
                                <a:gd name="T27" fmla="*/ 0 h 1262"/>
                                <a:gd name="T28" fmla="*/ 15 w 452"/>
                                <a:gd name="T29" fmla="*/ 28 h 1262"/>
                                <a:gd name="T30" fmla="*/ 437 w 452"/>
                                <a:gd name="T31" fmla="*/ 28 h 1262"/>
                                <a:gd name="T32" fmla="*/ 423 w 452"/>
                                <a:gd name="T33" fmla="*/ 14 h 1262"/>
                                <a:gd name="T34" fmla="*/ 423 w 452"/>
                                <a:gd name="T35" fmla="*/ 1248 h 1262"/>
                                <a:gd name="T36" fmla="*/ 437 w 452"/>
                                <a:gd name="T37" fmla="*/ 1233 h 1262"/>
                                <a:gd name="T38" fmla="*/ 15 w 452"/>
                                <a:gd name="T39" fmla="*/ 1233 h 1262"/>
                                <a:gd name="T40" fmla="*/ 29 w 452"/>
                                <a:gd name="T41" fmla="*/ 1248 h 1262"/>
                                <a:gd name="T42" fmla="*/ 29 w 452"/>
                                <a:gd name="T43" fmla="*/ 14 h 1262"/>
                                <a:gd name="T44" fmla="*/ 15 w 452"/>
                                <a:gd name="T45" fmla="*/ 28 h 1262"/>
                                <a:gd name="T46" fmla="*/ 15 w 452"/>
                                <a:gd name="T47" fmla="*/ 0 h 1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2" h="1262">
                                  <a:moveTo>
                                    <a:pt x="15" y="0"/>
                                  </a:moveTo>
                                  <a:lnTo>
                                    <a:pt x="10" y="0"/>
                                  </a:lnTo>
                                  <a:lnTo>
                                    <a:pt x="0" y="9"/>
                                  </a:lnTo>
                                  <a:lnTo>
                                    <a:pt x="0" y="1257"/>
                                  </a:lnTo>
                                  <a:lnTo>
                                    <a:pt x="5" y="1257"/>
                                  </a:lnTo>
                                  <a:lnTo>
                                    <a:pt x="10" y="1262"/>
                                  </a:lnTo>
                                  <a:lnTo>
                                    <a:pt x="447" y="1262"/>
                                  </a:lnTo>
                                  <a:lnTo>
                                    <a:pt x="447" y="1257"/>
                                  </a:lnTo>
                                  <a:lnTo>
                                    <a:pt x="452" y="1257"/>
                                  </a:lnTo>
                                  <a:lnTo>
                                    <a:pt x="452" y="9"/>
                                  </a:lnTo>
                                  <a:lnTo>
                                    <a:pt x="447" y="4"/>
                                  </a:lnTo>
                                  <a:lnTo>
                                    <a:pt x="447" y="0"/>
                                  </a:lnTo>
                                  <a:lnTo>
                                    <a:pt x="437" y="0"/>
                                  </a:lnTo>
                                  <a:lnTo>
                                    <a:pt x="15" y="0"/>
                                  </a:lnTo>
                                  <a:lnTo>
                                    <a:pt x="15" y="28"/>
                                  </a:lnTo>
                                  <a:lnTo>
                                    <a:pt x="437" y="28"/>
                                  </a:lnTo>
                                  <a:lnTo>
                                    <a:pt x="423" y="14"/>
                                  </a:lnTo>
                                  <a:lnTo>
                                    <a:pt x="423" y="1248"/>
                                  </a:lnTo>
                                  <a:lnTo>
                                    <a:pt x="437" y="1233"/>
                                  </a:lnTo>
                                  <a:lnTo>
                                    <a:pt x="15" y="1233"/>
                                  </a:lnTo>
                                  <a:lnTo>
                                    <a:pt x="29" y="1248"/>
                                  </a:lnTo>
                                  <a:lnTo>
                                    <a:pt x="29" y="14"/>
                                  </a:lnTo>
                                  <a:lnTo>
                                    <a:pt x="15" y="28"/>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 name="Rectangle 1914"/>
                          <wps:cNvSpPr>
                            <a:spLocks noChangeArrowheads="1"/>
                          </wps:cNvSpPr>
                          <wps:spPr bwMode="auto">
                            <a:xfrm>
                              <a:off x="1147" y="28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 name="Rectangle 1915"/>
                          <wps:cNvSpPr>
                            <a:spLocks noChangeArrowheads="1"/>
                          </wps:cNvSpPr>
                          <wps:spPr bwMode="auto">
                            <a:xfrm>
                              <a:off x="1147" y="28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 name="Rectangle 1916"/>
                          <wps:cNvSpPr>
                            <a:spLocks noChangeArrowheads="1"/>
                          </wps:cNvSpPr>
                          <wps:spPr bwMode="auto">
                            <a:xfrm>
                              <a:off x="1147" y="28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 name="Rectangle 1917"/>
                          <wps:cNvSpPr>
                            <a:spLocks noChangeArrowheads="1"/>
                          </wps:cNvSpPr>
                          <wps:spPr bwMode="auto">
                            <a:xfrm>
                              <a:off x="1147" y="28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9" name="Rectangle 1918"/>
                          <wps:cNvSpPr>
                            <a:spLocks noChangeArrowheads="1"/>
                          </wps:cNvSpPr>
                          <wps:spPr bwMode="auto">
                            <a:xfrm>
                              <a:off x="1147" y="28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 name="Rectangle 1919"/>
                          <wps:cNvSpPr>
                            <a:spLocks noChangeArrowheads="1"/>
                          </wps:cNvSpPr>
                          <wps:spPr bwMode="auto">
                            <a:xfrm>
                              <a:off x="1147" y="28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1" name="Rectangle 1920"/>
                          <wps:cNvSpPr>
                            <a:spLocks noChangeArrowheads="1"/>
                          </wps:cNvSpPr>
                          <wps:spPr bwMode="auto">
                            <a:xfrm>
                              <a:off x="1147" y="27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2" name="Rectangle 1921"/>
                          <wps:cNvSpPr>
                            <a:spLocks noChangeArrowheads="1"/>
                          </wps:cNvSpPr>
                          <wps:spPr bwMode="auto">
                            <a:xfrm>
                              <a:off x="1147" y="27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 name="Rectangle 1922"/>
                          <wps:cNvSpPr>
                            <a:spLocks noChangeArrowheads="1"/>
                          </wps:cNvSpPr>
                          <wps:spPr bwMode="auto">
                            <a:xfrm>
                              <a:off x="1147" y="27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 name="Rectangle 1923"/>
                          <wps:cNvSpPr>
                            <a:spLocks noChangeArrowheads="1"/>
                          </wps:cNvSpPr>
                          <wps:spPr bwMode="auto">
                            <a:xfrm>
                              <a:off x="1147" y="27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5" name="Rectangle 1924"/>
                          <wps:cNvSpPr>
                            <a:spLocks noChangeArrowheads="1"/>
                          </wps:cNvSpPr>
                          <wps:spPr bwMode="auto">
                            <a:xfrm>
                              <a:off x="1147" y="27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 name="Rectangle 1925"/>
                          <wps:cNvSpPr>
                            <a:spLocks noChangeArrowheads="1"/>
                          </wps:cNvSpPr>
                          <wps:spPr bwMode="auto">
                            <a:xfrm>
                              <a:off x="1147" y="27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 name="Rectangle 1926"/>
                          <wps:cNvSpPr>
                            <a:spLocks noChangeArrowheads="1"/>
                          </wps:cNvSpPr>
                          <wps:spPr bwMode="auto">
                            <a:xfrm>
                              <a:off x="1147" y="27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8" name="Rectangle 1927"/>
                          <wps:cNvSpPr>
                            <a:spLocks noChangeArrowheads="1"/>
                          </wps:cNvSpPr>
                          <wps:spPr bwMode="auto">
                            <a:xfrm>
                              <a:off x="1147"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 name="Rectangle 1928"/>
                          <wps:cNvSpPr>
                            <a:spLocks noChangeArrowheads="1"/>
                          </wps:cNvSpPr>
                          <wps:spPr bwMode="auto">
                            <a:xfrm>
                              <a:off x="1147"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 name="Rectangle 1929"/>
                          <wps:cNvSpPr>
                            <a:spLocks noChangeArrowheads="1"/>
                          </wps:cNvSpPr>
                          <wps:spPr bwMode="auto">
                            <a:xfrm>
                              <a:off x="1147"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 name="Rectangle 1930"/>
                          <wps:cNvSpPr>
                            <a:spLocks noChangeArrowheads="1"/>
                          </wps:cNvSpPr>
                          <wps:spPr bwMode="auto">
                            <a:xfrm>
                              <a:off x="1147"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 name="Rectangle 1931"/>
                          <wps:cNvSpPr>
                            <a:spLocks noChangeArrowheads="1"/>
                          </wps:cNvSpPr>
                          <wps:spPr bwMode="auto">
                            <a:xfrm>
                              <a:off x="1147"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3" name="Rectangle 1932"/>
                          <wps:cNvSpPr>
                            <a:spLocks noChangeArrowheads="1"/>
                          </wps:cNvSpPr>
                          <wps:spPr bwMode="auto">
                            <a:xfrm>
                              <a:off x="1147"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 name="Rectangle 1933"/>
                          <wps:cNvSpPr>
                            <a:spLocks noChangeArrowheads="1"/>
                          </wps:cNvSpPr>
                          <wps:spPr bwMode="auto">
                            <a:xfrm>
                              <a:off x="1147"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5" name="Rectangle 1934"/>
                          <wps:cNvSpPr>
                            <a:spLocks noChangeArrowheads="1"/>
                          </wps:cNvSpPr>
                          <wps:spPr bwMode="auto">
                            <a:xfrm>
                              <a:off x="1147"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6" name="Rectangle 1935"/>
                          <wps:cNvSpPr>
                            <a:spLocks noChangeArrowheads="1"/>
                          </wps:cNvSpPr>
                          <wps:spPr bwMode="auto">
                            <a:xfrm>
                              <a:off x="1147"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 name="Rectangle 1936"/>
                          <wps:cNvSpPr>
                            <a:spLocks noChangeArrowheads="1"/>
                          </wps:cNvSpPr>
                          <wps:spPr bwMode="auto">
                            <a:xfrm>
                              <a:off x="1147"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 name="Rectangle 1937"/>
                          <wps:cNvSpPr>
                            <a:spLocks noChangeArrowheads="1"/>
                          </wps:cNvSpPr>
                          <wps:spPr bwMode="auto">
                            <a:xfrm>
                              <a:off x="1147"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 name="Rectangle 1938"/>
                          <wps:cNvSpPr>
                            <a:spLocks noChangeArrowheads="1"/>
                          </wps:cNvSpPr>
                          <wps:spPr bwMode="auto">
                            <a:xfrm>
                              <a:off x="1147"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 name="Rectangle 1939"/>
                          <wps:cNvSpPr>
                            <a:spLocks noChangeArrowheads="1"/>
                          </wps:cNvSpPr>
                          <wps:spPr bwMode="auto">
                            <a:xfrm>
                              <a:off x="1147"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 name="Rectangle 1940"/>
                          <wps:cNvSpPr>
                            <a:spLocks noChangeArrowheads="1"/>
                          </wps:cNvSpPr>
                          <wps:spPr bwMode="auto">
                            <a:xfrm>
                              <a:off x="1147"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 name="Rectangle 1941"/>
                          <wps:cNvSpPr>
                            <a:spLocks noChangeArrowheads="1"/>
                          </wps:cNvSpPr>
                          <wps:spPr bwMode="auto">
                            <a:xfrm>
                              <a:off x="1147"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 name="Rectangle 1942"/>
                          <wps:cNvSpPr>
                            <a:spLocks noChangeArrowheads="1"/>
                          </wps:cNvSpPr>
                          <wps:spPr bwMode="auto">
                            <a:xfrm>
                              <a:off x="1147"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 name="Rectangle 1943"/>
                          <wps:cNvSpPr>
                            <a:spLocks noChangeArrowheads="1"/>
                          </wps:cNvSpPr>
                          <wps:spPr bwMode="auto">
                            <a:xfrm>
                              <a:off x="1147"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 name="Rectangle 1944"/>
                          <wps:cNvSpPr>
                            <a:spLocks noChangeArrowheads="1"/>
                          </wps:cNvSpPr>
                          <wps:spPr bwMode="auto">
                            <a:xfrm>
                              <a:off x="1147"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 name="Rectangle 1945"/>
                          <wps:cNvSpPr>
                            <a:spLocks noChangeArrowheads="1"/>
                          </wps:cNvSpPr>
                          <wps:spPr bwMode="auto">
                            <a:xfrm>
                              <a:off x="1147"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 name="Rectangle 1946"/>
                          <wps:cNvSpPr>
                            <a:spLocks noChangeArrowheads="1"/>
                          </wps:cNvSpPr>
                          <wps:spPr bwMode="auto">
                            <a:xfrm>
                              <a:off x="1147"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 name="Rectangle 1947"/>
                          <wps:cNvSpPr>
                            <a:spLocks noChangeArrowheads="1"/>
                          </wps:cNvSpPr>
                          <wps:spPr bwMode="auto">
                            <a:xfrm>
                              <a:off x="1147"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 name="Rectangle 1948"/>
                          <wps:cNvSpPr>
                            <a:spLocks noChangeArrowheads="1"/>
                          </wps:cNvSpPr>
                          <wps:spPr bwMode="auto">
                            <a:xfrm>
                              <a:off x="1147"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 name="Rectangle 1949"/>
                          <wps:cNvSpPr>
                            <a:spLocks noChangeArrowheads="1"/>
                          </wps:cNvSpPr>
                          <wps:spPr bwMode="auto">
                            <a:xfrm>
                              <a:off x="1147"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 name="Rectangle 1950"/>
                          <wps:cNvSpPr>
                            <a:spLocks noChangeArrowheads="1"/>
                          </wps:cNvSpPr>
                          <wps:spPr bwMode="auto">
                            <a:xfrm>
                              <a:off x="1147" y="26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2" name="Rectangle 1951"/>
                          <wps:cNvSpPr>
                            <a:spLocks noChangeArrowheads="1"/>
                          </wps:cNvSpPr>
                          <wps:spPr bwMode="auto">
                            <a:xfrm>
                              <a:off x="1147" y="26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 name="Rectangle 1952"/>
                          <wps:cNvSpPr>
                            <a:spLocks noChangeArrowheads="1"/>
                          </wps:cNvSpPr>
                          <wps:spPr bwMode="auto">
                            <a:xfrm>
                              <a:off x="1147" y="26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4" name="Rectangle 1953"/>
                          <wps:cNvSpPr>
                            <a:spLocks noChangeArrowheads="1"/>
                          </wps:cNvSpPr>
                          <wps:spPr bwMode="auto">
                            <a:xfrm>
                              <a:off x="1147" y="26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5" name="Rectangle 1954"/>
                          <wps:cNvSpPr>
                            <a:spLocks noChangeArrowheads="1"/>
                          </wps:cNvSpPr>
                          <wps:spPr bwMode="auto">
                            <a:xfrm>
                              <a:off x="1147" y="26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 name="Rectangle 1955"/>
                          <wps:cNvSpPr>
                            <a:spLocks noChangeArrowheads="1"/>
                          </wps:cNvSpPr>
                          <wps:spPr bwMode="auto">
                            <a:xfrm>
                              <a:off x="1147" y="26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7" name="Rectangle 1956"/>
                          <wps:cNvSpPr>
                            <a:spLocks noChangeArrowheads="1"/>
                          </wps:cNvSpPr>
                          <wps:spPr bwMode="auto">
                            <a:xfrm>
                              <a:off x="1147" y="26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 name="Rectangle 1957"/>
                          <wps:cNvSpPr>
                            <a:spLocks noChangeArrowheads="1"/>
                          </wps:cNvSpPr>
                          <wps:spPr bwMode="auto">
                            <a:xfrm>
                              <a:off x="1147" y="26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 name="Rectangle 1958"/>
                          <wps:cNvSpPr>
                            <a:spLocks noChangeArrowheads="1"/>
                          </wps:cNvSpPr>
                          <wps:spPr bwMode="auto">
                            <a:xfrm>
                              <a:off x="1147" y="26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 name="Rectangle 1959"/>
                          <wps:cNvSpPr>
                            <a:spLocks noChangeArrowheads="1"/>
                          </wps:cNvSpPr>
                          <wps:spPr bwMode="auto">
                            <a:xfrm>
                              <a:off x="1147" y="26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 name="Rectangle 1960"/>
                          <wps:cNvSpPr>
                            <a:spLocks noChangeArrowheads="1"/>
                          </wps:cNvSpPr>
                          <wps:spPr bwMode="auto">
                            <a:xfrm>
                              <a:off x="1147" y="26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 name="Rectangle 1961"/>
                          <wps:cNvSpPr>
                            <a:spLocks noChangeArrowheads="1"/>
                          </wps:cNvSpPr>
                          <wps:spPr bwMode="auto">
                            <a:xfrm>
                              <a:off x="1147" y="26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3" name="Rectangle 1962"/>
                          <wps:cNvSpPr>
                            <a:spLocks noChangeArrowheads="1"/>
                          </wps:cNvSpPr>
                          <wps:spPr bwMode="auto">
                            <a:xfrm>
                              <a:off x="1147" y="25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 name="Rectangle 1963"/>
                          <wps:cNvSpPr>
                            <a:spLocks noChangeArrowheads="1"/>
                          </wps:cNvSpPr>
                          <wps:spPr bwMode="auto">
                            <a:xfrm>
                              <a:off x="1147" y="25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 name="Rectangle 1964"/>
                          <wps:cNvSpPr>
                            <a:spLocks noChangeArrowheads="1"/>
                          </wps:cNvSpPr>
                          <wps:spPr bwMode="auto">
                            <a:xfrm>
                              <a:off x="1147" y="25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 name="Rectangle 1965"/>
                          <wps:cNvSpPr>
                            <a:spLocks noChangeArrowheads="1"/>
                          </wps:cNvSpPr>
                          <wps:spPr bwMode="auto">
                            <a:xfrm>
                              <a:off x="1147" y="25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 name="Rectangle 1966"/>
                          <wps:cNvSpPr>
                            <a:spLocks noChangeArrowheads="1"/>
                          </wps:cNvSpPr>
                          <wps:spPr bwMode="auto">
                            <a:xfrm>
                              <a:off x="1147" y="25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 name="Rectangle 1967"/>
                          <wps:cNvSpPr>
                            <a:spLocks noChangeArrowheads="1"/>
                          </wps:cNvSpPr>
                          <wps:spPr bwMode="auto">
                            <a:xfrm>
                              <a:off x="1147" y="25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9" name="Rectangle 1968"/>
                          <wps:cNvSpPr>
                            <a:spLocks noChangeArrowheads="1"/>
                          </wps:cNvSpPr>
                          <wps:spPr bwMode="auto">
                            <a:xfrm>
                              <a:off x="1147" y="25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0" name="Rectangle 1969"/>
                          <wps:cNvSpPr>
                            <a:spLocks noChangeArrowheads="1"/>
                          </wps:cNvSpPr>
                          <wps:spPr bwMode="auto">
                            <a:xfrm>
                              <a:off x="1147" y="25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 name="Rectangle 1970"/>
                          <wps:cNvSpPr>
                            <a:spLocks noChangeArrowheads="1"/>
                          </wps:cNvSpPr>
                          <wps:spPr bwMode="auto">
                            <a:xfrm>
                              <a:off x="1147" y="25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 name="Rectangle 1971"/>
                          <wps:cNvSpPr>
                            <a:spLocks noChangeArrowheads="1"/>
                          </wps:cNvSpPr>
                          <wps:spPr bwMode="auto">
                            <a:xfrm>
                              <a:off x="1147" y="25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3" name="Rectangle 1972"/>
                          <wps:cNvSpPr>
                            <a:spLocks noChangeArrowheads="1"/>
                          </wps:cNvSpPr>
                          <wps:spPr bwMode="auto">
                            <a:xfrm>
                              <a:off x="1147" y="25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4" name="Rectangle 1973"/>
                          <wps:cNvSpPr>
                            <a:spLocks noChangeArrowheads="1"/>
                          </wps:cNvSpPr>
                          <wps:spPr bwMode="auto">
                            <a:xfrm>
                              <a:off x="1147" y="25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5" name="Rectangle 1974"/>
                          <wps:cNvSpPr>
                            <a:spLocks noChangeArrowheads="1"/>
                          </wps:cNvSpPr>
                          <wps:spPr bwMode="auto">
                            <a:xfrm>
                              <a:off x="1147" y="25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6" name="Rectangle 1975"/>
                          <wps:cNvSpPr>
                            <a:spLocks noChangeArrowheads="1"/>
                          </wps:cNvSpPr>
                          <wps:spPr bwMode="auto">
                            <a:xfrm>
                              <a:off x="1147" y="25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 name="Rectangle 1976"/>
                          <wps:cNvSpPr>
                            <a:spLocks noChangeArrowheads="1"/>
                          </wps:cNvSpPr>
                          <wps:spPr bwMode="auto">
                            <a:xfrm>
                              <a:off x="1147" y="25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 name="Rectangle 1977"/>
                          <wps:cNvSpPr>
                            <a:spLocks noChangeArrowheads="1"/>
                          </wps:cNvSpPr>
                          <wps:spPr bwMode="auto">
                            <a:xfrm>
                              <a:off x="1147"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9" name="Rectangle 1978"/>
                          <wps:cNvSpPr>
                            <a:spLocks noChangeArrowheads="1"/>
                          </wps:cNvSpPr>
                          <wps:spPr bwMode="auto">
                            <a:xfrm>
                              <a:off x="1147"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0" name="Rectangle 1979"/>
                          <wps:cNvSpPr>
                            <a:spLocks noChangeArrowheads="1"/>
                          </wps:cNvSpPr>
                          <wps:spPr bwMode="auto">
                            <a:xfrm>
                              <a:off x="1147"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1" name="Rectangle 1980"/>
                          <wps:cNvSpPr>
                            <a:spLocks noChangeArrowheads="1"/>
                          </wps:cNvSpPr>
                          <wps:spPr bwMode="auto">
                            <a:xfrm>
                              <a:off x="1147"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 name="Rectangle 1981"/>
                          <wps:cNvSpPr>
                            <a:spLocks noChangeArrowheads="1"/>
                          </wps:cNvSpPr>
                          <wps:spPr bwMode="auto">
                            <a:xfrm>
                              <a:off x="1147"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3" name="Rectangle 1982"/>
                          <wps:cNvSpPr>
                            <a:spLocks noChangeArrowheads="1"/>
                          </wps:cNvSpPr>
                          <wps:spPr bwMode="auto">
                            <a:xfrm>
                              <a:off x="1147"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 name="Rectangle 1983"/>
                          <wps:cNvSpPr>
                            <a:spLocks noChangeArrowheads="1"/>
                          </wps:cNvSpPr>
                          <wps:spPr bwMode="auto">
                            <a:xfrm>
                              <a:off x="1147"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5" name="Rectangle 1984"/>
                          <wps:cNvSpPr>
                            <a:spLocks noChangeArrowheads="1"/>
                          </wps:cNvSpPr>
                          <wps:spPr bwMode="auto">
                            <a:xfrm>
                              <a:off x="1147"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 name="Rectangle 1985"/>
                          <wps:cNvSpPr>
                            <a:spLocks noChangeArrowheads="1"/>
                          </wps:cNvSpPr>
                          <wps:spPr bwMode="auto">
                            <a:xfrm>
                              <a:off x="1147"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 name="Rectangle 1986"/>
                          <wps:cNvSpPr>
                            <a:spLocks noChangeArrowheads="1"/>
                          </wps:cNvSpPr>
                          <wps:spPr bwMode="auto">
                            <a:xfrm>
                              <a:off x="1147"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 name="Rectangle 1987"/>
                          <wps:cNvSpPr>
                            <a:spLocks noChangeArrowheads="1"/>
                          </wps:cNvSpPr>
                          <wps:spPr bwMode="auto">
                            <a:xfrm>
                              <a:off x="1147"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 name="Rectangle 1988"/>
                          <wps:cNvSpPr>
                            <a:spLocks noChangeArrowheads="1"/>
                          </wps:cNvSpPr>
                          <wps:spPr bwMode="auto">
                            <a:xfrm>
                              <a:off x="1147"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 name="Rectangle 1989"/>
                          <wps:cNvSpPr>
                            <a:spLocks noChangeArrowheads="1"/>
                          </wps:cNvSpPr>
                          <wps:spPr bwMode="auto">
                            <a:xfrm>
                              <a:off x="1147"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1" name="Rectangle 1990"/>
                          <wps:cNvSpPr>
                            <a:spLocks noChangeArrowheads="1"/>
                          </wps:cNvSpPr>
                          <wps:spPr bwMode="auto">
                            <a:xfrm>
                              <a:off x="1147"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2" name="Rectangle 1991"/>
                          <wps:cNvSpPr>
                            <a:spLocks noChangeArrowheads="1"/>
                          </wps:cNvSpPr>
                          <wps:spPr bwMode="auto">
                            <a:xfrm>
                              <a:off x="1147"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 name="Rectangle 1992"/>
                          <wps:cNvSpPr>
                            <a:spLocks noChangeArrowheads="1"/>
                          </wps:cNvSpPr>
                          <wps:spPr bwMode="auto">
                            <a:xfrm>
                              <a:off x="1147"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 name="Rectangle 1993"/>
                          <wps:cNvSpPr>
                            <a:spLocks noChangeArrowheads="1"/>
                          </wps:cNvSpPr>
                          <wps:spPr bwMode="auto">
                            <a:xfrm>
                              <a:off x="1147"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 name="Rectangle 1994"/>
                          <wps:cNvSpPr>
                            <a:spLocks noChangeArrowheads="1"/>
                          </wps:cNvSpPr>
                          <wps:spPr bwMode="auto">
                            <a:xfrm>
                              <a:off x="1147"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 name="Rectangle 1995"/>
                          <wps:cNvSpPr>
                            <a:spLocks noChangeArrowheads="1"/>
                          </wps:cNvSpPr>
                          <wps:spPr bwMode="auto">
                            <a:xfrm>
                              <a:off x="1147"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 name="Rectangle 1996"/>
                          <wps:cNvSpPr>
                            <a:spLocks noChangeArrowheads="1"/>
                          </wps:cNvSpPr>
                          <wps:spPr bwMode="auto">
                            <a:xfrm>
                              <a:off x="1147"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8" name="Rectangle 1997"/>
                          <wps:cNvSpPr>
                            <a:spLocks noChangeArrowheads="1"/>
                          </wps:cNvSpPr>
                          <wps:spPr bwMode="auto">
                            <a:xfrm>
                              <a:off x="1147"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 name="Rectangle 1998"/>
                          <wps:cNvSpPr>
                            <a:spLocks noChangeArrowheads="1"/>
                          </wps:cNvSpPr>
                          <wps:spPr bwMode="auto">
                            <a:xfrm>
                              <a:off x="1147"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 name="Rectangle 1999"/>
                          <wps:cNvSpPr>
                            <a:spLocks noChangeArrowheads="1"/>
                          </wps:cNvSpPr>
                          <wps:spPr bwMode="auto">
                            <a:xfrm>
                              <a:off x="1147"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 name="Rectangle 2000"/>
                          <wps:cNvSpPr>
                            <a:spLocks noChangeArrowheads="1"/>
                          </wps:cNvSpPr>
                          <wps:spPr bwMode="auto">
                            <a:xfrm>
                              <a:off x="1147" y="24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 name="Rectangle 2001"/>
                          <wps:cNvSpPr>
                            <a:spLocks noChangeArrowheads="1"/>
                          </wps:cNvSpPr>
                          <wps:spPr bwMode="auto">
                            <a:xfrm>
                              <a:off x="1147" y="24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 name="Rectangle 2002"/>
                          <wps:cNvSpPr>
                            <a:spLocks noChangeArrowheads="1"/>
                          </wps:cNvSpPr>
                          <wps:spPr bwMode="auto">
                            <a:xfrm>
                              <a:off x="1147" y="24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 name="Rectangle 2003"/>
                          <wps:cNvSpPr>
                            <a:spLocks noChangeArrowheads="1"/>
                          </wps:cNvSpPr>
                          <wps:spPr bwMode="auto">
                            <a:xfrm>
                              <a:off x="1147" y="24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5" name="Rectangle 2004"/>
                          <wps:cNvSpPr>
                            <a:spLocks noChangeArrowheads="1"/>
                          </wps:cNvSpPr>
                          <wps:spPr bwMode="auto">
                            <a:xfrm>
                              <a:off x="1147" y="23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 name="Rectangle 2005"/>
                          <wps:cNvSpPr>
                            <a:spLocks noChangeArrowheads="1"/>
                          </wps:cNvSpPr>
                          <wps:spPr bwMode="auto">
                            <a:xfrm>
                              <a:off x="1147" y="23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7" name="Rectangle 2006"/>
                          <wps:cNvSpPr>
                            <a:spLocks noChangeArrowheads="1"/>
                          </wps:cNvSpPr>
                          <wps:spPr bwMode="auto">
                            <a:xfrm>
                              <a:off x="1147" y="23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 name="Rectangle 2007"/>
                          <wps:cNvSpPr>
                            <a:spLocks noChangeArrowheads="1"/>
                          </wps:cNvSpPr>
                          <wps:spPr bwMode="auto">
                            <a:xfrm>
                              <a:off x="1147" y="23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9" name="Rectangle 2008"/>
                          <wps:cNvSpPr>
                            <a:spLocks noChangeArrowheads="1"/>
                          </wps:cNvSpPr>
                          <wps:spPr bwMode="auto">
                            <a:xfrm>
                              <a:off x="1147" y="23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 name="Rectangle 2009"/>
                          <wps:cNvSpPr>
                            <a:spLocks noChangeArrowheads="1"/>
                          </wps:cNvSpPr>
                          <wps:spPr bwMode="auto">
                            <a:xfrm>
                              <a:off x="1147" y="23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1" name="Rectangle 2010"/>
                          <wps:cNvSpPr>
                            <a:spLocks noChangeArrowheads="1"/>
                          </wps:cNvSpPr>
                          <wps:spPr bwMode="auto">
                            <a:xfrm>
                              <a:off x="1147" y="23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2" name="Rectangle 2011"/>
                          <wps:cNvSpPr>
                            <a:spLocks noChangeArrowheads="1"/>
                          </wps:cNvSpPr>
                          <wps:spPr bwMode="auto">
                            <a:xfrm>
                              <a:off x="1147" y="23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 name="Rectangle 2012"/>
                          <wps:cNvSpPr>
                            <a:spLocks noChangeArrowheads="1"/>
                          </wps:cNvSpPr>
                          <wps:spPr bwMode="auto">
                            <a:xfrm>
                              <a:off x="1147" y="23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4" name="Rectangle 2013"/>
                          <wps:cNvSpPr>
                            <a:spLocks noChangeArrowheads="1"/>
                          </wps:cNvSpPr>
                          <wps:spPr bwMode="auto">
                            <a:xfrm>
                              <a:off x="1147" y="23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5" name="Rectangle 2014"/>
                          <wps:cNvSpPr>
                            <a:spLocks noChangeArrowheads="1"/>
                          </wps:cNvSpPr>
                          <wps:spPr bwMode="auto">
                            <a:xfrm>
                              <a:off x="1147"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 name="Rectangle 2015"/>
                          <wps:cNvSpPr>
                            <a:spLocks noChangeArrowheads="1"/>
                          </wps:cNvSpPr>
                          <wps:spPr bwMode="auto">
                            <a:xfrm>
                              <a:off x="1147"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 name="Rectangle 2016"/>
                          <wps:cNvSpPr>
                            <a:spLocks noChangeArrowheads="1"/>
                          </wps:cNvSpPr>
                          <wps:spPr bwMode="auto">
                            <a:xfrm>
                              <a:off x="1147"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 name="Rectangle 2017"/>
                          <wps:cNvSpPr>
                            <a:spLocks noChangeArrowheads="1"/>
                          </wps:cNvSpPr>
                          <wps:spPr bwMode="auto">
                            <a:xfrm>
                              <a:off x="1147"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 name="Rectangle 2018"/>
                          <wps:cNvSpPr>
                            <a:spLocks noChangeArrowheads="1"/>
                          </wps:cNvSpPr>
                          <wps:spPr bwMode="auto">
                            <a:xfrm>
                              <a:off x="1147"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 name="Rectangle 2019"/>
                          <wps:cNvSpPr>
                            <a:spLocks noChangeArrowheads="1"/>
                          </wps:cNvSpPr>
                          <wps:spPr bwMode="auto">
                            <a:xfrm>
                              <a:off x="1147"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 name="Rectangle 2020"/>
                          <wps:cNvSpPr>
                            <a:spLocks noChangeArrowheads="1"/>
                          </wps:cNvSpPr>
                          <wps:spPr bwMode="auto">
                            <a:xfrm>
                              <a:off x="1147"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2" name="Rectangle 2021"/>
                          <wps:cNvSpPr>
                            <a:spLocks noChangeArrowheads="1"/>
                          </wps:cNvSpPr>
                          <wps:spPr bwMode="auto">
                            <a:xfrm>
                              <a:off x="1147"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3" name="Rectangle 2022"/>
                          <wps:cNvSpPr>
                            <a:spLocks noChangeArrowheads="1"/>
                          </wps:cNvSpPr>
                          <wps:spPr bwMode="auto">
                            <a:xfrm>
                              <a:off x="1147"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 name="Rectangle 2023"/>
                          <wps:cNvSpPr>
                            <a:spLocks noChangeArrowheads="1"/>
                          </wps:cNvSpPr>
                          <wps:spPr bwMode="auto">
                            <a:xfrm>
                              <a:off x="1147"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5" name="Rectangle 2024"/>
                          <wps:cNvSpPr>
                            <a:spLocks noChangeArrowheads="1"/>
                          </wps:cNvSpPr>
                          <wps:spPr bwMode="auto">
                            <a:xfrm>
                              <a:off x="1147"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6" name="Rectangle 2025"/>
                          <wps:cNvSpPr>
                            <a:spLocks noChangeArrowheads="1"/>
                          </wps:cNvSpPr>
                          <wps:spPr bwMode="auto">
                            <a:xfrm>
                              <a:off x="1147"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 name="Rectangle 2026"/>
                          <wps:cNvSpPr>
                            <a:spLocks noChangeArrowheads="1"/>
                          </wps:cNvSpPr>
                          <wps:spPr bwMode="auto">
                            <a:xfrm>
                              <a:off x="1147"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8" name="Rectangle 2027"/>
                          <wps:cNvSpPr>
                            <a:spLocks noChangeArrowheads="1"/>
                          </wps:cNvSpPr>
                          <wps:spPr bwMode="auto">
                            <a:xfrm>
                              <a:off x="1147"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 name="Rectangle 2028"/>
                          <wps:cNvSpPr>
                            <a:spLocks noChangeArrowheads="1"/>
                          </wps:cNvSpPr>
                          <wps:spPr bwMode="auto">
                            <a:xfrm>
                              <a:off x="1147"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0" name="Rectangle 2029"/>
                          <wps:cNvSpPr>
                            <a:spLocks noChangeArrowheads="1"/>
                          </wps:cNvSpPr>
                          <wps:spPr bwMode="auto">
                            <a:xfrm>
                              <a:off x="1147"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 name="Rectangle 2030"/>
                          <wps:cNvSpPr>
                            <a:spLocks noChangeArrowheads="1"/>
                          </wps:cNvSpPr>
                          <wps:spPr bwMode="auto">
                            <a:xfrm>
                              <a:off x="1147"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2" name="Rectangle 2031"/>
                          <wps:cNvSpPr>
                            <a:spLocks noChangeArrowheads="1"/>
                          </wps:cNvSpPr>
                          <wps:spPr bwMode="auto">
                            <a:xfrm>
                              <a:off x="1147"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 name="Rectangle 2032"/>
                          <wps:cNvSpPr>
                            <a:spLocks noChangeArrowheads="1"/>
                          </wps:cNvSpPr>
                          <wps:spPr bwMode="auto">
                            <a:xfrm>
                              <a:off x="1147"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 name="Rectangle 2033"/>
                          <wps:cNvSpPr>
                            <a:spLocks noChangeArrowheads="1"/>
                          </wps:cNvSpPr>
                          <wps:spPr bwMode="auto">
                            <a:xfrm>
                              <a:off x="1147" y="21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 name="Rectangle 2034"/>
                          <wps:cNvSpPr>
                            <a:spLocks noChangeArrowheads="1"/>
                          </wps:cNvSpPr>
                          <wps:spPr bwMode="auto">
                            <a:xfrm>
                              <a:off x="1147" y="21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6" name="Rectangle 2035"/>
                          <wps:cNvSpPr>
                            <a:spLocks noChangeArrowheads="1"/>
                          </wps:cNvSpPr>
                          <wps:spPr bwMode="auto">
                            <a:xfrm>
                              <a:off x="1147" y="21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 name="Rectangle 2036"/>
                          <wps:cNvSpPr>
                            <a:spLocks noChangeArrowheads="1"/>
                          </wps:cNvSpPr>
                          <wps:spPr bwMode="auto">
                            <a:xfrm>
                              <a:off x="1147" y="21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8" name="Rectangle 2037"/>
                          <wps:cNvSpPr>
                            <a:spLocks noChangeArrowheads="1"/>
                          </wps:cNvSpPr>
                          <wps:spPr bwMode="auto">
                            <a:xfrm>
                              <a:off x="1147" y="21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9" name="Rectangle 2038"/>
                          <wps:cNvSpPr>
                            <a:spLocks noChangeArrowheads="1"/>
                          </wps:cNvSpPr>
                          <wps:spPr bwMode="auto">
                            <a:xfrm>
                              <a:off x="1147" y="21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 name="Rectangle 2039"/>
                          <wps:cNvSpPr>
                            <a:spLocks noChangeArrowheads="1"/>
                          </wps:cNvSpPr>
                          <wps:spPr bwMode="auto">
                            <a:xfrm>
                              <a:off x="1147" y="19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 name="Rectangle 2040"/>
                          <wps:cNvSpPr>
                            <a:spLocks noChangeArrowheads="1"/>
                          </wps:cNvSpPr>
                          <wps:spPr bwMode="auto">
                            <a:xfrm>
                              <a:off x="1147" y="19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2" name="Rectangle 2041"/>
                          <wps:cNvSpPr>
                            <a:spLocks noChangeArrowheads="1"/>
                          </wps:cNvSpPr>
                          <wps:spPr bwMode="auto">
                            <a:xfrm>
                              <a:off x="1147" y="19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3" name="Rectangle 2042"/>
                          <wps:cNvSpPr>
                            <a:spLocks noChangeArrowheads="1"/>
                          </wps:cNvSpPr>
                          <wps:spPr bwMode="auto">
                            <a:xfrm>
                              <a:off x="1147" y="19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 name="Rectangle 2043"/>
                          <wps:cNvSpPr>
                            <a:spLocks noChangeArrowheads="1"/>
                          </wps:cNvSpPr>
                          <wps:spPr bwMode="auto">
                            <a:xfrm>
                              <a:off x="1147" y="19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 name="Rectangle 2044"/>
                          <wps:cNvSpPr>
                            <a:spLocks noChangeArrowheads="1"/>
                          </wps:cNvSpPr>
                          <wps:spPr bwMode="auto">
                            <a:xfrm>
                              <a:off x="1147" y="19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 name="Rectangle 2045"/>
                          <wps:cNvSpPr>
                            <a:spLocks noChangeArrowheads="1"/>
                          </wps:cNvSpPr>
                          <wps:spPr bwMode="auto">
                            <a:xfrm>
                              <a:off x="1147" y="19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7" name="Rectangle 2046"/>
                          <wps:cNvSpPr>
                            <a:spLocks noChangeArrowheads="1"/>
                          </wps:cNvSpPr>
                          <wps:spPr bwMode="auto">
                            <a:xfrm>
                              <a:off x="1147" y="19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 name="Rectangle 2047"/>
                          <wps:cNvSpPr>
                            <a:spLocks noChangeArrowheads="1"/>
                          </wps:cNvSpPr>
                          <wps:spPr bwMode="auto">
                            <a:xfrm>
                              <a:off x="1147" y="19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9" name="Rectangle 2048"/>
                          <wps:cNvSpPr>
                            <a:spLocks noChangeArrowheads="1"/>
                          </wps:cNvSpPr>
                          <wps:spPr bwMode="auto">
                            <a:xfrm>
                              <a:off x="1147" y="19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 name="Rectangle 2049"/>
                          <wps:cNvSpPr>
                            <a:spLocks noChangeArrowheads="1"/>
                          </wps:cNvSpPr>
                          <wps:spPr bwMode="auto">
                            <a:xfrm>
                              <a:off x="1147" y="19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 name="Rectangle 2050"/>
                          <wps:cNvSpPr>
                            <a:spLocks noChangeArrowheads="1"/>
                          </wps:cNvSpPr>
                          <wps:spPr bwMode="auto">
                            <a:xfrm>
                              <a:off x="1147" y="19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 name="Rectangle 2051"/>
                          <wps:cNvSpPr>
                            <a:spLocks noChangeArrowheads="1"/>
                          </wps:cNvSpPr>
                          <wps:spPr bwMode="auto">
                            <a:xfrm>
                              <a:off x="1147" y="19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 name="Rectangle 2052"/>
                          <wps:cNvSpPr>
                            <a:spLocks noChangeArrowheads="1"/>
                          </wps:cNvSpPr>
                          <wps:spPr bwMode="auto">
                            <a:xfrm>
                              <a:off x="1147"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 name="Rectangle 2053"/>
                          <wps:cNvSpPr>
                            <a:spLocks noChangeArrowheads="1"/>
                          </wps:cNvSpPr>
                          <wps:spPr bwMode="auto">
                            <a:xfrm>
                              <a:off x="1147"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5" name="Rectangle 2054"/>
                          <wps:cNvSpPr>
                            <a:spLocks noChangeArrowheads="1"/>
                          </wps:cNvSpPr>
                          <wps:spPr bwMode="auto">
                            <a:xfrm>
                              <a:off x="1147"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 name="Rectangle 2055"/>
                          <wps:cNvSpPr>
                            <a:spLocks noChangeArrowheads="1"/>
                          </wps:cNvSpPr>
                          <wps:spPr bwMode="auto">
                            <a:xfrm>
                              <a:off x="1147"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7" name="Rectangle 2056"/>
                          <wps:cNvSpPr>
                            <a:spLocks noChangeArrowheads="1"/>
                          </wps:cNvSpPr>
                          <wps:spPr bwMode="auto">
                            <a:xfrm>
                              <a:off x="1147"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 name="Rectangle 2057"/>
                          <wps:cNvSpPr>
                            <a:spLocks noChangeArrowheads="1"/>
                          </wps:cNvSpPr>
                          <wps:spPr bwMode="auto">
                            <a:xfrm>
                              <a:off x="1147"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9" name="Rectangle 2058"/>
                          <wps:cNvSpPr>
                            <a:spLocks noChangeArrowheads="1"/>
                          </wps:cNvSpPr>
                          <wps:spPr bwMode="auto">
                            <a:xfrm>
                              <a:off x="1147"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0" name="Rectangle 2059"/>
                          <wps:cNvSpPr>
                            <a:spLocks noChangeArrowheads="1"/>
                          </wps:cNvSpPr>
                          <wps:spPr bwMode="auto">
                            <a:xfrm>
                              <a:off x="1147"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1" name="Rectangle 2060"/>
                          <wps:cNvSpPr>
                            <a:spLocks noChangeArrowheads="1"/>
                          </wps:cNvSpPr>
                          <wps:spPr bwMode="auto">
                            <a:xfrm>
                              <a:off x="1147"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 name="Rectangle 2061"/>
                          <wps:cNvSpPr>
                            <a:spLocks noChangeArrowheads="1"/>
                          </wps:cNvSpPr>
                          <wps:spPr bwMode="auto">
                            <a:xfrm>
                              <a:off x="1147"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 name="Rectangle 2062"/>
                          <wps:cNvSpPr>
                            <a:spLocks noChangeArrowheads="1"/>
                          </wps:cNvSpPr>
                          <wps:spPr bwMode="auto">
                            <a:xfrm>
                              <a:off x="1147"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 name="Rectangle 2063"/>
                          <wps:cNvSpPr>
                            <a:spLocks noChangeArrowheads="1"/>
                          </wps:cNvSpPr>
                          <wps:spPr bwMode="auto">
                            <a:xfrm>
                              <a:off x="1147"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 name="Rectangle 2064"/>
                          <wps:cNvSpPr>
                            <a:spLocks noChangeArrowheads="1"/>
                          </wps:cNvSpPr>
                          <wps:spPr bwMode="auto">
                            <a:xfrm>
                              <a:off x="1147"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 name="Rectangle 2065"/>
                          <wps:cNvSpPr>
                            <a:spLocks noChangeArrowheads="1"/>
                          </wps:cNvSpPr>
                          <wps:spPr bwMode="auto">
                            <a:xfrm>
                              <a:off x="1147"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 name="Rectangle 2066"/>
                          <wps:cNvSpPr>
                            <a:spLocks noChangeArrowheads="1"/>
                          </wps:cNvSpPr>
                          <wps:spPr bwMode="auto">
                            <a:xfrm>
                              <a:off x="1147"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8" name="Rectangle 2067"/>
                          <wps:cNvSpPr>
                            <a:spLocks noChangeArrowheads="1"/>
                          </wps:cNvSpPr>
                          <wps:spPr bwMode="auto">
                            <a:xfrm>
                              <a:off x="1147"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9" name="Rectangle 2068"/>
                          <wps:cNvSpPr>
                            <a:spLocks noChangeArrowheads="1"/>
                          </wps:cNvSpPr>
                          <wps:spPr bwMode="auto">
                            <a:xfrm>
                              <a:off x="1147"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 name="Rectangle 2069"/>
                          <wps:cNvSpPr>
                            <a:spLocks noChangeArrowheads="1"/>
                          </wps:cNvSpPr>
                          <wps:spPr bwMode="auto">
                            <a:xfrm>
                              <a:off x="1147"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 name="Rectangle 2070"/>
                          <wps:cNvSpPr>
                            <a:spLocks noChangeArrowheads="1"/>
                          </wps:cNvSpPr>
                          <wps:spPr bwMode="auto">
                            <a:xfrm>
                              <a:off x="1147"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2" name="Rectangle 2071"/>
                          <wps:cNvSpPr>
                            <a:spLocks noChangeArrowheads="1"/>
                          </wps:cNvSpPr>
                          <wps:spPr bwMode="auto">
                            <a:xfrm>
                              <a:off x="1147"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 name="Rectangle 2072"/>
                          <wps:cNvSpPr>
                            <a:spLocks noChangeArrowheads="1"/>
                          </wps:cNvSpPr>
                          <wps:spPr bwMode="auto">
                            <a:xfrm>
                              <a:off x="1147"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4" name="Rectangle 2073"/>
                          <wps:cNvSpPr>
                            <a:spLocks noChangeArrowheads="1"/>
                          </wps:cNvSpPr>
                          <wps:spPr bwMode="auto">
                            <a:xfrm>
                              <a:off x="1147"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5" name="Rectangle 2074"/>
                          <wps:cNvSpPr>
                            <a:spLocks noChangeArrowheads="1"/>
                          </wps:cNvSpPr>
                          <wps:spPr bwMode="auto">
                            <a:xfrm>
                              <a:off x="1147"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6" name="Rectangle 2075"/>
                          <wps:cNvSpPr>
                            <a:spLocks noChangeArrowheads="1"/>
                          </wps:cNvSpPr>
                          <wps:spPr bwMode="auto">
                            <a:xfrm>
                              <a:off x="1147" y="18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7" name="Rectangle 2076"/>
                          <wps:cNvSpPr>
                            <a:spLocks noChangeArrowheads="1"/>
                          </wps:cNvSpPr>
                          <wps:spPr bwMode="auto">
                            <a:xfrm>
                              <a:off x="1147" y="18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 name="Rectangle 2077"/>
                          <wps:cNvSpPr>
                            <a:spLocks noChangeArrowheads="1"/>
                          </wps:cNvSpPr>
                          <wps:spPr bwMode="auto">
                            <a:xfrm>
                              <a:off x="1147" y="18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9" name="Rectangle 2078"/>
                          <wps:cNvSpPr>
                            <a:spLocks noChangeArrowheads="1"/>
                          </wps:cNvSpPr>
                          <wps:spPr bwMode="auto">
                            <a:xfrm>
                              <a:off x="1147" y="18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 name="Rectangle 2079"/>
                          <wps:cNvSpPr>
                            <a:spLocks noChangeArrowheads="1"/>
                          </wps:cNvSpPr>
                          <wps:spPr bwMode="auto">
                            <a:xfrm>
                              <a:off x="1147" y="17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 name="Rectangle 2080"/>
                          <wps:cNvSpPr>
                            <a:spLocks noChangeArrowheads="1"/>
                          </wps:cNvSpPr>
                          <wps:spPr bwMode="auto">
                            <a:xfrm>
                              <a:off x="1147" y="17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 name="Rectangle 2081"/>
                          <wps:cNvSpPr>
                            <a:spLocks noChangeArrowheads="1"/>
                          </wps:cNvSpPr>
                          <wps:spPr bwMode="auto">
                            <a:xfrm>
                              <a:off x="1147" y="17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3" name="Rectangle 2082"/>
                          <wps:cNvSpPr>
                            <a:spLocks noChangeArrowheads="1"/>
                          </wps:cNvSpPr>
                          <wps:spPr bwMode="auto">
                            <a:xfrm>
                              <a:off x="1147" y="17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 name="Rectangle 2083"/>
                          <wps:cNvSpPr>
                            <a:spLocks noChangeArrowheads="1"/>
                          </wps:cNvSpPr>
                          <wps:spPr bwMode="auto">
                            <a:xfrm>
                              <a:off x="1147" y="17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 name="Rectangle 2084"/>
                          <wps:cNvSpPr>
                            <a:spLocks noChangeArrowheads="1"/>
                          </wps:cNvSpPr>
                          <wps:spPr bwMode="auto">
                            <a:xfrm>
                              <a:off x="1147" y="17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 name="Rectangle 2085"/>
                          <wps:cNvSpPr>
                            <a:spLocks noChangeArrowheads="1"/>
                          </wps:cNvSpPr>
                          <wps:spPr bwMode="auto">
                            <a:xfrm>
                              <a:off x="1147" y="17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7" name="Rectangle 2086"/>
                          <wps:cNvSpPr>
                            <a:spLocks noChangeArrowheads="1"/>
                          </wps:cNvSpPr>
                          <wps:spPr bwMode="auto">
                            <a:xfrm>
                              <a:off x="1147" y="17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8" name="Rectangle 2087"/>
                          <wps:cNvSpPr>
                            <a:spLocks noChangeArrowheads="1"/>
                          </wps:cNvSpPr>
                          <wps:spPr bwMode="auto">
                            <a:xfrm>
                              <a:off x="1147" y="17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9" name="Rectangle 2088"/>
                          <wps:cNvSpPr>
                            <a:spLocks noChangeArrowheads="1"/>
                          </wps:cNvSpPr>
                          <wps:spPr bwMode="auto">
                            <a:xfrm>
                              <a:off x="1147" y="17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0" name="Rectangle 2089"/>
                          <wps:cNvSpPr>
                            <a:spLocks noChangeArrowheads="1"/>
                          </wps:cNvSpPr>
                          <wps:spPr bwMode="auto">
                            <a:xfrm>
                              <a:off x="1147" y="17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1" name="Rectangle 2090"/>
                          <wps:cNvSpPr>
                            <a:spLocks noChangeArrowheads="1"/>
                          </wps:cNvSpPr>
                          <wps:spPr bwMode="auto">
                            <a:xfrm>
                              <a:off x="1147" y="17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2" name="Rectangle 2091"/>
                          <wps:cNvSpPr>
                            <a:spLocks noChangeArrowheads="1"/>
                          </wps:cNvSpPr>
                          <wps:spPr bwMode="auto">
                            <a:xfrm>
                              <a:off x="1147" y="17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3" name="Rectangle 2092"/>
                          <wps:cNvSpPr>
                            <a:spLocks noChangeArrowheads="1"/>
                          </wps:cNvSpPr>
                          <wps:spPr bwMode="auto">
                            <a:xfrm>
                              <a:off x="1147" y="17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 name="Rectangle 2093"/>
                          <wps:cNvSpPr>
                            <a:spLocks noChangeArrowheads="1"/>
                          </wps:cNvSpPr>
                          <wps:spPr bwMode="auto">
                            <a:xfrm>
                              <a:off x="1147" y="17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5" name="Rectangle 2094"/>
                          <wps:cNvSpPr>
                            <a:spLocks noChangeArrowheads="1"/>
                          </wps:cNvSpPr>
                          <wps:spPr bwMode="auto">
                            <a:xfrm>
                              <a:off x="1147" y="17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 name="Rectangle 2095"/>
                          <wps:cNvSpPr>
                            <a:spLocks noChangeArrowheads="1"/>
                          </wps:cNvSpPr>
                          <wps:spPr bwMode="auto">
                            <a:xfrm>
                              <a:off x="1147" y="17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7" name="Rectangle 2096"/>
                          <wps:cNvSpPr>
                            <a:spLocks noChangeArrowheads="1"/>
                          </wps:cNvSpPr>
                          <wps:spPr bwMode="auto">
                            <a:xfrm>
                              <a:off x="1147" y="17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8" name="Rectangle 2097"/>
                          <wps:cNvSpPr>
                            <a:spLocks noChangeArrowheads="1"/>
                          </wps:cNvSpPr>
                          <wps:spPr bwMode="auto">
                            <a:xfrm>
                              <a:off x="1147" y="17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9" name="Rectangle 2098"/>
                          <wps:cNvSpPr>
                            <a:spLocks noChangeArrowheads="1"/>
                          </wps:cNvSpPr>
                          <wps:spPr bwMode="auto">
                            <a:xfrm>
                              <a:off x="1147" y="17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0" name="Rectangle 2099"/>
                          <wps:cNvSpPr>
                            <a:spLocks noChangeArrowheads="1"/>
                          </wps:cNvSpPr>
                          <wps:spPr bwMode="auto">
                            <a:xfrm>
                              <a:off x="1147" y="16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1" name="Rectangle 2100"/>
                          <wps:cNvSpPr>
                            <a:spLocks noChangeArrowheads="1"/>
                          </wps:cNvSpPr>
                          <wps:spPr bwMode="auto">
                            <a:xfrm>
                              <a:off x="1147" y="16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2" name="Rectangle 2101"/>
                          <wps:cNvSpPr>
                            <a:spLocks noChangeArrowheads="1"/>
                          </wps:cNvSpPr>
                          <wps:spPr bwMode="auto">
                            <a:xfrm>
                              <a:off x="1147" y="16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3" name="Rectangle 2102"/>
                          <wps:cNvSpPr>
                            <a:spLocks noChangeArrowheads="1"/>
                          </wps:cNvSpPr>
                          <wps:spPr bwMode="auto">
                            <a:xfrm>
                              <a:off x="1147"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4" name="Rectangle 2103"/>
                          <wps:cNvSpPr>
                            <a:spLocks noChangeArrowheads="1"/>
                          </wps:cNvSpPr>
                          <wps:spPr bwMode="auto">
                            <a:xfrm>
                              <a:off x="1147"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5" name="Rectangle 2104"/>
                          <wps:cNvSpPr>
                            <a:spLocks noChangeArrowheads="1"/>
                          </wps:cNvSpPr>
                          <wps:spPr bwMode="auto">
                            <a:xfrm>
                              <a:off x="1147"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6" name="Rectangle 2105"/>
                          <wps:cNvSpPr>
                            <a:spLocks noChangeArrowheads="1"/>
                          </wps:cNvSpPr>
                          <wps:spPr bwMode="auto">
                            <a:xfrm>
                              <a:off x="1147"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7" name="Rectangle 2106"/>
                          <wps:cNvSpPr>
                            <a:spLocks noChangeArrowheads="1"/>
                          </wps:cNvSpPr>
                          <wps:spPr bwMode="auto">
                            <a:xfrm>
                              <a:off x="1147"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8" name="Rectangle 2107"/>
                          <wps:cNvSpPr>
                            <a:spLocks noChangeArrowheads="1"/>
                          </wps:cNvSpPr>
                          <wps:spPr bwMode="auto">
                            <a:xfrm>
                              <a:off x="1147"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169" name="Group 2108"/>
                        <wpg:cNvGrpSpPr>
                          <a:grpSpLocks/>
                        </wpg:cNvGrpSpPr>
                        <wpg:grpSpPr bwMode="auto">
                          <a:xfrm>
                            <a:off x="435937" y="372578"/>
                            <a:ext cx="1287931" cy="968134"/>
                            <a:chOff x="921" y="787"/>
                            <a:chExt cx="2721" cy="2045"/>
                          </a:xfrm>
                        </wpg:grpSpPr>
                        <wps:wsp>
                          <wps:cNvPr id="2170" name="Rectangle 2109"/>
                          <wps:cNvSpPr>
                            <a:spLocks noChangeArrowheads="1"/>
                          </wps:cNvSpPr>
                          <wps:spPr bwMode="auto">
                            <a:xfrm>
                              <a:off x="1147"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1" name="Rectangle 2110"/>
                          <wps:cNvSpPr>
                            <a:spLocks noChangeArrowheads="1"/>
                          </wps:cNvSpPr>
                          <wps:spPr bwMode="auto">
                            <a:xfrm>
                              <a:off x="1147"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 name="Rectangle 2111"/>
                          <wps:cNvSpPr>
                            <a:spLocks noChangeArrowheads="1"/>
                          </wps:cNvSpPr>
                          <wps:spPr bwMode="auto">
                            <a:xfrm>
                              <a:off x="1147"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3" name="Rectangle 2112"/>
                          <wps:cNvSpPr>
                            <a:spLocks noChangeArrowheads="1"/>
                          </wps:cNvSpPr>
                          <wps:spPr bwMode="auto">
                            <a:xfrm>
                              <a:off x="1147"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4" name="Rectangle 2113"/>
                          <wps:cNvSpPr>
                            <a:spLocks noChangeArrowheads="1"/>
                          </wps:cNvSpPr>
                          <wps:spPr bwMode="auto">
                            <a:xfrm>
                              <a:off x="1147"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5" name="Rectangle 2114"/>
                          <wps:cNvSpPr>
                            <a:spLocks noChangeArrowheads="1"/>
                          </wps:cNvSpPr>
                          <wps:spPr bwMode="auto">
                            <a:xfrm>
                              <a:off x="1147"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6" name="Rectangle 2115"/>
                          <wps:cNvSpPr>
                            <a:spLocks noChangeArrowheads="1"/>
                          </wps:cNvSpPr>
                          <wps:spPr bwMode="auto">
                            <a:xfrm>
                              <a:off x="1147"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7" name="Rectangle 2116"/>
                          <wps:cNvSpPr>
                            <a:spLocks noChangeArrowheads="1"/>
                          </wps:cNvSpPr>
                          <wps:spPr bwMode="auto">
                            <a:xfrm>
                              <a:off x="1147"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8" name="Rectangle 2117"/>
                          <wps:cNvSpPr>
                            <a:spLocks noChangeArrowheads="1"/>
                          </wps:cNvSpPr>
                          <wps:spPr bwMode="auto">
                            <a:xfrm>
                              <a:off x="1147"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9" name="Rectangle 2118"/>
                          <wps:cNvSpPr>
                            <a:spLocks noChangeArrowheads="1"/>
                          </wps:cNvSpPr>
                          <wps:spPr bwMode="auto">
                            <a:xfrm>
                              <a:off x="1147"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0" name="Rectangle 2119"/>
                          <wps:cNvSpPr>
                            <a:spLocks noChangeArrowheads="1"/>
                          </wps:cNvSpPr>
                          <wps:spPr bwMode="auto">
                            <a:xfrm>
                              <a:off x="1147"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1" name="Rectangle 2120"/>
                          <wps:cNvSpPr>
                            <a:spLocks noChangeArrowheads="1"/>
                          </wps:cNvSpPr>
                          <wps:spPr bwMode="auto">
                            <a:xfrm>
                              <a:off x="1147"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2" name="Rectangle 2121"/>
                          <wps:cNvSpPr>
                            <a:spLocks noChangeArrowheads="1"/>
                          </wps:cNvSpPr>
                          <wps:spPr bwMode="auto">
                            <a:xfrm>
                              <a:off x="1147"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3" name="Rectangle 2122"/>
                          <wps:cNvSpPr>
                            <a:spLocks noChangeArrowheads="1"/>
                          </wps:cNvSpPr>
                          <wps:spPr bwMode="auto">
                            <a:xfrm>
                              <a:off x="1147"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 name="Rectangle 2123"/>
                          <wps:cNvSpPr>
                            <a:spLocks noChangeArrowheads="1"/>
                          </wps:cNvSpPr>
                          <wps:spPr bwMode="auto">
                            <a:xfrm>
                              <a:off x="1147"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5" name="Rectangle 2124"/>
                          <wps:cNvSpPr>
                            <a:spLocks noChangeArrowheads="1"/>
                          </wps:cNvSpPr>
                          <wps:spPr bwMode="auto">
                            <a:xfrm>
                              <a:off x="1147"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6" name="Rectangle 2125"/>
                          <wps:cNvSpPr>
                            <a:spLocks noChangeArrowheads="1"/>
                          </wps:cNvSpPr>
                          <wps:spPr bwMode="auto">
                            <a:xfrm>
                              <a:off x="1147"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7" name="Rectangle 2126"/>
                          <wps:cNvSpPr>
                            <a:spLocks noChangeArrowheads="1"/>
                          </wps:cNvSpPr>
                          <wps:spPr bwMode="auto">
                            <a:xfrm>
                              <a:off x="1147" y="15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8" name="Rectangle 2127"/>
                          <wps:cNvSpPr>
                            <a:spLocks noChangeArrowheads="1"/>
                          </wps:cNvSpPr>
                          <wps:spPr bwMode="auto">
                            <a:xfrm>
                              <a:off x="1147" y="15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9" name="Rectangle 2128"/>
                          <wps:cNvSpPr>
                            <a:spLocks noChangeArrowheads="1"/>
                          </wps:cNvSpPr>
                          <wps:spPr bwMode="auto">
                            <a:xfrm>
                              <a:off x="1147" y="15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0" name="Rectangle 2129"/>
                          <wps:cNvSpPr>
                            <a:spLocks noChangeArrowheads="1"/>
                          </wps:cNvSpPr>
                          <wps:spPr bwMode="auto">
                            <a:xfrm>
                              <a:off x="1147" y="15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1" name="Rectangle 2130"/>
                          <wps:cNvSpPr>
                            <a:spLocks noChangeArrowheads="1"/>
                          </wps:cNvSpPr>
                          <wps:spPr bwMode="auto">
                            <a:xfrm>
                              <a:off x="1147" y="15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2" name="Rectangle 2131"/>
                          <wps:cNvSpPr>
                            <a:spLocks noChangeArrowheads="1"/>
                          </wps:cNvSpPr>
                          <wps:spPr bwMode="auto">
                            <a:xfrm>
                              <a:off x="1147" y="15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3" name="Rectangle 2132"/>
                          <wps:cNvSpPr>
                            <a:spLocks noChangeArrowheads="1"/>
                          </wps:cNvSpPr>
                          <wps:spPr bwMode="auto">
                            <a:xfrm>
                              <a:off x="1147" y="15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4" name="Rectangle 2133"/>
                          <wps:cNvSpPr>
                            <a:spLocks noChangeArrowheads="1"/>
                          </wps:cNvSpPr>
                          <wps:spPr bwMode="auto">
                            <a:xfrm>
                              <a:off x="1147" y="15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5" name="Rectangle 2134"/>
                          <wps:cNvSpPr>
                            <a:spLocks noChangeArrowheads="1"/>
                          </wps:cNvSpPr>
                          <wps:spPr bwMode="auto">
                            <a:xfrm>
                              <a:off x="1147" y="15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6" name="Rectangle 2135"/>
                          <wps:cNvSpPr>
                            <a:spLocks noChangeArrowheads="1"/>
                          </wps:cNvSpPr>
                          <wps:spPr bwMode="auto">
                            <a:xfrm>
                              <a:off x="1147" y="15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7" name="Rectangle 2136"/>
                          <wps:cNvSpPr>
                            <a:spLocks noChangeArrowheads="1"/>
                          </wps:cNvSpPr>
                          <wps:spPr bwMode="auto">
                            <a:xfrm>
                              <a:off x="1147" y="15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8" name="Rectangle 2137"/>
                          <wps:cNvSpPr>
                            <a:spLocks noChangeArrowheads="1"/>
                          </wps:cNvSpPr>
                          <wps:spPr bwMode="auto">
                            <a:xfrm>
                              <a:off x="1147" y="15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9" name="Rectangle 2138"/>
                          <wps:cNvSpPr>
                            <a:spLocks noChangeArrowheads="1"/>
                          </wps:cNvSpPr>
                          <wps:spPr bwMode="auto">
                            <a:xfrm>
                              <a:off x="1147" y="15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0" name="Rectangle 2139"/>
                          <wps:cNvSpPr>
                            <a:spLocks noChangeArrowheads="1"/>
                          </wps:cNvSpPr>
                          <wps:spPr bwMode="auto">
                            <a:xfrm>
                              <a:off x="1147" y="15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1" name="Rectangle 2140"/>
                          <wps:cNvSpPr>
                            <a:spLocks noChangeArrowheads="1"/>
                          </wps:cNvSpPr>
                          <wps:spPr bwMode="auto">
                            <a:xfrm>
                              <a:off x="1147"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2" name="Rectangle 2141"/>
                          <wps:cNvSpPr>
                            <a:spLocks noChangeArrowheads="1"/>
                          </wps:cNvSpPr>
                          <wps:spPr bwMode="auto">
                            <a:xfrm>
                              <a:off x="1147"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3" name="Rectangle 2142"/>
                          <wps:cNvSpPr>
                            <a:spLocks noChangeArrowheads="1"/>
                          </wps:cNvSpPr>
                          <wps:spPr bwMode="auto">
                            <a:xfrm>
                              <a:off x="1147"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4" name="Rectangle 2143"/>
                          <wps:cNvSpPr>
                            <a:spLocks noChangeArrowheads="1"/>
                          </wps:cNvSpPr>
                          <wps:spPr bwMode="auto">
                            <a:xfrm>
                              <a:off x="1147"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5" name="Rectangle 2144"/>
                          <wps:cNvSpPr>
                            <a:spLocks noChangeArrowheads="1"/>
                          </wps:cNvSpPr>
                          <wps:spPr bwMode="auto">
                            <a:xfrm>
                              <a:off x="1147"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6" name="Rectangle 2145"/>
                          <wps:cNvSpPr>
                            <a:spLocks noChangeArrowheads="1"/>
                          </wps:cNvSpPr>
                          <wps:spPr bwMode="auto">
                            <a:xfrm>
                              <a:off x="1147"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7" name="Rectangle 2146"/>
                          <wps:cNvSpPr>
                            <a:spLocks noChangeArrowheads="1"/>
                          </wps:cNvSpPr>
                          <wps:spPr bwMode="auto">
                            <a:xfrm>
                              <a:off x="1147"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8" name="Rectangle 2147"/>
                          <wps:cNvSpPr>
                            <a:spLocks noChangeArrowheads="1"/>
                          </wps:cNvSpPr>
                          <wps:spPr bwMode="auto">
                            <a:xfrm>
                              <a:off x="1147"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9" name="Rectangle 2148"/>
                          <wps:cNvSpPr>
                            <a:spLocks noChangeArrowheads="1"/>
                          </wps:cNvSpPr>
                          <wps:spPr bwMode="auto">
                            <a:xfrm>
                              <a:off x="1147"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0" name="Rectangle 2149"/>
                          <wps:cNvSpPr>
                            <a:spLocks noChangeArrowheads="1"/>
                          </wps:cNvSpPr>
                          <wps:spPr bwMode="auto">
                            <a:xfrm>
                              <a:off x="1147"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1" name="Rectangle 2150"/>
                          <wps:cNvSpPr>
                            <a:spLocks noChangeArrowheads="1"/>
                          </wps:cNvSpPr>
                          <wps:spPr bwMode="auto">
                            <a:xfrm>
                              <a:off x="1147"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2" name="Rectangle 2151"/>
                          <wps:cNvSpPr>
                            <a:spLocks noChangeArrowheads="1"/>
                          </wps:cNvSpPr>
                          <wps:spPr bwMode="auto">
                            <a:xfrm>
                              <a:off x="1147"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3" name="Rectangle 2152"/>
                          <wps:cNvSpPr>
                            <a:spLocks noChangeArrowheads="1"/>
                          </wps:cNvSpPr>
                          <wps:spPr bwMode="auto">
                            <a:xfrm>
                              <a:off x="1147"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4" name="Rectangle 2153"/>
                          <wps:cNvSpPr>
                            <a:spLocks noChangeArrowheads="1"/>
                          </wps:cNvSpPr>
                          <wps:spPr bwMode="auto">
                            <a:xfrm>
                              <a:off x="1147"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5" name="Rectangle 2154"/>
                          <wps:cNvSpPr>
                            <a:spLocks noChangeArrowheads="1"/>
                          </wps:cNvSpPr>
                          <wps:spPr bwMode="auto">
                            <a:xfrm>
                              <a:off x="1147" y="13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 name="Rectangle 2155"/>
                          <wps:cNvSpPr>
                            <a:spLocks noChangeArrowheads="1"/>
                          </wps:cNvSpPr>
                          <wps:spPr bwMode="auto">
                            <a:xfrm>
                              <a:off x="1147" y="13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7" name="Rectangle 2156"/>
                          <wps:cNvSpPr>
                            <a:spLocks noChangeArrowheads="1"/>
                          </wps:cNvSpPr>
                          <wps:spPr bwMode="auto">
                            <a:xfrm>
                              <a:off x="1147" y="13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 name="Rectangle 2157"/>
                          <wps:cNvSpPr>
                            <a:spLocks noChangeArrowheads="1"/>
                          </wps:cNvSpPr>
                          <wps:spPr bwMode="auto">
                            <a:xfrm>
                              <a:off x="1147" y="13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9" name="Rectangle 2158"/>
                          <wps:cNvSpPr>
                            <a:spLocks noChangeArrowheads="1"/>
                          </wps:cNvSpPr>
                          <wps:spPr bwMode="auto">
                            <a:xfrm>
                              <a:off x="1147" y="13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0" name="Rectangle 2159"/>
                          <wps:cNvSpPr>
                            <a:spLocks noChangeArrowheads="1"/>
                          </wps:cNvSpPr>
                          <wps:spPr bwMode="auto">
                            <a:xfrm>
                              <a:off x="1147" y="12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1" name="Rectangle 2160"/>
                          <wps:cNvSpPr>
                            <a:spLocks noChangeArrowheads="1"/>
                          </wps:cNvSpPr>
                          <wps:spPr bwMode="auto">
                            <a:xfrm>
                              <a:off x="1147" y="12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2" name="Rectangle 2161"/>
                          <wps:cNvSpPr>
                            <a:spLocks noChangeArrowheads="1"/>
                          </wps:cNvSpPr>
                          <wps:spPr bwMode="auto">
                            <a:xfrm>
                              <a:off x="1147" y="12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3" name="Rectangle 2162"/>
                          <wps:cNvSpPr>
                            <a:spLocks noChangeArrowheads="1"/>
                          </wps:cNvSpPr>
                          <wps:spPr bwMode="auto">
                            <a:xfrm>
                              <a:off x="1147" y="12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4" name="Rectangle 2163"/>
                          <wps:cNvSpPr>
                            <a:spLocks noChangeArrowheads="1"/>
                          </wps:cNvSpPr>
                          <wps:spPr bwMode="auto">
                            <a:xfrm>
                              <a:off x="1147" y="12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5" name="Rectangle 2164"/>
                          <wps:cNvSpPr>
                            <a:spLocks noChangeArrowheads="1"/>
                          </wps:cNvSpPr>
                          <wps:spPr bwMode="auto">
                            <a:xfrm>
                              <a:off x="1147" y="12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6" name="Rectangle 2165"/>
                          <wps:cNvSpPr>
                            <a:spLocks noChangeArrowheads="1"/>
                          </wps:cNvSpPr>
                          <wps:spPr bwMode="auto">
                            <a:xfrm>
                              <a:off x="1147" y="11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7" name="Rectangle 2166"/>
                          <wps:cNvSpPr>
                            <a:spLocks noChangeArrowheads="1"/>
                          </wps:cNvSpPr>
                          <wps:spPr bwMode="auto">
                            <a:xfrm>
                              <a:off x="1147" y="11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8" name="Rectangle 2167"/>
                          <wps:cNvSpPr>
                            <a:spLocks noChangeArrowheads="1"/>
                          </wps:cNvSpPr>
                          <wps:spPr bwMode="auto">
                            <a:xfrm>
                              <a:off x="1147" y="11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9" name="Rectangle 2168"/>
                          <wps:cNvSpPr>
                            <a:spLocks noChangeArrowheads="1"/>
                          </wps:cNvSpPr>
                          <wps:spPr bwMode="auto">
                            <a:xfrm>
                              <a:off x="1147" y="11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0" name="Rectangle 2169"/>
                          <wps:cNvSpPr>
                            <a:spLocks noChangeArrowheads="1"/>
                          </wps:cNvSpPr>
                          <wps:spPr bwMode="auto">
                            <a:xfrm>
                              <a:off x="1147" y="11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1" name="Rectangle 2170"/>
                          <wps:cNvSpPr>
                            <a:spLocks noChangeArrowheads="1"/>
                          </wps:cNvSpPr>
                          <wps:spPr bwMode="auto">
                            <a:xfrm>
                              <a:off x="1147" y="11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2" name="Rectangle 2171"/>
                          <wps:cNvSpPr>
                            <a:spLocks noChangeArrowheads="1"/>
                          </wps:cNvSpPr>
                          <wps:spPr bwMode="auto">
                            <a:xfrm>
                              <a:off x="1147" y="11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3" name="Rectangle 2172"/>
                          <wps:cNvSpPr>
                            <a:spLocks noChangeArrowheads="1"/>
                          </wps:cNvSpPr>
                          <wps:spPr bwMode="auto">
                            <a:xfrm>
                              <a:off x="1147" y="11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4" name="Rectangle 2173"/>
                          <wps:cNvSpPr>
                            <a:spLocks noChangeArrowheads="1"/>
                          </wps:cNvSpPr>
                          <wps:spPr bwMode="auto">
                            <a:xfrm>
                              <a:off x="1147" y="11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5" name="Rectangle 2174"/>
                          <wps:cNvSpPr>
                            <a:spLocks noChangeArrowheads="1"/>
                          </wps:cNvSpPr>
                          <wps:spPr bwMode="auto">
                            <a:xfrm>
                              <a:off x="1147" y="11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6" name="Rectangle 2175"/>
                          <wps:cNvSpPr>
                            <a:spLocks noChangeArrowheads="1"/>
                          </wps:cNvSpPr>
                          <wps:spPr bwMode="auto">
                            <a:xfrm>
                              <a:off x="1147" y="10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7" name="Rectangle 2176"/>
                          <wps:cNvSpPr>
                            <a:spLocks noChangeArrowheads="1"/>
                          </wps:cNvSpPr>
                          <wps:spPr bwMode="auto">
                            <a:xfrm>
                              <a:off x="1147" y="10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8" name="Rectangle 2177"/>
                          <wps:cNvSpPr>
                            <a:spLocks noChangeArrowheads="1"/>
                          </wps:cNvSpPr>
                          <wps:spPr bwMode="auto">
                            <a:xfrm>
                              <a:off x="1147" y="10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9" name="Rectangle 2178"/>
                          <wps:cNvSpPr>
                            <a:spLocks noChangeArrowheads="1"/>
                          </wps:cNvSpPr>
                          <wps:spPr bwMode="auto">
                            <a:xfrm>
                              <a:off x="1147" y="10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0" name="Rectangle 2179"/>
                          <wps:cNvSpPr>
                            <a:spLocks noChangeArrowheads="1"/>
                          </wps:cNvSpPr>
                          <wps:spPr bwMode="auto">
                            <a:xfrm>
                              <a:off x="1147" y="10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 name="Rectangle 2180"/>
                          <wps:cNvSpPr>
                            <a:spLocks noChangeArrowheads="1"/>
                          </wps:cNvSpPr>
                          <wps:spPr bwMode="auto">
                            <a:xfrm>
                              <a:off x="1147" y="10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2" name="Rectangle 2181"/>
                          <wps:cNvSpPr>
                            <a:spLocks noChangeArrowheads="1"/>
                          </wps:cNvSpPr>
                          <wps:spPr bwMode="auto">
                            <a:xfrm>
                              <a:off x="1147" y="10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3" name="Rectangle 2182"/>
                          <wps:cNvSpPr>
                            <a:spLocks noChangeArrowheads="1"/>
                          </wps:cNvSpPr>
                          <wps:spPr bwMode="auto">
                            <a:xfrm>
                              <a:off x="1147" y="10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4" name="Rectangle 2183"/>
                          <wps:cNvSpPr>
                            <a:spLocks noChangeArrowheads="1"/>
                          </wps:cNvSpPr>
                          <wps:spPr bwMode="auto">
                            <a:xfrm>
                              <a:off x="1147" y="10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5" name="Rectangle 2184"/>
                          <wps:cNvSpPr>
                            <a:spLocks noChangeArrowheads="1"/>
                          </wps:cNvSpPr>
                          <wps:spPr bwMode="auto">
                            <a:xfrm>
                              <a:off x="1147" y="10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6" name="Rectangle 2185"/>
                          <wps:cNvSpPr>
                            <a:spLocks noChangeArrowheads="1"/>
                          </wps:cNvSpPr>
                          <wps:spPr bwMode="auto">
                            <a:xfrm>
                              <a:off x="1147" y="10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7" name="Rectangle 2186"/>
                          <wps:cNvSpPr>
                            <a:spLocks noChangeArrowheads="1"/>
                          </wps:cNvSpPr>
                          <wps:spPr bwMode="auto">
                            <a:xfrm>
                              <a:off x="1147" y="10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8" name="Rectangle 2187"/>
                          <wps:cNvSpPr>
                            <a:spLocks noChangeArrowheads="1"/>
                          </wps:cNvSpPr>
                          <wps:spPr bwMode="auto">
                            <a:xfrm>
                              <a:off x="1147" y="10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9" name="Rectangle 2188"/>
                          <wps:cNvSpPr>
                            <a:spLocks noChangeArrowheads="1"/>
                          </wps:cNvSpPr>
                          <wps:spPr bwMode="auto">
                            <a:xfrm>
                              <a:off x="1147" y="10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0" name="Rectangle 2189"/>
                          <wps:cNvSpPr>
                            <a:spLocks noChangeArrowheads="1"/>
                          </wps:cNvSpPr>
                          <wps:spPr bwMode="auto">
                            <a:xfrm>
                              <a:off x="1147" y="10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1" name="Rectangle 2190"/>
                          <wps:cNvSpPr>
                            <a:spLocks noChangeArrowheads="1"/>
                          </wps:cNvSpPr>
                          <wps:spPr bwMode="auto">
                            <a:xfrm>
                              <a:off x="1147" y="10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2" name="Rectangle 2191"/>
                          <wps:cNvSpPr>
                            <a:spLocks noChangeArrowheads="1"/>
                          </wps:cNvSpPr>
                          <wps:spPr bwMode="auto">
                            <a:xfrm>
                              <a:off x="1147" y="10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3" name="Rectangle 2192"/>
                          <wps:cNvSpPr>
                            <a:spLocks noChangeArrowheads="1"/>
                          </wps:cNvSpPr>
                          <wps:spPr bwMode="auto">
                            <a:xfrm>
                              <a:off x="1147" y="10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4" name="Rectangle 2193"/>
                          <wps:cNvSpPr>
                            <a:spLocks noChangeArrowheads="1"/>
                          </wps:cNvSpPr>
                          <wps:spPr bwMode="auto">
                            <a:xfrm>
                              <a:off x="1147" y="10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5" name="Rectangle 2194"/>
                          <wps:cNvSpPr>
                            <a:spLocks noChangeArrowheads="1"/>
                          </wps:cNvSpPr>
                          <wps:spPr bwMode="auto">
                            <a:xfrm>
                              <a:off x="1147" y="10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6" name="Rectangle 2195"/>
                          <wps:cNvSpPr>
                            <a:spLocks noChangeArrowheads="1"/>
                          </wps:cNvSpPr>
                          <wps:spPr bwMode="auto">
                            <a:xfrm>
                              <a:off x="1147" y="10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7" name="Rectangle 2196"/>
                          <wps:cNvSpPr>
                            <a:spLocks noChangeArrowheads="1"/>
                          </wps:cNvSpPr>
                          <wps:spPr bwMode="auto">
                            <a:xfrm>
                              <a:off x="1147" y="9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8" name="Rectangle 2197"/>
                          <wps:cNvSpPr>
                            <a:spLocks noChangeArrowheads="1"/>
                          </wps:cNvSpPr>
                          <wps:spPr bwMode="auto">
                            <a:xfrm>
                              <a:off x="1147" y="9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9" name="Rectangle 2198"/>
                          <wps:cNvSpPr>
                            <a:spLocks noChangeArrowheads="1"/>
                          </wps:cNvSpPr>
                          <wps:spPr bwMode="auto">
                            <a:xfrm>
                              <a:off x="1147" y="9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0" name="Rectangle 2199"/>
                          <wps:cNvSpPr>
                            <a:spLocks noChangeArrowheads="1"/>
                          </wps:cNvSpPr>
                          <wps:spPr bwMode="auto">
                            <a:xfrm>
                              <a:off x="1147" y="9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1" name="Rectangle 2200"/>
                          <wps:cNvSpPr>
                            <a:spLocks noChangeArrowheads="1"/>
                          </wps:cNvSpPr>
                          <wps:spPr bwMode="auto">
                            <a:xfrm>
                              <a:off x="1147" y="9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2" name="Rectangle 2201"/>
                          <wps:cNvSpPr>
                            <a:spLocks noChangeArrowheads="1"/>
                          </wps:cNvSpPr>
                          <wps:spPr bwMode="auto">
                            <a:xfrm>
                              <a:off x="1147" y="9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3" name="Rectangle 2202"/>
                          <wps:cNvSpPr>
                            <a:spLocks noChangeArrowheads="1"/>
                          </wps:cNvSpPr>
                          <wps:spPr bwMode="auto">
                            <a:xfrm>
                              <a:off x="1147" y="9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4" name="Rectangle 2203"/>
                          <wps:cNvSpPr>
                            <a:spLocks noChangeArrowheads="1"/>
                          </wps:cNvSpPr>
                          <wps:spPr bwMode="auto">
                            <a:xfrm>
                              <a:off x="1147" y="9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5" name="Rectangle 2204"/>
                          <wps:cNvSpPr>
                            <a:spLocks noChangeArrowheads="1"/>
                          </wps:cNvSpPr>
                          <wps:spPr bwMode="auto">
                            <a:xfrm>
                              <a:off x="1147" y="9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6" name="Rectangle 2205"/>
                          <wps:cNvSpPr>
                            <a:spLocks noChangeArrowheads="1"/>
                          </wps:cNvSpPr>
                          <wps:spPr bwMode="auto">
                            <a:xfrm>
                              <a:off x="1147" y="9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7" name="Rectangle 2206"/>
                          <wps:cNvSpPr>
                            <a:spLocks noChangeArrowheads="1"/>
                          </wps:cNvSpPr>
                          <wps:spPr bwMode="auto">
                            <a:xfrm>
                              <a:off x="1147" y="9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8" name="Rectangle 2207"/>
                          <wps:cNvSpPr>
                            <a:spLocks noChangeArrowheads="1"/>
                          </wps:cNvSpPr>
                          <wps:spPr bwMode="auto">
                            <a:xfrm>
                              <a:off x="1147" y="9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9" name="Rectangle 2208"/>
                          <wps:cNvSpPr>
                            <a:spLocks noChangeArrowheads="1"/>
                          </wps:cNvSpPr>
                          <wps:spPr bwMode="auto">
                            <a:xfrm>
                              <a:off x="1147" y="9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0" name="Rectangle 2209"/>
                          <wps:cNvSpPr>
                            <a:spLocks noChangeArrowheads="1"/>
                          </wps:cNvSpPr>
                          <wps:spPr bwMode="auto">
                            <a:xfrm>
                              <a:off x="1147" y="9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1" name="Rectangle 2210"/>
                          <wps:cNvSpPr>
                            <a:spLocks noChangeArrowheads="1"/>
                          </wps:cNvSpPr>
                          <wps:spPr bwMode="auto">
                            <a:xfrm>
                              <a:off x="1147" y="9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2" name="Rectangle 2211"/>
                          <wps:cNvSpPr>
                            <a:spLocks noChangeArrowheads="1"/>
                          </wps:cNvSpPr>
                          <wps:spPr bwMode="auto">
                            <a:xfrm>
                              <a:off x="1147" y="9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3" name="Rectangle 2212"/>
                          <wps:cNvSpPr>
                            <a:spLocks noChangeArrowheads="1"/>
                          </wps:cNvSpPr>
                          <wps:spPr bwMode="auto">
                            <a:xfrm>
                              <a:off x="1147" y="9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4" name="Rectangle 2213"/>
                          <wps:cNvSpPr>
                            <a:spLocks noChangeArrowheads="1"/>
                          </wps:cNvSpPr>
                          <wps:spPr bwMode="auto">
                            <a:xfrm>
                              <a:off x="1147" y="9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5" name="Rectangle 2214"/>
                          <wps:cNvSpPr>
                            <a:spLocks noChangeArrowheads="1"/>
                          </wps:cNvSpPr>
                          <wps:spPr bwMode="auto">
                            <a:xfrm>
                              <a:off x="1147" y="9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6" name="Rectangle 2215"/>
                          <wps:cNvSpPr>
                            <a:spLocks noChangeArrowheads="1"/>
                          </wps:cNvSpPr>
                          <wps:spPr bwMode="auto">
                            <a:xfrm>
                              <a:off x="1147" y="9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7" name="Rectangle 2216"/>
                          <wps:cNvSpPr>
                            <a:spLocks noChangeArrowheads="1"/>
                          </wps:cNvSpPr>
                          <wps:spPr bwMode="auto">
                            <a:xfrm>
                              <a:off x="1147" y="9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8" name="Rectangle 2217"/>
                          <wps:cNvSpPr>
                            <a:spLocks noChangeArrowheads="1"/>
                          </wps:cNvSpPr>
                          <wps:spPr bwMode="auto">
                            <a:xfrm>
                              <a:off x="1147" y="8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9" name="Rectangle 2218"/>
                          <wps:cNvSpPr>
                            <a:spLocks noChangeArrowheads="1"/>
                          </wps:cNvSpPr>
                          <wps:spPr bwMode="auto">
                            <a:xfrm>
                              <a:off x="1147" y="8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0" name="Rectangle 2219"/>
                          <wps:cNvSpPr>
                            <a:spLocks noChangeArrowheads="1"/>
                          </wps:cNvSpPr>
                          <wps:spPr bwMode="auto">
                            <a:xfrm>
                              <a:off x="1147" y="8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1" name="Rectangle 2220"/>
                          <wps:cNvSpPr>
                            <a:spLocks noChangeArrowheads="1"/>
                          </wps:cNvSpPr>
                          <wps:spPr bwMode="auto">
                            <a:xfrm>
                              <a:off x="1147" y="8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2" name="Rectangle 2221"/>
                          <wps:cNvSpPr>
                            <a:spLocks noChangeArrowheads="1"/>
                          </wps:cNvSpPr>
                          <wps:spPr bwMode="auto">
                            <a:xfrm>
                              <a:off x="1147" y="8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3" name="Rectangle 2222"/>
                          <wps:cNvSpPr>
                            <a:spLocks noChangeArrowheads="1"/>
                          </wps:cNvSpPr>
                          <wps:spPr bwMode="auto">
                            <a:xfrm>
                              <a:off x="1147" y="8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 name="Rectangle 2223"/>
                          <wps:cNvSpPr>
                            <a:spLocks noChangeArrowheads="1"/>
                          </wps:cNvSpPr>
                          <wps:spPr bwMode="auto">
                            <a:xfrm>
                              <a:off x="1147" y="8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5" name="Rectangle 2224"/>
                          <wps:cNvSpPr>
                            <a:spLocks noChangeArrowheads="1"/>
                          </wps:cNvSpPr>
                          <wps:spPr bwMode="auto">
                            <a:xfrm>
                              <a:off x="1147" y="8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6" name="Rectangle 2225"/>
                          <wps:cNvSpPr>
                            <a:spLocks noChangeArrowheads="1"/>
                          </wps:cNvSpPr>
                          <wps:spPr bwMode="auto">
                            <a:xfrm>
                              <a:off x="1147" y="8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7" name="Rectangle 2226"/>
                          <wps:cNvSpPr>
                            <a:spLocks noChangeArrowheads="1"/>
                          </wps:cNvSpPr>
                          <wps:spPr bwMode="auto">
                            <a:xfrm>
                              <a:off x="1147" y="8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8" name="Rectangle 2227"/>
                          <wps:cNvSpPr>
                            <a:spLocks noChangeArrowheads="1"/>
                          </wps:cNvSpPr>
                          <wps:spPr bwMode="auto">
                            <a:xfrm>
                              <a:off x="1147" y="8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9" name="Rectangle 2228"/>
                          <wps:cNvSpPr>
                            <a:spLocks noChangeArrowheads="1"/>
                          </wps:cNvSpPr>
                          <wps:spPr bwMode="auto">
                            <a:xfrm>
                              <a:off x="1147" y="8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0" name="Rectangle 2229"/>
                          <wps:cNvSpPr>
                            <a:spLocks noChangeArrowheads="1"/>
                          </wps:cNvSpPr>
                          <wps:spPr bwMode="auto">
                            <a:xfrm>
                              <a:off x="1147" y="8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1" name="Rectangle 2230"/>
                          <wps:cNvSpPr>
                            <a:spLocks noChangeArrowheads="1"/>
                          </wps:cNvSpPr>
                          <wps:spPr bwMode="auto">
                            <a:xfrm>
                              <a:off x="1147" y="8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2" name="Rectangle 2231"/>
                          <wps:cNvSpPr>
                            <a:spLocks noChangeArrowheads="1"/>
                          </wps:cNvSpPr>
                          <wps:spPr bwMode="auto">
                            <a:xfrm>
                              <a:off x="1147" y="8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3" name="Rectangle 2232"/>
                          <wps:cNvSpPr>
                            <a:spLocks noChangeArrowheads="1"/>
                          </wps:cNvSpPr>
                          <wps:spPr bwMode="auto">
                            <a:xfrm>
                              <a:off x="1147" y="8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4" name="Rectangle 2233"/>
                          <wps:cNvSpPr>
                            <a:spLocks noChangeArrowheads="1"/>
                          </wps:cNvSpPr>
                          <wps:spPr bwMode="auto">
                            <a:xfrm>
                              <a:off x="1147" y="8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5" name="Rectangle 2234"/>
                          <wps:cNvSpPr>
                            <a:spLocks noChangeArrowheads="1"/>
                          </wps:cNvSpPr>
                          <wps:spPr bwMode="auto">
                            <a:xfrm>
                              <a:off x="1147" y="8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6" name="Rectangle 2235"/>
                          <wps:cNvSpPr>
                            <a:spLocks noChangeArrowheads="1"/>
                          </wps:cNvSpPr>
                          <wps:spPr bwMode="auto">
                            <a:xfrm>
                              <a:off x="1147" y="8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7" name="Rectangle 2236"/>
                          <wps:cNvSpPr>
                            <a:spLocks noChangeArrowheads="1"/>
                          </wps:cNvSpPr>
                          <wps:spPr bwMode="auto">
                            <a:xfrm>
                              <a:off x="1147" y="8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8" name="Rectangle 2237"/>
                          <wps:cNvSpPr>
                            <a:spLocks noChangeArrowheads="1"/>
                          </wps:cNvSpPr>
                          <wps:spPr bwMode="auto">
                            <a:xfrm>
                              <a:off x="1147" y="8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9" name="Rectangle 2238"/>
                          <wps:cNvSpPr>
                            <a:spLocks noChangeArrowheads="1"/>
                          </wps:cNvSpPr>
                          <wps:spPr bwMode="auto">
                            <a:xfrm>
                              <a:off x="1147" y="7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0" name="Rectangle 2239"/>
                          <wps:cNvSpPr>
                            <a:spLocks noChangeArrowheads="1"/>
                          </wps:cNvSpPr>
                          <wps:spPr bwMode="auto">
                            <a:xfrm>
                              <a:off x="1147" y="7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1" name="Rectangle 2240"/>
                          <wps:cNvSpPr>
                            <a:spLocks noChangeArrowheads="1"/>
                          </wps:cNvSpPr>
                          <wps:spPr bwMode="auto">
                            <a:xfrm>
                              <a:off x="1147" y="7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2" name="Freeform 2241"/>
                          <wps:cNvSpPr>
                            <a:spLocks/>
                          </wps:cNvSpPr>
                          <wps:spPr bwMode="auto">
                            <a:xfrm>
                              <a:off x="921" y="941"/>
                              <a:ext cx="452" cy="29"/>
                            </a:xfrm>
                            <a:custGeom>
                              <a:avLst/>
                              <a:gdLst>
                                <a:gd name="T0" fmla="*/ 15 w 452"/>
                                <a:gd name="T1" fmla="*/ 0 h 29"/>
                                <a:gd name="T2" fmla="*/ 10 w 452"/>
                                <a:gd name="T3" fmla="*/ 0 h 29"/>
                                <a:gd name="T4" fmla="*/ 0 w 452"/>
                                <a:gd name="T5" fmla="*/ 9 h 29"/>
                                <a:gd name="T6" fmla="*/ 0 w 452"/>
                                <a:gd name="T7" fmla="*/ 24 h 29"/>
                                <a:gd name="T8" fmla="*/ 5 w 452"/>
                                <a:gd name="T9" fmla="*/ 24 h 29"/>
                                <a:gd name="T10" fmla="*/ 10 w 452"/>
                                <a:gd name="T11" fmla="*/ 29 h 29"/>
                                <a:gd name="T12" fmla="*/ 447 w 452"/>
                                <a:gd name="T13" fmla="*/ 29 h 29"/>
                                <a:gd name="T14" fmla="*/ 447 w 452"/>
                                <a:gd name="T15" fmla="*/ 24 h 29"/>
                                <a:gd name="T16" fmla="*/ 452 w 452"/>
                                <a:gd name="T17" fmla="*/ 24 h 29"/>
                                <a:gd name="T18" fmla="*/ 452 w 452"/>
                                <a:gd name="T19" fmla="*/ 9 h 29"/>
                                <a:gd name="T20" fmla="*/ 447 w 452"/>
                                <a:gd name="T21" fmla="*/ 5 h 29"/>
                                <a:gd name="T22" fmla="*/ 447 w 452"/>
                                <a:gd name="T23" fmla="*/ 0 h 29"/>
                                <a:gd name="T24" fmla="*/ 437 w 452"/>
                                <a:gd name="T25" fmla="*/ 0 h 29"/>
                                <a:gd name="T26" fmla="*/ 15 w 452"/>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2" h="29">
                                  <a:moveTo>
                                    <a:pt x="15" y="0"/>
                                  </a:moveTo>
                                  <a:lnTo>
                                    <a:pt x="10" y="0"/>
                                  </a:lnTo>
                                  <a:lnTo>
                                    <a:pt x="0" y="9"/>
                                  </a:lnTo>
                                  <a:lnTo>
                                    <a:pt x="0" y="24"/>
                                  </a:lnTo>
                                  <a:lnTo>
                                    <a:pt x="5" y="24"/>
                                  </a:lnTo>
                                  <a:lnTo>
                                    <a:pt x="10" y="29"/>
                                  </a:lnTo>
                                  <a:lnTo>
                                    <a:pt x="447" y="29"/>
                                  </a:lnTo>
                                  <a:lnTo>
                                    <a:pt x="447" y="24"/>
                                  </a:lnTo>
                                  <a:lnTo>
                                    <a:pt x="452" y="24"/>
                                  </a:lnTo>
                                  <a:lnTo>
                                    <a:pt x="452" y="9"/>
                                  </a:lnTo>
                                  <a:lnTo>
                                    <a:pt x="447" y="5"/>
                                  </a:lnTo>
                                  <a:lnTo>
                                    <a:pt x="447" y="0"/>
                                  </a:lnTo>
                                  <a:lnTo>
                                    <a:pt x="437"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3" name="Freeform 2242"/>
                          <wps:cNvSpPr>
                            <a:spLocks/>
                          </wps:cNvSpPr>
                          <wps:spPr bwMode="auto">
                            <a:xfrm>
                              <a:off x="3187" y="1171"/>
                              <a:ext cx="72" cy="139"/>
                            </a:xfrm>
                            <a:custGeom>
                              <a:avLst/>
                              <a:gdLst>
                                <a:gd name="T0" fmla="*/ 0 w 72"/>
                                <a:gd name="T1" fmla="*/ 120 h 139"/>
                                <a:gd name="T2" fmla="*/ 0 w 72"/>
                                <a:gd name="T3" fmla="*/ 130 h 139"/>
                                <a:gd name="T4" fmla="*/ 9 w 72"/>
                                <a:gd name="T5" fmla="*/ 139 h 139"/>
                                <a:gd name="T6" fmla="*/ 19 w 72"/>
                                <a:gd name="T7" fmla="*/ 139 h 139"/>
                                <a:gd name="T8" fmla="*/ 28 w 72"/>
                                <a:gd name="T9" fmla="*/ 130 h 139"/>
                                <a:gd name="T10" fmla="*/ 72 w 72"/>
                                <a:gd name="T11" fmla="*/ 19 h 139"/>
                                <a:gd name="T12" fmla="*/ 72 w 72"/>
                                <a:gd name="T13" fmla="*/ 10 h 139"/>
                                <a:gd name="T14" fmla="*/ 62 w 72"/>
                                <a:gd name="T15" fmla="*/ 0 h 139"/>
                                <a:gd name="T16" fmla="*/ 52 w 72"/>
                                <a:gd name="T17" fmla="*/ 0 h 139"/>
                                <a:gd name="T18" fmla="*/ 43 w 72"/>
                                <a:gd name="T19" fmla="*/ 10 h 139"/>
                                <a:gd name="T20" fmla="*/ 0 w 72"/>
                                <a:gd name="T21" fmla="*/ 12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2" h="139">
                                  <a:moveTo>
                                    <a:pt x="0" y="120"/>
                                  </a:moveTo>
                                  <a:lnTo>
                                    <a:pt x="0" y="130"/>
                                  </a:lnTo>
                                  <a:lnTo>
                                    <a:pt x="9" y="139"/>
                                  </a:lnTo>
                                  <a:lnTo>
                                    <a:pt x="19" y="139"/>
                                  </a:lnTo>
                                  <a:lnTo>
                                    <a:pt x="28" y="130"/>
                                  </a:lnTo>
                                  <a:lnTo>
                                    <a:pt x="72" y="19"/>
                                  </a:lnTo>
                                  <a:lnTo>
                                    <a:pt x="72" y="10"/>
                                  </a:lnTo>
                                  <a:lnTo>
                                    <a:pt x="62" y="0"/>
                                  </a:lnTo>
                                  <a:lnTo>
                                    <a:pt x="52" y="0"/>
                                  </a:lnTo>
                                  <a:lnTo>
                                    <a:pt x="43" y="1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4" name="Freeform 2243"/>
                          <wps:cNvSpPr>
                            <a:spLocks/>
                          </wps:cNvSpPr>
                          <wps:spPr bwMode="auto">
                            <a:xfrm>
                              <a:off x="3571" y="1171"/>
                              <a:ext cx="71" cy="139"/>
                            </a:xfrm>
                            <a:custGeom>
                              <a:avLst/>
                              <a:gdLst>
                                <a:gd name="T0" fmla="*/ 43 w 71"/>
                                <a:gd name="T1" fmla="*/ 130 h 139"/>
                                <a:gd name="T2" fmla="*/ 52 w 71"/>
                                <a:gd name="T3" fmla="*/ 139 h 139"/>
                                <a:gd name="T4" fmla="*/ 62 w 71"/>
                                <a:gd name="T5" fmla="*/ 139 h 139"/>
                                <a:gd name="T6" fmla="*/ 71 w 71"/>
                                <a:gd name="T7" fmla="*/ 130 h 139"/>
                                <a:gd name="T8" fmla="*/ 71 w 71"/>
                                <a:gd name="T9" fmla="*/ 120 h 139"/>
                                <a:gd name="T10" fmla="*/ 28 w 71"/>
                                <a:gd name="T11" fmla="*/ 10 h 139"/>
                                <a:gd name="T12" fmla="*/ 19 w 71"/>
                                <a:gd name="T13" fmla="*/ 0 h 139"/>
                                <a:gd name="T14" fmla="*/ 9 w 71"/>
                                <a:gd name="T15" fmla="*/ 0 h 139"/>
                                <a:gd name="T16" fmla="*/ 0 w 71"/>
                                <a:gd name="T17" fmla="*/ 10 h 139"/>
                                <a:gd name="T18" fmla="*/ 0 w 71"/>
                                <a:gd name="T19" fmla="*/ 19 h 139"/>
                                <a:gd name="T20" fmla="*/ 43 w 71"/>
                                <a:gd name="T21" fmla="*/ 13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139">
                                  <a:moveTo>
                                    <a:pt x="43" y="130"/>
                                  </a:moveTo>
                                  <a:lnTo>
                                    <a:pt x="52" y="139"/>
                                  </a:lnTo>
                                  <a:lnTo>
                                    <a:pt x="62" y="139"/>
                                  </a:lnTo>
                                  <a:lnTo>
                                    <a:pt x="71" y="130"/>
                                  </a:lnTo>
                                  <a:lnTo>
                                    <a:pt x="71" y="120"/>
                                  </a:lnTo>
                                  <a:lnTo>
                                    <a:pt x="28" y="10"/>
                                  </a:lnTo>
                                  <a:lnTo>
                                    <a:pt x="19" y="0"/>
                                  </a:lnTo>
                                  <a:lnTo>
                                    <a:pt x="9" y="0"/>
                                  </a:lnTo>
                                  <a:lnTo>
                                    <a:pt x="0" y="10"/>
                                  </a:lnTo>
                                  <a:lnTo>
                                    <a:pt x="0" y="19"/>
                                  </a:lnTo>
                                  <a:lnTo>
                                    <a:pt x="43"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5" name="Freeform 2244"/>
                          <wps:cNvSpPr>
                            <a:spLocks/>
                          </wps:cNvSpPr>
                          <wps:spPr bwMode="auto">
                            <a:xfrm>
                              <a:off x="3230" y="1171"/>
                              <a:ext cx="369" cy="29"/>
                            </a:xfrm>
                            <a:custGeom>
                              <a:avLst/>
                              <a:gdLst>
                                <a:gd name="T0" fmla="*/ 14 w 369"/>
                                <a:gd name="T1" fmla="*/ 0 h 29"/>
                                <a:gd name="T2" fmla="*/ 9 w 369"/>
                                <a:gd name="T3" fmla="*/ 0 h 29"/>
                                <a:gd name="T4" fmla="*/ 0 w 369"/>
                                <a:gd name="T5" fmla="*/ 10 h 29"/>
                                <a:gd name="T6" fmla="*/ 0 w 369"/>
                                <a:gd name="T7" fmla="*/ 24 h 29"/>
                                <a:gd name="T8" fmla="*/ 5 w 369"/>
                                <a:gd name="T9" fmla="*/ 24 h 29"/>
                                <a:gd name="T10" fmla="*/ 9 w 369"/>
                                <a:gd name="T11" fmla="*/ 29 h 29"/>
                                <a:gd name="T12" fmla="*/ 365 w 369"/>
                                <a:gd name="T13" fmla="*/ 29 h 29"/>
                                <a:gd name="T14" fmla="*/ 365 w 369"/>
                                <a:gd name="T15" fmla="*/ 24 h 29"/>
                                <a:gd name="T16" fmla="*/ 369 w 369"/>
                                <a:gd name="T17" fmla="*/ 24 h 29"/>
                                <a:gd name="T18" fmla="*/ 369 w 369"/>
                                <a:gd name="T19" fmla="*/ 10 h 29"/>
                                <a:gd name="T20" fmla="*/ 365 w 369"/>
                                <a:gd name="T21" fmla="*/ 5 h 29"/>
                                <a:gd name="T22" fmla="*/ 365 w 369"/>
                                <a:gd name="T23" fmla="*/ 0 h 29"/>
                                <a:gd name="T24" fmla="*/ 355 w 369"/>
                                <a:gd name="T25" fmla="*/ 0 h 29"/>
                                <a:gd name="T26" fmla="*/ 14 w 369"/>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69" h="29">
                                  <a:moveTo>
                                    <a:pt x="14" y="0"/>
                                  </a:moveTo>
                                  <a:lnTo>
                                    <a:pt x="9" y="0"/>
                                  </a:lnTo>
                                  <a:lnTo>
                                    <a:pt x="0" y="10"/>
                                  </a:lnTo>
                                  <a:lnTo>
                                    <a:pt x="0" y="24"/>
                                  </a:lnTo>
                                  <a:lnTo>
                                    <a:pt x="5" y="24"/>
                                  </a:lnTo>
                                  <a:lnTo>
                                    <a:pt x="9" y="29"/>
                                  </a:lnTo>
                                  <a:lnTo>
                                    <a:pt x="365" y="29"/>
                                  </a:lnTo>
                                  <a:lnTo>
                                    <a:pt x="365" y="24"/>
                                  </a:lnTo>
                                  <a:lnTo>
                                    <a:pt x="369" y="24"/>
                                  </a:lnTo>
                                  <a:lnTo>
                                    <a:pt x="369" y="10"/>
                                  </a:lnTo>
                                  <a:lnTo>
                                    <a:pt x="365" y="5"/>
                                  </a:lnTo>
                                  <a:lnTo>
                                    <a:pt x="365" y="0"/>
                                  </a:lnTo>
                                  <a:lnTo>
                                    <a:pt x="355"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6" name="Freeform 2245"/>
                          <wps:cNvSpPr>
                            <a:spLocks/>
                          </wps:cNvSpPr>
                          <wps:spPr bwMode="auto">
                            <a:xfrm>
                              <a:off x="3230" y="1114"/>
                              <a:ext cx="369" cy="86"/>
                            </a:xfrm>
                            <a:custGeom>
                              <a:avLst/>
                              <a:gdLst>
                                <a:gd name="T0" fmla="*/ 350 w 369"/>
                                <a:gd name="T1" fmla="*/ 86 h 86"/>
                                <a:gd name="T2" fmla="*/ 369 w 369"/>
                                <a:gd name="T3" fmla="*/ 76 h 86"/>
                                <a:gd name="T4" fmla="*/ 365 w 369"/>
                                <a:gd name="T5" fmla="*/ 62 h 86"/>
                                <a:gd name="T6" fmla="*/ 341 w 369"/>
                                <a:gd name="T7" fmla="*/ 43 h 86"/>
                                <a:gd name="T8" fmla="*/ 326 w 369"/>
                                <a:gd name="T9" fmla="*/ 33 h 86"/>
                                <a:gd name="T10" fmla="*/ 317 w 369"/>
                                <a:gd name="T11" fmla="*/ 28 h 86"/>
                                <a:gd name="T12" fmla="*/ 307 w 369"/>
                                <a:gd name="T13" fmla="*/ 24 h 86"/>
                                <a:gd name="T14" fmla="*/ 293 w 369"/>
                                <a:gd name="T15" fmla="*/ 19 h 86"/>
                                <a:gd name="T16" fmla="*/ 278 w 369"/>
                                <a:gd name="T17" fmla="*/ 14 h 86"/>
                                <a:gd name="T18" fmla="*/ 269 w 369"/>
                                <a:gd name="T19" fmla="*/ 9 h 86"/>
                                <a:gd name="T20" fmla="*/ 245 w 369"/>
                                <a:gd name="T21" fmla="*/ 4 h 86"/>
                                <a:gd name="T22" fmla="*/ 125 w 369"/>
                                <a:gd name="T23" fmla="*/ 0 h 86"/>
                                <a:gd name="T24" fmla="*/ 105 w 369"/>
                                <a:gd name="T25" fmla="*/ 4 h 86"/>
                                <a:gd name="T26" fmla="*/ 91 w 369"/>
                                <a:gd name="T27" fmla="*/ 9 h 86"/>
                                <a:gd name="T28" fmla="*/ 77 w 369"/>
                                <a:gd name="T29" fmla="*/ 14 h 86"/>
                                <a:gd name="T30" fmla="*/ 67 w 369"/>
                                <a:gd name="T31" fmla="*/ 19 h 86"/>
                                <a:gd name="T32" fmla="*/ 57 w 369"/>
                                <a:gd name="T33" fmla="*/ 24 h 86"/>
                                <a:gd name="T34" fmla="*/ 48 w 369"/>
                                <a:gd name="T35" fmla="*/ 28 h 86"/>
                                <a:gd name="T36" fmla="*/ 38 w 369"/>
                                <a:gd name="T37" fmla="*/ 33 h 86"/>
                                <a:gd name="T38" fmla="*/ 24 w 369"/>
                                <a:gd name="T39" fmla="*/ 43 h 86"/>
                                <a:gd name="T40" fmla="*/ 0 w 369"/>
                                <a:gd name="T41" fmla="*/ 67 h 86"/>
                                <a:gd name="T42" fmla="*/ 9 w 369"/>
                                <a:gd name="T43" fmla="*/ 86 h 86"/>
                                <a:gd name="T44" fmla="*/ 24 w 369"/>
                                <a:gd name="T45" fmla="*/ 81 h 86"/>
                                <a:gd name="T46" fmla="*/ 38 w 369"/>
                                <a:gd name="T47" fmla="*/ 72 h 86"/>
                                <a:gd name="T48" fmla="*/ 53 w 369"/>
                                <a:gd name="T49" fmla="*/ 62 h 86"/>
                                <a:gd name="T50" fmla="*/ 62 w 369"/>
                                <a:gd name="T51" fmla="*/ 57 h 86"/>
                                <a:gd name="T52" fmla="*/ 72 w 369"/>
                                <a:gd name="T53" fmla="*/ 52 h 86"/>
                                <a:gd name="T54" fmla="*/ 81 w 369"/>
                                <a:gd name="T55" fmla="*/ 48 h 86"/>
                                <a:gd name="T56" fmla="*/ 96 w 369"/>
                                <a:gd name="T57" fmla="*/ 43 h 86"/>
                                <a:gd name="T58" fmla="*/ 110 w 369"/>
                                <a:gd name="T59" fmla="*/ 38 h 86"/>
                                <a:gd name="T60" fmla="*/ 129 w 369"/>
                                <a:gd name="T61" fmla="*/ 33 h 86"/>
                                <a:gd name="T62" fmla="*/ 187 w 369"/>
                                <a:gd name="T63" fmla="*/ 28 h 86"/>
                                <a:gd name="T64" fmla="*/ 235 w 369"/>
                                <a:gd name="T65" fmla="*/ 33 h 86"/>
                                <a:gd name="T66" fmla="*/ 259 w 369"/>
                                <a:gd name="T67" fmla="*/ 38 h 86"/>
                                <a:gd name="T68" fmla="*/ 269 w 369"/>
                                <a:gd name="T69" fmla="*/ 43 h 86"/>
                                <a:gd name="T70" fmla="*/ 283 w 369"/>
                                <a:gd name="T71" fmla="*/ 48 h 86"/>
                                <a:gd name="T72" fmla="*/ 297 w 369"/>
                                <a:gd name="T73" fmla="*/ 52 h 86"/>
                                <a:gd name="T74" fmla="*/ 307 w 369"/>
                                <a:gd name="T75" fmla="*/ 57 h 86"/>
                                <a:gd name="T76" fmla="*/ 317 w 369"/>
                                <a:gd name="T77" fmla="*/ 62 h 86"/>
                                <a:gd name="T78" fmla="*/ 331 w 369"/>
                                <a:gd name="T79" fmla="*/ 72 h 86"/>
                                <a:gd name="T80" fmla="*/ 345 w 369"/>
                                <a:gd name="T81" fmla="*/ 8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69" h="86">
                                  <a:moveTo>
                                    <a:pt x="345" y="81"/>
                                  </a:moveTo>
                                  <a:lnTo>
                                    <a:pt x="350" y="86"/>
                                  </a:lnTo>
                                  <a:lnTo>
                                    <a:pt x="360" y="86"/>
                                  </a:lnTo>
                                  <a:lnTo>
                                    <a:pt x="369" y="76"/>
                                  </a:lnTo>
                                  <a:lnTo>
                                    <a:pt x="369" y="67"/>
                                  </a:lnTo>
                                  <a:lnTo>
                                    <a:pt x="365" y="62"/>
                                  </a:lnTo>
                                  <a:lnTo>
                                    <a:pt x="345" y="43"/>
                                  </a:lnTo>
                                  <a:lnTo>
                                    <a:pt x="341" y="43"/>
                                  </a:lnTo>
                                  <a:lnTo>
                                    <a:pt x="331" y="33"/>
                                  </a:lnTo>
                                  <a:lnTo>
                                    <a:pt x="326" y="33"/>
                                  </a:lnTo>
                                  <a:lnTo>
                                    <a:pt x="321" y="28"/>
                                  </a:lnTo>
                                  <a:lnTo>
                                    <a:pt x="317" y="28"/>
                                  </a:lnTo>
                                  <a:lnTo>
                                    <a:pt x="312" y="24"/>
                                  </a:lnTo>
                                  <a:lnTo>
                                    <a:pt x="307" y="24"/>
                                  </a:lnTo>
                                  <a:lnTo>
                                    <a:pt x="297" y="19"/>
                                  </a:lnTo>
                                  <a:lnTo>
                                    <a:pt x="293" y="19"/>
                                  </a:lnTo>
                                  <a:lnTo>
                                    <a:pt x="288" y="14"/>
                                  </a:lnTo>
                                  <a:lnTo>
                                    <a:pt x="278" y="14"/>
                                  </a:lnTo>
                                  <a:lnTo>
                                    <a:pt x="273" y="9"/>
                                  </a:lnTo>
                                  <a:lnTo>
                                    <a:pt x="269" y="9"/>
                                  </a:lnTo>
                                  <a:lnTo>
                                    <a:pt x="264" y="4"/>
                                  </a:lnTo>
                                  <a:lnTo>
                                    <a:pt x="245" y="4"/>
                                  </a:lnTo>
                                  <a:lnTo>
                                    <a:pt x="240" y="0"/>
                                  </a:lnTo>
                                  <a:lnTo>
                                    <a:pt x="125" y="0"/>
                                  </a:lnTo>
                                  <a:lnTo>
                                    <a:pt x="120" y="4"/>
                                  </a:lnTo>
                                  <a:lnTo>
                                    <a:pt x="105" y="4"/>
                                  </a:lnTo>
                                  <a:lnTo>
                                    <a:pt x="101" y="9"/>
                                  </a:lnTo>
                                  <a:lnTo>
                                    <a:pt x="91" y="9"/>
                                  </a:lnTo>
                                  <a:lnTo>
                                    <a:pt x="86" y="14"/>
                                  </a:lnTo>
                                  <a:lnTo>
                                    <a:pt x="77" y="14"/>
                                  </a:lnTo>
                                  <a:lnTo>
                                    <a:pt x="72" y="19"/>
                                  </a:lnTo>
                                  <a:lnTo>
                                    <a:pt x="67" y="19"/>
                                  </a:lnTo>
                                  <a:lnTo>
                                    <a:pt x="62" y="24"/>
                                  </a:lnTo>
                                  <a:lnTo>
                                    <a:pt x="57" y="24"/>
                                  </a:lnTo>
                                  <a:lnTo>
                                    <a:pt x="53" y="28"/>
                                  </a:lnTo>
                                  <a:lnTo>
                                    <a:pt x="48" y="28"/>
                                  </a:lnTo>
                                  <a:lnTo>
                                    <a:pt x="43" y="33"/>
                                  </a:lnTo>
                                  <a:lnTo>
                                    <a:pt x="38" y="33"/>
                                  </a:lnTo>
                                  <a:lnTo>
                                    <a:pt x="29" y="43"/>
                                  </a:lnTo>
                                  <a:lnTo>
                                    <a:pt x="24" y="43"/>
                                  </a:lnTo>
                                  <a:lnTo>
                                    <a:pt x="5" y="62"/>
                                  </a:lnTo>
                                  <a:lnTo>
                                    <a:pt x="0" y="67"/>
                                  </a:lnTo>
                                  <a:lnTo>
                                    <a:pt x="0" y="76"/>
                                  </a:lnTo>
                                  <a:lnTo>
                                    <a:pt x="9" y="86"/>
                                  </a:lnTo>
                                  <a:lnTo>
                                    <a:pt x="19" y="86"/>
                                  </a:lnTo>
                                  <a:lnTo>
                                    <a:pt x="24" y="81"/>
                                  </a:lnTo>
                                  <a:lnTo>
                                    <a:pt x="33" y="72"/>
                                  </a:lnTo>
                                  <a:lnTo>
                                    <a:pt x="38" y="72"/>
                                  </a:lnTo>
                                  <a:lnTo>
                                    <a:pt x="48" y="62"/>
                                  </a:lnTo>
                                  <a:lnTo>
                                    <a:pt x="53" y="62"/>
                                  </a:lnTo>
                                  <a:lnTo>
                                    <a:pt x="57" y="57"/>
                                  </a:lnTo>
                                  <a:lnTo>
                                    <a:pt x="62" y="57"/>
                                  </a:lnTo>
                                  <a:lnTo>
                                    <a:pt x="67" y="52"/>
                                  </a:lnTo>
                                  <a:lnTo>
                                    <a:pt x="72" y="52"/>
                                  </a:lnTo>
                                  <a:lnTo>
                                    <a:pt x="77" y="48"/>
                                  </a:lnTo>
                                  <a:lnTo>
                                    <a:pt x="81" y="48"/>
                                  </a:lnTo>
                                  <a:lnTo>
                                    <a:pt x="86" y="43"/>
                                  </a:lnTo>
                                  <a:lnTo>
                                    <a:pt x="96" y="43"/>
                                  </a:lnTo>
                                  <a:lnTo>
                                    <a:pt x="101" y="38"/>
                                  </a:lnTo>
                                  <a:lnTo>
                                    <a:pt x="110" y="38"/>
                                  </a:lnTo>
                                  <a:lnTo>
                                    <a:pt x="115" y="33"/>
                                  </a:lnTo>
                                  <a:lnTo>
                                    <a:pt x="129" y="33"/>
                                  </a:lnTo>
                                  <a:lnTo>
                                    <a:pt x="134" y="28"/>
                                  </a:lnTo>
                                  <a:lnTo>
                                    <a:pt x="187" y="28"/>
                                  </a:lnTo>
                                  <a:lnTo>
                                    <a:pt x="230" y="28"/>
                                  </a:lnTo>
                                  <a:lnTo>
                                    <a:pt x="235" y="33"/>
                                  </a:lnTo>
                                  <a:lnTo>
                                    <a:pt x="254" y="33"/>
                                  </a:lnTo>
                                  <a:lnTo>
                                    <a:pt x="259" y="38"/>
                                  </a:lnTo>
                                  <a:lnTo>
                                    <a:pt x="264" y="38"/>
                                  </a:lnTo>
                                  <a:lnTo>
                                    <a:pt x="269" y="43"/>
                                  </a:lnTo>
                                  <a:lnTo>
                                    <a:pt x="278" y="43"/>
                                  </a:lnTo>
                                  <a:lnTo>
                                    <a:pt x="283" y="48"/>
                                  </a:lnTo>
                                  <a:lnTo>
                                    <a:pt x="288" y="48"/>
                                  </a:lnTo>
                                  <a:lnTo>
                                    <a:pt x="297" y="52"/>
                                  </a:lnTo>
                                  <a:lnTo>
                                    <a:pt x="302" y="52"/>
                                  </a:lnTo>
                                  <a:lnTo>
                                    <a:pt x="307" y="57"/>
                                  </a:lnTo>
                                  <a:lnTo>
                                    <a:pt x="312" y="57"/>
                                  </a:lnTo>
                                  <a:lnTo>
                                    <a:pt x="317" y="62"/>
                                  </a:lnTo>
                                  <a:lnTo>
                                    <a:pt x="321" y="62"/>
                                  </a:lnTo>
                                  <a:lnTo>
                                    <a:pt x="331" y="72"/>
                                  </a:lnTo>
                                  <a:lnTo>
                                    <a:pt x="336" y="72"/>
                                  </a:lnTo>
                                  <a:lnTo>
                                    <a:pt x="345"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7" name="Freeform 2246"/>
                          <wps:cNvSpPr>
                            <a:spLocks/>
                          </wps:cNvSpPr>
                          <wps:spPr bwMode="auto">
                            <a:xfrm>
                              <a:off x="3191" y="2525"/>
                              <a:ext cx="447" cy="105"/>
                            </a:xfrm>
                            <a:custGeom>
                              <a:avLst/>
                              <a:gdLst>
                                <a:gd name="T0" fmla="*/ 20 w 447"/>
                                <a:gd name="T1" fmla="*/ 5 h 105"/>
                                <a:gd name="T2" fmla="*/ 0 w 447"/>
                                <a:gd name="T3" fmla="*/ 14 h 105"/>
                                <a:gd name="T4" fmla="*/ 5 w 447"/>
                                <a:gd name="T5" fmla="*/ 29 h 105"/>
                                <a:gd name="T6" fmla="*/ 24 w 447"/>
                                <a:gd name="T7" fmla="*/ 43 h 105"/>
                                <a:gd name="T8" fmla="*/ 44 w 447"/>
                                <a:gd name="T9" fmla="*/ 57 h 105"/>
                                <a:gd name="T10" fmla="*/ 58 w 447"/>
                                <a:gd name="T11" fmla="*/ 67 h 105"/>
                                <a:gd name="T12" fmla="*/ 77 w 447"/>
                                <a:gd name="T13" fmla="*/ 77 h 105"/>
                                <a:gd name="T14" fmla="*/ 87 w 447"/>
                                <a:gd name="T15" fmla="*/ 81 h 105"/>
                                <a:gd name="T16" fmla="*/ 101 w 447"/>
                                <a:gd name="T17" fmla="*/ 86 h 105"/>
                                <a:gd name="T18" fmla="*/ 111 w 447"/>
                                <a:gd name="T19" fmla="*/ 91 h 105"/>
                                <a:gd name="T20" fmla="*/ 130 w 447"/>
                                <a:gd name="T21" fmla="*/ 96 h 105"/>
                                <a:gd name="T22" fmla="*/ 149 w 447"/>
                                <a:gd name="T23" fmla="*/ 101 h 105"/>
                                <a:gd name="T24" fmla="*/ 207 w 447"/>
                                <a:gd name="T25" fmla="*/ 105 h 105"/>
                                <a:gd name="T26" fmla="*/ 264 w 447"/>
                                <a:gd name="T27" fmla="*/ 101 h 105"/>
                                <a:gd name="T28" fmla="*/ 288 w 447"/>
                                <a:gd name="T29" fmla="*/ 96 h 105"/>
                                <a:gd name="T30" fmla="*/ 303 w 447"/>
                                <a:gd name="T31" fmla="*/ 91 h 105"/>
                                <a:gd name="T32" fmla="*/ 317 w 447"/>
                                <a:gd name="T33" fmla="*/ 86 h 105"/>
                                <a:gd name="T34" fmla="*/ 332 w 447"/>
                                <a:gd name="T35" fmla="*/ 81 h 105"/>
                                <a:gd name="T36" fmla="*/ 346 w 447"/>
                                <a:gd name="T37" fmla="*/ 77 h 105"/>
                                <a:gd name="T38" fmla="*/ 356 w 447"/>
                                <a:gd name="T39" fmla="*/ 72 h 105"/>
                                <a:gd name="T40" fmla="*/ 380 w 447"/>
                                <a:gd name="T41" fmla="*/ 62 h 105"/>
                                <a:gd name="T42" fmla="*/ 404 w 447"/>
                                <a:gd name="T43" fmla="*/ 48 h 105"/>
                                <a:gd name="T44" fmla="*/ 423 w 447"/>
                                <a:gd name="T45" fmla="*/ 33 h 105"/>
                                <a:gd name="T46" fmla="*/ 432 w 447"/>
                                <a:gd name="T47" fmla="*/ 29 h 105"/>
                                <a:gd name="T48" fmla="*/ 447 w 447"/>
                                <a:gd name="T49" fmla="*/ 19 h 105"/>
                                <a:gd name="T50" fmla="*/ 437 w 447"/>
                                <a:gd name="T51" fmla="*/ 0 h 105"/>
                                <a:gd name="T52" fmla="*/ 423 w 447"/>
                                <a:gd name="T53" fmla="*/ 5 h 105"/>
                                <a:gd name="T54" fmla="*/ 418 w 447"/>
                                <a:gd name="T55" fmla="*/ 0 h 105"/>
                                <a:gd name="T56" fmla="*/ 394 w 447"/>
                                <a:gd name="T57" fmla="*/ 19 h 105"/>
                                <a:gd name="T58" fmla="*/ 375 w 447"/>
                                <a:gd name="T59" fmla="*/ 29 h 105"/>
                                <a:gd name="T60" fmla="*/ 360 w 447"/>
                                <a:gd name="T61" fmla="*/ 33 h 105"/>
                                <a:gd name="T62" fmla="*/ 346 w 447"/>
                                <a:gd name="T63" fmla="*/ 43 h 105"/>
                                <a:gd name="T64" fmla="*/ 336 w 447"/>
                                <a:gd name="T65" fmla="*/ 48 h 105"/>
                                <a:gd name="T66" fmla="*/ 322 w 447"/>
                                <a:gd name="T67" fmla="*/ 53 h 105"/>
                                <a:gd name="T68" fmla="*/ 308 w 447"/>
                                <a:gd name="T69" fmla="*/ 57 h 105"/>
                                <a:gd name="T70" fmla="*/ 293 w 447"/>
                                <a:gd name="T71" fmla="*/ 62 h 105"/>
                                <a:gd name="T72" fmla="*/ 279 w 447"/>
                                <a:gd name="T73" fmla="*/ 67 h 105"/>
                                <a:gd name="T74" fmla="*/ 255 w 447"/>
                                <a:gd name="T75" fmla="*/ 72 h 105"/>
                                <a:gd name="T76" fmla="*/ 202 w 447"/>
                                <a:gd name="T77" fmla="*/ 81 h 105"/>
                                <a:gd name="T78" fmla="*/ 207 w 447"/>
                                <a:gd name="T79" fmla="*/ 72 h 105"/>
                                <a:gd name="T80" fmla="*/ 154 w 447"/>
                                <a:gd name="T81" fmla="*/ 67 h 105"/>
                                <a:gd name="T82" fmla="*/ 135 w 447"/>
                                <a:gd name="T83" fmla="*/ 62 h 105"/>
                                <a:gd name="T84" fmla="*/ 116 w 447"/>
                                <a:gd name="T85" fmla="*/ 57 h 105"/>
                                <a:gd name="T86" fmla="*/ 106 w 447"/>
                                <a:gd name="T87" fmla="*/ 53 h 105"/>
                                <a:gd name="T88" fmla="*/ 92 w 447"/>
                                <a:gd name="T89" fmla="*/ 48 h 105"/>
                                <a:gd name="T90" fmla="*/ 77 w 447"/>
                                <a:gd name="T91" fmla="*/ 38 h 105"/>
                                <a:gd name="T92" fmla="*/ 58 w 447"/>
                                <a:gd name="T93" fmla="*/ 29 h 105"/>
                                <a:gd name="T94" fmla="*/ 44 w 447"/>
                                <a:gd name="T95" fmla="*/ 24 h 105"/>
                                <a:gd name="T96" fmla="*/ 15 w 447"/>
                                <a:gd name="T97" fmla="*/ 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47" h="105">
                                  <a:moveTo>
                                    <a:pt x="24" y="9"/>
                                  </a:moveTo>
                                  <a:lnTo>
                                    <a:pt x="20" y="5"/>
                                  </a:lnTo>
                                  <a:lnTo>
                                    <a:pt x="10" y="5"/>
                                  </a:lnTo>
                                  <a:lnTo>
                                    <a:pt x="0" y="14"/>
                                  </a:lnTo>
                                  <a:lnTo>
                                    <a:pt x="0" y="24"/>
                                  </a:lnTo>
                                  <a:lnTo>
                                    <a:pt x="5" y="29"/>
                                  </a:lnTo>
                                  <a:lnTo>
                                    <a:pt x="15" y="33"/>
                                  </a:lnTo>
                                  <a:lnTo>
                                    <a:pt x="24" y="43"/>
                                  </a:lnTo>
                                  <a:lnTo>
                                    <a:pt x="34" y="48"/>
                                  </a:lnTo>
                                  <a:lnTo>
                                    <a:pt x="44" y="57"/>
                                  </a:lnTo>
                                  <a:lnTo>
                                    <a:pt x="48" y="57"/>
                                  </a:lnTo>
                                  <a:lnTo>
                                    <a:pt x="58" y="67"/>
                                  </a:lnTo>
                                  <a:lnTo>
                                    <a:pt x="68" y="67"/>
                                  </a:lnTo>
                                  <a:lnTo>
                                    <a:pt x="77" y="77"/>
                                  </a:lnTo>
                                  <a:lnTo>
                                    <a:pt x="82" y="77"/>
                                  </a:lnTo>
                                  <a:lnTo>
                                    <a:pt x="87" y="81"/>
                                  </a:lnTo>
                                  <a:lnTo>
                                    <a:pt x="96" y="81"/>
                                  </a:lnTo>
                                  <a:lnTo>
                                    <a:pt x="101" y="86"/>
                                  </a:lnTo>
                                  <a:lnTo>
                                    <a:pt x="106" y="86"/>
                                  </a:lnTo>
                                  <a:lnTo>
                                    <a:pt x="111" y="91"/>
                                  </a:lnTo>
                                  <a:lnTo>
                                    <a:pt x="125" y="91"/>
                                  </a:lnTo>
                                  <a:lnTo>
                                    <a:pt x="130" y="96"/>
                                  </a:lnTo>
                                  <a:lnTo>
                                    <a:pt x="144" y="96"/>
                                  </a:lnTo>
                                  <a:lnTo>
                                    <a:pt x="149" y="101"/>
                                  </a:lnTo>
                                  <a:lnTo>
                                    <a:pt x="197" y="101"/>
                                  </a:lnTo>
                                  <a:lnTo>
                                    <a:pt x="207" y="105"/>
                                  </a:lnTo>
                                  <a:lnTo>
                                    <a:pt x="221" y="101"/>
                                  </a:lnTo>
                                  <a:lnTo>
                                    <a:pt x="264" y="101"/>
                                  </a:lnTo>
                                  <a:lnTo>
                                    <a:pt x="274" y="96"/>
                                  </a:lnTo>
                                  <a:lnTo>
                                    <a:pt x="288" y="96"/>
                                  </a:lnTo>
                                  <a:lnTo>
                                    <a:pt x="293" y="91"/>
                                  </a:lnTo>
                                  <a:lnTo>
                                    <a:pt x="303" y="91"/>
                                  </a:lnTo>
                                  <a:lnTo>
                                    <a:pt x="308" y="86"/>
                                  </a:lnTo>
                                  <a:lnTo>
                                    <a:pt x="317" y="86"/>
                                  </a:lnTo>
                                  <a:lnTo>
                                    <a:pt x="322" y="81"/>
                                  </a:lnTo>
                                  <a:lnTo>
                                    <a:pt x="332" y="81"/>
                                  </a:lnTo>
                                  <a:lnTo>
                                    <a:pt x="336" y="77"/>
                                  </a:lnTo>
                                  <a:lnTo>
                                    <a:pt x="346" y="77"/>
                                  </a:lnTo>
                                  <a:lnTo>
                                    <a:pt x="351" y="72"/>
                                  </a:lnTo>
                                  <a:lnTo>
                                    <a:pt x="356" y="72"/>
                                  </a:lnTo>
                                  <a:lnTo>
                                    <a:pt x="370" y="62"/>
                                  </a:lnTo>
                                  <a:lnTo>
                                    <a:pt x="380" y="62"/>
                                  </a:lnTo>
                                  <a:lnTo>
                                    <a:pt x="394" y="48"/>
                                  </a:lnTo>
                                  <a:lnTo>
                                    <a:pt x="404" y="48"/>
                                  </a:lnTo>
                                  <a:lnTo>
                                    <a:pt x="413" y="38"/>
                                  </a:lnTo>
                                  <a:lnTo>
                                    <a:pt x="423" y="33"/>
                                  </a:lnTo>
                                  <a:lnTo>
                                    <a:pt x="427" y="29"/>
                                  </a:lnTo>
                                  <a:lnTo>
                                    <a:pt x="432" y="29"/>
                                  </a:lnTo>
                                  <a:lnTo>
                                    <a:pt x="442" y="24"/>
                                  </a:lnTo>
                                  <a:lnTo>
                                    <a:pt x="447" y="19"/>
                                  </a:lnTo>
                                  <a:lnTo>
                                    <a:pt x="447" y="9"/>
                                  </a:lnTo>
                                  <a:lnTo>
                                    <a:pt x="437" y="0"/>
                                  </a:lnTo>
                                  <a:lnTo>
                                    <a:pt x="427" y="0"/>
                                  </a:lnTo>
                                  <a:lnTo>
                                    <a:pt x="423" y="5"/>
                                  </a:lnTo>
                                  <a:lnTo>
                                    <a:pt x="432" y="0"/>
                                  </a:lnTo>
                                  <a:lnTo>
                                    <a:pt x="418" y="0"/>
                                  </a:lnTo>
                                  <a:lnTo>
                                    <a:pt x="404" y="14"/>
                                  </a:lnTo>
                                  <a:lnTo>
                                    <a:pt x="394" y="19"/>
                                  </a:lnTo>
                                  <a:lnTo>
                                    <a:pt x="389" y="19"/>
                                  </a:lnTo>
                                  <a:lnTo>
                                    <a:pt x="375" y="29"/>
                                  </a:lnTo>
                                  <a:lnTo>
                                    <a:pt x="370" y="33"/>
                                  </a:lnTo>
                                  <a:lnTo>
                                    <a:pt x="360" y="33"/>
                                  </a:lnTo>
                                  <a:lnTo>
                                    <a:pt x="351" y="43"/>
                                  </a:lnTo>
                                  <a:lnTo>
                                    <a:pt x="346" y="43"/>
                                  </a:lnTo>
                                  <a:lnTo>
                                    <a:pt x="341" y="43"/>
                                  </a:lnTo>
                                  <a:lnTo>
                                    <a:pt x="336" y="48"/>
                                  </a:lnTo>
                                  <a:lnTo>
                                    <a:pt x="327" y="48"/>
                                  </a:lnTo>
                                  <a:lnTo>
                                    <a:pt x="322" y="53"/>
                                  </a:lnTo>
                                  <a:lnTo>
                                    <a:pt x="312" y="53"/>
                                  </a:lnTo>
                                  <a:lnTo>
                                    <a:pt x="308" y="57"/>
                                  </a:lnTo>
                                  <a:lnTo>
                                    <a:pt x="298" y="57"/>
                                  </a:lnTo>
                                  <a:lnTo>
                                    <a:pt x="293" y="62"/>
                                  </a:lnTo>
                                  <a:lnTo>
                                    <a:pt x="284" y="62"/>
                                  </a:lnTo>
                                  <a:lnTo>
                                    <a:pt x="279" y="67"/>
                                  </a:lnTo>
                                  <a:lnTo>
                                    <a:pt x="264" y="67"/>
                                  </a:lnTo>
                                  <a:lnTo>
                                    <a:pt x="255" y="72"/>
                                  </a:lnTo>
                                  <a:lnTo>
                                    <a:pt x="212" y="72"/>
                                  </a:lnTo>
                                  <a:lnTo>
                                    <a:pt x="202" y="81"/>
                                  </a:lnTo>
                                  <a:lnTo>
                                    <a:pt x="216" y="77"/>
                                  </a:lnTo>
                                  <a:lnTo>
                                    <a:pt x="207" y="72"/>
                                  </a:lnTo>
                                  <a:lnTo>
                                    <a:pt x="159" y="72"/>
                                  </a:lnTo>
                                  <a:lnTo>
                                    <a:pt x="154" y="67"/>
                                  </a:lnTo>
                                  <a:lnTo>
                                    <a:pt x="140" y="67"/>
                                  </a:lnTo>
                                  <a:lnTo>
                                    <a:pt x="135" y="62"/>
                                  </a:lnTo>
                                  <a:lnTo>
                                    <a:pt x="120" y="62"/>
                                  </a:lnTo>
                                  <a:lnTo>
                                    <a:pt x="116" y="57"/>
                                  </a:lnTo>
                                  <a:lnTo>
                                    <a:pt x="111" y="57"/>
                                  </a:lnTo>
                                  <a:lnTo>
                                    <a:pt x="106" y="53"/>
                                  </a:lnTo>
                                  <a:lnTo>
                                    <a:pt x="96" y="53"/>
                                  </a:lnTo>
                                  <a:lnTo>
                                    <a:pt x="92" y="48"/>
                                  </a:lnTo>
                                  <a:lnTo>
                                    <a:pt x="87" y="48"/>
                                  </a:lnTo>
                                  <a:lnTo>
                                    <a:pt x="77" y="38"/>
                                  </a:lnTo>
                                  <a:lnTo>
                                    <a:pt x="68" y="38"/>
                                  </a:lnTo>
                                  <a:lnTo>
                                    <a:pt x="58" y="29"/>
                                  </a:lnTo>
                                  <a:lnTo>
                                    <a:pt x="53" y="29"/>
                                  </a:lnTo>
                                  <a:lnTo>
                                    <a:pt x="44" y="24"/>
                                  </a:lnTo>
                                  <a:lnTo>
                                    <a:pt x="24" y="5"/>
                                  </a:lnTo>
                                  <a:lnTo>
                                    <a:pt x="15" y="5"/>
                                  </a:lnTo>
                                  <a:lnTo>
                                    <a:pt x="2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8" name="Freeform 2247"/>
                          <wps:cNvSpPr>
                            <a:spLocks/>
                          </wps:cNvSpPr>
                          <wps:spPr bwMode="auto">
                            <a:xfrm>
                              <a:off x="3187" y="1282"/>
                              <a:ext cx="455" cy="1262"/>
                            </a:xfrm>
                            <a:custGeom>
                              <a:avLst/>
                              <a:gdLst>
                                <a:gd name="T0" fmla="*/ 14 w 455"/>
                                <a:gd name="T1" fmla="*/ 0 h 1262"/>
                                <a:gd name="T2" fmla="*/ 9 w 455"/>
                                <a:gd name="T3" fmla="*/ 0 h 1262"/>
                                <a:gd name="T4" fmla="*/ 0 w 455"/>
                                <a:gd name="T5" fmla="*/ 9 h 1262"/>
                                <a:gd name="T6" fmla="*/ 0 w 455"/>
                                <a:gd name="T7" fmla="*/ 1257 h 1262"/>
                                <a:gd name="T8" fmla="*/ 4 w 455"/>
                                <a:gd name="T9" fmla="*/ 1257 h 1262"/>
                                <a:gd name="T10" fmla="*/ 9 w 455"/>
                                <a:gd name="T11" fmla="*/ 1262 h 1262"/>
                                <a:gd name="T12" fmla="*/ 451 w 455"/>
                                <a:gd name="T13" fmla="*/ 1262 h 1262"/>
                                <a:gd name="T14" fmla="*/ 451 w 455"/>
                                <a:gd name="T15" fmla="*/ 1257 h 1262"/>
                                <a:gd name="T16" fmla="*/ 455 w 455"/>
                                <a:gd name="T17" fmla="*/ 1257 h 1262"/>
                                <a:gd name="T18" fmla="*/ 455 w 455"/>
                                <a:gd name="T19" fmla="*/ 9 h 1262"/>
                                <a:gd name="T20" fmla="*/ 451 w 455"/>
                                <a:gd name="T21" fmla="*/ 4 h 1262"/>
                                <a:gd name="T22" fmla="*/ 451 w 455"/>
                                <a:gd name="T23" fmla="*/ 0 h 1262"/>
                                <a:gd name="T24" fmla="*/ 441 w 455"/>
                                <a:gd name="T25" fmla="*/ 0 h 1262"/>
                                <a:gd name="T26" fmla="*/ 14 w 455"/>
                                <a:gd name="T27" fmla="*/ 0 h 1262"/>
                                <a:gd name="T28" fmla="*/ 14 w 455"/>
                                <a:gd name="T29" fmla="*/ 28 h 1262"/>
                                <a:gd name="T30" fmla="*/ 441 w 455"/>
                                <a:gd name="T31" fmla="*/ 28 h 1262"/>
                                <a:gd name="T32" fmla="*/ 427 w 455"/>
                                <a:gd name="T33" fmla="*/ 14 h 1262"/>
                                <a:gd name="T34" fmla="*/ 427 w 455"/>
                                <a:gd name="T35" fmla="*/ 1248 h 1262"/>
                                <a:gd name="T36" fmla="*/ 441 w 455"/>
                                <a:gd name="T37" fmla="*/ 1233 h 1262"/>
                                <a:gd name="T38" fmla="*/ 14 w 455"/>
                                <a:gd name="T39" fmla="*/ 1233 h 1262"/>
                                <a:gd name="T40" fmla="*/ 28 w 455"/>
                                <a:gd name="T41" fmla="*/ 1248 h 1262"/>
                                <a:gd name="T42" fmla="*/ 28 w 455"/>
                                <a:gd name="T43" fmla="*/ 14 h 1262"/>
                                <a:gd name="T44" fmla="*/ 14 w 455"/>
                                <a:gd name="T45" fmla="*/ 28 h 1262"/>
                                <a:gd name="T46" fmla="*/ 14 w 455"/>
                                <a:gd name="T47" fmla="*/ 0 h 1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5" h="1262">
                                  <a:moveTo>
                                    <a:pt x="14" y="0"/>
                                  </a:moveTo>
                                  <a:lnTo>
                                    <a:pt x="9" y="0"/>
                                  </a:lnTo>
                                  <a:lnTo>
                                    <a:pt x="0" y="9"/>
                                  </a:lnTo>
                                  <a:lnTo>
                                    <a:pt x="0" y="1257"/>
                                  </a:lnTo>
                                  <a:lnTo>
                                    <a:pt x="4" y="1257"/>
                                  </a:lnTo>
                                  <a:lnTo>
                                    <a:pt x="9" y="1262"/>
                                  </a:lnTo>
                                  <a:lnTo>
                                    <a:pt x="451" y="1262"/>
                                  </a:lnTo>
                                  <a:lnTo>
                                    <a:pt x="451" y="1257"/>
                                  </a:lnTo>
                                  <a:lnTo>
                                    <a:pt x="455" y="1257"/>
                                  </a:lnTo>
                                  <a:lnTo>
                                    <a:pt x="455" y="9"/>
                                  </a:lnTo>
                                  <a:lnTo>
                                    <a:pt x="451" y="4"/>
                                  </a:lnTo>
                                  <a:lnTo>
                                    <a:pt x="451" y="0"/>
                                  </a:lnTo>
                                  <a:lnTo>
                                    <a:pt x="441" y="0"/>
                                  </a:lnTo>
                                  <a:lnTo>
                                    <a:pt x="14" y="0"/>
                                  </a:lnTo>
                                  <a:lnTo>
                                    <a:pt x="14" y="28"/>
                                  </a:lnTo>
                                  <a:lnTo>
                                    <a:pt x="441" y="28"/>
                                  </a:lnTo>
                                  <a:lnTo>
                                    <a:pt x="427" y="14"/>
                                  </a:lnTo>
                                  <a:lnTo>
                                    <a:pt x="427" y="1248"/>
                                  </a:lnTo>
                                  <a:lnTo>
                                    <a:pt x="441" y="1233"/>
                                  </a:lnTo>
                                  <a:lnTo>
                                    <a:pt x="14" y="1233"/>
                                  </a:lnTo>
                                  <a:lnTo>
                                    <a:pt x="28" y="1248"/>
                                  </a:lnTo>
                                  <a:lnTo>
                                    <a:pt x="28" y="14"/>
                                  </a:lnTo>
                                  <a:lnTo>
                                    <a:pt x="14" y="28"/>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9" name="Rectangle 2248"/>
                          <wps:cNvSpPr>
                            <a:spLocks noChangeArrowheads="1"/>
                          </wps:cNvSpPr>
                          <wps:spPr bwMode="auto">
                            <a:xfrm>
                              <a:off x="3417" y="28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0" name="Rectangle 2249"/>
                          <wps:cNvSpPr>
                            <a:spLocks noChangeArrowheads="1"/>
                          </wps:cNvSpPr>
                          <wps:spPr bwMode="auto">
                            <a:xfrm>
                              <a:off x="3417" y="28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1" name="Rectangle 2250"/>
                          <wps:cNvSpPr>
                            <a:spLocks noChangeArrowheads="1"/>
                          </wps:cNvSpPr>
                          <wps:spPr bwMode="auto">
                            <a:xfrm>
                              <a:off x="3417" y="28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2" name="Rectangle 2251"/>
                          <wps:cNvSpPr>
                            <a:spLocks noChangeArrowheads="1"/>
                          </wps:cNvSpPr>
                          <wps:spPr bwMode="auto">
                            <a:xfrm>
                              <a:off x="3417" y="28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3" name="Rectangle 2252"/>
                          <wps:cNvSpPr>
                            <a:spLocks noChangeArrowheads="1"/>
                          </wps:cNvSpPr>
                          <wps:spPr bwMode="auto">
                            <a:xfrm>
                              <a:off x="3417" y="28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4" name="Rectangle 2253"/>
                          <wps:cNvSpPr>
                            <a:spLocks noChangeArrowheads="1"/>
                          </wps:cNvSpPr>
                          <wps:spPr bwMode="auto">
                            <a:xfrm>
                              <a:off x="3417" y="28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5" name="Rectangle 2254"/>
                          <wps:cNvSpPr>
                            <a:spLocks noChangeArrowheads="1"/>
                          </wps:cNvSpPr>
                          <wps:spPr bwMode="auto">
                            <a:xfrm>
                              <a:off x="3417" y="27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6" name="Rectangle 2255"/>
                          <wps:cNvSpPr>
                            <a:spLocks noChangeArrowheads="1"/>
                          </wps:cNvSpPr>
                          <wps:spPr bwMode="auto">
                            <a:xfrm>
                              <a:off x="3417" y="27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7" name="Rectangle 2256"/>
                          <wps:cNvSpPr>
                            <a:spLocks noChangeArrowheads="1"/>
                          </wps:cNvSpPr>
                          <wps:spPr bwMode="auto">
                            <a:xfrm>
                              <a:off x="3417" y="27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8" name="Rectangle 2257"/>
                          <wps:cNvSpPr>
                            <a:spLocks noChangeArrowheads="1"/>
                          </wps:cNvSpPr>
                          <wps:spPr bwMode="auto">
                            <a:xfrm>
                              <a:off x="3417" y="27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9" name="Rectangle 2258"/>
                          <wps:cNvSpPr>
                            <a:spLocks noChangeArrowheads="1"/>
                          </wps:cNvSpPr>
                          <wps:spPr bwMode="auto">
                            <a:xfrm>
                              <a:off x="3417" y="27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0" name="Rectangle 2259"/>
                          <wps:cNvSpPr>
                            <a:spLocks noChangeArrowheads="1"/>
                          </wps:cNvSpPr>
                          <wps:spPr bwMode="auto">
                            <a:xfrm>
                              <a:off x="3417" y="27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1" name="Rectangle 2260"/>
                          <wps:cNvSpPr>
                            <a:spLocks noChangeArrowheads="1"/>
                          </wps:cNvSpPr>
                          <wps:spPr bwMode="auto">
                            <a:xfrm>
                              <a:off x="3417" y="27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2" name="Rectangle 2261"/>
                          <wps:cNvSpPr>
                            <a:spLocks noChangeArrowheads="1"/>
                          </wps:cNvSpPr>
                          <wps:spPr bwMode="auto">
                            <a:xfrm>
                              <a:off x="3417"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3" name="Rectangle 2262"/>
                          <wps:cNvSpPr>
                            <a:spLocks noChangeArrowheads="1"/>
                          </wps:cNvSpPr>
                          <wps:spPr bwMode="auto">
                            <a:xfrm>
                              <a:off x="3417"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4" name="Rectangle 2263"/>
                          <wps:cNvSpPr>
                            <a:spLocks noChangeArrowheads="1"/>
                          </wps:cNvSpPr>
                          <wps:spPr bwMode="auto">
                            <a:xfrm>
                              <a:off x="3417"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5" name="Rectangle 2264"/>
                          <wps:cNvSpPr>
                            <a:spLocks noChangeArrowheads="1"/>
                          </wps:cNvSpPr>
                          <wps:spPr bwMode="auto">
                            <a:xfrm>
                              <a:off x="3417"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6" name="Rectangle 2265"/>
                          <wps:cNvSpPr>
                            <a:spLocks noChangeArrowheads="1"/>
                          </wps:cNvSpPr>
                          <wps:spPr bwMode="auto">
                            <a:xfrm>
                              <a:off x="3417"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7" name="Rectangle 2266"/>
                          <wps:cNvSpPr>
                            <a:spLocks noChangeArrowheads="1"/>
                          </wps:cNvSpPr>
                          <wps:spPr bwMode="auto">
                            <a:xfrm>
                              <a:off x="3417"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8" name="Rectangle 2267"/>
                          <wps:cNvSpPr>
                            <a:spLocks noChangeArrowheads="1"/>
                          </wps:cNvSpPr>
                          <wps:spPr bwMode="auto">
                            <a:xfrm>
                              <a:off x="3417"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9" name="Rectangle 2268"/>
                          <wps:cNvSpPr>
                            <a:spLocks noChangeArrowheads="1"/>
                          </wps:cNvSpPr>
                          <wps:spPr bwMode="auto">
                            <a:xfrm>
                              <a:off x="3417"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0" name="Rectangle 2269"/>
                          <wps:cNvSpPr>
                            <a:spLocks noChangeArrowheads="1"/>
                          </wps:cNvSpPr>
                          <wps:spPr bwMode="auto">
                            <a:xfrm>
                              <a:off x="3417"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1" name="Rectangle 2270"/>
                          <wps:cNvSpPr>
                            <a:spLocks noChangeArrowheads="1"/>
                          </wps:cNvSpPr>
                          <wps:spPr bwMode="auto">
                            <a:xfrm>
                              <a:off x="3417"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2" name="Rectangle 2271"/>
                          <wps:cNvSpPr>
                            <a:spLocks noChangeArrowheads="1"/>
                          </wps:cNvSpPr>
                          <wps:spPr bwMode="auto">
                            <a:xfrm>
                              <a:off x="3417"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3" name="Rectangle 2272"/>
                          <wps:cNvSpPr>
                            <a:spLocks noChangeArrowheads="1"/>
                          </wps:cNvSpPr>
                          <wps:spPr bwMode="auto">
                            <a:xfrm>
                              <a:off x="3417"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4" name="Rectangle 2273"/>
                          <wps:cNvSpPr>
                            <a:spLocks noChangeArrowheads="1"/>
                          </wps:cNvSpPr>
                          <wps:spPr bwMode="auto">
                            <a:xfrm>
                              <a:off x="3417"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5" name="Rectangle 2274"/>
                          <wps:cNvSpPr>
                            <a:spLocks noChangeArrowheads="1"/>
                          </wps:cNvSpPr>
                          <wps:spPr bwMode="auto">
                            <a:xfrm>
                              <a:off x="3417"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6" name="Rectangle 2275"/>
                          <wps:cNvSpPr>
                            <a:spLocks noChangeArrowheads="1"/>
                          </wps:cNvSpPr>
                          <wps:spPr bwMode="auto">
                            <a:xfrm>
                              <a:off x="3417"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7" name="Rectangle 2276"/>
                          <wps:cNvSpPr>
                            <a:spLocks noChangeArrowheads="1"/>
                          </wps:cNvSpPr>
                          <wps:spPr bwMode="auto">
                            <a:xfrm>
                              <a:off x="3417"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8" name="Rectangle 2277"/>
                          <wps:cNvSpPr>
                            <a:spLocks noChangeArrowheads="1"/>
                          </wps:cNvSpPr>
                          <wps:spPr bwMode="auto">
                            <a:xfrm>
                              <a:off x="3417"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9" name="Rectangle 2278"/>
                          <wps:cNvSpPr>
                            <a:spLocks noChangeArrowheads="1"/>
                          </wps:cNvSpPr>
                          <wps:spPr bwMode="auto">
                            <a:xfrm>
                              <a:off x="3417"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0" name="Rectangle 2279"/>
                          <wps:cNvSpPr>
                            <a:spLocks noChangeArrowheads="1"/>
                          </wps:cNvSpPr>
                          <wps:spPr bwMode="auto">
                            <a:xfrm>
                              <a:off x="3417"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1" name="Rectangle 2280"/>
                          <wps:cNvSpPr>
                            <a:spLocks noChangeArrowheads="1"/>
                          </wps:cNvSpPr>
                          <wps:spPr bwMode="auto">
                            <a:xfrm>
                              <a:off x="3417"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2" name="Rectangle 2281"/>
                          <wps:cNvSpPr>
                            <a:spLocks noChangeArrowheads="1"/>
                          </wps:cNvSpPr>
                          <wps:spPr bwMode="auto">
                            <a:xfrm>
                              <a:off x="3417"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3" name="Rectangle 2282"/>
                          <wps:cNvSpPr>
                            <a:spLocks noChangeArrowheads="1"/>
                          </wps:cNvSpPr>
                          <wps:spPr bwMode="auto">
                            <a:xfrm>
                              <a:off x="3417"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4" name="Rectangle 2283"/>
                          <wps:cNvSpPr>
                            <a:spLocks noChangeArrowheads="1"/>
                          </wps:cNvSpPr>
                          <wps:spPr bwMode="auto">
                            <a:xfrm>
                              <a:off x="3417"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5" name="Rectangle 2284"/>
                          <wps:cNvSpPr>
                            <a:spLocks noChangeArrowheads="1"/>
                          </wps:cNvSpPr>
                          <wps:spPr bwMode="auto">
                            <a:xfrm>
                              <a:off x="3417" y="26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 name="Rectangle 2285"/>
                          <wps:cNvSpPr>
                            <a:spLocks noChangeArrowheads="1"/>
                          </wps:cNvSpPr>
                          <wps:spPr bwMode="auto">
                            <a:xfrm>
                              <a:off x="3417" y="26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7" name="Rectangle 2286"/>
                          <wps:cNvSpPr>
                            <a:spLocks noChangeArrowheads="1"/>
                          </wps:cNvSpPr>
                          <wps:spPr bwMode="auto">
                            <a:xfrm>
                              <a:off x="3417" y="26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8" name="Rectangle 2287"/>
                          <wps:cNvSpPr>
                            <a:spLocks noChangeArrowheads="1"/>
                          </wps:cNvSpPr>
                          <wps:spPr bwMode="auto">
                            <a:xfrm>
                              <a:off x="3417" y="26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9" name="Rectangle 2288"/>
                          <wps:cNvSpPr>
                            <a:spLocks noChangeArrowheads="1"/>
                          </wps:cNvSpPr>
                          <wps:spPr bwMode="auto">
                            <a:xfrm>
                              <a:off x="3417" y="26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 name="Rectangle 2289"/>
                          <wps:cNvSpPr>
                            <a:spLocks noChangeArrowheads="1"/>
                          </wps:cNvSpPr>
                          <wps:spPr bwMode="auto">
                            <a:xfrm>
                              <a:off x="3417" y="26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1" name="Rectangle 2290"/>
                          <wps:cNvSpPr>
                            <a:spLocks noChangeArrowheads="1"/>
                          </wps:cNvSpPr>
                          <wps:spPr bwMode="auto">
                            <a:xfrm>
                              <a:off x="3417" y="26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2" name="Rectangle 2291"/>
                          <wps:cNvSpPr>
                            <a:spLocks noChangeArrowheads="1"/>
                          </wps:cNvSpPr>
                          <wps:spPr bwMode="auto">
                            <a:xfrm>
                              <a:off x="3417" y="26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3" name="Rectangle 2292"/>
                          <wps:cNvSpPr>
                            <a:spLocks noChangeArrowheads="1"/>
                          </wps:cNvSpPr>
                          <wps:spPr bwMode="auto">
                            <a:xfrm>
                              <a:off x="3417" y="26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4" name="Rectangle 2293"/>
                          <wps:cNvSpPr>
                            <a:spLocks noChangeArrowheads="1"/>
                          </wps:cNvSpPr>
                          <wps:spPr bwMode="auto">
                            <a:xfrm>
                              <a:off x="3417" y="26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5" name="Rectangle 2294"/>
                          <wps:cNvSpPr>
                            <a:spLocks noChangeArrowheads="1"/>
                          </wps:cNvSpPr>
                          <wps:spPr bwMode="auto">
                            <a:xfrm>
                              <a:off x="3417" y="26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6" name="Rectangle 2295"/>
                          <wps:cNvSpPr>
                            <a:spLocks noChangeArrowheads="1"/>
                          </wps:cNvSpPr>
                          <wps:spPr bwMode="auto">
                            <a:xfrm>
                              <a:off x="3417" y="26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7" name="Rectangle 2296"/>
                          <wps:cNvSpPr>
                            <a:spLocks noChangeArrowheads="1"/>
                          </wps:cNvSpPr>
                          <wps:spPr bwMode="auto">
                            <a:xfrm>
                              <a:off x="3417" y="25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8" name="Rectangle 2297"/>
                          <wps:cNvSpPr>
                            <a:spLocks noChangeArrowheads="1"/>
                          </wps:cNvSpPr>
                          <wps:spPr bwMode="auto">
                            <a:xfrm>
                              <a:off x="3417" y="25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9" name="Rectangle 2298"/>
                          <wps:cNvSpPr>
                            <a:spLocks noChangeArrowheads="1"/>
                          </wps:cNvSpPr>
                          <wps:spPr bwMode="auto">
                            <a:xfrm>
                              <a:off x="3417" y="25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0" name="Rectangle 2299"/>
                          <wps:cNvSpPr>
                            <a:spLocks noChangeArrowheads="1"/>
                          </wps:cNvSpPr>
                          <wps:spPr bwMode="auto">
                            <a:xfrm>
                              <a:off x="3417" y="25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1" name="Rectangle 2300"/>
                          <wps:cNvSpPr>
                            <a:spLocks noChangeArrowheads="1"/>
                          </wps:cNvSpPr>
                          <wps:spPr bwMode="auto">
                            <a:xfrm>
                              <a:off x="3417" y="25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2" name="Rectangle 2301"/>
                          <wps:cNvSpPr>
                            <a:spLocks noChangeArrowheads="1"/>
                          </wps:cNvSpPr>
                          <wps:spPr bwMode="auto">
                            <a:xfrm>
                              <a:off x="3417" y="25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 name="Rectangle 2302"/>
                          <wps:cNvSpPr>
                            <a:spLocks noChangeArrowheads="1"/>
                          </wps:cNvSpPr>
                          <wps:spPr bwMode="auto">
                            <a:xfrm>
                              <a:off x="3417" y="25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4" name="Rectangle 2303"/>
                          <wps:cNvSpPr>
                            <a:spLocks noChangeArrowheads="1"/>
                          </wps:cNvSpPr>
                          <wps:spPr bwMode="auto">
                            <a:xfrm>
                              <a:off x="3417" y="25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5" name="Rectangle 2304"/>
                          <wps:cNvSpPr>
                            <a:spLocks noChangeArrowheads="1"/>
                          </wps:cNvSpPr>
                          <wps:spPr bwMode="auto">
                            <a:xfrm>
                              <a:off x="3417" y="25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6" name="Rectangle 2305"/>
                          <wps:cNvSpPr>
                            <a:spLocks noChangeArrowheads="1"/>
                          </wps:cNvSpPr>
                          <wps:spPr bwMode="auto">
                            <a:xfrm>
                              <a:off x="3417" y="25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7" name="Rectangle 2306"/>
                          <wps:cNvSpPr>
                            <a:spLocks noChangeArrowheads="1"/>
                          </wps:cNvSpPr>
                          <wps:spPr bwMode="auto">
                            <a:xfrm>
                              <a:off x="3417" y="25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8" name="Rectangle 2307"/>
                          <wps:cNvSpPr>
                            <a:spLocks noChangeArrowheads="1"/>
                          </wps:cNvSpPr>
                          <wps:spPr bwMode="auto">
                            <a:xfrm>
                              <a:off x="3417" y="25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9" name="Rectangle 2308"/>
                          <wps:cNvSpPr>
                            <a:spLocks noChangeArrowheads="1"/>
                          </wps:cNvSpPr>
                          <wps:spPr bwMode="auto">
                            <a:xfrm>
                              <a:off x="3417" y="25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370" name="Group 2309"/>
                        <wpg:cNvGrpSpPr>
                          <a:grpSpLocks/>
                        </wpg:cNvGrpSpPr>
                        <wpg:grpSpPr bwMode="auto">
                          <a:xfrm>
                            <a:off x="1617369" y="520283"/>
                            <a:ext cx="2367" cy="681718"/>
                            <a:chOff x="3417" y="1099"/>
                            <a:chExt cx="5" cy="1440"/>
                          </a:xfrm>
                        </wpg:grpSpPr>
                        <wps:wsp>
                          <wps:cNvPr id="2371" name="Rectangle 2310"/>
                          <wps:cNvSpPr>
                            <a:spLocks noChangeArrowheads="1"/>
                          </wps:cNvSpPr>
                          <wps:spPr bwMode="auto">
                            <a:xfrm>
                              <a:off x="3417" y="25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2" name="Rectangle 2311"/>
                          <wps:cNvSpPr>
                            <a:spLocks noChangeArrowheads="1"/>
                          </wps:cNvSpPr>
                          <wps:spPr bwMode="auto">
                            <a:xfrm>
                              <a:off x="3417" y="25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3" name="Rectangle 2312"/>
                          <wps:cNvSpPr>
                            <a:spLocks noChangeArrowheads="1"/>
                          </wps:cNvSpPr>
                          <wps:spPr bwMode="auto">
                            <a:xfrm>
                              <a:off x="3417"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4" name="Rectangle 2313"/>
                          <wps:cNvSpPr>
                            <a:spLocks noChangeArrowheads="1"/>
                          </wps:cNvSpPr>
                          <wps:spPr bwMode="auto">
                            <a:xfrm>
                              <a:off x="3417"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5" name="Rectangle 2314"/>
                          <wps:cNvSpPr>
                            <a:spLocks noChangeArrowheads="1"/>
                          </wps:cNvSpPr>
                          <wps:spPr bwMode="auto">
                            <a:xfrm>
                              <a:off x="3417"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6" name="Rectangle 2315"/>
                          <wps:cNvSpPr>
                            <a:spLocks noChangeArrowheads="1"/>
                          </wps:cNvSpPr>
                          <wps:spPr bwMode="auto">
                            <a:xfrm>
                              <a:off x="3417"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7" name="Rectangle 2316"/>
                          <wps:cNvSpPr>
                            <a:spLocks noChangeArrowheads="1"/>
                          </wps:cNvSpPr>
                          <wps:spPr bwMode="auto">
                            <a:xfrm>
                              <a:off x="3417"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8" name="Rectangle 2317"/>
                          <wps:cNvSpPr>
                            <a:spLocks noChangeArrowheads="1"/>
                          </wps:cNvSpPr>
                          <wps:spPr bwMode="auto">
                            <a:xfrm>
                              <a:off x="3417"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9" name="Rectangle 2318"/>
                          <wps:cNvSpPr>
                            <a:spLocks noChangeArrowheads="1"/>
                          </wps:cNvSpPr>
                          <wps:spPr bwMode="auto">
                            <a:xfrm>
                              <a:off x="3417"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0" name="Rectangle 2319"/>
                          <wps:cNvSpPr>
                            <a:spLocks noChangeArrowheads="1"/>
                          </wps:cNvSpPr>
                          <wps:spPr bwMode="auto">
                            <a:xfrm>
                              <a:off x="3417"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1" name="Rectangle 2320"/>
                          <wps:cNvSpPr>
                            <a:spLocks noChangeArrowheads="1"/>
                          </wps:cNvSpPr>
                          <wps:spPr bwMode="auto">
                            <a:xfrm>
                              <a:off x="3417"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2" name="Rectangle 2321"/>
                          <wps:cNvSpPr>
                            <a:spLocks noChangeArrowheads="1"/>
                          </wps:cNvSpPr>
                          <wps:spPr bwMode="auto">
                            <a:xfrm>
                              <a:off x="3417"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3" name="Rectangle 2322"/>
                          <wps:cNvSpPr>
                            <a:spLocks noChangeArrowheads="1"/>
                          </wps:cNvSpPr>
                          <wps:spPr bwMode="auto">
                            <a:xfrm>
                              <a:off x="3417"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4" name="Rectangle 2323"/>
                          <wps:cNvSpPr>
                            <a:spLocks noChangeArrowheads="1"/>
                          </wps:cNvSpPr>
                          <wps:spPr bwMode="auto">
                            <a:xfrm>
                              <a:off x="3417"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5" name="Rectangle 2324"/>
                          <wps:cNvSpPr>
                            <a:spLocks noChangeArrowheads="1"/>
                          </wps:cNvSpPr>
                          <wps:spPr bwMode="auto">
                            <a:xfrm>
                              <a:off x="3417"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6" name="Rectangle 2325"/>
                          <wps:cNvSpPr>
                            <a:spLocks noChangeArrowheads="1"/>
                          </wps:cNvSpPr>
                          <wps:spPr bwMode="auto">
                            <a:xfrm>
                              <a:off x="3417"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7" name="Rectangle 2326"/>
                          <wps:cNvSpPr>
                            <a:spLocks noChangeArrowheads="1"/>
                          </wps:cNvSpPr>
                          <wps:spPr bwMode="auto">
                            <a:xfrm>
                              <a:off x="3417"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8" name="Rectangle 2327"/>
                          <wps:cNvSpPr>
                            <a:spLocks noChangeArrowheads="1"/>
                          </wps:cNvSpPr>
                          <wps:spPr bwMode="auto">
                            <a:xfrm>
                              <a:off x="3417"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9" name="Rectangle 2328"/>
                          <wps:cNvSpPr>
                            <a:spLocks noChangeArrowheads="1"/>
                          </wps:cNvSpPr>
                          <wps:spPr bwMode="auto">
                            <a:xfrm>
                              <a:off x="3417"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0" name="Rectangle 2329"/>
                          <wps:cNvSpPr>
                            <a:spLocks noChangeArrowheads="1"/>
                          </wps:cNvSpPr>
                          <wps:spPr bwMode="auto">
                            <a:xfrm>
                              <a:off x="3417"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1" name="Rectangle 2330"/>
                          <wps:cNvSpPr>
                            <a:spLocks noChangeArrowheads="1"/>
                          </wps:cNvSpPr>
                          <wps:spPr bwMode="auto">
                            <a:xfrm>
                              <a:off x="3417"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 name="Rectangle 2331"/>
                          <wps:cNvSpPr>
                            <a:spLocks noChangeArrowheads="1"/>
                          </wps:cNvSpPr>
                          <wps:spPr bwMode="auto">
                            <a:xfrm>
                              <a:off x="3417"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 name="Rectangle 2332"/>
                          <wps:cNvSpPr>
                            <a:spLocks noChangeArrowheads="1"/>
                          </wps:cNvSpPr>
                          <wps:spPr bwMode="auto">
                            <a:xfrm>
                              <a:off x="3417"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4" name="Rectangle 2333"/>
                          <wps:cNvSpPr>
                            <a:spLocks noChangeArrowheads="1"/>
                          </wps:cNvSpPr>
                          <wps:spPr bwMode="auto">
                            <a:xfrm>
                              <a:off x="3417"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5" name="Rectangle 2334"/>
                          <wps:cNvSpPr>
                            <a:spLocks noChangeArrowheads="1"/>
                          </wps:cNvSpPr>
                          <wps:spPr bwMode="auto">
                            <a:xfrm>
                              <a:off x="3417"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6" name="Rectangle 2335"/>
                          <wps:cNvSpPr>
                            <a:spLocks noChangeArrowheads="1"/>
                          </wps:cNvSpPr>
                          <wps:spPr bwMode="auto">
                            <a:xfrm>
                              <a:off x="3417" y="24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7" name="Rectangle 2336"/>
                          <wps:cNvSpPr>
                            <a:spLocks noChangeArrowheads="1"/>
                          </wps:cNvSpPr>
                          <wps:spPr bwMode="auto">
                            <a:xfrm>
                              <a:off x="3417" y="24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8" name="Rectangle 2337"/>
                          <wps:cNvSpPr>
                            <a:spLocks noChangeArrowheads="1"/>
                          </wps:cNvSpPr>
                          <wps:spPr bwMode="auto">
                            <a:xfrm>
                              <a:off x="3417" y="24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9" name="Rectangle 2338"/>
                          <wps:cNvSpPr>
                            <a:spLocks noChangeArrowheads="1"/>
                          </wps:cNvSpPr>
                          <wps:spPr bwMode="auto">
                            <a:xfrm>
                              <a:off x="3417" y="24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0" name="Rectangle 2339"/>
                          <wps:cNvSpPr>
                            <a:spLocks noChangeArrowheads="1"/>
                          </wps:cNvSpPr>
                          <wps:spPr bwMode="auto">
                            <a:xfrm>
                              <a:off x="3417" y="23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1" name="Rectangle 2340"/>
                          <wps:cNvSpPr>
                            <a:spLocks noChangeArrowheads="1"/>
                          </wps:cNvSpPr>
                          <wps:spPr bwMode="auto">
                            <a:xfrm>
                              <a:off x="3417" y="23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2" name="Rectangle 2341"/>
                          <wps:cNvSpPr>
                            <a:spLocks noChangeArrowheads="1"/>
                          </wps:cNvSpPr>
                          <wps:spPr bwMode="auto">
                            <a:xfrm>
                              <a:off x="3417" y="23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3" name="Rectangle 2342"/>
                          <wps:cNvSpPr>
                            <a:spLocks noChangeArrowheads="1"/>
                          </wps:cNvSpPr>
                          <wps:spPr bwMode="auto">
                            <a:xfrm>
                              <a:off x="3417" y="23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4" name="Rectangle 2343"/>
                          <wps:cNvSpPr>
                            <a:spLocks noChangeArrowheads="1"/>
                          </wps:cNvSpPr>
                          <wps:spPr bwMode="auto">
                            <a:xfrm>
                              <a:off x="3417" y="23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5" name="Rectangle 2344"/>
                          <wps:cNvSpPr>
                            <a:spLocks noChangeArrowheads="1"/>
                          </wps:cNvSpPr>
                          <wps:spPr bwMode="auto">
                            <a:xfrm>
                              <a:off x="3417" y="23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6" name="Rectangle 2345"/>
                          <wps:cNvSpPr>
                            <a:spLocks noChangeArrowheads="1"/>
                          </wps:cNvSpPr>
                          <wps:spPr bwMode="auto">
                            <a:xfrm>
                              <a:off x="3417" y="23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7" name="Rectangle 2346"/>
                          <wps:cNvSpPr>
                            <a:spLocks noChangeArrowheads="1"/>
                          </wps:cNvSpPr>
                          <wps:spPr bwMode="auto">
                            <a:xfrm>
                              <a:off x="3417" y="23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 name="Rectangle 2347"/>
                          <wps:cNvSpPr>
                            <a:spLocks noChangeArrowheads="1"/>
                          </wps:cNvSpPr>
                          <wps:spPr bwMode="auto">
                            <a:xfrm>
                              <a:off x="3417" y="23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9" name="Rectangle 2348"/>
                          <wps:cNvSpPr>
                            <a:spLocks noChangeArrowheads="1"/>
                          </wps:cNvSpPr>
                          <wps:spPr bwMode="auto">
                            <a:xfrm>
                              <a:off x="3417" y="23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0" name="Rectangle 2349"/>
                          <wps:cNvSpPr>
                            <a:spLocks noChangeArrowheads="1"/>
                          </wps:cNvSpPr>
                          <wps:spPr bwMode="auto">
                            <a:xfrm>
                              <a:off x="3417"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1" name="Rectangle 2350"/>
                          <wps:cNvSpPr>
                            <a:spLocks noChangeArrowheads="1"/>
                          </wps:cNvSpPr>
                          <wps:spPr bwMode="auto">
                            <a:xfrm>
                              <a:off x="3417"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2" name="Rectangle 2351"/>
                          <wps:cNvSpPr>
                            <a:spLocks noChangeArrowheads="1"/>
                          </wps:cNvSpPr>
                          <wps:spPr bwMode="auto">
                            <a:xfrm>
                              <a:off x="3417"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3" name="Rectangle 2352"/>
                          <wps:cNvSpPr>
                            <a:spLocks noChangeArrowheads="1"/>
                          </wps:cNvSpPr>
                          <wps:spPr bwMode="auto">
                            <a:xfrm>
                              <a:off x="3417"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4" name="Rectangle 2353"/>
                          <wps:cNvSpPr>
                            <a:spLocks noChangeArrowheads="1"/>
                          </wps:cNvSpPr>
                          <wps:spPr bwMode="auto">
                            <a:xfrm>
                              <a:off x="3417"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5" name="Rectangle 2354"/>
                          <wps:cNvSpPr>
                            <a:spLocks noChangeArrowheads="1"/>
                          </wps:cNvSpPr>
                          <wps:spPr bwMode="auto">
                            <a:xfrm>
                              <a:off x="3417"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6" name="Rectangle 2355"/>
                          <wps:cNvSpPr>
                            <a:spLocks noChangeArrowheads="1"/>
                          </wps:cNvSpPr>
                          <wps:spPr bwMode="auto">
                            <a:xfrm>
                              <a:off x="3417"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7" name="Rectangle 2356"/>
                          <wps:cNvSpPr>
                            <a:spLocks noChangeArrowheads="1"/>
                          </wps:cNvSpPr>
                          <wps:spPr bwMode="auto">
                            <a:xfrm>
                              <a:off x="3417"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8" name="Rectangle 2357"/>
                          <wps:cNvSpPr>
                            <a:spLocks noChangeArrowheads="1"/>
                          </wps:cNvSpPr>
                          <wps:spPr bwMode="auto">
                            <a:xfrm>
                              <a:off x="3417"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9" name="Rectangle 2358"/>
                          <wps:cNvSpPr>
                            <a:spLocks noChangeArrowheads="1"/>
                          </wps:cNvSpPr>
                          <wps:spPr bwMode="auto">
                            <a:xfrm>
                              <a:off x="3417"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0" name="Rectangle 2359"/>
                          <wps:cNvSpPr>
                            <a:spLocks noChangeArrowheads="1"/>
                          </wps:cNvSpPr>
                          <wps:spPr bwMode="auto">
                            <a:xfrm>
                              <a:off x="3417"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1" name="Rectangle 2360"/>
                          <wps:cNvSpPr>
                            <a:spLocks noChangeArrowheads="1"/>
                          </wps:cNvSpPr>
                          <wps:spPr bwMode="auto">
                            <a:xfrm>
                              <a:off x="3417"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2" name="Rectangle 2361"/>
                          <wps:cNvSpPr>
                            <a:spLocks noChangeArrowheads="1"/>
                          </wps:cNvSpPr>
                          <wps:spPr bwMode="auto">
                            <a:xfrm>
                              <a:off x="3417"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3" name="Rectangle 2362"/>
                          <wps:cNvSpPr>
                            <a:spLocks noChangeArrowheads="1"/>
                          </wps:cNvSpPr>
                          <wps:spPr bwMode="auto">
                            <a:xfrm>
                              <a:off x="3417"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 name="Rectangle 2363"/>
                          <wps:cNvSpPr>
                            <a:spLocks noChangeArrowheads="1"/>
                          </wps:cNvSpPr>
                          <wps:spPr bwMode="auto">
                            <a:xfrm>
                              <a:off x="3417"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5" name="Rectangle 2364"/>
                          <wps:cNvSpPr>
                            <a:spLocks noChangeArrowheads="1"/>
                          </wps:cNvSpPr>
                          <wps:spPr bwMode="auto">
                            <a:xfrm>
                              <a:off x="3417"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6" name="Rectangle 2365"/>
                          <wps:cNvSpPr>
                            <a:spLocks noChangeArrowheads="1"/>
                          </wps:cNvSpPr>
                          <wps:spPr bwMode="auto">
                            <a:xfrm>
                              <a:off x="3417"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7" name="Rectangle 2366"/>
                          <wps:cNvSpPr>
                            <a:spLocks noChangeArrowheads="1"/>
                          </wps:cNvSpPr>
                          <wps:spPr bwMode="auto">
                            <a:xfrm>
                              <a:off x="3417"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8" name="Rectangle 2367"/>
                          <wps:cNvSpPr>
                            <a:spLocks noChangeArrowheads="1"/>
                          </wps:cNvSpPr>
                          <wps:spPr bwMode="auto">
                            <a:xfrm>
                              <a:off x="3417"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9" name="Rectangle 2368"/>
                          <wps:cNvSpPr>
                            <a:spLocks noChangeArrowheads="1"/>
                          </wps:cNvSpPr>
                          <wps:spPr bwMode="auto">
                            <a:xfrm>
                              <a:off x="3417" y="21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0" name="Rectangle 2369"/>
                          <wps:cNvSpPr>
                            <a:spLocks noChangeArrowheads="1"/>
                          </wps:cNvSpPr>
                          <wps:spPr bwMode="auto">
                            <a:xfrm>
                              <a:off x="3417" y="21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1" name="Rectangle 2370"/>
                          <wps:cNvSpPr>
                            <a:spLocks noChangeArrowheads="1"/>
                          </wps:cNvSpPr>
                          <wps:spPr bwMode="auto">
                            <a:xfrm>
                              <a:off x="3417" y="21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2" name="Rectangle 2371"/>
                          <wps:cNvSpPr>
                            <a:spLocks noChangeArrowheads="1"/>
                          </wps:cNvSpPr>
                          <wps:spPr bwMode="auto">
                            <a:xfrm>
                              <a:off x="3417" y="21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3" name="Rectangle 2372"/>
                          <wps:cNvSpPr>
                            <a:spLocks noChangeArrowheads="1"/>
                          </wps:cNvSpPr>
                          <wps:spPr bwMode="auto">
                            <a:xfrm>
                              <a:off x="3417" y="21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4" name="Rectangle 2373"/>
                          <wps:cNvSpPr>
                            <a:spLocks noChangeArrowheads="1"/>
                          </wps:cNvSpPr>
                          <wps:spPr bwMode="auto">
                            <a:xfrm>
                              <a:off x="3417" y="21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5" name="Rectangle 2374"/>
                          <wps:cNvSpPr>
                            <a:spLocks noChangeArrowheads="1"/>
                          </wps:cNvSpPr>
                          <wps:spPr bwMode="auto">
                            <a:xfrm>
                              <a:off x="3417" y="19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 name="Rectangle 2375"/>
                          <wps:cNvSpPr>
                            <a:spLocks noChangeArrowheads="1"/>
                          </wps:cNvSpPr>
                          <wps:spPr bwMode="auto">
                            <a:xfrm>
                              <a:off x="3417" y="19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7" name="Rectangle 2376"/>
                          <wps:cNvSpPr>
                            <a:spLocks noChangeArrowheads="1"/>
                          </wps:cNvSpPr>
                          <wps:spPr bwMode="auto">
                            <a:xfrm>
                              <a:off x="3417" y="19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8" name="Rectangle 2377"/>
                          <wps:cNvSpPr>
                            <a:spLocks noChangeArrowheads="1"/>
                          </wps:cNvSpPr>
                          <wps:spPr bwMode="auto">
                            <a:xfrm>
                              <a:off x="3417" y="19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9" name="Rectangle 2378"/>
                          <wps:cNvSpPr>
                            <a:spLocks noChangeArrowheads="1"/>
                          </wps:cNvSpPr>
                          <wps:spPr bwMode="auto">
                            <a:xfrm>
                              <a:off x="3417" y="19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0" name="Rectangle 2379"/>
                          <wps:cNvSpPr>
                            <a:spLocks noChangeArrowheads="1"/>
                          </wps:cNvSpPr>
                          <wps:spPr bwMode="auto">
                            <a:xfrm>
                              <a:off x="3417" y="19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1" name="Rectangle 2380"/>
                          <wps:cNvSpPr>
                            <a:spLocks noChangeArrowheads="1"/>
                          </wps:cNvSpPr>
                          <wps:spPr bwMode="auto">
                            <a:xfrm>
                              <a:off x="3417" y="19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2" name="Rectangle 2381"/>
                          <wps:cNvSpPr>
                            <a:spLocks noChangeArrowheads="1"/>
                          </wps:cNvSpPr>
                          <wps:spPr bwMode="auto">
                            <a:xfrm>
                              <a:off x="3417" y="19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3" name="Rectangle 2382"/>
                          <wps:cNvSpPr>
                            <a:spLocks noChangeArrowheads="1"/>
                          </wps:cNvSpPr>
                          <wps:spPr bwMode="auto">
                            <a:xfrm>
                              <a:off x="3417" y="19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4" name="Rectangle 2383"/>
                          <wps:cNvSpPr>
                            <a:spLocks noChangeArrowheads="1"/>
                          </wps:cNvSpPr>
                          <wps:spPr bwMode="auto">
                            <a:xfrm>
                              <a:off x="3417" y="19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5" name="Rectangle 2384"/>
                          <wps:cNvSpPr>
                            <a:spLocks noChangeArrowheads="1"/>
                          </wps:cNvSpPr>
                          <wps:spPr bwMode="auto">
                            <a:xfrm>
                              <a:off x="3417" y="19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6" name="Rectangle 2385"/>
                          <wps:cNvSpPr>
                            <a:spLocks noChangeArrowheads="1"/>
                          </wps:cNvSpPr>
                          <wps:spPr bwMode="auto">
                            <a:xfrm>
                              <a:off x="3417" y="19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7" name="Rectangle 2386"/>
                          <wps:cNvSpPr>
                            <a:spLocks noChangeArrowheads="1"/>
                          </wps:cNvSpPr>
                          <wps:spPr bwMode="auto">
                            <a:xfrm>
                              <a:off x="3417" y="19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8" name="Rectangle 2387"/>
                          <wps:cNvSpPr>
                            <a:spLocks noChangeArrowheads="1"/>
                          </wps:cNvSpPr>
                          <wps:spPr bwMode="auto">
                            <a:xfrm>
                              <a:off x="3417"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9" name="Rectangle 2388"/>
                          <wps:cNvSpPr>
                            <a:spLocks noChangeArrowheads="1"/>
                          </wps:cNvSpPr>
                          <wps:spPr bwMode="auto">
                            <a:xfrm>
                              <a:off x="3417"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 name="Rectangle 2389"/>
                          <wps:cNvSpPr>
                            <a:spLocks noChangeArrowheads="1"/>
                          </wps:cNvSpPr>
                          <wps:spPr bwMode="auto">
                            <a:xfrm>
                              <a:off x="3417"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1" name="Rectangle 2390"/>
                          <wps:cNvSpPr>
                            <a:spLocks noChangeArrowheads="1"/>
                          </wps:cNvSpPr>
                          <wps:spPr bwMode="auto">
                            <a:xfrm>
                              <a:off x="3417"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2" name="Rectangle 2391"/>
                          <wps:cNvSpPr>
                            <a:spLocks noChangeArrowheads="1"/>
                          </wps:cNvSpPr>
                          <wps:spPr bwMode="auto">
                            <a:xfrm>
                              <a:off x="3417"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3" name="Rectangle 2392"/>
                          <wps:cNvSpPr>
                            <a:spLocks noChangeArrowheads="1"/>
                          </wps:cNvSpPr>
                          <wps:spPr bwMode="auto">
                            <a:xfrm>
                              <a:off x="3417"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4" name="Rectangle 2393"/>
                          <wps:cNvSpPr>
                            <a:spLocks noChangeArrowheads="1"/>
                          </wps:cNvSpPr>
                          <wps:spPr bwMode="auto">
                            <a:xfrm>
                              <a:off x="3417"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5" name="Rectangle 2394"/>
                          <wps:cNvSpPr>
                            <a:spLocks noChangeArrowheads="1"/>
                          </wps:cNvSpPr>
                          <wps:spPr bwMode="auto">
                            <a:xfrm>
                              <a:off x="3417"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6" name="Rectangle 2395"/>
                          <wps:cNvSpPr>
                            <a:spLocks noChangeArrowheads="1"/>
                          </wps:cNvSpPr>
                          <wps:spPr bwMode="auto">
                            <a:xfrm>
                              <a:off x="3417"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7" name="Rectangle 2396"/>
                          <wps:cNvSpPr>
                            <a:spLocks noChangeArrowheads="1"/>
                          </wps:cNvSpPr>
                          <wps:spPr bwMode="auto">
                            <a:xfrm>
                              <a:off x="3417"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8" name="Rectangle 2397"/>
                          <wps:cNvSpPr>
                            <a:spLocks noChangeArrowheads="1"/>
                          </wps:cNvSpPr>
                          <wps:spPr bwMode="auto">
                            <a:xfrm>
                              <a:off x="3417"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9" name="Rectangle 2398"/>
                          <wps:cNvSpPr>
                            <a:spLocks noChangeArrowheads="1"/>
                          </wps:cNvSpPr>
                          <wps:spPr bwMode="auto">
                            <a:xfrm>
                              <a:off x="3417"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0" name="Rectangle 2399"/>
                          <wps:cNvSpPr>
                            <a:spLocks noChangeArrowheads="1"/>
                          </wps:cNvSpPr>
                          <wps:spPr bwMode="auto">
                            <a:xfrm>
                              <a:off x="3417"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1" name="Rectangle 2400"/>
                          <wps:cNvSpPr>
                            <a:spLocks noChangeArrowheads="1"/>
                          </wps:cNvSpPr>
                          <wps:spPr bwMode="auto">
                            <a:xfrm>
                              <a:off x="3417"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2" name="Rectangle 2401"/>
                          <wps:cNvSpPr>
                            <a:spLocks noChangeArrowheads="1"/>
                          </wps:cNvSpPr>
                          <wps:spPr bwMode="auto">
                            <a:xfrm>
                              <a:off x="3417"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3" name="Rectangle 2402"/>
                          <wps:cNvSpPr>
                            <a:spLocks noChangeArrowheads="1"/>
                          </wps:cNvSpPr>
                          <wps:spPr bwMode="auto">
                            <a:xfrm>
                              <a:off x="3417"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4" name="Rectangle 2403"/>
                          <wps:cNvSpPr>
                            <a:spLocks noChangeArrowheads="1"/>
                          </wps:cNvSpPr>
                          <wps:spPr bwMode="auto">
                            <a:xfrm>
                              <a:off x="3417"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5" name="Rectangle 2404"/>
                          <wps:cNvSpPr>
                            <a:spLocks noChangeArrowheads="1"/>
                          </wps:cNvSpPr>
                          <wps:spPr bwMode="auto">
                            <a:xfrm>
                              <a:off x="3417"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6" name="Rectangle 2405"/>
                          <wps:cNvSpPr>
                            <a:spLocks noChangeArrowheads="1"/>
                          </wps:cNvSpPr>
                          <wps:spPr bwMode="auto">
                            <a:xfrm>
                              <a:off x="3417"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7" name="Rectangle 2406"/>
                          <wps:cNvSpPr>
                            <a:spLocks noChangeArrowheads="1"/>
                          </wps:cNvSpPr>
                          <wps:spPr bwMode="auto">
                            <a:xfrm>
                              <a:off x="3417"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2407"/>
                          <wps:cNvSpPr>
                            <a:spLocks noChangeArrowheads="1"/>
                          </wps:cNvSpPr>
                          <wps:spPr bwMode="auto">
                            <a:xfrm>
                              <a:off x="3417"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9" name="Rectangle 2408"/>
                          <wps:cNvSpPr>
                            <a:spLocks noChangeArrowheads="1"/>
                          </wps:cNvSpPr>
                          <wps:spPr bwMode="auto">
                            <a:xfrm>
                              <a:off x="3417"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0" name="Rectangle 2409"/>
                          <wps:cNvSpPr>
                            <a:spLocks noChangeArrowheads="1"/>
                          </wps:cNvSpPr>
                          <wps:spPr bwMode="auto">
                            <a:xfrm>
                              <a:off x="3417"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1" name="Rectangle 2410"/>
                          <wps:cNvSpPr>
                            <a:spLocks noChangeArrowheads="1"/>
                          </wps:cNvSpPr>
                          <wps:spPr bwMode="auto">
                            <a:xfrm>
                              <a:off x="3417" y="18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2" name="Rectangle 2411"/>
                          <wps:cNvSpPr>
                            <a:spLocks noChangeArrowheads="1"/>
                          </wps:cNvSpPr>
                          <wps:spPr bwMode="auto">
                            <a:xfrm>
                              <a:off x="3417" y="18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3" name="Rectangle 2412"/>
                          <wps:cNvSpPr>
                            <a:spLocks noChangeArrowheads="1"/>
                          </wps:cNvSpPr>
                          <wps:spPr bwMode="auto">
                            <a:xfrm>
                              <a:off x="3417" y="18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4" name="Rectangle 2413"/>
                          <wps:cNvSpPr>
                            <a:spLocks noChangeArrowheads="1"/>
                          </wps:cNvSpPr>
                          <wps:spPr bwMode="auto">
                            <a:xfrm>
                              <a:off x="3417" y="18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5" name="Rectangle 2414"/>
                          <wps:cNvSpPr>
                            <a:spLocks noChangeArrowheads="1"/>
                          </wps:cNvSpPr>
                          <wps:spPr bwMode="auto">
                            <a:xfrm>
                              <a:off x="3417" y="17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6" name="Rectangle 2415"/>
                          <wps:cNvSpPr>
                            <a:spLocks noChangeArrowheads="1"/>
                          </wps:cNvSpPr>
                          <wps:spPr bwMode="auto">
                            <a:xfrm>
                              <a:off x="3417" y="17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7" name="Rectangle 2416"/>
                          <wps:cNvSpPr>
                            <a:spLocks noChangeArrowheads="1"/>
                          </wps:cNvSpPr>
                          <wps:spPr bwMode="auto">
                            <a:xfrm>
                              <a:off x="3417" y="17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8" name="Rectangle 2417"/>
                          <wps:cNvSpPr>
                            <a:spLocks noChangeArrowheads="1"/>
                          </wps:cNvSpPr>
                          <wps:spPr bwMode="auto">
                            <a:xfrm>
                              <a:off x="3417" y="17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2418"/>
                          <wps:cNvSpPr>
                            <a:spLocks noChangeArrowheads="1"/>
                          </wps:cNvSpPr>
                          <wps:spPr bwMode="auto">
                            <a:xfrm>
                              <a:off x="3417" y="17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0" name="Rectangle 2419"/>
                          <wps:cNvSpPr>
                            <a:spLocks noChangeArrowheads="1"/>
                          </wps:cNvSpPr>
                          <wps:spPr bwMode="auto">
                            <a:xfrm>
                              <a:off x="3417" y="17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1" name="Rectangle 2420"/>
                          <wps:cNvSpPr>
                            <a:spLocks noChangeArrowheads="1"/>
                          </wps:cNvSpPr>
                          <wps:spPr bwMode="auto">
                            <a:xfrm>
                              <a:off x="3417" y="17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2" name="Rectangle 2421"/>
                          <wps:cNvSpPr>
                            <a:spLocks noChangeArrowheads="1"/>
                          </wps:cNvSpPr>
                          <wps:spPr bwMode="auto">
                            <a:xfrm>
                              <a:off x="3417" y="17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3" name="Rectangle 2422"/>
                          <wps:cNvSpPr>
                            <a:spLocks noChangeArrowheads="1"/>
                          </wps:cNvSpPr>
                          <wps:spPr bwMode="auto">
                            <a:xfrm>
                              <a:off x="3417" y="17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4" name="Rectangle 2423"/>
                          <wps:cNvSpPr>
                            <a:spLocks noChangeArrowheads="1"/>
                          </wps:cNvSpPr>
                          <wps:spPr bwMode="auto">
                            <a:xfrm>
                              <a:off x="3417" y="17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5" name="Rectangle 2424"/>
                          <wps:cNvSpPr>
                            <a:spLocks noChangeArrowheads="1"/>
                          </wps:cNvSpPr>
                          <wps:spPr bwMode="auto">
                            <a:xfrm>
                              <a:off x="3417" y="17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6" name="Rectangle 2425"/>
                          <wps:cNvSpPr>
                            <a:spLocks noChangeArrowheads="1"/>
                          </wps:cNvSpPr>
                          <wps:spPr bwMode="auto">
                            <a:xfrm>
                              <a:off x="3417" y="17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7" name="Rectangle 2426"/>
                          <wps:cNvSpPr>
                            <a:spLocks noChangeArrowheads="1"/>
                          </wps:cNvSpPr>
                          <wps:spPr bwMode="auto">
                            <a:xfrm>
                              <a:off x="3417" y="17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8" name="Rectangle 2427"/>
                          <wps:cNvSpPr>
                            <a:spLocks noChangeArrowheads="1"/>
                          </wps:cNvSpPr>
                          <wps:spPr bwMode="auto">
                            <a:xfrm>
                              <a:off x="3417" y="17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9" name="Rectangle 2428"/>
                          <wps:cNvSpPr>
                            <a:spLocks noChangeArrowheads="1"/>
                          </wps:cNvSpPr>
                          <wps:spPr bwMode="auto">
                            <a:xfrm>
                              <a:off x="3417" y="17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0" name="Rectangle 2429"/>
                          <wps:cNvSpPr>
                            <a:spLocks noChangeArrowheads="1"/>
                          </wps:cNvSpPr>
                          <wps:spPr bwMode="auto">
                            <a:xfrm>
                              <a:off x="3417" y="17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1" name="Rectangle 2430"/>
                          <wps:cNvSpPr>
                            <a:spLocks noChangeArrowheads="1"/>
                          </wps:cNvSpPr>
                          <wps:spPr bwMode="auto">
                            <a:xfrm>
                              <a:off x="3417" y="17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2" name="Rectangle 2431"/>
                          <wps:cNvSpPr>
                            <a:spLocks noChangeArrowheads="1"/>
                          </wps:cNvSpPr>
                          <wps:spPr bwMode="auto">
                            <a:xfrm>
                              <a:off x="3417" y="17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3" name="Rectangle 2432"/>
                          <wps:cNvSpPr>
                            <a:spLocks noChangeArrowheads="1"/>
                          </wps:cNvSpPr>
                          <wps:spPr bwMode="auto">
                            <a:xfrm>
                              <a:off x="3417" y="17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4" name="Rectangle 2433"/>
                          <wps:cNvSpPr>
                            <a:spLocks noChangeArrowheads="1"/>
                          </wps:cNvSpPr>
                          <wps:spPr bwMode="auto">
                            <a:xfrm>
                              <a:off x="3417" y="17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5" name="Rectangle 2434"/>
                          <wps:cNvSpPr>
                            <a:spLocks noChangeArrowheads="1"/>
                          </wps:cNvSpPr>
                          <wps:spPr bwMode="auto">
                            <a:xfrm>
                              <a:off x="3417" y="16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6" name="Rectangle 2435"/>
                          <wps:cNvSpPr>
                            <a:spLocks noChangeArrowheads="1"/>
                          </wps:cNvSpPr>
                          <wps:spPr bwMode="auto">
                            <a:xfrm>
                              <a:off x="3417" y="16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7" name="Rectangle 2436"/>
                          <wps:cNvSpPr>
                            <a:spLocks noChangeArrowheads="1"/>
                          </wps:cNvSpPr>
                          <wps:spPr bwMode="auto">
                            <a:xfrm>
                              <a:off x="3417" y="16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8" name="Rectangle 2437"/>
                          <wps:cNvSpPr>
                            <a:spLocks noChangeArrowheads="1"/>
                          </wps:cNvSpPr>
                          <wps:spPr bwMode="auto">
                            <a:xfrm>
                              <a:off x="3417"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9" name="Rectangle 2438"/>
                          <wps:cNvSpPr>
                            <a:spLocks noChangeArrowheads="1"/>
                          </wps:cNvSpPr>
                          <wps:spPr bwMode="auto">
                            <a:xfrm>
                              <a:off x="3417"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0" name="Rectangle 2439"/>
                          <wps:cNvSpPr>
                            <a:spLocks noChangeArrowheads="1"/>
                          </wps:cNvSpPr>
                          <wps:spPr bwMode="auto">
                            <a:xfrm>
                              <a:off x="3417"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1" name="Rectangle 2440"/>
                          <wps:cNvSpPr>
                            <a:spLocks noChangeArrowheads="1"/>
                          </wps:cNvSpPr>
                          <wps:spPr bwMode="auto">
                            <a:xfrm>
                              <a:off x="3417"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2" name="Rectangle 2441"/>
                          <wps:cNvSpPr>
                            <a:spLocks noChangeArrowheads="1"/>
                          </wps:cNvSpPr>
                          <wps:spPr bwMode="auto">
                            <a:xfrm>
                              <a:off x="3417"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3" name="Rectangle 2442"/>
                          <wps:cNvSpPr>
                            <a:spLocks noChangeArrowheads="1"/>
                          </wps:cNvSpPr>
                          <wps:spPr bwMode="auto">
                            <a:xfrm>
                              <a:off x="3417"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4" name="Rectangle 2443"/>
                          <wps:cNvSpPr>
                            <a:spLocks noChangeArrowheads="1"/>
                          </wps:cNvSpPr>
                          <wps:spPr bwMode="auto">
                            <a:xfrm>
                              <a:off x="3417"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5" name="Rectangle 2444"/>
                          <wps:cNvSpPr>
                            <a:spLocks noChangeArrowheads="1"/>
                          </wps:cNvSpPr>
                          <wps:spPr bwMode="auto">
                            <a:xfrm>
                              <a:off x="3417"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6" name="Rectangle 2445"/>
                          <wps:cNvSpPr>
                            <a:spLocks noChangeArrowheads="1"/>
                          </wps:cNvSpPr>
                          <wps:spPr bwMode="auto">
                            <a:xfrm>
                              <a:off x="3417"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7" name="Rectangle 2446"/>
                          <wps:cNvSpPr>
                            <a:spLocks noChangeArrowheads="1"/>
                          </wps:cNvSpPr>
                          <wps:spPr bwMode="auto">
                            <a:xfrm>
                              <a:off x="3417"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8" name="Rectangle 2447"/>
                          <wps:cNvSpPr>
                            <a:spLocks noChangeArrowheads="1"/>
                          </wps:cNvSpPr>
                          <wps:spPr bwMode="auto">
                            <a:xfrm>
                              <a:off x="3417"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9" name="Rectangle 2448"/>
                          <wps:cNvSpPr>
                            <a:spLocks noChangeArrowheads="1"/>
                          </wps:cNvSpPr>
                          <wps:spPr bwMode="auto">
                            <a:xfrm>
                              <a:off x="3417"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0" name="Rectangle 2449"/>
                          <wps:cNvSpPr>
                            <a:spLocks noChangeArrowheads="1"/>
                          </wps:cNvSpPr>
                          <wps:spPr bwMode="auto">
                            <a:xfrm>
                              <a:off x="3417"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1" name="Rectangle 2450"/>
                          <wps:cNvSpPr>
                            <a:spLocks noChangeArrowheads="1"/>
                          </wps:cNvSpPr>
                          <wps:spPr bwMode="auto">
                            <a:xfrm>
                              <a:off x="3417"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2" name="Rectangle 2451"/>
                          <wps:cNvSpPr>
                            <a:spLocks noChangeArrowheads="1"/>
                          </wps:cNvSpPr>
                          <wps:spPr bwMode="auto">
                            <a:xfrm>
                              <a:off x="3417"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3" name="Rectangle 2452"/>
                          <wps:cNvSpPr>
                            <a:spLocks noChangeArrowheads="1"/>
                          </wps:cNvSpPr>
                          <wps:spPr bwMode="auto">
                            <a:xfrm>
                              <a:off x="3417"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 name="Rectangle 2453"/>
                          <wps:cNvSpPr>
                            <a:spLocks noChangeArrowheads="1"/>
                          </wps:cNvSpPr>
                          <wps:spPr bwMode="auto">
                            <a:xfrm>
                              <a:off x="3417"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5" name="Rectangle 2454"/>
                          <wps:cNvSpPr>
                            <a:spLocks noChangeArrowheads="1"/>
                          </wps:cNvSpPr>
                          <wps:spPr bwMode="auto">
                            <a:xfrm>
                              <a:off x="3417"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6" name="Rectangle 2455"/>
                          <wps:cNvSpPr>
                            <a:spLocks noChangeArrowheads="1"/>
                          </wps:cNvSpPr>
                          <wps:spPr bwMode="auto">
                            <a:xfrm>
                              <a:off x="3417"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7" name="Rectangle 2456"/>
                          <wps:cNvSpPr>
                            <a:spLocks noChangeArrowheads="1"/>
                          </wps:cNvSpPr>
                          <wps:spPr bwMode="auto">
                            <a:xfrm>
                              <a:off x="3417"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8" name="Rectangle 2457"/>
                          <wps:cNvSpPr>
                            <a:spLocks noChangeArrowheads="1"/>
                          </wps:cNvSpPr>
                          <wps:spPr bwMode="auto">
                            <a:xfrm>
                              <a:off x="3417"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9" name="Rectangle 2458"/>
                          <wps:cNvSpPr>
                            <a:spLocks noChangeArrowheads="1"/>
                          </wps:cNvSpPr>
                          <wps:spPr bwMode="auto">
                            <a:xfrm>
                              <a:off x="3417"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0" name="Rectangle 2459"/>
                          <wps:cNvSpPr>
                            <a:spLocks noChangeArrowheads="1"/>
                          </wps:cNvSpPr>
                          <wps:spPr bwMode="auto">
                            <a:xfrm>
                              <a:off x="3417"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1" name="Rectangle 2460"/>
                          <wps:cNvSpPr>
                            <a:spLocks noChangeArrowheads="1"/>
                          </wps:cNvSpPr>
                          <wps:spPr bwMode="auto">
                            <a:xfrm>
                              <a:off x="3417" y="15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2" name="Rectangle 2461"/>
                          <wps:cNvSpPr>
                            <a:spLocks noChangeArrowheads="1"/>
                          </wps:cNvSpPr>
                          <wps:spPr bwMode="auto">
                            <a:xfrm>
                              <a:off x="3417" y="15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3" name="Rectangle 2462"/>
                          <wps:cNvSpPr>
                            <a:spLocks noChangeArrowheads="1"/>
                          </wps:cNvSpPr>
                          <wps:spPr bwMode="auto">
                            <a:xfrm>
                              <a:off x="3417" y="15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4" name="Rectangle 2463"/>
                          <wps:cNvSpPr>
                            <a:spLocks noChangeArrowheads="1"/>
                          </wps:cNvSpPr>
                          <wps:spPr bwMode="auto">
                            <a:xfrm>
                              <a:off x="3417" y="15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5" name="Rectangle 2464"/>
                          <wps:cNvSpPr>
                            <a:spLocks noChangeArrowheads="1"/>
                          </wps:cNvSpPr>
                          <wps:spPr bwMode="auto">
                            <a:xfrm>
                              <a:off x="3417" y="15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6" name="Rectangle 2465"/>
                          <wps:cNvSpPr>
                            <a:spLocks noChangeArrowheads="1"/>
                          </wps:cNvSpPr>
                          <wps:spPr bwMode="auto">
                            <a:xfrm>
                              <a:off x="3417" y="15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7" name="Rectangle 2466"/>
                          <wps:cNvSpPr>
                            <a:spLocks noChangeArrowheads="1"/>
                          </wps:cNvSpPr>
                          <wps:spPr bwMode="auto">
                            <a:xfrm>
                              <a:off x="3417" y="15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8" name="Rectangle 2467"/>
                          <wps:cNvSpPr>
                            <a:spLocks noChangeArrowheads="1"/>
                          </wps:cNvSpPr>
                          <wps:spPr bwMode="auto">
                            <a:xfrm>
                              <a:off x="3417" y="15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9" name="Rectangle 2468"/>
                          <wps:cNvSpPr>
                            <a:spLocks noChangeArrowheads="1"/>
                          </wps:cNvSpPr>
                          <wps:spPr bwMode="auto">
                            <a:xfrm>
                              <a:off x="3417" y="15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0" name="Rectangle 2469"/>
                          <wps:cNvSpPr>
                            <a:spLocks noChangeArrowheads="1"/>
                          </wps:cNvSpPr>
                          <wps:spPr bwMode="auto">
                            <a:xfrm>
                              <a:off x="3417" y="15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1" name="Rectangle 2470"/>
                          <wps:cNvSpPr>
                            <a:spLocks noChangeArrowheads="1"/>
                          </wps:cNvSpPr>
                          <wps:spPr bwMode="auto">
                            <a:xfrm>
                              <a:off x="3417" y="15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2" name="Rectangle 2471"/>
                          <wps:cNvSpPr>
                            <a:spLocks noChangeArrowheads="1"/>
                          </wps:cNvSpPr>
                          <wps:spPr bwMode="auto">
                            <a:xfrm>
                              <a:off x="3417" y="15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3" name="Rectangle 2472"/>
                          <wps:cNvSpPr>
                            <a:spLocks noChangeArrowheads="1"/>
                          </wps:cNvSpPr>
                          <wps:spPr bwMode="auto">
                            <a:xfrm>
                              <a:off x="3417" y="15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4" name="Rectangle 2473"/>
                          <wps:cNvSpPr>
                            <a:spLocks noChangeArrowheads="1"/>
                          </wps:cNvSpPr>
                          <wps:spPr bwMode="auto">
                            <a:xfrm>
                              <a:off x="3417" y="15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5" name="Rectangle 2474"/>
                          <wps:cNvSpPr>
                            <a:spLocks noChangeArrowheads="1"/>
                          </wps:cNvSpPr>
                          <wps:spPr bwMode="auto">
                            <a:xfrm>
                              <a:off x="3417"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6" name="Rectangle 2475"/>
                          <wps:cNvSpPr>
                            <a:spLocks noChangeArrowheads="1"/>
                          </wps:cNvSpPr>
                          <wps:spPr bwMode="auto">
                            <a:xfrm>
                              <a:off x="3417"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7" name="Rectangle 2476"/>
                          <wps:cNvSpPr>
                            <a:spLocks noChangeArrowheads="1"/>
                          </wps:cNvSpPr>
                          <wps:spPr bwMode="auto">
                            <a:xfrm>
                              <a:off x="3417"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8" name="Rectangle 2477"/>
                          <wps:cNvSpPr>
                            <a:spLocks noChangeArrowheads="1"/>
                          </wps:cNvSpPr>
                          <wps:spPr bwMode="auto">
                            <a:xfrm>
                              <a:off x="3417"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9" name="Rectangle 2478"/>
                          <wps:cNvSpPr>
                            <a:spLocks noChangeArrowheads="1"/>
                          </wps:cNvSpPr>
                          <wps:spPr bwMode="auto">
                            <a:xfrm>
                              <a:off x="3417"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0" name="Rectangle 2479"/>
                          <wps:cNvSpPr>
                            <a:spLocks noChangeArrowheads="1"/>
                          </wps:cNvSpPr>
                          <wps:spPr bwMode="auto">
                            <a:xfrm>
                              <a:off x="3417"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1" name="Rectangle 2480"/>
                          <wps:cNvSpPr>
                            <a:spLocks noChangeArrowheads="1"/>
                          </wps:cNvSpPr>
                          <wps:spPr bwMode="auto">
                            <a:xfrm>
                              <a:off x="3417"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2" name="Rectangle 2481"/>
                          <wps:cNvSpPr>
                            <a:spLocks noChangeArrowheads="1"/>
                          </wps:cNvSpPr>
                          <wps:spPr bwMode="auto">
                            <a:xfrm>
                              <a:off x="3417"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 name="Rectangle 2482"/>
                          <wps:cNvSpPr>
                            <a:spLocks noChangeArrowheads="1"/>
                          </wps:cNvSpPr>
                          <wps:spPr bwMode="auto">
                            <a:xfrm>
                              <a:off x="3417"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4" name="Rectangle 2483"/>
                          <wps:cNvSpPr>
                            <a:spLocks noChangeArrowheads="1"/>
                          </wps:cNvSpPr>
                          <wps:spPr bwMode="auto">
                            <a:xfrm>
                              <a:off x="3417"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5" name="Rectangle 2484"/>
                          <wps:cNvSpPr>
                            <a:spLocks noChangeArrowheads="1"/>
                          </wps:cNvSpPr>
                          <wps:spPr bwMode="auto">
                            <a:xfrm>
                              <a:off x="3417"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6" name="Rectangle 2485"/>
                          <wps:cNvSpPr>
                            <a:spLocks noChangeArrowheads="1"/>
                          </wps:cNvSpPr>
                          <wps:spPr bwMode="auto">
                            <a:xfrm>
                              <a:off x="3417"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7" name="Rectangle 2486"/>
                          <wps:cNvSpPr>
                            <a:spLocks noChangeArrowheads="1"/>
                          </wps:cNvSpPr>
                          <wps:spPr bwMode="auto">
                            <a:xfrm>
                              <a:off x="3417"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8" name="Rectangle 2487"/>
                          <wps:cNvSpPr>
                            <a:spLocks noChangeArrowheads="1"/>
                          </wps:cNvSpPr>
                          <wps:spPr bwMode="auto">
                            <a:xfrm>
                              <a:off x="3417"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9" name="Rectangle 2488"/>
                          <wps:cNvSpPr>
                            <a:spLocks noChangeArrowheads="1"/>
                          </wps:cNvSpPr>
                          <wps:spPr bwMode="auto">
                            <a:xfrm>
                              <a:off x="3417" y="13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0" name="Rectangle 2489"/>
                          <wps:cNvSpPr>
                            <a:spLocks noChangeArrowheads="1"/>
                          </wps:cNvSpPr>
                          <wps:spPr bwMode="auto">
                            <a:xfrm>
                              <a:off x="3417" y="13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1" name="Rectangle 2490"/>
                          <wps:cNvSpPr>
                            <a:spLocks noChangeArrowheads="1"/>
                          </wps:cNvSpPr>
                          <wps:spPr bwMode="auto">
                            <a:xfrm>
                              <a:off x="3417" y="13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2" name="Rectangle 2491"/>
                          <wps:cNvSpPr>
                            <a:spLocks noChangeArrowheads="1"/>
                          </wps:cNvSpPr>
                          <wps:spPr bwMode="auto">
                            <a:xfrm>
                              <a:off x="3417" y="13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3" name="Rectangle 2492"/>
                          <wps:cNvSpPr>
                            <a:spLocks noChangeArrowheads="1"/>
                          </wps:cNvSpPr>
                          <wps:spPr bwMode="auto">
                            <a:xfrm>
                              <a:off x="3417" y="13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4" name="Rectangle 2493"/>
                          <wps:cNvSpPr>
                            <a:spLocks noChangeArrowheads="1"/>
                          </wps:cNvSpPr>
                          <wps:spPr bwMode="auto">
                            <a:xfrm>
                              <a:off x="3417" y="12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5" name="Rectangle 2494"/>
                          <wps:cNvSpPr>
                            <a:spLocks noChangeArrowheads="1"/>
                          </wps:cNvSpPr>
                          <wps:spPr bwMode="auto">
                            <a:xfrm>
                              <a:off x="3417" y="12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6" name="Rectangle 2495"/>
                          <wps:cNvSpPr>
                            <a:spLocks noChangeArrowheads="1"/>
                          </wps:cNvSpPr>
                          <wps:spPr bwMode="auto">
                            <a:xfrm>
                              <a:off x="3417" y="12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7" name="Rectangle 2496"/>
                          <wps:cNvSpPr>
                            <a:spLocks noChangeArrowheads="1"/>
                          </wps:cNvSpPr>
                          <wps:spPr bwMode="auto">
                            <a:xfrm>
                              <a:off x="3417" y="12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8" name="Rectangle 2497"/>
                          <wps:cNvSpPr>
                            <a:spLocks noChangeArrowheads="1"/>
                          </wps:cNvSpPr>
                          <wps:spPr bwMode="auto">
                            <a:xfrm>
                              <a:off x="3417" y="12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9" name="Rectangle 2498"/>
                          <wps:cNvSpPr>
                            <a:spLocks noChangeArrowheads="1"/>
                          </wps:cNvSpPr>
                          <wps:spPr bwMode="auto">
                            <a:xfrm>
                              <a:off x="3417" y="12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0" name="Rectangle 2499"/>
                          <wps:cNvSpPr>
                            <a:spLocks noChangeArrowheads="1"/>
                          </wps:cNvSpPr>
                          <wps:spPr bwMode="auto">
                            <a:xfrm>
                              <a:off x="3417" y="11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1" name="Rectangle 2500"/>
                          <wps:cNvSpPr>
                            <a:spLocks noChangeArrowheads="1"/>
                          </wps:cNvSpPr>
                          <wps:spPr bwMode="auto">
                            <a:xfrm>
                              <a:off x="3417" y="11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2" name="Rectangle 2501"/>
                          <wps:cNvSpPr>
                            <a:spLocks noChangeArrowheads="1"/>
                          </wps:cNvSpPr>
                          <wps:spPr bwMode="auto">
                            <a:xfrm>
                              <a:off x="3417" y="11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3" name="Rectangle 2502"/>
                          <wps:cNvSpPr>
                            <a:spLocks noChangeArrowheads="1"/>
                          </wps:cNvSpPr>
                          <wps:spPr bwMode="auto">
                            <a:xfrm>
                              <a:off x="3417" y="11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4" name="Rectangle 2503"/>
                          <wps:cNvSpPr>
                            <a:spLocks noChangeArrowheads="1"/>
                          </wps:cNvSpPr>
                          <wps:spPr bwMode="auto">
                            <a:xfrm>
                              <a:off x="3417" y="11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5" name="Rectangle 2504"/>
                          <wps:cNvSpPr>
                            <a:spLocks noChangeArrowheads="1"/>
                          </wps:cNvSpPr>
                          <wps:spPr bwMode="auto">
                            <a:xfrm>
                              <a:off x="3417" y="11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6" name="Rectangle 2505"/>
                          <wps:cNvSpPr>
                            <a:spLocks noChangeArrowheads="1"/>
                          </wps:cNvSpPr>
                          <wps:spPr bwMode="auto">
                            <a:xfrm>
                              <a:off x="3417" y="11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7" name="Rectangle 2506"/>
                          <wps:cNvSpPr>
                            <a:spLocks noChangeArrowheads="1"/>
                          </wps:cNvSpPr>
                          <wps:spPr bwMode="auto">
                            <a:xfrm>
                              <a:off x="3417" y="11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8" name="Rectangle 2507"/>
                          <wps:cNvSpPr>
                            <a:spLocks noChangeArrowheads="1"/>
                          </wps:cNvSpPr>
                          <wps:spPr bwMode="auto">
                            <a:xfrm>
                              <a:off x="3417" y="11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9" name="Rectangle 2508"/>
                          <wps:cNvSpPr>
                            <a:spLocks noChangeArrowheads="1"/>
                          </wps:cNvSpPr>
                          <wps:spPr bwMode="auto">
                            <a:xfrm>
                              <a:off x="3417" y="11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 name="Rectangle 2509"/>
                          <wps:cNvSpPr>
                            <a:spLocks noChangeArrowheads="1"/>
                          </wps:cNvSpPr>
                          <wps:spPr bwMode="auto">
                            <a:xfrm>
                              <a:off x="3417" y="10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571" name="Group 2510"/>
                        <wpg:cNvGrpSpPr>
                          <a:grpSpLocks/>
                        </wpg:cNvGrpSpPr>
                        <wpg:grpSpPr bwMode="auto">
                          <a:xfrm>
                            <a:off x="0" y="231973"/>
                            <a:ext cx="3568436" cy="1353967"/>
                            <a:chOff x="0" y="490"/>
                            <a:chExt cx="7539" cy="2860"/>
                          </a:xfrm>
                        </wpg:grpSpPr>
                        <wps:wsp>
                          <wps:cNvPr id="2572" name="Rectangle 2511"/>
                          <wps:cNvSpPr>
                            <a:spLocks noChangeArrowheads="1"/>
                          </wps:cNvSpPr>
                          <wps:spPr bwMode="auto">
                            <a:xfrm>
                              <a:off x="3417" y="10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3" name="Rectangle 2512"/>
                          <wps:cNvSpPr>
                            <a:spLocks noChangeArrowheads="1"/>
                          </wps:cNvSpPr>
                          <wps:spPr bwMode="auto">
                            <a:xfrm>
                              <a:off x="3417" y="10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4" name="Rectangle 2513"/>
                          <wps:cNvSpPr>
                            <a:spLocks noChangeArrowheads="1"/>
                          </wps:cNvSpPr>
                          <wps:spPr bwMode="auto">
                            <a:xfrm>
                              <a:off x="3417" y="10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5" name="Rectangle 2514"/>
                          <wps:cNvSpPr>
                            <a:spLocks noChangeArrowheads="1"/>
                          </wps:cNvSpPr>
                          <wps:spPr bwMode="auto">
                            <a:xfrm>
                              <a:off x="3417" y="10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6" name="Rectangle 2515"/>
                          <wps:cNvSpPr>
                            <a:spLocks noChangeArrowheads="1"/>
                          </wps:cNvSpPr>
                          <wps:spPr bwMode="auto">
                            <a:xfrm>
                              <a:off x="3417" y="10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7" name="Rectangle 2516"/>
                          <wps:cNvSpPr>
                            <a:spLocks noChangeArrowheads="1"/>
                          </wps:cNvSpPr>
                          <wps:spPr bwMode="auto">
                            <a:xfrm>
                              <a:off x="3417" y="10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8" name="Rectangle 2517"/>
                          <wps:cNvSpPr>
                            <a:spLocks noChangeArrowheads="1"/>
                          </wps:cNvSpPr>
                          <wps:spPr bwMode="auto">
                            <a:xfrm>
                              <a:off x="3417" y="10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9" name="Rectangle 2518"/>
                          <wps:cNvSpPr>
                            <a:spLocks noChangeArrowheads="1"/>
                          </wps:cNvSpPr>
                          <wps:spPr bwMode="auto">
                            <a:xfrm>
                              <a:off x="3417" y="10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0" name="Rectangle 2519"/>
                          <wps:cNvSpPr>
                            <a:spLocks noChangeArrowheads="1"/>
                          </wps:cNvSpPr>
                          <wps:spPr bwMode="auto">
                            <a:xfrm>
                              <a:off x="3417" y="10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1" name="Rectangle 2520"/>
                          <wps:cNvSpPr>
                            <a:spLocks noChangeArrowheads="1"/>
                          </wps:cNvSpPr>
                          <wps:spPr bwMode="auto">
                            <a:xfrm>
                              <a:off x="3417" y="10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2" name="Rectangle 2521"/>
                          <wps:cNvSpPr>
                            <a:spLocks noChangeArrowheads="1"/>
                          </wps:cNvSpPr>
                          <wps:spPr bwMode="auto">
                            <a:xfrm>
                              <a:off x="3417" y="10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3" name="Rectangle 2522"/>
                          <wps:cNvSpPr>
                            <a:spLocks noChangeArrowheads="1"/>
                          </wps:cNvSpPr>
                          <wps:spPr bwMode="auto">
                            <a:xfrm>
                              <a:off x="3417" y="10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4" name="Rectangle 2523"/>
                          <wps:cNvSpPr>
                            <a:spLocks noChangeArrowheads="1"/>
                          </wps:cNvSpPr>
                          <wps:spPr bwMode="auto">
                            <a:xfrm>
                              <a:off x="3417" y="10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5" name="Rectangle 2524"/>
                          <wps:cNvSpPr>
                            <a:spLocks noChangeArrowheads="1"/>
                          </wps:cNvSpPr>
                          <wps:spPr bwMode="auto">
                            <a:xfrm>
                              <a:off x="3417" y="10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6" name="Rectangle 2525"/>
                          <wps:cNvSpPr>
                            <a:spLocks noChangeArrowheads="1"/>
                          </wps:cNvSpPr>
                          <wps:spPr bwMode="auto">
                            <a:xfrm>
                              <a:off x="3417" y="10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7" name="Rectangle 2526"/>
                          <wps:cNvSpPr>
                            <a:spLocks noChangeArrowheads="1"/>
                          </wps:cNvSpPr>
                          <wps:spPr bwMode="auto">
                            <a:xfrm>
                              <a:off x="3417" y="10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8" name="Rectangle 2527"/>
                          <wps:cNvSpPr>
                            <a:spLocks noChangeArrowheads="1"/>
                          </wps:cNvSpPr>
                          <wps:spPr bwMode="auto">
                            <a:xfrm>
                              <a:off x="3417" y="10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9" name="Rectangle 2528"/>
                          <wps:cNvSpPr>
                            <a:spLocks noChangeArrowheads="1"/>
                          </wps:cNvSpPr>
                          <wps:spPr bwMode="auto">
                            <a:xfrm>
                              <a:off x="3417" y="10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0" name="Rectangle 2529"/>
                          <wps:cNvSpPr>
                            <a:spLocks noChangeArrowheads="1"/>
                          </wps:cNvSpPr>
                          <wps:spPr bwMode="auto">
                            <a:xfrm>
                              <a:off x="3417" y="10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1" name="Rectangle 2530"/>
                          <wps:cNvSpPr>
                            <a:spLocks noChangeArrowheads="1"/>
                          </wps:cNvSpPr>
                          <wps:spPr bwMode="auto">
                            <a:xfrm>
                              <a:off x="3417" y="10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2" name="Rectangle 2531"/>
                          <wps:cNvSpPr>
                            <a:spLocks noChangeArrowheads="1"/>
                          </wps:cNvSpPr>
                          <wps:spPr bwMode="auto">
                            <a:xfrm>
                              <a:off x="3417" y="9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3" name="Rectangle 2532"/>
                          <wps:cNvSpPr>
                            <a:spLocks noChangeArrowheads="1"/>
                          </wps:cNvSpPr>
                          <wps:spPr bwMode="auto">
                            <a:xfrm>
                              <a:off x="3417" y="9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4" name="Rectangle 2533"/>
                          <wps:cNvSpPr>
                            <a:spLocks noChangeArrowheads="1"/>
                          </wps:cNvSpPr>
                          <wps:spPr bwMode="auto">
                            <a:xfrm>
                              <a:off x="3417" y="9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5" name="Rectangle 2534"/>
                          <wps:cNvSpPr>
                            <a:spLocks noChangeArrowheads="1"/>
                          </wps:cNvSpPr>
                          <wps:spPr bwMode="auto">
                            <a:xfrm>
                              <a:off x="3417" y="9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6" name="Rectangle 2535"/>
                          <wps:cNvSpPr>
                            <a:spLocks noChangeArrowheads="1"/>
                          </wps:cNvSpPr>
                          <wps:spPr bwMode="auto">
                            <a:xfrm>
                              <a:off x="3417" y="9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7" name="Rectangle 2536"/>
                          <wps:cNvSpPr>
                            <a:spLocks noChangeArrowheads="1"/>
                          </wps:cNvSpPr>
                          <wps:spPr bwMode="auto">
                            <a:xfrm>
                              <a:off x="3417" y="9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 name="Rectangle 2537"/>
                          <wps:cNvSpPr>
                            <a:spLocks noChangeArrowheads="1"/>
                          </wps:cNvSpPr>
                          <wps:spPr bwMode="auto">
                            <a:xfrm>
                              <a:off x="3417" y="9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9" name="Rectangle 2538"/>
                          <wps:cNvSpPr>
                            <a:spLocks noChangeArrowheads="1"/>
                          </wps:cNvSpPr>
                          <wps:spPr bwMode="auto">
                            <a:xfrm>
                              <a:off x="3417" y="9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0" name="Rectangle 2539"/>
                          <wps:cNvSpPr>
                            <a:spLocks noChangeArrowheads="1"/>
                          </wps:cNvSpPr>
                          <wps:spPr bwMode="auto">
                            <a:xfrm>
                              <a:off x="3417" y="9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1" name="Rectangle 2540"/>
                          <wps:cNvSpPr>
                            <a:spLocks noChangeArrowheads="1"/>
                          </wps:cNvSpPr>
                          <wps:spPr bwMode="auto">
                            <a:xfrm>
                              <a:off x="3417" y="9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2" name="Rectangle 2541"/>
                          <wps:cNvSpPr>
                            <a:spLocks noChangeArrowheads="1"/>
                          </wps:cNvSpPr>
                          <wps:spPr bwMode="auto">
                            <a:xfrm>
                              <a:off x="3417" y="9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3" name="Rectangle 2542"/>
                          <wps:cNvSpPr>
                            <a:spLocks noChangeArrowheads="1"/>
                          </wps:cNvSpPr>
                          <wps:spPr bwMode="auto">
                            <a:xfrm>
                              <a:off x="3417" y="9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4" name="Rectangle 2543"/>
                          <wps:cNvSpPr>
                            <a:spLocks noChangeArrowheads="1"/>
                          </wps:cNvSpPr>
                          <wps:spPr bwMode="auto">
                            <a:xfrm>
                              <a:off x="3417" y="9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5" name="Rectangle 2544"/>
                          <wps:cNvSpPr>
                            <a:spLocks noChangeArrowheads="1"/>
                          </wps:cNvSpPr>
                          <wps:spPr bwMode="auto">
                            <a:xfrm>
                              <a:off x="3417" y="9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6" name="Rectangle 2545"/>
                          <wps:cNvSpPr>
                            <a:spLocks noChangeArrowheads="1"/>
                          </wps:cNvSpPr>
                          <wps:spPr bwMode="auto">
                            <a:xfrm>
                              <a:off x="3417" y="9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7" name="Rectangle 2546"/>
                          <wps:cNvSpPr>
                            <a:spLocks noChangeArrowheads="1"/>
                          </wps:cNvSpPr>
                          <wps:spPr bwMode="auto">
                            <a:xfrm>
                              <a:off x="3417" y="9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8" name="Rectangle 2547"/>
                          <wps:cNvSpPr>
                            <a:spLocks noChangeArrowheads="1"/>
                          </wps:cNvSpPr>
                          <wps:spPr bwMode="auto">
                            <a:xfrm>
                              <a:off x="3417" y="9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9" name="Rectangle 2548"/>
                          <wps:cNvSpPr>
                            <a:spLocks noChangeArrowheads="1"/>
                          </wps:cNvSpPr>
                          <wps:spPr bwMode="auto">
                            <a:xfrm>
                              <a:off x="3417" y="9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0" name="Rectangle 2549"/>
                          <wps:cNvSpPr>
                            <a:spLocks noChangeArrowheads="1"/>
                          </wps:cNvSpPr>
                          <wps:spPr bwMode="auto">
                            <a:xfrm>
                              <a:off x="3417" y="9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1" name="Rectangle 2550"/>
                          <wps:cNvSpPr>
                            <a:spLocks noChangeArrowheads="1"/>
                          </wps:cNvSpPr>
                          <wps:spPr bwMode="auto">
                            <a:xfrm>
                              <a:off x="3417" y="9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2" name="Rectangle 2551"/>
                          <wps:cNvSpPr>
                            <a:spLocks noChangeArrowheads="1"/>
                          </wps:cNvSpPr>
                          <wps:spPr bwMode="auto">
                            <a:xfrm>
                              <a:off x="3417" y="9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3" name="Rectangle 2552"/>
                          <wps:cNvSpPr>
                            <a:spLocks noChangeArrowheads="1"/>
                          </wps:cNvSpPr>
                          <wps:spPr bwMode="auto">
                            <a:xfrm>
                              <a:off x="3417" y="8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4" name="Rectangle 2553"/>
                          <wps:cNvSpPr>
                            <a:spLocks noChangeArrowheads="1"/>
                          </wps:cNvSpPr>
                          <wps:spPr bwMode="auto">
                            <a:xfrm>
                              <a:off x="3417" y="8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5" name="Rectangle 2554"/>
                          <wps:cNvSpPr>
                            <a:spLocks noChangeArrowheads="1"/>
                          </wps:cNvSpPr>
                          <wps:spPr bwMode="auto">
                            <a:xfrm>
                              <a:off x="3417" y="8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6" name="Rectangle 2555"/>
                          <wps:cNvSpPr>
                            <a:spLocks noChangeArrowheads="1"/>
                          </wps:cNvSpPr>
                          <wps:spPr bwMode="auto">
                            <a:xfrm>
                              <a:off x="3417" y="8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7" name="Rectangle 2556"/>
                          <wps:cNvSpPr>
                            <a:spLocks noChangeArrowheads="1"/>
                          </wps:cNvSpPr>
                          <wps:spPr bwMode="auto">
                            <a:xfrm>
                              <a:off x="3417" y="8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8" name="Rectangle 2557"/>
                          <wps:cNvSpPr>
                            <a:spLocks noChangeArrowheads="1"/>
                          </wps:cNvSpPr>
                          <wps:spPr bwMode="auto">
                            <a:xfrm>
                              <a:off x="3417" y="8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9" name="Rectangle 2558"/>
                          <wps:cNvSpPr>
                            <a:spLocks noChangeArrowheads="1"/>
                          </wps:cNvSpPr>
                          <wps:spPr bwMode="auto">
                            <a:xfrm>
                              <a:off x="3417" y="8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0" name="Rectangle 2559"/>
                          <wps:cNvSpPr>
                            <a:spLocks noChangeArrowheads="1"/>
                          </wps:cNvSpPr>
                          <wps:spPr bwMode="auto">
                            <a:xfrm>
                              <a:off x="3417" y="8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1" name="Rectangle 2560"/>
                          <wps:cNvSpPr>
                            <a:spLocks noChangeArrowheads="1"/>
                          </wps:cNvSpPr>
                          <wps:spPr bwMode="auto">
                            <a:xfrm>
                              <a:off x="3417" y="8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2" name="Rectangle 2561"/>
                          <wps:cNvSpPr>
                            <a:spLocks noChangeArrowheads="1"/>
                          </wps:cNvSpPr>
                          <wps:spPr bwMode="auto">
                            <a:xfrm>
                              <a:off x="3417" y="8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3" name="Rectangle 2562"/>
                          <wps:cNvSpPr>
                            <a:spLocks noChangeArrowheads="1"/>
                          </wps:cNvSpPr>
                          <wps:spPr bwMode="auto">
                            <a:xfrm>
                              <a:off x="3417" y="8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4" name="Rectangle 2563"/>
                          <wps:cNvSpPr>
                            <a:spLocks noChangeArrowheads="1"/>
                          </wps:cNvSpPr>
                          <wps:spPr bwMode="auto">
                            <a:xfrm>
                              <a:off x="3417" y="8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5" name="Rectangle 2564"/>
                          <wps:cNvSpPr>
                            <a:spLocks noChangeArrowheads="1"/>
                          </wps:cNvSpPr>
                          <wps:spPr bwMode="auto">
                            <a:xfrm>
                              <a:off x="3417" y="8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6" name="Rectangle 2565"/>
                          <wps:cNvSpPr>
                            <a:spLocks noChangeArrowheads="1"/>
                          </wps:cNvSpPr>
                          <wps:spPr bwMode="auto">
                            <a:xfrm>
                              <a:off x="3417" y="8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7" name="Rectangle 2566"/>
                          <wps:cNvSpPr>
                            <a:spLocks noChangeArrowheads="1"/>
                          </wps:cNvSpPr>
                          <wps:spPr bwMode="auto">
                            <a:xfrm>
                              <a:off x="3417" y="8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8" name="Rectangle 2567"/>
                          <wps:cNvSpPr>
                            <a:spLocks noChangeArrowheads="1"/>
                          </wps:cNvSpPr>
                          <wps:spPr bwMode="auto">
                            <a:xfrm>
                              <a:off x="3417" y="8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9" name="Rectangle 2568"/>
                          <wps:cNvSpPr>
                            <a:spLocks noChangeArrowheads="1"/>
                          </wps:cNvSpPr>
                          <wps:spPr bwMode="auto">
                            <a:xfrm>
                              <a:off x="3417" y="8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0" name="Rectangle 2569"/>
                          <wps:cNvSpPr>
                            <a:spLocks noChangeArrowheads="1"/>
                          </wps:cNvSpPr>
                          <wps:spPr bwMode="auto">
                            <a:xfrm>
                              <a:off x="3417" y="8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1" name="Rectangle 2570"/>
                          <wps:cNvSpPr>
                            <a:spLocks noChangeArrowheads="1"/>
                          </wps:cNvSpPr>
                          <wps:spPr bwMode="auto">
                            <a:xfrm>
                              <a:off x="3417" y="8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2" name="Rectangle 2571"/>
                          <wps:cNvSpPr>
                            <a:spLocks noChangeArrowheads="1"/>
                          </wps:cNvSpPr>
                          <wps:spPr bwMode="auto">
                            <a:xfrm>
                              <a:off x="3417" y="8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3" name="Rectangle 2572"/>
                          <wps:cNvSpPr>
                            <a:spLocks noChangeArrowheads="1"/>
                          </wps:cNvSpPr>
                          <wps:spPr bwMode="auto">
                            <a:xfrm>
                              <a:off x="3417" y="8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4" name="Rectangle 2573"/>
                          <wps:cNvSpPr>
                            <a:spLocks noChangeArrowheads="1"/>
                          </wps:cNvSpPr>
                          <wps:spPr bwMode="auto">
                            <a:xfrm>
                              <a:off x="3417" y="7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5" name="Rectangle 2574"/>
                          <wps:cNvSpPr>
                            <a:spLocks noChangeArrowheads="1"/>
                          </wps:cNvSpPr>
                          <wps:spPr bwMode="auto">
                            <a:xfrm>
                              <a:off x="3417" y="7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6" name="Rectangle 2575"/>
                          <wps:cNvSpPr>
                            <a:spLocks noChangeArrowheads="1"/>
                          </wps:cNvSpPr>
                          <wps:spPr bwMode="auto">
                            <a:xfrm>
                              <a:off x="3417" y="7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7" name="Freeform 2576"/>
                          <wps:cNvSpPr>
                            <a:spLocks/>
                          </wps:cNvSpPr>
                          <wps:spPr bwMode="auto">
                            <a:xfrm>
                              <a:off x="3187" y="941"/>
                              <a:ext cx="455" cy="29"/>
                            </a:xfrm>
                            <a:custGeom>
                              <a:avLst/>
                              <a:gdLst>
                                <a:gd name="T0" fmla="*/ 14 w 455"/>
                                <a:gd name="T1" fmla="*/ 0 h 29"/>
                                <a:gd name="T2" fmla="*/ 9 w 455"/>
                                <a:gd name="T3" fmla="*/ 0 h 29"/>
                                <a:gd name="T4" fmla="*/ 0 w 455"/>
                                <a:gd name="T5" fmla="*/ 9 h 29"/>
                                <a:gd name="T6" fmla="*/ 0 w 455"/>
                                <a:gd name="T7" fmla="*/ 24 h 29"/>
                                <a:gd name="T8" fmla="*/ 4 w 455"/>
                                <a:gd name="T9" fmla="*/ 24 h 29"/>
                                <a:gd name="T10" fmla="*/ 9 w 455"/>
                                <a:gd name="T11" fmla="*/ 29 h 29"/>
                                <a:gd name="T12" fmla="*/ 451 w 455"/>
                                <a:gd name="T13" fmla="*/ 29 h 29"/>
                                <a:gd name="T14" fmla="*/ 451 w 455"/>
                                <a:gd name="T15" fmla="*/ 24 h 29"/>
                                <a:gd name="T16" fmla="*/ 455 w 455"/>
                                <a:gd name="T17" fmla="*/ 24 h 29"/>
                                <a:gd name="T18" fmla="*/ 455 w 455"/>
                                <a:gd name="T19" fmla="*/ 9 h 29"/>
                                <a:gd name="T20" fmla="*/ 451 w 455"/>
                                <a:gd name="T21" fmla="*/ 5 h 29"/>
                                <a:gd name="T22" fmla="*/ 451 w 455"/>
                                <a:gd name="T23" fmla="*/ 0 h 29"/>
                                <a:gd name="T24" fmla="*/ 441 w 455"/>
                                <a:gd name="T25" fmla="*/ 0 h 29"/>
                                <a:gd name="T26" fmla="*/ 14 w 455"/>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5" h="29">
                                  <a:moveTo>
                                    <a:pt x="14" y="0"/>
                                  </a:moveTo>
                                  <a:lnTo>
                                    <a:pt x="9" y="0"/>
                                  </a:lnTo>
                                  <a:lnTo>
                                    <a:pt x="0" y="9"/>
                                  </a:lnTo>
                                  <a:lnTo>
                                    <a:pt x="0" y="24"/>
                                  </a:lnTo>
                                  <a:lnTo>
                                    <a:pt x="4" y="24"/>
                                  </a:lnTo>
                                  <a:lnTo>
                                    <a:pt x="9" y="29"/>
                                  </a:lnTo>
                                  <a:lnTo>
                                    <a:pt x="451" y="29"/>
                                  </a:lnTo>
                                  <a:lnTo>
                                    <a:pt x="451" y="24"/>
                                  </a:lnTo>
                                  <a:lnTo>
                                    <a:pt x="455" y="24"/>
                                  </a:lnTo>
                                  <a:lnTo>
                                    <a:pt x="455" y="9"/>
                                  </a:lnTo>
                                  <a:lnTo>
                                    <a:pt x="451" y="5"/>
                                  </a:lnTo>
                                  <a:lnTo>
                                    <a:pt x="451" y="0"/>
                                  </a:lnTo>
                                  <a:lnTo>
                                    <a:pt x="441"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8" name="Freeform 2577"/>
                          <wps:cNvSpPr>
                            <a:spLocks/>
                          </wps:cNvSpPr>
                          <wps:spPr bwMode="auto">
                            <a:xfrm>
                              <a:off x="3628" y="2189"/>
                              <a:ext cx="370" cy="29"/>
                            </a:xfrm>
                            <a:custGeom>
                              <a:avLst/>
                              <a:gdLst>
                                <a:gd name="T0" fmla="*/ 355 w 370"/>
                                <a:gd name="T1" fmla="*/ 29 h 29"/>
                                <a:gd name="T2" fmla="*/ 365 w 370"/>
                                <a:gd name="T3" fmla="*/ 29 h 29"/>
                                <a:gd name="T4" fmla="*/ 365 w 370"/>
                                <a:gd name="T5" fmla="*/ 24 h 29"/>
                                <a:gd name="T6" fmla="*/ 370 w 370"/>
                                <a:gd name="T7" fmla="*/ 24 h 29"/>
                                <a:gd name="T8" fmla="*/ 370 w 370"/>
                                <a:gd name="T9" fmla="*/ 9 h 29"/>
                                <a:gd name="T10" fmla="*/ 365 w 370"/>
                                <a:gd name="T11" fmla="*/ 5 h 29"/>
                                <a:gd name="T12" fmla="*/ 365 w 370"/>
                                <a:gd name="T13" fmla="*/ 0 h 29"/>
                                <a:gd name="T14" fmla="*/ 10 w 370"/>
                                <a:gd name="T15" fmla="*/ 0 h 29"/>
                                <a:gd name="T16" fmla="*/ 0 w 370"/>
                                <a:gd name="T17" fmla="*/ 9 h 29"/>
                                <a:gd name="T18" fmla="*/ 0 w 370"/>
                                <a:gd name="T19" fmla="*/ 24 h 29"/>
                                <a:gd name="T20" fmla="*/ 5 w 370"/>
                                <a:gd name="T21" fmla="*/ 24 h 29"/>
                                <a:gd name="T22" fmla="*/ 10 w 370"/>
                                <a:gd name="T23" fmla="*/ 29 h 29"/>
                                <a:gd name="T24" fmla="*/ 14 w 370"/>
                                <a:gd name="T25" fmla="*/ 29 h 29"/>
                                <a:gd name="T26" fmla="*/ 355 w 370"/>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0" h="29">
                                  <a:moveTo>
                                    <a:pt x="355" y="29"/>
                                  </a:moveTo>
                                  <a:lnTo>
                                    <a:pt x="365" y="29"/>
                                  </a:lnTo>
                                  <a:lnTo>
                                    <a:pt x="365" y="24"/>
                                  </a:lnTo>
                                  <a:lnTo>
                                    <a:pt x="370" y="24"/>
                                  </a:lnTo>
                                  <a:lnTo>
                                    <a:pt x="370" y="9"/>
                                  </a:lnTo>
                                  <a:lnTo>
                                    <a:pt x="365" y="5"/>
                                  </a:lnTo>
                                  <a:lnTo>
                                    <a:pt x="365" y="0"/>
                                  </a:lnTo>
                                  <a:lnTo>
                                    <a:pt x="10" y="0"/>
                                  </a:lnTo>
                                  <a:lnTo>
                                    <a:pt x="0" y="9"/>
                                  </a:lnTo>
                                  <a:lnTo>
                                    <a:pt x="0" y="24"/>
                                  </a:lnTo>
                                  <a:lnTo>
                                    <a:pt x="5" y="24"/>
                                  </a:lnTo>
                                  <a:lnTo>
                                    <a:pt x="10" y="29"/>
                                  </a:lnTo>
                                  <a:lnTo>
                                    <a:pt x="14" y="29"/>
                                  </a:lnTo>
                                  <a:lnTo>
                                    <a:pt x="35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9" name="Freeform 2578"/>
                          <wps:cNvSpPr>
                            <a:spLocks/>
                          </wps:cNvSpPr>
                          <wps:spPr bwMode="auto">
                            <a:xfrm>
                              <a:off x="1358" y="2189"/>
                              <a:ext cx="1843" cy="29"/>
                            </a:xfrm>
                            <a:custGeom>
                              <a:avLst/>
                              <a:gdLst>
                                <a:gd name="T0" fmla="*/ 1829 w 1843"/>
                                <a:gd name="T1" fmla="*/ 29 h 29"/>
                                <a:gd name="T2" fmla="*/ 1838 w 1843"/>
                                <a:gd name="T3" fmla="*/ 29 h 29"/>
                                <a:gd name="T4" fmla="*/ 1838 w 1843"/>
                                <a:gd name="T5" fmla="*/ 24 h 29"/>
                                <a:gd name="T6" fmla="*/ 1843 w 1843"/>
                                <a:gd name="T7" fmla="*/ 24 h 29"/>
                                <a:gd name="T8" fmla="*/ 1843 w 1843"/>
                                <a:gd name="T9" fmla="*/ 9 h 29"/>
                                <a:gd name="T10" fmla="*/ 1838 w 1843"/>
                                <a:gd name="T11" fmla="*/ 5 h 29"/>
                                <a:gd name="T12" fmla="*/ 1838 w 1843"/>
                                <a:gd name="T13" fmla="*/ 0 h 29"/>
                                <a:gd name="T14" fmla="*/ 10 w 1843"/>
                                <a:gd name="T15" fmla="*/ 0 h 29"/>
                                <a:gd name="T16" fmla="*/ 0 w 1843"/>
                                <a:gd name="T17" fmla="*/ 9 h 29"/>
                                <a:gd name="T18" fmla="*/ 0 w 1843"/>
                                <a:gd name="T19" fmla="*/ 24 h 29"/>
                                <a:gd name="T20" fmla="*/ 5 w 1843"/>
                                <a:gd name="T21" fmla="*/ 24 h 29"/>
                                <a:gd name="T22" fmla="*/ 10 w 1843"/>
                                <a:gd name="T23" fmla="*/ 29 h 29"/>
                                <a:gd name="T24" fmla="*/ 15 w 1843"/>
                                <a:gd name="T25" fmla="*/ 29 h 29"/>
                                <a:gd name="T26" fmla="*/ 1829 w 1843"/>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43" h="29">
                                  <a:moveTo>
                                    <a:pt x="1829" y="29"/>
                                  </a:moveTo>
                                  <a:lnTo>
                                    <a:pt x="1838" y="29"/>
                                  </a:lnTo>
                                  <a:lnTo>
                                    <a:pt x="1838" y="24"/>
                                  </a:lnTo>
                                  <a:lnTo>
                                    <a:pt x="1843" y="24"/>
                                  </a:lnTo>
                                  <a:lnTo>
                                    <a:pt x="1843" y="9"/>
                                  </a:lnTo>
                                  <a:lnTo>
                                    <a:pt x="1838" y="5"/>
                                  </a:lnTo>
                                  <a:lnTo>
                                    <a:pt x="1838" y="0"/>
                                  </a:lnTo>
                                  <a:lnTo>
                                    <a:pt x="10" y="0"/>
                                  </a:lnTo>
                                  <a:lnTo>
                                    <a:pt x="0" y="9"/>
                                  </a:lnTo>
                                  <a:lnTo>
                                    <a:pt x="0" y="24"/>
                                  </a:lnTo>
                                  <a:lnTo>
                                    <a:pt x="5" y="24"/>
                                  </a:lnTo>
                                  <a:lnTo>
                                    <a:pt x="10" y="29"/>
                                  </a:lnTo>
                                  <a:lnTo>
                                    <a:pt x="15" y="29"/>
                                  </a:lnTo>
                                  <a:lnTo>
                                    <a:pt x="1829"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0" name="Freeform 2579"/>
                          <wps:cNvSpPr>
                            <a:spLocks/>
                          </wps:cNvSpPr>
                          <wps:spPr bwMode="auto">
                            <a:xfrm>
                              <a:off x="566" y="2189"/>
                              <a:ext cx="370" cy="29"/>
                            </a:xfrm>
                            <a:custGeom>
                              <a:avLst/>
                              <a:gdLst>
                                <a:gd name="T0" fmla="*/ 355 w 370"/>
                                <a:gd name="T1" fmla="*/ 29 h 29"/>
                                <a:gd name="T2" fmla="*/ 365 w 370"/>
                                <a:gd name="T3" fmla="*/ 29 h 29"/>
                                <a:gd name="T4" fmla="*/ 365 w 370"/>
                                <a:gd name="T5" fmla="*/ 24 h 29"/>
                                <a:gd name="T6" fmla="*/ 370 w 370"/>
                                <a:gd name="T7" fmla="*/ 24 h 29"/>
                                <a:gd name="T8" fmla="*/ 370 w 370"/>
                                <a:gd name="T9" fmla="*/ 9 h 29"/>
                                <a:gd name="T10" fmla="*/ 365 w 370"/>
                                <a:gd name="T11" fmla="*/ 5 h 29"/>
                                <a:gd name="T12" fmla="*/ 365 w 370"/>
                                <a:gd name="T13" fmla="*/ 0 h 29"/>
                                <a:gd name="T14" fmla="*/ 10 w 370"/>
                                <a:gd name="T15" fmla="*/ 0 h 29"/>
                                <a:gd name="T16" fmla="*/ 0 w 370"/>
                                <a:gd name="T17" fmla="*/ 9 h 29"/>
                                <a:gd name="T18" fmla="*/ 0 w 370"/>
                                <a:gd name="T19" fmla="*/ 24 h 29"/>
                                <a:gd name="T20" fmla="*/ 5 w 370"/>
                                <a:gd name="T21" fmla="*/ 24 h 29"/>
                                <a:gd name="T22" fmla="*/ 10 w 370"/>
                                <a:gd name="T23" fmla="*/ 29 h 29"/>
                                <a:gd name="T24" fmla="*/ 15 w 370"/>
                                <a:gd name="T25" fmla="*/ 29 h 29"/>
                                <a:gd name="T26" fmla="*/ 355 w 370"/>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0" h="29">
                                  <a:moveTo>
                                    <a:pt x="355" y="29"/>
                                  </a:moveTo>
                                  <a:lnTo>
                                    <a:pt x="365" y="29"/>
                                  </a:lnTo>
                                  <a:lnTo>
                                    <a:pt x="365" y="24"/>
                                  </a:lnTo>
                                  <a:lnTo>
                                    <a:pt x="370" y="24"/>
                                  </a:lnTo>
                                  <a:lnTo>
                                    <a:pt x="370" y="9"/>
                                  </a:lnTo>
                                  <a:lnTo>
                                    <a:pt x="365" y="5"/>
                                  </a:lnTo>
                                  <a:lnTo>
                                    <a:pt x="365" y="0"/>
                                  </a:lnTo>
                                  <a:lnTo>
                                    <a:pt x="10" y="0"/>
                                  </a:lnTo>
                                  <a:lnTo>
                                    <a:pt x="0" y="9"/>
                                  </a:lnTo>
                                  <a:lnTo>
                                    <a:pt x="0" y="24"/>
                                  </a:lnTo>
                                  <a:lnTo>
                                    <a:pt x="5" y="24"/>
                                  </a:lnTo>
                                  <a:lnTo>
                                    <a:pt x="10" y="29"/>
                                  </a:lnTo>
                                  <a:lnTo>
                                    <a:pt x="15" y="29"/>
                                  </a:lnTo>
                                  <a:lnTo>
                                    <a:pt x="35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1" name="Freeform 2580"/>
                          <wps:cNvSpPr>
                            <a:spLocks/>
                          </wps:cNvSpPr>
                          <wps:spPr bwMode="auto">
                            <a:xfrm>
                              <a:off x="581" y="504"/>
                              <a:ext cx="3407" cy="1704"/>
                            </a:xfrm>
                            <a:custGeom>
                              <a:avLst/>
                              <a:gdLst>
                                <a:gd name="T0" fmla="*/ 0 w 3407"/>
                                <a:gd name="T1" fmla="*/ 0 h 1704"/>
                                <a:gd name="T2" fmla="*/ 0 w 3407"/>
                                <a:gd name="T3" fmla="*/ 1704 h 1704"/>
                                <a:gd name="T4" fmla="*/ 360 w 3407"/>
                                <a:gd name="T5" fmla="*/ 1704 h 1704"/>
                                <a:gd name="T6" fmla="*/ 360 w 3407"/>
                                <a:gd name="T7" fmla="*/ 451 h 1704"/>
                                <a:gd name="T8" fmla="*/ 374 w 3407"/>
                                <a:gd name="T9" fmla="*/ 451 h 1704"/>
                                <a:gd name="T10" fmla="*/ 374 w 3407"/>
                                <a:gd name="T11" fmla="*/ 446 h 1704"/>
                                <a:gd name="T12" fmla="*/ 393 w 3407"/>
                                <a:gd name="T13" fmla="*/ 442 h 1704"/>
                                <a:gd name="T14" fmla="*/ 393 w 3407"/>
                                <a:gd name="T15" fmla="*/ 437 h 1704"/>
                                <a:gd name="T16" fmla="*/ 412 w 3407"/>
                                <a:gd name="T17" fmla="*/ 432 h 1704"/>
                                <a:gd name="T18" fmla="*/ 412 w 3407"/>
                                <a:gd name="T19" fmla="*/ 427 h 1704"/>
                                <a:gd name="T20" fmla="*/ 422 w 3407"/>
                                <a:gd name="T21" fmla="*/ 427 h 1704"/>
                                <a:gd name="T22" fmla="*/ 422 w 3407"/>
                                <a:gd name="T23" fmla="*/ 422 h 1704"/>
                                <a:gd name="T24" fmla="*/ 499 w 3407"/>
                                <a:gd name="T25" fmla="*/ 384 h 1704"/>
                                <a:gd name="T26" fmla="*/ 499 w 3407"/>
                                <a:gd name="T27" fmla="*/ 379 h 1704"/>
                                <a:gd name="T28" fmla="*/ 518 w 3407"/>
                                <a:gd name="T29" fmla="*/ 374 h 1704"/>
                                <a:gd name="T30" fmla="*/ 518 w 3407"/>
                                <a:gd name="T31" fmla="*/ 370 h 1704"/>
                                <a:gd name="T32" fmla="*/ 537 w 3407"/>
                                <a:gd name="T33" fmla="*/ 365 h 1704"/>
                                <a:gd name="T34" fmla="*/ 537 w 3407"/>
                                <a:gd name="T35" fmla="*/ 360 h 1704"/>
                                <a:gd name="T36" fmla="*/ 556 w 3407"/>
                                <a:gd name="T37" fmla="*/ 355 h 1704"/>
                                <a:gd name="T38" fmla="*/ 556 w 3407"/>
                                <a:gd name="T39" fmla="*/ 350 h 1704"/>
                                <a:gd name="T40" fmla="*/ 566 w 3407"/>
                                <a:gd name="T41" fmla="*/ 350 h 1704"/>
                                <a:gd name="T42" fmla="*/ 566 w 3407"/>
                                <a:gd name="T43" fmla="*/ 346 h 1704"/>
                                <a:gd name="T44" fmla="*/ 3407 w 3407"/>
                                <a:gd name="T45" fmla="*/ 346 h 1704"/>
                                <a:gd name="T46" fmla="*/ 3407 w 3407"/>
                                <a:gd name="T47" fmla="*/ 0 h 1704"/>
                                <a:gd name="T48" fmla="*/ 0 w 3407"/>
                                <a:gd name="T49" fmla="*/ 0 h 17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07" h="1704">
                                  <a:moveTo>
                                    <a:pt x="0" y="0"/>
                                  </a:moveTo>
                                  <a:lnTo>
                                    <a:pt x="0" y="1704"/>
                                  </a:lnTo>
                                  <a:lnTo>
                                    <a:pt x="360" y="1704"/>
                                  </a:lnTo>
                                  <a:lnTo>
                                    <a:pt x="360" y="451"/>
                                  </a:lnTo>
                                  <a:lnTo>
                                    <a:pt x="374" y="451"/>
                                  </a:lnTo>
                                  <a:lnTo>
                                    <a:pt x="374" y="446"/>
                                  </a:lnTo>
                                  <a:lnTo>
                                    <a:pt x="393" y="442"/>
                                  </a:lnTo>
                                  <a:lnTo>
                                    <a:pt x="393" y="437"/>
                                  </a:lnTo>
                                  <a:lnTo>
                                    <a:pt x="412" y="432"/>
                                  </a:lnTo>
                                  <a:lnTo>
                                    <a:pt x="412" y="427"/>
                                  </a:lnTo>
                                  <a:lnTo>
                                    <a:pt x="422" y="427"/>
                                  </a:lnTo>
                                  <a:lnTo>
                                    <a:pt x="422" y="422"/>
                                  </a:lnTo>
                                  <a:lnTo>
                                    <a:pt x="499" y="384"/>
                                  </a:lnTo>
                                  <a:lnTo>
                                    <a:pt x="499" y="379"/>
                                  </a:lnTo>
                                  <a:lnTo>
                                    <a:pt x="518" y="374"/>
                                  </a:lnTo>
                                  <a:lnTo>
                                    <a:pt x="518" y="370"/>
                                  </a:lnTo>
                                  <a:lnTo>
                                    <a:pt x="537" y="365"/>
                                  </a:lnTo>
                                  <a:lnTo>
                                    <a:pt x="537" y="360"/>
                                  </a:lnTo>
                                  <a:lnTo>
                                    <a:pt x="556" y="355"/>
                                  </a:lnTo>
                                  <a:lnTo>
                                    <a:pt x="556" y="350"/>
                                  </a:lnTo>
                                  <a:lnTo>
                                    <a:pt x="566" y="350"/>
                                  </a:lnTo>
                                  <a:lnTo>
                                    <a:pt x="566" y="346"/>
                                  </a:lnTo>
                                  <a:lnTo>
                                    <a:pt x="3407" y="346"/>
                                  </a:lnTo>
                                  <a:lnTo>
                                    <a:pt x="340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2" name="Freeform 2581"/>
                          <wps:cNvSpPr>
                            <a:spLocks/>
                          </wps:cNvSpPr>
                          <wps:spPr bwMode="auto">
                            <a:xfrm>
                              <a:off x="1152" y="850"/>
                              <a:ext cx="2265" cy="1358"/>
                            </a:xfrm>
                            <a:custGeom>
                              <a:avLst/>
                              <a:gdLst>
                                <a:gd name="T0" fmla="*/ 0 w 2265"/>
                                <a:gd name="T1" fmla="*/ 0 h 1358"/>
                                <a:gd name="T2" fmla="*/ 0 w 2265"/>
                                <a:gd name="T3" fmla="*/ 4 h 1358"/>
                                <a:gd name="T4" fmla="*/ 9 w 2265"/>
                                <a:gd name="T5" fmla="*/ 4 h 1358"/>
                                <a:gd name="T6" fmla="*/ 9 w 2265"/>
                                <a:gd name="T7" fmla="*/ 9 h 1358"/>
                                <a:gd name="T8" fmla="*/ 19 w 2265"/>
                                <a:gd name="T9" fmla="*/ 9 h 1358"/>
                                <a:gd name="T10" fmla="*/ 19 w 2265"/>
                                <a:gd name="T11" fmla="*/ 14 h 1358"/>
                                <a:gd name="T12" fmla="*/ 29 w 2265"/>
                                <a:gd name="T13" fmla="*/ 14 h 1358"/>
                                <a:gd name="T14" fmla="*/ 29 w 2265"/>
                                <a:gd name="T15" fmla="*/ 19 h 1358"/>
                                <a:gd name="T16" fmla="*/ 38 w 2265"/>
                                <a:gd name="T17" fmla="*/ 19 h 1358"/>
                                <a:gd name="T18" fmla="*/ 38 w 2265"/>
                                <a:gd name="T19" fmla="*/ 24 h 1358"/>
                                <a:gd name="T20" fmla="*/ 48 w 2265"/>
                                <a:gd name="T21" fmla="*/ 24 h 1358"/>
                                <a:gd name="T22" fmla="*/ 48 w 2265"/>
                                <a:gd name="T23" fmla="*/ 28 h 1358"/>
                                <a:gd name="T24" fmla="*/ 57 w 2265"/>
                                <a:gd name="T25" fmla="*/ 28 h 1358"/>
                                <a:gd name="T26" fmla="*/ 57 w 2265"/>
                                <a:gd name="T27" fmla="*/ 33 h 1358"/>
                                <a:gd name="T28" fmla="*/ 67 w 2265"/>
                                <a:gd name="T29" fmla="*/ 33 h 1358"/>
                                <a:gd name="T30" fmla="*/ 72 w 2265"/>
                                <a:gd name="T31" fmla="*/ 43 h 1358"/>
                                <a:gd name="T32" fmla="*/ 81 w 2265"/>
                                <a:gd name="T33" fmla="*/ 43 h 1358"/>
                                <a:gd name="T34" fmla="*/ 81 w 2265"/>
                                <a:gd name="T35" fmla="*/ 48 h 1358"/>
                                <a:gd name="T36" fmla="*/ 91 w 2265"/>
                                <a:gd name="T37" fmla="*/ 48 h 1358"/>
                                <a:gd name="T38" fmla="*/ 91 w 2265"/>
                                <a:gd name="T39" fmla="*/ 52 h 1358"/>
                                <a:gd name="T40" fmla="*/ 101 w 2265"/>
                                <a:gd name="T41" fmla="*/ 52 h 1358"/>
                                <a:gd name="T42" fmla="*/ 101 w 2265"/>
                                <a:gd name="T43" fmla="*/ 57 h 1358"/>
                                <a:gd name="T44" fmla="*/ 110 w 2265"/>
                                <a:gd name="T45" fmla="*/ 57 h 1358"/>
                                <a:gd name="T46" fmla="*/ 110 w 2265"/>
                                <a:gd name="T47" fmla="*/ 62 h 1358"/>
                                <a:gd name="T48" fmla="*/ 120 w 2265"/>
                                <a:gd name="T49" fmla="*/ 62 h 1358"/>
                                <a:gd name="T50" fmla="*/ 120 w 2265"/>
                                <a:gd name="T51" fmla="*/ 67 h 1358"/>
                                <a:gd name="T52" fmla="*/ 129 w 2265"/>
                                <a:gd name="T53" fmla="*/ 67 h 1358"/>
                                <a:gd name="T54" fmla="*/ 129 w 2265"/>
                                <a:gd name="T55" fmla="*/ 72 h 1358"/>
                                <a:gd name="T56" fmla="*/ 139 w 2265"/>
                                <a:gd name="T57" fmla="*/ 72 h 1358"/>
                                <a:gd name="T58" fmla="*/ 144 w 2265"/>
                                <a:gd name="T59" fmla="*/ 81 h 1358"/>
                                <a:gd name="T60" fmla="*/ 153 w 2265"/>
                                <a:gd name="T61" fmla="*/ 81 h 1358"/>
                                <a:gd name="T62" fmla="*/ 153 w 2265"/>
                                <a:gd name="T63" fmla="*/ 86 h 1358"/>
                                <a:gd name="T64" fmla="*/ 163 w 2265"/>
                                <a:gd name="T65" fmla="*/ 86 h 1358"/>
                                <a:gd name="T66" fmla="*/ 163 w 2265"/>
                                <a:gd name="T67" fmla="*/ 91 h 1358"/>
                                <a:gd name="T68" fmla="*/ 173 w 2265"/>
                                <a:gd name="T69" fmla="*/ 91 h 1358"/>
                                <a:gd name="T70" fmla="*/ 173 w 2265"/>
                                <a:gd name="T71" fmla="*/ 96 h 1358"/>
                                <a:gd name="T72" fmla="*/ 182 w 2265"/>
                                <a:gd name="T73" fmla="*/ 96 h 1358"/>
                                <a:gd name="T74" fmla="*/ 182 w 2265"/>
                                <a:gd name="T75" fmla="*/ 100 h 1358"/>
                                <a:gd name="T76" fmla="*/ 192 w 2265"/>
                                <a:gd name="T77" fmla="*/ 100 h 1358"/>
                                <a:gd name="T78" fmla="*/ 192 w 2265"/>
                                <a:gd name="T79" fmla="*/ 105 h 1358"/>
                                <a:gd name="T80" fmla="*/ 201 w 2265"/>
                                <a:gd name="T81" fmla="*/ 105 h 1358"/>
                                <a:gd name="T82" fmla="*/ 206 w 2265"/>
                                <a:gd name="T83" fmla="*/ 115 h 1358"/>
                                <a:gd name="T84" fmla="*/ 206 w 2265"/>
                                <a:gd name="T85" fmla="*/ 1358 h 1358"/>
                                <a:gd name="T86" fmla="*/ 2054 w 2265"/>
                                <a:gd name="T87" fmla="*/ 1358 h 1358"/>
                                <a:gd name="T88" fmla="*/ 2054 w 2265"/>
                                <a:gd name="T89" fmla="*/ 105 h 1358"/>
                                <a:gd name="T90" fmla="*/ 2068 w 2265"/>
                                <a:gd name="T91" fmla="*/ 105 h 1358"/>
                                <a:gd name="T92" fmla="*/ 2068 w 2265"/>
                                <a:gd name="T93" fmla="*/ 100 h 1358"/>
                                <a:gd name="T94" fmla="*/ 2087 w 2265"/>
                                <a:gd name="T95" fmla="*/ 96 h 1358"/>
                                <a:gd name="T96" fmla="*/ 2087 w 2265"/>
                                <a:gd name="T97" fmla="*/ 91 h 1358"/>
                                <a:gd name="T98" fmla="*/ 2107 w 2265"/>
                                <a:gd name="T99" fmla="*/ 86 h 1358"/>
                                <a:gd name="T100" fmla="*/ 2107 w 2265"/>
                                <a:gd name="T101" fmla="*/ 81 h 1358"/>
                                <a:gd name="T102" fmla="*/ 2126 w 2265"/>
                                <a:gd name="T103" fmla="*/ 76 h 1358"/>
                                <a:gd name="T104" fmla="*/ 2126 w 2265"/>
                                <a:gd name="T105" fmla="*/ 72 h 1358"/>
                                <a:gd name="T106" fmla="*/ 2145 w 2265"/>
                                <a:gd name="T107" fmla="*/ 67 h 1358"/>
                                <a:gd name="T108" fmla="*/ 2145 w 2265"/>
                                <a:gd name="T109" fmla="*/ 62 h 1358"/>
                                <a:gd name="T110" fmla="*/ 2155 w 2265"/>
                                <a:gd name="T111" fmla="*/ 62 h 1358"/>
                                <a:gd name="T112" fmla="*/ 2155 w 2265"/>
                                <a:gd name="T113" fmla="*/ 57 h 1358"/>
                                <a:gd name="T114" fmla="*/ 2265 w 2265"/>
                                <a:gd name="T115" fmla="*/ 4 h 1358"/>
                                <a:gd name="T116" fmla="*/ 2265 w 2265"/>
                                <a:gd name="T117" fmla="*/ 0 h 1358"/>
                                <a:gd name="T118" fmla="*/ 0 w 2265"/>
                                <a:gd name="T119" fmla="*/ 0 h 1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265" h="1358">
                                  <a:moveTo>
                                    <a:pt x="0" y="0"/>
                                  </a:moveTo>
                                  <a:lnTo>
                                    <a:pt x="0" y="4"/>
                                  </a:lnTo>
                                  <a:lnTo>
                                    <a:pt x="9" y="4"/>
                                  </a:lnTo>
                                  <a:lnTo>
                                    <a:pt x="9" y="9"/>
                                  </a:lnTo>
                                  <a:lnTo>
                                    <a:pt x="19" y="9"/>
                                  </a:lnTo>
                                  <a:lnTo>
                                    <a:pt x="19" y="14"/>
                                  </a:lnTo>
                                  <a:lnTo>
                                    <a:pt x="29" y="14"/>
                                  </a:lnTo>
                                  <a:lnTo>
                                    <a:pt x="29" y="19"/>
                                  </a:lnTo>
                                  <a:lnTo>
                                    <a:pt x="38" y="19"/>
                                  </a:lnTo>
                                  <a:lnTo>
                                    <a:pt x="38" y="24"/>
                                  </a:lnTo>
                                  <a:lnTo>
                                    <a:pt x="48" y="24"/>
                                  </a:lnTo>
                                  <a:lnTo>
                                    <a:pt x="48" y="28"/>
                                  </a:lnTo>
                                  <a:lnTo>
                                    <a:pt x="57" y="28"/>
                                  </a:lnTo>
                                  <a:lnTo>
                                    <a:pt x="57" y="33"/>
                                  </a:lnTo>
                                  <a:lnTo>
                                    <a:pt x="67" y="33"/>
                                  </a:lnTo>
                                  <a:lnTo>
                                    <a:pt x="72" y="43"/>
                                  </a:lnTo>
                                  <a:lnTo>
                                    <a:pt x="81" y="43"/>
                                  </a:lnTo>
                                  <a:lnTo>
                                    <a:pt x="81" y="48"/>
                                  </a:lnTo>
                                  <a:lnTo>
                                    <a:pt x="91" y="48"/>
                                  </a:lnTo>
                                  <a:lnTo>
                                    <a:pt x="91" y="52"/>
                                  </a:lnTo>
                                  <a:lnTo>
                                    <a:pt x="101" y="52"/>
                                  </a:lnTo>
                                  <a:lnTo>
                                    <a:pt x="101" y="57"/>
                                  </a:lnTo>
                                  <a:lnTo>
                                    <a:pt x="110" y="57"/>
                                  </a:lnTo>
                                  <a:lnTo>
                                    <a:pt x="110" y="62"/>
                                  </a:lnTo>
                                  <a:lnTo>
                                    <a:pt x="120" y="62"/>
                                  </a:lnTo>
                                  <a:lnTo>
                                    <a:pt x="120" y="67"/>
                                  </a:lnTo>
                                  <a:lnTo>
                                    <a:pt x="129" y="67"/>
                                  </a:lnTo>
                                  <a:lnTo>
                                    <a:pt x="129" y="72"/>
                                  </a:lnTo>
                                  <a:lnTo>
                                    <a:pt x="139" y="72"/>
                                  </a:lnTo>
                                  <a:lnTo>
                                    <a:pt x="144" y="81"/>
                                  </a:lnTo>
                                  <a:lnTo>
                                    <a:pt x="153" y="81"/>
                                  </a:lnTo>
                                  <a:lnTo>
                                    <a:pt x="153" y="86"/>
                                  </a:lnTo>
                                  <a:lnTo>
                                    <a:pt x="163" y="86"/>
                                  </a:lnTo>
                                  <a:lnTo>
                                    <a:pt x="163" y="91"/>
                                  </a:lnTo>
                                  <a:lnTo>
                                    <a:pt x="173" y="91"/>
                                  </a:lnTo>
                                  <a:lnTo>
                                    <a:pt x="173" y="96"/>
                                  </a:lnTo>
                                  <a:lnTo>
                                    <a:pt x="182" y="96"/>
                                  </a:lnTo>
                                  <a:lnTo>
                                    <a:pt x="182" y="100"/>
                                  </a:lnTo>
                                  <a:lnTo>
                                    <a:pt x="192" y="100"/>
                                  </a:lnTo>
                                  <a:lnTo>
                                    <a:pt x="192" y="105"/>
                                  </a:lnTo>
                                  <a:lnTo>
                                    <a:pt x="201" y="105"/>
                                  </a:lnTo>
                                  <a:lnTo>
                                    <a:pt x="206" y="115"/>
                                  </a:lnTo>
                                  <a:lnTo>
                                    <a:pt x="206" y="1358"/>
                                  </a:lnTo>
                                  <a:lnTo>
                                    <a:pt x="2054" y="1358"/>
                                  </a:lnTo>
                                  <a:lnTo>
                                    <a:pt x="2054" y="105"/>
                                  </a:lnTo>
                                  <a:lnTo>
                                    <a:pt x="2068" y="105"/>
                                  </a:lnTo>
                                  <a:lnTo>
                                    <a:pt x="2068" y="100"/>
                                  </a:lnTo>
                                  <a:lnTo>
                                    <a:pt x="2087" y="96"/>
                                  </a:lnTo>
                                  <a:lnTo>
                                    <a:pt x="2087" y="91"/>
                                  </a:lnTo>
                                  <a:lnTo>
                                    <a:pt x="2107" y="86"/>
                                  </a:lnTo>
                                  <a:lnTo>
                                    <a:pt x="2107" y="81"/>
                                  </a:lnTo>
                                  <a:lnTo>
                                    <a:pt x="2126" y="76"/>
                                  </a:lnTo>
                                  <a:lnTo>
                                    <a:pt x="2126" y="72"/>
                                  </a:lnTo>
                                  <a:lnTo>
                                    <a:pt x="2145" y="67"/>
                                  </a:lnTo>
                                  <a:lnTo>
                                    <a:pt x="2145" y="62"/>
                                  </a:lnTo>
                                  <a:lnTo>
                                    <a:pt x="2155" y="62"/>
                                  </a:lnTo>
                                  <a:lnTo>
                                    <a:pt x="2155" y="57"/>
                                  </a:lnTo>
                                  <a:lnTo>
                                    <a:pt x="2265" y="4"/>
                                  </a:lnTo>
                                  <a:lnTo>
                                    <a:pt x="2265"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3" name="Freeform 2582"/>
                          <wps:cNvSpPr>
                            <a:spLocks/>
                          </wps:cNvSpPr>
                          <wps:spPr bwMode="auto">
                            <a:xfrm>
                              <a:off x="3422" y="850"/>
                              <a:ext cx="566" cy="1358"/>
                            </a:xfrm>
                            <a:custGeom>
                              <a:avLst/>
                              <a:gdLst>
                                <a:gd name="T0" fmla="*/ 0 w 566"/>
                                <a:gd name="T1" fmla="*/ 0 h 1358"/>
                                <a:gd name="T2" fmla="*/ 0 w 566"/>
                                <a:gd name="T3" fmla="*/ 4 h 1358"/>
                                <a:gd name="T4" fmla="*/ 9 w 566"/>
                                <a:gd name="T5" fmla="*/ 4 h 1358"/>
                                <a:gd name="T6" fmla="*/ 9 w 566"/>
                                <a:gd name="T7" fmla="*/ 9 h 1358"/>
                                <a:gd name="T8" fmla="*/ 19 w 566"/>
                                <a:gd name="T9" fmla="*/ 9 h 1358"/>
                                <a:gd name="T10" fmla="*/ 19 w 566"/>
                                <a:gd name="T11" fmla="*/ 14 h 1358"/>
                                <a:gd name="T12" fmla="*/ 29 w 566"/>
                                <a:gd name="T13" fmla="*/ 14 h 1358"/>
                                <a:gd name="T14" fmla="*/ 29 w 566"/>
                                <a:gd name="T15" fmla="*/ 19 h 1358"/>
                                <a:gd name="T16" fmla="*/ 38 w 566"/>
                                <a:gd name="T17" fmla="*/ 19 h 1358"/>
                                <a:gd name="T18" fmla="*/ 38 w 566"/>
                                <a:gd name="T19" fmla="*/ 24 h 1358"/>
                                <a:gd name="T20" fmla="*/ 48 w 566"/>
                                <a:gd name="T21" fmla="*/ 24 h 1358"/>
                                <a:gd name="T22" fmla="*/ 48 w 566"/>
                                <a:gd name="T23" fmla="*/ 28 h 1358"/>
                                <a:gd name="T24" fmla="*/ 57 w 566"/>
                                <a:gd name="T25" fmla="*/ 28 h 1358"/>
                                <a:gd name="T26" fmla="*/ 57 w 566"/>
                                <a:gd name="T27" fmla="*/ 33 h 1358"/>
                                <a:gd name="T28" fmla="*/ 67 w 566"/>
                                <a:gd name="T29" fmla="*/ 33 h 1358"/>
                                <a:gd name="T30" fmla="*/ 72 w 566"/>
                                <a:gd name="T31" fmla="*/ 43 h 1358"/>
                                <a:gd name="T32" fmla="*/ 81 w 566"/>
                                <a:gd name="T33" fmla="*/ 43 h 1358"/>
                                <a:gd name="T34" fmla="*/ 81 w 566"/>
                                <a:gd name="T35" fmla="*/ 48 h 1358"/>
                                <a:gd name="T36" fmla="*/ 91 w 566"/>
                                <a:gd name="T37" fmla="*/ 48 h 1358"/>
                                <a:gd name="T38" fmla="*/ 91 w 566"/>
                                <a:gd name="T39" fmla="*/ 52 h 1358"/>
                                <a:gd name="T40" fmla="*/ 101 w 566"/>
                                <a:gd name="T41" fmla="*/ 52 h 1358"/>
                                <a:gd name="T42" fmla="*/ 101 w 566"/>
                                <a:gd name="T43" fmla="*/ 57 h 1358"/>
                                <a:gd name="T44" fmla="*/ 110 w 566"/>
                                <a:gd name="T45" fmla="*/ 57 h 1358"/>
                                <a:gd name="T46" fmla="*/ 110 w 566"/>
                                <a:gd name="T47" fmla="*/ 62 h 1358"/>
                                <a:gd name="T48" fmla="*/ 120 w 566"/>
                                <a:gd name="T49" fmla="*/ 62 h 1358"/>
                                <a:gd name="T50" fmla="*/ 120 w 566"/>
                                <a:gd name="T51" fmla="*/ 67 h 1358"/>
                                <a:gd name="T52" fmla="*/ 129 w 566"/>
                                <a:gd name="T53" fmla="*/ 67 h 1358"/>
                                <a:gd name="T54" fmla="*/ 129 w 566"/>
                                <a:gd name="T55" fmla="*/ 72 h 1358"/>
                                <a:gd name="T56" fmla="*/ 139 w 566"/>
                                <a:gd name="T57" fmla="*/ 72 h 1358"/>
                                <a:gd name="T58" fmla="*/ 144 w 566"/>
                                <a:gd name="T59" fmla="*/ 81 h 1358"/>
                                <a:gd name="T60" fmla="*/ 153 w 566"/>
                                <a:gd name="T61" fmla="*/ 81 h 1358"/>
                                <a:gd name="T62" fmla="*/ 153 w 566"/>
                                <a:gd name="T63" fmla="*/ 86 h 1358"/>
                                <a:gd name="T64" fmla="*/ 163 w 566"/>
                                <a:gd name="T65" fmla="*/ 86 h 1358"/>
                                <a:gd name="T66" fmla="*/ 163 w 566"/>
                                <a:gd name="T67" fmla="*/ 91 h 1358"/>
                                <a:gd name="T68" fmla="*/ 173 w 566"/>
                                <a:gd name="T69" fmla="*/ 91 h 1358"/>
                                <a:gd name="T70" fmla="*/ 173 w 566"/>
                                <a:gd name="T71" fmla="*/ 96 h 1358"/>
                                <a:gd name="T72" fmla="*/ 182 w 566"/>
                                <a:gd name="T73" fmla="*/ 96 h 1358"/>
                                <a:gd name="T74" fmla="*/ 182 w 566"/>
                                <a:gd name="T75" fmla="*/ 100 h 1358"/>
                                <a:gd name="T76" fmla="*/ 192 w 566"/>
                                <a:gd name="T77" fmla="*/ 100 h 1358"/>
                                <a:gd name="T78" fmla="*/ 192 w 566"/>
                                <a:gd name="T79" fmla="*/ 105 h 1358"/>
                                <a:gd name="T80" fmla="*/ 201 w 566"/>
                                <a:gd name="T81" fmla="*/ 105 h 1358"/>
                                <a:gd name="T82" fmla="*/ 206 w 566"/>
                                <a:gd name="T83" fmla="*/ 115 h 1358"/>
                                <a:gd name="T84" fmla="*/ 206 w 566"/>
                                <a:gd name="T85" fmla="*/ 1358 h 1358"/>
                                <a:gd name="T86" fmla="*/ 566 w 566"/>
                                <a:gd name="T87" fmla="*/ 1358 h 1358"/>
                                <a:gd name="T88" fmla="*/ 566 w 566"/>
                                <a:gd name="T89" fmla="*/ 0 h 1358"/>
                                <a:gd name="T90" fmla="*/ 0 w 566"/>
                                <a:gd name="T91" fmla="*/ 0 h 1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566" h="1358">
                                  <a:moveTo>
                                    <a:pt x="0" y="0"/>
                                  </a:moveTo>
                                  <a:lnTo>
                                    <a:pt x="0" y="4"/>
                                  </a:lnTo>
                                  <a:lnTo>
                                    <a:pt x="9" y="4"/>
                                  </a:lnTo>
                                  <a:lnTo>
                                    <a:pt x="9" y="9"/>
                                  </a:lnTo>
                                  <a:lnTo>
                                    <a:pt x="19" y="9"/>
                                  </a:lnTo>
                                  <a:lnTo>
                                    <a:pt x="19" y="14"/>
                                  </a:lnTo>
                                  <a:lnTo>
                                    <a:pt x="29" y="14"/>
                                  </a:lnTo>
                                  <a:lnTo>
                                    <a:pt x="29" y="19"/>
                                  </a:lnTo>
                                  <a:lnTo>
                                    <a:pt x="38" y="19"/>
                                  </a:lnTo>
                                  <a:lnTo>
                                    <a:pt x="38" y="24"/>
                                  </a:lnTo>
                                  <a:lnTo>
                                    <a:pt x="48" y="24"/>
                                  </a:lnTo>
                                  <a:lnTo>
                                    <a:pt x="48" y="28"/>
                                  </a:lnTo>
                                  <a:lnTo>
                                    <a:pt x="57" y="28"/>
                                  </a:lnTo>
                                  <a:lnTo>
                                    <a:pt x="57" y="33"/>
                                  </a:lnTo>
                                  <a:lnTo>
                                    <a:pt x="67" y="33"/>
                                  </a:lnTo>
                                  <a:lnTo>
                                    <a:pt x="72" y="43"/>
                                  </a:lnTo>
                                  <a:lnTo>
                                    <a:pt x="81" y="43"/>
                                  </a:lnTo>
                                  <a:lnTo>
                                    <a:pt x="81" y="48"/>
                                  </a:lnTo>
                                  <a:lnTo>
                                    <a:pt x="91" y="48"/>
                                  </a:lnTo>
                                  <a:lnTo>
                                    <a:pt x="91" y="52"/>
                                  </a:lnTo>
                                  <a:lnTo>
                                    <a:pt x="101" y="52"/>
                                  </a:lnTo>
                                  <a:lnTo>
                                    <a:pt x="101" y="57"/>
                                  </a:lnTo>
                                  <a:lnTo>
                                    <a:pt x="110" y="57"/>
                                  </a:lnTo>
                                  <a:lnTo>
                                    <a:pt x="110" y="62"/>
                                  </a:lnTo>
                                  <a:lnTo>
                                    <a:pt x="120" y="62"/>
                                  </a:lnTo>
                                  <a:lnTo>
                                    <a:pt x="120" y="67"/>
                                  </a:lnTo>
                                  <a:lnTo>
                                    <a:pt x="129" y="67"/>
                                  </a:lnTo>
                                  <a:lnTo>
                                    <a:pt x="129" y="72"/>
                                  </a:lnTo>
                                  <a:lnTo>
                                    <a:pt x="139" y="72"/>
                                  </a:lnTo>
                                  <a:lnTo>
                                    <a:pt x="144" y="81"/>
                                  </a:lnTo>
                                  <a:lnTo>
                                    <a:pt x="153" y="81"/>
                                  </a:lnTo>
                                  <a:lnTo>
                                    <a:pt x="153" y="86"/>
                                  </a:lnTo>
                                  <a:lnTo>
                                    <a:pt x="163" y="86"/>
                                  </a:lnTo>
                                  <a:lnTo>
                                    <a:pt x="163" y="91"/>
                                  </a:lnTo>
                                  <a:lnTo>
                                    <a:pt x="173" y="91"/>
                                  </a:lnTo>
                                  <a:lnTo>
                                    <a:pt x="173" y="96"/>
                                  </a:lnTo>
                                  <a:lnTo>
                                    <a:pt x="182" y="96"/>
                                  </a:lnTo>
                                  <a:lnTo>
                                    <a:pt x="182" y="100"/>
                                  </a:lnTo>
                                  <a:lnTo>
                                    <a:pt x="192" y="100"/>
                                  </a:lnTo>
                                  <a:lnTo>
                                    <a:pt x="192" y="105"/>
                                  </a:lnTo>
                                  <a:lnTo>
                                    <a:pt x="201" y="105"/>
                                  </a:lnTo>
                                  <a:lnTo>
                                    <a:pt x="206" y="115"/>
                                  </a:lnTo>
                                  <a:lnTo>
                                    <a:pt x="206" y="1358"/>
                                  </a:lnTo>
                                  <a:lnTo>
                                    <a:pt x="566" y="1358"/>
                                  </a:lnTo>
                                  <a:lnTo>
                                    <a:pt x="566"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4" name="Line 2583"/>
                          <wps:cNvCnPr/>
                          <wps:spPr bwMode="auto">
                            <a:xfrm flipV="1">
                              <a:off x="581" y="504"/>
                              <a:ext cx="1" cy="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45" name="Freeform 2584"/>
                          <wps:cNvSpPr>
                            <a:spLocks/>
                          </wps:cNvSpPr>
                          <wps:spPr bwMode="auto">
                            <a:xfrm>
                              <a:off x="581" y="504"/>
                              <a:ext cx="211" cy="365"/>
                            </a:xfrm>
                            <a:custGeom>
                              <a:avLst/>
                              <a:gdLst>
                                <a:gd name="T0" fmla="*/ 0 w 211"/>
                                <a:gd name="T1" fmla="*/ 360 h 365"/>
                                <a:gd name="T2" fmla="*/ 4 w 211"/>
                                <a:gd name="T3" fmla="*/ 350 h 365"/>
                                <a:gd name="T4" fmla="*/ 9 w 211"/>
                                <a:gd name="T5" fmla="*/ 341 h 365"/>
                                <a:gd name="T6" fmla="*/ 19 w 211"/>
                                <a:gd name="T7" fmla="*/ 331 h 365"/>
                                <a:gd name="T8" fmla="*/ 24 w 211"/>
                                <a:gd name="T9" fmla="*/ 322 h 365"/>
                                <a:gd name="T10" fmla="*/ 33 w 211"/>
                                <a:gd name="T11" fmla="*/ 307 h 365"/>
                                <a:gd name="T12" fmla="*/ 38 w 211"/>
                                <a:gd name="T13" fmla="*/ 298 h 365"/>
                                <a:gd name="T14" fmla="*/ 43 w 211"/>
                                <a:gd name="T15" fmla="*/ 288 h 365"/>
                                <a:gd name="T16" fmla="*/ 52 w 211"/>
                                <a:gd name="T17" fmla="*/ 274 h 365"/>
                                <a:gd name="T18" fmla="*/ 57 w 211"/>
                                <a:gd name="T19" fmla="*/ 264 h 365"/>
                                <a:gd name="T20" fmla="*/ 67 w 211"/>
                                <a:gd name="T21" fmla="*/ 250 h 365"/>
                                <a:gd name="T22" fmla="*/ 72 w 211"/>
                                <a:gd name="T23" fmla="*/ 240 h 365"/>
                                <a:gd name="T24" fmla="*/ 76 w 211"/>
                                <a:gd name="T25" fmla="*/ 230 h 365"/>
                                <a:gd name="T26" fmla="*/ 86 w 211"/>
                                <a:gd name="T27" fmla="*/ 216 h 365"/>
                                <a:gd name="T28" fmla="*/ 91 w 211"/>
                                <a:gd name="T29" fmla="*/ 206 h 365"/>
                                <a:gd name="T30" fmla="*/ 96 w 211"/>
                                <a:gd name="T31" fmla="*/ 197 h 365"/>
                                <a:gd name="T32" fmla="*/ 105 w 211"/>
                                <a:gd name="T33" fmla="*/ 182 h 365"/>
                                <a:gd name="T34" fmla="*/ 110 w 211"/>
                                <a:gd name="T35" fmla="*/ 173 h 365"/>
                                <a:gd name="T36" fmla="*/ 120 w 211"/>
                                <a:gd name="T37" fmla="*/ 158 h 365"/>
                                <a:gd name="T38" fmla="*/ 124 w 211"/>
                                <a:gd name="T39" fmla="*/ 149 h 365"/>
                                <a:gd name="T40" fmla="*/ 129 w 211"/>
                                <a:gd name="T41" fmla="*/ 139 h 365"/>
                                <a:gd name="T42" fmla="*/ 139 w 211"/>
                                <a:gd name="T43" fmla="*/ 125 h 365"/>
                                <a:gd name="T44" fmla="*/ 144 w 211"/>
                                <a:gd name="T45" fmla="*/ 115 h 365"/>
                                <a:gd name="T46" fmla="*/ 148 w 211"/>
                                <a:gd name="T47" fmla="*/ 106 h 365"/>
                                <a:gd name="T48" fmla="*/ 158 w 211"/>
                                <a:gd name="T49" fmla="*/ 91 h 365"/>
                                <a:gd name="T50" fmla="*/ 163 w 211"/>
                                <a:gd name="T51" fmla="*/ 82 h 365"/>
                                <a:gd name="T52" fmla="*/ 172 w 211"/>
                                <a:gd name="T53" fmla="*/ 67 h 365"/>
                                <a:gd name="T54" fmla="*/ 177 w 211"/>
                                <a:gd name="T55" fmla="*/ 58 h 365"/>
                                <a:gd name="T56" fmla="*/ 182 w 211"/>
                                <a:gd name="T57" fmla="*/ 48 h 365"/>
                                <a:gd name="T58" fmla="*/ 192 w 211"/>
                                <a:gd name="T59" fmla="*/ 34 h 365"/>
                                <a:gd name="T60" fmla="*/ 196 w 211"/>
                                <a:gd name="T61" fmla="*/ 24 h 365"/>
                                <a:gd name="T62" fmla="*/ 201 w 211"/>
                                <a:gd name="T63" fmla="*/ 14 h 365"/>
                                <a:gd name="T64" fmla="*/ 211 w 211"/>
                                <a:gd name="T65" fmla="*/ 0 h 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1" h="365">
                                  <a:moveTo>
                                    <a:pt x="0" y="365"/>
                                  </a:moveTo>
                                  <a:lnTo>
                                    <a:pt x="0" y="360"/>
                                  </a:lnTo>
                                  <a:lnTo>
                                    <a:pt x="4" y="355"/>
                                  </a:lnTo>
                                  <a:lnTo>
                                    <a:pt x="4" y="350"/>
                                  </a:lnTo>
                                  <a:lnTo>
                                    <a:pt x="9" y="346"/>
                                  </a:lnTo>
                                  <a:lnTo>
                                    <a:pt x="9" y="341"/>
                                  </a:lnTo>
                                  <a:lnTo>
                                    <a:pt x="14" y="336"/>
                                  </a:lnTo>
                                  <a:lnTo>
                                    <a:pt x="19" y="331"/>
                                  </a:lnTo>
                                  <a:lnTo>
                                    <a:pt x="19" y="326"/>
                                  </a:lnTo>
                                  <a:lnTo>
                                    <a:pt x="24" y="322"/>
                                  </a:lnTo>
                                  <a:lnTo>
                                    <a:pt x="24" y="317"/>
                                  </a:lnTo>
                                  <a:lnTo>
                                    <a:pt x="33" y="307"/>
                                  </a:lnTo>
                                  <a:lnTo>
                                    <a:pt x="33" y="302"/>
                                  </a:lnTo>
                                  <a:lnTo>
                                    <a:pt x="38" y="298"/>
                                  </a:lnTo>
                                  <a:lnTo>
                                    <a:pt x="38" y="293"/>
                                  </a:lnTo>
                                  <a:lnTo>
                                    <a:pt x="43" y="288"/>
                                  </a:lnTo>
                                  <a:lnTo>
                                    <a:pt x="43" y="283"/>
                                  </a:lnTo>
                                  <a:lnTo>
                                    <a:pt x="52" y="274"/>
                                  </a:lnTo>
                                  <a:lnTo>
                                    <a:pt x="52" y="269"/>
                                  </a:lnTo>
                                  <a:lnTo>
                                    <a:pt x="57" y="264"/>
                                  </a:lnTo>
                                  <a:lnTo>
                                    <a:pt x="57" y="259"/>
                                  </a:lnTo>
                                  <a:lnTo>
                                    <a:pt x="67" y="250"/>
                                  </a:lnTo>
                                  <a:lnTo>
                                    <a:pt x="67" y="245"/>
                                  </a:lnTo>
                                  <a:lnTo>
                                    <a:pt x="72" y="240"/>
                                  </a:lnTo>
                                  <a:lnTo>
                                    <a:pt x="72" y="235"/>
                                  </a:lnTo>
                                  <a:lnTo>
                                    <a:pt x="76" y="230"/>
                                  </a:lnTo>
                                  <a:lnTo>
                                    <a:pt x="76" y="226"/>
                                  </a:lnTo>
                                  <a:lnTo>
                                    <a:pt x="86" y="216"/>
                                  </a:lnTo>
                                  <a:lnTo>
                                    <a:pt x="86" y="211"/>
                                  </a:lnTo>
                                  <a:lnTo>
                                    <a:pt x="91" y="206"/>
                                  </a:lnTo>
                                  <a:lnTo>
                                    <a:pt x="91" y="202"/>
                                  </a:lnTo>
                                  <a:lnTo>
                                    <a:pt x="96" y="197"/>
                                  </a:lnTo>
                                  <a:lnTo>
                                    <a:pt x="96" y="192"/>
                                  </a:lnTo>
                                  <a:lnTo>
                                    <a:pt x="105" y="182"/>
                                  </a:lnTo>
                                  <a:lnTo>
                                    <a:pt x="105" y="178"/>
                                  </a:lnTo>
                                  <a:lnTo>
                                    <a:pt x="110" y="173"/>
                                  </a:lnTo>
                                  <a:lnTo>
                                    <a:pt x="110" y="168"/>
                                  </a:lnTo>
                                  <a:lnTo>
                                    <a:pt x="120" y="158"/>
                                  </a:lnTo>
                                  <a:lnTo>
                                    <a:pt x="120" y="154"/>
                                  </a:lnTo>
                                  <a:lnTo>
                                    <a:pt x="124" y="149"/>
                                  </a:lnTo>
                                  <a:lnTo>
                                    <a:pt x="124" y="144"/>
                                  </a:lnTo>
                                  <a:lnTo>
                                    <a:pt x="129" y="139"/>
                                  </a:lnTo>
                                  <a:lnTo>
                                    <a:pt x="129" y="134"/>
                                  </a:lnTo>
                                  <a:lnTo>
                                    <a:pt x="139" y="125"/>
                                  </a:lnTo>
                                  <a:lnTo>
                                    <a:pt x="139" y="120"/>
                                  </a:lnTo>
                                  <a:lnTo>
                                    <a:pt x="144" y="115"/>
                                  </a:lnTo>
                                  <a:lnTo>
                                    <a:pt x="144" y="110"/>
                                  </a:lnTo>
                                  <a:lnTo>
                                    <a:pt x="148" y="106"/>
                                  </a:lnTo>
                                  <a:lnTo>
                                    <a:pt x="148" y="101"/>
                                  </a:lnTo>
                                  <a:lnTo>
                                    <a:pt x="158" y="91"/>
                                  </a:lnTo>
                                  <a:lnTo>
                                    <a:pt x="158" y="86"/>
                                  </a:lnTo>
                                  <a:lnTo>
                                    <a:pt x="163" y="82"/>
                                  </a:lnTo>
                                  <a:lnTo>
                                    <a:pt x="163" y="77"/>
                                  </a:lnTo>
                                  <a:lnTo>
                                    <a:pt x="172" y="67"/>
                                  </a:lnTo>
                                  <a:lnTo>
                                    <a:pt x="172" y="62"/>
                                  </a:lnTo>
                                  <a:lnTo>
                                    <a:pt x="177" y="58"/>
                                  </a:lnTo>
                                  <a:lnTo>
                                    <a:pt x="177" y="53"/>
                                  </a:lnTo>
                                  <a:lnTo>
                                    <a:pt x="182" y="48"/>
                                  </a:lnTo>
                                  <a:lnTo>
                                    <a:pt x="182" y="43"/>
                                  </a:lnTo>
                                  <a:lnTo>
                                    <a:pt x="192" y="34"/>
                                  </a:lnTo>
                                  <a:lnTo>
                                    <a:pt x="192" y="29"/>
                                  </a:lnTo>
                                  <a:lnTo>
                                    <a:pt x="196" y="24"/>
                                  </a:lnTo>
                                  <a:lnTo>
                                    <a:pt x="196" y="19"/>
                                  </a:lnTo>
                                  <a:lnTo>
                                    <a:pt x="201" y="14"/>
                                  </a:lnTo>
                                  <a:lnTo>
                                    <a:pt x="201" y="10"/>
                                  </a:lnTo>
                                  <a:lnTo>
                                    <a:pt x="2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6" name="Freeform 2585"/>
                          <wps:cNvSpPr>
                            <a:spLocks/>
                          </wps:cNvSpPr>
                          <wps:spPr bwMode="auto">
                            <a:xfrm>
                              <a:off x="581" y="504"/>
                              <a:ext cx="417" cy="725"/>
                            </a:xfrm>
                            <a:custGeom>
                              <a:avLst/>
                              <a:gdLst>
                                <a:gd name="T0" fmla="*/ 4 w 417"/>
                                <a:gd name="T1" fmla="*/ 715 h 725"/>
                                <a:gd name="T2" fmla="*/ 14 w 417"/>
                                <a:gd name="T3" fmla="*/ 701 h 725"/>
                                <a:gd name="T4" fmla="*/ 19 w 417"/>
                                <a:gd name="T5" fmla="*/ 686 h 725"/>
                                <a:gd name="T6" fmla="*/ 33 w 417"/>
                                <a:gd name="T7" fmla="*/ 667 h 725"/>
                                <a:gd name="T8" fmla="*/ 38 w 417"/>
                                <a:gd name="T9" fmla="*/ 653 h 725"/>
                                <a:gd name="T10" fmla="*/ 52 w 417"/>
                                <a:gd name="T11" fmla="*/ 634 h 725"/>
                                <a:gd name="T12" fmla="*/ 57 w 417"/>
                                <a:gd name="T13" fmla="*/ 619 h 725"/>
                                <a:gd name="T14" fmla="*/ 72 w 417"/>
                                <a:gd name="T15" fmla="*/ 600 h 725"/>
                                <a:gd name="T16" fmla="*/ 76 w 417"/>
                                <a:gd name="T17" fmla="*/ 586 h 725"/>
                                <a:gd name="T18" fmla="*/ 91 w 417"/>
                                <a:gd name="T19" fmla="*/ 566 h 725"/>
                                <a:gd name="T20" fmla="*/ 96 w 417"/>
                                <a:gd name="T21" fmla="*/ 552 h 725"/>
                                <a:gd name="T22" fmla="*/ 110 w 417"/>
                                <a:gd name="T23" fmla="*/ 533 h 725"/>
                                <a:gd name="T24" fmla="*/ 120 w 417"/>
                                <a:gd name="T25" fmla="*/ 514 h 725"/>
                                <a:gd name="T26" fmla="*/ 129 w 417"/>
                                <a:gd name="T27" fmla="*/ 499 h 725"/>
                                <a:gd name="T28" fmla="*/ 139 w 417"/>
                                <a:gd name="T29" fmla="*/ 480 h 725"/>
                                <a:gd name="T30" fmla="*/ 148 w 417"/>
                                <a:gd name="T31" fmla="*/ 466 h 725"/>
                                <a:gd name="T32" fmla="*/ 158 w 417"/>
                                <a:gd name="T33" fmla="*/ 446 h 725"/>
                                <a:gd name="T34" fmla="*/ 168 w 417"/>
                                <a:gd name="T35" fmla="*/ 432 h 725"/>
                                <a:gd name="T36" fmla="*/ 177 w 417"/>
                                <a:gd name="T37" fmla="*/ 413 h 725"/>
                                <a:gd name="T38" fmla="*/ 192 w 417"/>
                                <a:gd name="T39" fmla="*/ 394 h 725"/>
                                <a:gd name="T40" fmla="*/ 196 w 417"/>
                                <a:gd name="T41" fmla="*/ 379 h 725"/>
                                <a:gd name="T42" fmla="*/ 211 w 417"/>
                                <a:gd name="T43" fmla="*/ 360 h 725"/>
                                <a:gd name="T44" fmla="*/ 216 w 417"/>
                                <a:gd name="T45" fmla="*/ 346 h 725"/>
                                <a:gd name="T46" fmla="*/ 230 w 417"/>
                                <a:gd name="T47" fmla="*/ 326 h 725"/>
                                <a:gd name="T48" fmla="*/ 235 w 417"/>
                                <a:gd name="T49" fmla="*/ 312 h 725"/>
                                <a:gd name="T50" fmla="*/ 249 w 417"/>
                                <a:gd name="T51" fmla="*/ 293 h 725"/>
                                <a:gd name="T52" fmla="*/ 254 w 417"/>
                                <a:gd name="T53" fmla="*/ 278 h 725"/>
                                <a:gd name="T54" fmla="*/ 268 w 417"/>
                                <a:gd name="T55" fmla="*/ 259 h 725"/>
                                <a:gd name="T56" fmla="*/ 273 w 417"/>
                                <a:gd name="T57" fmla="*/ 245 h 725"/>
                                <a:gd name="T58" fmla="*/ 288 w 417"/>
                                <a:gd name="T59" fmla="*/ 226 h 725"/>
                                <a:gd name="T60" fmla="*/ 292 w 417"/>
                                <a:gd name="T61" fmla="*/ 211 h 725"/>
                                <a:gd name="T62" fmla="*/ 307 w 417"/>
                                <a:gd name="T63" fmla="*/ 192 h 725"/>
                                <a:gd name="T64" fmla="*/ 312 w 417"/>
                                <a:gd name="T65" fmla="*/ 178 h 725"/>
                                <a:gd name="T66" fmla="*/ 326 w 417"/>
                                <a:gd name="T67" fmla="*/ 158 h 725"/>
                                <a:gd name="T68" fmla="*/ 336 w 417"/>
                                <a:gd name="T69" fmla="*/ 139 h 725"/>
                                <a:gd name="T70" fmla="*/ 345 w 417"/>
                                <a:gd name="T71" fmla="*/ 125 h 725"/>
                                <a:gd name="T72" fmla="*/ 355 w 417"/>
                                <a:gd name="T73" fmla="*/ 106 h 725"/>
                                <a:gd name="T74" fmla="*/ 364 w 417"/>
                                <a:gd name="T75" fmla="*/ 91 h 725"/>
                                <a:gd name="T76" fmla="*/ 374 w 417"/>
                                <a:gd name="T77" fmla="*/ 72 h 725"/>
                                <a:gd name="T78" fmla="*/ 384 w 417"/>
                                <a:gd name="T79" fmla="*/ 58 h 725"/>
                                <a:gd name="T80" fmla="*/ 393 w 417"/>
                                <a:gd name="T81" fmla="*/ 38 h 725"/>
                                <a:gd name="T82" fmla="*/ 403 w 417"/>
                                <a:gd name="T83" fmla="*/ 24 h 725"/>
                                <a:gd name="T84" fmla="*/ 412 w 417"/>
                                <a:gd name="T85" fmla="*/ 5 h 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17" h="725">
                                  <a:moveTo>
                                    <a:pt x="0" y="725"/>
                                  </a:moveTo>
                                  <a:lnTo>
                                    <a:pt x="0" y="720"/>
                                  </a:lnTo>
                                  <a:lnTo>
                                    <a:pt x="4" y="715"/>
                                  </a:lnTo>
                                  <a:lnTo>
                                    <a:pt x="4" y="710"/>
                                  </a:lnTo>
                                  <a:lnTo>
                                    <a:pt x="9" y="706"/>
                                  </a:lnTo>
                                  <a:lnTo>
                                    <a:pt x="14" y="701"/>
                                  </a:lnTo>
                                  <a:lnTo>
                                    <a:pt x="14" y="696"/>
                                  </a:lnTo>
                                  <a:lnTo>
                                    <a:pt x="19" y="691"/>
                                  </a:lnTo>
                                  <a:lnTo>
                                    <a:pt x="19" y="686"/>
                                  </a:lnTo>
                                  <a:lnTo>
                                    <a:pt x="24" y="682"/>
                                  </a:lnTo>
                                  <a:lnTo>
                                    <a:pt x="24" y="677"/>
                                  </a:lnTo>
                                  <a:lnTo>
                                    <a:pt x="33" y="667"/>
                                  </a:lnTo>
                                  <a:lnTo>
                                    <a:pt x="33" y="662"/>
                                  </a:lnTo>
                                  <a:lnTo>
                                    <a:pt x="38" y="658"/>
                                  </a:lnTo>
                                  <a:lnTo>
                                    <a:pt x="38" y="653"/>
                                  </a:lnTo>
                                  <a:lnTo>
                                    <a:pt x="48" y="643"/>
                                  </a:lnTo>
                                  <a:lnTo>
                                    <a:pt x="48" y="638"/>
                                  </a:lnTo>
                                  <a:lnTo>
                                    <a:pt x="52" y="634"/>
                                  </a:lnTo>
                                  <a:lnTo>
                                    <a:pt x="52" y="629"/>
                                  </a:lnTo>
                                  <a:lnTo>
                                    <a:pt x="57" y="624"/>
                                  </a:lnTo>
                                  <a:lnTo>
                                    <a:pt x="57" y="619"/>
                                  </a:lnTo>
                                  <a:lnTo>
                                    <a:pt x="67" y="610"/>
                                  </a:lnTo>
                                  <a:lnTo>
                                    <a:pt x="67" y="605"/>
                                  </a:lnTo>
                                  <a:lnTo>
                                    <a:pt x="72" y="600"/>
                                  </a:lnTo>
                                  <a:lnTo>
                                    <a:pt x="72" y="595"/>
                                  </a:lnTo>
                                  <a:lnTo>
                                    <a:pt x="76" y="590"/>
                                  </a:lnTo>
                                  <a:lnTo>
                                    <a:pt x="76" y="586"/>
                                  </a:lnTo>
                                  <a:lnTo>
                                    <a:pt x="86" y="576"/>
                                  </a:lnTo>
                                  <a:lnTo>
                                    <a:pt x="86" y="571"/>
                                  </a:lnTo>
                                  <a:lnTo>
                                    <a:pt x="91" y="566"/>
                                  </a:lnTo>
                                  <a:lnTo>
                                    <a:pt x="91" y="562"/>
                                  </a:lnTo>
                                  <a:lnTo>
                                    <a:pt x="96" y="557"/>
                                  </a:lnTo>
                                  <a:lnTo>
                                    <a:pt x="96" y="552"/>
                                  </a:lnTo>
                                  <a:lnTo>
                                    <a:pt x="105" y="542"/>
                                  </a:lnTo>
                                  <a:lnTo>
                                    <a:pt x="105" y="538"/>
                                  </a:lnTo>
                                  <a:lnTo>
                                    <a:pt x="110" y="533"/>
                                  </a:lnTo>
                                  <a:lnTo>
                                    <a:pt x="110" y="528"/>
                                  </a:lnTo>
                                  <a:lnTo>
                                    <a:pt x="120" y="518"/>
                                  </a:lnTo>
                                  <a:lnTo>
                                    <a:pt x="120" y="514"/>
                                  </a:lnTo>
                                  <a:lnTo>
                                    <a:pt x="124" y="509"/>
                                  </a:lnTo>
                                  <a:lnTo>
                                    <a:pt x="124" y="504"/>
                                  </a:lnTo>
                                  <a:lnTo>
                                    <a:pt x="129" y="499"/>
                                  </a:lnTo>
                                  <a:lnTo>
                                    <a:pt x="129" y="494"/>
                                  </a:lnTo>
                                  <a:lnTo>
                                    <a:pt x="139" y="485"/>
                                  </a:lnTo>
                                  <a:lnTo>
                                    <a:pt x="139" y="480"/>
                                  </a:lnTo>
                                  <a:lnTo>
                                    <a:pt x="144" y="475"/>
                                  </a:lnTo>
                                  <a:lnTo>
                                    <a:pt x="144" y="470"/>
                                  </a:lnTo>
                                  <a:lnTo>
                                    <a:pt x="148" y="466"/>
                                  </a:lnTo>
                                  <a:lnTo>
                                    <a:pt x="148" y="461"/>
                                  </a:lnTo>
                                  <a:lnTo>
                                    <a:pt x="158" y="451"/>
                                  </a:lnTo>
                                  <a:lnTo>
                                    <a:pt x="158" y="446"/>
                                  </a:lnTo>
                                  <a:lnTo>
                                    <a:pt x="163" y="442"/>
                                  </a:lnTo>
                                  <a:lnTo>
                                    <a:pt x="163" y="437"/>
                                  </a:lnTo>
                                  <a:lnTo>
                                    <a:pt x="168" y="432"/>
                                  </a:lnTo>
                                  <a:lnTo>
                                    <a:pt x="168" y="427"/>
                                  </a:lnTo>
                                  <a:lnTo>
                                    <a:pt x="177" y="418"/>
                                  </a:lnTo>
                                  <a:lnTo>
                                    <a:pt x="177" y="413"/>
                                  </a:lnTo>
                                  <a:lnTo>
                                    <a:pt x="182" y="408"/>
                                  </a:lnTo>
                                  <a:lnTo>
                                    <a:pt x="182" y="403"/>
                                  </a:lnTo>
                                  <a:lnTo>
                                    <a:pt x="192" y="394"/>
                                  </a:lnTo>
                                  <a:lnTo>
                                    <a:pt x="192" y="389"/>
                                  </a:lnTo>
                                  <a:lnTo>
                                    <a:pt x="196" y="384"/>
                                  </a:lnTo>
                                  <a:lnTo>
                                    <a:pt x="196" y="379"/>
                                  </a:lnTo>
                                  <a:lnTo>
                                    <a:pt x="201" y="374"/>
                                  </a:lnTo>
                                  <a:lnTo>
                                    <a:pt x="201" y="370"/>
                                  </a:lnTo>
                                  <a:lnTo>
                                    <a:pt x="211" y="360"/>
                                  </a:lnTo>
                                  <a:lnTo>
                                    <a:pt x="211" y="355"/>
                                  </a:lnTo>
                                  <a:lnTo>
                                    <a:pt x="216" y="350"/>
                                  </a:lnTo>
                                  <a:lnTo>
                                    <a:pt x="216" y="346"/>
                                  </a:lnTo>
                                  <a:lnTo>
                                    <a:pt x="220" y="341"/>
                                  </a:lnTo>
                                  <a:lnTo>
                                    <a:pt x="220" y="336"/>
                                  </a:lnTo>
                                  <a:lnTo>
                                    <a:pt x="230" y="326"/>
                                  </a:lnTo>
                                  <a:lnTo>
                                    <a:pt x="230" y="322"/>
                                  </a:lnTo>
                                  <a:lnTo>
                                    <a:pt x="235" y="317"/>
                                  </a:lnTo>
                                  <a:lnTo>
                                    <a:pt x="235" y="312"/>
                                  </a:lnTo>
                                  <a:lnTo>
                                    <a:pt x="240" y="307"/>
                                  </a:lnTo>
                                  <a:lnTo>
                                    <a:pt x="240" y="302"/>
                                  </a:lnTo>
                                  <a:lnTo>
                                    <a:pt x="249" y="293"/>
                                  </a:lnTo>
                                  <a:lnTo>
                                    <a:pt x="249" y="288"/>
                                  </a:lnTo>
                                  <a:lnTo>
                                    <a:pt x="254" y="283"/>
                                  </a:lnTo>
                                  <a:lnTo>
                                    <a:pt x="254" y="278"/>
                                  </a:lnTo>
                                  <a:lnTo>
                                    <a:pt x="264" y="269"/>
                                  </a:lnTo>
                                  <a:lnTo>
                                    <a:pt x="264" y="264"/>
                                  </a:lnTo>
                                  <a:lnTo>
                                    <a:pt x="268" y="259"/>
                                  </a:lnTo>
                                  <a:lnTo>
                                    <a:pt x="268" y="254"/>
                                  </a:lnTo>
                                  <a:lnTo>
                                    <a:pt x="273" y="250"/>
                                  </a:lnTo>
                                  <a:lnTo>
                                    <a:pt x="273" y="245"/>
                                  </a:lnTo>
                                  <a:lnTo>
                                    <a:pt x="283" y="235"/>
                                  </a:lnTo>
                                  <a:lnTo>
                                    <a:pt x="283" y="230"/>
                                  </a:lnTo>
                                  <a:lnTo>
                                    <a:pt x="288" y="226"/>
                                  </a:lnTo>
                                  <a:lnTo>
                                    <a:pt x="288" y="221"/>
                                  </a:lnTo>
                                  <a:lnTo>
                                    <a:pt x="292" y="216"/>
                                  </a:lnTo>
                                  <a:lnTo>
                                    <a:pt x="292" y="211"/>
                                  </a:lnTo>
                                  <a:lnTo>
                                    <a:pt x="302" y="202"/>
                                  </a:lnTo>
                                  <a:lnTo>
                                    <a:pt x="302" y="197"/>
                                  </a:lnTo>
                                  <a:lnTo>
                                    <a:pt x="307" y="192"/>
                                  </a:lnTo>
                                  <a:lnTo>
                                    <a:pt x="307" y="187"/>
                                  </a:lnTo>
                                  <a:lnTo>
                                    <a:pt x="312" y="182"/>
                                  </a:lnTo>
                                  <a:lnTo>
                                    <a:pt x="312" y="178"/>
                                  </a:lnTo>
                                  <a:lnTo>
                                    <a:pt x="321" y="168"/>
                                  </a:lnTo>
                                  <a:lnTo>
                                    <a:pt x="321" y="163"/>
                                  </a:lnTo>
                                  <a:lnTo>
                                    <a:pt x="326" y="158"/>
                                  </a:lnTo>
                                  <a:lnTo>
                                    <a:pt x="326" y="154"/>
                                  </a:lnTo>
                                  <a:lnTo>
                                    <a:pt x="336" y="144"/>
                                  </a:lnTo>
                                  <a:lnTo>
                                    <a:pt x="336" y="139"/>
                                  </a:lnTo>
                                  <a:lnTo>
                                    <a:pt x="340" y="134"/>
                                  </a:lnTo>
                                  <a:lnTo>
                                    <a:pt x="340" y="130"/>
                                  </a:lnTo>
                                  <a:lnTo>
                                    <a:pt x="345" y="125"/>
                                  </a:lnTo>
                                  <a:lnTo>
                                    <a:pt x="345" y="120"/>
                                  </a:lnTo>
                                  <a:lnTo>
                                    <a:pt x="355" y="110"/>
                                  </a:lnTo>
                                  <a:lnTo>
                                    <a:pt x="355" y="106"/>
                                  </a:lnTo>
                                  <a:lnTo>
                                    <a:pt x="360" y="101"/>
                                  </a:lnTo>
                                  <a:lnTo>
                                    <a:pt x="360" y="96"/>
                                  </a:lnTo>
                                  <a:lnTo>
                                    <a:pt x="364" y="91"/>
                                  </a:lnTo>
                                  <a:lnTo>
                                    <a:pt x="364" y="86"/>
                                  </a:lnTo>
                                  <a:lnTo>
                                    <a:pt x="374" y="77"/>
                                  </a:lnTo>
                                  <a:lnTo>
                                    <a:pt x="374" y="72"/>
                                  </a:lnTo>
                                  <a:lnTo>
                                    <a:pt x="379" y="67"/>
                                  </a:lnTo>
                                  <a:lnTo>
                                    <a:pt x="379" y="62"/>
                                  </a:lnTo>
                                  <a:lnTo>
                                    <a:pt x="384" y="58"/>
                                  </a:lnTo>
                                  <a:lnTo>
                                    <a:pt x="384" y="53"/>
                                  </a:lnTo>
                                  <a:lnTo>
                                    <a:pt x="393" y="43"/>
                                  </a:lnTo>
                                  <a:lnTo>
                                    <a:pt x="393" y="38"/>
                                  </a:lnTo>
                                  <a:lnTo>
                                    <a:pt x="398" y="34"/>
                                  </a:lnTo>
                                  <a:lnTo>
                                    <a:pt x="398" y="29"/>
                                  </a:lnTo>
                                  <a:lnTo>
                                    <a:pt x="403" y="24"/>
                                  </a:lnTo>
                                  <a:lnTo>
                                    <a:pt x="403" y="19"/>
                                  </a:lnTo>
                                  <a:lnTo>
                                    <a:pt x="412" y="10"/>
                                  </a:lnTo>
                                  <a:lnTo>
                                    <a:pt x="412" y="5"/>
                                  </a:lnTo>
                                  <a:lnTo>
                                    <a:pt x="4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7" name="Freeform 2586"/>
                          <wps:cNvSpPr>
                            <a:spLocks/>
                          </wps:cNvSpPr>
                          <wps:spPr bwMode="auto">
                            <a:xfrm>
                              <a:off x="581" y="970"/>
                              <a:ext cx="355" cy="619"/>
                            </a:xfrm>
                            <a:custGeom>
                              <a:avLst/>
                              <a:gdLst>
                                <a:gd name="T0" fmla="*/ 0 w 355"/>
                                <a:gd name="T1" fmla="*/ 614 h 619"/>
                                <a:gd name="T2" fmla="*/ 4 w 355"/>
                                <a:gd name="T3" fmla="*/ 604 h 619"/>
                                <a:gd name="T4" fmla="*/ 9 w 355"/>
                                <a:gd name="T5" fmla="*/ 595 h 619"/>
                                <a:gd name="T6" fmla="*/ 19 w 355"/>
                                <a:gd name="T7" fmla="*/ 585 h 619"/>
                                <a:gd name="T8" fmla="*/ 24 w 355"/>
                                <a:gd name="T9" fmla="*/ 576 h 619"/>
                                <a:gd name="T10" fmla="*/ 33 w 355"/>
                                <a:gd name="T11" fmla="*/ 561 h 619"/>
                                <a:gd name="T12" fmla="*/ 38 w 355"/>
                                <a:gd name="T13" fmla="*/ 552 h 619"/>
                                <a:gd name="T14" fmla="*/ 43 w 355"/>
                                <a:gd name="T15" fmla="*/ 542 h 619"/>
                                <a:gd name="T16" fmla="*/ 52 w 355"/>
                                <a:gd name="T17" fmla="*/ 528 h 619"/>
                                <a:gd name="T18" fmla="*/ 57 w 355"/>
                                <a:gd name="T19" fmla="*/ 518 h 619"/>
                                <a:gd name="T20" fmla="*/ 62 w 355"/>
                                <a:gd name="T21" fmla="*/ 508 h 619"/>
                                <a:gd name="T22" fmla="*/ 72 w 355"/>
                                <a:gd name="T23" fmla="*/ 494 h 619"/>
                                <a:gd name="T24" fmla="*/ 76 w 355"/>
                                <a:gd name="T25" fmla="*/ 484 h 619"/>
                                <a:gd name="T26" fmla="*/ 86 w 355"/>
                                <a:gd name="T27" fmla="*/ 470 h 619"/>
                                <a:gd name="T28" fmla="*/ 91 w 355"/>
                                <a:gd name="T29" fmla="*/ 460 h 619"/>
                                <a:gd name="T30" fmla="*/ 96 w 355"/>
                                <a:gd name="T31" fmla="*/ 451 h 619"/>
                                <a:gd name="T32" fmla="*/ 105 w 355"/>
                                <a:gd name="T33" fmla="*/ 436 h 619"/>
                                <a:gd name="T34" fmla="*/ 110 w 355"/>
                                <a:gd name="T35" fmla="*/ 427 h 619"/>
                                <a:gd name="T36" fmla="*/ 115 w 355"/>
                                <a:gd name="T37" fmla="*/ 417 h 619"/>
                                <a:gd name="T38" fmla="*/ 124 w 355"/>
                                <a:gd name="T39" fmla="*/ 403 h 619"/>
                                <a:gd name="T40" fmla="*/ 129 w 355"/>
                                <a:gd name="T41" fmla="*/ 393 h 619"/>
                                <a:gd name="T42" fmla="*/ 139 w 355"/>
                                <a:gd name="T43" fmla="*/ 379 h 619"/>
                                <a:gd name="T44" fmla="*/ 144 w 355"/>
                                <a:gd name="T45" fmla="*/ 369 h 619"/>
                                <a:gd name="T46" fmla="*/ 148 w 355"/>
                                <a:gd name="T47" fmla="*/ 360 h 619"/>
                                <a:gd name="T48" fmla="*/ 158 w 355"/>
                                <a:gd name="T49" fmla="*/ 345 h 619"/>
                                <a:gd name="T50" fmla="*/ 163 w 355"/>
                                <a:gd name="T51" fmla="*/ 336 h 619"/>
                                <a:gd name="T52" fmla="*/ 168 w 355"/>
                                <a:gd name="T53" fmla="*/ 326 h 619"/>
                                <a:gd name="T54" fmla="*/ 177 w 355"/>
                                <a:gd name="T55" fmla="*/ 312 h 619"/>
                                <a:gd name="T56" fmla="*/ 182 w 355"/>
                                <a:gd name="T57" fmla="*/ 302 h 619"/>
                                <a:gd name="T58" fmla="*/ 192 w 355"/>
                                <a:gd name="T59" fmla="*/ 288 h 619"/>
                                <a:gd name="T60" fmla="*/ 196 w 355"/>
                                <a:gd name="T61" fmla="*/ 278 h 619"/>
                                <a:gd name="T62" fmla="*/ 201 w 355"/>
                                <a:gd name="T63" fmla="*/ 268 h 619"/>
                                <a:gd name="T64" fmla="*/ 211 w 355"/>
                                <a:gd name="T65" fmla="*/ 254 h 619"/>
                                <a:gd name="T66" fmla="*/ 216 w 355"/>
                                <a:gd name="T67" fmla="*/ 244 h 619"/>
                                <a:gd name="T68" fmla="*/ 220 w 355"/>
                                <a:gd name="T69" fmla="*/ 235 h 619"/>
                                <a:gd name="T70" fmla="*/ 230 w 355"/>
                                <a:gd name="T71" fmla="*/ 220 h 619"/>
                                <a:gd name="T72" fmla="*/ 235 w 355"/>
                                <a:gd name="T73" fmla="*/ 211 h 619"/>
                                <a:gd name="T74" fmla="*/ 244 w 355"/>
                                <a:gd name="T75" fmla="*/ 196 h 619"/>
                                <a:gd name="T76" fmla="*/ 249 w 355"/>
                                <a:gd name="T77" fmla="*/ 187 h 619"/>
                                <a:gd name="T78" fmla="*/ 254 w 355"/>
                                <a:gd name="T79" fmla="*/ 177 h 619"/>
                                <a:gd name="T80" fmla="*/ 264 w 355"/>
                                <a:gd name="T81" fmla="*/ 163 h 619"/>
                                <a:gd name="T82" fmla="*/ 268 w 355"/>
                                <a:gd name="T83" fmla="*/ 153 h 619"/>
                                <a:gd name="T84" fmla="*/ 273 w 355"/>
                                <a:gd name="T85" fmla="*/ 144 h 619"/>
                                <a:gd name="T86" fmla="*/ 283 w 355"/>
                                <a:gd name="T87" fmla="*/ 129 h 619"/>
                                <a:gd name="T88" fmla="*/ 288 w 355"/>
                                <a:gd name="T89" fmla="*/ 120 h 619"/>
                                <a:gd name="T90" fmla="*/ 292 w 355"/>
                                <a:gd name="T91" fmla="*/ 110 h 619"/>
                                <a:gd name="T92" fmla="*/ 302 w 355"/>
                                <a:gd name="T93" fmla="*/ 96 h 619"/>
                                <a:gd name="T94" fmla="*/ 307 w 355"/>
                                <a:gd name="T95" fmla="*/ 86 h 619"/>
                                <a:gd name="T96" fmla="*/ 316 w 355"/>
                                <a:gd name="T97" fmla="*/ 72 h 619"/>
                                <a:gd name="T98" fmla="*/ 321 w 355"/>
                                <a:gd name="T99" fmla="*/ 62 h 619"/>
                                <a:gd name="T100" fmla="*/ 326 w 355"/>
                                <a:gd name="T101" fmla="*/ 52 h 619"/>
                                <a:gd name="T102" fmla="*/ 336 w 355"/>
                                <a:gd name="T103" fmla="*/ 38 h 619"/>
                                <a:gd name="T104" fmla="*/ 340 w 355"/>
                                <a:gd name="T105" fmla="*/ 28 h 619"/>
                                <a:gd name="T106" fmla="*/ 345 w 355"/>
                                <a:gd name="T107" fmla="*/ 19 h 619"/>
                                <a:gd name="T108" fmla="*/ 355 w 355"/>
                                <a:gd name="T109" fmla="*/ 4 h 6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55" h="619">
                                  <a:moveTo>
                                    <a:pt x="0" y="619"/>
                                  </a:moveTo>
                                  <a:lnTo>
                                    <a:pt x="0" y="614"/>
                                  </a:lnTo>
                                  <a:lnTo>
                                    <a:pt x="4" y="609"/>
                                  </a:lnTo>
                                  <a:lnTo>
                                    <a:pt x="4" y="604"/>
                                  </a:lnTo>
                                  <a:lnTo>
                                    <a:pt x="9" y="600"/>
                                  </a:lnTo>
                                  <a:lnTo>
                                    <a:pt x="9" y="595"/>
                                  </a:lnTo>
                                  <a:lnTo>
                                    <a:pt x="14" y="590"/>
                                  </a:lnTo>
                                  <a:lnTo>
                                    <a:pt x="19" y="585"/>
                                  </a:lnTo>
                                  <a:lnTo>
                                    <a:pt x="19" y="580"/>
                                  </a:lnTo>
                                  <a:lnTo>
                                    <a:pt x="24" y="576"/>
                                  </a:lnTo>
                                  <a:lnTo>
                                    <a:pt x="24" y="571"/>
                                  </a:lnTo>
                                  <a:lnTo>
                                    <a:pt x="33" y="561"/>
                                  </a:lnTo>
                                  <a:lnTo>
                                    <a:pt x="33" y="556"/>
                                  </a:lnTo>
                                  <a:lnTo>
                                    <a:pt x="38" y="552"/>
                                  </a:lnTo>
                                  <a:lnTo>
                                    <a:pt x="38" y="547"/>
                                  </a:lnTo>
                                  <a:lnTo>
                                    <a:pt x="43" y="542"/>
                                  </a:lnTo>
                                  <a:lnTo>
                                    <a:pt x="43" y="537"/>
                                  </a:lnTo>
                                  <a:lnTo>
                                    <a:pt x="52" y="528"/>
                                  </a:lnTo>
                                  <a:lnTo>
                                    <a:pt x="52" y="523"/>
                                  </a:lnTo>
                                  <a:lnTo>
                                    <a:pt x="57" y="518"/>
                                  </a:lnTo>
                                  <a:lnTo>
                                    <a:pt x="57" y="513"/>
                                  </a:lnTo>
                                  <a:lnTo>
                                    <a:pt x="62" y="508"/>
                                  </a:lnTo>
                                  <a:lnTo>
                                    <a:pt x="62" y="504"/>
                                  </a:lnTo>
                                  <a:lnTo>
                                    <a:pt x="72" y="494"/>
                                  </a:lnTo>
                                  <a:lnTo>
                                    <a:pt x="72" y="489"/>
                                  </a:lnTo>
                                  <a:lnTo>
                                    <a:pt x="76" y="484"/>
                                  </a:lnTo>
                                  <a:lnTo>
                                    <a:pt x="76" y="480"/>
                                  </a:lnTo>
                                  <a:lnTo>
                                    <a:pt x="86" y="470"/>
                                  </a:lnTo>
                                  <a:lnTo>
                                    <a:pt x="86" y="465"/>
                                  </a:lnTo>
                                  <a:lnTo>
                                    <a:pt x="91" y="460"/>
                                  </a:lnTo>
                                  <a:lnTo>
                                    <a:pt x="91" y="456"/>
                                  </a:lnTo>
                                  <a:lnTo>
                                    <a:pt x="96" y="451"/>
                                  </a:lnTo>
                                  <a:lnTo>
                                    <a:pt x="96" y="446"/>
                                  </a:lnTo>
                                  <a:lnTo>
                                    <a:pt x="105" y="436"/>
                                  </a:lnTo>
                                  <a:lnTo>
                                    <a:pt x="105" y="432"/>
                                  </a:lnTo>
                                  <a:lnTo>
                                    <a:pt x="110" y="427"/>
                                  </a:lnTo>
                                  <a:lnTo>
                                    <a:pt x="110" y="422"/>
                                  </a:lnTo>
                                  <a:lnTo>
                                    <a:pt x="115" y="417"/>
                                  </a:lnTo>
                                  <a:lnTo>
                                    <a:pt x="115" y="412"/>
                                  </a:lnTo>
                                  <a:lnTo>
                                    <a:pt x="124" y="403"/>
                                  </a:lnTo>
                                  <a:lnTo>
                                    <a:pt x="124" y="398"/>
                                  </a:lnTo>
                                  <a:lnTo>
                                    <a:pt x="129" y="393"/>
                                  </a:lnTo>
                                  <a:lnTo>
                                    <a:pt x="129" y="388"/>
                                  </a:lnTo>
                                  <a:lnTo>
                                    <a:pt x="139" y="379"/>
                                  </a:lnTo>
                                  <a:lnTo>
                                    <a:pt x="139" y="374"/>
                                  </a:lnTo>
                                  <a:lnTo>
                                    <a:pt x="144" y="369"/>
                                  </a:lnTo>
                                  <a:lnTo>
                                    <a:pt x="144" y="364"/>
                                  </a:lnTo>
                                  <a:lnTo>
                                    <a:pt x="148" y="360"/>
                                  </a:lnTo>
                                  <a:lnTo>
                                    <a:pt x="148" y="355"/>
                                  </a:lnTo>
                                  <a:lnTo>
                                    <a:pt x="158" y="345"/>
                                  </a:lnTo>
                                  <a:lnTo>
                                    <a:pt x="158" y="340"/>
                                  </a:lnTo>
                                  <a:lnTo>
                                    <a:pt x="163" y="336"/>
                                  </a:lnTo>
                                  <a:lnTo>
                                    <a:pt x="163" y="331"/>
                                  </a:lnTo>
                                  <a:lnTo>
                                    <a:pt x="168" y="326"/>
                                  </a:lnTo>
                                  <a:lnTo>
                                    <a:pt x="168" y="321"/>
                                  </a:lnTo>
                                  <a:lnTo>
                                    <a:pt x="177" y="312"/>
                                  </a:lnTo>
                                  <a:lnTo>
                                    <a:pt x="177" y="307"/>
                                  </a:lnTo>
                                  <a:lnTo>
                                    <a:pt x="182" y="302"/>
                                  </a:lnTo>
                                  <a:lnTo>
                                    <a:pt x="182" y="297"/>
                                  </a:lnTo>
                                  <a:lnTo>
                                    <a:pt x="192" y="288"/>
                                  </a:lnTo>
                                  <a:lnTo>
                                    <a:pt x="192" y="283"/>
                                  </a:lnTo>
                                  <a:lnTo>
                                    <a:pt x="196" y="278"/>
                                  </a:lnTo>
                                  <a:lnTo>
                                    <a:pt x="196" y="273"/>
                                  </a:lnTo>
                                  <a:lnTo>
                                    <a:pt x="201" y="268"/>
                                  </a:lnTo>
                                  <a:lnTo>
                                    <a:pt x="201" y="264"/>
                                  </a:lnTo>
                                  <a:lnTo>
                                    <a:pt x="211" y="254"/>
                                  </a:lnTo>
                                  <a:lnTo>
                                    <a:pt x="211" y="249"/>
                                  </a:lnTo>
                                  <a:lnTo>
                                    <a:pt x="216" y="244"/>
                                  </a:lnTo>
                                  <a:lnTo>
                                    <a:pt x="216" y="240"/>
                                  </a:lnTo>
                                  <a:lnTo>
                                    <a:pt x="220" y="235"/>
                                  </a:lnTo>
                                  <a:lnTo>
                                    <a:pt x="220" y="230"/>
                                  </a:lnTo>
                                  <a:lnTo>
                                    <a:pt x="230" y="220"/>
                                  </a:lnTo>
                                  <a:lnTo>
                                    <a:pt x="230" y="216"/>
                                  </a:lnTo>
                                  <a:lnTo>
                                    <a:pt x="235" y="211"/>
                                  </a:lnTo>
                                  <a:lnTo>
                                    <a:pt x="235" y="206"/>
                                  </a:lnTo>
                                  <a:lnTo>
                                    <a:pt x="244" y="196"/>
                                  </a:lnTo>
                                  <a:lnTo>
                                    <a:pt x="244" y="192"/>
                                  </a:lnTo>
                                  <a:lnTo>
                                    <a:pt x="249" y="187"/>
                                  </a:lnTo>
                                  <a:lnTo>
                                    <a:pt x="249" y="182"/>
                                  </a:lnTo>
                                  <a:lnTo>
                                    <a:pt x="254" y="177"/>
                                  </a:lnTo>
                                  <a:lnTo>
                                    <a:pt x="254" y="172"/>
                                  </a:lnTo>
                                  <a:lnTo>
                                    <a:pt x="264" y="163"/>
                                  </a:lnTo>
                                  <a:lnTo>
                                    <a:pt x="264" y="158"/>
                                  </a:lnTo>
                                  <a:lnTo>
                                    <a:pt x="268" y="153"/>
                                  </a:lnTo>
                                  <a:lnTo>
                                    <a:pt x="268" y="148"/>
                                  </a:lnTo>
                                  <a:lnTo>
                                    <a:pt x="273" y="144"/>
                                  </a:lnTo>
                                  <a:lnTo>
                                    <a:pt x="273" y="139"/>
                                  </a:lnTo>
                                  <a:lnTo>
                                    <a:pt x="283" y="129"/>
                                  </a:lnTo>
                                  <a:lnTo>
                                    <a:pt x="283" y="124"/>
                                  </a:lnTo>
                                  <a:lnTo>
                                    <a:pt x="288" y="120"/>
                                  </a:lnTo>
                                  <a:lnTo>
                                    <a:pt x="288" y="115"/>
                                  </a:lnTo>
                                  <a:lnTo>
                                    <a:pt x="292" y="110"/>
                                  </a:lnTo>
                                  <a:lnTo>
                                    <a:pt x="292" y="105"/>
                                  </a:lnTo>
                                  <a:lnTo>
                                    <a:pt x="302" y="96"/>
                                  </a:lnTo>
                                  <a:lnTo>
                                    <a:pt x="302" y="91"/>
                                  </a:lnTo>
                                  <a:lnTo>
                                    <a:pt x="307" y="86"/>
                                  </a:lnTo>
                                  <a:lnTo>
                                    <a:pt x="307" y="81"/>
                                  </a:lnTo>
                                  <a:lnTo>
                                    <a:pt x="316" y="72"/>
                                  </a:lnTo>
                                  <a:lnTo>
                                    <a:pt x="316" y="67"/>
                                  </a:lnTo>
                                  <a:lnTo>
                                    <a:pt x="321" y="62"/>
                                  </a:lnTo>
                                  <a:lnTo>
                                    <a:pt x="321" y="57"/>
                                  </a:lnTo>
                                  <a:lnTo>
                                    <a:pt x="326" y="52"/>
                                  </a:lnTo>
                                  <a:lnTo>
                                    <a:pt x="326" y="48"/>
                                  </a:lnTo>
                                  <a:lnTo>
                                    <a:pt x="336" y="38"/>
                                  </a:lnTo>
                                  <a:lnTo>
                                    <a:pt x="336" y="33"/>
                                  </a:lnTo>
                                  <a:lnTo>
                                    <a:pt x="340" y="28"/>
                                  </a:lnTo>
                                  <a:lnTo>
                                    <a:pt x="340" y="24"/>
                                  </a:lnTo>
                                  <a:lnTo>
                                    <a:pt x="345" y="19"/>
                                  </a:lnTo>
                                  <a:lnTo>
                                    <a:pt x="345" y="14"/>
                                  </a:lnTo>
                                  <a:lnTo>
                                    <a:pt x="355" y="4"/>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8" name="Freeform 2587"/>
                          <wps:cNvSpPr>
                            <a:spLocks/>
                          </wps:cNvSpPr>
                          <wps:spPr bwMode="auto">
                            <a:xfrm>
                              <a:off x="950" y="504"/>
                              <a:ext cx="255" cy="446"/>
                            </a:xfrm>
                            <a:custGeom>
                              <a:avLst/>
                              <a:gdLst>
                                <a:gd name="T0" fmla="*/ 0 w 255"/>
                                <a:gd name="T1" fmla="*/ 442 h 446"/>
                                <a:gd name="T2" fmla="*/ 5 w 255"/>
                                <a:gd name="T3" fmla="*/ 432 h 446"/>
                                <a:gd name="T4" fmla="*/ 10 w 255"/>
                                <a:gd name="T5" fmla="*/ 422 h 446"/>
                                <a:gd name="T6" fmla="*/ 19 w 255"/>
                                <a:gd name="T7" fmla="*/ 413 h 446"/>
                                <a:gd name="T8" fmla="*/ 24 w 255"/>
                                <a:gd name="T9" fmla="*/ 403 h 446"/>
                                <a:gd name="T10" fmla="*/ 29 w 255"/>
                                <a:gd name="T11" fmla="*/ 394 h 446"/>
                                <a:gd name="T12" fmla="*/ 39 w 255"/>
                                <a:gd name="T13" fmla="*/ 379 h 446"/>
                                <a:gd name="T14" fmla="*/ 43 w 255"/>
                                <a:gd name="T15" fmla="*/ 370 h 446"/>
                                <a:gd name="T16" fmla="*/ 53 w 255"/>
                                <a:gd name="T17" fmla="*/ 355 h 446"/>
                                <a:gd name="T18" fmla="*/ 58 w 255"/>
                                <a:gd name="T19" fmla="*/ 346 h 446"/>
                                <a:gd name="T20" fmla="*/ 63 w 255"/>
                                <a:gd name="T21" fmla="*/ 336 h 446"/>
                                <a:gd name="T22" fmla="*/ 72 w 255"/>
                                <a:gd name="T23" fmla="*/ 322 h 446"/>
                                <a:gd name="T24" fmla="*/ 77 w 255"/>
                                <a:gd name="T25" fmla="*/ 312 h 446"/>
                                <a:gd name="T26" fmla="*/ 82 w 255"/>
                                <a:gd name="T27" fmla="*/ 302 h 446"/>
                                <a:gd name="T28" fmla="*/ 91 w 255"/>
                                <a:gd name="T29" fmla="*/ 288 h 446"/>
                                <a:gd name="T30" fmla="*/ 96 w 255"/>
                                <a:gd name="T31" fmla="*/ 278 h 446"/>
                                <a:gd name="T32" fmla="*/ 106 w 255"/>
                                <a:gd name="T33" fmla="*/ 264 h 446"/>
                                <a:gd name="T34" fmla="*/ 111 w 255"/>
                                <a:gd name="T35" fmla="*/ 254 h 446"/>
                                <a:gd name="T36" fmla="*/ 115 w 255"/>
                                <a:gd name="T37" fmla="*/ 245 h 446"/>
                                <a:gd name="T38" fmla="*/ 125 w 255"/>
                                <a:gd name="T39" fmla="*/ 230 h 446"/>
                                <a:gd name="T40" fmla="*/ 130 w 255"/>
                                <a:gd name="T41" fmla="*/ 221 h 446"/>
                                <a:gd name="T42" fmla="*/ 135 w 255"/>
                                <a:gd name="T43" fmla="*/ 211 h 446"/>
                                <a:gd name="T44" fmla="*/ 144 w 255"/>
                                <a:gd name="T45" fmla="*/ 197 h 446"/>
                                <a:gd name="T46" fmla="*/ 149 w 255"/>
                                <a:gd name="T47" fmla="*/ 187 h 446"/>
                                <a:gd name="T48" fmla="*/ 154 w 255"/>
                                <a:gd name="T49" fmla="*/ 178 h 446"/>
                                <a:gd name="T50" fmla="*/ 163 w 255"/>
                                <a:gd name="T51" fmla="*/ 163 h 446"/>
                                <a:gd name="T52" fmla="*/ 168 w 255"/>
                                <a:gd name="T53" fmla="*/ 154 h 446"/>
                                <a:gd name="T54" fmla="*/ 178 w 255"/>
                                <a:gd name="T55" fmla="*/ 139 h 446"/>
                                <a:gd name="T56" fmla="*/ 183 w 255"/>
                                <a:gd name="T57" fmla="*/ 130 h 446"/>
                                <a:gd name="T58" fmla="*/ 187 w 255"/>
                                <a:gd name="T59" fmla="*/ 120 h 446"/>
                                <a:gd name="T60" fmla="*/ 197 w 255"/>
                                <a:gd name="T61" fmla="*/ 106 h 446"/>
                                <a:gd name="T62" fmla="*/ 202 w 255"/>
                                <a:gd name="T63" fmla="*/ 96 h 446"/>
                                <a:gd name="T64" fmla="*/ 207 w 255"/>
                                <a:gd name="T65" fmla="*/ 86 h 446"/>
                                <a:gd name="T66" fmla="*/ 216 w 255"/>
                                <a:gd name="T67" fmla="*/ 72 h 446"/>
                                <a:gd name="T68" fmla="*/ 221 w 255"/>
                                <a:gd name="T69" fmla="*/ 62 h 446"/>
                                <a:gd name="T70" fmla="*/ 231 w 255"/>
                                <a:gd name="T71" fmla="*/ 48 h 446"/>
                                <a:gd name="T72" fmla="*/ 235 w 255"/>
                                <a:gd name="T73" fmla="*/ 38 h 446"/>
                                <a:gd name="T74" fmla="*/ 240 w 255"/>
                                <a:gd name="T75" fmla="*/ 29 h 446"/>
                                <a:gd name="T76" fmla="*/ 250 w 255"/>
                                <a:gd name="T77" fmla="*/ 14 h 446"/>
                                <a:gd name="T78" fmla="*/ 255 w 255"/>
                                <a:gd name="T79" fmla="*/ 5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55" h="446">
                                  <a:moveTo>
                                    <a:pt x="0" y="446"/>
                                  </a:moveTo>
                                  <a:lnTo>
                                    <a:pt x="0" y="442"/>
                                  </a:lnTo>
                                  <a:lnTo>
                                    <a:pt x="5" y="437"/>
                                  </a:lnTo>
                                  <a:lnTo>
                                    <a:pt x="5" y="432"/>
                                  </a:lnTo>
                                  <a:lnTo>
                                    <a:pt x="10" y="427"/>
                                  </a:lnTo>
                                  <a:lnTo>
                                    <a:pt x="10" y="422"/>
                                  </a:lnTo>
                                  <a:lnTo>
                                    <a:pt x="15" y="418"/>
                                  </a:lnTo>
                                  <a:lnTo>
                                    <a:pt x="19" y="413"/>
                                  </a:lnTo>
                                  <a:lnTo>
                                    <a:pt x="19" y="408"/>
                                  </a:lnTo>
                                  <a:lnTo>
                                    <a:pt x="24" y="403"/>
                                  </a:lnTo>
                                  <a:lnTo>
                                    <a:pt x="24" y="398"/>
                                  </a:lnTo>
                                  <a:lnTo>
                                    <a:pt x="29" y="394"/>
                                  </a:lnTo>
                                  <a:lnTo>
                                    <a:pt x="29" y="389"/>
                                  </a:lnTo>
                                  <a:lnTo>
                                    <a:pt x="39" y="379"/>
                                  </a:lnTo>
                                  <a:lnTo>
                                    <a:pt x="39" y="374"/>
                                  </a:lnTo>
                                  <a:lnTo>
                                    <a:pt x="43" y="370"/>
                                  </a:lnTo>
                                  <a:lnTo>
                                    <a:pt x="43" y="365"/>
                                  </a:lnTo>
                                  <a:lnTo>
                                    <a:pt x="53" y="355"/>
                                  </a:lnTo>
                                  <a:lnTo>
                                    <a:pt x="53" y="350"/>
                                  </a:lnTo>
                                  <a:lnTo>
                                    <a:pt x="58" y="346"/>
                                  </a:lnTo>
                                  <a:lnTo>
                                    <a:pt x="58" y="341"/>
                                  </a:lnTo>
                                  <a:lnTo>
                                    <a:pt x="63" y="336"/>
                                  </a:lnTo>
                                  <a:lnTo>
                                    <a:pt x="63" y="331"/>
                                  </a:lnTo>
                                  <a:lnTo>
                                    <a:pt x="72" y="322"/>
                                  </a:lnTo>
                                  <a:lnTo>
                                    <a:pt x="72" y="317"/>
                                  </a:lnTo>
                                  <a:lnTo>
                                    <a:pt x="77" y="312"/>
                                  </a:lnTo>
                                  <a:lnTo>
                                    <a:pt x="77" y="307"/>
                                  </a:lnTo>
                                  <a:lnTo>
                                    <a:pt x="82" y="302"/>
                                  </a:lnTo>
                                  <a:lnTo>
                                    <a:pt x="82" y="298"/>
                                  </a:lnTo>
                                  <a:lnTo>
                                    <a:pt x="91" y="288"/>
                                  </a:lnTo>
                                  <a:lnTo>
                                    <a:pt x="91" y="283"/>
                                  </a:lnTo>
                                  <a:lnTo>
                                    <a:pt x="96" y="278"/>
                                  </a:lnTo>
                                  <a:lnTo>
                                    <a:pt x="96" y="274"/>
                                  </a:lnTo>
                                  <a:lnTo>
                                    <a:pt x="106" y="264"/>
                                  </a:lnTo>
                                  <a:lnTo>
                                    <a:pt x="106" y="259"/>
                                  </a:lnTo>
                                  <a:lnTo>
                                    <a:pt x="111" y="254"/>
                                  </a:lnTo>
                                  <a:lnTo>
                                    <a:pt x="111" y="250"/>
                                  </a:lnTo>
                                  <a:lnTo>
                                    <a:pt x="115" y="245"/>
                                  </a:lnTo>
                                  <a:lnTo>
                                    <a:pt x="115" y="240"/>
                                  </a:lnTo>
                                  <a:lnTo>
                                    <a:pt x="125" y="230"/>
                                  </a:lnTo>
                                  <a:lnTo>
                                    <a:pt x="125" y="226"/>
                                  </a:lnTo>
                                  <a:lnTo>
                                    <a:pt x="130" y="221"/>
                                  </a:lnTo>
                                  <a:lnTo>
                                    <a:pt x="130" y="216"/>
                                  </a:lnTo>
                                  <a:lnTo>
                                    <a:pt x="135" y="211"/>
                                  </a:lnTo>
                                  <a:lnTo>
                                    <a:pt x="135" y="206"/>
                                  </a:lnTo>
                                  <a:lnTo>
                                    <a:pt x="144" y="197"/>
                                  </a:lnTo>
                                  <a:lnTo>
                                    <a:pt x="144" y="192"/>
                                  </a:lnTo>
                                  <a:lnTo>
                                    <a:pt x="149" y="187"/>
                                  </a:lnTo>
                                  <a:lnTo>
                                    <a:pt x="149" y="182"/>
                                  </a:lnTo>
                                  <a:lnTo>
                                    <a:pt x="154" y="178"/>
                                  </a:lnTo>
                                  <a:lnTo>
                                    <a:pt x="154" y="173"/>
                                  </a:lnTo>
                                  <a:lnTo>
                                    <a:pt x="163" y="163"/>
                                  </a:lnTo>
                                  <a:lnTo>
                                    <a:pt x="163" y="158"/>
                                  </a:lnTo>
                                  <a:lnTo>
                                    <a:pt x="168" y="154"/>
                                  </a:lnTo>
                                  <a:lnTo>
                                    <a:pt x="168" y="149"/>
                                  </a:lnTo>
                                  <a:lnTo>
                                    <a:pt x="178" y="139"/>
                                  </a:lnTo>
                                  <a:lnTo>
                                    <a:pt x="178" y="134"/>
                                  </a:lnTo>
                                  <a:lnTo>
                                    <a:pt x="183" y="130"/>
                                  </a:lnTo>
                                  <a:lnTo>
                                    <a:pt x="183" y="125"/>
                                  </a:lnTo>
                                  <a:lnTo>
                                    <a:pt x="187" y="120"/>
                                  </a:lnTo>
                                  <a:lnTo>
                                    <a:pt x="187" y="115"/>
                                  </a:lnTo>
                                  <a:lnTo>
                                    <a:pt x="197" y="106"/>
                                  </a:lnTo>
                                  <a:lnTo>
                                    <a:pt x="197" y="101"/>
                                  </a:lnTo>
                                  <a:lnTo>
                                    <a:pt x="202" y="96"/>
                                  </a:lnTo>
                                  <a:lnTo>
                                    <a:pt x="202" y="91"/>
                                  </a:lnTo>
                                  <a:lnTo>
                                    <a:pt x="207" y="86"/>
                                  </a:lnTo>
                                  <a:lnTo>
                                    <a:pt x="207" y="82"/>
                                  </a:lnTo>
                                  <a:lnTo>
                                    <a:pt x="216" y="72"/>
                                  </a:lnTo>
                                  <a:lnTo>
                                    <a:pt x="216" y="67"/>
                                  </a:lnTo>
                                  <a:lnTo>
                                    <a:pt x="221" y="62"/>
                                  </a:lnTo>
                                  <a:lnTo>
                                    <a:pt x="221" y="58"/>
                                  </a:lnTo>
                                  <a:lnTo>
                                    <a:pt x="231" y="48"/>
                                  </a:lnTo>
                                  <a:lnTo>
                                    <a:pt x="231" y="43"/>
                                  </a:lnTo>
                                  <a:lnTo>
                                    <a:pt x="235" y="38"/>
                                  </a:lnTo>
                                  <a:lnTo>
                                    <a:pt x="235" y="34"/>
                                  </a:lnTo>
                                  <a:lnTo>
                                    <a:pt x="240" y="29"/>
                                  </a:lnTo>
                                  <a:lnTo>
                                    <a:pt x="240" y="24"/>
                                  </a:lnTo>
                                  <a:lnTo>
                                    <a:pt x="250" y="14"/>
                                  </a:lnTo>
                                  <a:lnTo>
                                    <a:pt x="250" y="10"/>
                                  </a:lnTo>
                                  <a:lnTo>
                                    <a:pt x="255" y="5"/>
                                  </a:lnTo>
                                  <a:lnTo>
                                    <a:pt x="2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9" name="Freeform 2588"/>
                          <wps:cNvSpPr>
                            <a:spLocks/>
                          </wps:cNvSpPr>
                          <wps:spPr bwMode="auto">
                            <a:xfrm>
                              <a:off x="581" y="1330"/>
                              <a:ext cx="355" cy="619"/>
                            </a:xfrm>
                            <a:custGeom>
                              <a:avLst/>
                              <a:gdLst>
                                <a:gd name="T0" fmla="*/ 0 w 355"/>
                                <a:gd name="T1" fmla="*/ 614 h 619"/>
                                <a:gd name="T2" fmla="*/ 4 w 355"/>
                                <a:gd name="T3" fmla="*/ 604 h 619"/>
                                <a:gd name="T4" fmla="*/ 9 w 355"/>
                                <a:gd name="T5" fmla="*/ 595 h 619"/>
                                <a:gd name="T6" fmla="*/ 19 w 355"/>
                                <a:gd name="T7" fmla="*/ 585 h 619"/>
                                <a:gd name="T8" fmla="*/ 24 w 355"/>
                                <a:gd name="T9" fmla="*/ 576 h 619"/>
                                <a:gd name="T10" fmla="*/ 33 w 355"/>
                                <a:gd name="T11" fmla="*/ 561 h 619"/>
                                <a:gd name="T12" fmla="*/ 38 w 355"/>
                                <a:gd name="T13" fmla="*/ 552 h 619"/>
                                <a:gd name="T14" fmla="*/ 43 w 355"/>
                                <a:gd name="T15" fmla="*/ 542 h 619"/>
                                <a:gd name="T16" fmla="*/ 52 w 355"/>
                                <a:gd name="T17" fmla="*/ 528 h 619"/>
                                <a:gd name="T18" fmla="*/ 57 w 355"/>
                                <a:gd name="T19" fmla="*/ 518 h 619"/>
                                <a:gd name="T20" fmla="*/ 62 w 355"/>
                                <a:gd name="T21" fmla="*/ 508 h 619"/>
                                <a:gd name="T22" fmla="*/ 72 w 355"/>
                                <a:gd name="T23" fmla="*/ 494 h 619"/>
                                <a:gd name="T24" fmla="*/ 76 w 355"/>
                                <a:gd name="T25" fmla="*/ 484 h 619"/>
                                <a:gd name="T26" fmla="*/ 86 w 355"/>
                                <a:gd name="T27" fmla="*/ 470 h 619"/>
                                <a:gd name="T28" fmla="*/ 91 w 355"/>
                                <a:gd name="T29" fmla="*/ 460 h 619"/>
                                <a:gd name="T30" fmla="*/ 96 w 355"/>
                                <a:gd name="T31" fmla="*/ 451 h 619"/>
                                <a:gd name="T32" fmla="*/ 105 w 355"/>
                                <a:gd name="T33" fmla="*/ 436 h 619"/>
                                <a:gd name="T34" fmla="*/ 110 w 355"/>
                                <a:gd name="T35" fmla="*/ 427 h 619"/>
                                <a:gd name="T36" fmla="*/ 115 w 355"/>
                                <a:gd name="T37" fmla="*/ 417 h 619"/>
                                <a:gd name="T38" fmla="*/ 124 w 355"/>
                                <a:gd name="T39" fmla="*/ 403 h 619"/>
                                <a:gd name="T40" fmla="*/ 129 w 355"/>
                                <a:gd name="T41" fmla="*/ 393 h 619"/>
                                <a:gd name="T42" fmla="*/ 134 w 355"/>
                                <a:gd name="T43" fmla="*/ 384 h 619"/>
                                <a:gd name="T44" fmla="*/ 144 w 355"/>
                                <a:gd name="T45" fmla="*/ 369 h 619"/>
                                <a:gd name="T46" fmla="*/ 148 w 355"/>
                                <a:gd name="T47" fmla="*/ 360 h 619"/>
                                <a:gd name="T48" fmla="*/ 158 w 355"/>
                                <a:gd name="T49" fmla="*/ 345 h 619"/>
                                <a:gd name="T50" fmla="*/ 163 w 355"/>
                                <a:gd name="T51" fmla="*/ 336 h 619"/>
                                <a:gd name="T52" fmla="*/ 168 w 355"/>
                                <a:gd name="T53" fmla="*/ 326 h 619"/>
                                <a:gd name="T54" fmla="*/ 177 w 355"/>
                                <a:gd name="T55" fmla="*/ 312 h 619"/>
                                <a:gd name="T56" fmla="*/ 182 w 355"/>
                                <a:gd name="T57" fmla="*/ 302 h 619"/>
                                <a:gd name="T58" fmla="*/ 187 w 355"/>
                                <a:gd name="T59" fmla="*/ 292 h 619"/>
                                <a:gd name="T60" fmla="*/ 196 w 355"/>
                                <a:gd name="T61" fmla="*/ 278 h 619"/>
                                <a:gd name="T62" fmla="*/ 201 w 355"/>
                                <a:gd name="T63" fmla="*/ 268 h 619"/>
                                <a:gd name="T64" fmla="*/ 211 w 355"/>
                                <a:gd name="T65" fmla="*/ 254 h 619"/>
                                <a:gd name="T66" fmla="*/ 216 w 355"/>
                                <a:gd name="T67" fmla="*/ 244 h 619"/>
                                <a:gd name="T68" fmla="*/ 220 w 355"/>
                                <a:gd name="T69" fmla="*/ 235 h 619"/>
                                <a:gd name="T70" fmla="*/ 230 w 355"/>
                                <a:gd name="T71" fmla="*/ 220 h 619"/>
                                <a:gd name="T72" fmla="*/ 235 w 355"/>
                                <a:gd name="T73" fmla="*/ 211 h 619"/>
                                <a:gd name="T74" fmla="*/ 240 w 355"/>
                                <a:gd name="T75" fmla="*/ 201 h 619"/>
                                <a:gd name="T76" fmla="*/ 249 w 355"/>
                                <a:gd name="T77" fmla="*/ 187 h 619"/>
                                <a:gd name="T78" fmla="*/ 254 w 355"/>
                                <a:gd name="T79" fmla="*/ 177 h 619"/>
                                <a:gd name="T80" fmla="*/ 259 w 355"/>
                                <a:gd name="T81" fmla="*/ 168 h 619"/>
                                <a:gd name="T82" fmla="*/ 268 w 355"/>
                                <a:gd name="T83" fmla="*/ 153 h 619"/>
                                <a:gd name="T84" fmla="*/ 273 w 355"/>
                                <a:gd name="T85" fmla="*/ 144 h 619"/>
                                <a:gd name="T86" fmla="*/ 283 w 355"/>
                                <a:gd name="T87" fmla="*/ 129 h 619"/>
                                <a:gd name="T88" fmla="*/ 288 w 355"/>
                                <a:gd name="T89" fmla="*/ 120 h 619"/>
                                <a:gd name="T90" fmla="*/ 292 w 355"/>
                                <a:gd name="T91" fmla="*/ 110 h 619"/>
                                <a:gd name="T92" fmla="*/ 302 w 355"/>
                                <a:gd name="T93" fmla="*/ 96 h 619"/>
                                <a:gd name="T94" fmla="*/ 307 w 355"/>
                                <a:gd name="T95" fmla="*/ 86 h 619"/>
                                <a:gd name="T96" fmla="*/ 312 w 355"/>
                                <a:gd name="T97" fmla="*/ 76 h 619"/>
                                <a:gd name="T98" fmla="*/ 321 w 355"/>
                                <a:gd name="T99" fmla="*/ 62 h 619"/>
                                <a:gd name="T100" fmla="*/ 326 w 355"/>
                                <a:gd name="T101" fmla="*/ 52 h 619"/>
                                <a:gd name="T102" fmla="*/ 336 w 355"/>
                                <a:gd name="T103" fmla="*/ 38 h 619"/>
                                <a:gd name="T104" fmla="*/ 340 w 355"/>
                                <a:gd name="T105" fmla="*/ 28 h 619"/>
                                <a:gd name="T106" fmla="*/ 345 w 355"/>
                                <a:gd name="T107" fmla="*/ 19 h 619"/>
                                <a:gd name="T108" fmla="*/ 355 w 355"/>
                                <a:gd name="T109" fmla="*/ 4 h 6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55" h="619">
                                  <a:moveTo>
                                    <a:pt x="0" y="619"/>
                                  </a:moveTo>
                                  <a:lnTo>
                                    <a:pt x="0" y="614"/>
                                  </a:lnTo>
                                  <a:lnTo>
                                    <a:pt x="4" y="609"/>
                                  </a:lnTo>
                                  <a:lnTo>
                                    <a:pt x="4" y="604"/>
                                  </a:lnTo>
                                  <a:lnTo>
                                    <a:pt x="9" y="600"/>
                                  </a:lnTo>
                                  <a:lnTo>
                                    <a:pt x="9" y="595"/>
                                  </a:lnTo>
                                  <a:lnTo>
                                    <a:pt x="14" y="590"/>
                                  </a:lnTo>
                                  <a:lnTo>
                                    <a:pt x="19" y="585"/>
                                  </a:lnTo>
                                  <a:lnTo>
                                    <a:pt x="19" y="580"/>
                                  </a:lnTo>
                                  <a:lnTo>
                                    <a:pt x="24" y="576"/>
                                  </a:lnTo>
                                  <a:lnTo>
                                    <a:pt x="24" y="571"/>
                                  </a:lnTo>
                                  <a:lnTo>
                                    <a:pt x="33" y="561"/>
                                  </a:lnTo>
                                  <a:lnTo>
                                    <a:pt x="33" y="556"/>
                                  </a:lnTo>
                                  <a:lnTo>
                                    <a:pt x="38" y="552"/>
                                  </a:lnTo>
                                  <a:lnTo>
                                    <a:pt x="38" y="547"/>
                                  </a:lnTo>
                                  <a:lnTo>
                                    <a:pt x="43" y="542"/>
                                  </a:lnTo>
                                  <a:lnTo>
                                    <a:pt x="43" y="537"/>
                                  </a:lnTo>
                                  <a:lnTo>
                                    <a:pt x="52" y="528"/>
                                  </a:lnTo>
                                  <a:lnTo>
                                    <a:pt x="52" y="523"/>
                                  </a:lnTo>
                                  <a:lnTo>
                                    <a:pt x="57" y="518"/>
                                  </a:lnTo>
                                  <a:lnTo>
                                    <a:pt x="57" y="513"/>
                                  </a:lnTo>
                                  <a:lnTo>
                                    <a:pt x="62" y="508"/>
                                  </a:lnTo>
                                  <a:lnTo>
                                    <a:pt x="62" y="504"/>
                                  </a:lnTo>
                                  <a:lnTo>
                                    <a:pt x="72" y="494"/>
                                  </a:lnTo>
                                  <a:lnTo>
                                    <a:pt x="72" y="489"/>
                                  </a:lnTo>
                                  <a:lnTo>
                                    <a:pt x="76" y="484"/>
                                  </a:lnTo>
                                  <a:lnTo>
                                    <a:pt x="76" y="480"/>
                                  </a:lnTo>
                                  <a:lnTo>
                                    <a:pt x="86" y="470"/>
                                  </a:lnTo>
                                  <a:lnTo>
                                    <a:pt x="86" y="465"/>
                                  </a:lnTo>
                                  <a:lnTo>
                                    <a:pt x="91" y="460"/>
                                  </a:lnTo>
                                  <a:lnTo>
                                    <a:pt x="91" y="456"/>
                                  </a:lnTo>
                                  <a:lnTo>
                                    <a:pt x="96" y="451"/>
                                  </a:lnTo>
                                  <a:lnTo>
                                    <a:pt x="96" y="446"/>
                                  </a:lnTo>
                                  <a:lnTo>
                                    <a:pt x="105" y="436"/>
                                  </a:lnTo>
                                  <a:lnTo>
                                    <a:pt x="105" y="432"/>
                                  </a:lnTo>
                                  <a:lnTo>
                                    <a:pt x="110" y="427"/>
                                  </a:lnTo>
                                  <a:lnTo>
                                    <a:pt x="110" y="422"/>
                                  </a:lnTo>
                                  <a:lnTo>
                                    <a:pt x="115" y="417"/>
                                  </a:lnTo>
                                  <a:lnTo>
                                    <a:pt x="115" y="412"/>
                                  </a:lnTo>
                                  <a:lnTo>
                                    <a:pt x="124" y="403"/>
                                  </a:lnTo>
                                  <a:lnTo>
                                    <a:pt x="124" y="398"/>
                                  </a:lnTo>
                                  <a:lnTo>
                                    <a:pt x="129" y="393"/>
                                  </a:lnTo>
                                  <a:lnTo>
                                    <a:pt x="129" y="388"/>
                                  </a:lnTo>
                                  <a:lnTo>
                                    <a:pt x="134" y="384"/>
                                  </a:lnTo>
                                  <a:lnTo>
                                    <a:pt x="134" y="379"/>
                                  </a:lnTo>
                                  <a:lnTo>
                                    <a:pt x="144" y="369"/>
                                  </a:lnTo>
                                  <a:lnTo>
                                    <a:pt x="144" y="364"/>
                                  </a:lnTo>
                                  <a:lnTo>
                                    <a:pt x="148" y="360"/>
                                  </a:lnTo>
                                  <a:lnTo>
                                    <a:pt x="148" y="355"/>
                                  </a:lnTo>
                                  <a:lnTo>
                                    <a:pt x="158" y="345"/>
                                  </a:lnTo>
                                  <a:lnTo>
                                    <a:pt x="158" y="340"/>
                                  </a:lnTo>
                                  <a:lnTo>
                                    <a:pt x="163" y="336"/>
                                  </a:lnTo>
                                  <a:lnTo>
                                    <a:pt x="163" y="331"/>
                                  </a:lnTo>
                                  <a:lnTo>
                                    <a:pt x="168" y="326"/>
                                  </a:lnTo>
                                  <a:lnTo>
                                    <a:pt x="168" y="321"/>
                                  </a:lnTo>
                                  <a:lnTo>
                                    <a:pt x="177" y="312"/>
                                  </a:lnTo>
                                  <a:lnTo>
                                    <a:pt x="177" y="307"/>
                                  </a:lnTo>
                                  <a:lnTo>
                                    <a:pt x="182" y="302"/>
                                  </a:lnTo>
                                  <a:lnTo>
                                    <a:pt x="182" y="297"/>
                                  </a:lnTo>
                                  <a:lnTo>
                                    <a:pt x="187" y="292"/>
                                  </a:lnTo>
                                  <a:lnTo>
                                    <a:pt x="187" y="288"/>
                                  </a:lnTo>
                                  <a:lnTo>
                                    <a:pt x="196" y="278"/>
                                  </a:lnTo>
                                  <a:lnTo>
                                    <a:pt x="196" y="273"/>
                                  </a:lnTo>
                                  <a:lnTo>
                                    <a:pt x="201" y="268"/>
                                  </a:lnTo>
                                  <a:lnTo>
                                    <a:pt x="201" y="264"/>
                                  </a:lnTo>
                                  <a:lnTo>
                                    <a:pt x="211" y="254"/>
                                  </a:lnTo>
                                  <a:lnTo>
                                    <a:pt x="211" y="249"/>
                                  </a:lnTo>
                                  <a:lnTo>
                                    <a:pt x="216" y="244"/>
                                  </a:lnTo>
                                  <a:lnTo>
                                    <a:pt x="216" y="240"/>
                                  </a:lnTo>
                                  <a:lnTo>
                                    <a:pt x="220" y="235"/>
                                  </a:lnTo>
                                  <a:lnTo>
                                    <a:pt x="220" y="230"/>
                                  </a:lnTo>
                                  <a:lnTo>
                                    <a:pt x="230" y="220"/>
                                  </a:lnTo>
                                  <a:lnTo>
                                    <a:pt x="230" y="216"/>
                                  </a:lnTo>
                                  <a:lnTo>
                                    <a:pt x="235" y="211"/>
                                  </a:lnTo>
                                  <a:lnTo>
                                    <a:pt x="235" y="206"/>
                                  </a:lnTo>
                                  <a:lnTo>
                                    <a:pt x="240" y="201"/>
                                  </a:lnTo>
                                  <a:lnTo>
                                    <a:pt x="240" y="196"/>
                                  </a:lnTo>
                                  <a:lnTo>
                                    <a:pt x="249" y="187"/>
                                  </a:lnTo>
                                  <a:lnTo>
                                    <a:pt x="249" y="182"/>
                                  </a:lnTo>
                                  <a:lnTo>
                                    <a:pt x="254" y="177"/>
                                  </a:lnTo>
                                  <a:lnTo>
                                    <a:pt x="254" y="172"/>
                                  </a:lnTo>
                                  <a:lnTo>
                                    <a:pt x="259" y="168"/>
                                  </a:lnTo>
                                  <a:lnTo>
                                    <a:pt x="259" y="163"/>
                                  </a:lnTo>
                                  <a:lnTo>
                                    <a:pt x="268" y="153"/>
                                  </a:lnTo>
                                  <a:lnTo>
                                    <a:pt x="268" y="148"/>
                                  </a:lnTo>
                                  <a:lnTo>
                                    <a:pt x="273" y="144"/>
                                  </a:lnTo>
                                  <a:lnTo>
                                    <a:pt x="273" y="139"/>
                                  </a:lnTo>
                                  <a:lnTo>
                                    <a:pt x="283" y="129"/>
                                  </a:lnTo>
                                  <a:lnTo>
                                    <a:pt x="283" y="124"/>
                                  </a:lnTo>
                                  <a:lnTo>
                                    <a:pt x="288" y="120"/>
                                  </a:lnTo>
                                  <a:lnTo>
                                    <a:pt x="288" y="115"/>
                                  </a:lnTo>
                                  <a:lnTo>
                                    <a:pt x="292" y="110"/>
                                  </a:lnTo>
                                  <a:lnTo>
                                    <a:pt x="292" y="105"/>
                                  </a:lnTo>
                                  <a:lnTo>
                                    <a:pt x="302" y="96"/>
                                  </a:lnTo>
                                  <a:lnTo>
                                    <a:pt x="302" y="91"/>
                                  </a:lnTo>
                                  <a:lnTo>
                                    <a:pt x="307" y="86"/>
                                  </a:lnTo>
                                  <a:lnTo>
                                    <a:pt x="307" y="81"/>
                                  </a:lnTo>
                                  <a:lnTo>
                                    <a:pt x="312" y="76"/>
                                  </a:lnTo>
                                  <a:lnTo>
                                    <a:pt x="312" y="72"/>
                                  </a:lnTo>
                                  <a:lnTo>
                                    <a:pt x="321" y="62"/>
                                  </a:lnTo>
                                  <a:lnTo>
                                    <a:pt x="321" y="57"/>
                                  </a:lnTo>
                                  <a:lnTo>
                                    <a:pt x="326" y="52"/>
                                  </a:lnTo>
                                  <a:lnTo>
                                    <a:pt x="326" y="48"/>
                                  </a:lnTo>
                                  <a:lnTo>
                                    <a:pt x="336" y="38"/>
                                  </a:lnTo>
                                  <a:lnTo>
                                    <a:pt x="336" y="33"/>
                                  </a:lnTo>
                                  <a:lnTo>
                                    <a:pt x="340" y="28"/>
                                  </a:lnTo>
                                  <a:lnTo>
                                    <a:pt x="340" y="24"/>
                                  </a:lnTo>
                                  <a:lnTo>
                                    <a:pt x="345" y="19"/>
                                  </a:lnTo>
                                  <a:lnTo>
                                    <a:pt x="345" y="14"/>
                                  </a:lnTo>
                                  <a:lnTo>
                                    <a:pt x="355" y="4"/>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0" name="Freeform 2589"/>
                          <wps:cNvSpPr>
                            <a:spLocks/>
                          </wps:cNvSpPr>
                          <wps:spPr bwMode="auto">
                            <a:xfrm>
                              <a:off x="1200" y="504"/>
                              <a:ext cx="211" cy="370"/>
                            </a:xfrm>
                            <a:custGeom>
                              <a:avLst/>
                              <a:gdLst>
                                <a:gd name="T0" fmla="*/ 5 w 211"/>
                                <a:gd name="T1" fmla="*/ 365 h 370"/>
                                <a:gd name="T2" fmla="*/ 9 w 211"/>
                                <a:gd name="T3" fmla="*/ 355 h 370"/>
                                <a:gd name="T4" fmla="*/ 14 w 211"/>
                                <a:gd name="T5" fmla="*/ 346 h 370"/>
                                <a:gd name="T6" fmla="*/ 24 w 211"/>
                                <a:gd name="T7" fmla="*/ 331 h 370"/>
                                <a:gd name="T8" fmla="*/ 29 w 211"/>
                                <a:gd name="T9" fmla="*/ 322 h 370"/>
                                <a:gd name="T10" fmla="*/ 38 w 211"/>
                                <a:gd name="T11" fmla="*/ 307 h 370"/>
                                <a:gd name="T12" fmla="*/ 43 w 211"/>
                                <a:gd name="T13" fmla="*/ 298 h 370"/>
                                <a:gd name="T14" fmla="*/ 48 w 211"/>
                                <a:gd name="T15" fmla="*/ 288 h 370"/>
                                <a:gd name="T16" fmla="*/ 57 w 211"/>
                                <a:gd name="T17" fmla="*/ 274 h 370"/>
                                <a:gd name="T18" fmla="*/ 62 w 211"/>
                                <a:gd name="T19" fmla="*/ 264 h 370"/>
                                <a:gd name="T20" fmla="*/ 67 w 211"/>
                                <a:gd name="T21" fmla="*/ 254 h 370"/>
                                <a:gd name="T22" fmla="*/ 77 w 211"/>
                                <a:gd name="T23" fmla="*/ 240 h 370"/>
                                <a:gd name="T24" fmla="*/ 81 w 211"/>
                                <a:gd name="T25" fmla="*/ 230 h 370"/>
                                <a:gd name="T26" fmla="*/ 86 w 211"/>
                                <a:gd name="T27" fmla="*/ 221 h 370"/>
                                <a:gd name="T28" fmla="*/ 96 w 211"/>
                                <a:gd name="T29" fmla="*/ 206 h 370"/>
                                <a:gd name="T30" fmla="*/ 101 w 211"/>
                                <a:gd name="T31" fmla="*/ 197 h 370"/>
                                <a:gd name="T32" fmla="*/ 110 w 211"/>
                                <a:gd name="T33" fmla="*/ 182 h 370"/>
                                <a:gd name="T34" fmla="*/ 115 w 211"/>
                                <a:gd name="T35" fmla="*/ 173 h 370"/>
                                <a:gd name="T36" fmla="*/ 120 w 211"/>
                                <a:gd name="T37" fmla="*/ 163 h 370"/>
                                <a:gd name="T38" fmla="*/ 129 w 211"/>
                                <a:gd name="T39" fmla="*/ 149 h 370"/>
                                <a:gd name="T40" fmla="*/ 134 w 211"/>
                                <a:gd name="T41" fmla="*/ 139 h 370"/>
                                <a:gd name="T42" fmla="*/ 139 w 211"/>
                                <a:gd name="T43" fmla="*/ 130 h 370"/>
                                <a:gd name="T44" fmla="*/ 149 w 211"/>
                                <a:gd name="T45" fmla="*/ 115 h 370"/>
                                <a:gd name="T46" fmla="*/ 153 w 211"/>
                                <a:gd name="T47" fmla="*/ 106 h 370"/>
                                <a:gd name="T48" fmla="*/ 163 w 211"/>
                                <a:gd name="T49" fmla="*/ 91 h 370"/>
                                <a:gd name="T50" fmla="*/ 168 w 211"/>
                                <a:gd name="T51" fmla="*/ 82 h 370"/>
                                <a:gd name="T52" fmla="*/ 173 w 211"/>
                                <a:gd name="T53" fmla="*/ 72 h 370"/>
                                <a:gd name="T54" fmla="*/ 182 w 211"/>
                                <a:gd name="T55" fmla="*/ 58 h 370"/>
                                <a:gd name="T56" fmla="*/ 187 w 211"/>
                                <a:gd name="T57" fmla="*/ 48 h 370"/>
                                <a:gd name="T58" fmla="*/ 192 w 211"/>
                                <a:gd name="T59" fmla="*/ 38 h 370"/>
                                <a:gd name="T60" fmla="*/ 201 w 211"/>
                                <a:gd name="T61" fmla="*/ 24 h 370"/>
                                <a:gd name="T62" fmla="*/ 206 w 211"/>
                                <a:gd name="T63" fmla="*/ 14 h 370"/>
                                <a:gd name="T64" fmla="*/ 211 w 211"/>
                                <a:gd name="T65" fmla="*/ 5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1" h="370">
                                  <a:moveTo>
                                    <a:pt x="0" y="370"/>
                                  </a:moveTo>
                                  <a:lnTo>
                                    <a:pt x="5" y="365"/>
                                  </a:lnTo>
                                  <a:lnTo>
                                    <a:pt x="5" y="360"/>
                                  </a:lnTo>
                                  <a:lnTo>
                                    <a:pt x="9" y="355"/>
                                  </a:lnTo>
                                  <a:lnTo>
                                    <a:pt x="9" y="350"/>
                                  </a:lnTo>
                                  <a:lnTo>
                                    <a:pt x="14" y="346"/>
                                  </a:lnTo>
                                  <a:lnTo>
                                    <a:pt x="14" y="341"/>
                                  </a:lnTo>
                                  <a:lnTo>
                                    <a:pt x="24" y="331"/>
                                  </a:lnTo>
                                  <a:lnTo>
                                    <a:pt x="24" y="326"/>
                                  </a:lnTo>
                                  <a:lnTo>
                                    <a:pt x="29" y="322"/>
                                  </a:lnTo>
                                  <a:lnTo>
                                    <a:pt x="29" y="317"/>
                                  </a:lnTo>
                                  <a:lnTo>
                                    <a:pt x="38" y="307"/>
                                  </a:lnTo>
                                  <a:lnTo>
                                    <a:pt x="38" y="302"/>
                                  </a:lnTo>
                                  <a:lnTo>
                                    <a:pt x="43" y="298"/>
                                  </a:lnTo>
                                  <a:lnTo>
                                    <a:pt x="43" y="293"/>
                                  </a:lnTo>
                                  <a:lnTo>
                                    <a:pt x="48" y="288"/>
                                  </a:lnTo>
                                  <a:lnTo>
                                    <a:pt x="48" y="283"/>
                                  </a:lnTo>
                                  <a:lnTo>
                                    <a:pt x="57" y="274"/>
                                  </a:lnTo>
                                  <a:lnTo>
                                    <a:pt x="57" y="269"/>
                                  </a:lnTo>
                                  <a:lnTo>
                                    <a:pt x="62" y="264"/>
                                  </a:lnTo>
                                  <a:lnTo>
                                    <a:pt x="62" y="259"/>
                                  </a:lnTo>
                                  <a:lnTo>
                                    <a:pt x="67" y="254"/>
                                  </a:lnTo>
                                  <a:lnTo>
                                    <a:pt x="67" y="250"/>
                                  </a:lnTo>
                                  <a:lnTo>
                                    <a:pt x="77" y="240"/>
                                  </a:lnTo>
                                  <a:lnTo>
                                    <a:pt x="77" y="235"/>
                                  </a:lnTo>
                                  <a:lnTo>
                                    <a:pt x="81" y="230"/>
                                  </a:lnTo>
                                  <a:lnTo>
                                    <a:pt x="81" y="226"/>
                                  </a:lnTo>
                                  <a:lnTo>
                                    <a:pt x="86" y="221"/>
                                  </a:lnTo>
                                  <a:lnTo>
                                    <a:pt x="86" y="216"/>
                                  </a:lnTo>
                                  <a:lnTo>
                                    <a:pt x="96" y="206"/>
                                  </a:lnTo>
                                  <a:lnTo>
                                    <a:pt x="96" y="202"/>
                                  </a:lnTo>
                                  <a:lnTo>
                                    <a:pt x="101" y="197"/>
                                  </a:lnTo>
                                  <a:lnTo>
                                    <a:pt x="101" y="192"/>
                                  </a:lnTo>
                                  <a:lnTo>
                                    <a:pt x="110" y="182"/>
                                  </a:lnTo>
                                  <a:lnTo>
                                    <a:pt x="110" y="178"/>
                                  </a:lnTo>
                                  <a:lnTo>
                                    <a:pt x="115" y="173"/>
                                  </a:lnTo>
                                  <a:lnTo>
                                    <a:pt x="115" y="168"/>
                                  </a:lnTo>
                                  <a:lnTo>
                                    <a:pt x="120" y="163"/>
                                  </a:lnTo>
                                  <a:lnTo>
                                    <a:pt x="120" y="158"/>
                                  </a:lnTo>
                                  <a:lnTo>
                                    <a:pt x="129" y="149"/>
                                  </a:lnTo>
                                  <a:lnTo>
                                    <a:pt x="129" y="144"/>
                                  </a:lnTo>
                                  <a:lnTo>
                                    <a:pt x="134" y="139"/>
                                  </a:lnTo>
                                  <a:lnTo>
                                    <a:pt x="134" y="134"/>
                                  </a:lnTo>
                                  <a:lnTo>
                                    <a:pt x="139" y="130"/>
                                  </a:lnTo>
                                  <a:lnTo>
                                    <a:pt x="139" y="125"/>
                                  </a:lnTo>
                                  <a:lnTo>
                                    <a:pt x="149" y="115"/>
                                  </a:lnTo>
                                  <a:lnTo>
                                    <a:pt x="149" y="110"/>
                                  </a:lnTo>
                                  <a:lnTo>
                                    <a:pt x="153" y="106"/>
                                  </a:lnTo>
                                  <a:lnTo>
                                    <a:pt x="153" y="101"/>
                                  </a:lnTo>
                                  <a:lnTo>
                                    <a:pt x="163" y="91"/>
                                  </a:lnTo>
                                  <a:lnTo>
                                    <a:pt x="163" y="86"/>
                                  </a:lnTo>
                                  <a:lnTo>
                                    <a:pt x="168" y="82"/>
                                  </a:lnTo>
                                  <a:lnTo>
                                    <a:pt x="168" y="77"/>
                                  </a:lnTo>
                                  <a:lnTo>
                                    <a:pt x="173" y="72"/>
                                  </a:lnTo>
                                  <a:lnTo>
                                    <a:pt x="173" y="67"/>
                                  </a:lnTo>
                                  <a:lnTo>
                                    <a:pt x="182" y="58"/>
                                  </a:lnTo>
                                  <a:lnTo>
                                    <a:pt x="182" y="53"/>
                                  </a:lnTo>
                                  <a:lnTo>
                                    <a:pt x="187" y="48"/>
                                  </a:lnTo>
                                  <a:lnTo>
                                    <a:pt x="187" y="43"/>
                                  </a:lnTo>
                                  <a:lnTo>
                                    <a:pt x="192" y="38"/>
                                  </a:lnTo>
                                  <a:lnTo>
                                    <a:pt x="192" y="34"/>
                                  </a:lnTo>
                                  <a:lnTo>
                                    <a:pt x="201" y="24"/>
                                  </a:lnTo>
                                  <a:lnTo>
                                    <a:pt x="201" y="19"/>
                                  </a:lnTo>
                                  <a:lnTo>
                                    <a:pt x="206" y="14"/>
                                  </a:lnTo>
                                  <a:lnTo>
                                    <a:pt x="206" y="10"/>
                                  </a:lnTo>
                                  <a:lnTo>
                                    <a:pt x="211" y="5"/>
                                  </a:lnTo>
                                  <a:lnTo>
                                    <a:pt x="2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1" name="Freeform 2590"/>
                          <wps:cNvSpPr>
                            <a:spLocks/>
                          </wps:cNvSpPr>
                          <wps:spPr bwMode="auto">
                            <a:xfrm>
                              <a:off x="638" y="1690"/>
                              <a:ext cx="298" cy="513"/>
                            </a:xfrm>
                            <a:custGeom>
                              <a:avLst/>
                              <a:gdLst>
                                <a:gd name="T0" fmla="*/ 5 w 298"/>
                                <a:gd name="T1" fmla="*/ 508 h 513"/>
                                <a:gd name="T2" fmla="*/ 10 w 298"/>
                                <a:gd name="T3" fmla="*/ 499 h 513"/>
                                <a:gd name="T4" fmla="*/ 15 w 298"/>
                                <a:gd name="T5" fmla="*/ 489 h 513"/>
                                <a:gd name="T6" fmla="*/ 24 w 298"/>
                                <a:gd name="T7" fmla="*/ 475 h 513"/>
                                <a:gd name="T8" fmla="*/ 29 w 298"/>
                                <a:gd name="T9" fmla="*/ 465 h 513"/>
                                <a:gd name="T10" fmla="*/ 39 w 298"/>
                                <a:gd name="T11" fmla="*/ 451 h 513"/>
                                <a:gd name="T12" fmla="*/ 43 w 298"/>
                                <a:gd name="T13" fmla="*/ 441 h 513"/>
                                <a:gd name="T14" fmla="*/ 48 w 298"/>
                                <a:gd name="T15" fmla="*/ 432 h 513"/>
                                <a:gd name="T16" fmla="*/ 58 w 298"/>
                                <a:gd name="T17" fmla="*/ 417 h 513"/>
                                <a:gd name="T18" fmla="*/ 63 w 298"/>
                                <a:gd name="T19" fmla="*/ 408 h 513"/>
                                <a:gd name="T20" fmla="*/ 67 w 298"/>
                                <a:gd name="T21" fmla="*/ 398 h 513"/>
                                <a:gd name="T22" fmla="*/ 77 w 298"/>
                                <a:gd name="T23" fmla="*/ 384 h 513"/>
                                <a:gd name="T24" fmla="*/ 82 w 298"/>
                                <a:gd name="T25" fmla="*/ 374 h 513"/>
                                <a:gd name="T26" fmla="*/ 91 w 298"/>
                                <a:gd name="T27" fmla="*/ 360 h 513"/>
                                <a:gd name="T28" fmla="*/ 96 w 298"/>
                                <a:gd name="T29" fmla="*/ 350 h 513"/>
                                <a:gd name="T30" fmla="*/ 101 w 298"/>
                                <a:gd name="T31" fmla="*/ 340 h 513"/>
                                <a:gd name="T32" fmla="*/ 111 w 298"/>
                                <a:gd name="T33" fmla="*/ 326 h 513"/>
                                <a:gd name="T34" fmla="*/ 115 w 298"/>
                                <a:gd name="T35" fmla="*/ 316 h 513"/>
                                <a:gd name="T36" fmla="*/ 120 w 298"/>
                                <a:gd name="T37" fmla="*/ 307 h 513"/>
                                <a:gd name="T38" fmla="*/ 130 w 298"/>
                                <a:gd name="T39" fmla="*/ 292 h 513"/>
                                <a:gd name="T40" fmla="*/ 135 w 298"/>
                                <a:gd name="T41" fmla="*/ 283 h 513"/>
                                <a:gd name="T42" fmla="*/ 144 w 298"/>
                                <a:gd name="T43" fmla="*/ 268 h 513"/>
                                <a:gd name="T44" fmla="*/ 149 w 298"/>
                                <a:gd name="T45" fmla="*/ 259 h 513"/>
                                <a:gd name="T46" fmla="*/ 154 w 298"/>
                                <a:gd name="T47" fmla="*/ 249 h 513"/>
                                <a:gd name="T48" fmla="*/ 163 w 298"/>
                                <a:gd name="T49" fmla="*/ 235 h 513"/>
                                <a:gd name="T50" fmla="*/ 168 w 298"/>
                                <a:gd name="T51" fmla="*/ 225 h 513"/>
                                <a:gd name="T52" fmla="*/ 173 w 298"/>
                                <a:gd name="T53" fmla="*/ 216 h 513"/>
                                <a:gd name="T54" fmla="*/ 183 w 298"/>
                                <a:gd name="T55" fmla="*/ 201 h 513"/>
                                <a:gd name="T56" fmla="*/ 187 w 298"/>
                                <a:gd name="T57" fmla="*/ 192 h 513"/>
                                <a:gd name="T58" fmla="*/ 197 w 298"/>
                                <a:gd name="T59" fmla="*/ 177 h 513"/>
                                <a:gd name="T60" fmla="*/ 202 w 298"/>
                                <a:gd name="T61" fmla="*/ 168 h 513"/>
                                <a:gd name="T62" fmla="*/ 207 w 298"/>
                                <a:gd name="T63" fmla="*/ 158 h 513"/>
                                <a:gd name="T64" fmla="*/ 216 w 298"/>
                                <a:gd name="T65" fmla="*/ 144 h 513"/>
                                <a:gd name="T66" fmla="*/ 221 w 298"/>
                                <a:gd name="T67" fmla="*/ 134 h 513"/>
                                <a:gd name="T68" fmla="*/ 226 w 298"/>
                                <a:gd name="T69" fmla="*/ 124 h 513"/>
                                <a:gd name="T70" fmla="*/ 235 w 298"/>
                                <a:gd name="T71" fmla="*/ 110 h 513"/>
                                <a:gd name="T72" fmla="*/ 240 w 298"/>
                                <a:gd name="T73" fmla="*/ 100 h 513"/>
                                <a:gd name="T74" fmla="*/ 250 w 298"/>
                                <a:gd name="T75" fmla="*/ 86 h 513"/>
                                <a:gd name="T76" fmla="*/ 255 w 298"/>
                                <a:gd name="T77" fmla="*/ 76 h 513"/>
                                <a:gd name="T78" fmla="*/ 259 w 298"/>
                                <a:gd name="T79" fmla="*/ 67 h 513"/>
                                <a:gd name="T80" fmla="*/ 269 w 298"/>
                                <a:gd name="T81" fmla="*/ 52 h 513"/>
                                <a:gd name="T82" fmla="*/ 274 w 298"/>
                                <a:gd name="T83" fmla="*/ 43 h 513"/>
                                <a:gd name="T84" fmla="*/ 279 w 298"/>
                                <a:gd name="T85" fmla="*/ 33 h 513"/>
                                <a:gd name="T86" fmla="*/ 288 w 298"/>
                                <a:gd name="T87" fmla="*/ 19 h 513"/>
                                <a:gd name="T88" fmla="*/ 293 w 298"/>
                                <a:gd name="T89" fmla="*/ 9 h 513"/>
                                <a:gd name="T90" fmla="*/ 298 w 298"/>
                                <a:gd name="T91" fmla="*/ 0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98" h="513">
                                  <a:moveTo>
                                    <a:pt x="0" y="513"/>
                                  </a:moveTo>
                                  <a:lnTo>
                                    <a:pt x="5" y="508"/>
                                  </a:lnTo>
                                  <a:lnTo>
                                    <a:pt x="5" y="504"/>
                                  </a:lnTo>
                                  <a:lnTo>
                                    <a:pt x="10" y="499"/>
                                  </a:lnTo>
                                  <a:lnTo>
                                    <a:pt x="10" y="494"/>
                                  </a:lnTo>
                                  <a:lnTo>
                                    <a:pt x="15" y="489"/>
                                  </a:lnTo>
                                  <a:lnTo>
                                    <a:pt x="15" y="484"/>
                                  </a:lnTo>
                                  <a:lnTo>
                                    <a:pt x="24" y="475"/>
                                  </a:lnTo>
                                  <a:lnTo>
                                    <a:pt x="24" y="470"/>
                                  </a:lnTo>
                                  <a:lnTo>
                                    <a:pt x="29" y="465"/>
                                  </a:lnTo>
                                  <a:lnTo>
                                    <a:pt x="29" y="460"/>
                                  </a:lnTo>
                                  <a:lnTo>
                                    <a:pt x="39" y="451"/>
                                  </a:lnTo>
                                  <a:lnTo>
                                    <a:pt x="39" y="446"/>
                                  </a:lnTo>
                                  <a:lnTo>
                                    <a:pt x="43" y="441"/>
                                  </a:lnTo>
                                  <a:lnTo>
                                    <a:pt x="43" y="436"/>
                                  </a:lnTo>
                                  <a:lnTo>
                                    <a:pt x="48" y="432"/>
                                  </a:lnTo>
                                  <a:lnTo>
                                    <a:pt x="48" y="427"/>
                                  </a:lnTo>
                                  <a:lnTo>
                                    <a:pt x="58" y="417"/>
                                  </a:lnTo>
                                  <a:lnTo>
                                    <a:pt x="58" y="412"/>
                                  </a:lnTo>
                                  <a:lnTo>
                                    <a:pt x="63" y="408"/>
                                  </a:lnTo>
                                  <a:lnTo>
                                    <a:pt x="63" y="403"/>
                                  </a:lnTo>
                                  <a:lnTo>
                                    <a:pt x="67" y="398"/>
                                  </a:lnTo>
                                  <a:lnTo>
                                    <a:pt x="67" y="393"/>
                                  </a:lnTo>
                                  <a:lnTo>
                                    <a:pt x="77" y="384"/>
                                  </a:lnTo>
                                  <a:lnTo>
                                    <a:pt x="77" y="379"/>
                                  </a:lnTo>
                                  <a:lnTo>
                                    <a:pt x="82" y="374"/>
                                  </a:lnTo>
                                  <a:lnTo>
                                    <a:pt x="82" y="369"/>
                                  </a:lnTo>
                                  <a:lnTo>
                                    <a:pt x="91" y="360"/>
                                  </a:lnTo>
                                  <a:lnTo>
                                    <a:pt x="91" y="355"/>
                                  </a:lnTo>
                                  <a:lnTo>
                                    <a:pt x="96" y="350"/>
                                  </a:lnTo>
                                  <a:lnTo>
                                    <a:pt x="96" y="345"/>
                                  </a:lnTo>
                                  <a:lnTo>
                                    <a:pt x="101" y="340"/>
                                  </a:lnTo>
                                  <a:lnTo>
                                    <a:pt x="101" y="336"/>
                                  </a:lnTo>
                                  <a:lnTo>
                                    <a:pt x="111" y="326"/>
                                  </a:lnTo>
                                  <a:lnTo>
                                    <a:pt x="111" y="321"/>
                                  </a:lnTo>
                                  <a:lnTo>
                                    <a:pt x="115" y="316"/>
                                  </a:lnTo>
                                  <a:lnTo>
                                    <a:pt x="115" y="312"/>
                                  </a:lnTo>
                                  <a:lnTo>
                                    <a:pt x="120" y="307"/>
                                  </a:lnTo>
                                  <a:lnTo>
                                    <a:pt x="120" y="302"/>
                                  </a:lnTo>
                                  <a:lnTo>
                                    <a:pt x="130" y="292"/>
                                  </a:lnTo>
                                  <a:lnTo>
                                    <a:pt x="130" y="288"/>
                                  </a:lnTo>
                                  <a:lnTo>
                                    <a:pt x="135" y="283"/>
                                  </a:lnTo>
                                  <a:lnTo>
                                    <a:pt x="135" y="278"/>
                                  </a:lnTo>
                                  <a:lnTo>
                                    <a:pt x="144" y="268"/>
                                  </a:lnTo>
                                  <a:lnTo>
                                    <a:pt x="144" y="264"/>
                                  </a:lnTo>
                                  <a:lnTo>
                                    <a:pt x="149" y="259"/>
                                  </a:lnTo>
                                  <a:lnTo>
                                    <a:pt x="149" y="254"/>
                                  </a:lnTo>
                                  <a:lnTo>
                                    <a:pt x="154" y="249"/>
                                  </a:lnTo>
                                  <a:lnTo>
                                    <a:pt x="154" y="244"/>
                                  </a:lnTo>
                                  <a:lnTo>
                                    <a:pt x="163" y="235"/>
                                  </a:lnTo>
                                  <a:lnTo>
                                    <a:pt x="163" y="230"/>
                                  </a:lnTo>
                                  <a:lnTo>
                                    <a:pt x="168" y="225"/>
                                  </a:lnTo>
                                  <a:lnTo>
                                    <a:pt x="168" y="220"/>
                                  </a:lnTo>
                                  <a:lnTo>
                                    <a:pt x="173" y="216"/>
                                  </a:lnTo>
                                  <a:lnTo>
                                    <a:pt x="173" y="211"/>
                                  </a:lnTo>
                                  <a:lnTo>
                                    <a:pt x="183" y="201"/>
                                  </a:lnTo>
                                  <a:lnTo>
                                    <a:pt x="183" y="196"/>
                                  </a:lnTo>
                                  <a:lnTo>
                                    <a:pt x="187" y="192"/>
                                  </a:lnTo>
                                  <a:lnTo>
                                    <a:pt x="187" y="187"/>
                                  </a:lnTo>
                                  <a:lnTo>
                                    <a:pt x="197" y="177"/>
                                  </a:lnTo>
                                  <a:lnTo>
                                    <a:pt x="197" y="172"/>
                                  </a:lnTo>
                                  <a:lnTo>
                                    <a:pt x="202" y="168"/>
                                  </a:lnTo>
                                  <a:lnTo>
                                    <a:pt x="202" y="163"/>
                                  </a:lnTo>
                                  <a:lnTo>
                                    <a:pt x="207" y="158"/>
                                  </a:lnTo>
                                  <a:lnTo>
                                    <a:pt x="207" y="153"/>
                                  </a:lnTo>
                                  <a:lnTo>
                                    <a:pt x="216" y="144"/>
                                  </a:lnTo>
                                  <a:lnTo>
                                    <a:pt x="216" y="139"/>
                                  </a:lnTo>
                                  <a:lnTo>
                                    <a:pt x="221" y="134"/>
                                  </a:lnTo>
                                  <a:lnTo>
                                    <a:pt x="221" y="129"/>
                                  </a:lnTo>
                                  <a:lnTo>
                                    <a:pt x="226" y="124"/>
                                  </a:lnTo>
                                  <a:lnTo>
                                    <a:pt x="226" y="120"/>
                                  </a:lnTo>
                                  <a:lnTo>
                                    <a:pt x="235" y="110"/>
                                  </a:lnTo>
                                  <a:lnTo>
                                    <a:pt x="235" y="105"/>
                                  </a:lnTo>
                                  <a:lnTo>
                                    <a:pt x="240" y="100"/>
                                  </a:lnTo>
                                  <a:lnTo>
                                    <a:pt x="240" y="96"/>
                                  </a:lnTo>
                                  <a:lnTo>
                                    <a:pt x="250" y="86"/>
                                  </a:lnTo>
                                  <a:lnTo>
                                    <a:pt x="250" y="81"/>
                                  </a:lnTo>
                                  <a:lnTo>
                                    <a:pt x="255" y="76"/>
                                  </a:lnTo>
                                  <a:lnTo>
                                    <a:pt x="255" y="72"/>
                                  </a:lnTo>
                                  <a:lnTo>
                                    <a:pt x="259" y="67"/>
                                  </a:lnTo>
                                  <a:lnTo>
                                    <a:pt x="259" y="62"/>
                                  </a:lnTo>
                                  <a:lnTo>
                                    <a:pt x="269" y="52"/>
                                  </a:lnTo>
                                  <a:lnTo>
                                    <a:pt x="269" y="48"/>
                                  </a:lnTo>
                                  <a:lnTo>
                                    <a:pt x="274" y="43"/>
                                  </a:lnTo>
                                  <a:lnTo>
                                    <a:pt x="274" y="38"/>
                                  </a:lnTo>
                                  <a:lnTo>
                                    <a:pt x="279" y="33"/>
                                  </a:lnTo>
                                  <a:lnTo>
                                    <a:pt x="279" y="28"/>
                                  </a:lnTo>
                                  <a:lnTo>
                                    <a:pt x="288" y="19"/>
                                  </a:lnTo>
                                  <a:lnTo>
                                    <a:pt x="288" y="14"/>
                                  </a:lnTo>
                                  <a:lnTo>
                                    <a:pt x="293" y="9"/>
                                  </a:lnTo>
                                  <a:lnTo>
                                    <a:pt x="293" y="4"/>
                                  </a:lnTo>
                                  <a:lnTo>
                                    <a:pt x="2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2" name="Freeform 2591"/>
                          <wps:cNvSpPr>
                            <a:spLocks/>
                          </wps:cNvSpPr>
                          <wps:spPr bwMode="auto">
                            <a:xfrm>
                              <a:off x="1358" y="504"/>
                              <a:ext cx="264" cy="456"/>
                            </a:xfrm>
                            <a:custGeom>
                              <a:avLst/>
                              <a:gdLst>
                                <a:gd name="T0" fmla="*/ 5 w 264"/>
                                <a:gd name="T1" fmla="*/ 451 h 456"/>
                                <a:gd name="T2" fmla="*/ 10 w 264"/>
                                <a:gd name="T3" fmla="*/ 442 h 456"/>
                                <a:gd name="T4" fmla="*/ 19 w 264"/>
                                <a:gd name="T5" fmla="*/ 427 h 456"/>
                                <a:gd name="T6" fmla="*/ 24 w 264"/>
                                <a:gd name="T7" fmla="*/ 418 h 456"/>
                                <a:gd name="T8" fmla="*/ 29 w 264"/>
                                <a:gd name="T9" fmla="*/ 408 h 456"/>
                                <a:gd name="T10" fmla="*/ 39 w 264"/>
                                <a:gd name="T11" fmla="*/ 394 h 456"/>
                                <a:gd name="T12" fmla="*/ 43 w 264"/>
                                <a:gd name="T13" fmla="*/ 384 h 456"/>
                                <a:gd name="T14" fmla="*/ 48 w 264"/>
                                <a:gd name="T15" fmla="*/ 374 h 456"/>
                                <a:gd name="T16" fmla="*/ 58 w 264"/>
                                <a:gd name="T17" fmla="*/ 360 h 456"/>
                                <a:gd name="T18" fmla="*/ 63 w 264"/>
                                <a:gd name="T19" fmla="*/ 350 h 456"/>
                                <a:gd name="T20" fmla="*/ 72 w 264"/>
                                <a:gd name="T21" fmla="*/ 336 h 456"/>
                                <a:gd name="T22" fmla="*/ 77 w 264"/>
                                <a:gd name="T23" fmla="*/ 326 h 456"/>
                                <a:gd name="T24" fmla="*/ 82 w 264"/>
                                <a:gd name="T25" fmla="*/ 317 h 456"/>
                                <a:gd name="T26" fmla="*/ 91 w 264"/>
                                <a:gd name="T27" fmla="*/ 302 h 456"/>
                                <a:gd name="T28" fmla="*/ 96 w 264"/>
                                <a:gd name="T29" fmla="*/ 293 h 456"/>
                                <a:gd name="T30" fmla="*/ 101 w 264"/>
                                <a:gd name="T31" fmla="*/ 283 h 456"/>
                                <a:gd name="T32" fmla="*/ 111 w 264"/>
                                <a:gd name="T33" fmla="*/ 269 h 456"/>
                                <a:gd name="T34" fmla="*/ 115 w 264"/>
                                <a:gd name="T35" fmla="*/ 259 h 456"/>
                                <a:gd name="T36" fmla="*/ 125 w 264"/>
                                <a:gd name="T37" fmla="*/ 245 h 456"/>
                                <a:gd name="T38" fmla="*/ 130 w 264"/>
                                <a:gd name="T39" fmla="*/ 235 h 456"/>
                                <a:gd name="T40" fmla="*/ 135 w 264"/>
                                <a:gd name="T41" fmla="*/ 226 h 456"/>
                                <a:gd name="T42" fmla="*/ 144 w 264"/>
                                <a:gd name="T43" fmla="*/ 211 h 456"/>
                                <a:gd name="T44" fmla="*/ 149 w 264"/>
                                <a:gd name="T45" fmla="*/ 202 h 456"/>
                                <a:gd name="T46" fmla="*/ 154 w 264"/>
                                <a:gd name="T47" fmla="*/ 192 h 456"/>
                                <a:gd name="T48" fmla="*/ 163 w 264"/>
                                <a:gd name="T49" fmla="*/ 178 h 456"/>
                                <a:gd name="T50" fmla="*/ 168 w 264"/>
                                <a:gd name="T51" fmla="*/ 168 h 456"/>
                                <a:gd name="T52" fmla="*/ 178 w 264"/>
                                <a:gd name="T53" fmla="*/ 154 h 456"/>
                                <a:gd name="T54" fmla="*/ 183 w 264"/>
                                <a:gd name="T55" fmla="*/ 144 h 456"/>
                                <a:gd name="T56" fmla="*/ 187 w 264"/>
                                <a:gd name="T57" fmla="*/ 134 h 456"/>
                                <a:gd name="T58" fmla="*/ 197 w 264"/>
                                <a:gd name="T59" fmla="*/ 120 h 456"/>
                                <a:gd name="T60" fmla="*/ 202 w 264"/>
                                <a:gd name="T61" fmla="*/ 110 h 456"/>
                                <a:gd name="T62" fmla="*/ 206 w 264"/>
                                <a:gd name="T63" fmla="*/ 101 h 456"/>
                                <a:gd name="T64" fmla="*/ 216 w 264"/>
                                <a:gd name="T65" fmla="*/ 86 h 456"/>
                                <a:gd name="T66" fmla="*/ 221 w 264"/>
                                <a:gd name="T67" fmla="*/ 77 h 456"/>
                                <a:gd name="T68" fmla="*/ 230 w 264"/>
                                <a:gd name="T69" fmla="*/ 62 h 456"/>
                                <a:gd name="T70" fmla="*/ 235 w 264"/>
                                <a:gd name="T71" fmla="*/ 53 h 456"/>
                                <a:gd name="T72" fmla="*/ 240 w 264"/>
                                <a:gd name="T73" fmla="*/ 43 h 456"/>
                                <a:gd name="T74" fmla="*/ 250 w 264"/>
                                <a:gd name="T75" fmla="*/ 29 h 456"/>
                                <a:gd name="T76" fmla="*/ 254 w 264"/>
                                <a:gd name="T77" fmla="*/ 19 h 456"/>
                                <a:gd name="T78" fmla="*/ 264 w 264"/>
                                <a:gd name="T79" fmla="*/ 5 h 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64" h="456">
                                  <a:moveTo>
                                    <a:pt x="0" y="456"/>
                                  </a:moveTo>
                                  <a:lnTo>
                                    <a:pt x="5" y="451"/>
                                  </a:lnTo>
                                  <a:lnTo>
                                    <a:pt x="5" y="446"/>
                                  </a:lnTo>
                                  <a:lnTo>
                                    <a:pt x="10" y="442"/>
                                  </a:lnTo>
                                  <a:lnTo>
                                    <a:pt x="10" y="437"/>
                                  </a:lnTo>
                                  <a:lnTo>
                                    <a:pt x="19" y="427"/>
                                  </a:lnTo>
                                  <a:lnTo>
                                    <a:pt x="19" y="422"/>
                                  </a:lnTo>
                                  <a:lnTo>
                                    <a:pt x="24" y="418"/>
                                  </a:lnTo>
                                  <a:lnTo>
                                    <a:pt x="24" y="413"/>
                                  </a:lnTo>
                                  <a:lnTo>
                                    <a:pt x="29" y="408"/>
                                  </a:lnTo>
                                  <a:lnTo>
                                    <a:pt x="29" y="403"/>
                                  </a:lnTo>
                                  <a:lnTo>
                                    <a:pt x="39" y="394"/>
                                  </a:lnTo>
                                  <a:lnTo>
                                    <a:pt x="39" y="389"/>
                                  </a:lnTo>
                                  <a:lnTo>
                                    <a:pt x="43" y="384"/>
                                  </a:lnTo>
                                  <a:lnTo>
                                    <a:pt x="43" y="379"/>
                                  </a:lnTo>
                                  <a:lnTo>
                                    <a:pt x="48" y="374"/>
                                  </a:lnTo>
                                  <a:lnTo>
                                    <a:pt x="48" y="370"/>
                                  </a:lnTo>
                                  <a:lnTo>
                                    <a:pt x="58" y="360"/>
                                  </a:lnTo>
                                  <a:lnTo>
                                    <a:pt x="58" y="355"/>
                                  </a:lnTo>
                                  <a:lnTo>
                                    <a:pt x="63" y="350"/>
                                  </a:lnTo>
                                  <a:lnTo>
                                    <a:pt x="63" y="346"/>
                                  </a:lnTo>
                                  <a:lnTo>
                                    <a:pt x="72" y="336"/>
                                  </a:lnTo>
                                  <a:lnTo>
                                    <a:pt x="72" y="331"/>
                                  </a:lnTo>
                                  <a:lnTo>
                                    <a:pt x="77" y="326"/>
                                  </a:lnTo>
                                  <a:lnTo>
                                    <a:pt x="77" y="322"/>
                                  </a:lnTo>
                                  <a:lnTo>
                                    <a:pt x="82" y="317"/>
                                  </a:lnTo>
                                  <a:lnTo>
                                    <a:pt x="82" y="312"/>
                                  </a:lnTo>
                                  <a:lnTo>
                                    <a:pt x="91" y="302"/>
                                  </a:lnTo>
                                  <a:lnTo>
                                    <a:pt x="91" y="298"/>
                                  </a:lnTo>
                                  <a:lnTo>
                                    <a:pt x="96" y="293"/>
                                  </a:lnTo>
                                  <a:lnTo>
                                    <a:pt x="96" y="288"/>
                                  </a:lnTo>
                                  <a:lnTo>
                                    <a:pt x="101" y="283"/>
                                  </a:lnTo>
                                  <a:lnTo>
                                    <a:pt x="101" y="278"/>
                                  </a:lnTo>
                                  <a:lnTo>
                                    <a:pt x="111" y="269"/>
                                  </a:lnTo>
                                  <a:lnTo>
                                    <a:pt x="111" y="264"/>
                                  </a:lnTo>
                                  <a:lnTo>
                                    <a:pt x="115" y="259"/>
                                  </a:lnTo>
                                  <a:lnTo>
                                    <a:pt x="115" y="254"/>
                                  </a:lnTo>
                                  <a:lnTo>
                                    <a:pt x="125" y="245"/>
                                  </a:lnTo>
                                  <a:lnTo>
                                    <a:pt x="125" y="240"/>
                                  </a:lnTo>
                                  <a:lnTo>
                                    <a:pt x="130" y="235"/>
                                  </a:lnTo>
                                  <a:lnTo>
                                    <a:pt x="130" y="230"/>
                                  </a:lnTo>
                                  <a:lnTo>
                                    <a:pt x="135" y="226"/>
                                  </a:lnTo>
                                  <a:lnTo>
                                    <a:pt x="135" y="221"/>
                                  </a:lnTo>
                                  <a:lnTo>
                                    <a:pt x="144" y="211"/>
                                  </a:lnTo>
                                  <a:lnTo>
                                    <a:pt x="144" y="206"/>
                                  </a:lnTo>
                                  <a:lnTo>
                                    <a:pt x="149" y="202"/>
                                  </a:lnTo>
                                  <a:lnTo>
                                    <a:pt x="149" y="197"/>
                                  </a:lnTo>
                                  <a:lnTo>
                                    <a:pt x="154" y="192"/>
                                  </a:lnTo>
                                  <a:lnTo>
                                    <a:pt x="154" y="187"/>
                                  </a:lnTo>
                                  <a:lnTo>
                                    <a:pt x="163" y="178"/>
                                  </a:lnTo>
                                  <a:lnTo>
                                    <a:pt x="163" y="173"/>
                                  </a:lnTo>
                                  <a:lnTo>
                                    <a:pt x="168" y="168"/>
                                  </a:lnTo>
                                  <a:lnTo>
                                    <a:pt x="168" y="163"/>
                                  </a:lnTo>
                                  <a:lnTo>
                                    <a:pt x="178" y="154"/>
                                  </a:lnTo>
                                  <a:lnTo>
                                    <a:pt x="178" y="149"/>
                                  </a:lnTo>
                                  <a:lnTo>
                                    <a:pt x="183" y="144"/>
                                  </a:lnTo>
                                  <a:lnTo>
                                    <a:pt x="183" y="139"/>
                                  </a:lnTo>
                                  <a:lnTo>
                                    <a:pt x="187" y="134"/>
                                  </a:lnTo>
                                  <a:lnTo>
                                    <a:pt x="187" y="130"/>
                                  </a:lnTo>
                                  <a:lnTo>
                                    <a:pt x="197" y="120"/>
                                  </a:lnTo>
                                  <a:lnTo>
                                    <a:pt x="197" y="115"/>
                                  </a:lnTo>
                                  <a:lnTo>
                                    <a:pt x="202" y="110"/>
                                  </a:lnTo>
                                  <a:lnTo>
                                    <a:pt x="202" y="106"/>
                                  </a:lnTo>
                                  <a:lnTo>
                                    <a:pt x="206" y="101"/>
                                  </a:lnTo>
                                  <a:lnTo>
                                    <a:pt x="206" y="96"/>
                                  </a:lnTo>
                                  <a:lnTo>
                                    <a:pt x="216" y="86"/>
                                  </a:lnTo>
                                  <a:lnTo>
                                    <a:pt x="216" y="82"/>
                                  </a:lnTo>
                                  <a:lnTo>
                                    <a:pt x="221" y="77"/>
                                  </a:lnTo>
                                  <a:lnTo>
                                    <a:pt x="221" y="72"/>
                                  </a:lnTo>
                                  <a:lnTo>
                                    <a:pt x="230" y="62"/>
                                  </a:lnTo>
                                  <a:lnTo>
                                    <a:pt x="230" y="58"/>
                                  </a:lnTo>
                                  <a:lnTo>
                                    <a:pt x="235" y="53"/>
                                  </a:lnTo>
                                  <a:lnTo>
                                    <a:pt x="235" y="48"/>
                                  </a:lnTo>
                                  <a:lnTo>
                                    <a:pt x="240" y="43"/>
                                  </a:lnTo>
                                  <a:lnTo>
                                    <a:pt x="240" y="38"/>
                                  </a:lnTo>
                                  <a:lnTo>
                                    <a:pt x="250" y="29"/>
                                  </a:lnTo>
                                  <a:lnTo>
                                    <a:pt x="250" y="24"/>
                                  </a:lnTo>
                                  <a:lnTo>
                                    <a:pt x="254" y="19"/>
                                  </a:lnTo>
                                  <a:lnTo>
                                    <a:pt x="254" y="14"/>
                                  </a:lnTo>
                                  <a:lnTo>
                                    <a:pt x="264" y="5"/>
                                  </a:lnTo>
                                  <a:lnTo>
                                    <a:pt x="26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3" name="Freeform 2592"/>
                          <wps:cNvSpPr>
                            <a:spLocks/>
                          </wps:cNvSpPr>
                          <wps:spPr bwMode="auto">
                            <a:xfrm>
                              <a:off x="849" y="2050"/>
                              <a:ext cx="87" cy="153"/>
                            </a:xfrm>
                            <a:custGeom>
                              <a:avLst/>
                              <a:gdLst>
                                <a:gd name="T0" fmla="*/ 0 w 87"/>
                                <a:gd name="T1" fmla="*/ 153 h 153"/>
                                <a:gd name="T2" fmla="*/ 0 w 87"/>
                                <a:gd name="T3" fmla="*/ 148 h 153"/>
                                <a:gd name="T4" fmla="*/ 5 w 87"/>
                                <a:gd name="T5" fmla="*/ 144 h 153"/>
                                <a:gd name="T6" fmla="*/ 10 w 87"/>
                                <a:gd name="T7" fmla="*/ 139 h 153"/>
                                <a:gd name="T8" fmla="*/ 10 w 87"/>
                                <a:gd name="T9" fmla="*/ 134 h 153"/>
                                <a:gd name="T10" fmla="*/ 15 w 87"/>
                                <a:gd name="T11" fmla="*/ 129 h 153"/>
                                <a:gd name="T12" fmla="*/ 15 w 87"/>
                                <a:gd name="T13" fmla="*/ 124 h 153"/>
                                <a:gd name="T14" fmla="*/ 24 w 87"/>
                                <a:gd name="T15" fmla="*/ 115 h 153"/>
                                <a:gd name="T16" fmla="*/ 24 w 87"/>
                                <a:gd name="T17" fmla="*/ 110 h 153"/>
                                <a:gd name="T18" fmla="*/ 29 w 87"/>
                                <a:gd name="T19" fmla="*/ 105 h 153"/>
                                <a:gd name="T20" fmla="*/ 29 w 87"/>
                                <a:gd name="T21" fmla="*/ 100 h 153"/>
                                <a:gd name="T22" fmla="*/ 34 w 87"/>
                                <a:gd name="T23" fmla="*/ 96 h 153"/>
                                <a:gd name="T24" fmla="*/ 34 w 87"/>
                                <a:gd name="T25" fmla="*/ 91 h 153"/>
                                <a:gd name="T26" fmla="*/ 44 w 87"/>
                                <a:gd name="T27" fmla="*/ 81 h 153"/>
                                <a:gd name="T28" fmla="*/ 44 w 87"/>
                                <a:gd name="T29" fmla="*/ 76 h 153"/>
                                <a:gd name="T30" fmla="*/ 48 w 87"/>
                                <a:gd name="T31" fmla="*/ 72 h 153"/>
                                <a:gd name="T32" fmla="*/ 48 w 87"/>
                                <a:gd name="T33" fmla="*/ 67 h 153"/>
                                <a:gd name="T34" fmla="*/ 53 w 87"/>
                                <a:gd name="T35" fmla="*/ 62 h 153"/>
                                <a:gd name="T36" fmla="*/ 53 w 87"/>
                                <a:gd name="T37" fmla="*/ 57 h 153"/>
                                <a:gd name="T38" fmla="*/ 63 w 87"/>
                                <a:gd name="T39" fmla="*/ 48 h 153"/>
                                <a:gd name="T40" fmla="*/ 63 w 87"/>
                                <a:gd name="T41" fmla="*/ 43 h 153"/>
                                <a:gd name="T42" fmla="*/ 68 w 87"/>
                                <a:gd name="T43" fmla="*/ 38 h 153"/>
                                <a:gd name="T44" fmla="*/ 68 w 87"/>
                                <a:gd name="T45" fmla="*/ 33 h 153"/>
                                <a:gd name="T46" fmla="*/ 72 w 87"/>
                                <a:gd name="T47" fmla="*/ 28 h 153"/>
                                <a:gd name="T48" fmla="*/ 72 w 87"/>
                                <a:gd name="T49" fmla="*/ 24 h 153"/>
                                <a:gd name="T50" fmla="*/ 82 w 87"/>
                                <a:gd name="T51" fmla="*/ 14 h 153"/>
                                <a:gd name="T52" fmla="*/ 82 w 87"/>
                                <a:gd name="T53" fmla="*/ 9 h 153"/>
                                <a:gd name="T54" fmla="*/ 87 w 87"/>
                                <a:gd name="T55" fmla="*/ 4 h 153"/>
                                <a:gd name="T56" fmla="*/ 87 w 87"/>
                                <a:gd name="T57"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7" h="153">
                                  <a:moveTo>
                                    <a:pt x="0" y="153"/>
                                  </a:moveTo>
                                  <a:lnTo>
                                    <a:pt x="0" y="148"/>
                                  </a:lnTo>
                                  <a:lnTo>
                                    <a:pt x="5" y="144"/>
                                  </a:lnTo>
                                  <a:lnTo>
                                    <a:pt x="10" y="139"/>
                                  </a:lnTo>
                                  <a:lnTo>
                                    <a:pt x="10" y="134"/>
                                  </a:lnTo>
                                  <a:lnTo>
                                    <a:pt x="15" y="129"/>
                                  </a:lnTo>
                                  <a:lnTo>
                                    <a:pt x="15" y="124"/>
                                  </a:lnTo>
                                  <a:lnTo>
                                    <a:pt x="24" y="115"/>
                                  </a:lnTo>
                                  <a:lnTo>
                                    <a:pt x="24" y="110"/>
                                  </a:lnTo>
                                  <a:lnTo>
                                    <a:pt x="29" y="105"/>
                                  </a:lnTo>
                                  <a:lnTo>
                                    <a:pt x="29" y="100"/>
                                  </a:lnTo>
                                  <a:lnTo>
                                    <a:pt x="34" y="96"/>
                                  </a:lnTo>
                                  <a:lnTo>
                                    <a:pt x="34" y="91"/>
                                  </a:lnTo>
                                  <a:lnTo>
                                    <a:pt x="44" y="81"/>
                                  </a:lnTo>
                                  <a:lnTo>
                                    <a:pt x="44" y="76"/>
                                  </a:lnTo>
                                  <a:lnTo>
                                    <a:pt x="48" y="72"/>
                                  </a:lnTo>
                                  <a:lnTo>
                                    <a:pt x="48" y="67"/>
                                  </a:lnTo>
                                  <a:lnTo>
                                    <a:pt x="53" y="62"/>
                                  </a:lnTo>
                                  <a:lnTo>
                                    <a:pt x="53" y="57"/>
                                  </a:lnTo>
                                  <a:lnTo>
                                    <a:pt x="63" y="48"/>
                                  </a:lnTo>
                                  <a:lnTo>
                                    <a:pt x="63" y="43"/>
                                  </a:lnTo>
                                  <a:lnTo>
                                    <a:pt x="68" y="38"/>
                                  </a:lnTo>
                                  <a:lnTo>
                                    <a:pt x="68" y="33"/>
                                  </a:lnTo>
                                  <a:lnTo>
                                    <a:pt x="72" y="28"/>
                                  </a:lnTo>
                                  <a:lnTo>
                                    <a:pt x="72" y="24"/>
                                  </a:lnTo>
                                  <a:lnTo>
                                    <a:pt x="82" y="14"/>
                                  </a:lnTo>
                                  <a:lnTo>
                                    <a:pt x="82" y="9"/>
                                  </a:lnTo>
                                  <a:lnTo>
                                    <a:pt x="87" y="4"/>
                                  </a:lnTo>
                                  <a:lnTo>
                                    <a:pt x="8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4" name="Freeform 2593"/>
                          <wps:cNvSpPr>
                            <a:spLocks/>
                          </wps:cNvSpPr>
                          <wps:spPr bwMode="auto">
                            <a:xfrm>
                              <a:off x="1358" y="504"/>
                              <a:ext cx="470" cy="816"/>
                            </a:xfrm>
                            <a:custGeom>
                              <a:avLst/>
                              <a:gdLst>
                                <a:gd name="T0" fmla="*/ 5 w 470"/>
                                <a:gd name="T1" fmla="*/ 806 h 816"/>
                                <a:gd name="T2" fmla="*/ 15 w 470"/>
                                <a:gd name="T3" fmla="*/ 792 h 816"/>
                                <a:gd name="T4" fmla="*/ 24 w 470"/>
                                <a:gd name="T5" fmla="*/ 773 h 816"/>
                                <a:gd name="T6" fmla="*/ 39 w 470"/>
                                <a:gd name="T7" fmla="*/ 754 h 816"/>
                                <a:gd name="T8" fmla="*/ 43 w 470"/>
                                <a:gd name="T9" fmla="*/ 739 h 816"/>
                                <a:gd name="T10" fmla="*/ 58 w 470"/>
                                <a:gd name="T11" fmla="*/ 720 h 816"/>
                                <a:gd name="T12" fmla="*/ 63 w 470"/>
                                <a:gd name="T13" fmla="*/ 706 h 816"/>
                                <a:gd name="T14" fmla="*/ 77 w 470"/>
                                <a:gd name="T15" fmla="*/ 686 h 816"/>
                                <a:gd name="T16" fmla="*/ 82 w 470"/>
                                <a:gd name="T17" fmla="*/ 672 h 816"/>
                                <a:gd name="T18" fmla="*/ 96 w 470"/>
                                <a:gd name="T19" fmla="*/ 653 h 816"/>
                                <a:gd name="T20" fmla="*/ 101 w 470"/>
                                <a:gd name="T21" fmla="*/ 638 h 816"/>
                                <a:gd name="T22" fmla="*/ 115 w 470"/>
                                <a:gd name="T23" fmla="*/ 619 h 816"/>
                                <a:gd name="T24" fmla="*/ 120 w 470"/>
                                <a:gd name="T25" fmla="*/ 605 h 816"/>
                                <a:gd name="T26" fmla="*/ 135 w 470"/>
                                <a:gd name="T27" fmla="*/ 586 h 816"/>
                                <a:gd name="T28" fmla="*/ 139 w 470"/>
                                <a:gd name="T29" fmla="*/ 571 h 816"/>
                                <a:gd name="T30" fmla="*/ 154 w 470"/>
                                <a:gd name="T31" fmla="*/ 552 h 816"/>
                                <a:gd name="T32" fmla="*/ 159 w 470"/>
                                <a:gd name="T33" fmla="*/ 538 h 816"/>
                                <a:gd name="T34" fmla="*/ 173 w 470"/>
                                <a:gd name="T35" fmla="*/ 518 h 816"/>
                                <a:gd name="T36" fmla="*/ 183 w 470"/>
                                <a:gd name="T37" fmla="*/ 499 h 816"/>
                                <a:gd name="T38" fmla="*/ 192 w 470"/>
                                <a:gd name="T39" fmla="*/ 485 h 816"/>
                                <a:gd name="T40" fmla="*/ 202 w 470"/>
                                <a:gd name="T41" fmla="*/ 466 h 816"/>
                                <a:gd name="T42" fmla="*/ 211 w 470"/>
                                <a:gd name="T43" fmla="*/ 451 h 816"/>
                                <a:gd name="T44" fmla="*/ 221 w 470"/>
                                <a:gd name="T45" fmla="*/ 432 h 816"/>
                                <a:gd name="T46" fmla="*/ 230 w 470"/>
                                <a:gd name="T47" fmla="*/ 418 h 816"/>
                                <a:gd name="T48" fmla="*/ 240 w 470"/>
                                <a:gd name="T49" fmla="*/ 398 h 816"/>
                                <a:gd name="T50" fmla="*/ 250 w 470"/>
                                <a:gd name="T51" fmla="*/ 384 h 816"/>
                                <a:gd name="T52" fmla="*/ 259 w 470"/>
                                <a:gd name="T53" fmla="*/ 365 h 816"/>
                                <a:gd name="T54" fmla="*/ 274 w 470"/>
                                <a:gd name="T55" fmla="*/ 346 h 816"/>
                                <a:gd name="T56" fmla="*/ 278 w 470"/>
                                <a:gd name="T57" fmla="*/ 331 h 816"/>
                                <a:gd name="T58" fmla="*/ 293 w 470"/>
                                <a:gd name="T59" fmla="*/ 312 h 816"/>
                                <a:gd name="T60" fmla="*/ 298 w 470"/>
                                <a:gd name="T61" fmla="*/ 298 h 816"/>
                                <a:gd name="T62" fmla="*/ 312 w 470"/>
                                <a:gd name="T63" fmla="*/ 278 h 816"/>
                                <a:gd name="T64" fmla="*/ 317 w 470"/>
                                <a:gd name="T65" fmla="*/ 264 h 816"/>
                                <a:gd name="T66" fmla="*/ 331 w 470"/>
                                <a:gd name="T67" fmla="*/ 245 h 816"/>
                                <a:gd name="T68" fmla="*/ 336 w 470"/>
                                <a:gd name="T69" fmla="*/ 230 h 816"/>
                                <a:gd name="T70" fmla="*/ 350 w 470"/>
                                <a:gd name="T71" fmla="*/ 211 h 816"/>
                                <a:gd name="T72" fmla="*/ 355 w 470"/>
                                <a:gd name="T73" fmla="*/ 197 h 816"/>
                                <a:gd name="T74" fmla="*/ 370 w 470"/>
                                <a:gd name="T75" fmla="*/ 178 h 816"/>
                                <a:gd name="T76" fmla="*/ 374 w 470"/>
                                <a:gd name="T77" fmla="*/ 163 h 816"/>
                                <a:gd name="T78" fmla="*/ 389 w 470"/>
                                <a:gd name="T79" fmla="*/ 144 h 816"/>
                                <a:gd name="T80" fmla="*/ 394 w 470"/>
                                <a:gd name="T81" fmla="*/ 130 h 816"/>
                                <a:gd name="T82" fmla="*/ 408 w 470"/>
                                <a:gd name="T83" fmla="*/ 110 h 816"/>
                                <a:gd name="T84" fmla="*/ 418 w 470"/>
                                <a:gd name="T85" fmla="*/ 91 h 816"/>
                                <a:gd name="T86" fmla="*/ 427 w 470"/>
                                <a:gd name="T87" fmla="*/ 77 h 816"/>
                                <a:gd name="T88" fmla="*/ 437 w 470"/>
                                <a:gd name="T89" fmla="*/ 58 h 816"/>
                                <a:gd name="T90" fmla="*/ 446 w 470"/>
                                <a:gd name="T91" fmla="*/ 43 h 816"/>
                                <a:gd name="T92" fmla="*/ 456 w 470"/>
                                <a:gd name="T93" fmla="*/ 24 h 816"/>
                                <a:gd name="T94" fmla="*/ 466 w 470"/>
                                <a:gd name="T95" fmla="*/ 1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70" h="816">
                                  <a:moveTo>
                                    <a:pt x="0" y="816"/>
                                  </a:moveTo>
                                  <a:lnTo>
                                    <a:pt x="5" y="811"/>
                                  </a:lnTo>
                                  <a:lnTo>
                                    <a:pt x="5" y="806"/>
                                  </a:lnTo>
                                  <a:lnTo>
                                    <a:pt x="10" y="802"/>
                                  </a:lnTo>
                                  <a:lnTo>
                                    <a:pt x="10" y="797"/>
                                  </a:lnTo>
                                  <a:lnTo>
                                    <a:pt x="15" y="792"/>
                                  </a:lnTo>
                                  <a:lnTo>
                                    <a:pt x="15" y="787"/>
                                  </a:lnTo>
                                  <a:lnTo>
                                    <a:pt x="24" y="778"/>
                                  </a:lnTo>
                                  <a:lnTo>
                                    <a:pt x="24" y="773"/>
                                  </a:lnTo>
                                  <a:lnTo>
                                    <a:pt x="29" y="768"/>
                                  </a:lnTo>
                                  <a:lnTo>
                                    <a:pt x="29" y="763"/>
                                  </a:lnTo>
                                  <a:lnTo>
                                    <a:pt x="39" y="754"/>
                                  </a:lnTo>
                                  <a:lnTo>
                                    <a:pt x="39" y="749"/>
                                  </a:lnTo>
                                  <a:lnTo>
                                    <a:pt x="43" y="744"/>
                                  </a:lnTo>
                                  <a:lnTo>
                                    <a:pt x="43" y="739"/>
                                  </a:lnTo>
                                  <a:lnTo>
                                    <a:pt x="48" y="734"/>
                                  </a:lnTo>
                                  <a:lnTo>
                                    <a:pt x="48" y="730"/>
                                  </a:lnTo>
                                  <a:lnTo>
                                    <a:pt x="58" y="720"/>
                                  </a:lnTo>
                                  <a:lnTo>
                                    <a:pt x="58" y="715"/>
                                  </a:lnTo>
                                  <a:lnTo>
                                    <a:pt x="63" y="710"/>
                                  </a:lnTo>
                                  <a:lnTo>
                                    <a:pt x="63" y="706"/>
                                  </a:lnTo>
                                  <a:lnTo>
                                    <a:pt x="67" y="701"/>
                                  </a:lnTo>
                                  <a:lnTo>
                                    <a:pt x="67" y="696"/>
                                  </a:lnTo>
                                  <a:lnTo>
                                    <a:pt x="77" y="686"/>
                                  </a:lnTo>
                                  <a:lnTo>
                                    <a:pt x="77" y="682"/>
                                  </a:lnTo>
                                  <a:lnTo>
                                    <a:pt x="82" y="677"/>
                                  </a:lnTo>
                                  <a:lnTo>
                                    <a:pt x="82" y="672"/>
                                  </a:lnTo>
                                  <a:lnTo>
                                    <a:pt x="87" y="667"/>
                                  </a:lnTo>
                                  <a:lnTo>
                                    <a:pt x="87" y="662"/>
                                  </a:lnTo>
                                  <a:lnTo>
                                    <a:pt x="96" y="653"/>
                                  </a:lnTo>
                                  <a:lnTo>
                                    <a:pt x="96" y="648"/>
                                  </a:lnTo>
                                  <a:lnTo>
                                    <a:pt x="101" y="643"/>
                                  </a:lnTo>
                                  <a:lnTo>
                                    <a:pt x="101" y="638"/>
                                  </a:lnTo>
                                  <a:lnTo>
                                    <a:pt x="111" y="629"/>
                                  </a:lnTo>
                                  <a:lnTo>
                                    <a:pt x="111" y="624"/>
                                  </a:lnTo>
                                  <a:lnTo>
                                    <a:pt x="115" y="619"/>
                                  </a:lnTo>
                                  <a:lnTo>
                                    <a:pt x="115" y="614"/>
                                  </a:lnTo>
                                  <a:lnTo>
                                    <a:pt x="120" y="610"/>
                                  </a:lnTo>
                                  <a:lnTo>
                                    <a:pt x="120" y="605"/>
                                  </a:lnTo>
                                  <a:lnTo>
                                    <a:pt x="130" y="595"/>
                                  </a:lnTo>
                                  <a:lnTo>
                                    <a:pt x="130" y="590"/>
                                  </a:lnTo>
                                  <a:lnTo>
                                    <a:pt x="135" y="586"/>
                                  </a:lnTo>
                                  <a:lnTo>
                                    <a:pt x="135" y="581"/>
                                  </a:lnTo>
                                  <a:lnTo>
                                    <a:pt x="139" y="576"/>
                                  </a:lnTo>
                                  <a:lnTo>
                                    <a:pt x="139" y="571"/>
                                  </a:lnTo>
                                  <a:lnTo>
                                    <a:pt x="149" y="562"/>
                                  </a:lnTo>
                                  <a:lnTo>
                                    <a:pt x="149" y="557"/>
                                  </a:lnTo>
                                  <a:lnTo>
                                    <a:pt x="154" y="552"/>
                                  </a:lnTo>
                                  <a:lnTo>
                                    <a:pt x="154" y="547"/>
                                  </a:lnTo>
                                  <a:lnTo>
                                    <a:pt x="159" y="542"/>
                                  </a:lnTo>
                                  <a:lnTo>
                                    <a:pt x="159" y="538"/>
                                  </a:lnTo>
                                  <a:lnTo>
                                    <a:pt x="168" y="528"/>
                                  </a:lnTo>
                                  <a:lnTo>
                                    <a:pt x="168" y="523"/>
                                  </a:lnTo>
                                  <a:lnTo>
                                    <a:pt x="173" y="518"/>
                                  </a:lnTo>
                                  <a:lnTo>
                                    <a:pt x="173" y="514"/>
                                  </a:lnTo>
                                  <a:lnTo>
                                    <a:pt x="183" y="504"/>
                                  </a:lnTo>
                                  <a:lnTo>
                                    <a:pt x="183" y="499"/>
                                  </a:lnTo>
                                  <a:lnTo>
                                    <a:pt x="187" y="494"/>
                                  </a:lnTo>
                                  <a:lnTo>
                                    <a:pt x="187" y="490"/>
                                  </a:lnTo>
                                  <a:lnTo>
                                    <a:pt x="192" y="485"/>
                                  </a:lnTo>
                                  <a:lnTo>
                                    <a:pt x="192" y="480"/>
                                  </a:lnTo>
                                  <a:lnTo>
                                    <a:pt x="202" y="470"/>
                                  </a:lnTo>
                                  <a:lnTo>
                                    <a:pt x="202" y="466"/>
                                  </a:lnTo>
                                  <a:lnTo>
                                    <a:pt x="206" y="461"/>
                                  </a:lnTo>
                                  <a:lnTo>
                                    <a:pt x="206" y="456"/>
                                  </a:lnTo>
                                  <a:lnTo>
                                    <a:pt x="211" y="451"/>
                                  </a:lnTo>
                                  <a:lnTo>
                                    <a:pt x="211" y="446"/>
                                  </a:lnTo>
                                  <a:lnTo>
                                    <a:pt x="221" y="437"/>
                                  </a:lnTo>
                                  <a:lnTo>
                                    <a:pt x="221" y="432"/>
                                  </a:lnTo>
                                  <a:lnTo>
                                    <a:pt x="226" y="427"/>
                                  </a:lnTo>
                                  <a:lnTo>
                                    <a:pt x="226" y="422"/>
                                  </a:lnTo>
                                  <a:lnTo>
                                    <a:pt x="230" y="418"/>
                                  </a:lnTo>
                                  <a:lnTo>
                                    <a:pt x="230" y="413"/>
                                  </a:lnTo>
                                  <a:lnTo>
                                    <a:pt x="240" y="403"/>
                                  </a:lnTo>
                                  <a:lnTo>
                                    <a:pt x="240" y="398"/>
                                  </a:lnTo>
                                  <a:lnTo>
                                    <a:pt x="245" y="394"/>
                                  </a:lnTo>
                                  <a:lnTo>
                                    <a:pt x="245" y="389"/>
                                  </a:lnTo>
                                  <a:lnTo>
                                    <a:pt x="250" y="384"/>
                                  </a:lnTo>
                                  <a:lnTo>
                                    <a:pt x="250" y="379"/>
                                  </a:lnTo>
                                  <a:lnTo>
                                    <a:pt x="259" y="370"/>
                                  </a:lnTo>
                                  <a:lnTo>
                                    <a:pt x="259" y="365"/>
                                  </a:lnTo>
                                  <a:lnTo>
                                    <a:pt x="264" y="360"/>
                                  </a:lnTo>
                                  <a:lnTo>
                                    <a:pt x="264" y="355"/>
                                  </a:lnTo>
                                  <a:lnTo>
                                    <a:pt x="274" y="346"/>
                                  </a:lnTo>
                                  <a:lnTo>
                                    <a:pt x="274" y="341"/>
                                  </a:lnTo>
                                  <a:lnTo>
                                    <a:pt x="278" y="336"/>
                                  </a:lnTo>
                                  <a:lnTo>
                                    <a:pt x="278" y="331"/>
                                  </a:lnTo>
                                  <a:lnTo>
                                    <a:pt x="283" y="326"/>
                                  </a:lnTo>
                                  <a:lnTo>
                                    <a:pt x="283" y="322"/>
                                  </a:lnTo>
                                  <a:lnTo>
                                    <a:pt x="293" y="312"/>
                                  </a:lnTo>
                                  <a:lnTo>
                                    <a:pt x="293" y="307"/>
                                  </a:lnTo>
                                  <a:lnTo>
                                    <a:pt x="298" y="302"/>
                                  </a:lnTo>
                                  <a:lnTo>
                                    <a:pt x="298" y="298"/>
                                  </a:lnTo>
                                  <a:lnTo>
                                    <a:pt x="302" y="293"/>
                                  </a:lnTo>
                                  <a:lnTo>
                                    <a:pt x="302" y="288"/>
                                  </a:lnTo>
                                  <a:lnTo>
                                    <a:pt x="312" y="278"/>
                                  </a:lnTo>
                                  <a:lnTo>
                                    <a:pt x="312" y="274"/>
                                  </a:lnTo>
                                  <a:lnTo>
                                    <a:pt x="317" y="269"/>
                                  </a:lnTo>
                                  <a:lnTo>
                                    <a:pt x="317" y="264"/>
                                  </a:lnTo>
                                  <a:lnTo>
                                    <a:pt x="322" y="259"/>
                                  </a:lnTo>
                                  <a:lnTo>
                                    <a:pt x="322" y="254"/>
                                  </a:lnTo>
                                  <a:lnTo>
                                    <a:pt x="331" y="245"/>
                                  </a:lnTo>
                                  <a:lnTo>
                                    <a:pt x="331" y="240"/>
                                  </a:lnTo>
                                  <a:lnTo>
                                    <a:pt x="336" y="235"/>
                                  </a:lnTo>
                                  <a:lnTo>
                                    <a:pt x="336" y="230"/>
                                  </a:lnTo>
                                  <a:lnTo>
                                    <a:pt x="346" y="221"/>
                                  </a:lnTo>
                                  <a:lnTo>
                                    <a:pt x="346" y="216"/>
                                  </a:lnTo>
                                  <a:lnTo>
                                    <a:pt x="350" y="211"/>
                                  </a:lnTo>
                                  <a:lnTo>
                                    <a:pt x="350" y="206"/>
                                  </a:lnTo>
                                  <a:lnTo>
                                    <a:pt x="355" y="202"/>
                                  </a:lnTo>
                                  <a:lnTo>
                                    <a:pt x="355" y="197"/>
                                  </a:lnTo>
                                  <a:lnTo>
                                    <a:pt x="365" y="187"/>
                                  </a:lnTo>
                                  <a:lnTo>
                                    <a:pt x="365" y="182"/>
                                  </a:lnTo>
                                  <a:lnTo>
                                    <a:pt x="370" y="178"/>
                                  </a:lnTo>
                                  <a:lnTo>
                                    <a:pt x="370" y="173"/>
                                  </a:lnTo>
                                  <a:lnTo>
                                    <a:pt x="374" y="168"/>
                                  </a:lnTo>
                                  <a:lnTo>
                                    <a:pt x="374" y="163"/>
                                  </a:lnTo>
                                  <a:lnTo>
                                    <a:pt x="384" y="154"/>
                                  </a:lnTo>
                                  <a:lnTo>
                                    <a:pt x="384" y="149"/>
                                  </a:lnTo>
                                  <a:lnTo>
                                    <a:pt x="389" y="144"/>
                                  </a:lnTo>
                                  <a:lnTo>
                                    <a:pt x="389" y="139"/>
                                  </a:lnTo>
                                  <a:lnTo>
                                    <a:pt x="394" y="134"/>
                                  </a:lnTo>
                                  <a:lnTo>
                                    <a:pt x="394" y="130"/>
                                  </a:lnTo>
                                  <a:lnTo>
                                    <a:pt x="403" y="120"/>
                                  </a:lnTo>
                                  <a:lnTo>
                                    <a:pt x="403" y="115"/>
                                  </a:lnTo>
                                  <a:lnTo>
                                    <a:pt x="408" y="110"/>
                                  </a:lnTo>
                                  <a:lnTo>
                                    <a:pt x="408" y="106"/>
                                  </a:lnTo>
                                  <a:lnTo>
                                    <a:pt x="418" y="96"/>
                                  </a:lnTo>
                                  <a:lnTo>
                                    <a:pt x="418" y="91"/>
                                  </a:lnTo>
                                  <a:lnTo>
                                    <a:pt x="422" y="86"/>
                                  </a:lnTo>
                                  <a:lnTo>
                                    <a:pt x="422" y="82"/>
                                  </a:lnTo>
                                  <a:lnTo>
                                    <a:pt x="427" y="77"/>
                                  </a:lnTo>
                                  <a:lnTo>
                                    <a:pt x="427" y="72"/>
                                  </a:lnTo>
                                  <a:lnTo>
                                    <a:pt x="437" y="62"/>
                                  </a:lnTo>
                                  <a:lnTo>
                                    <a:pt x="437" y="58"/>
                                  </a:lnTo>
                                  <a:lnTo>
                                    <a:pt x="442" y="53"/>
                                  </a:lnTo>
                                  <a:lnTo>
                                    <a:pt x="442" y="48"/>
                                  </a:lnTo>
                                  <a:lnTo>
                                    <a:pt x="446" y="43"/>
                                  </a:lnTo>
                                  <a:lnTo>
                                    <a:pt x="446" y="38"/>
                                  </a:lnTo>
                                  <a:lnTo>
                                    <a:pt x="456" y="29"/>
                                  </a:lnTo>
                                  <a:lnTo>
                                    <a:pt x="456" y="24"/>
                                  </a:lnTo>
                                  <a:lnTo>
                                    <a:pt x="461" y="19"/>
                                  </a:lnTo>
                                  <a:lnTo>
                                    <a:pt x="461" y="14"/>
                                  </a:lnTo>
                                  <a:lnTo>
                                    <a:pt x="466" y="10"/>
                                  </a:lnTo>
                                  <a:lnTo>
                                    <a:pt x="466" y="5"/>
                                  </a:lnTo>
                                  <a:lnTo>
                                    <a:pt x="47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5" name="Freeform 2594"/>
                          <wps:cNvSpPr>
                            <a:spLocks/>
                          </wps:cNvSpPr>
                          <wps:spPr bwMode="auto">
                            <a:xfrm>
                              <a:off x="1358" y="504"/>
                              <a:ext cx="682" cy="1176"/>
                            </a:xfrm>
                            <a:custGeom>
                              <a:avLst/>
                              <a:gdLst>
                                <a:gd name="T0" fmla="*/ 10 w 682"/>
                                <a:gd name="T1" fmla="*/ 1162 h 1176"/>
                                <a:gd name="T2" fmla="*/ 24 w 682"/>
                                <a:gd name="T3" fmla="*/ 1138 h 1176"/>
                                <a:gd name="T4" fmla="*/ 39 w 682"/>
                                <a:gd name="T5" fmla="*/ 1114 h 1176"/>
                                <a:gd name="T6" fmla="*/ 48 w 682"/>
                                <a:gd name="T7" fmla="*/ 1094 h 1176"/>
                                <a:gd name="T8" fmla="*/ 63 w 682"/>
                                <a:gd name="T9" fmla="*/ 1070 h 1176"/>
                                <a:gd name="T10" fmla="*/ 77 w 682"/>
                                <a:gd name="T11" fmla="*/ 1046 h 1176"/>
                                <a:gd name="T12" fmla="*/ 91 w 682"/>
                                <a:gd name="T13" fmla="*/ 1022 h 1176"/>
                                <a:gd name="T14" fmla="*/ 101 w 682"/>
                                <a:gd name="T15" fmla="*/ 1003 h 1176"/>
                                <a:gd name="T16" fmla="*/ 115 w 682"/>
                                <a:gd name="T17" fmla="*/ 979 h 1176"/>
                                <a:gd name="T18" fmla="*/ 130 w 682"/>
                                <a:gd name="T19" fmla="*/ 955 h 1176"/>
                                <a:gd name="T20" fmla="*/ 139 w 682"/>
                                <a:gd name="T21" fmla="*/ 936 h 1176"/>
                                <a:gd name="T22" fmla="*/ 154 w 682"/>
                                <a:gd name="T23" fmla="*/ 912 h 1176"/>
                                <a:gd name="T24" fmla="*/ 168 w 682"/>
                                <a:gd name="T25" fmla="*/ 888 h 1176"/>
                                <a:gd name="T26" fmla="*/ 183 w 682"/>
                                <a:gd name="T27" fmla="*/ 864 h 1176"/>
                                <a:gd name="T28" fmla="*/ 192 w 682"/>
                                <a:gd name="T29" fmla="*/ 845 h 1176"/>
                                <a:gd name="T30" fmla="*/ 206 w 682"/>
                                <a:gd name="T31" fmla="*/ 821 h 1176"/>
                                <a:gd name="T32" fmla="*/ 221 w 682"/>
                                <a:gd name="T33" fmla="*/ 797 h 1176"/>
                                <a:gd name="T34" fmla="*/ 235 w 682"/>
                                <a:gd name="T35" fmla="*/ 773 h 1176"/>
                                <a:gd name="T36" fmla="*/ 245 w 682"/>
                                <a:gd name="T37" fmla="*/ 754 h 1176"/>
                                <a:gd name="T38" fmla="*/ 259 w 682"/>
                                <a:gd name="T39" fmla="*/ 730 h 1176"/>
                                <a:gd name="T40" fmla="*/ 274 w 682"/>
                                <a:gd name="T41" fmla="*/ 706 h 1176"/>
                                <a:gd name="T42" fmla="*/ 288 w 682"/>
                                <a:gd name="T43" fmla="*/ 682 h 1176"/>
                                <a:gd name="T44" fmla="*/ 298 w 682"/>
                                <a:gd name="T45" fmla="*/ 662 h 1176"/>
                                <a:gd name="T46" fmla="*/ 312 w 682"/>
                                <a:gd name="T47" fmla="*/ 638 h 1176"/>
                                <a:gd name="T48" fmla="*/ 326 w 682"/>
                                <a:gd name="T49" fmla="*/ 614 h 1176"/>
                                <a:gd name="T50" fmla="*/ 341 w 682"/>
                                <a:gd name="T51" fmla="*/ 590 h 1176"/>
                                <a:gd name="T52" fmla="*/ 350 w 682"/>
                                <a:gd name="T53" fmla="*/ 571 h 1176"/>
                                <a:gd name="T54" fmla="*/ 365 w 682"/>
                                <a:gd name="T55" fmla="*/ 547 h 1176"/>
                                <a:gd name="T56" fmla="*/ 379 w 682"/>
                                <a:gd name="T57" fmla="*/ 523 h 1176"/>
                                <a:gd name="T58" fmla="*/ 394 w 682"/>
                                <a:gd name="T59" fmla="*/ 499 h 1176"/>
                                <a:gd name="T60" fmla="*/ 403 w 682"/>
                                <a:gd name="T61" fmla="*/ 480 h 1176"/>
                                <a:gd name="T62" fmla="*/ 418 w 682"/>
                                <a:gd name="T63" fmla="*/ 456 h 1176"/>
                                <a:gd name="T64" fmla="*/ 432 w 682"/>
                                <a:gd name="T65" fmla="*/ 432 h 1176"/>
                                <a:gd name="T66" fmla="*/ 446 w 682"/>
                                <a:gd name="T67" fmla="*/ 408 h 1176"/>
                                <a:gd name="T68" fmla="*/ 456 w 682"/>
                                <a:gd name="T69" fmla="*/ 389 h 1176"/>
                                <a:gd name="T70" fmla="*/ 470 w 682"/>
                                <a:gd name="T71" fmla="*/ 365 h 1176"/>
                                <a:gd name="T72" fmla="*/ 485 w 682"/>
                                <a:gd name="T73" fmla="*/ 341 h 1176"/>
                                <a:gd name="T74" fmla="*/ 499 w 682"/>
                                <a:gd name="T75" fmla="*/ 317 h 1176"/>
                                <a:gd name="T76" fmla="*/ 509 w 682"/>
                                <a:gd name="T77" fmla="*/ 298 h 1176"/>
                                <a:gd name="T78" fmla="*/ 523 w 682"/>
                                <a:gd name="T79" fmla="*/ 274 h 1176"/>
                                <a:gd name="T80" fmla="*/ 538 w 682"/>
                                <a:gd name="T81" fmla="*/ 250 h 1176"/>
                                <a:gd name="T82" fmla="*/ 552 w 682"/>
                                <a:gd name="T83" fmla="*/ 226 h 1176"/>
                                <a:gd name="T84" fmla="*/ 562 w 682"/>
                                <a:gd name="T85" fmla="*/ 206 h 1176"/>
                                <a:gd name="T86" fmla="*/ 576 w 682"/>
                                <a:gd name="T87" fmla="*/ 182 h 1176"/>
                                <a:gd name="T88" fmla="*/ 590 w 682"/>
                                <a:gd name="T89" fmla="*/ 158 h 1176"/>
                                <a:gd name="T90" fmla="*/ 605 w 682"/>
                                <a:gd name="T91" fmla="*/ 134 h 1176"/>
                                <a:gd name="T92" fmla="*/ 614 w 682"/>
                                <a:gd name="T93" fmla="*/ 115 h 1176"/>
                                <a:gd name="T94" fmla="*/ 629 w 682"/>
                                <a:gd name="T95" fmla="*/ 91 h 1176"/>
                                <a:gd name="T96" fmla="*/ 643 w 682"/>
                                <a:gd name="T97" fmla="*/ 67 h 1176"/>
                                <a:gd name="T98" fmla="*/ 653 w 682"/>
                                <a:gd name="T99" fmla="*/ 48 h 1176"/>
                                <a:gd name="T100" fmla="*/ 667 w 682"/>
                                <a:gd name="T101" fmla="*/ 24 h 1176"/>
                                <a:gd name="T102" fmla="*/ 682 w 682"/>
                                <a:gd name="T103" fmla="*/ 0 h 1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82" h="1176">
                                  <a:moveTo>
                                    <a:pt x="0" y="1176"/>
                                  </a:moveTo>
                                  <a:lnTo>
                                    <a:pt x="5" y="1171"/>
                                  </a:lnTo>
                                  <a:lnTo>
                                    <a:pt x="5" y="1166"/>
                                  </a:lnTo>
                                  <a:lnTo>
                                    <a:pt x="10" y="1162"/>
                                  </a:lnTo>
                                  <a:lnTo>
                                    <a:pt x="10" y="1157"/>
                                  </a:lnTo>
                                  <a:lnTo>
                                    <a:pt x="15" y="1152"/>
                                  </a:lnTo>
                                  <a:lnTo>
                                    <a:pt x="15" y="1147"/>
                                  </a:lnTo>
                                  <a:lnTo>
                                    <a:pt x="24" y="1138"/>
                                  </a:lnTo>
                                  <a:lnTo>
                                    <a:pt x="24" y="1133"/>
                                  </a:lnTo>
                                  <a:lnTo>
                                    <a:pt x="29" y="1128"/>
                                  </a:lnTo>
                                  <a:lnTo>
                                    <a:pt x="29" y="1123"/>
                                  </a:lnTo>
                                  <a:lnTo>
                                    <a:pt x="39" y="1114"/>
                                  </a:lnTo>
                                  <a:lnTo>
                                    <a:pt x="39" y="1109"/>
                                  </a:lnTo>
                                  <a:lnTo>
                                    <a:pt x="43" y="1104"/>
                                  </a:lnTo>
                                  <a:lnTo>
                                    <a:pt x="43" y="1099"/>
                                  </a:lnTo>
                                  <a:lnTo>
                                    <a:pt x="48" y="1094"/>
                                  </a:lnTo>
                                  <a:lnTo>
                                    <a:pt x="48" y="1090"/>
                                  </a:lnTo>
                                  <a:lnTo>
                                    <a:pt x="58" y="1080"/>
                                  </a:lnTo>
                                  <a:lnTo>
                                    <a:pt x="58" y="1075"/>
                                  </a:lnTo>
                                  <a:lnTo>
                                    <a:pt x="63" y="1070"/>
                                  </a:lnTo>
                                  <a:lnTo>
                                    <a:pt x="63" y="1066"/>
                                  </a:lnTo>
                                  <a:lnTo>
                                    <a:pt x="67" y="1061"/>
                                  </a:lnTo>
                                  <a:lnTo>
                                    <a:pt x="67" y="1056"/>
                                  </a:lnTo>
                                  <a:lnTo>
                                    <a:pt x="77" y="1046"/>
                                  </a:lnTo>
                                  <a:lnTo>
                                    <a:pt x="77" y="1042"/>
                                  </a:lnTo>
                                  <a:lnTo>
                                    <a:pt x="82" y="1037"/>
                                  </a:lnTo>
                                  <a:lnTo>
                                    <a:pt x="82" y="1032"/>
                                  </a:lnTo>
                                  <a:lnTo>
                                    <a:pt x="91" y="1022"/>
                                  </a:lnTo>
                                  <a:lnTo>
                                    <a:pt x="91" y="1018"/>
                                  </a:lnTo>
                                  <a:lnTo>
                                    <a:pt x="96" y="1013"/>
                                  </a:lnTo>
                                  <a:lnTo>
                                    <a:pt x="96" y="1008"/>
                                  </a:lnTo>
                                  <a:lnTo>
                                    <a:pt x="101" y="1003"/>
                                  </a:lnTo>
                                  <a:lnTo>
                                    <a:pt x="101" y="998"/>
                                  </a:lnTo>
                                  <a:lnTo>
                                    <a:pt x="111" y="989"/>
                                  </a:lnTo>
                                  <a:lnTo>
                                    <a:pt x="111" y="984"/>
                                  </a:lnTo>
                                  <a:lnTo>
                                    <a:pt x="115" y="979"/>
                                  </a:lnTo>
                                  <a:lnTo>
                                    <a:pt x="115" y="974"/>
                                  </a:lnTo>
                                  <a:lnTo>
                                    <a:pt x="120" y="970"/>
                                  </a:lnTo>
                                  <a:lnTo>
                                    <a:pt x="120" y="965"/>
                                  </a:lnTo>
                                  <a:lnTo>
                                    <a:pt x="130" y="955"/>
                                  </a:lnTo>
                                  <a:lnTo>
                                    <a:pt x="130" y="950"/>
                                  </a:lnTo>
                                  <a:lnTo>
                                    <a:pt x="135" y="946"/>
                                  </a:lnTo>
                                  <a:lnTo>
                                    <a:pt x="135" y="941"/>
                                  </a:lnTo>
                                  <a:lnTo>
                                    <a:pt x="139" y="936"/>
                                  </a:lnTo>
                                  <a:lnTo>
                                    <a:pt x="139" y="931"/>
                                  </a:lnTo>
                                  <a:lnTo>
                                    <a:pt x="149" y="922"/>
                                  </a:lnTo>
                                  <a:lnTo>
                                    <a:pt x="149" y="917"/>
                                  </a:lnTo>
                                  <a:lnTo>
                                    <a:pt x="154" y="912"/>
                                  </a:lnTo>
                                  <a:lnTo>
                                    <a:pt x="154" y="907"/>
                                  </a:lnTo>
                                  <a:lnTo>
                                    <a:pt x="163" y="898"/>
                                  </a:lnTo>
                                  <a:lnTo>
                                    <a:pt x="163" y="893"/>
                                  </a:lnTo>
                                  <a:lnTo>
                                    <a:pt x="168" y="888"/>
                                  </a:lnTo>
                                  <a:lnTo>
                                    <a:pt x="168" y="883"/>
                                  </a:lnTo>
                                  <a:lnTo>
                                    <a:pt x="173" y="878"/>
                                  </a:lnTo>
                                  <a:lnTo>
                                    <a:pt x="173" y="874"/>
                                  </a:lnTo>
                                  <a:lnTo>
                                    <a:pt x="183" y="864"/>
                                  </a:lnTo>
                                  <a:lnTo>
                                    <a:pt x="183" y="859"/>
                                  </a:lnTo>
                                  <a:lnTo>
                                    <a:pt x="187" y="854"/>
                                  </a:lnTo>
                                  <a:lnTo>
                                    <a:pt x="187" y="850"/>
                                  </a:lnTo>
                                  <a:lnTo>
                                    <a:pt x="192" y="845"/>
                                  </a:lnTo>
                                  <a:lnTo>
                                    <a:pt x="192" y="840"/>
                                  </a:lnTo>
                                  <a:lnTo>
                                    <a:pt x="202" y="830"/>
                                  </a:lnTo>
                                  <a:lnTo>
                                    <a:pt x="202" y="826"/>
                                  </a:lnTo>
                                  <a:lnTo>
                                    <a:pt x="206" y="821"/>
                                  </a:lnTo>
                                  <a:lnTo>
                                    <a:pt x="206" y="816"/>
                                  </a:lnTo>
                                  <a:lnTo>
                                    <a:pt x="216" y="806"/>
                                  </a:lnTo>
                                  <a:lnTo>
                                    <a:pt x="216" y="802"/>
                                  </a:lnTo>
                                  <a:lnTo>
                                    <a:pt x="221" y="797"/>
                                  </a:lnTo>
                                  <a:lnTo>
                                    <a:pt x="221" y="792"/>
                                  </a:lnTo>
                                  <a:lnTo>
                                    <a:pt x="226" y="787"/>
                                  </a:lnTo>
                                  <a:lnTo>
                                    <a:pt x="226" y="782"/>
                                  </a:lnTo>
                                  <a:lnTo>
                                    <a:pt x="235" y="773"/>
                                  </a:lnTo>
                                  <a:lnTo>
                                    <a:pt x="235" y="768"/>
                                  </a:lnTo>
                                  <a:lnTo>
                                    <a:pt x="240" y="763"/>
                                  </a:lnTo>
                                  <a:lnTo>
                                    <a:pt x="240" y="758"/>
                                  </a:lnTo>
                                  <a:lnTo>
                                    <a:pt x="245" y="754"/>
                                  </a:lnTo>
                                  <a:lnTo>
                                    <a:pt x="245" y="749"/>
                                  </a:lnTo>
                                  <a:lnTo>
                                    <a:pt x="254" y="739"/>
                                  </a:lnTo>
                                  <a:lnTo>
                                    <a:pt x="254" y="734"/>
                                  </a:lnTo>
                                  <a:lnTo>
                                    <a:pt x="259" y="730"/>
                                  </a:lnTo>
                                  <a:lnTo>
                                    <a:pt x="259" y="725"/>
                                  </a:lnTo>
                                  <a:lnTo>
                                    <a:pt x="269" y="715"/>
                                  </a:lnTo>
                                  <a:lnTo>
                                    <a:pt x="269" y="710"/>
                                  </a:lnTo>
                                  <a:lnTo>
                                    <a:pt x="274" y="706"/>
                                  </a:lnTo>
                                  <a:lnTo>
                                    <a:pt x="274" y="701"/>
                                  </a:lnTo>
                                  <a:lnTo>
                                    <a:pt x="278" y="696"/>
                                  </a:lnTo>
                                  <a:lnTo>
                                    <a:pt x="278" y="691"/>
                                  </a:lnTo>
                                  <a:lnTo>
                                    <a:pt x="288" y="682"/>
                                  </a:lnTo>
                                  <a:lnTo>
                                    <a:pt x="288" y="677"/>
                                  </a:lnTo>
                                  <a:lnTo>
                                    <a:pt x="293" y="672"/>
                                  </a:lnTo>
                                  <a:lnTo>
                                    <a:pt x="293" y="667"/>
                                  </a:lnTo>
                                  <a:lnTo>
                                    <a:pt x="298" y="662"/>
                                  </a:lnTo>
                                  <a:lnTo>
                                    <a:pt x="298" y="658"/>
                                  </a:lnTo>
                                  <a:lnTo>
                                    <a:pt x="307" y="648"/>
                                  </a:lnTo>
                                  <a:lnTo>
                                    <a:pt x="307" y="643"/>
                                  </a:lnTo>
                                  <a:lnTo>
                                    <a:pt x="312" y="638"/>
                                  </a:lnTo>
                                  <a:lnTo>
                                    <a:pt x="312" y="634"/>
                                  </a:lnTo>
                                  <a:lnTo>
                                    <a:pt x="322" y="624"/>
                                  </a:lnTo>
                                  <a:lnTo>
                                    <a:pt x="322" y="619"/>
                                  </a:lnTo>
                                  <a:lnTo>
                                    <a:pt x="326" y="614"/>
                                  </a:lnTo>
                                  <a:lnTo>
                                    <a:pt x="326" y="610"/>
                                  </a:lnTo>
                                  <a:lnTo>
                                    <a:pt x="331" y="605"/>
                                  </a:lnTo>
                                  <a:lnTo>
                                    <a:pt x="331" y="600"/>
                                  </a:lnTo>
                                  <a:lnTo>
                                    <a:pt x="341" y="590"/>
                                  </a:lnTo>
                                  <a:lnTo>
                                    <a:pt x="341" y="586"/>
                                  </a:lnTo>
                                  <a:lnTo>
                                    <a:pt x="346" y="581"/>
                                  </a:lnTo>
                                  <a:lnTo>
                                    <a:pt x="346" y="576"/>
                                  </a:lnTo>
                                  <a:lnTo>
                                    <a:pt x="350" y="571"/>
                                  </a:lnTo>
                                  <a:lnTo>
                                    <a:pt x="350" y="566"/>
                                  </a:lnTo>
                                  <a:lnTo>
                                    <a:pt x="360" y="557"/>
                                  </a:lnTo>
                                  <a:lnTo>
                                    <a:pt x="360" y="552"/>
                                  </a:lnTo>
                                  <a:lnTo>
                                    <a:pt x="365" y="547"/>
                                  </a:lnTo>
                                  <a:lnTo>
                                    <a:pt x="365" y="542"/>
                                  </a:lnTo>
                                  <a:lnTo>
                                    <a:pt x="370" y="538"/>
                                  </a:lnTo>
                                  <a:lnTo>
                                    <a:pt x="370" y="533"/>
                                  </a:lnTo>
                                  <a:lnTo>
                                    <a:pt x="379" y="523"/>
                                  </a:lnTo>
                                  <a:lnTo>
                                    <a:pt x="379" y="518"/>
                                  </a:lnTo>
                                  <a:lnTo>
                                    <a:pt x="384" y="514"/>
                                  </a:lnTo>
                                  <a:lnTo>
                                    <a:pt x="384" y="509"/>
                                  </a:lnTo>
                                  <a:lnTo>
                                    <a:pt x="394" y="499"/>
                                  </a:lnTo>
                                  <a:lnTo>
                                    <a:pt x="394" y="494"/>
                                  </a:lnTo>
                                  <a:lnTo>
                                    <a:pt x="398" y="490"/>
                                  </a:lnTo>
                                  <a:lnTo>
                                    <a:pt x="398" y="485"/>
                                  </a:lnTo>
                                  <a:lnTo>
                                    <a:pt x="403" y="480"/>
                                  </a:lnTo>
                                  <a:lnTo>
                                    <a:pt x="403" y="475"/>
                                  </a:lnTo>
                                  <a:lnTo>
                                    <a:pt x="413" y="466"/>
                                  </a:lnTo>
                                  <a:lnTo>
                                    <a:pt x="413" y="461"/>
                                  </a:lnTo>
                                  <a:lnTo>
                                    <a:pt x="418" y="456"/>
                                  </a:lnTo>
                                  <a:lnTo>
                                    <a:pt x="418" y="451"/>
                                  </a:lnTo>
                                  <a:lnTo>
                                    <a:pt x="422" y="446"/>
                                  </a:lnTo>
                                  <a:lnTo>
                                    <a:pt x="422" y="442"/>
                                  </a:lnTo>
                                  <a:lnTo>
                                    <a:pt x="432" y="432"/>
                                  </a:lnTo>
                                  <a:lnTo>
                                    <a:pt x="432" y="427"/>
                                  </a:lnTo>
                                  <a:lnTo>
                                    <a:pt x="437" y="422"/>
                                  </a:lnTo>
                                  <a:lnTo>
                                    <a:pt x="437" y="418"/>
                                  </a:lnTo>
                                  <a:lnTo>
                                    <a:pt x="446" y="408"/>
                                  </a:lnTo>
                                  <a:lnTo>
                                    <a:pt x="446" y="403"/>
                                  </a:lnTo>
                                  <a:lnTo>
                                    <a:pt x="451" y="398"/>
                                  </a:lnTo>
                                  <a:lnTo>
                                    <a:pt x="451" y="394"/>
                                  </a:lnTo>
                                  <a:lnTo>
                                    <a:pt x="456" y="389"/>
                                  </a:lnTo>
                                  <a:lnTo>
                                    <a:pt x="456" y="384"/>
                                  </a:lnTo>
                                  <a:lnTo>
                                    <a:pt x="466" y="374"/>
                                  </a:lnTo>
                                  <a:lnTo>
                                    <a:pt x="466" y="370"/>
                                  </a:lnTo>
                                  <a:lnTo>
                                    <a:pt x="470" y="365"/>
                                  </a:lnTo>
                                  <a:lnTo>
                                    <a:pt x="470" y="360"/>
                                  </a:lnTo>
                                  <a:lnTo>
                                    <a:pt x="475" y="355"/>
                                  </a:lnTo>
                                  <a:lnTo>
                                    <a:pt x="475" y="350"/>
                                  </a:lnTo>
                                  <a:lnTo>
                                    <a:pt x="485" y="341"/>
                                  </a:lnTo>
                                  <a:lnTo>
                                    <a:pt x="485" y="336"/>
                                  </a:lnTo>
                                  <a:lnTo>
                                    <a:pt x="490" y="331"/>
                                  </a:lnTo>
                                  <a:lnTo>
                                    <a:pt x="490" y="326"/>
                                  </a:lnTo>
                                  <a:lnTo>
                                    <a:pt x="499" y="317"/>
                                  </a:lnTo>
                                  <a:lnTo>
                                    <a:pt x="499" y="312"/>
                                  </a:lnTo>
                                  <a:lnTo>
                                    <a:pt x="504" y="307"/>
                                  </a:lnTo>
                                  <a:lnTo>
                                    <a:pt x="504" y="302"/>
                                  </a:lnTo>
                                  <a:lnTo>
                                    <a:pt x="509" y="298"/>
                                  </a:lnTo>
                                  <a:lnTo>
                                    <a:pt x="509" y="293"/>
                                  </a:lnTo>
                                  <a:lnTo>
                                    <a:pt x="518" y="283"/>
                                  </a:lnTo>
                                  <a:lnTo>
                                    <a:pt x="518" y="278"/>
                                  </a:lnTo>
                                  <a:lnTo>
                                    <a:pt x="523" y="274"/>
                                  </a:lnTo>
                                  <a:lnTo>
                                    <a:pt x="523" y="269"/>
                                  </a:lnTo>
                                  <a:lnTo>
                                    <a:pt x="528" y="264"/>
                                  </a:lnTo>
                                  <a:lnTo>
                                    <a:pt x="528" y="259"/>
                                  </a:lnTo>
                                  <a:lnTo>
                                    <a:pt x="538" y="250"/>
                                  </a:lnTo>
                                  <a:lnTo>
                                    <a:pt x="538" y="245"/>
                                  </a:lnTo>
                                  <a:lnTo>
                                    <a:pt x="542" y="240"/>
                                  </a:lnTo>
                                  <a:lnTo>
                                    <a:pt x="542" y="235"/>
                                  </a:lnTo>
                                  <a:lnTo>
                                    <a:pt x="552" y="226"/>
                                  </a:lnTo>
                                  <a:lnTo>
                                    <a:pt x="552" y="221"/>
                                  </a:lnTo>
                                  <a:lnTo>
                                    <a:pt x="557" y="216"/>
                                  </a:lnTo>
                                  <a:lnTo>
                                    <a:pt x="557" y="211"/>
                                  </a:lnTo>
                                  <a:lnTo>
                                    <a:pt x="562" y="206"/>
                                  </a:lnTo>
                                  <a:lnTo>
                                    <a:pt x="562" y="202"/>
                                  </a:lnTo>
                                  <a:lnTo>
                                    <a:pt x="571" y="192"/>
                                  </a:lnTo>
                                  <a:lnTo>
                                    <a:pt x="571" y="187"/>
                                  </a:lnTo>
                                  <a:lnTo>
                                    <a:pt x="576" y="182"/>
                                  </a:lnTo>
                                  <a:lnTo>
                                    <a:pt x="576" y="178"/>
                                  </a:lnTo>
                                  <a:lnTo>
                                    <a:pt x="581" y="173"/>
                                  </a:lnTo>
                                  <a:lnTo>
                                    <a:pt x="581" y="168"/>
                                  </a:lnTo>
                                  <a:lnTo>
                                    <a:pt x="590" y="158"/>
                                  </a:lnTo>
                                  <a:lnTo>
                                    <a:pt x="590" y="154"/>
                                  </a:lnTo>
                                  <a:lnTo>
                                    <a:pt x="595" y="149"/>
                                  </a:lnTo>
                                  <a:lnTo>
                                    <a:pt x="595" y="144"/>
                                  </a:lnTo>
                                  <a:lnTo>
                                    <a:pt x="605" y="134"/>
                                  </a:lnTo>
                                  <a:lnTo>
                                    <a:pt x="605" y="130"/>
                                  </a:lnTo>
                                  <a:lnTo>
                                    <a:pt x="610" y="125"/>
                                  </a:lnTo>
                                  <a:lnTo>
                                    <a:pt x="610" y="120"/>
                                  </a:lnTo>
                                  <a:lnTo>
                                    <a:pt x="614" y="115"/>
                                  </a:lnTo>
                                  <a:lnTo>
                                    <a:pt x="614" y="110"/>
                                  </a:lnTo>
                                  <a:lnTo>
                                    <a:pt x="624" y="101"/>
                                  </a:lnTo>
                                  <a:lnTo>
                                    <a:pt x="624" y="96"/>
                                  </a:lnTo>
                                  <a:lnTo>
                                    <a:pt x="629" y="91"/>
                                  </a:lnTo>
                                  <a:lnTo>
                                    <a:pt x="629" y="86"/>
                                  </a:lnTo>
                                  <a:lnTo>
                                    <a:pt x="634" y="82"/>
                                  </a:lnTo>
                                  <a:lnTo>
                                    <a:pt x="634" y="77"/>
                                  </a:lnTo>
                                  <a:lnTo>
                                    <a:pt x="643" y="67"/>
                                  </a:lnTo>
                                  <a:lnTo>
                                    <a:pt x="643" y="62"/>
                                  </a:lnTo>
                                  <a:lnTo>
                                    <a:pt x="648" y="58"/>
                                  </a:lnTo>
                                  <a:lnTo>
                                    <a:pt x="648" y="53"/>
                                  </a:lnTo>
                                  <a:lnTo>
                                    <a:pt x="653" y="48"/>
                                  </a:lnTo>
                                  <a:lnTo>
                                    <a:pt x="653" y="43"/>
                                  </a:lnTo>
                                  <a:lnTo>
                                    <a:pt x="662" y="34"/>
                                  </a:lnTo>
                                  <a:lnTo>
                                    <a:pt x="662" y="29"/>
                                  </a:lnTo>
                                  <a:lnTo>
                                    <a:pt x="667" y="24"/>
                                  </a:lnTo>
                                  <a:lnTo>
                                    <a:pt x="667" y="19"/>
                                  </a:lnTo>
                                  <a:lnTo>
                                    <a:pt x="677" y="10"/>
                                  </a:lnTo>
                                  <a:lnTo>
                                    <a:pt x="677" y="5"/>
                                  </a:lnTo>
                                  <a:lnTo>
                                    <a:pt x="68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6" name="Freeform 2595"/>
                          <wps:cNvSpPr>
                            <a:spLocks/>
                          </wps:cNvSpPr>
                          <wps:spPr bwMode="auto">
                            <a:xfrm>
                              <a:off x="1358" y="504"/>
                              <a:ext cx="888" cy="1536"/>
                            </a:xfrm>
                            <a:custGeom>
                              <a:avLst/>
                              <a:gdLst>
                                <a:gd name="T0" fmla="*/ 10 w 888"/>
                                <a:gd name="T1" fmla="*/ 1517 h 1536"/>
                                <a:gd name="T2" fmla="*/ 29 w 888"/>
                                <a:gd name="T3" fmla="*/ 1488 h 1536"/>
                                <a:gd name="T4" fmla="*/ 43 w 888"/>
                                <a:gd name="T5" fmla="*/ 1459 h 1536"/>
                                <a:gd name="T6" fmla="*/ 63 w 888"/>
                                <a:gd name="T7" fmla="*/ 1430 h 1536"/>
                                <a:gd name="T8" fmla="*/ 77 w 888"/>
                                <a:gd name="T9" fmla="*/ 1402 h 1536"/>
                                <a:gd name="T10" fmla="*/ 96 w 888"/>
                                <a:gd name="T11" fmla="*/ 1373 h 1536"/>
                                <a:gd name="T12" fmla="*/ 106 w 888"/>
                                <a:gd name="T13" fmla="*/ 1349 h 1536"/>
                                <a:gd name="T14" fmla="*/ 130 w 888"/>
                                <a:gd name="T15" fmla="*/ 1315 h 1536"/>
                                <a:gd name="T16" fmla="*/ 139 w 888"/>
                                <a:gd name="T17" fmla="*/ 1291 h 1536"/>
                                <a:gd name="T18" fmla="*/ 159 w 888"/>
                                <a:gd name="T19" fmla="*/ 1262 h 1536"/>
                                <a:gd name="T20" fmla="*/ 173 w 888"/>
                                <a:gd name="T21" fmla="*/ 1234 h 1536"/>
                                <a:gd name="T22" fmla="*/ 192 w 888"/>
                                <a:gd name="T23" fmla="*/ 1205 h 1536"/>
                                <a:gd name="T24" fmla="*/ 206 w 888"/>
                                <a:gd name="T25" fmla="*/ 1176 h 1536"/>
                                <a:gd name="T26" fmla="*/ 226 w 888"/>
                                <a:gd name="T27" fmla="*/ 1147 h 1536"/>
                                <a:gd name="T28" fmla="*/ 240 w 888"/>
                                <a:gd name="T29" fmla="*/ 1118 h 1536"/>
                                <a:gd name="T30" fmla="*/ 259 w 888"/>
                                <a:gd name="T31" fmla="*/ 1090 h 1536"/>
                                <a:gd name="T32" fmla="*/ 274 w 888"/>
                                <a:gd name="T33" fmla="*/ 1061 h 1536"/>
                                <a:gd name="T34" fmla="*/ 293 w 888"/>
                                <a:gd name="T35" fmla="*/ 1032 h 1536"/>
                                <a:gd name="T36" fmla="*/ 302 w 888"/>
                                <a:gd name="T37" fmla="*/ 1008 h 1536"/>
                                <a:gd name="T38" fmla="*/ 326 w 888"/>
                                <a:gd name="T39" fmla="*/ 974 h 1536"/>
                                <a:gd name="T40" fmla="*/ 336 w 888"/>
                                <a:gd name="T41" fmla="*/ 950 h 1536"/>
                                <a:gd name="T42" fmla="*/ 355 w 888"/>
                                <a:gd name="T43" fmla="*/ 922 h 1536"/>
                                <a:gd name="T44" fmla="*/ 370 w 888"/>
                                <a:gd name="T45" fmla="*/ 893 h 1536"/>
                                <a:gd name="T46" fmla="*/ 389 w 888"/>
                                <a:gd name="T47" fmla="*/ 864 h 1536"/>
                                <a:gd name="T48" fmla="*/ 403 w 888"/>
                                <a:gd name="T49" fmla="*/ 835 h 1536"/>
                                <a:gd name="T50" fmla="*/ 422 w 888"/>
                                <a:gd name="T51" fmla="*/ 806 h 1536"/>
                                <a:gd name="T52" fmla="*/ 437 w 888"/>
                                <a:gd name="T53" fmla="*/ 778 h 1536"/>
                                <a:gd name="T54" fmla="*/ 456 w 888"/>
                                <a:gd name="T55" fmla="*/ 749 h 1536"/>
                                <a:gd name="T56" fmla="*/ 470 w 888"/>
                                <a:gd name="T57" fmla="*/ 720 h 1536"/>
                                <a:gd name="T58" fmla="*/ 490 w 888"/>
                                <a:gd name="T59" fmla="*/ 691 h 1536"/>
                                <a:gd name="T60" fmla="*/ 504 w 888"/>
                                <a:gd name="T61" fmla="*/ 662 h 1536"/>
                                <a:gd name="T62" fmla="*/ 523 w 888"/>
                                <a:gd name="T63" fmla="*/ 634 h 1536"/>
                                <a:gd name="T64" fmla="*/ 533 w 888"/>
                                <a:gd name="T65" fmla="*/ 610 h 1536"/>
                                <a:gd name="T66" fmla="*/ 552 w 888"/>
                                <a:gd name="T67" fmla="*/ 581 h 1536"/>
                                <a:gd name="T68" fmla="*/ 566 w 888"/>
                                <a:gd name="T69" fmla="*/ 552 h 1536"/>
                                <a:gd name="T70" fmla="*/ 586 w 888"/>
                                <a:gd name="T71" fmla="*/ 523 h 1536"/>
                                <a:gd name="T72" fmla="*/ 600 w 888"/>
                                <a:gd name="T73" fmla="*/ 494 h 1536"/>
                                <a:gd name="T74" fmla="*/ 619 w 888"/>
                                <a:gd name="T75" fmla="*/ 466 h 1536"/>
                                <a:gd name="T76" fmla="*/ 634 w 888"/>
                                <a:gd name="T77" fmla="*/ 437 h 1536"/>
                                <a:gd name="T78" fmla="*/ 653 w 888"/>
                                <a:gd name="T79" fmla="*/ 408 h 1536"/>
                                <a:gd name="T80" fmla="*/ 667 w 888"/>
                                <a:gd name="T81" fmla="*/ 379 h 1536"/>
                                <a:gd name="T82" fmla="*/ 686 w 888"/>
                                <a:gd name="T83" fmla="*/ 350 h 1536"/>
                                <a:gd name="T84" fmla="*/ 701 w 888"/>
                                <a:gd name="T85" fmla="*/ 322 h 1536"/>
                                <a:gd name="T86" fmla="*/ 720 w 888"/>
                                <a:gd name="T87" fmla="*/ 293 h 1536"/>
                                <a:gd name="T88" fmla="*/ 730 w 888"/>
                                <a:gd name="T89" fmla="*/ 269 h 1536"/>
                                <a:gd name="T90" fmla="*/ 754 w 888"/>
                                <a:gd name="T91" fmla="*/ 235 h 1536"/>
                                <a:gd name="T92" fmla="*/ 763 w 888"/>
                                <a:gd name="T93" fmla="*/ 211 h 1536"/>
                                <a:gd name="T94" fmla="*/ 782 w 888"/>
                                <a:gd name="T95" fmla="*/ 182 h 1536"/>
                                <a:gd name="T96" fmla="*/ 797 w 888"/>
                                <a:gd name="T97" fmla="*/ 154 h 1536"/>
                                <a:gd name="T98" fmla="*/ 816 w 888"/>
                                <a:gd name="T99" fmla="*/ 125 h 1536"/>
                                <a:gd name="T100" fmla="*/ 830 w 888"/>
                                <a:gd name="T101" fmla="*/ 96 h 1536"/>
                                <a:gd name="T102" fmla="*/ 850 w 888"/>
                                <a:gd name="T103" fmla="*/ 67 h 1536"/>
                                <a:gd name="T104" fmla="*/ 864 w 888"/>
                                <a:gd name="T105" fmla="*/ 38 h 1536"/>
                                <a:gd name="T106" fmla="*/ 883 w 888"/>
                                <a:gd name="T107" fmla="*/ 10 h 1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88" h="1536">
                                  <a:moveTo>
                                    <a:pt x="0" y="1536"/>
                                  </a:moveTo>
                                  <a:lnTo>
                                    <a:pt x="5" y="1531"/>
                                  </a:lnTo>
                                  <a:lnTo>
                                    <a:pt x="5" y="1526"/>
                                  </a:lnTo>
                                  <a:lnTo>
                                    <a:pt x="10" y="1522"/>
                                  </a:lnTo>
                                  <a:lnTo>
                                    <a:pt x="10" y="1517"/>
                                  </a:lnTo>
                                  <a:lnTo>
                                    <a:pt x="15" y="1512"/>
                                  </a:lnTo>
                                  <a:lnTo>
                                    <a:pt x="15" y="1507"/>
                                  </a:lnTo>
                                  <a:lnTo>
                                    <a:pt x="24" y="1498"/>
                                  </a:lnTo>
                                  <a:lnTo>
                                    <a:pt x="24" y="1493"/>
                                  </a:lnTo>
                                  <a:lnTo>
                                    <a:pt x="29" y="1488"/>
                                  </a:lnTo>
                                  <a:lnTo>
                                    <a:pt x="29" y="1483"/>
                                  </a:lnTo>
                                  <a:lnTo>
                                    <a:pt x="34" y="1478"/>
                                  </a:lnTo>
                                  <a:lnTo>
                                    <a:pt x="34" y="1474"/>
                                  </a:lnTo>
                                  <a:lnTo>
                                    <a:pt x="43" y="1464"/>
                                  </a:lnTo>
                                  <a:lnTo>
                                    <a:pt x="43" y="1459"/>
                                  </a:lnTo>
                                  <a:lnTo>
                                    <a:pt x="48" y="1454"/>
                                  </a:lnTo>
                                  <a:lnTo>
                                    <a:pt x="48" y="1450"/>
                                  </a:lnTo>
                                  <a:lnTo>
                                    <a:pt x="58" y="1440"/>
                                  </a:lnTo>
                                  <a:lnTo>
                                    <a:pt x="58" y="1435"/>
                                  </a:lnTo>
                                  <a:lnTo>
                                    <a:pt x="63" y="1430"/>
                                  </a:lnTo>
                                  <a:lnTo>
                                    <a:pt x="63" y="1426"/>
                                  </a:lnTo>
                                  <a:lnTo>
                                    <a:pt x="67" y="1421"/>
                                  </a:lnTo>
                                  <a:lnTo>
                                    <a:pt x="67" y="1416"/>
                                  </a:lnTo>
                                  <a:lnTo>
                                    <a:pt x="77" y="1406"/>
                                  </a:lnTo>
                                  <a:lnTo>
                                    <a:pt x="77" y="1402"/>
                                  </a:lnTo>
                                  <a:lnTo>
                                    <a:pt x="82" y="1397"/>
                                  </a:lnTo>
                                  <a:lnTo>
                                    <a:pt x="82" y="1392"/>
                                  </a:lnTo>
                                  <a:lnTo>
                                    <a:pt x="87" y="1387"/>
                                  </a:lnTo>
                                  <a:lnTo>
                                    <a:pt x="87" y="1382"/>
                                  </a:lnTo>
                                  <a:lnTo>
                                    <a:pt x="96" y="1373"/>
                                  </a:lnTo>
                                  <a:lnTo>
                                    <a:pt x="96" y="1368"/>
                                  </a:lnTo>
                                  <a:lnTo>
                                    <a:pt x="101" y="1363"/>
                                  </a:lnTo>
                                  <a:lnTo>
                                    <a:pt x="101" y="1358"/>
                                  </a:lnTo>
                                  <a:lnTo>
                                    <a:pt x="106" y="1354"/>
                                  </a:lnTo>
                                  <a:lnTo>
                                    <a:pt x="106" y="1349"/>
                                  </a:lnTo>
                                  <a:lnTo>
                                    <a:pt x="115" y="1339"/>
                                  </a:lnTo>
                                  <a:lnTo>
                                    <a:pt x="115" y="1334"/>
                                  </a:lnTo>
                                  <a:lnTo>
                                    <a:pt x="120" y="1330"/>
                                  </a:lnTo>
                                  <a:lnTo>
                                    <a:pt x="120" y="1325"/>
                                  </a:lnTo>
                                  <a:lnTo>
                                    <a:pt x="130" y="1315"/>
                                  </a:lnTo>
                                  <a:lnTo>
                                    <a:pt x="130" y="1310"/>
                                  </a:lnTo>
                                  <a:lnTo>
                                    <a:pt x="135" y="1306"/>
                                  </a:lnTo>
                                  <a:lnTo>
                                    <a:pt x="135" y="1301"/>
                                  </a:lnTo>
                                  <a:lnTo>
                                    <a:pt x="139" y="1296"/>
                                  </a:lnTo>
                                  <a:lnTo>
                                    <a:pt x="139" y="1291"/>
                                  </a:lnTo>
                                  <a:lnTo>
                                    <a:pt x="149" y="1282"/>
                                  </a:lnTo>
                                  <a:lnTo>
                                    <a:pt x="149" y="1277"/>
                                  </a:lnTo>
                                  <a:lnTo>
                                    <a:pt x="154" y="1272"/>
                                  </a:lnTo>
                                  <a:lnTo>
                                    <a:pt x="154" y="1267"/>
                                  </a:lnTo>
                                  <a:lnTo>
                                    <a:pt x="159" y="1262"/>
                                  </a:lnTo>
                                  <a:lnTo>
                                    <a:pt x="159" y="1258"/>
                                  </a:lnTo>
                                  <a:lnTo>
                                    <a:pt x="168" y="1248"/>
                                  </a:lnTo>
                                  <a:lnTo>
                                    <a:pt x="168" y="1243"/>
                                  </a:lnTo>
                                  <a:lnTo>
                                    <a:pt x="173" y="1238"/>
                                  </a:lnTo>
                                  <a:lnTo>
                                    <a:pt x="173" y="1234"/>
                                  </a:lnTo>
                                  <a:lnTo>
                                    <a:pt x="183" y="1224"/>
                                  </a:lnTo>
                                  <a:lnTo>
                                    <a:pt x="183" y="1219"/>
                                  </a:lnTo>
                                  <a:lnTo>
                                    <a:pt x="187" y="1214"/>
                                  </a:lnTo>
                                  <a:lnTo>
                                    <a:pt x="187" y="1210"/>
                                  </a:lnTo>
                                  <a:lnTo>
                                    <a:pt x="192" y="1205"/>
                                  </a:lnTo>
                                  <a:lnTo>
                                    <a:pt x="192" y="1200"/>
                                  </a:lnTo>
                                  <a:lnTo>
                                    <a:pt x="202" y="1190"/>
                                  </a:lnTo>
                                  <a:lnTo>
                                    <a:pt x="202" y="1186"/>
                                  </a:lnTo>
                                  <a:lnTo>
                                    <a:pt x="206" y="1181"/>
                                  </a:lnTo>
                                  <a:lnTo>
                                    <a:pt x="206" y="1176"/>
                                  </a:lnTo>
                                  <a:lnTo>
                                    <a:pt x="211" y="1171"/>
                                  </a:lnTo>
                                  <a:lnTo>
                                    <a:pt x="211" y="1166"/>
                                  </a:lnTo>
                                  <a:lnTo>
                                    <a:pt x="221" y="1157"/>
                                  </a:lnTo>
                                  <a:lnTo>
                                    <a:pt x="221" y="1152"/>
                                  </a:lnTo>
                                  <a:lnTo>
                                    <a:pt x="226" y="1147"/>
                                  </a:lnTo>
                                  <a:lnTo>
                                    <a:pt x="226" y="1142"/>
                                  </a:lnTo>
                                  <a:lnTo>
                                    <a:pt x="230" y="1138"/>
                                  </a:lnTo>
                                  <a:lnTo>
                                    <a:pt x="230" y="1133"/>
                                  </a:lnTo>
                                  <a:lnTo>
                                    <a:pt x="240" y="1123"/>
                                  </a:lnTo>
                                  <a:lnTo>
                                    <a:pt x="240" y="1118"/>
                                  </a:lnTo>
                                  <a:lnTo>
                                    <a:pt x="245" y="1114"/>
                                  </a:lnTo>
                                  <a:lnTo>
                                    <a:pt x="245" y="1109"/>
                                  </a:lnTo>
                                  <a:lnTo>
                                    <a:pt x="254" y="1099"/>
                                  </a:lnTo>
                                  <a:lnTo>
                                    <a:pt x="254" y="1094"/>
                                  </a:lnTo>
                                  <a:lnTo>
                                    <a:pt x="259" y="1090"/>
                                  </a:lnTo>
                                  <a:lnTo>
                                    <a:pt x="259" y="1085"/>
                                  </a:lnTo>
                                  <a:lnTo>
                                    <a:pt x="264" y="1080"/>
                                  </a:lnTo>
                                  <a:lnTo>
                                    <a:pt x="264" y="1075"/>
                                  </a:lnTo>
                                  <a:lnTo>
                                    <a:pt x="274" y="1066"/>
                                  </a:lnTo>
                                  <a:lnTo>
                                    <a:pt x="274" y="1061"/>
                                  </a:lnTo>
                                  <a:lnTo>
                                    <a:pt x="278" y="1056"/>
                                  </a:lnTo>
                                  <a:lnTo>
                                    <a:pt x="278" y="1051"/>
                                  </a:lnTo>
                                  <a:lnTo>
                                    <a:pt x="283" y="1046"/>
                                  </a:lnTo>
                                  <a:lnTo>
                                    <a:pt x="283" y="1042"/>
                                  </a:lnTo>
                                  <a:lnTo>
                                    <a:pt x="293" y="1032"/>
                                  </a:lnTo>
                                  <a:lnTo>
                                    <a:pt x="293" y="1027"/>
                                  </a:lnTo>
                                  <a:lnTo>
                                    <a:pt x="298" y="1022"/>
                                  </a:lnTo>
                                  <a:lnTo>
                                    <a:pt x="298" y="1018"/>
                                  </a:lnTo>
                                  <a:lnTo>
                                    <a:pt x="302" y="1013"/>
                                  </a:lnTo>
                                  <a:lnTo>
                                    <a:pt x="302" y="1008"/>
                                  </a:lnTo>
                                  <a:lnTo>
                                    <a:pt x="312" y="998"/>
                                  </a:lnTo>
                                  <a:lnTo>
                                    <a:pt x="312" y="994"/>
                                  </a:lnTo>
                                  <a:lnTo>
                                    <a:pt x="317" y="989"/>
                                  </a:lnTo>
                                  <a:lnTo>
                                    <a:pt x="317" y="984"/>
                                  </a:lnTo>
                                  <a:lnTo>
                                    <a:pt x="326" y="974"/>
                                  </a:lnTo>
                                  <a:lnTo>
                                    <a:pt x="326" y="970"/>
                                  </a:lnTo>
                                  <a:lnTo>
                                    <a:pt x="331" y="965"/>
                                  </a:lnTo>
                                  <a:lnTo>
                                    <a:pt x="331" y="960"/>
                                  </a:lnTo>
                                  <a:lnTo>
                                    <a:pt x="336" y="955"/>
                                  </a:lnTo>
                                  <a:lnTo>
                                    <a:pt x="336" y="950"/>
                                  </a:lnTo>
                                  <a:lnTo>
                                    <a:pt x="346" y="941"/>
                                  </a:lnTo>
                                  <a:lnTo>
                                    <a:pt x="346" y="936"/>
                                  </a:lnTo>
                                  <a:lnTo>
                                    <a:pt x="350" y="931"/>
                                  </a:lnTo>
                                  <a:lnTo>
                                    <a:pt x="350" y="926"/>
                                  </a:lnTo>
                                  <a:lnTo>
                                    <a:pt x="355" y="922"/>
                                  </a:lnTo>
                                  <a:lnTo>
                                    <a:pt x="355" y="917"/>
                                  </a:lnTo>
                                  <a:lnTo>
                                    <a:pt x="365" y="907"/>
                                  </a:lnTo>
                                  <a:lnTo>
                                    <a:pt x="365" y="902"/>
                                  </a:lnTo>
                                  <a:lnTo>
                                    <a:pt x="370" y="898"/>
                                  </a:lnTo>
                                  <a:lnTo>
                                    <a:pt x="370" y="893"/>
                                  </a:lnTo>
                                  <a:lnTo>
                                    <a:pt x="379" y="883"/>
                                  </a:lnTo>
                                  <a:lnTo>
                                    <a:pt x="379" y="878"/>
                                  </a:lnTo>
                                  <a:lnTo>
                                    <a:pt x="384" y="874"/>
                                  </a:lnTo>
                                  <a:lnTo>
                                    <a:pt x="384" y="869"/>
                                  </a:lnTo>
                                  <a:lnTo>
                                    <a:pt x="389" y="864"/>
                                  </a:lnTo>
                                  <a:lnTo>
                                    <a:pt x="389" y="859"/>
                                  </a:lnTo>
                                  <a:lnTo>
                                    <a:pt x="398" y="850"/>
                                  </a:lnTo>
                                  <a:lnTo>
                                    <a:pt x="398" y="845"/>
                                  </a:lnTo>
                                  <a:lnTo>
                                    <a:pt x="403" y="840"/>
                                  </a:lnTo>
                                  <a:lnTo>
                                    <a:pt x="403" y="835"/>
                                  </a:lnTo>
                                  <a:lnTo>
                                    <a:pt x="408" y="830"/>
                                  </a:lnTo>
                                  <a:lnTo>
                                    <a:pt x="408" y="826"/>
                                  </a:lnTo>
                                  <a:lnTo>
                                    <a:pt x="418" y="816"/>
                                  </a:lnTo>
                                  <a:lnTo>
                                    <a:pt x="418" y="811"/>
                                  </a:lnTo>
                                  <a:lnTo>
                                    <a:pt x="422" y="806"/>
                                  </a:lnTo>
                                  <a:lnTo>
                                    <a:pt x="422" y="802"/>
                                  </a:lnTo>
                                  <a:lnTo>
                                    <a:pt x="427" y="797"/>
                                  </a:lnTo>
                                  <a:lnTo>
                                    <a:pt x="427" y="792"/>
                                  </a:lnTo>
                                  <a:lnTo>
                                    <a:pt x="437" y="782"/>
                                  </a:lnTo>
                                  <a:lnTo>
                                    <a:pt x="437" y="778"/>
                                  </a:lnTo>
                                  <a:lnTo>
                                    <a:pt x="442" y="773"/>
                                  </a:lnTo>
                                  <a:lnTo>
                                    <a:pt x="442" y="768"/>
                                  </a:lnTo>
                                  <a:lnTo>
                                    <a:pt x="451" y="758"/>
                                  </a:lnTo>
                                  <a:lnTo>
                                    <a:pt x="451" y="754"/>
                                  </a:lnTo>
                                  <a:lnTo>
                                    <a:pt x="456" y="749"/>
                                  </a:lnTo>
                                  <a:lnTo>
                                    <a:pt x="456" y="744"/>
                                  </a:lnTo>
                                  <a:lnTo>
                                    <a:pt x="461" y="739"/>
                                  </a:lnTo>
                                  <a:lnTo>
                                    <a:pt x="461" y="734"/>
                                  </a:lnTo>
                                  <a:lnTo>
                                    <a:pt x="470" y="725"/>
                                  </a:lnTo>
                                  <a:lnTo>
                                    <a:pt x="470" y="720"/>
                                  </a:lnTo>
                                  <a:lnTo>
                                    <a:pt x="475" y="715"/>
                                  </a:lnTo>
                                  <a:lnTo>
                                    <a:pt x="475" y="710"/>
                                  </a:lnTo>
                                  <a:lnTo>
                                    <a:pt x="480" y="706"/>
                                  </a:lnTo>
                                  <a:lnTo>
                                    <a:pt x="480" y="701"/>
                                  </a:lnTo>
                                  <a:lnTo>
                                    <a:pt x="490" y="691"/>
                                  </a:lnTo>
                                  <a:lnTo>
                                    <a:pt x="490" y="686"/>
                                  </a:lnTo>
                                  <a:lnTo>
                                    <a:pt x="494" y="682"/>
                                  </a:lnTo>
                                  <a:lnTo>
                                    <a:pt x="494" y="677"/>
                                  </a:lnTo>
                                  <a:lnTo>
                                    <a:pt x="504" y="667"/>
                                  </a:lnTo>
                                  <a:lnTo>
                                    <a:pt x="504" y="662"/>
                                  </a:lnTo>
                                  <a:lnTo>
                                    <a:pt x="509" y="658"/>
                                  </a:lnTo>
                                  <a:lnTo>
                                    <a:pt x="509" y="653"/>
                                  </a:lnTo>
                                  <a:lnTo>
                                    <a:pt x="514" y="648"/>
                                  </a:lnTo>
                                  <a:lnTo>
                                    <a:pt x="514" y="643"/>
                                  </a:lnTo>
                                  <a:lnTo>
                                    <a:pt x="523" y="634"/>
                                  </a:lnTo>
                                  <a:lnTo>
                                    <a:pt x="523" y="629"/>
                                  </a:lnTo>
                                  <a:lnTo>
                                    <a:pt x="528" y="624"/>
                                  </a:lnTo>
                                  <a:lnTo>
                                    <a:pt x="528" y="619"/>
                                  </a:lnTo>
                                  <a:lnTo>
                                    <a:pt x="533" y="614"/>
                                  </a:lnTo>
                                  <a:lnTo>
                                    <a:pt x="533" y="610"/>
                                  </a:lnTo>
                                  <a:lnTo>
                                    <a:pt x="542" y="600"/>
                                  </a:lnTo>
                                  <a:lnTo>
                                    <a:pt x="542" y="595"/>
                                  </a:lnTo>
                                  <a:lnTo>
                                    <a:pt x="547" y="590"/>
                                  </a:lnTo>
                                  <a:lnTo>
                                    <a:pt x="547" y="586"/>
                                  </a:lnTo>
                                  <a:lnTo>
                                    <a:pt x="552" y="581"/>
                                  </a:lnTo>
                                  <a:lnTo>
                                    <a:pt x="552" y="576"/>
                                  </a:lnTo>
                                  <a:lnTo>
                                    <a:pt x="562" y="566"/>
                                  </a:lnTo>
                                  <a:lnTo>
                                    <a:pt x="562" y="562"/>
                                  </a:lnTo>
                                  <a:lnTo>
                                    <a:pt x="566" y="557"/>
                                  </a:lnTo>
                                  <a:lnTo>
                                    <a:pt x="566" y="552"/>
                                  </a:lnTo>
                                  <a:lnTo>
                                    <a:pt x="576" y="542"/>
                                  </a:lnTo>
                                  <a:lnTo>
                                    <a:pt x="576" y="538"/>
                                  </a:lnTo>
                                  <a:lnTo>
                                    <a:pt x="581" y="533"/>
                                  </a:lnTo>
                                  <a:lnTo>
                                    <a:pt x="581" y="528"/>
                                  </a:lnTo>
                                  <a:lnTo>
                                    <a:pt x="586" y="523"/>
                                  </a:lnTo>
                                  <a:lnTo>
                                    <a:pt x="586" y="518"/>
                                  </a:lnTo>
                                  <a:lnTo>
                                    <a:pt x="595" y="509"/>
                                  </a:lnTo>
                                  <a:lnTo>
                                    <a:pt x="595" y="504"/>
                                  </a:lnTo>
                                  <a:lnTo>
                                    <a:pt x="600" y="499"/>
                                  </a:lnTo>
                                  <a:lnTo>
                                    <a:pt x="600" y="494"/>
                                  </a:lnTo>
                                  <a:lnTo>
                                    <a:pt x="605" y="490"/>
                                  </a:lnTo>
                                  <a:lnTo>
                                    <a:pt x="605" y="485"/>
                                  </a:lnTo>
                                  <a:lnTo>
                                    <a:pt x="614" y="475"/>
                                  </a:lnTo>
                                  <a:lnTo>
                                    <a:pt x="614" y="470"/>
                                  </a:lnTo>
                                  <a:lnTo>
                                    <a:pt x="619" y="466"/>
                                  </a:lnTo>
                                  <a:lnTo>
                                    <a:pt x="619" y="461"/>
                                  </a:lnTo>
                                  <a:lnTo>
                                    <a:pt x="629" y="451"/>
                                  </a:lnTo>
                                  <a:lnTo>
                                    <a:pt x="629" y="446"/>
                                  </a:lnTo>
                                  <a:lnTo>
                                    <a:pt x="634" y="442"/>
                                  </a:lnTo>
                                  <a:lnTo>
                                    <a:pt x="634" y="437"/>
                                  </a:lnTo>
                                  <a:lnTo>
                                    <a:pt x="638" y="432"/>
                                  </a:lnTo>
                                  <a:lnTo>
                                    <a:pt x="638" y="427"/>
                                  </a:lnTo>
                                  <a:lnTo>
                                    <a:pt x="648" y="418"/>
                                  </a:lnTo>
                                  <a:lnTo>
                                    <a:pt x="648" y="413"/>
                                  </a:lnTo>
                                  <a:lnTo>
                                    <a:pt x="653" y="408"/>
                                  </a:lnTo>
                                  <a:lnTo>
                                    <a:pt x="653" y="403"/>
                                  </a:lnTo>
                                  <a:lnTo>
                                    <a:pt x="658" y="398"/>
                                  </a:lnTo>
                                  <a:lnTo>
                                    <a:pt x="658" y="394"/>
                                  </a:lnTo>
                                  <a:lnTo>
                                    <a:pt x="667" y="384"/>
                                  </a:lnTo>
                                  <a:lnTo>
                                    <a:pt x="667" y="379"/>
                                  </a:lnTo>
                                  <a:lnTo>
                                    <a:pt x="672" y="374"/>
                                  </a:lnTo>
                                  <a:lnTo>
                                    <a:pt x="672" y="370"/>
                                  </a:lnTo>
                                  <a:lnTo>
                                    <a:pt x="677" y="365"/>
                                  </a:lnTo>
                                  <a:lnTo>
                                    <a:pt x="677" y="360"/>
                                  </a:lnTo>
                                  <a:lnTo>
                                    <a:pt x="686" y="350"/>
                                  </a:lnTo>
                                  <a:lnTo>
                                    <a:pt x="686" y="346"/>
                                  </a:lnTo>
                                  <a:lnTo>
                                    <a:pt x="691" y="341"/>
                                  </a:lnTo>
                                  <a:lnTo>
                                    <a:pt x="691" y="336"/>
                                  </a:lnTo>
                                  <a:lnTo>
                                    <a:pt x="701" y="326"/>
                                  </a:lnTo>
                                  <a:lnTo>
                                    <a:pt x="701" y="322"/>
                                  </a:lnTo>
                                  <a:lnTo>
                                    <a:pt x="706" y="317"/>
                                  </a:lnTo>
                                  <a:lnTo>
                                    <a:pt x="706" y="312"/>
                                  </a:lnTo>
                                  <a:lnTo>
                                    <a:pt x="710" y="307"/>
                                  </a:lnTo>
                                  <a:lnTo>
                                    <a:pt x="710" y="302"/>
                                  </a:lnTo>
                                  <a:lnTo>
                                    <a:pt x="720" y="293"/>
                                  </a:lnTo>
                                  <a:lnTo>
                                    <a:pt x="720" y="288"/>
                                  </a:lnTo>
                                  <a:lnTo>
                                    <a:pt x="725" y="283"/>
                                  </a:lnTo>
                                  <a:lnTo>
                                    <a:pt x="725" y="278"/>
                                  </a:lnTo>
                                  <a:lnTo>
                                    <a:pt x="730" y="274"/>
                                  </a:lnTo>
                                  <a:lnTo>
                                    <a:pt x="730" y="269"/>
                                  </a:lnTo>
                                  <a:lnTo>
                                    <a:pt x="739" y="259"/>
                                  </a:lnTo>
                                  <a:lnTo>
                                    <a:pt x="739" y="254"/>
                                  </a:lnTo>
                                  <a:lnTo>
                                    <a:pt x="744" y="250"/>
                                  </a:lnTo>
                                  <a:lnTo>
                                    <a:pt x="744" y="245"/>
                                  </a:lnTo>
                                  <a:lnTo>
                                    <a:pt x="754" y="235"/>
                                  </a:lnTo>
                                  <a:lnTo>
                                    <a:pt x="754" y="230"/>
                                  </a:lnTo>
                                  <a:lnTo>
                                    <a:pt x="758" y="226"/>
                                  </a:lnTo>
                                  <a:lnTo>
                                    <a:pt x="758" y="221"/>
                                  </a:lnTo>
                                  <a:lnTo>
                                    <a:pt x="763" y="216"/>
                                  </a:lnTo>
                                  <a:lnTo>
                                    <a:pt x="763" y="211"/>
                                  </a:lnTo>
                                  <a:lnTo>
                                    <a:pt x="773" y="202"/>
                                  </a:lnTo>
                                  <a:lnTo>
                                    <a:pt x="773" y="197"/>
                                  </a:lnTo>
                                  <a:lnTo>
                                    <a:pt x="778" y="192"/>
                                  </a:lnTo>
                                  <a:lnTo>
                                    <a:pt x="778" y="187"/>
                                  </a:lnTo>
                                  <a:lnTo>
                                    <a:pt x="782" y="182"/>
                                  </a:lnTo>
                                  <a:lnTo>
                                    <a:pt x="782" y="178"/>
                                  </a:lnTo>
                                  <a:lnTo>
                                    <a:pt x="792" y="168"/>
                                  </a:lnTo>
                                  <a:lnTo>
                                    <a:pt x="792" y="163"/>
                                  </a:lnTo>
                                  <a:lnTo>
                                    <a:pt x="797" y="158"/>
                                  </a:lnTo>
                                  <a:lnTo>
                                    <a:pt x="797" y="154"/>
                                  </a:lnTo>
                                  <a:lnTo>
                                    <a:pt x="802" y="149"/>
                                  </a:lnTo>
                                  <a:lnTo>
                                    <a:pt x="802" y="144"/>
                                  </a:lnTo>
                                  <a:lnTo>
                                    <a:pt x="811" y="134"/>
                                  </a:lnTo>
                                  <a:lnTo>
                                    <a:pt x="811" y="130"/>
                                  </a:lnTo>
                                  <a:lnTo>
                                    <a:pt x="816" y="125"/>
                                  </a:lnTo>
                                  <a:lnTo>
                                    <a:pt x="816" y="120"/>
                                  </a:lnTo>
                                  <a:lnTo>
                                    <a:pt x="826" y="110"/>
                                  </a:lnTo>
                                  <a:lnTo>
                                    <a:pt x="826" y="106"/>
                                  </a:lnTo>
                                  <a:lnTo>
                                    <a:pt x="830" y="101"/>
                                  </a:lnTo>
                                  <a:lnTo>
                                    <a:pt x="830" y="96"/>
                                  </a:lnTo>
                                  <a:lnTo>
                                    <a:pt x="835" y="91"/>
                                  </a:lnTo>
                                  <a:lnTo>
                                    <a:pt x="835" y="86"/>
                                  </a:lnTo>
                                  <a:lnTo>
                                    <a:pt x="845" y="77"/>
                                  </a:lnTo>
                                  <a:lnTo>
                                    <a:pt x="845" y="72"/>
                                  </a:lnTo>
                                  <a:lnTo>
                                    <a:pt x="850" y="67"/>
                                  </a:lnTo>
                                  <a:lnTo>
                                    <a:pt x="850" y="62"/>
                                  </a:lnTo>
                                  <a:lnTo>
                                    <a:pt x="854" y="58"/>
                                  </a:lnTo>
                                  <a:lnTo>
                                    <a:pt x="854" y="53"/>
                                  </a:lnTo>
                                  <a:lnTo>
                                    <a:pt x="864" y="43"/>
                                  </a:lnTo>
                                  <a:lnTo>
                                    <a:pt x="864" y="38"/>
                                  </a:lnTo>
                                  <a:lnTo>
                                    <a:pt x="869" y="34"/>
                                  </a:lnTo>
                                  <a:lnTo>
                                    <a:pt x="869" y="29"/>
                                  </a:lnTo>
                                  <a:lnTo>
                                    <a:pt x="874" y="24"/>
                                  </a:lnTo>
                                  <a:lnTo>
                                    <a:pt x="874" y="19"/>
                                  </a:lnTo>
                                  <a:lnTo>
                                    <a:pt x="883" y="10"/>
                                  </a:lnTo>
                                  <a:lnTo>
                                    <a:pt x="883" y="5"/>
                                  </a:lnTo>
                                  <a:lnTo>
                                    <a:pt x="88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7" name="Freeform 2596"/>
                          <wps:cNvSpPr>
                            <a:spLocks/>
                          </wps:cNvSpPr>
                          <wps:spPr bwMode="auto">
                            <a:xfrm>
                              <a:off x="1469" y="504"/>
                              <a:ext cx="988" cy="1699"/>
                            </a:xfrm>
                            <a:custGeom>
                              <a:avLst/>
                              <a:gdLst>
                                <a:gd name="T0" fmla="*/ 14 w 988"/>
                                <a:gd name="T1" fmla="*/ 1675 h 1699"/>
                                <a:gd name="T2" fmla="*/ 33 w 988"/>
                                <a:gd name="T3" fmla="*/ 1646 h 1699"/>
                                <a:gd name="T4" fmla="*/ 48 w 988"/>
                                <a:gd name="T5" fmla="*/ 1618 h 1699"/>
                                <a:gd name="T6" fmla="*/ 67 w 988"/>
                                <a:gd name="T7" fmla="*/ 1589 h 1699"/>
                                <a:gd name="T8" fmla="*/ 81 w 988"/>
                                <a:gd name="T9" fmla="*/ 1560 h 1699"/>
                                <a:gd name="T10" fmla="*/ 100 w 988"/>
                                <a:gd name="T11" fmla="*/ 1531 h 1699"/>
                                <a:gd name="T12" fmla="*/ 115 w 988"/>
                                <a:gd name="T13" fmla="*/ 1502 h 1699"/>
                                <a:gd name="T14" fmla="*/ 134 w 988"/>
                                <a:gd name="T15" fmla="*/ 1474 h 1699"/>
                                <a:gd name="T16" fmla="*/ 148 w 988"/>
                                <a:gd name="T17" fmla="*/ 1445 h 1699"/>
                                <a:gd name="T18" fmla="*/ 167 w 988"/>
                                <a:gd name="T19" fmla="*/ 1416 h 1699"/>
                                <a:gd name="T20" fmla="*/ 182 w 988"/>
                                <a:gd name="T21" fmla="*/ 1387 h 1699"/>
                                <a:gd name="T22" fmla="*/ 201 w 988"/>
                                <a:gd name="T23" fmla="*/ 1358 h 1699"/>
                                <a:gd name="T24" fmla="*/ 211 w 988"/>
                                <a:gd name="T25" fmla="*/ 1334 h 1699"/>
                                <a:gd name="T26" fmla="*/ 235 w 988"/>
                                <a:gd name="T27" fmla="*/ 1301 h 1699"/>
                                <a:gd name="T28" fmla="*/ 244 w 988"/>
                                <a:gd name="T29" fmla="*/ 1277 h 1699"/>
                                <a:gd name="T30" fmla="*/ 263 w 988"/>
                                <a:gd name="T31" fmla="*/ 1248 h 1699"/>
                                <a:gd name="T32" fmla="*/ 278 w 988"/>
                                <a:gd name="T33" fmla="*/ 1219 h 1699"/>
                                <a:gd name="T34" fmla="*/ 297 w 988"/>
                                <a:gd name="T35" fmla="*/ 1190 h 1699"/>
                                <a:gd name="T36" fmla="*/ 311 w 988"/>
                                <a:gd name="T37" fmla="*/ 1162 h 1699"/>
                                <a:gd name="T38" fmla="*/ 331 w 988"/>
                                <a:gd name="T39" fmla="*/ 1133 h 1699"/>
                                <a:gd name="T40" fmla="*/ 345 w 988"/>
                                <a:gd name="T41" fmla="*/ 1104 h 1699"/>
                                <a:gd name="T42" fmla="*/ 364 w 988"/>
                                <a:gd name="T43" fmla="*/ 1075 h 1699"/>
                                <a:gd name="T44" fmla="*/ 379 w 988"/>
                                <a:gd name="T45" fmla="*/ 1046 h 1699"/>
                                <a:gd name="T46" fmla="*/ 398 w 988"/>
                                <a:gd name="T47" fmla="*/ 1018 h 1699"/>
                                <a:gd name="T48" fmla="*/ 412 w 988"/>
                                <a:gd name="T49" fmla="*/ 989 h 1699"/>
                                <a:gd name="T50" fmla="*/ 431 w 988"/>
                                <a:gd name="T51" fmla="*/ 960 h 1699"/>
                                <a:gd name="T52" fmla="*/ 446 w 988"/>
                                <a:gd name="T53" fmla="*/ 931 h 1699"/>
                                <a:gd name="T54" fmla="*/ 465 w 988"/>
                                <a:gd name="T55" fmla="*/ 902 h 1699"/>
                                <a:gd name="T56" fmla="*/ 479 w 988"/>
                                <a:gd name="T57" fmla="*/ 874 h 1699"/>
                                <a:gd name="T58" fmla="*/ 499 w 988"/>
                                <a:gd name="T59" fmla="*/ 845 h 1699"/>
                                <a:gd name="T60" fmla="*/ 508 w 988"/>
                                <a:gd name="T61" fmla="*/ 821 h 1699"/>
                                <a:gd name="T62" fmla="*/ 532 w 988"/>
                                <a:gd name="T63" fmla="*/ 787 h 1699"/>
                                <a:gd name="T64" fmla="*/ 542 w 988"/>
                                <a:gd name="T65" fmla="*/ 763 h 1699"/>
                                <a:gd name="T66" fmla="*/ 561 w 988"/>
                                <a:gd name="T67" fmla="*/ 734 h 1699"/>
                                <a:gd name="T68" fmla="*/ 575 w 988"/>
                                <a:gd name="T69" fmla="*/ 706 h 1699"/>
                                <a:gd name="T70" fmla="*/ 595 w 988"/>
                                <a:gd name="T71" fmla="*/ 677 h 1699"/>
                                <a:gd name="T72" fmla="*/ 609 w 988"/>
                                <a:gd name="T73" fmla="*/ 648 h 1699"/>
                                <a:gd name="T74" fmla="*/ 628 w 988"/>
                                <a:gd name="T75" fmla="*/ 619 h 1699"/>
                                <a:gd name="T76" fmla="*/ 643 w 988"/>
                                <a:gd name="T77" fmla="*/ 590 h 1699"/>
                                <a:gd name="T78" fmla="*/ 662 w 988"/>
                                <a:gd name="T79" fmla="*/ 562 h 1699"/>
                                <a:gd name="T80" fmla="*/ 676 w 988"/>
                                <a:gd name="T81" fmla="*/ 533 h 1699"/>
                                <a:gd name="T82" fmla="*/ 695 w 988"/>
                                <a:gd name="T83" fmla="*/ 504 h 1699"/>
                                <a:gd name="T84" fmla="*/ 710 w 988"/>
                                <a:gd name="T85" fmla="*/ 475 h 1699"/>
                                <a:gd name="T86" fmla="*/ 729 w 988"/>
                                <a:gd name="T87" fmla="*/ 446 h 1699"/>
                                <a:gd name="T88" fmla="*/ 743 w 988"/>
                                <a:gd name="T89" fmla="*/ 418 h 1699"/>
                                <a:gd name="T90" fmla="*/ 763 w 988"/>
                                <a:gd name="T91" fmla="*/ 389 h 1699"/>
                                <a:gd name="T92" fmla="*/ 777 w 988"/>
                                <a:gd name="T93" fmla="*/ 360 h 1699"/>
                                <a:gd name="T94" fmla="*/ 796 w 988"/>
                                <a:gd name="T95" fmla="*/ 331 h 1699"/>
                                <a:gd name="T96" fmla="*/ 806 w 988"/>
                                <a:gd name="T97" fmla="*/ 307 h 1699"/>
                                <a:gd name="T98" fmla="*/ 830 w 988"/>
                                <a:gd name="T99" fmla="*/ 274 h 1699"/>
                                <a:gd name="T100" fmla="*/ 839 w 988"/>
                                <a:gd name="T101" fmla="*/ 250 h 1699"/>
                                <a:gd name="T102" fmla="*/ 859 w 988"/>
                                <a:gd name="T103" fmla="*/ 221 h 1699"/>
                                <a:gd name="T104" fmla="*/ 873 w 988"/>
                                <a:gd name="T105" fmla="*/ 192 h 1699"/>
                                <a:gd name="T106" fmla="*/ 892 w 988"/>
                                <a:gd name="T107" fmla="*/ 163 h 1699"/>
                                <a:gd name="T108" fmla="*/ 907 w 988"/>
                                <a:gd name="T109" fmla="*/ 134 h 1699"/>
                                <a:gd name="T110" fmla="*/ 926 w 988"/>
                                <a:gd name="T111" fmla="*/ 106 h 1699"/>
                                <a:gd name="T112" fmla="*/ 940 w 988"/>
                                <a:gd name="T113" fmla="*/ 77 h 1699"/>
                                <a:gd name="T114" fmla="*/ 959 w 988"/>
                                <a:gd name="T115" fmla="*/ 48 h 1699"/>
                                <a:gd name="T116" fmla="*/ 974 w 988"/>
                                <a:gd name="T117" fmla="*/ 19 h 1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88" h="1699">
                                  <a:moveTo>
                                    <a:pt x="0" y="1699"/>
                                  </a:moveTo>
                                  <a:lnTo>
                                    <a:pt x="9" y="1690"/>
                                  </a:lnTo>
                                  <a:lnTo>
                                    <a:pt x="9" y="1685"/>
                                  </a:lnTo>
                                  <a:lnTo>
                                    <a:pt x="14" y="1680"/>
                                  </a:lnTo>
                                  <a:lnTo>
                                    <a:pt x="14" y="1675"/>
                                  </a:lnTo>
                                  <a:lnTo>
                                    <a:pt x="19" y="1670"/>
                                  </a:lnTo>
                                  <a:lnTo>
                                    <a:pt x="19" y="1666"/>
                                  </a:lnTo>
                                  <a:lnTo>
                                    <a:pt x="28" y="1656"/>
                                  </a:lnTo>
                                  <a:lnTo>
                                    <a:pt x="28" y="1651"/>
                                  </a:lnTo>
                                  <a:lnTo>
                                    <a:pt x="33" y="1646"/>
                                  </a:lnTo>
                                  <a:lnTo>
                                    <a:pt x="33" y="1642"/>
                                  </a:lnTo>
                                  <a:lnTo>
                                    <a:pt x="43" y="1632"/>
                                  </a:lnTo>
                                  <a:lnTo>
                                    <a:pt x="43" y="1627"/>
                                  </a:lnTo>
                                  <a:lnTo>
                                    <a:pt x="48" y="1622"/>
                                  </a:lnTo>
                                  <a:lnTo>
                                    <a:pt x="48" y="1618"/>
                                  </a:lnTo>
                                  <a:lnTo>
                                    <a:pt x="52" y="1613"/>
                                  </a:lnTo>
                                  <a:lnTo>
                                    <a:pt x="52" y="1608"/>
                                  </a:lnTo>
                                  <a:lnTo>
                                    <a:pt x="62" y="1598"/>
                                  </a:lnTo>
                                  <a:lnTo>
                                    <a:pt x="62" y="1594"/>
                                  </a:lnTo>
                                  <a:lnTo>
                                    <a:pt x="67" y="1589"/>
                                  </a:lnTo>
                                  <a:lnTo>
                                    <a:pt x="67" y="1584"/>
                                  </a:lnTo>
                                  <a:lnTo>
                                    <a:pt x="72" y="1579"/>
                                  </a:lnTo>
                                  <a:lnTo>
                                    <a:pt x="72" y="1574"/>
                                  </a:lnTo>
                                  <a:lnTo>
                                    <a:pt x="81" y="1565"/>
                                  </a:lnTo>
                                  <a:lnTo>
                                    <a:pt x="81" y="1560"/>
                                  </a:lnTo>
                                  <a:lnTo>
                                    <a:pt x="86" y="1555"/>
                                  </a:lnTo>
                                  <a:lnTo>
                                    <a:pt x="86" y="1550"/>
                                  </a:lnTo>
                                  <a:lnTo>
                                    <a:pt x="95" y="1541"/>
                                  </a:lnTo>
                                  <a:lnTo>
                                    <a:pt x="95" y="1536"/>
                                  </a:lnTo>
                                  <a:lnTo>
                                    <a:pt x="100" y="1531"/>
                                  </a:lnTo>
                                  <a:lnTo>
                                    <a:pt x="100" y="1526"/>
                                  </a:lnTo>
                                  <a:lnTo>
                                    <a:pt x="105" y="1522"/>
                                  </a:lnTo>
                                  <a:lnTo>
                                    <a:pt x="105" y="1517"/>
                                  </a:lnTo>
                                  <a:lnTo>
                                    <a:pt x="115" y="1507"/>
                                  </a:lnTo>
                                  <a:lnTo>
                                    <a:pt x="115" y="1502"/>
                                  </a:lnTo>
                                  <a:lnTo>
                                    <a:pt x="119" y="1498"/>
                                  </a:lnTo>
                                  <a:lnTo>
                                    <a:pt x="119" y="1493"/>
                                  </a:lnTo>
                                  <a:lnTo>
                                    <a:pt x="129" y="1483"/>
                                  </a:lnTo>
                                  <a:lnTo>
                                    <a:pt x="129" y="1478"/>
                                  </a:lnTo>
                                  <a:lnTo>
                                    <a:pt x="134" y="1474"/>
                                  </a:lnTo>
                                  <a:lnTo>
                                    <a:pt x="134" y="1469"/>
                                  </a:lnTo>
                                  <a:lnTo>
                                    <a:pt x="139" y="1464"/>
                                  </a:lnTo>
                                  <a:lnTo>
                                    <a:pt x="139" y="1459"/>
                                  </a:lnTo>
                                  <a:lnTo>
                                    <a:pt x="148" y="1450"/>
                                  </a:lnTo>
                                  <a:lnTo>
                                    <a:pt x="148" y="1445"/>
                                  </a:lnTo>
                                  <a:lnTo>
                                    <a:pt x="153" y="1440"/>
                                  </a:lnTo>
                                  <a:lnTo>
                                    <a:pt x="153" y="1435"/>
                                  </a:lnTo>
                                  <a:lnTo>
                                    <a:pt x="158" y="1430"/>
                                  </a:lnTo>
                                  <a:lnTo>
                                    <a:pt x="158" y="1426"/>
                                  </a:lnTo>
                                  <a:lnTo>
                                    <a:pt x="167" y="1416"/>
                                  </a:lnTo>
                                  <a:lnTo>
                                    <a:pt x="167" y="1411"/>
                                  </a:lnTo>
                                  <a:lnTo>
                                    <a:pt x="172" y="1406"/>
                                  </a:lnTo>
                                  <a:lnTo>
                                    <a:pt x="172" y="1402"/>
                                  </a:lnTo>
                                  <a:lnTo>
                                    <a:pt x="182" y="1392"/>
                                  </a:lnTo>
                                  <a:lnTo>
                                    <a:pt x="182" y="1387"/>
                                  </a:lnTo>
                                  <a:lnTo>
                                    <a:pt x="187" y="1382"/>
                                  </a:lnTo>
                                  <a:lnTo>
                                    <a:pt x="187" y="1378"/>
                                  </a:lnTo>
                                  <a:lnTo>
                                    <a:pt x="191" y="1373"/>
                                  </a:lnTo>
                                  <a:lnTo>
                                    <a:pt x="191" y="1368"/>
                                  </a:lnTo>
                                  <a:lnTo>
                                    <a:pt x="201" y="1358"/>
                                  </a:lnTo>
                                  <a:lnTo>
                                    <a:pt x="201" y="1354"/>
                                  </a:lnTo>
                                  <a:lnTo>
                                    <a:pt x="206" y="1349"/>
                                  </a:lnTo>
                                  <a:lnTo>
                                    <a:pt x="206" y="1344"/>
                                  </a:lnTo>
                                  <a:lnTo>
                                    <a:pt x="211" y="1339"/>
                                  </a:lnTo>
                                  <a:lnTo>
                                    <a:pt x="211" y="1334"/>
                                  </a:lnTo>
                                  <a:lnTo>
                                    <a:pt x="220" y="1325"/>
                                  </a:lnTo>
                                  <a:lnTo>
                                    <a:pt x="220" y="1320"/>
                                  </a:lnTo>
                                  <a:lnTo>
                                    <a:pt x="225" y="1315"/>
                                  </a:lnTo>
                                  <a:lnTo>
                                    <a:pt x="225" y="1310"/>
                                  </a:lnTo>
                                  <a:lnTo>
                                    <a:pt x="235" y="1301"/>
                                  </a:lnTo>
                                  <a:lnTo>
                                    <a:pt x="235" y="1296"/>
                                  </a:lnTo>
                                  <a:lnTo>
                                    <a:pt x="239" y="1291"/>
                                  </a:lnTo>
                                  <a:lnTo>
                                    <a:pt x="239" y="1286"/>
                                  </a:lnTo>
                                  <a:lnTo>
                                    <a:pt x="244" y="1282"/>
                                  </a:lnTo>
                                  <a:lnTo>
                                    <a:pt x="244" y="1277"/>
                                  </a:lnTo>
                                  <a:lnTo>
                                    <a:pt x="254" y="1267"/>
                                  </a:lnTo>
                                  <a:lnTo>
                                    <a:pt x="254" y="1262"/>
                                  </a:lnTo>
                                  <a:lnTo>
                                    <a:pt x="259" y="1258"/>
                                  </a:lnTo>
                                  <a:lnTo>
                                    <a:pt x="259" y="1253"/>
                                  </a:lnTo>
                                  <a:lnTo>
                                    <a:pt x="263" y="1248"/>
                                  </a:lnTo>
                                  <a:lnTo>
                                    <a:pt x="263" y="1243"/>
                                  </a:lnTo>
                                  <a:lnTo>
                                    <a:pt x="273" y="1234"/>
                                  </a:lnTo>
                                  <a:lnTo>
                                    <a:pt x="273" y="1229"/>
                                  </a:lnTo>
                                  <a:lnTo>
                                    <a:pt x="278" y="1224"/>
                                  </a:lnTo>
                                  <a:lnTo>
                                    <a:pt x="278" y="1219"/>
                                  </a:lnTo>
                                  <a:lnTo>
                                    <a:pt x="287" y="1210"/>
                                  </a:lnTo>
                                  <a:lnTo>
                                    <a:pt x="287" y="1205"/>
                                  </a:lnTo>
                                  <a:lnTo>
                                    <a:pt x="292" y="1200"/>
                                  </a:lnTo>
                                  <a:lnTo>
                                    <a:pt x="292" y="1195"/>
                                  </a:lnTo>
                                  <a:lnTo>
                                    <a:pt x="297" y="1190"/>
                                  </a:lnTo>
                                  <a:lnTo>
                                    <a:pt x="297" y="1186"/>
                                  </a:lnTo>
                                  <a:lnTo>
                                    <a:pt x="307" y="1176"/>
                                  </a:lnTo>
                                  <a:lnTo>
                                    <a:pt x="307" y="1171"/>
                                  </a:lnTo>
                                  <a:lnTo>
                                    <a:pt x="311" y="1166"/>
                                  </a:lnTo>
                                  <a:lnTo>
                                    <a:pt x="311" y="1162"/>
                                  </a:lnTo>
                                  <a:lnTo>
                                    <a:pt x="316" y="1157"/>
                                  </a:lnTo>
                                  <a:lnTo>
                                    <a:pt x="316" y="1152"/>
                                  </a:lnTo>
                                  <a:lnTo>
                                    <a:pt x="326" y="1142"/>
                                  </a:lnTo>
                                  <a:lnTo>
                                    <a:pt x="326" y="1138"/>
                                  </a:lnTo>
                                  <a:lnTo>
                                    <a:pt x="331" y="1133"/>
                                  </a:lnTo>
                                  <a:lnTo>
                                    <a:pt x="331" y="1128"/>
                                  </a:lnTo>
                                  <a:lnTo>
                                    <a:pt x="340" y="1118"/>
                                  </a:lnTo>
                                  <a:lnTo>
                                    <a:pt x="340" y="1114"/>
                                  </a:lnTo>
                                  <a:lnTo>
                                    <a:pt x="345" y="1109"/>
                                  </a:lnTo>
                                  <a:lnTo>
                                    <a:pt x="345" y="1104"/>
                                  </a:lnTo>
                                  <a:lnTo>
                                    <a:pt x="350" y="1099"/>
                                  </a:lnTo>
                                  <a:lnTo>
                                    <a:pt x="350" y="1094"/>
                                  </a:lnTo>
                                  <a:lnTo>
                                    <a:pt x="359" y="1085"/>
                                  </a:lnTo>
                                  <a:lnTo>
                                    <a:pt x="359" y="1080"/>
                                  </a:lnTo>
                                  <a:lnTo>
                                    <a:pt x="364" y="1075"/>
                                  </a:lnTo>
                                  <a:lnTo>
                                    <a:pt x="364" y="1070"/>
                                  </a:lnTo>
                                  <a:lnTo>
                                    <a:pt x="369" y="1066"/>
                                  </a:lnTo>
                                  <a:lnTo>
                                    <a:pt x="369" y="1061"/>
                                  </a:lnTo>
                                  <a:lnTo>
                                    <a:pt x="379" y="1051"/>
                                  </a:lnTo>
                                  <a:lnTo>
                                    <a:pt x="379" y="1046"/>
                                  </a:lnTo>
                                  <a:lnTo>
                                    <a:pt x="383" y="1042"/>
                                  </a:lnTo>
                                  <a:lnTo>
                                    <a:pt x="383" y="1037"/>
                                  </a:lnTo>
                                  <a:lnTo>
                                    <a:pt x="393" y="1027"/>
                                  </a:lnTo>
                                  <a:lnTo>
                                    <a:pt x="393" y="1022"/>
                                  </a:lnTo>
                                  <a:lnTo>
                                    <a:pt x="398" y="1018"/>
                                  </a:lnTo>
                                  <a:lnTo>
                                    <a:pt x="398" y="1013"/>
                                  </a:lnTo>
                                  <a:lnTo>
                                    <a:pt x="403" y="1008"/>
                                  </a:lnTo>
                                  <a:lnTo>
                                    <a:pt x="403" y="1003"/>
                                  </a:lnTo>
                                  <a:lnTo>
                                    <a:pt x="412" y="994"/>
                                  </a:lnTo>
                                  <a:lnTo>
                                    <a:pt x="412" y="989"/>
                                  </a:lnTo>
                                  <a:lnTo>
                                    <a:pt x="417" y="984"/>
                                  </a:lnTo>
                                  <a:lnTo>
                                    <a:pt x="417" y="979"/>
                                  </a:lnTo>
                                  <a:lnTo>
                                    <a:pt x="427" y="970"/>
                                  </a:lnTo>
                                  <a:lnTo>
                                    <a:pt x="427" y="965"/>
                                  </a:lnTo>
                                  <a:lnTo>
                                    <a:pt x="431" y="960"/>
                                  </a:lnTo>
                                  <a:lnTo>
                                    <a:pt x="431" y="955"/>
                                  </a:lnTo>
                                  <a:lnTo>
                                    <a:pt x="436" y="950"/>
                                  </a:lnTo>
                                  <a:lnTo>
                                    <a:pt x="436" y="946"/>
                                  </a:lnTo>
                                  <a:lnTo>
                                    <a:pt x="446" y="936"/>
                                  </a:lnTo>
                                  <a:lnTo>
                                    <a:pt x="446" y="931"/>
                                  </a:lnTo>
                                  <a:lnTo>
                                    <a:pt x="451" y="926"/>
                                  </a:lnTo>
                                  <a:lnTo>
                                    <a:pt x="451" y="922"/>
                                  </a:lnTo>
                                  <a:lnTo>
                                    <a:pt x="455" y="917"/>
                                  </a:lnTo>
                                  <a:lnTo>
                                    <a:pt x="455" y="912"/>
                                  </a:lnTo>
                                  <a:lnTo>
                                    <a:pt x="465" y="902"/>
                                  </a:lnTo>
                                  <a:lnTo>
                                    <a:pt x="465" y="898"/>
                                  </a:lnTo>
                                  <a:lnTo>
                                    <a:pt x="470" y="893"/>
                                  </a:lnTo>
                                  <a:lnTo>
                                    <a:pt x="470" y="888"/>
                                  </a:lnTo>
                                  <a:lnTo>
                                    <a:pt x="479" y="878"/>
                                  </a:lnTo>
                                  <a:lnTo>
                                    <a:pt x="479" y="874"/>
                                  </a:lnTo>
                                  <a:lnTo>
                                    <a:pt x="484" y="869"/>
                                  </a:lnTo>
                                  <a:lnTo>
                                    <a:pt x="484" y="864"/>
                                  </a:lnTo>
                                  <a:lnTo>
                                    <a:pt x="489" y="859"/>
                                  </a:lnTo>
                                  <a:lnTo>
                                    <a:pt x="489" y="854"/>
                                  </a:lnTo>
                                  <a:lnTo>
                                    <a:pt x="499" y="845"/>
                                  </a:lnTo>
                                  <a:lnTo>
                                    <a:pt x="499" y="840"/>
                                  </a:lnTo>
                                  <a:lnTo>
                                    <a:pt x="503" y="835"/>
                                  </a:lnTo>
                                  <a:lnTo>
                                    <a:pt x="503" y="830"/>
                                  </a:lnTo>
                                  <a:lnTo>
                                    <a:pt x="508" y="826"/>
                                  </a:lnTo>
                                  <a:lnTo>
                                    <a:pt x="508" y="821"/>
                                  </a:lnTo>
                                  <a:lnTo>
                                    <a:pt x="518" y="811"/>
                                  </a:lnTo>
                                  <a:lnTo>
                                    <a:pt x="518" y="806"/>
                                  </a:lnTo>
                                  <a:lnTo>
                                    <a:pt x="523" y="802"/>
                                  </a:lnTo>
                                  <a:lnTo>
                                    <a:pt x="523" y="797"/>
                                  </a:lnTo>
                                  <a:lnTo>
                                    <a:pt x="532" y="787"/>
                                  </a:lnTo>
                                  <a:lnTo>
                                    <a:pt x="532" y="782"/>
                                  </a:lnTo>
                                  <a:lnTo>
                                    <a:pt x="537" y="778"/>
                                  </a:lnTo>
                                  <a:lnTo>
                                    <a:pt x="537" y="773"/>
                                  </a:lnTo>
                                  <a:lnTo>
                                    <a:pt x="542" y="768"/>
                                  </a:lnTo>
                                  <a:lnTo>
                                    <a:pt x="542" y="763"/>
                                  </a:lnTo>
                                  <a:lnTo>
                                    <a:pt x="551" y="754"/>
                                  </a:lnTo>
                                  <a:lnTo>
                                    <a:pt x="551" y="749"/>
                                  </a:lnTo>
                                  <a:lnTo>
                                    <a:pt x="556" y="744"/>
                                  </a:lnTo>
                                  <a:lnTo>
                                    <a:pt x="556" y="739"/>
                                  </a:lnTo>
                                  <a:lnTo>
                                    <a:pt x="561" y="734"/>
                                  </a:lnTo>
                                  <a:lnTo>
                                    <a:pt x="561" y="730"/>
                                  </a:lnTo>
                                  <a:lnTo>
                                    <a:pt x="571" y="720"/>
                                  </a:lnTo>
                                  <a:lnTo>
                                    <a:pt x="571" y="715"/>
                                  </a:lnTo>
                                  <a:lnTo>
                                    <a:pt x="575" y="710"/>
                                  </a:lnTo>
                                  <a:lnTo>
                                    <a:pt x="575" y="706"/>
                                  </a:lnTo>
                                  <a:lnTo>
                                    <a:pt x="585" y="696"/>
                                  </a:lnTo>
                                  <a:lnTo>
                                    <a:pt x="585" y="691"/>
                                  </a:lnTo>
                                  <a:lnTo>
                                    <a:pt x="590" y="686"/>
                                  </a:lnTo>
                                  <a:lnTo>
                                    <a:pt x="590" y="682"/>
                                  </a:lnTo>
                                  <a:lnTo>
                                    <a:pt x="595" y="677"/>
                                  </a:lnTo>
                                  <a:lnTo>
                                    <a:pt x="595" y="672"/>
                                  </a:lnTo>
                                  <a:lnTo>
                                    <a:pt x="604" y="662"/>
                                  </a:lnTo>
                                  <a:lnTo>
                                    <a:pt x="604" y="658"/>
                                  </a:lnTo>
                                  <a:lnTo>
                                    <a:pt x="609" y="653"/>
                                  </a:lnTo>
                                  <a:lnTo>
                                    <a:pt x="609" y="648"/>
                                  </a:lnTo>
                                  <a:lnTo>
                                    <a:pt x="614" y="643"/>
                                  </a:lnTo>
                                  <a:lnTo>
                                    <a:pt x="614" y="638"/>
                                  </a:lnTo>
                                  <a:lnTo>
                                    <a:pt x="623" y="629"/>
                                  </a:lnTo>
                                  <a:lnTo>
                                    <a:pt x="623" y="624"/>
                                  </a:lnTo>
                                  <a:lnTo>
                                    <a:pt x="628" y="619"/>
                                  </a:lnTo>
                                  <a:lnTo>
                                    <a:pt x="628" y="614"/>
                                  </a:lnTo>
                                  <a:lnTo>
                                    <a:pt x="638" y="605"/>
                                  </a:lnTo>
                                  <a:lnTo>
                                    <a:pt x="638" y="600"/>
                                  </a:lnTo>
                                  <a:lnTo>
                                    <a:pt x="643" y="595"/>
                                  </a:lnTo>
                                  <a:lnTo>
                                    <a:pt x="643" y="590"/>
                                  </a:lnTo>
                                  <a:lnTo>
                                    <a:pt x="647" y="586"/>
                                  </a:lnTo>
                                  <a:lnTo>
                                    <a:pt x="647" y="581"/>
                                  </a:lnTo>
                                  <a:lnTo>
                                    <a:pt x="657" y="571"/>
                                  </a:lnTo>
                                  <a:lnTo>
                                    <a:pt x="657" y="566"/>
                                  </a:lnTo>
                                  <a:lnTo>
                                    <a:pt x="662" y="562"/>
                                  </a:lnTo>
                                  <a:lnTo>
                                    <a:pt x="662" y="557"/>
                                  </a:lnTo>
                                  <a:lnTo>
                                    <a:pt x="667" y="552"/>
                                  </a:lnTo>
                                  <a:lnTo>
                                    <a:pt x="667" y="547"/>
                                  </a:lnTo>
                                  <a:lnTo>
                                    <a:pt x="676" y="538"/>
                                  </a:lnTo>
                                  <a:lnTo>
                                    <a:pt x="676" y="533"/>
                                  </a:lnTo>
                                  <a:lnTo>
                                    <a:pt x="681" y="528"/>
                                  </a:lnTo>
                                  <a:lnTo>
                                    <a:pt x="681" y="523"/>
                                  </a:lnTo>
                                  <a:lnTo>
                                    <a:pt x="691" y="514"/>
                                  </a:lnTo>
                                  <a:lnTo>
                                    <a:pt x="691" y="509"/>
                                  </a:lnTo>
                                  <a:lnTo>
                                    <a:pt x="695" y="504"/>
                                  </a:lnTo>
                                  <a:lnTo>
                                    <a:pt x="695" y="499"/>
                                  </a:lnTo>
                                  <a:lnTo>
                                    <a:pt x="700" y="494"/>
                                  </a:lnTo>
                                  <a:lnTo>
                                    <a:pt x="700" y="490"/>
                                  </a:lnTo>
                                  <a:lnTo>
                                    <a:pt x="710" y="480"/>
                                  </a:lnTo>
                                  <a:lnTo>
                                    <a:pt x="710" y="475"/>
                                  </a:lnTo>
                                  <a:lnTo>
                                    <a:pt x="715" y="470"/>
                                  </a:lnTo>
                                  <a:lnTo>
                                    <a:pt x="715" y="466"/>
                                  </a:lnTo>
                                  <a:lnTo>
                                    <a:pt x="719" y="461"/>
                                  </a:lnTo>
                                  <a:lnTo>
                                    <a:pt x="719" y="456"/>
                                  </a:lnTo>
                                  <a:lnTo>
                                    <a:pt x="729" y="446"/>
                                  </a:lnTo>
                                  <a:lnTo>
                                    <a:pt x="729" y="442"/>
                                  </a:lnTo>
                                  <a:lnTo>
                                    <a:pt x="734" y="437"/>
                                  </a:lnTo>
                                  <a:lnTo>
                                    <a:pt x="734" y="432"/>
                                  </a:lnTo>
                                  <a:lnTo>
                                    <a:pt x="743" y="422"/>
                                  </a:lnTo>
                                  <a:lnTo>
                                    <a:pt x="743" y="418"/>
                                  </a:lnTo>
                                  <a:lnTo>
                                    <a:pt x="748" y="413"/>
                                  </a:lnTo>
                                  <a:lnTo>
                                    <a:pt x="748" y="408"/>
                                  </a:lnTo>
                                  <a:lnTo>
                                    <a:pt x="753" y="403"/>
                                  </a:lnTo>
                                  <a:lnTo>
                                    <a:pt x="753" y="398"/>
                                  </a:lnTo>
                                  <a:lnTo>
                                    <a:pt x="763" y="389"/>
                                  </a:lnTo>
                                  <a:lnTo>
                                    <a:pt x="763" y="384"/>
                                  </a:lnTo>
                                  <a:lnTo>
                                    <a:pt x="767" y="379"/>
                                  </a:lnTo>
                                  <a:lnTo>
                                    <a:pt x="767" y="374"/>
                                  </a:lnTo>
                                  <a:lnTo>
                                    <a:pt x="777" y="365"/>
                                  </a:lnTo>
                                  <a:lnTo>
                                    <a:pt x="777" y="360"/>
                                  </a:lnTo>
                                  <a:lnTo>
                                    <a:pt x="782" y="355"/>
                                  </a:lnTo>
                                  <a:lnTo>
                                    <a:pt x="782" y="350"/>
                                  </a:lnTo>
                                  <a:lnTo>
                                    <a:pt x="787" y="346"/>
                                  </a:lnTo>
                                  <a:lnTo>
                                    <a:pt x="787" y="341"/>
                                  </a:lnTo>
                                  <a:lnTo>
                                    <a:pt x="796" y="331"/>
                                  </a:lnTo>
                                  <a:lnTo>
                                    <a:pt x="796" y="326"/>
                                  </a:lnTo>
                                  <a:lnTo>
                                    <a:pt x="801" y="322"/>
                                  </a:lnTo>
                                  <a:lnTo>
                                    <a:pt x="801" y="317"/>
                                  </a:lnTo>
                                  <a:lnTo>
                                    <a:pt x="806" y="312"/>
                                  </a:lnTo>
                                  <a:lnTo>
                                    <a:pt x="806" y="307"/>
                                  </a:lnTo>
                                  <a:lnTo>
                                    <a:pt x="815" y="298"/>
                                  </a:lnTo>
                                  <a:lnTo>
                                    <a:pt x="815" y="293"/>
                                  </a:lnTo>
                                  <a:lnTo>
                                    <a:pt x="820" y="288"/>
                                  </a:lnTo>
                                  <a:lnTo>
                                    <a:pt x="820" y="283"/>
                                  </a:lnTo>
                                  <a:lnTo>
                                    <a:pt x="830" y="274"/>
                                  </a:lnTo>
                                  <a:lnTo>
                                    <a:pt x="830" y="269"/>
                                  </a:lnTo>
                                  <a:lnTo>
                                    <a:pt x="835" y="264"/>
                                  </a:lnTo>
                                  <a:lnTo>
                                    <a:pt x="835" y="259"/>
                                  </a:lnTo>
                                  <a:lnTo>
                                    <a:pt x="839" y="254"/>
                                  </a:lnTo>
                                  <a:lnTo>
                                    <a:pt x="839" y="250"/>
                                  </a:lnTo>
                                  <a:lnTo>
                                    <a:pt x="849" y="240"/>
                                  </a:lnTo>
                                  <a:lnTo>
                                    <a:pt x="849" y="235"/>
                                  </a:lnTo>
                                  <a:lnTo>
                                    <a:pt x="854" y="230"/>
                                  </a:lnTo>
                                  <a:lnTo>
                                    <a:pt x="854" y="226"/>
                                  </a:lnTo>
                                  <a:lnTo>
                                    <a:pt x="859" y="221"/>
                                  </a:lnTo>
                                  <a:lnTo>
                                    <a:pt x="859" y="216"/>
                                  </a:lnTo>
                                  <a:lnTo>
                                    <a:pt x="868" y="206"/>
                                  </a:lnTo>
                                  <a:lnTo>
                                    <a:pt x="868" y="202"/>
                                  </a:lnTo>
                                  <a:lnTo>
                                    <a:pt x="873" y="197"/>
                                  </a:lnTo>
                                  <a:lnTo>
                                    <a:pt x="873" y="192"/>
                                  </a:lnTo>
                                  <a:lnTo>
                                    <a:pt x="883" y="182"/>
                                  </a:lnTo>
                                  <a:lnTo>
                                    <a:pt x="883" y="178"/>
                                  </a:lnTo>
                                  <a:lnTo>
                                    <a:pt x="887" y="173"/>
                                  </a:lnTo>
                                  <a:lnTo>
                                    <a:pt x="887" y="168"/>
                                  </a:lnTo>
                                  <a:lnTo>
                                    <a:pt x="892" y="163"/>
                                  </a:lnTo>
                                  <a:lnTo>
                                    <a:pt x="892" y="158"/>
                                  </a:lnTo>
                                  <a:lnTo>
                                    <a:pt x="902" y="149"/>
                                  </a:lnTo>
                                  <a:lnTo>
                                    <a:pt x="902" y="144"/>
                                  </a:lnTo>
                                  <a:lnTo>
                                    <a:pt x="907" y="139"/>
                                  </a:lnTo>
                                  <a:lnTo>
                                    <a:pt x="907" y="134"/>
                                  </a:lnTo>
                                  <a:lnTo>
                                    <a:pt x="911" y="130"/>
                                  </a:lnTo>
                                  <a:lnTo>
                                    <a:pt x="911" y="125"/>
                                  </a:lnTo>
                                  <a:lnTo>
                                    <a:pt x="921" y="115"/>
                                  </a:lnTo>
                                  <a:lnTo>
                                    <a:pt x="921" y="110"/>
                                  </a:lnTo>
                                  <a:lnTo>
                                    <a:pt x="926" y="106"/>
                                  </a:lnTo>
                                  <a:lnTo>
                                    <a:pt x="926" y="101"/>
                                  </a:lnTo>
                                  <a:lnTo>
                                    <a:pt x="935" y="91"/>
                                  </a:lnTo>
                                  <a:lnTo>
                                    <a:pt x="935" y="86"/>
                                  </a:lnTo>
                                  <a:lnTo>
                                    <a:pt x="940" y="82"/>
                                  </a:lnTo>
                                  <a:lnTo>
                                    <a:pt x="940" y="77"/>
                                  </a:lnTo>
                                  <a:lnTo>
                                    <a:pt x="945" y="72"/>
                                  </a:lnTo>
                                  <a:lnTo>
                                    <a:pt x="945" y="67"/>
                                  </a:lnTo>
                                  <a:lnTo>
                                    <a:pt x="955" y="58"/>
                                  </a:lnTo>
                                  <a:lnTo>
                                    <a:pt x="955" y="53"/>
                                  </a:lnTo>
                                  <a:lnTo>
                                    <a:pt x="959" y="48"/>
                                  </a:lnTo>
                                  <a:lnTo>
                                    <a:pt x="959" y="43"/>
                                  </a:lnTo>
                                  <a:lnTo>
                                    <a:pt x="964" y="38"/>
                                  </a:lnTo>
                                  <a:lnTo>
                                    <a:pt x="964" y="34"/>
                                  </a:lnTo>
                                  <a:lnTo>
                                    <a:pt x="974" y="24"/>
                                  </a:lnTo>
                                  <a:lnTo>
                                    <a:pt x="974" y="19"/>
                                  </a:lnTo>
                                  <a:lnTo>
                                    <a:pt x="979" y="14"/>
                                  </a:lnTo>
                                  <a:lnTo>
                                    <a:pt x="979" y="10"/>
                                  </a:lnTo>
                                  <a:lnTo>
                                    <a:pt x="98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8" name="Freeform 2597"/>
                          <wps:cNvSpPr>
                            <a:spLocks/>
                          </wps:cNvSpPr>
                          <wps:spPr bwMode="auto">
                            <a:xfrm>
                              <a:off x="1675" y="504"/>
                              <a:ext cx="984" cy="1699"/>
                            </a:xfrm>
                            <a:custGeom>
                              <a:avLst/>
                              <a:gdLst>
                                <a:gd name="T0" fmla="*/ 14 w 984"/>
                                <a:gd name="T1" fmla="*/ 1675 h 1699"/>
                                <a:gd name="T2" fmla="*/ 33 w 984"/>
                                <a:gd name="T3" fmla="*/ 1646 h 1699"/>
                                <a:gd name="T4" fmla="*/ 48 w 984"/>
                                <a:gd name="T5" fmla="*/ 1618 h 1699"/>
                                <a:gd name="T6" fmla="*/ 67 w 984"/>
                                <a:gd name="T7" fmla="*/ 1589 h 1699"/>
                                <a:gd name="T8" fmla="*/ 81 w 984"/>
                                <a:gd name="T9" fmla="*/ 1560 h 1699"/>
                                <a:gd name="T10" fmla="*/ 101 w 984"/>
                                <a:gd name="T11" fmla="*/ 1531 h 1699"/>
                                <a:gd name="T12" fmla="*/ 110 w 984"/>
                                <a:gd name="T13" fmla="*/ 1507 h 1699"/>
                                <a:gd name="T14" fmla="*/ 134 w 984"/>
                                <a:gd name="T15" fmla="*/ 1474 h 1699"/>
                                <a:gd name="T16" fmla="*/ 144 w 984"/>
                                <a:gd name="T17" fmla="*/ 1450 h 1699"/>
                                <a:gd name="T18" fmla="*/ 163 w 984"/>
                                <a:gd name="T19" fmla="*/ 1421 h 1699"/>
                                <a:gd name="T20" fmla="*/ 177 w 984"/>
                                <a:gd name="T21" fmla="*/ 1392 h 1699"/>
                                <a:gd name="T22" fmla="*/ 197 w 984"/>
                                <a:gd name="T23" fmla="*/ 1363 h 1699"/>
                                <a:gd name="T24" fmla="*/ 211 w 984"/>
                                <a:gd name="T25" fmla="*/ 1334 h 1699"/>
                                <a:gd name="T26" fmla="*/ 230 w 984"/>
                                <a:gd name="T27" fmla="*/ 1306 h 1699"/>
                                <a:gd name="T28" fmla="*/ 245 w 984"/>
                                <a:gd name="T29" fmla="*/ 1277 h 1699"/>
                                <a:gd name="T30" fmla="*/ 264 w 984"/>
                                <a:gd name="T31" fmla="*/ 1248 h 1699"/>
                                <a:gd name="T32" fmla="*/ 278 w 984"/>
                                <a:gd name="T33" fmla="*/ 1219 h 1699"/>
                                <a:gd name="T34" fmla="*/ 297 w 984"/>
                                <a:gd name="T35" fmla="*/ 1190 h 1699"/>
                                <a:gd name="T36" fmla="*/ 312 w 984"/>
                                <a:gd name="T37" fmla="*/ 1162 h 1699"/>
                                <a:gd name="T38" fmla="*/ 331 w 984"/>
                                <a:gd name="T39" fmla="*/ 1133 h 1699"/>
                                <a:gd name="T40" fmla="*/ 341 w 984"/>
                                <a:gd name="T41" fmla="*/ 1109 h 1699"/>
                                <a:gd name="T42" fmla="*/ 365 w 984"/>
                                <a:gd name="T43" fmla="*/ 1075 h 1699"/>
                                <a:gd name="T44" fmla="*/ 374 w 984"/>
                                <a:gd name="T45" fmla="*/ 1051 h 1699"/>
                                <a:gd name="T46" fmla="*/ 393 w 984"/>
                                <a:gd name="T47" fmla="*/ 1022 h 1699"/>
                                <a:gd name="T48" fmla="*/ 408 w 984"/>
                                <a:gd name="T49" fmla="*/ 994 h 1699"/>
                                <a:gd name="T50" fmla="*/ 427 w 984"/>
                                <a:gd name="T51" fmla="*/ 965 h 1699"/>
                                <a:gd name="T52" fmla="*/ 441 w 984"/>
                                <a:gd name="T53" fmla="*/ 936 h 1699"/>
                                <a:gd name="T54" fmla="*/ 461 w 984"/>
                                <a:gd name="T55" fmla="*/ 907 h 1699"/>
                                <a:gd name="T56" fmla="*/ 475 w 984"/>
                                <a:gd name="T57" fmla="*/ 878 h 1699"/>
                                <a:gd name="T58" fmla="*/ 494 w 984"/>
                                <a:gd name="T59" fmla="*/ 850 h 1699"/>
                                <a:gd name="T60" fmla="*/ 509 w 984"/>
                                <a:gd name="T61" fmla="*/ 821 h 1699"/>
                                <a:gd name="T62" fmla="*/ 528 w 984"/>
                                <a:gd name="T63" fmla="*/ 792 h 1699"/>
                                <a:gd name="T64" fmla="*/ 542 w 984"/>
                                <a:gd name="T65" fmla="*/ 763 h 1699"/>
                                <a:gd name="T66" fmla="*/ 561 w 984"/>
                                <a:gd name="T67" fmla="*/ 734 h 1699"/>
                                <a:gd name="T68" fmla="*/ 571 w 984"/>
                                <a:gd name="T69" fmla="*/ 710 h 1699"/>
                                <a:gd name="T70" fmla="*/ 595 w 984"/>
                                <a:gd name="T71" fmla="*/ 677 h 1699"/>
                                <a:gd name="T72" fmla="*/ 605 w 984"/>
                                <a:gd name="T73" fmla="*/ 653 h 1699"/>
                                <a:gd name="T74" fmla="*/ 624 w 984"/>
                                <a:gd name="T75" fmla="*/ 624 h 1699"/>
                                <a:gd name="T76" fmla="*/ 638 w 984"/>
                                <a:gd name="T77" fmla="*/ 595 h 1699"/>
                                <a:gd name="T78" fmla="*/ 657 w 984"/>
                                <a:gd name="T79" fmla="*/ 566 h 1699"/>
                                <a:gd name="T80" fmla="*/ 672 w 984"/>
                                <a:gd name="T81" fmla="*/ 538 h 1699"/>
                                <a:gd name="T82" fmla="*/ 691 w 984"/>
                                <a:gd name="T83" fmla="*/ 509 h 1699"/>
                                <a:gd name="T84" fmla="*/ 705 w 984"/>
                                <a:gd name="T85" fmla="*/ 480 h 1699"/>
                                <a:gd name="T86" fmla="*/ 725 w 984"/>
                                <a:gd name="T87" fmla="*/ 451 h 1699"/>
                                <a:gd name="T88" fmla="*/ 739 w 984"/>
                                <a:gd name="T89" fmla="*/ 422 h 1699"/>
                                <a:gd name="T90" fmla="*/ 758 w 984"/>
                                <a:gd name="T91" fmla="*/ 394 h 1699"/>
                                <a:gd name="T92" fmla="*/ 773 w 984"/>
                                <a:gd name="T93" fmla="*/ 365 h 1699"/>
                                <a:gd name="T94" fmla="*/ 792 w 984"/>
                                <a:gd name="T95" fmla="*/ 336 h 1699"/>
                                <a:gd name="T96" fmla="*/ 801 w 984"/>
                                <a:gd name="T97" fmla="*/ 312 h 1699"/>
                                <a:gd name="T98" fmla="*/ 825 w 984"/>
                                <a:gd name="T99" fmla="*/ 278 h 1699"/>
                                <a:gd name="T100" fmla="*/ 835 w 984"/>
                                <a:gd name="T101" fmla="*/ 254 h 1699"/>
                                <a:gd name="T102" fmla="*/ 854 w 984"/>
                                <a:gd name="T103" fmla="*/ 226 h 1699"/>
                                <a:gd name="T104" fmla="*/ 869 w 984"/>
                                <a:gd name="T105" fmla="*/ 197 h 1699"/>
                                <a:gd name="T106" fmla="*/ 888 w 984"/>
                                <a:gd name="T107" fmla="*/ 168 h 1699"/>
                                <a:gd name="T108" fmla="*/ 902 w 984"/>
                                <a:gd name="T109" fmla="*/ 139 h 1699"/>
                                <a:gd name="T110" fmla="*/ 921 w 984"/>
                                <a:gd name="T111" fmla="*/ 110 h 1699"/>
                                <a:gd name="T112" fmla="*/ 936 w 984"/>
                                <a:gd name="T113" fmla="*/ 82 h 1699"/>
                                <a:gd name="T114" fmla="*/ 955 w 984"/>
                                <a:gd name="T115" fmla="*/ 53 h 1699"/>
                                <a:gd name="T116" fmla="*/ 969 w 984"/>
                                <a:gd name="T117" fmla="*/ 24 h 1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84" h="1699">
                                  <a:moveTo>
                                    <a:pt x="0" y="1699"/>
                                  </a:moveTo>
                                  <a:lnTo>
                                    <a:pt x="5" y="1694"/>
                                  </a:lnTo>
                                  <a:lnTo>
                                    <a:pt x="5" y="1690"/>
                                  </a:lnTo>
                                  <a:lnTo>
                                    <a:pt x="14" y="1680"/>
                                  </a:lnTo>
                                  <a:lnTo>
                                    <a:pt x="14" y="1675"/>
                                  </a:lnTo>
                                  <a:lnTo>
                                    <a:pt x="19" y="1670"/>
                                  </a:lnTo>
                                  <a:lnTo>
                                    <a:pt x="19" y="1666"/>
                                  </a:lnTo>
                                  <a:lnTo>
                                    <a:pt x="29" y="1656"/>
                                  </a:lnTo>
                                  <a:lnTo>
                                    <a:pt x="29" y="1651"/>
                                  </a:lnTo>
                                  <a:lnTo>
                                    <a:pt x="33" y="1646"/>
                                  </a:lnTo>
                                  <a:lnTo>
                                    <a:pt x="33" y="1642"/>
                                  </a:lnTo>
                                  <a:lnTo>
                                    <a:pt x="38" y="1637"/>
                                  </a:lnTo>
                                  <a:lnTo>
                                    <a:pt x="38" y="1632"/>
                                  </a:lnTo>
                                  <a:lnTo>
                                    <a:pt x="48" y="1622"/>
                                  </a:lnTo>
                                  <a:lnTo>
                                    <a:pt x="48" y="1618"/>
                                  </a:lnTo>
                                  <a:lnTo>
                                    <a:pt x="53" y="1613"/>
                                  </a:lnTo>
                                  <a:lnTo>
                                    <a:pt x="53" y="1608"/>
                                  </a:lnTo>
                                  <a:lnTo>
                                    <a:pt x="57" y="1603"/>
                                  </a:lnTo>
                                  <a:lnTo>
                                    <a:pt x="57" y="1598"/>
                                  </a:lnTo>
                                  <a:lnTo>
                                    <a:pt x="67" y="1589"/>
                                  </a:lnTo>
                                  <a:lnTo>
                                    <a:pt x="67" y="1584"/>
                                  </a:lnTo>
                                  <a:lnTo>
                                    <a:pt x="72" y="1579"/>
                                  </a:lnTo>
                                  <a:lnTo>
                                    <a:pt x="72" y="1574"/>
                                  </a:lnTo>
                                  <a:lnTo>
                                    <a:pt x="81" y="1565"/>
                                  </a:lnTo>
                                  <a:lnTo>
                                    <a:pt x="81" y="1560"/>
                                  </a:lnTo>
                                  <a:lnTo>
                                    <a:pt x="86" y="1555"/>
                                  </a:lnTo>
                                  <a:lnTo>
                                    <a:pt x="86" y="1550"/>
                                  </a:lnTo>
                                  <a:lnTo>
                                    <a:pt x="91" y="1546"/>
                                  </a:lnTo>
                                  <a:lnTo>
                                    <a:pt x="91" y="1541"/>
                                  </a:lnTo>
                                  <a:lnTo>
                                    <a:pt x="101" y="1531"/>
                                  </a:lnTo>
                                  <a:lnTo>
                                    <a:pt x="101" y="1526"/>
                                  </a:lnTo>
                                  <a:lnTo>
                                    <a:pt x="105" y="1522"/>
                                  </a:lnTo>
                                  <a:lnTo>
                                    <a:pt x="105" y="1517"/>
                                  </a:lnTo>
                                  <a:lnTo>
                                    <a:pt x="110" y="1512"/>
                                  </a:lnTo>
                                  <a:lnTo>
                                    <a:pt x="110" y="1507"/>
                                  </a:lnTo>
                                  <a:lnTo>
                                    <a:pt x="120" y="1498"/>
                                  </a:lnTo>
                                  <a:lnTo>
                                    <a:pt x="120" y="1493"/>
                                  </a:lnTo>
                                  <a:lnTo>
                                    <a:pt x="125" y="1488"/>
                                  </a:lnTo>
                                  <a:lnTo>
                                    <a:pt x="125" y="1483"/>
                                  </a:lnTo>
                                  <a:lnTo>
                                    <a:pt x="134" y="1474"/>
                                  </a:lnTo>
                                  <a:lnTo>
                                    <a:pt x="134" y="1469"/>
                                  </a:lnTo>
                                  <a:lnTo>
                                    <a:pt x="139" y="1464"/>
                                  </a:lnTo>
                                  <a:lnTo>
                                    <a:pt x="139" y="1459"/>
                                  </a:lnTo>
                                  <a:lnTo>
                                    <a:pt x="144" y="1454"/>
                                  </a:lnTo>
                                  <a:lnTo>
                                    <a:pt x="144" y="1450"/>
                                  </a:lnTo>
                                  <a:lnTo>
                                    <a:pt x="153" y="1440"/>
                                  </a:lnTo>
                                  <a:lnTo>
                                    <a:pt x="153" y="1435"/>
                                  </a:lnTo>
                                  <a:lnTo>
                                    <a:pt x="158" y="1430"/>
                                  </a:lnTo>
                                  <a:lnTo>
                                    <a:pt x="158" y="1426"/>
                                  </a:lnTo>
                                  <a:lnTo>
                                    <a:pt x="163" y="1421"/>
                                  </a:lnTo>
                                  <a:lnTo>
                                    <a:pt x="163" y="1416"/>
                                  </a:lnTo>
                                  <a:lnTo>
                                    <a:pt x="173" y="1406"/>
                                  </a:lnTo>
                                  <a:lnTo>
                                    <a:pt x="173" y="1402"/>
                                  </a:lnTo>
                                  <a:lnTo>
                                    <a:pt x="177" y="1397"/>
                                  </a:lnTo>
                                  <a:lnTo>
                                    <a:pt x="177" y="1392"/>
                                  </a:lnTo>
                                  <a:lnTo>
                                    <a:pt x="187" y="1382"/>
                                  </a:lnTo>
                                  <a:lnTo>
                                    <a:pt x="187" y="1378"/>
                                  </a:lnTo>
                                  <a:lnTo>
                                    <a:pt x="192" y="1373"/>
                                  </a:lnTo>
                                  <a:lnTo>
                                    <a:pt x="192" y="1368"/>
                                  </a:lnTo>
                                  <a:lnTo>
                                    <a:pt x="197" y="1363"/>
                                  </a:lnTo>
                                  <a:lnTo>
                                    <a:pt x="197" y="1358"/>
                                  </a:lnTo>
                                  <a:lnTo>
                                    <a:pt x="206" y="1349"/>
                                  </a:lnTo>
                                  <a:lnTo>
                                    <a:pt x="206" y="1344"/>
                                  </a:lnTo>
                                  <a:lnTo>
                                    <a:pt x="211" y="1339"/>
                                  </a:lnTo>
                                  <a:lnTo>
                                    <a:pt x="211" y="1334"/>
                                  </a:lnTo>
                                  <a:lnTo>
                                    <a:pt x="216" y="1330"/>
                                  </a:lnTo>
                                  <a:lnTo>
                                    <a:pt x="216" y="1325"/>
                                  </a:lnTo>
                                  <a:lnTo>
                                    <a:pt x="225" y="1315"/>
                                  </a:lnTo>
                                  <a:lnTo>
                                    <a:pt x="225" y="1310"/>
                                  </a:lnTo>
                                  <a:lnTo>
                                    <a:pt x="230" y="1306"/>
                                  </a:lnTo>
                                  <a:lnTo>
                                    <a:pt x="230" y="1301"/>
                                  </a:lnTo>
                                  <a:lnTo>
                                    <a:pt x="240" y="1291"/>
                                  </a:lnTo>
                                  <a:lnTo>
                                    <a:pt x="240" y="1286"/>
                                  </a:lnTo>
                                  <a:lnTo>
                                    <a:pt x="245" y="1282"/>
                                  </a:lnTo>
                                  <a:lnTo>
                                    <a:pt x="245" y="1277"/>
                                  </a:lnTo>
                                  <a:lnTo>
                                    <a:pt x="249" y="1272"/>
                                  </a:lnTo>
                                  <a:lnTo>
                                    <a:pt x="249" y="1267"/>
                                  </a:lnTo>
                                  <a:lnTo>
                                    <a:pt x="259" y="1258"/>
                                  </a:lnTo>
                                  <a:lnTo>
                                    <a:pt x="259" y="1253"/>
                                  </a:lnTo>
                                  <a:lnTo>
                                    <a:pt x="264" y="1248"/>
                                  </a:lnTo>
                                  <a:lnTo>
                                    <a:pt x="264" y="1243"/>
                                  </a:lnTo>
                                  <a:lnTo>
                                    <a:pt x="269" y="1238"/>
                                  </a:lnTo>
                                  <a:lnTo>
                                    <a:pt x="269" y="1234"/>
                                  </a:lnTo>
                                  <a:lnTo>
                                    <a:pt x="278" y="1224"/>
                                  </a:lnTo>
                                  <a:lnTo>
                                    <a:pt x="278" y="1219"/>
                                  </a:lnTo>
                                  <a:lnTo>
                                    <a:pt x="283" y="1214"/>
                                  </a:lnTo>
                                  <a:lnTo>
                                    <a:pt x="283" y="1210"/>
                                  </a:lnTo>
                                  <a:lnTo>
                                    <a:pt x="288" y="1205"/>
                                  </a:lnTo>
                                  <a:lnTo>
                                    <a:pt x="288" y="1200"/>
                                  </a:lnTo>
                                  <a:lnTo>
                                    <a:pt x="297" y="1190"/>
                                  </a:lnTo>
                                  <a:lnTo>
                                    <a:pt x="297" y="1186"/>
                                  </a:lnTo>
                                  <a:lnTo>
                                    <a:pt x="302" y="1181"/>
                                  </a:lnTo>
                                  <a:lnTo>
                                    <a:pt x="302" y="1176"/>
                                  </a:lnTo>
                                  <a:lnTo>
                                    <a:pt x="312" y="1166"/>
                                  </a:lnTo>
                                  <a:lnTo>
                                    <a:pt x="312" y="1162"/>
                                  </a:lnTo>
                                  <a:lnTo>
                                    <a:pt x="317" y="1157"/>
                                  </a:lnTo>
                                  <a:lnTo>
                                    <a:pt x="317" y="1152"/>
                                  </a:lnTo>
                                  <a:lnTo>
                                    <a:pt x="321" y="1147"/>
                                  </a:lnTo>
                                  <a:lnTo>
                                    <a:pt x="321" y="1142"/>
                                  </a:lnTo>
                                  <a:lnTo>
                                    <a:pt x="331" y="1133"/>
                                  </a:lnTo>
                                  <a:lnTo>
                                    <a:pt x="331" y="1128"/>
                                  </a:lnTo>
                                  <a:lnTo>
                                    <a:pt x="336" y="1123"/>
                                  </a:lnTo>
                                  <a:lnTo>
                                    <a:pt x="336" y="1118"/>
                                  </a:lnTo>
                                  <a:lnTo>
                                    <a:pt x="341" y="1114"/>
                                  </a:lnTo>
                                  <a:lnTo>
                                    <a:pt x="341" y="1109"/>
                                  </a:lnTo>
                                  <a:lnTo>
                                    <a:pt x="350" y="1099"/>
                                  </a:lnTo>
                                  <a:lnTo>
                                    <a:pt x="350" y="1094"/>
                                  </a:lnTo>
                                  <a:lnTo>
                                    <a:pt x="355" y="1090"/>
                                  </a:lnTo>
                                  <a:lnTo>
                                    <a:pt x="355" y="1085"/>
                                  </a:lnTo>
                                  <a:lnTo>
                                    <a:pt x="365" y="1075"/>
                                  </a:lnTo>
                                  <a:lnTo>
                                    <a:pt x="365" y="1070"/>
                                  </a:lnTo>
                                  <a:lnTo>
                                    <a:pt x="369" y="1066"/>
                                  </a:lnTo>
                                  <a:lnTo>
                                    <a:pt x="369" y="1061"/>
                                  </a:lnTo>
                                  <a:lnTo>
                                    <a:pt x="374" y="1056"/>
                                  </a:lnTo>
                                  <a:lnTo>
                                    <a:pt x="374" y="1051"/>
                                  </a:lnTo>
                                  <a:lnTo>
                                    <a:pt x="384" y="1042"/>
                                  </a:lnTo>
                                  <a:lnTo>
                                    <a:pt x="384" y="1037"/>
                                  </a:lnTo>
                                  <a:lnTo>
                                    <a:pt x="389" y="1032"/>
                                  </a:lnTo>
                                  <a:lnTo>
                                    <a:pt x="389" y="1027"/>
                                  </a:lnTo>
                                  <a:lnTo>
                                    <a:pt x="393" y="1022"/>
                                  </a:lnTo>
                                  <a:lnTo>
                                    <a:pt x="393" y="1018"/>
                                  </a:lnTo>
                                  <a:lnTo>
                                    <a:pt x="403" y="1008"/>
                                  </a:lnTo>
                                  <a:lnTo>
                                    <a:pt x="403" y="1003"/>
                                  </a:lnTo>
                                  <a:lnTo>
                                    <a:pt x="408" y="998"/>
                                  </a:lnTo>
                                  <a:lnTo>
                                    <a:pt x="408" y="994"/>
                                  </a:lnTo>
                                  <a:lnTo>
                                    <a:pt x="417" y="984"/>
                                  </a:lnTo>
                                  <a:lnTo>
                                    <a:pt x="417" y="979"/>
                                  </a:lnTo>
                                  <a:lnTo>
                                    <a:pt x="422" y="974"/>
                                  </a:lnTo>
                                  <a:lnTo>
                                    <a:pt x="422" y="970"/>
                                  </a:lnTo>
                                  <a:lnTo>
                                    <a:pt x="427" y="965"/>
                                  </a:lnTo>
                                  <a:lnTo>
                                    <a:pt x="427" y="960"/>
                                  </a:lnTo>
                                  <a:lnTo>
                                    <a:pt x="437" y="950"/>
                                  </a:lnTo>
                                  <a:lnTo>
                                    <a:pt x="437" y="946"/>
                                  </a:lnTo>
                                  <a:lnTo>
                                    <a:pt x="441" y="941"/>
                                  </a:lnTo>
                                  <a:lnTo>
                                    <a:pt x="441" y="936"/>
                                  </a:lnTo>
                                  <a:lnTo>
                                    <a:pt x="446" y="931"/>
                                  </a:lnTo>
                                  <a:lnTo>
                                    <a:pt x="446" y="926"/>
                                  </a:lnTo>
                                  <a:lnTo>
                                    <a:pt x="456" y="917"/>
                                  </a:lnTo>
                                  <a:lnTo>
                                    <a:pt x="456" y="912"/>
                                  </a:lnTo>
                                  <a:lnTo>
                                    <a:pt x="461" y="907"/>
                                  </a:lnTo>
                                  <a:lnTo>
                                    <a:pt x="461" y="902"/>
                                  </a:lnTo>
                                  <a:lnTo>
                                    <a:pt x="470" y="893"/>
                                  </a:lnTo>
                                  <a:lnTo>
                                    <a:pt x="470" y="888"/>
                                  </a:lnTo>
                                  <a:lnTo>
                                    <a:pt x="475" y="883"/>
                                  </a:lnTo>
                                  <a:lnTo>
                                    <a:pt x="475" y="878"/>
                                  </a:lnTo>
                                  <a:lnTo>
                                    <a:pt x="480" y="874"/>
                                  </a:lnTo>
                                  <a:lnTo>
                                    <a:pt x="480" y="869"/>
                                  </a:lnTo>
                                  <a:lnTo>
                                    <a:pt x="489" y="859"/>
                                  </a:lnTo>
                                  <a:lnTo>
                                    <a:pt x="489" y="854"/>
                                  </a:lnTo>
                                  <a:lnTo>
                                    <a:pt x="494" y="850"/>
                                  </a:lnTo>
                                  <a:lnTo>
                                    <a:pt x="494" y="845"/>
                                  </a:lnTo>
                                  <a:lnTo>
                                    <a:pt x="499" y="840"/>
                                  </a:lnTo>
                                  <a:lnTo>
                                    <a:pt x="499" y="835"/>
                                  </a:lnTo>
                                  <a:lnTo>
                                    <a:pt x="509" y="826"/>
                                  </a:lnTo>
                                  <a:lnTo>
                                    <a:pt x="509" y="821"/>
                                  </a:lnTo>
                                  <a:lnTo>
                                    <a:pt x="513" y="816"/>
                                  </a:lnTo>
                                  <a:lnTo>
                                    <a:pt x="513" y="811"/>
                                  </a:lnTo>
                                  <a:lnTo>
                                    <a:pt x="518" y="806"/>
                                  </a:lnTo>
                                  <a:lnTo>
                                    <a:pt x="518" y="802"/>
                                  </a:lnTo>
                                  <a:lnTo>
                                    <a:pt x="528" y="792"/>
                                  </a:lnTo>
                                  <a:lnTo>
                                    <a:pt x="528" y="787"/>
                                  </a:lnTo>
                                  <a:lnTo>
                                    <a:pt x="533" y="782"/>
                                  </a:lnTo>
                                  <a:lnTo>
                                    <a:pt x="533" y="778"/>
                                  </a:lnTo>
                                  <a:lnTo>
                                    <a:pt x="542" y="768"/>
                                  </a:lnTo>
                                  <a:lnTo>
                                    <a:pt x="542" y="763"/>
                                  </a:lnTo>
                                  <a:lnTo>
                                    <a:pt x="547" y="758"/>
                                  </a:lnTo>
                                  <a:lnTo>
                                    <a:pt x="547" y="754"/>
                                  </a:lnTo>
                                  <a:lnTo>
                                    <a:pt x="552" y="749"/>
                                  </a:lnTo>
                                  <a:lnTo>
                                    <a:pt x="552" y="744"/>
                                  </a:lnTo>
                                  <a:lnTo>
                                    <a:pt x="561" y="734"/>
                                  </a:lnTo>
                                  <a:lnTo>
                                    <a:pt x="561" y="730"/>
                                  </a:lnTo>
                                  <a:lnTo>
                                    <a:pt x="566" y="725"/>
                                  </a:lnTo>
                                  <a:lnTo>
                                    <a:pt x="566" y="720"/>
                                  </a:lnTo>
                                  <a:lnTo>
                                    <a:pt x="571" y="715"/>
                                  </a:lnTo>
                                  <a:lnTo>
                                    <a:pt x="571" y="710"/>
                                  </a:lnTo>
                                  <a:lnTo>
                                    <a:pt x="581" y="701"/>
                                  </a:lnTo>
                                  <a:lnTo>
                                    <a:pt x="581" y="696"/>
                                  </a:lnTo>
                                  <a:lnTo>
                                    <a:pt x="585" y="691"/>
                                  </a:lnTo>
                                  <a:lnTo>
                                    <a:pt x="585" y="686"/>
                                  </a:lnTo>
                                  <a:lnTo>
                                    <a:pt x="595" y="677"/>
                                  </a:lnTo>
                                  <a:lnTo>
                                    <a:pt x="595" y="672"/>
                                  </a:lnTo>
                                  <a:lnTo>
                                    <a:pt x="600" y="667"/>
                                  </a:lnTo>
                                  <a:lnTo>
                                    <a:pt x="600" y="662"/>
                                  </a:lnTo>
                                  <a:lnTo>
                                    <a:pt x="605" y="658"/>
                                  </a:lnTo>
                                  <a:lnTo>
                                    <a:pt x="605" y="653"/>
                                  </a:lnTo>
                                  <a:lnTo>
                                    <a:pt x="614" y="643"/>
                                  </a:lnTo>
                                  <a:lnTo>
                                    <a:pt x="614" y="638"/>
                                  </a:lnTo>
                                  <a:lnTo>
                                    <a:pt x="619" y="634"/>
                                  </a:lnTo>
                                  <a:lnTo>
                                    <a:pt x="619" y="629"/>
                                  </a:lnTo>
                                  <a:lnTo>
                                    <a:pt x="624" y="624"/>
                                  </a:lnTo>
                                  <a:lnTo>
                                    <a:pt x="624" y="619"/>
                                  </a:lnTo>
                                  <a:lnTo>
                                    <a:pt x="633" y="610"/>
                                  </a:lnTo>
                                  <a:lnTo>
                                    <a:pt x="633" y="605"/>
                                  </a:lnTo>
                                  <a:lnTo>
                                    <a:pt x="638" y="600"/>
                                  </a:lnTo>
                                  <a:lnTo>
                                    <a:pt x="638" y="595"/>
                                  </a:lnTo>
                                  <a:lnTo>
                                    <a:pt x="648" y="586"/>
                                  </a:lnTo>
                                  <a:lnTo>
                                    <a:pt x="648" y="581"/>
                                  </a:lnTo>
                                  <a:lnTo>
                                    <a:pt x="653" y="576"/>
                                  </a:lnTo>
                                  <a:lnTo>
                                    <a:pt x="653" y="571"/>
                                  </a:lnTo>
                                  <a:lnTo>
                                    <a:pt x="657" y="566"/>
                                  </a:lnTo>
                                  <a:lnTo>
                                    <a:pt x="657" y="562"/>
                                  </a:lnTo>
                                  <a:lnTo>
                                    <a:pt x="667" y="552"/>
                                  </a:lnTo>
                                  <a:lnTo>
                                    <a:pt x="667" y="547"/>
                                  </a:lnTo>
                                  <a:lnTo>
                                    <a:pt x="672" y="542"/>
                                  </a:lnTo>
                                  <a:lnTo>
                                    <a:pt x="672" y="538"/>
                                  </a:lnTo>
                                  <a:lnTo>
                                    <a:pt x="677" y="533"/>
                                  </a:lnTo>
                                  <a:lnTo>
                                    <a:pt x="677" y="528"/>
                                  </a:lnTo>
                                  <a:lnTo>
                                    <a:pt x="686" y="518"/>
                                  </a:lnTo>
                                  <a:lnTo>
                                    <a:pt x="686" y="514"/>
                                  </a:lnTo>
                                  <a:lnTo>
                                    <a:pt x="691" y="509"/>
                                  </a:lnTo>
                                  <a:lnTo>
                                    <a:pt x="691" y="504"/>
                                  </a:lnTo>
                                  <a:lnTo>
                                    <a:pt x="701" y="494"/>
                                  </a:lnTo>
                                  <a:lnTo>
                                    <a:pt x="701" y="490"/>
                                  </a:lnTo>
                                  <a:lnTo>
                                    <a:pt x="705" y="485"/>
                                  </a:lnTo>
                                  <a:lnTo>
                                    <a:pt x="705" y="480"/>
                                  </a:lnTo>
                                  <a:lnTo>
                                    <a:pt x="710" y="475"/>
                                  </a:lnTo>
                                  <a:lnTo>
                                    <a:pt x="710" y="470"/>
                                  </a:lnTo>
                                  <a:lnTo>
                                    <a:pt x="720" y="461"/>
                                  </a:lnTo>
                                  <a:lnTo>
                                    <a:pt x="720" y="456"/>
                                  </a:lnTo>
                                  <a:lnTo>
                                    <a:pt x="725" y="451"/>
                                  </a:lnTo>
                                  <a:lnTo>
                                    <a:pt x="725" y="446"/>
                                  </a:lnTo>
                                  <a:lnTo>
                                    <a:pt x="729" y="442"/>
                                  </a:lnTo>
                                  <a:lnTo>
                                    <a:pt x="729" y="437"/>
                                  </a:lnTo>
                                  <a:lnTo>
                                    <a:pt x="739" y="427"/>
                                  </a:lnTo>
                                  <a:lnTo>
                                    <a:pt x="739" y="422"/>
                                  </a:lnTo>
                                  <a:lnTo>
                                    <a:pt x="744" y="418"/>
                                  </a:lnTo>
                                  <a:lnTo>
                                    <a:pt x="744" y="413"/>
                                  </a:lnTo>
                                  <a:lnTo>
                                    <a:pt x="753" y="403"/>
                                  </a:lnTo>
                                  <a:lnTo>
                                    <a:pt x="753" y="398"/>
                                  </a:lnTo>
                                  <a:lnTo>
                                    <a:pt x="758" y="394"/>
                                  </a:lnTo>
                                  <a:lnTo>
                                    <a:pt x="758" y="389"/>
                                  </a:lnTo>
                                  <a:lnTo>
                                    <a:pt x="763" y="384"/>
                                  </a:lnTo>
                                  <a:lnTo>
                                    <a:pt x="763" y="379"/>
                                  </a:lnTo>
                                  <a:lnTo>
                                    <a:pt x="773" y="370"/>
                                  </a:lnTo>
                                  <a:lnTo>
                                    <a:pt x="773" y="365"/>
                                  </a:lnTo>
                                  <a:lnTo>
                                    <a:pt x="777" y="360"/>
                                  </a:lnTo>
                                  <a:lnTo>
                                    <a:pt x="777" y="355"/>
                                  </a:lnTo>
                                  <a:lnTo>
                                    <a:pt x="782" y="350"/>
                                  </a:lnTo>
                                  <a:lnTo>
                                    <a:pt x="782" y="346"/>
                                  </a:lnTo>
                                  <a:lnTo>
                                    <a:pt x="792" y="336"/>
                                  </a:lnTo>
                                  <a:lnTo>
                                    <a:pt x="792" y="331"/>
                                  </a:lnTo>
                                  <a:lnTo>
                                    <a:pt x="797" y="326"/>
                                  </a:lnTo>
                                  <a:lnTo>
                                    <a:pt x="797" y="322"/>
                                  </a:lnTo>
                                  <a:lnTo>
                                    <a:pt x="801" y="317"/>
                                  </a:lnTo>
                                  <a:lnTo>
                                    <a:pt x="801" y="312"/>
                                  </a:lnTo>
                                  <a:lnTo>
                                    <a:pt x="811" y="302"/>
                                  </a:lnTo>
                                  <a:lnTo>
                                    <a:pt x="811" y="298"/>
                                  </a:lnTo>
                                  <a:lnTo>
                                    <a:pt x="816" y="293"/>
                                  </a:lnTo>
                                  <a:lnTo>
                                    <a:pt x="816" y="288"/>
                                  </a:lnTo>
                                  <a:lnTo>
                                    <a:pt x="825" y="278"/>
                                  </a:lnTo>
                                  <a:lnTo>
                                    <a:pt x="825" y="274"/>
                                  </a:lnTo>
                                  <a:lnTo>
                                    <a:pt x="830" y="269"/>
                                  </a:lnTo>
                                  <a:lnTo>
                                    <a:pt x="830" y="264"/>
                                  </a:lnTo>
                                  <a:lnTo>
                                    <a:pt x="835" y="259"/>
                                  </a:lnTo>
                                  <a:lnTo>
                                    <a:pt x="835" y="254"/>
                                  </a:lnTo>
                                  <a:lnTo>
                                    <a:pt x="845" y="245"/>
                                  </a:lnTo>
                                  <a:lnTo>
                                    <a:pt x="845" y="240"/>
                                  </a:lnTo>
                                  <a:lnTo>
                                    <a:pt x="849" y="235"/>
                                  </a:lnTo>
                                  <a:lnTo>
                                    <a:pt x="849" y="230"/>
                                  </a:lnTo>
                                  <a:lnTo>
                                    <a:pt x="854" y="226"/>
                                  </a:lnTo>
                                  <a:lnTo>
                                    <a:pt x="854" y="221"/>
                                  </a:lnTo>
                                  <a:lnTo>
                                    <a:pt x="864" y="211"/>
                                  </a:lnTo>
                                  <a:lnTo>
                                    <a:pt x="864" y="206"/>
                                  </a:lnTo>
                                  <a:lnTo>
                                    <a:pt x="869" y="202"/>
                                  </a:lnTo>
                                  <a:lnTo>
                                    <a:pt x="869" y="197"/>
                                  </a:lnTo>
                                  <a:lnTo>
                                    <a:pt x="878" y="187"/>
                                  </a:lnTo>
                                  <a:lnTo>
                                    <a:pt x="878" y="182"/>
                                  </a:lnTo>
                                  <a:lnTo>
                                    <a:pt x="883" y="178"/>
                                  </a:lnTo>
                                  <a:lnTo>
                                    <a:pt x="883" y="173"/>
                                  </a:lnTo>
                                  <a:lnTo>
                                    <a:pt x="888" y="168"/>
                                  </a:lnTo>
                                  <a:lnTo>
                                    <a:pt x="888" y="163"/>
                                  </a:lnTo>
                                  <a:lnTo>
                                    <a:pt x="897" y="154"/>
                                  </a:lnTo>
                                  <a:lnTo>
                                    <a:pt x="897" y="149"/>
                                  </a:lnTo>
                                  <a:lnTo>
                                    <a:pt x="902" y="144"/>
                                  </a:lnTo>
                                  <a:lnTo>
                                    <a:pt x="902" y="139"/>
                                  </a:lnTo>
                                  <a:lnTo>
                                    <a:pt x="907" y="134"/>
                                  </a:lnTo>
                                  <a:lnTo>
                                    <a:pt x="907" y="130"/>
                                  </a:lnTo>
                                  <a:lnTo>
                                    <a:pt x="916" y="120"/>
                                  </a:lnTo>
                                  <a:lnTo>
                                    <a:pt x="916" y="115"/>
                                  </a:lnTo>
                                  <a:lnTo>
                                    <a:pt x="921" y="110"/>
                                  </a:lnTo>
                                  <a:lnTo>
                                    <a:pt x="921" y="106"/>
                                  </a:lnTo>
                                  <a:lnTo>
                                    <a:pt x="931" y="96"/>
                                  </a:lnTo>
                                  <a:lnTo>
                                    <a:pt x="931" y="91"/>
                                  </a:lnTo>
                                  <a:lnTo>
                                    <a:pt x="936" y="86"/>
                                  </a:lnTo>
                                  <a:lnTo>
                                    <a:pt x="936" y="82"/>
                                  </a:lnTo>
                                  <a:lnTo>
                                    <a:pt x="940" y="77"/>
                                  </a:lnTo>
                                  <a:lnTo>
                                    <a:pt x="940" y="72"/>
                                  </a:lnTo>
                                  <a:lnTo>
                                    <a:pt x="950" y="62"/>
                                  </a:lnTo>
                                  <a:lnTo>
                                    <a:pt x="950" y="58"/>
                                  </a:lnTo>
                                  <a:lnTo>
                                    <a:pt x="955" y="53"/>
                                  </a:lnTo>
                                  <a:lnTo>
                                    <a:pt x="955" y="48"/>
                                  </a:lnTo>
                                  <a:lnTo>
                                    <a:pt x="960" y="43"/>
                                  </a:lnTo>
                                  <a:lnTo>
                                    <a:pt x="960" y="38"/>
                                  </a:lnTo>
                                  <a:lnTo>
                                    <a:pt x="969" y="29"/>
                                  </a:lnTo>
                                  <a:lnTo>
                                    <a:pt x="969" y="24"/>
                                  </a:lnTo>
                                  <a:lnTo>
                                    <a:pt x="974" y="19"/>
                                  </a:lnTo>
                                  <a:lnTo>
                                    <a:pt x="974" y="14"/>
                                  </a:lnTo>
                                  <a:lnTo>
                                    <a:pt x="984" y="5"/>
                                  </a:lnTo>
                                  <a:lnTo>
                                    <a:pt x="98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9" name="Freeform 2598"/>
                          <wps:cNvSpPr>
                            <a:spLocks/>
                          </wps:cNvSpPr>
                          <wps:spPr bwMode="auto">
                            <a:xfrm>
                              <a:off x="1886" y="504"/>
                              <a:ext cx="979" cy="1699"/>
                            </a:xfrm>
                            <a:custGeom>
                              <a:avLst/>
                              <a:gdLst>
                                <a:gd name="T0" fmla="*/ 10 w 979"/>
                                <a:gd name="T1" fmla="*/ 1680 h 1699"/>
                                <a:gd name="T2" fmla="*/ 29 w 979"/>
                                <a:gd name="T3" fmla="*/ 1651 h 1699"/>
                                <a:gd name="T4" fmla="*/ 43 w 979"/>
                                <a:gd name="T5" fmla="*/ 1622 h 1699"/>
                                <a:gd name="T6" fmla="*/ 62 w 979"/>
                                <a:gd name="T7" fmla="*/ 1594 h 1699"/>
                                <a:gd name="T8" fmla="*/ 77 w 979"/>
                                <a:gd name="T9" fmla="*/ 1565 h 1699"/>
                                <a:gd name="T10" fmla="*/ 96 w 979"/>
                                <a:gd name="T11" fmla="*/ 1536 h 1699"/>
                                <a:gd name="T12" fmla="*/ 110 w 979"/>
                                <a:gd name="T13" fmla="*/ 1507 h 1699"/>
                                <a:gd name="T14" fmla="*/ 130 w 979"/>
                                <a:gd name="T15" fmla="*/ 1478 h 1699"/>
                                <a:gd name="T16" fmla="*/ 144 w 979"/>
                                <a:gd name="T17" fmla="*/ 1450 h 1699"/>
                                <a:gd name="T18" fmla="*/ 163 w 979"/>
                                <a:gd name="T19" fmla="*/ 1421 h 1699"/>
                                <a:gd name="T20" fmla="*/ 173 w 979"/>
                                <a:gd name="T21" fmla="*/ 1397 h 1699"/>
                                <a:gd name="T22" fmla="*/ 192 w 979"/>
                                <a:gd name="T23" fmla="*/ 1368 h 1699"/>
                                <a:gd name="T24" fmla="*/ 206 w 979"/>
                                <a:gd name="T25" fmla="*/ 1339 h 1699"/>
                                <a:gd name="T26" fmla="*/ 226 w 979"/>
                                <a:gd name="T27" fmla="*/ 1310 h 1699"/>
                                <a:gd name="T28" fmla="*/ 240 w 979"/>
                                <a:gd name="T29" fmla="*/ 1282 h 1699"/>
                                <a:gd name="T30" fmla="*/ 259 w 979"/>
                                <a:gd name="T31" fmla="*/ 1253 h 1699"/>
                                <a:gd name="T32" fmla="*/ 274 w 979"/>
                                <a:gd name="T33" fmla="*/ 1224 h 1699"/>
                                <a:gd name="T34" fmla="*/ 293 w 979"/>
                                <a:gd name="T35" fmla="*/ 1195 h 1699"/>
                                <a:gd name="T36" fmla="*/ 307 w 979"/>
                                <a:gd name="T37" fmla="*/ 1166 h 1699"/>
                                <a:gd name="T38" fmla="*/ 326 w 979"/>
                                <a:gd name="T39" fmla="*/ 1138 h 1699"/>
                                <a:gd name="T40" fmla="*/ 336 w 979"/>
                                <a:gd name="T41" fmla="*/ 1114 h 1699"/>
                                <a:gd name="T42" fmla="*/ 360 w 979"/>
                                <a:gd name="T43" fmla="*/ 1080 h 1699"/>
                                <a:gd name="T44" fmla="*/ 370 w 979"/>
                                <a:gd name="T45" fmla="*/ 1056 h 1699"/>
                                <a:gd name="T46" fmla="*/ 389 w 979"/>
                                <a:gd name="T47" fmla="*/ 1027 h 1699"/>
                                <a:gd name="T48" fmla="*/ 403 w 979"/>
                                <a:gd name="T49" fmla="*/ 998 h 1699"/>
                                <a:gd name="T50" fmla="*/ 422 w 979"/>
                                <a:gd name="T51" fmla="*/ 970 h 1699"/>
                                <a:gd name="T52" fmla="*/ 437 w 979"/>
                                <a:gd name="T53" fmla="*/ 941 h 1699"/>
                                <a:gd name="T54" fmla="*/ 456 w 979"/>
                                <a:gd name="T55" fmla="*/ 912 h 1699"/>
                                <a:gd name="T56" fmla="*/ 470 w 979"/>
                                <a:gd name="T57" fmla="*/ 883 h 1699"/>
                                <a:gd name="T58" fmla="*/ 490 w 979"/>
                                <a:gd name="T59" fmla="*/ 854 h 1699"/>
                                <a:gd name="T60" fmla="*/ 499 w 979"/>
                                <a:gd name="T61" fmla="*/ 830 h 1699"/>
                                <a:gd name="T62" fmla="*/ 523 w 979"/>
                                <a:gd name="T63" fmla="*/ 797 h 1699"/>
                                <a:gd name="T64" fmla="*/ 533 w 979"/>
                                <a:gd name="T65" fmla="*/ 773 h 1699"/>
                                <a:gd name="T66" fmla="*/ 552 w 979"/>
                                <a:gd name="T67" fmla="*/ 744 h 1699"/>
                                <a:gd name="T68" fmla="*/ 566 w 979"/>
                                <a:gd name="T69" fmla="*/ 715 h 1699"/>
                                <a:gd name="T70" fmla="*/ 586 w 979"/>
                                <a:gd name="T71" fmla="*/ 686 h 1699"/>
                                <a:gd name="T72" fmla="*/ 600 w 979"/>
                                <a:gd name="T73" fmla="*/ 658 h 1699"/>
                                <a:gd name="T74" fmla="*/ 619 w 979"/>
                                <a:gd name="T75" fmla="*/ 629 h 1699"/>
                                <a:gd name="T76" fmla="*/ 634 w 979"/>
                                <a:gd name="T77" fmla="*/ 600 h 1699"/>
                                <a:gd name="T78" fmla="*/ 653 w 979"/>
                                <a:gd name="T79" fmla="*/ 571 h 1699"/>
                                <a:gd name="T80" fmla="*/ 667 w 979"/>
                                <a:gd name="T81" fmla="*/ 542 h 1699"/>
                                <a:gd name="T82" fmla="*/ 686 w 979"/>
                                <a:gd name="T83" fmla="*/ 514 h 1699"/>
                                <a:gd name="T84" fmla="*/ 696 w 979"/>
                                <a:gd name="T85" fmla="*/ 490 h 1699"/>
                                <a:gd name="T86" fmla="*/ 715 w 979"/>
                                <a:gd name="T87" fmla="*/ 461 h 1699"/>
                                <a:gd name="T88" fmla="*/ 729 w 979"/>
                                <a:gd name="T89" fmla="*/ 432 h 1699"/>
                                <a:gd name="T90" fmla="*/ 749 w 979"/>
                                <a:gd name="T91" fmla="*/ 403 h 1699"/>
                                <a:gd name="T92" fmla="*/ 763 w 979"/>
                                <a:gd name="T93" fmla="*/ 374 h 1699"/>
                                <a:gd name="T94" fmla="*/ 782 w 979"/>
                                <a:gd name="T95" fmla="*/ 346 h 1699"/>
                                <a:gd name="T96" fmla="*/ 797 w 979"/>
                                <a:gd name="T97" fmla="*/ 317 h 1699"/>
                                <a:gd name="T98" fmla="*/ 816 w 979"/>
                                <a:gd name="T99" fmla="*/ 288 h 1699"/>
                                <a:gd name="T100" fmla="*/ 830 w 979"/>
                                <a:gd name="T101" fmla="*/ 259 h 1699"/>
                                <a:gd name="T102" fmla="*/ 849 w 979"/>
                                <a:gd name="T103" fmla="*/ 230 h 1699"/>
                                <a:gd name="T104" fmla="*/ 859 w 979"/>
                                <a:gd name="T105" fmla="*/ 206 h 1699"/>
                                <a:gd name="T106" fmla="*/ 878 w 979"/>
                                <a:gd name="T107" fmla="*/ 178 h 1699"/>
                                <a:gd name="T108" fmla="*/ 893 w 979"/>
                                <a:gd name="T109" fmla="*/ 149 h 1699"/>
                                <a:gd name="T110" fmla="*/ 912 w 979"/>
                                <a:gd name="T111" fmla="*/ 120 h 1699"/>
                                <a:gd name="T112" fmla="*/ 926 w 979"/>
                                <a:gd name="T113" fmla="*/ 91 h 1699"/>
                                <a:gd name="T114" fmla="*/ 945 w 979"/>
                                <a:gd name="T115" fmla="*/ 62 h 1699"/>
                                <a:gd name="T116" fmla="*/ 960 w 979"/>
                                <a:gd name="T117" fmla="*/ 34 h 1699"/>
                                <a:gd name="T118" fmla="*/ 979 w 979"/>
                                <a:gd name="T119" fmla="*/ 5 h 1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979" h="1699">
                                  <a:moveTo>
                                    <a:pt x="0" y="1699"/>
                                  </a:moveTo>
                                  <a:lnTo>
                                    <a:pt x="5" y="1694"/>
                                  </a:lnTo>
                                  <a:lnTo>
                                    <a:pt x="5" y="1690"/>
                                  </a:lnTo>
                                  <a:lnTo>
                                    <a:pt x="10" y="1685"/>
                                  </a:lnTo>
                                  <a:lnTo>
                                    <a:pt x="10" y="1680"/>
                                  </a:lnTo>
                                  <a:lnTo>
                                    <a:pt x="19" y="1670"/>
                                  </a:lnTo>
                                  <a:lnTo>
                                    <a:pt x="19" y="1666"/>
                                  </a:lnTo>
                                  <a:lnTo>
                                    <a:pt x="24" y="1661"/>
                                  </a:lnTo>
                                  <a:lnTo>
                                    <a:pt x="24" y="1656"/>
                                  </a:lnTo>
                                  <a:lnTo>
                                    <a:pt x="29" y="1651"/>
                                  </a:lnTo>
                                  <a:lnTo>
                                    <a:pt x="29" y="1646"/>
                                  </a:lnTo>
                                  <a:lnTo>
                                    <a:pt x="38" y="1637"/>
                                  </a:lnTo>
                                  <a:lnTo>
                                    <a:pt x="38" y="1632"/>
                                  </a:lnTo>
                                  <a:lnTo>
                                    <a:pt x="43" y="1627"/>
                                  </a:lnTo>
                                  <a:lnTo>
                                    <a:pt x="43" y="1622"/>
                                  </a:lnTo>
                                  <a:lnTo>
                                    <a:pt x="53" y="1613"/>
                                  </a:lnTo>
                                  <a:lnTo>
                                    <a:pt x="53" y="1608"/>
                                  </a:lnTo>
                                  <a:lnTo>
                                    <a:pt x="58" y="1603"/>
                                  </a:lnTo>
                                  <a:lnTo>
                                    <a:pt x="58" y="1598"/>
                                  </a:lnTo>
                                  <a:lnTo>
                                    <a:pt x="62" y="1594"/>
                                  </a:lnTo>
                                  <a:lnTo>
                                    <a:pt x="62" y="1589"/>
                                  </a:lnTo>
                                  <a:lnTo>
                                    <a:pt x="72" y="1579"/>
                                  </a:lnTo>
                                  <a:lnTo>
                                    <a:pt x="72" y="1574"/>
                                  </a:lnTo>
                                  <a:lnTo>
                                    <a:pt x="77" y="1570"/>
                                  </a:lnTo>
                                  <a:lnTo>
                                    <a:pt x="77" y="1565"/>
                                  </a:lnTo>
                                  <a:lnTo>
                                    <a:pt x="82" y="1560"/>
                                  </a:lnTo>
                                  <a:lnTo>
                                    <a:pt x="82" y="1555"/>
                                  </a:lnTo>
                                  <a:lnTo>
                                    <a:pt x="91" y="1546"/>
                                  </a:lnTo>
                                  <a:lnTo>
                                    <a:pt x="91" y="1541"/>
                                  </a:lnTo>
                                  <a:lnTo>
                                    <a:pt x="96" y="1536"/>
                                  </a:lnTo>
                                  <a:lnTo>
                                    <a:pt x="96" y="1531"/>
                                  </a:lnTo>
                                  <a:lnTo>
                                    <a:pt x="101" y="1526"/>
                                  </a:lnTo>
                                  <a:lnTo>
                                    <a:pt x="101" y="1522"/>
                                  </a:lnTo>
                                  <a:lnTo>
                                    <a:pt x="110" y="1512"/>
                                  </a:lnTo>
                                  <a:lnTo>
                                    <a:pt x="110" y="1507"/>
                                  </a:lnTo>
                                  <a:lnTo>
                                    <a:pt x="115" y="1502"/>
                                  </a:lnTo>
                                  <a:lnTo>
                                    <a:pt x="115" y="1498"/>
                                  </a:lnTo>
                                  <a:lnTo>
                                    <a:pt x="120" y="1493"/>
                                  </a:lnTo>
                                  <a:lnTo>
                                    <a:pt x="120" y="1488"/>
                                  </a:lnTo>
                                  <a:lnTo>
                                    <a:pt x="130" y="1478"/>
                                  </a:lnTo>
                                  <a:lnTo>
                                    <a:pt x="130" y="1474"/>
                                  </a:lnTo>
                                  <a:lnTo>
                                    <a:pt x="134" y="1469"/>
                                  </a:lnTo>
                                  <a:lnTo>
                                    <a:pt x="134" y="1464"/>
                                  </a:lnTo>
                                  <a:lnTo>
                                    <a:pt x="144" y="1454"/>
                                  </a:lnTo>
                                  <a:lnTo>
                                    <a:pt x="144" y="1450"/>
                                  </a:lnTo>
                                  <a:lnTo>
                                    <a:pt x="149" y="1445"/>
                                  </a:lnTo>
                                  <a:lnTo>
                                    <a:pt x="149" y="1440"/>
                                  </a:lnTo>
                                  <a:lnTo>
                                    <a:pt x="154" y="1435"/>
                                  </a:lnTo>
                                  <a:lnTo>
                                    <a:pt x="154" y="1430"/>
                                  </a:lnTo>
                                  <a:lnTo>
                                    <a:pt x="163" y="1421"/>
                                  </a:lnTo>
                                  <a:lnTo>
                                    <a:pt x="163" y="1416"/>
                                  </a:lnTo>
                                  <a:lnTo>
                                    <a:pt x="168" y="1411"/>
                                  </a:lnTo>
                                  <a:lnTo>
                                    <a:pt x="168" y="1406"/>
                                  </a:lnTo>
                                  <a:lnTo>
                                    <a:pt x="173" y="1402"/>
                                  </a:lnTo>
                                  <a:lnTo>
                                    <a:pt x="173" y="1397"/>
                                  </a:lnTo>
                                  <a:lnTo>
                                    <a:pt x="182" y="1387"/>
                                  </a:lnTo>
                                  <a:lnTo>
                                    <a:pt x="182" y="1382"/>
                                  </a:lnTo>
                                  <a:lnTo>
                                    <a:pt x="187" y="1378"/>
                                  </a:lnTo>
                                  <a:lnTo>
                                    <a:pt x="187" y="1373"/>
                                  </a:lnTo>
                                  <a:lnTo>
                                    <a:pt x="192" y="1368"/>
                                  </a:lnTo>
                                  <a:lnTo>
                                    <a:pt x="192" y="1363"/>
                                  </a:lnTo>
                                  <a:lnTo>
                                    <a:pt x="202" y="1354"/>
                                  </a:lnTo>
                                  <a:lnTo>
                                    <a:pt x="202" y="1349"/>
                                  </a:lnTo>
                                  <a:lnTo>
                                    <a:pt x="206" y="1344"/>
                                  </a:lnTo>
                                  <a:lnTo>
                                    <a:pt x="206" y="1339"/>
                                  </a:lnTo>
                                  <a:lnTo>
                                    <a:pt x="216" y="1330"/>
                                  </a:lnTo>
                                  <a:lnTo>
                                    <a:pt x="216" y="1325"/>
                                  </a:lnTo>
                                  <a:lnTo>
                                    <a:pt x="221" y="1320"/>
                                  </a:lnTo>
                                  <a:lnTo>
                                    <a:pt x="221" y="1315"/>
                                  </a:lnTo>
                                  <a:lnTo>
                                    <a:pt x="226" y="1310"/>
                                  </a:lnTo>
                                  <a:lnTo>
                                    <a:pt x="226" y="1306"/>
                                  </a:lnTo>
                                  <a:lnTo>
                                    <a:pt x="235" y="1296"/>
                                  </a:lnTo>
                                  <a:lnTo>
                                    <a:pt x="235" y="1291"/>
                                  </a:lnTo>
                                  <a:lnTo>
                                    <a:pt x="240" y="1286"/>
                                  </a:lnTo>
                                  <a:lnTo>
                                    <a:pt x="240" y="1282"/>
                                  </a:lnTo>
                                  <a:lnTo>
                                    <a:pt x="245" y="1277"/>
                                  </a:lnTo>
                                  <a:lnTo>
                                    <a:pt x="245" y="1272"/>
                                  </a:lnTo>
                                  <a:lnTo>
                                    <a:pt x="254" y="1262"/>
                                  </a:lnTo>
                                  <a:lnTo>
                                    <a:pt x="254" y="1258"/>
                                  </a:lnTo>
                                  <a:lnTo>
                                    <a:pt x="259" y="1253"/>
                                  </a:lnTo>
                                  <a:lnTo>
                                    <a:pt x="259" y="1248"/>
                                  </a:lnTo>
                                  <a:lnTo>
                                    <a:pt x="264" y="1243"/>
                                  </a:lnTo>
                                  <a:lnTo>
                                    <a:pt x="264" y="1238"/>
                                  </a:lnTo>
                                  <a:lnTo>
                                    <a:pt x="274" y="1229"/>
                                  </a:lnTo>
                                  <a:lnTo>
                                    <a:pt x="274" y="1224"/>
                                  </a:lnTo>
                                  <a:lnTo>
                                    <a:pt x="278" y="1219"/>
                                  </a:lnTo>
                                  <a:lnTo>
                                    <a:pt x="278" y="1214"/>
                                  </a:lnTo>
                                  <a:lnTo>
                                    <a:pt x="288" y="1205"/>
                                  </a:lnTo>
                                  <a:lnTo>
                                    <a:pt x="288" y="1200"/>
                                  </a:lnTo>
                                  <a:lnTo>
                                    <a:pt x="293" y="1195"/>
                                  </a:lnTo>
                                  <a:lnTo>
                                    <a:pt x="293" y="1190"/>
                                  </a:lnTo>
                                  <a:lnTo>
                                    <a:pt x="298" y="1186"/>
                                  </a:lnTo>
                                  <a:lnTo>
                                    <a:pt x="298" y="1181"/>
                                  </a:lnTo>
                                  <a:lnTo>
                                    <a:pt x="307" y="1171"/>
                                  </a:lnTo>
                                  <a:lnTo>
                                    <a:pt x="307" y="1166"/>
                                  </a:lnTo>
                                  <a:lnTo>
                                    <a:pt x="312" y="1162"/>
                                  </a:lnTo>
                                  <a:lnTo>
                                    <a:pt x="312" y="1157"/>
                                  </a:lnTo>
                                  <a:lnTo>
                                    <a:pt x="317" y="1152"/>
                                  </a:lnTo>
                                  <a:lnTo>
                                    <a:pt x="317" y="1147"/>
                                  </a:lnTo>
                                  <a:lnTo>
                                    <a:pt x="326" y="1138"/>
                                  </a:lnTo>
                                  <a:lnTo>
                                    <a:pt x="326" y="1133"/>
                                  </a:lnTo>
                                  <a:lnTo>
                                    <a:pt x="331" y="1128"/>
                                  </a:lnTo>
                                  <a:lnTo>
                                    <a:pt x="331" y="1123"/>
                                  </a:lnTo>
                                  <a:lnTo>
                                    <a:pt x="336" y="1118"/>
                                  </a:lnTo>
                                  <a:lnTo>
                                    <a:pt x="336" y="1114"/>
                                  </a:lnTo>
                                  <a:lnTo>
                                    <a:pt x="346" y="1104"/>
                                  </a:lnTo>
                                  <a:lnTo>
                                    <a:pt x="346" y="1099"/>
                                  </a:lnTo>
                                  <a:lnTo>
                                    <a:pt x="350" y="1094"/>
                                  </a:lnTo>
                                  <a:lnTo>
                                    <a:pt x="350" y="1090"/>
                                  </a:lnTo>
                                  <a:lnTo>
                                    <a:pt x="360" y="1080"/>
                                  </a:lnTo>
                                  <a:lnTo>
                                    <a:pt x="360" y="1075"/>
                                  </a:lnTo>
                                  <a:lnTo>
                                    <a:pt x="365" y="1070"/>
                                  </a:lnTo>
                                  <a:lnTo>
                                    <a:pt x="365" y="1066"/>
                                  </a:lnTo>
                                  <a:lnTo>
                                    <a:pt x="370" y="1061"/>
                                  </a:lnTo>
                                  <a:lnTo>
                                    <a:pt x="370" y="1056"/>
                                  </a:lnTo>
                                  <a:lnTo>
                                    <a:pt x="379" y="1046"/>
                                  </a:lnTo>
                                  <a:lnTo>
                                    <a:pt x="379" y="1042"/>
                                  </a:lnTo>
                                  <a:lnTo>
                                    <a:pt x="384" y="1037"/>
                                  </a:lnTo>
                                  <a:lnTo>
                                    <a:pt x="384" y="1032"/>
                                  </a:lnTo>
                                  <a:lnTo>
                                    <a:pt x="389" y="1027"/>
                                  </a:lnTo>
                                  <a:lnTo>
                                    <a:pt x="389" y="1022"/>
                                  </a:lnTo>
                                  <a:lnTo>
                                    <a:pt x="398" y="1013"/>
                                  </a:lnTo>
                                  <a:lnTo>
                                    <a:pt x="398" y="1008"/>
                                  </a:lnTo>
                                  <a:lnTo>
                                    <a:pt x="403" y="1003"/>
                                  </a:lnTo>
                                  <a:lnTo>
                                    <a:pt x="403" y="998"/>
                                  </a:lnTo>
                                  <a:lnTo>
                                    <a:pt x="408" y="994"/>
                                  </a:lnTo>
                                  <a:lnTo>
                                    <a:pt x="408" y="989"/>
                                  </a:lnTo>
                                  <a:lnTo>
                                    <a:pt x="418" y="979"/>
                                  </a:lnTo>
                                  <a:lnTo>
                                    <a:pt x="418" y="974"/>
                                  </a:lnTo>
                                  <a:lnTo>
                                    <a:pt x="422" y="970"/>
                                  </a:lnTo>
                                  <a:lnTo>
                                    <a:pt x="422" y="965"/>
                                  </a:lnTo>
                                  <a:lnTo>
                                    <a:pt x="432" y="955"/>
                                  </a:lnTo>
                                  <a:lnTo>
                                    <a:pt x="432" y="950"/>
                                  </a:lnTo>
                                  <a:lnTo>
                                    <a:pt x="437" y="946"/>
                                  </a:lnTo>
                                  <a:lnTo>
                                    <a:pt x="437" y="941"/>
                                  </a:lnTo>
                                  <a:lnTo>
                                    <a:pt x="442" y="936"/>
                                  </a:lnTo>
                                  <a:lnTo>
                                    <a:pt x="442" y="931"/>
                                  </a:lnTo>
                                  <a:lnTo>
                                    <a:pt x="451" y="922"/>
                                  </a:lnTo>
                                  <a:lnTo>
                                    <a:pt x="451" y="917"/>
                                  </a:lnTo>
                                  <a:lnTo>
                                    <a:pt x="456" y="912"/>
                                  </a:lnTo>
                                  <a:lnTo>
                                    <a:pt x="456" y="907"/>
                                  </a:lnTo>
                                  <a:lnTo>
                                    <a:pt x="461" y="902"/>
                                  </a:lnTo>
                                  <a:lnTo>
                                    <a:pt x="461" y="898"/>
                                  </a:lnTo>
                                  <a:lnTo>
                                    <a:pt x="470" y="888"/>
                                  </a:lnTo>
                                  <a:lnTo>
                                    <a:pt x="470" y="883"/>
                                  </a:lnTo>
                                  <a:lnTo>
                                    <a:pt x="475" y="878"/>
                                  </a:lnTo>
                                  <a:lnTo>
                                    <a:pt x="475" y="874"/>
                                  </a:lnTo>
                                  <a:lnTo>
                                    <a:pt x="480" y="869"/>
                                  </a:lnTo>
                                  <a:lnTo>
                                    <a:pt x="480" y="864"/>
                                  </a:lnTo>
                                  <a:lnTo>
                                    <a:pt x="490" y="854"/>
                                  </a:lnTo>
                                  <a:lnTo>
                                    <a:pt x="490" y="850"/>
                                  </a:lnTo>
                                  <a:lnTo>
                                    <a:pt x="494" y="845"/>
                                  </a:lnTo>
                                  <a:lnTo>
                                    <a:pt x="494" y="840"/>
                                  </a:lnTo>
                                  <a:lnTo>
                                    <a:pt x="499" y="835"/>
                                  </a:lnTo>
                                  <a:lnTo>
                                    <a:pt x="499" y="830"/>
                                  </a:lnTo>
                                  <a:lnTo>
                                    <a:pt x="509" y="821"/>
                                  </a:lnTo>
                                  <a:lnTo>
                                    <a:pt x="509" y="816"/>
                                  </a:lnTo>
                                  <a:lnTo>
                                    <a:pt x="514" y="811"/>
                                  </a:lnTo>
                                  <a:lnTo>
                                    <a:pt x="514" y="806"/>
                                  </a:lnTo>
                                  <a:lnTo>
                                    <a:pt x="523" y="797"/>
                                  </a:lnTo>
                                  <a:lnTo>
                                    <a:pt x="523" y="792"/>
                                  </a:lnTo>
                                  <a:lnTo>
                                    <a:pt x="528" y="787"/>
                                  </a:lnTo>
                                  <a:lnTo>
                                    <a:pt x="528" y="782"/>
                                  </a:lnTo>
                                  <a:lnTo>
                                    <a:pt x="533" y="778"/>
                                  </a:lnTo>
                                  <a:lnTo>
                                    <a:pt x="533" y="773"/>
                                  </a:lnTo>
                                  <a:lnTo>
                                    <a:pt x="542" y="763"/>
                                  </a:lnTo>
                                  <a:lnTo>
                                    <a:pt x="542" y="758"/>
                                  </a:lnTo>
                                  <a:lnTo>
                                    <a:pt x="547" y="754"/>
                                  </a:lnTo>
                                  <a:lnTo>
                                    <a:pt x="547" y="749"/>
                                  </a:lnTo>
                                  <a:lnTo>
                                    <a:pt x="552" y="744"/>
                                  </a:lnTo>
                                  <a:lnTo>
                                    <a:pt x="552" y="739"/>
                                  </a:lnTo>
                                  <a:lnTo>
                                    <a:pt x="562" y="730"/>
                                  </a:lnTo>
                                  <a:lnTo>
                                    <a:pt x="562" y="725"/>
                                  </a:lnTo>
                                  <a:lnTo>
                                    <a:pt x="566" y="720"/>
                                  </a:lnTo>
                                  <a:lnTo>
                                    <a:pt x="566" y="715"/>
                                  </a:lnTo>
                                  <a:lnTo>
                                    <a:pt x="571" y="710"/>
                                  </a:lnTo>
                                  <a:lnTo>
                                    <a:pt x="571" y="706"/>
                                  </a:lnTo>
                                  <a:lnTo>
                                    <a:pt x="581" y="696"/>
                                  </a:lnTo>
                                  <a:lnTo>
                                    <a:pt x="581" y="691"/>
                                  </a:lnTo>
                                  <a:lnTo>
                                    <a:pt x="586" y="686"/>
                                  </a:lnTo>
                                  <a:lnTo>
                                    <a:pt x="586" y="682"/>
                                  </a:lnTo>
                                  <a:lnTo>
                                    <a:pt x="595" y="672"/>
                                  </a:lnTo>
                                  <a:lnTo>
                                    <a:pt x="595" y="667"/>
                                  </a:lnTo>
                                  <a:lnTo>
                                    <a:pt x="600" y="662"/>
                                  </a:lnTo>
                                  <a:lnTo>
                                    <a:pt x="600" y="658"/>
                                  </a:lnTo>
                                  <a:lnTo>
                                    <a:pt x="605" y="653"/>
                                  </a:lnTo>
                                  <a:lnTo>
                                    <a:pt x="605" y="648"/>
                                  </a:lnTo>
                                  <a:lnTo>
                                    <a:pt x="614" y="638"/>
                                  </a:lnTo>
                                  <a:lnTo>
                                    <a:pt x="614" y="634"/>
                                  </a:lnTo>
                                  <a:lnTo>
                                    <a:pt x="619" y="629"/>
                                  </a:lnTo>
                                  <a:lnTo>
                                    <a:pt x="619" y="624"/>
                                  </a:lnTo>
                                  <a:lnTo>
                                    <a:pt x="624" y="619"/>
                                  </a:lnTo>
                                  <a:lnTo>
                                    <a:pt x="624" y="614"/>
                                  </a:lnTo>
                                  <a:lnTo>
                                    <a:pt x="634" y="605"/>
                                  </a:lnTo>
                                  <a:lnTo>
                                    <a:pt x="634" y="600"/>
                                  </a:lnTo>
                                  <a:lnTo>
                                    <a:pt x="638" y="595"/>
                                  </a:lnTo>
                                  <a:lnTo>
                                    <a:pt x="638" y="590"/>
                                  </a:lnTo>
                                  <a:lnTo>
                                    <a:pt x="643" y="586"/>
                                  </a:lnTo>
                                  <a:lnTo>
                                    <a:pt x="643" y="581"/>
                                  </a:lnTo>
                                  <a:lnTo>
                                    <a:pt x="653" y="571"/>
                                  </a:lnTo>
                                  <a:lnTo>
                                    <a:pt x="653" y="566"/>
                                  </a:lnTo>
                                  <a:lnTo>
                                    <a:pt x="658" y="562"/>
                                  </a:lnTo>
                                  <a:lnTo>
                                    <a:pt x="658" y="557"/>
                                  </a:lnTo>
                                  <a:lnTo>
                                    <a:pt x="667" y="547"/>
                                  </a:lnTo>
                                  <a:lnTo>
                                    <a:pt x="667" y="542"/>
                                  </a:lnTo>
                                  <a:lnTo>
                                    <a:pt x="672" y="538"/>
                                  </a:lnTo>
                                  <a:lnTo>
                                    <a:pt x="672" y="533"/>
                                  </a:lnTo>
                                  <a:lnTo>
                                    <a:pt x="677" y="528"/>
                                  </a:lnTo>
                                  <a:lnTo>
                                    <a:pt x="677" y="523"/>
                                  </a:lnTo>
                                  <a:lnTo>
                                    <a:pt x="686" y="514"/>
                                  </a:lnTo>
                                  <a:lnTo>
                                    <a:pt x="686" y="509"/>
                                  </a:lnTo>
                                  <a:lnTo>
                                    <a:pt x="691" y="504"/>
                                  </a:lnTo>
                                  <a:lnTo>
                                    <a:pt x="691" y="499"/>
                                  </a:lnTo>
                                  <a:lnTo>
                                    <a:pt x="696" y="494"/>
                                  </a:lnTo>
                                  <a:lnTo>
                                    <a:pt x="696" y="490"/>
                                  </a:lnTo>
                                  <a:lnTo>
                                    <a:pt x="705" y="480"/>
                                  </a:lnTo>
                                  <a:lnTo>
                                    <a:pt x="705" y="475"/>
                                  </a:lnTo>
                                  <a:lnTo>
                                    <a:pt x="710" y="470"/>
                                  </a:lnTo>
                                  <a:lnTo>
                                    <a:pt x="710" y="466"/>
                                  </a:lnTo>
                                  <a:lnTo>
                                    <a:pt x="715" y="461"/>
                                  </a:lnTo>
                                  <a:lnTo>
                                    <a:pt x="715" y="456"/>
                                  </a:lnTo>
                                  <a:lnTo>
                                    <a:pt x="725" y="446"/>
                                  </a:lnTo>
                                  <a:lnTo>
                                    <a:pt x="725" y="442"/>
                                  </a:lnTo>
                                  <a:lnTo>
                                    <a:pt x="729" y="437"/>
                                  </a:lnTo>
                                  <a:lnTo>
                                    <a:pt x="729" y="432"/>
                                  </a:lnTo>
                                  <a:lnTo>
                                    <a:pt x="739" y="422"/>
                                  </a:lnTo>
                                  <a:lnTo>
                                    <a:pt x="739" y="418"/>
                                  </a:lnTo>
                                  <a:lnTo>
                                    <a:pt x="744" y="413"/>
                                  </a:lnTo>
                                  <a:lnTo>
                                    <a:pt x="744" y="408"/>
                                  </a:lnTo>
                                  <a:lnTo>
                                    <a:pt x="749" y="403"/>
                                  </a:lnTo>
                                  <a:lnTo>
                                    <a:pt x="749" y="398"/>
                                  </a:lnTo>
                                  <a:lnTo>
                                    <a:pt x="758" y="389"/>
                                  </a:lnTo>
                                  <a:lnTo>
                                    <a:pt x="758" y="384"/>
                                  </a:lnTo>
                                  <a:lnTo>
                                    <a:pt x="763" y="379"/>
                                  </a:lnTo>
                                  <a:lnTo>
                                    <a:pt x="763" y="374"/>
                                  </a:lnTo>
                                  <a:lnTo>
                                    <a:pt x="768" y="370"/>
                                  </a:lnTo>
                                  <a:lnTo>
                                    <a:pt x="768" y="365"/>
                                  </a:lnTo>
                                  <a:lnTo>
                                    <a:pt x="777" y="355"/>
                                  </a:lnTo>
                                  <a:lnTo>
                                    <a:pt x="777" y="350"/>
                                  </a:lnTo>
                                  <a:lnTo>
                                    <a:pt x="782" y="346"/>
                                  </a:lnTo>
                                  <a:lnTo>
                                    <a:pt x="782" y="341"/>
                                  </a:lnTo>
                                  <a:lnTo>
                                    <a:pt x="787" y="336"/>
                                  </a:lnTo>
                                  <a:lnTo>
                                    <a:pt x="787" y="331"/>
                                  </a:lnTo>
                                  <a:lnTo>
                                    <a:pt x="797" y="322"/>
                                  </a:lnTo>
                                  <a:lnTo>
                                    <a:pt x="797" y="317"/>
                                  </a:lnTo>
                                  <a:lnTo>
                                    <a:pt x="801" y="312"/>
                                  </a:lnTo>
                                  <a:lnTo>
                                    <a:pt x="801" y="307"/>
                                  </a:lnTo>
                                  <a:lnTo>
                                    <a:pt x="811" y="298"/>
                                  </a:lnTo>
                                  <a:lnTo>
                                    <a:pt x="811" y="293"/>
                                  </a:lnTo>
                                  <a:lnTo>
                                    <a:pt x="816" y="288"/>
                                  </a:lnTo>
                                  <a:lnTo>
                                    <a:pt x="816" y="283"/>
                                  </a:lnTo>
                                  <a:lnTo>
                                    <a:pt x="821" y="278"/>
                                  </a:lnTo>
                                  <a:lnTo>
                                    <a:pt x="821" y="274"/>
                                  </a:lnTo>
                                  <a:lnTo>
                                    <a:pt x="830" y="264"/>
                                  </a:lnTo>
                                  <a:lnTo>
                                    <a:pt x="830" y="259"/>
                                  </a:lnTo>
                                  <a:lnTo>
                                    <a:pt x="835" y="254"/>
                                  </a:lnTo>
                                  <a:lnTo>
                                    <a:pt x="835" y="250"/>
                                  </a:lnTo>
                                  <a:lnTo>
                                    <a:pt x="840" y="245"/>
                                  </a:lnTo>
                                  <a:lnTo>
                                    <a:pt x="840" y="240"/>
                                  </a:lnTo>
                                  <a:lnTo>
                                    <a:pt x="849" y="230"/>
                                  </a:lnTo>
                                  <a:lnTo>
                                    <a:pt x="849" y="226"/>
                                  </a:lnTo>
                                  <a:lnTo>
                                    <a:pt x="854" y="221"/>
                                  </a:lnTo>
                                  <a:lnTo>
                                    <a:pt x="854" y="216"/>
                                  </a:lnTo>
                                  <a:lnTo>
                                    <a:pt x="859" y="211"/>
                                  </a:lnTo>
                                  <a:lnTo>
                                    <a:pt x="859" y="206"/>
                                  </a:lnTo>
                                  <a:lnTo>
                                    <a:pt x="869" y="197"/>
                                  </a:lnTo>
                                  <a:lnTo>
                                    <a:pt x="869" y="192"/>
                                  </a:lnTo>
                                  <a:lnTo>
                                    <a:pt x="873" y="187"/>
                                  </a:lnTo>
                                  <a:lnTo>
                                    <a:pt x="873" y="182"/>
                                  </a:lnTo>
                                  <a:lnTo>
                                    <a:pt x="878" y="178"/>
                                  </a:lnTo>
                                  <a:lnTo>
                                    <a:pt x="878" y="173"/>
                                  </a:lnTo>
                                  <a:lnTo>
                                    <a:pt x="888" y="163"/>
                                  </a:lnTo>
                                  <a:lnTo>
                                    <a:pt x="888" y="158"/>
                                  </a:lnTo>
                                  <a:lnTo>
                                    <a:pt x="893" y="154"/>
                                  </a:lnTo>
                                  <a:lnTo>
                                    <a:pt x="893" y="149"/>
                                  </a:lnTo>
                                  <a:lnTo>
                                    <a:pt x="902" y="139"/>
                                  </a:lnTo>
                                  <a:lnTo>
                                    <a:pt x="902" y="134"/>
                                  </a:lnTo>
                                  <a:lnTo>
                                    <a:pt x="907" y="130"/>
                                  </a:lnTo>
                                  <a:lnTo>
                                    <a:pt x="907" y="125"/>
                                  </a:lnTo>
                                  <a:lnTo>
                                    <a:pt x="912" y="120"/>
                                  </a:lnTo>
                                  <a:lnTo>
                                    <a:pt x="912" y="115"/>
                                  </a:lnTo>
                                  <a:lnTo>
                                    <a:pt x="921" y="106"/>
                                  </a:lnTo>
                                  <a:lnTo>
                                    <a:pt x="921" y="101"/>
                                  </a:lnTo>
                                  <a:lnTo>
                                    <a:pt x="926" y="96"/>
                                  </a:lnTo>
                                  <a:lnTo>
                                    <a:pt x="926" y="91"/>
                                  </a:lnTo>
                                  <a:lnTo>
                                    <a:pt x="931" y="86"/>
                                  </a:lnTo>
                                  <a:lnTo>
                                    <a:pt x="931" y="82"/>
                                  </a:lnTo>
                                  <a:lnTo>
                                    <a:pt x="941" y="72"/>
                                  </a:lnTo>
                                  <a:lnTo>
                                    <a:pt x="941" y="67"/>
                                  </a:lnTo>
                                  <a:lnTo>
                                    <a:pt x="945" y="62"/>
                                  </a:lnTo>
                                  <a:lnTo>
                                    <a:pt x="945" y="58"/>
                                  </a:lnTo>
                                  <a:lnTo>
                                    <a:pt x="950" y="53"/>
                                  </a:lnTo>
                                  <a:lnTo>
                                    <a:pt x="950" y="48"/>
                                  </a:lnTo>
                                  <a:lnTo>
                                    <a:pt x="960" y="38"/>
                                  </a:lnTo>
                                  <a:lnTo>
                                    <a:pt x="960" y="34"/>
                                  </a:lnTo>
                                  <a:lnTo>
                                    <a:pt x="965" y="29"/>
                                  </a:lnTo>
                                  <a:lnTo>
                                    <a:pt x="965" y="24"/>
                                  </a:lnTo>
                                  <a:lnTo>
                                    <a:pt x="974" y="14"/>
                                  </a:lnTo>
                                  <a:lnTo>
                                    <a:pt x="974" y="10"/>
                                  </a:lnTo>
                                  <a:lnTo>
                                    <a:pt x="979" y="5"/>
                                  </a:lnTo>
                                  <a:lnTo>
                                    <a:pt x="97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0" name="Freeform 2599"/>
                          <wps:cNvSpPr>
                            <a:spLocks/>
                          </wps:cNvSpPr>
                          <wps:spPr bwMode="auto">
                            <a:xfrm>
                              <a:off x="2092" y="504"/>
                              <a:ext cx="984" cy="1699"/>
                            </a:xfrm>
                            <a:custGeom>
                              <a:avLst/>
                              <a:gdLst>
                                <a:gd name="T0" fmla="*/ 10 w 984"/>
                                <a:gd name="T1" fmla="*/ 1680 h 1699"/>
                                <a:gd name="T2" fmla="*/ 29 w 984"/>
                                <a:gd name="T3" fmla="*/ 1651 h 1699"/>
                                <a:gd name="T4" fmla="*/ 44 w 984"/>
                                <a:gd name="T5" fmla="*/ 1622 h 1699"/>
                                <a:gd name="T6" fmla="*/ 63 w 984"/>
                                <a:gd name="T7" fmla="*/ 1594 h 1699"/>
                                <a:gd name="T8" fmla="*/ 77 w 984"/>
                                <a:gd name="T9" fmla="*/ 1565 h 1699"/>
                                <a:gd name="T10" fmla="*/ 96 w 984"/>
                                <a:gd name="T11" fmla="*/ 1536 h 1699"/>
                                <a:gd name="T12" fmla="*/ 106 w 984"/>
                                <a:gd name="T13" fmla="*/ 1512 h 1699"/>
                                <a:gd name="T14" fmla="*/ 130 w 984"/>
                                <a:gd name="T15" fmla="*/ 1478 h 1699"/>
                                <a:gd name="T16" fmla="*/ 140 w 984"/>
                                <a:gd name="T17" fmla="*/ 1454 h 1699"/>
                                <a:gd name="T18" fmla="*/ 159 w 984"/>
                                <a:gd name="T19" fmla="*/ 1426 h 1699"/>
                                <a:gd name="T20" fmla="*/ 173 w 984"/>
                                <a:gd name="T21" fmla="*/ 1397 h 1699"/>
                                <a:gd name="T22" fmla="*/ 192 w 984"/>
                                <a:gd name="T23" fmla="*/ 1368 h 1699"/>
                                <a:gd name="T24" fmla="*/ 207 w 984"/>
                                <a:gd name="T25" fmla="*/ 1339 h 1699"/>
                                <a:gd name="T26" fmla="*/ 226 w 984"/>
                                <a:gd name="T27" fmla="*/ 1310 h 1699"/>
                                <a:gd name="T28" fmla="*/ 240 w 984"/>
                                <a:gd name="T29" fmla="*/ 1282 h 1699"/>
                                <a:gd name="T30" fmla="*/ 260 w 984"/>
                                <a:gd name="T31" fmla="*/ 1253 h 1699"/>
                                <a:gd name="T32" fmla="*/ 274 w 984"/>
                                <a:gd name="T33" fmla="*/ 1224 h 1699"/>
                                <a:gd name="T34" fmla="*/ 293 w 984"/>
                                <a:gd name="T35" fmla="*/ 1195 h 1699"/>
                                <a:gd name="T36" fmla="*/ 308 w 984"/>
                                <a:gd name="T37" fmla="*/ 1166 h 1699"/>
                                <a:gd name="T38" fmla="*/ 327 w 984"/>
                                <a:gd name="T39" fmla="*/ 1138 h 1699"/>
                                <a:gd name="T40" fmla="*/ 341 w 984"/>
                                <a:gd name="T41" fmla="*/ 1109 h 1699"/>
                                <a:gd name="T42" fmla="*/ 360 w 984"/>
                                <a:gd name="T43" fmla="*/ 1080 h 1699"/>
                                <a:gd name="T44" fmla="*/ 375 w 984"/>
                                <a:gd name="T45" fmla="*/ 1051 h 1699"/>
                                <a:gd name="T46" fmla="*/ 394 w 984"/>
                                <a:gd name="T47" fmla="*/ 1022 h 1699"/>
                                <a:gd name="T48" fmla="*/ 404 w 984"/>
                                <a:gd name="T49" fmla="*/ 998 h 1699"/>
                                <a:gd name="T50" fmla="*/ 428 w 984"/>
                                <a:gd name="T51" fmla="*/ 965 h 1699"/>
                                <a:gd name="T52" fmla="*/ 437 w 984"/>
                                <a:gd name="T53" fmla="*/ 941 h 1699"/>
                                <a:gd name="T54" fmla="*/ 456 w 984"/>
                                <a:gd name="T55" fmla="*/ 912 h 1699"/>
                                <a:gd name="T56" fmla="*/ 471 w 984"/>
                                <a:gd name="T57" fmla="*/ 883 h 1699"/>
                                <a:gd name="T58" fmla="*/ 490 w 984"/>
                                <a:gd name="T59" fmla="*/ 854 h 1699"/>
                                <a:gd name="T60" fmla="*/ 504 w 984"/>
                                <a:gd name="T61" fmla="*/ 826 h 1699"/>
                                <a:gd name="T62" fmla="*/ 523 w 984"/>
                                <a:gd name="T63" fmla="*/ 797 h 1699"/>
                                <a:gd name="T64" fmla="*/ 538 w 984"/>
                                <a:gd name="T65" fmla="*/ 768 h 1699"/>
                                <a:gd name="T66" fmla="*/ 557 w 984"/>
                                <a:gd name="T67" fmla="*/ 739 h 1699"/>
                                <a:gd name="T68" fmla="*/ 571 w 984"/>
                                <a:gd name="T69" fmla="*/ 710 h 1699"/>
                                <a:gd name="T70" fmla="*/ 591 w 984"/>
                                <a:gd name="T71" fmla="*/ 682 h 1699"/>
                                <a:gd name="T72" fmla="*/ 605 w 984"/>
                                <a:gd name="T73" fmla="*/ 653 h 1699"/>
                                <a:gd name="T74" fmla="*/ 624 w 984"/>
                                <a:gd name="T75" fmla="*/ 624 h 1699"/>
                                <a:gd name="T76" fmla="*/ 639 w 984"/>
                                <a:gd name="T77" fmla="*/ 595 h 1699"/>
                                <a:gd name="T78" fmla="*/ 658 w 984"/>
                                <a:gd name="T79" fmla="*/ 566 h 1699"/>
                                <a:gd name="T80" fmla="*/ 672 w 984"/>
                                <a:gd name="T81" fmla="*/ 538 h 1699"/>
                                <a:gd name="T82" fmla="*/ 691 w 984"/>
                                <a:gd name="T83" fmla="*/ 509 h 1699"/>
                                <a:gd name="T84" fmla="*/ 701 w 984"/>
                                <a:gd name="T85" fmla="*/ 485 h 1699"/>
                                <a:gd name="T86" fmla="*/ 725 w 984"/>
                                <a:gd name="T87" fmla="*/ 451 h 1699"/>
                                <a:gd name="T88" fmla="*/ 735 w 984"/>
                                <a:gd name="T89" fmla="*/ 427 h 1699"/>
                                <a:gd name="T90" fmla="*/ 754 w 984"/>
                                <a:gd name="T91" fmla="*/ 398 h 1699"/>
                                <a:gd name="T92" fmla="*/ 768 w 984"/>
                                <a:gd name="T93" fmla="*/ 370 h 1699"/>
                                <a:gd name="T94" fmla="*/ 787 w 984"/>
                                <a:gd name="T95" fmla="*/ 341 h 1699"/>
                                <a:gd name="T96" fmla="*/ 802 w 984"/>
                                <a:gd name="T97" fmla="*/ 312 h 1699"/>
                                <a:gd name="T98" fmla="*/ 821 w 984"/>
                                <a:gd name="T99" fmla="*/ 283 h 1699"/>
                                <a:gd name="T100" fmla="*/ 835 w 984"/>
                                <a:gd name="T101" fmla="*/ 254 h 1699"/>
                                <a:gd name="T102" fmla="*/ 855 w 984"/>
                                <a:gd name="T103" fmla="*/ 226 h 1699"/>
                                <a:gd name="T104" fmla="*/ 869 w 984"/>
                                <a:gd name="T105" fmla="*/ 197 h 1699"/>
                                <a:gd name="T106" fmla="*/ 888 w 984"/>
                                <a:gd name="T107" fmla="*/ 168 h 1699"/>
                                <a:gd name="T108" fmla="*/ 903 w 984"/>
                                <a:gd name="T109" fmla="*/ 139 h 1699"/>
                                <a:gd name="T110" fmla="*/ 922 w 984"/>
                                <a:gd name="T111" fmla="*/ 110 h 1699"/>
                                <a:gd name="T112" fmla="*/ 936 w 984"/>
                                <a:gd name="T113" fmla="*/ 82 h 1699"/>
                                <a:gd name="T114" fmla="*/ 955 w 984"/>
                                <a:gd name="T115" fmla="*/ 53 h 1699"/>
                                <a:gd name="T116" fmla="*/ 970 w 984"/>
                                <a:gd name="T117" fmla="*/ 24 h 1699"/>
                                <a:gd name="T118" fmla="*/ 984 w 984"/>
                                <a:gd name="T119" fmla="*/ 0 h 1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984" h="1699">
                                  <a:moveTo>
                                    <a:pt x="0" y="1699"/>
                                  </a:moveTo>
                                  <a:lnTo>
                                    <a:pt x="0" y="1694"/>
                                  </a:lnTo>
                                  <a:lnTo>
                                    <a:pt x="5" y="1690"/>
                                  </a:lnTo>
                                  <a:lnTo>
                                    <a:pt x="10" y="1685"/>
                                  </a:lnTo>
                                  <a:lnTo>
                                    <a:pt x="10" y="1680"/>
                                  </a:lnTo>
                                  <a:lnTo>
                                    <a:pt x="15" y="1675"/>
                                  </a:lnTo>
                                  <a:lnTo>
                                    <a:pt x="15" y="1670"/>
                                  </a:lnTo>
                                  <a:lnTo>
                                    <a:pt x="24" y="1661"/>
                                  </a:lnTo>
                                  <a:lnTo>
                                    <a:pt x="24" y="1656"/>
                                  </a:lnTo>
                                  <a:lnTo>
                                    <a:pt x="29" y="1651"/>
                                  </a:lnTo>
                                  <a:lnTo>
                                    <a:pt x="29" y="1646"/>
                                  </a:lnTo>
                                  <a:lnTo>
                                    <a:pt x="34" y="1642"/>
                                  </a:lnTo>
                                  <a:lnTo>
                                    <a:pt x="34" y="1637"/>
                                  </a:lnTo>
                                  <a:lnTo>
                                    <a:pt x="44" y="1627"/>
                                  </a:lnTo>
                                  <a:lnTo>
                                    <a:pt x="44" y="1622"/>
                                  </a:lnTo>
                                  <a:lnTo>
                                    <a:pt x="48" y="1618"/>
                                  </a:lnTo>
                                  <a:lnTo>
                                    <a:pt x="48" y="1613"/>
                                  </a:lnTo>
                                  <a:lnTo>
                                    <a:pt x="53" y="1608"/>
                                  </a:lnTo>
                                  <a:lnTo>
                                    <a:pt x="53" y="1603"/>
                                  </a:lnTo>
                                  <a:lnTo>
                                    <a:pt x="63" y="1594"/>
                                  </a:lnTo>
                                  <a:lnTo>
                                    <a:pt x="63" y="1589"/>
                                  </a:lnTo>
                                  <a:lnTo>
                                    <a:pt x="68" y="1584"/>
                                  </a:lnTo>
                                  <a:lnTo>
                                    <a:pt x="68" y="1579"/>
                                  </a:lnTo>
                                  <a:lnTo>
                                    <a:pt x="77" y="1570"/>
                                  </a:lnTo>
                                  <a:lnTo>
                                    <a:pt x="77" y="1565"/>
                                  </a:lnTo>
                                  <a:lnTo>
                                    <a:pt x="82" y="1560"/>
                                  </a:lnTo>
                                  <a:lnTo>
                                    <a:pt x="82" y="1555"/>
                                  </a:lnTo>
                                  <a:lnTo>
                                    <a:pt x="87" y="1550"/>
                                  </a:lnTo>
                                  <a:lnTo>
                                    <a:pt x="87" y="1546"/>
                                  </a:lnTo>
                                  <a:lnTo>
                                    <a:pt x="96" y="1536"/>
                                  </a:lnTo>
                                  <a:lnTo>
                                    <a:pt x="96" y="1531"/>
                                  </a:lnTo>
                                  <a:lnTo>
                                    <a:pt x="101" y="1526"/>
                                  </a:lnTo>
                                  <a:lnTo>
                                    <a:pt x="101" y="1522"/>
                                  </a:lnTo>
                                  <a:lnTo>
                                    <a:pt x="106" y="1517"/>
                                  </a:lnTo>
                                  <a:lnTo>
                                    <a:pt x="106" y="1512"/>
                                  </a:lnTo>
                                  <a:lnTo>
                                    <a:pt x="116" y="1502"/>
                                  </a:lnTo>
                                  <a:lnTo>
                                    <a:pt x="116" y="1498"/>
                                  </a:lnTo>
                                  <a:lnTo>
                                    <a:pt x="120" y="1493"/>
                                  </a:lnTo>
                                  <a:lnTo>
                                    <a:pt x="120" y="1488"/>
                                  </a:lnTo>
                                  <a:lnTo>
                                    <a:pt x="130" y="1478"/>
                                  </a:lnTo>
                                  <a:lnTo>
                                    <a:pt x="130" y="1474"/>
                                  </a:lnTo>
                                  <a:lnTo>
                                    <a:pt x="135" y="1469"/>
                                  </a:lnTo>
                                  <a:lnTo>
                                    <a:pt x="135" y="1464"/>
                                  </a:lnTo>
                                  <a:lnTo>
                                    <a:pt x="140" y="1459"/>
                                  </a:lnTo>
                                  <a:lnTo>
                                    <a:pt x="140" y="1454"/>
                                  </a:lnTo>
                                  <a:lnTo>
                                    <a:pt x="149" y="1445"/>
                                  </a:lnTo>
                                  <a:lnTo>
                                    <a:pt x="149" y="1440"/>
                                  </a:lnTo>
                                  <a:lnTo>
                                    <a:pt x="154" y="1435"/>
                                  </a:lnTo>
                                  <a:lnTo>
                                    <a:pt x="154" y="1430"/>
                                  </a:lnTo>
                                  <a:lnTo>
                                    <a:pt x="159" y="1426"/>
                                  </a:lnTo>
                                  <a:lnTo>
                                    <a:pt x="159" y="1421"/>
                                  </a:lnTo>
                                  <a:lnTo>
                                    <a:pt x="168" y="1411"/>
                                  </a:lnTo>
                                  <a:lnTo>
                                    <a:pt x="168" y="1406"/>
                                  </a:lnTo>
                                  <a:lnTo>
                                    <a:pt x="173" y="1402"/>
                                  </a:lnTo>
                                  <a:lnTo>
                                    <a:pt x="173" y="1397"/>
                                  </a:lnTo>
                                  <a:lnTo>
                                    <a:pt x="183" y="1387"/>
                                  </a:lnTo>
                                  <a:lnTo>
                                    <a:pt x="183" y="1382"/>
                                  </a:lnTo>
                                  <a:lnTo>
                                    <a:pt x="188" y="1378"/>
                                  </a:lnTo>
                                  <a:lnTo>
                                    <a:pt x="188" y="1373"/>
                                  </a:lnTo>
                                  <a:lnTo>
                                    <a:pt x="192" y="1368"/>
                                  </a:lnTo>
                                  <a:lnTo>
                                    <a:pt x="192" y="1363"/>
                                  </a:lnTo>
                                  <a:lnTo>
                                    <a:pt x="202" y="1354"/>
                                  </a:lnTo>
                                  <a:lnTo>
                                    <a:pt x="202" y="1349"/>
                                  </a:lnTo>
                                  <a:lnTo>
                                    <a:pt x="207" y="1344"/>
                                  </a:lnTo>
                                  <a:lnTo>
                                    <a:pt x="207" y="1339"/>
                                  </a:lnTo>
                                  <a:lnTo>
                                    <a:pt x="212" y="1334"/>
                                  </a:lnTo>
                                  <a:lnTo>
                                    <a:pt x="212" y="1330"/>
                                  </a:lnTo>
                                  <a:lnTo>
                                    <a:pt x="221" y="1320"/>
                                  </a:lnTo>
                                  <a:lnTo>
                                    <a:pt x="221" y="1315"/>
                                  </a:lnTo>
                                  <a:lnTo>
                                    <a:pt x="226" y="1310"/>
                                  </a:lnTo>
                                  <a:lnTo>
                                    <a:pt x="226" y="1306"/>
                                  </a:lnTo>
                                  <a:lnTo>
                                    <a:pt x="236" y="1296"/>
                                  </a:lnTo>
                                  <a:lnTo>
                                    <a:pt x="236" y="1291"/>
                                  </a:lnTo>
                                  <a:lnTo>
                                    <a:pt x="240" y="1286"/>
                                  </a:lnTo>
                                  <a:lnTo>
                                    <a:pt x="240" y="1282"/>
                                  </a:lnTo>
                                  <a:lnTo>
                                    <a:pt x="245" y="1277"/>
                                  </a:lnTo>
                                  <a:lnTo>
                                    <a:pt x="245" y="1272"/>
                                  </a:lnTo>
                                  <a:lnTo>
                                    <a:pt x="255" y="1262"/>
                                  </a:lnTo>
                                  <a:lnTo>
                                    <a:pt x="255" y="1258"/>
                                  </a:lnTo>
                                  <a:lnTo>
                                    <a:pt x="260" y="1253"/>
                                  </a:lnTo>
                                  <a:lnTo>
                                    <a:pt x="260" y="1248"/>
                                  </a:lnTo>
                                  <a:lnTo>
                                    <a:pt x="269" y="1238"/>
                                  </a:lnTo>
                                  <a:lnTo>
                                    <a:pt x="269" y="1234"/>
                                  </a:lnTo>
                                  <a:lnTo>
                                    <a:pt x="274" y="1229"/>
                                  </a:lnTo>
                                  <a:lnTo>
                                    <a:pt x="274" y="1224"/>
                                  </a:lnTo>
                                  <a:lnTo>
                                    <a:pt x="279" y="1219"/>
                                  </a:lnTo>
                                  <a:lnTo>
                                    <a:pt x="279" y="1214"/>
                                  </a:lnTo>
                                  <a:lnTo>
                                    <a:pt x="288" y="1205"/>
                                  </a:lnTo>
                                  <a:lnTo>
                                    <a:pt x="288" y="1200"/>
                                  </a:lnTo>
                                  <a:lnTo>
                                    <a:pt x="293" y="1195"/>
                                  </a:lnTo>
                                  <a:lnTo>
                                    <a:pt x="293" y="1190"/>
                                  </a:lnTo>
                                  <a:lnTo>
                                    <a:pt x="298" y="1186"/>
                                  </a:lnTo>
                                  <a:lnTo>
                                    <a:pt x="298" y="1181"/>
                                  </a:lnTo>
                                  <a:lnTo>
                                    <a:pt x="308" y="1171"/>
                                  </a:lnTo>
                                  <a:lnTo>
                                    <a:pt x="308" y="1166"/>
                                  </a:lnTo>
                                  <a:lnTo>
                                    <a:pt x="312" y="1162"/>
                                  </a:lnTo>
                                  <a:lnTo>
                                    <a:pt x="312" y="1157"/>
                                  </a:lnTo>
                                  <a:lnTo>
                                    <a:pt x="322" y="1147"/>
                                  </a:lnTo>
                                  <a:lnTo>
                                    <a:pt x="322" y="1142"/>
                                  </a:lnTo>
                                  <a:lnTo>
                                    <a:pt x="327" y="1138"/>
                                  </a:lnTo>
                                  <a:lnTo>
                                    <a:pt x="327" y="1133"/>
                                  </a:lnTo>
                                  <a:lnTo>
                                    <a:pt x="332" y="1128"/>
                                  </a:lnTo>
                                  <a:lnTo>
                                    <a:pt x="332" y="1123"/>
                                  </a:lnTo>
                                  <a:lnTo>
                                    <a:pt x="341" y="1114"/>
                                  </a:lnTo>
                                  <a:lnTo>
                                    <a:pt x="341" y="1109"/>
                                  </a:lnTo>
                                  <a:lnTo>
                                    <a:pt x="346" y="1104"/>
                                  </a:lnTo>
                                  <a:lnTo>
                                    <a:pt x="346" y="1099"/>
                                  </a:lnTo>
                                  <a:lnTo>
                                    <a:pt x="351" y="1094"/>
                                  </a:lnTo>
                                  <a:lnTo>
                                    <a:pt x="351" y="1090"/>
                                  </a:lnTo>
                                  <a:lnTo>
                                    <a:pt x="360" y="1080"/>
                                  </a:lnTo>
                                  <a:lnTo>
                                    <a:pt x="360" y="1075"/>
                                  </a:lnTo>
                                  <a:lnTo>
                                    <a:pt x="365" y="1070"/>
                                  </a:lnTo>
                                  <a:lnTo>
                                    <a:pt x="365" y="1066"/>
                                  </a:lnTo>
                                  <a:lnTo>
                                    <a:pt x="375" y="1056"/>
                                  </a:lnTo>
                                  <a:lnTo>
                                    <a:pt x="375" y="1051"/>
                                  </a:lnTo>
                                  <a:lnTo>
                                    <a:pt x="380" y="1046"/>
                                  </a:lnTo>
                                  <a:lnTo>
                                    <a:pt x="380" y="1042"/>
                                  </a:lnTo>
                                  <a:lnTo>
                                    <a:pt x="384" y="1037"/>
                                  </a:lnTo>
                                  <a:lnTo>
                                    <a:pt x="384" y="1032"/>
                                  </a:lnTo>
                                  <a:lnTo>
                                    <a:pt x="394" y="1022"/>
                                  </a:lnTo>
                                  <a:lnTo>
                                    <a:pt x="394" y="1018"/>
                                  </a:lnTo>
                                  <a:lnTo>
                                    <a:pt x="399" y="1013"/>
                                  </a:lnTo>
                                  <a:lnTo>
                                    <a:pt x="399" y="1008"/>
                                  </a:lnTo>
                                  <a:lnTo>
                                    <a:pt x="404" y="1003"/>
                                  </a:lnTo>
                                  <a:lnTo>
                                    <a:pt x="404" y="998"/>
                                  </a:lnTo>
                                  <a:lnTo>
                                    <a:pt x="413" y="989"/>
                                  </a:lnTo>
                                  <a:lnTo>
                                    <a:pt x="413" y="984"/>
                                  </a:lnTo>
                                  <a:lnTo>
                                    <a:pt x="418" y="979"/>
                                  </a:lnTo>
                                  <a:lnTo>
                                    <a:pt x="418" y="974"/>
                                  </a:lnTo>
                                  <a:lnTo>
                                    <a:pt x="428" y="965"/>
                                  </a:lnTo>
                                  <a:lnTo>
                                    <a:pt x="428" y="960"/>
                                  </a:lnTo>
                                  <a:lnTo>
                                    <a:pt x="432" y="955"/>
                                  </a:lnTo>
                                  <a:lnTo>
                                    <a:pt x="432" y="950"/>
                                  </a:lnTo>
                                  <a:lnTo>
                                    <a:pt x="437" y="946"/>
                                  </a:lnTo>
                                  <a:lnTo>
                                    <a:pt x="437" y="941"/>
                                  </a:lnTo>
                                  <a:lnTo>
                                    <a:pt x="447" y="931"/>
                                  </a:lnTo>
                                  <a:lnTo>
                                    <a:pt x="447" y="926"/>
                                  </a:lnTo>
                                  <a:lnTo>
                                    <a:pt x="452" y="922"/>
                                  </a:lnTo>
                                  <a:lnTo>
                                    <a:pt x="452" y="917"/>
                                  </a:lnTo>
                                  <a:lnTo>
                                    <a:pt x="456" y="912"/>
                                  </a:lnTo>
                                  <a:lnTo>
                                    <a:pt x="456" y="907"/>
                                  </a:lnTo>
                                  <a:lnTo>
                                    <a:pt x="466" y="898"/>
                                  </a:lnTo>
                                  <a:lnTo>
                                    <a:pt x="466" y="893"/>
                                  </a:lnTo>
                                  <a:lnTo>
                                    <a:pt x="471" y="888"/>
                                  </a:lnTo>
                                  <a:lnTo>
                                    <a:pt x="471" y="883"/>
                                  </a:lnTo>
                                  <a:lnTo>
                                    <a:pt x="480" y="874"/>
                                  </a:lnTo>
                                  <a:lnTo>
                                    <a:pt x="480" y="869"/>
                                  </a:lnTo>
                                  <a:lnTo>
                                    <a:pt x="485" y="864"/>
                                  </a:lnTo>
                                  <a:lnTo>
                                    <a:pt x="485" y="859"/>
                                  </a:lnTo>
                                  <a:lnTo>
                                    <a:pt x="490" y="854"/>
                                  </a:lnTo>
                                  <a:lnTo>
                                    <a:pt x="490" y="850"/>
                                  </a:lnTo>
                                  <a:lnTo>
                                    <a:pt x="499" y="840"/>
                                  </a:lnTo>
                                  <a:lnTo>
                                    <a:pt x="499" y="835"/>
                                  </a:lnTo>
                                  <a:lnTo>
                                    <a:pt x="504" y="830"/>
                                  </a:lnTo>
                                  <a:lnTo>
                                    <a:pt x="504" y="826"/>
                                  </a:lnTo>
                                  <a:lnTo>
                                    <a:pt x="509" y="821"/>
                                  </a:lnTo>
                                  <a:lnTo>
                                    <a:pt x="509" y="816"/>
                                  </a:lnTo>
                                  <a:lnTo>
                                    <a:pt x="519" y="806"/>
                                  </a:lnTo>
                                  <a:lnTo>
                                    <a:pt x="519" y="802"/>
                                  </a:lnTo>
                                  <a:lnTo>
                                    <a:pt x="523" y="797"/>
                                  </a:lnTo>
                                  <a:lnTo>
                                    <a:pt x="523" y="792"/>
                                  </a:lnTo>
                                  <a:lnTo>
                                    <a:pt x="533" y="782"/>
                                  </a:lnTo>
                                  <a:lnTo>
                                    <a:pt x="533" y="778"/>
                                  </a:lnTo>
                                  <a:lnTo>
                                    <a:pt x="538" y="773"/>
                                  </a:lnTo>
                                  <a:lnTo>
                                    <a:pt x="538" y="768"/>
                                  </a:lnTo>
                                  <a:lnTo>
                                    <a:pt x="543" y="763"/>
                                  </a:lnTo>
                                  <a:lnTo>
                                    <a:pt x="543" y="758"/>
                                  </a:lnTo>
                                  <a:lnTo>
                                    <a:pt x="552" y="749"/>
                                  </a:lnTo>
                                  <a:lnTo>
                                    <a:pt x="552" y="744"/>
                                  </a:lnTo>
                                  <a:lnTo>
                                    <a:pt x="557" y="739"/>
                                  </a:lnTo>
                                  <a:lnTo>
                                    <a:pt x="557" y="734"/>
                                  </a:lnTo>
                                  <a:lnTo>
                                    <a:pt x="562" y="730"/>
                                  </a:lnTo>
                                  <a:lnTo>
                                    <a:pt x="562" y="725"/>
                                  </a:lnTo>
                                  <a:lnTo>
                                    <a:pt x="571" y="715"/>
                                  </a:lnTo>
                                  <a:lnTo>
                                    <a:pt x="571" y="710"/>
                                  </a:lnTo>
                                  <a:lnTo>
                                    <a:pt x="576" y="706"/>
                                  </a:lnTo>
                                  <a:lnTo>
                                    <a:pt x="576" y="701"/>
                                  </a:lnTo>
                                  <a:lnTo>
                                    <a:pt x="586" y="691"/>
                                  </a:lnTo>
                                  <a:lnTo>
                                    <a:pt x="586" y="686"/>
                                  </a:lnTo>
                                  <a:lnTo>
                                    <a:pt x="591" y="682"/>
                                  </a:lnTo>
                                  <a:lnTo>
                                    <a:pt x="591" y="677"/>
                                  </a:lnTo>
                                  <a:lnTo>
                                    <a:pt x="595" y="672"/>
                                  </a:lnTo>
                                  <a:lnTo>
                                    <a:pt x="595" y="667"/>
                                  </a:lnTo>
                                  <a:lnTo>
                                    <a:pt x="605" y="658"/>
                                  </a:lnTo>
                                  <a:lnTo>
                                    <a:pt x="605" y="653"/>
                                  </a:lnTo>
                                  <a:lnTo>
                                    <a:pt x="610" y="648"/>
                                  </a:lnTo>
                                  <a:lnTo>
                                    <a:pt x="610" y="643"/>
                                  </a:lnTo>
                                  <a:lnTo>
                                    <a:pt x="619" y="634"/>
                                  </a:lnTo>
                                  <a:lnTo>
                                    <a:pt x="619" y="629"/>
                                  </a:lnTo>
                                  <a:lnTo>
                                    <a:pt x="624" y="624"/>
                                  </a:lnTo>
                                  <a:lnTo>
                                    <a:pt x="624" y="619"/>
                                  </a:lnTo>
                                  <a:lnTo>
                                    <a:pt x="629" y="614"/>
                                  </a:lnTo>
                                  <a:lnTo>
                                    <a:pt x="629" y="610"/>
                                  </a:lnTo>
                                  <a:lnTo>
                                    <a:pt x="639" y="600"/>
                                  </a:lnTo>
                                  <a:lnTo>
                                    <a:pt x="639" y="595"/>
                                  </a:lnTo>
                                  <a:lnTo>
                                    <a:pt x="643" y="590"/>
                                  </a:lnTo>
                                  <a:lnTo>
                                    <a:pt x="643" y="586"/>
                                  </a:lnTo>
                                  <a:lnTo>
                                    <a:pt x="648" y="581"/>
                                  </a:lnTo>
                                  <a:lnTo>
                                    <a:pt x="648" y="576"/>
                                  </a:lnTo>
                                  <a:lnTo>
                                    <a:pt x="658" y="566"/>
                                  </a:lnTo>
                                  <a:lnTo>
                                    <a:pt x="658" y="562"/>
                                  </a:lnTo>
                                  <a:lnTo>
                                    <a:pt x="663" y="557"/>
                                  </a:lnTo>
                                  <a:lnTo>
                                    <a:pt x="663" y="552"/>
                                  </a:lnTo>
                                  <a:lnTo>
                                    <a:pt x="672" y="542"/>
                                  </a:lnTo>
                                  <a:lnTo>
                                    <a:pt x="672" y="538"/>
                                  </a:lnTo>
                                  <a:lnTo>
                                    <a:pt x="677" y="533"/>
                                  </a:lnTo>
                                  <a:lnTo>
                                    <a:pt x="677" y="528"/>
                                  </a:lnTo>
                                  <a:lnTo>
                                    <a:pt x="682" y="523"/>
                                  </a:lnTo>
                                  <a:lnTo>
                                    <a:pt x="682" y="518"/>
                                  </a:lnTo>
                                  <a:lnTo>
                                    <a:pt x="691" y="509"/>
                                  </a:lnTo>
                                  <a:lnTo>
                                    <a:pt x="691" y="504"/>
                                  </a:lnTo>
                                  <a:lnTo>
                                    <a:pt x="696" y="499"/>
                                  </a:lnTo>
                                  <a:lnTo>
                                    <a:pt x="696" y="494"/>
                                  </a:lnTo>
                                  <a:lnTo>
                                    <a:pt x="701" y="490"/>
                                  </a:lnTo>
                                  <a:lnTo>
                                    <a:pt x="701" y="485"/>
                                  </a:lnTo>
                                  <a:lnTo>
                                    <a:pt x="711" y="475"/>
                                  </a:lnTo>
                                  <a:lnTo>
                                    <a:pt x="711" y="470"/>
                                  </a:lnTo>
                                  <a:lnTo>
                                    <a:pt x="715" y="466"/>
                                  </a:lnTo>
                                  <a:lnTo>
                                    <a:pt x="715" y="461"/>
                                  </a:lnTo>
                                  <a:lnTo>
                                    <a:pt x="725" y="451"/>
                                  </a:lnTo>
                                  <a:lnTo>
                                    <a:pt x="725" y="446"/>
                                  </a:lnTo>
                                  <a:lnTo>
                                    <a:pt x="730" y="442"/>
                                  </a:lnTo>
                                  <a:lnTo>
                                    <a:pt x="730" y="437"/>
                                  </a:lnTo>
                                  <a:lnTo>
                                    <a:pt x="735" y="432"/>
                                  </a:lnTo>
                                  <a:lnTo>
                                    <a:pt x="735" y="427"/>
                                  </a:lnTo>
                                  <a:lnTo>
                                    <a:pt x="744" y="418"/>
                                  </a:lnTo>
                                  <a:lnTo>
                                    <a:pt x="744" y="413"/>
                                  </a:lnTo>
                                  <a:lnTo>
                                    <a:pt x="749" y="408"/>
                                  </a:lnTo>
                                  <a:lnTo>
                                    <a:pt x="749" y="403"/>
                                  </a:lnTo>
                                  <a:lnTo>
                                    <a:pt x="754" y="398"/>
                                  </a:lnTo>
                                  <a:lnTo>
                                    <a:pt x="754" y="394"/>
                                  </a:lnTo>
                                  <a:lnTo>
                                    <a:pt x="763" y="384"/>
                                  </a:lnTo>
                                  <a:lnTo>
                                    <a:pt x="763" y="379"/>
                                  </a:lnTo>
                                  <a:lnTo>
                                    <a:pt x="768" y="374"/>
                                  </a:lnTo>
                                  <a:lnTo>
                                    <a:pt x="768" y="370"/>
                                  </a:lnTo>
                                  <a:lnTo>
                                    <a:pt x="778" y="360"/>
                                  </a:lnTo>
                                  <a:lnTo>
                                    <a:pt x="778" y="355"/>
                                  </a:lnTo>
                                  <a:lnTo>
                                    <a:pt x="783" y="350"/>
                                  </a:lnTo>
                                  <a:lnTo>
                                    <a:pt x="783" y="346"/>
                                  </a:lnTo>
                                  <a:lnTo>
                                    <a:pt x="787" y="341"/>
                                  </a:lnTo>
                                  <a:lnTo>
                                    <a:pt x="787" y="336"/>
                                  </a:lnTo>
                                  <a:lnTo>
                                    <a:pt x="797" y="326"/>
                                  </a:lnTo>
                                  <a:lnTo>
                                    <a:pt x="797" y="322"/>
                                  </a:lnTo>
                                  <a:lnTo>
                                    <a:pt x="802" y="317"/>
                                  </a:lnTo>
                                  <a:lnTo>
                                    <a:pt x="802" y="312"/>
                                  </a:lnTo>
                                  <a:lnTo>
                                    <a:pt x="807" y="307"/>
                                  </a:lnTo>
                                  <a:lnTo>
                                    <a:pt x="807" y="302"/>
                                  </a:lnTo>
                                  <a:lnTo>
                                    <a:pt x="816" y="293"/>
                                  </a:lnTo>
                                  <a:lnTo>
                                    <a:pt x="816" y="288"/>
                                  </a:lnTo>
                                  <a:lnTo>
                                    <a:pt x="821" y="283"/>
                                  </a:lnTo>
                                  <a:lnTo>
                                    <a:pt x="821" y="278"/>
                                  </a:lnTo>
                                  <a:lnTo>
                                    <a:pt x="831" y="269"/>
                                  </a:lnTo>
                                  <a:lnTo>
                                    <a:pt x="831" y="264"/>
                                  </a:lnTo>
                                  <a:lnTo>
                                    <a:pt x="835" y="259"/>
                                  </a:lnTo>
                                  <a:lnTo>
                                    <a:pt x="835" y="254"/>
                                  </a:lnTo>
                                  <a:lnTo>
                                    <a:pt x="840" y="250"/>
                                  </a:lnTo>
                                  <a:lnTo>
                                    <a:pt x="840" y="245"/>
                                  </a:lnTo>
                                  <a:lnTo>
                                    <a:pt x="850" y="235"/>
                                  </a:lnTo>
                                  <a:lnTo>
                                    <a:pt x="850" y="230"/>
                                  </a:lnTo>
                                  <a:lnTo>
                                    <a:pt x="855" y="226"/>
                                  </a:lnTo>
                                  <a:lnTo>
                                    <a:pt x="855" y="221"/>
                                  </a:lnTo>
                                  <a:lnTo>
                                    <a:pt x="859" y="216"/>
                                  </a:lnTo>
                                  <a:lnTo>
                                    <a:pt x="859" y="211"/>
                                  </a:lnTo>
                                  <a:lnTo>
                                    <a:pt x="869" y="202"/>
                                  </a:lnTo>
                                  <a:lnTo>
                                    <a:pt x="869" y="197"/>
                                  </a:lnTo>
                                  <a:lnTo>
                                    <a:pt x="874" y="192"/>
                                  </a:lnTo>
                                  <a:lnTo>
                                    <a:pt x="874" y="187"/>
                                  </a:lnTo>
                                  <a:lnTo>
                                    <a:pt x="883" y="178"/>
                                  </a:lnTo>
                                  <a:lnTo>
                                    <a:pt x="883" y="173"/>
                                  </a:lnTo>
                                  <a:lnTo>
                                    <a:pt x="888" y="168"/>
                                  </a:lnTo>
                                  <a:lnTo>
                                    <a:pt x="888" y="163"/>
                                  </a:lnTo>
                                  <a:lnTo>
                                    <a:pt x="893" y="158"/>
                                  </a:lnTo>
                                  <a:lnTo>
                                    <a:pt x="893" y="154"/>
                                  </a:lnTo>
                                  <a:lnTo>
                                    <a:pt x="903" y="144"/>
                                  </a:lnTo>
                                  <a:lnTo>
                                    <a:pt x="903" y="139"/>
                                  </a:lnTo>
                                  <a:lnTo>
                                    <a:pt x="907" y="134"/>
                                  </a:lnTo>
                                  <a:lnTo>
                                    <a:pt x="907" y="130"/>
                                  </a:lnTo>
                                  <a:lnTo>
                                    <a:pt x="917" y="120"/>
                                  </a:lnTo>
                                  <a:lnTo>
                                    <a:pt x="917" y="115"/>
                                  </a:lnTo>
                                  <a:lnTo>
                                    <a:pt x="922" y="110"/>
                                  </a:lnTo>
                                  <a:lnTo>
                                    <a:pt x="922" y="106"/>
                                  </a:lnTo>
                                  <a:lnTo>
                                    <a:pt x="927" y="101"/>
                                  </a:lnTo>
                                  <a:lnTo>
                                    <a:pt x="927" y="96"/>
                                  </a:lnTo>
                                  <a:lnTo>
                                    <a:pt x="936" y="86"/>
                                  </a:lnTo>
                                  <a:lnTo>
                                    <a:pt x="936" y="82"/>
                                  </a:lnTo>
                                  <a:lnTo>
                                    <a:pt x="941" y="77"/>
                                  </a:lnTo>
                                  <a:lnTo>
                                    <a:pt x="941" y="72"/>
                                  </a:lnTo>
                                  <a:lnTo>
                                    <a:pt x="946" y="67"/>
                                  </a:lnTo>
                                  <a:lnTo>
                                    <a:pt x="946" y="62"/>
                                  </a:lnTo>
                                  <a:lnTo>
                                    <a:pt x="955" y="53"/>
                                  </a:lnTo>
                                  <a:lnTo>
                                    <a:pt x="955" y="48"/>
                                  </a:lnTo>
                                  <a:lnTo>
                                    <a:pt x="960" y="43"/>
                                  </a:lnTo>
                                  <a:lnTo>
                                    <a:pt x="960" y="38"/>
                                  </a:lnTo>
                                  <a:lnTo>
                                    <a:pt x="970" y="29"/>
                                  </a:lnTo>
                                  <a:lnTo>
                                    <a:pt x="970" y="24"/>
                                  </a:lnTo>
                                  <a:lnTo>
                                    <a:pt x="975" y="19"/>
                                  </a:lnTo>
                                  <a:lnTo>
                                    <a:pt x="975" y="14"/>
                                  </a:lnTo>
                                  <a:lnTo>
                                    <a:pt x="979" y="10"/>
                                  </a:lnTo>
                                  <a:lnTo>
                                    <a:pt x="979" y="5"/>
                                  </a:lnTo>
                                  <a:lnTo>
                                    <a:pt x="98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1" name="Freeform 2600"/>
                          <wps:cNvSpPr>
                            <a:spLocks/>
                          </wps:cNvSpPr>
                          <wps:spPr bwMode="auto">
                            <a:xfrm>
                              <a:off x="2304" y="504"/>
                              <a:ext cx="979" cy="1699"/>
                            </a:xfrm>
                            <a:custGeom>
                              <a:avLst/>
                              <a:gdLst>
                                <a:gd name="T0" fmla="*/ 9 w 979"/>
                                <a:gd name="T1" fmla="*/ 1680 h 1699"/>
                                <a:gd name="T2" fmla="*/ 24 w 979"/>
                                <a:gd name="T3" fmla="*/ 1656 h 1699"/>
                                <a:gd name="T4" fmla="*/ 38 w 979"/>
                                <a:gd name="T5" fmla="*/ 1627 h 1699"/>
                                <a:gd name="T6" fmla="*/ 57 w 979"/>
                                <a:gd name="T7" fmla="*/ 1598 h 1699"/>
                                <a:gd name="T8" fmla="*/ 72 w 979"/>
                                <a:gd name="T9" fmla="*/ 1570 h 1699"/>
                                <a:gd name="T10" fmla="*/ 91 w 979"/>
                                <a:gd name="T11" fmla="*/ 1541 h 1699"/>
                                <a:gd name="T12" fmla="*/ 105 w 979"/>
                                <a:gd name="T13" fmla="*/ 1512 h 1699"/>
                                <a:gd name="T14" fmla="*/ 124 w 979"/>
                                <a:gd name="T15" fmla="*/ 1483 h 1699"/>
                                <a:gd name="T16" fmla="*/ 134 w 979"/>
                                <a:gd name="T17" fmla="*/ 1459 h 1699"/>
                                <a:gd name="T18" fmla="*/ 158 w 979"/>
                                <a:gd name="T19" fmla="*/ 1426 h 1699"/>
                                <a:gd name="T20" fmla="*/ 168 w 979"/>
                                <a:gd name="T21" fmla="*/ 1402 h 1699"/>
                                <a:gd name="T22" fmla="*/ 187 w 979"/>
                                <a:gd name="T23" fmla="*/ 1373 h 1699"/>
                                <a:gd name="T24" fmla="*/ 201 w 979"/>
                                <a:gd name="T25" fmla="*/ 1344 h 1699"/>
                                <a:gd name="T26" fmla="*/ 220 w 979"/>
                                <a:gd name="T27" fmla="*/ 1315 h 1699"/>
                                <a:gd name="T28" fmla="*/ 235 w 979"/>
                                <a:gd name="T29" fmla="*/ 1286 h 1699"/>
                                <a:gd name="T30" fmla="*/ 254 w 979"/>
                                <a:gd name="T31" fmla="*/ 1258 h 1699"/>
                                <a:gd name="T32" fmla="*/ 268 w 979"/>
                                <a:gd name="T33" fmla="*/ 1229 h 1699"/>
                                <a:gd name="T34" fmla="*/ 287 w 979"/>
                                <a:gd name="T35" fmla="*/ 1200 h 1699"/>
                                <a:gd name="T36" fmla="*/ 302 w 979"/>
                                <a:gd name="T37" fmla="*/ 1171 h 1699"/>
                                <a:gd name="T38" fmla="*/ 321 w 979"/>
                                <a:gd name="T39" fmla="*/ 1142 h 1699"/>
                                <a:gd name="T40" fmla="*/ 335 w 979"/>
                                <a:gd name="T41" fmla="*/ 1114 h 1699"/>
                                <a:gd name="T42" fmla="*/ 355 w 979"/>
                                <a:gd name="T43" fmla="*/ 1085 h 1699"/>
                                <a:gd name="T44" fmla="*/ 364 w 979"/>
                                <a:gd name="T45" fmla="*/ 1061 h 1699"/>
                                <a:gd name="T46" fmla="*/ 383 w 979"/>
                                <a:gd name="T47" fmla="*/ 1032 h 1699"/>
                                <a:gd name="T48" fmla="*/ 398 w 979"/>
                                <a:gd name="T49" fmla="*/ 1003 h 1699"/>
                                <a:gd name="T50" fmla="*/ 417 w 979"/>
                                <a:gd name="T51" fmla="*/ 974 h 1699"/>
                                <a:gd name="T52" fmla="*/ 431 w 979"/>
                                <a:gd name="T53" fmla="*/ 946 h 1699"/>
                                <a:gd name="T54" fmla="*/ 451 w 979"/>
                                <a:gd name="T55" fmla="*/ 917 h 1699"/>
                                <a:gd name="T56" fmla="*/ 465 w 979"/>
                                <a:gd name="T57" fmla="*/ 888 h 1699"/>
                                <a:gd name="T58" fmla="*/ 484 w 979"/>
                                <a:gd name="T59" fmla="*/ 859 h 1699"/>
                                <a:gd name="T60" fmla="*/ 499 w 979"/>
                                <a:gd name="T61" fmla="*/ 830 h 1699"/>
                                <a:gd name="T62" fmla="*/ 518 w 979"/>
                                <a:gd name="T63" fmla="*/ 802 h 1699"/>
                                <a:gd name="T64" fmla="*/ 532 w 979"/>
                                <a:gd name="T65" fmla="*/ 773 h 1699"/>
                                <a:gd name="T66" fmla="*/ 551 w 979"/>
                                <a:gd name="T67" fmla="*/ 744 h 1699"/>
                                <a:gd name="T68" fmla="*/ 561 w 979"/>
                                <a:gd name="T69" fmla="*/ 720 h 1699"/>
                                <a:gd name="T70" fmla="*/ 585 w 979"/>
                                <a:gd name="T71" fmla="*/ 686 h 1699"/>
                                <a:gd name="T72" fmla="*/ 595 w 979"/>
                                <a:gd name="T73" fmla="*/ 662 h 1699"/>
                                <a:gd name="T74" fmla="*/ 614 w 979"/>
                                <a:gd name="T75" fmla="*/ 634 h 1699"/>
                                <a:gd name="T76" fmla="*/ 628 w 979"/>
                                <a:gd name="T77" fmla="*/ 605 h 1699"/>
                                <a:gd name="T78" fmla="*/ 647 w 979"/>
                                <a:gd name="T79" fmla="*/ 576 h 1699"/>
                                <a:gd name="T80" fmla="*/ 662 w 979"/>
                                <a:gd name="T81" fmla="*/ 547 h 1699"/>
                                <a:gd name="T82" fmla="*/ 681 w 979"/>
                                <a:gd name="T83" fmla="*/ 518 h 1699"/>
                                <a:gd name="T84" fmla="*/ 695 w 979"/>
                                <a:gd name="T85" fmla="*/ 490 h 1699"/>
                                <a:gd name="T86" fmla="*/ 715 w 979"/>
                                <a:gd name="T87" fmla="*/ 461 h 1699"/>
                                <a:gd name="T88" fmla="*/ 729 w 979"/>
                                <a:gd name="T89" fmla="*/ 432 h 1699"/>
                                <a:gd name="T90" fmla="*/ 748 w 979"/>
                                <a:gd name="T91" fmla="*/ 403 h 1699"/>
                                <a:gd name="T92" fmla="*/ 758 w 979"/>
                                <a:gd name="T93" fmla="*/ 379 h 1699"/>
                                <a:gd name="T94" fmla="*/ 782 w 979"/>
                                <a:gd name="T95" fmla="*/ 346 h 1699"/>
                                <a:gd name="T96" fmla="*/ 791 w 979"/>
                                <a:gd name="T97" fmla="*/ 322 h 1699"/>
                                <a:gd name="T98" fmla="*/ 811 w 979"/>
                                <a:gd name="T99" fmla="*/ 293 h 1699"/>
                                <a:gd name="T100" fmla="*/ 825 w 979"/>
                                <a:gd name="T101" fmla="*/ 264 h 1699"/>
                                <a:gd name="T102" fmla="*/ 844 w 979"/>
                                <a:gd name="T103" fmla="*/ 235 h 1699"/>
                                <a:gd name="T104" fmla="*/ 859 w 979"/>
                                <a:gd name="T105" fmla="*/ 206 h 1699"/>
                                <a:gd name="T106" fmla="*/ 878 w 979"/>
                                <a:gd name="T107" fmla="*/ 178 h 1699"/>
                                <a:gd name="T108" fmla="*/ 892 w 979"/>
                                <a:gd name="T109" fmla="*/ 149 h 1699"/>
                                <a:gd name="T110" fmla="*/ 911 w 979"/>
                                <a:gd name="T111" fmla="*/ 120 h 1699"/>
                                <a:gd name="T112" fmla="*/ 926 w 979"/>
                                <a:gd name="T113" fmla="*/ 91 h 1699"/>
                                <a:gd name="T114" fmla="*/ 945 w 979"/>
                                <a:gd name="T115" fmla="*/ 62 h 1699"/>
                                <a:gd name="T116" fmla="*/ 955 w 979"/>
                                <a:gd name="T117" fmla="*/ 38 h 1699"/>
                                <a:gd name="T118" fmla="*/ 979 w 979"/>
                                <a:gd name="T119" fmla="*/ 5 h 1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979" h="1699">
                                  <a:moveTo>
                                    <a:pt x="0" y="1699"/>
                                  </a:moveTo>
                                  <a:lnTo>
                                    <a:pt x="0" y="1694"/>
                                  </a:lnTo>
                                  <a:lnTo>
                                    <a:pt x="4" y="1690"/>
                                  </a:lnTo>
                                  <a:lnTo>
                                    <a:pt x="4" y="1685"/>
                                  </a:lnTo>
                                  <a:lnTo>
                                    <a:pt x="9" y="1680"/>
                                  </a:lnTo>
                                  <a:lnTo>
                                    <a:pt x="14" y="1675"/>
                                  </a:lnTo>
                                  <a:lnTo>
                                    <a:pt x="14" y="1670"/>
                                  </a:lnTo>
                                  <a:lnTo>
                                    <a:pt x="19" y="1666"/>
                                  </a:lnTo>
                                  <a:lnTo>
                                    <a:pt x="19" y="1661"/>
                                  </a:lnTo>
                                  <a:lnTo>
                                    <a:pt x="24" y="1656"/>
                                  </a:lnTo>
                                  <a:lnTo>
                                    <a:pt x="24" y="1651"/>
                                  </a:lnTo>
                                  <a:lnTo>
                                    <a:pt x="33" y="1642"/>
                                  </a:lnTo>
                                  <a:lnTo>
                                    <a:pt x="33" y="1637"/>
                                  </a:lnTo>
                                  <a:lnTo>
                                    <a:pt x="38" y="1632"/>
                                  </a:lnTo>
                                  <a:lnTo>
                                    <a:pt x="38" y="1627"/>
                                  </a:lnTo>
                                  <a:lnTo>
                                    <a:pt x="43" y="1622"/>
                                  </a:lnTo>
                                  <a:lnTo>
                                    <a:pt x="43" y="1618"/>
                                  </a:lnTo>
                                  <a:lnTo>
                                    <a:pt x="52" y="1608"/>
                                  </a:lnTo>
                                  <a:lnTo>
                                    <a:pt x="52" y="1603"/>
                                  </a:lnTo>
                                  <a:lnTo>
                                    <a:pt x="57" y="1598"/>
                                  </a:lnTo>
                                  <a:lnTo>
                                    <a:pt x="57" y="1594"/>
                                  </a:lnTo>
                                  <a:lnTo>
                                    <a:pt x="62" y="1589"/>
                                  </a:lnTo>
                                  <a:lnTo>
                                    <a:pt x="62" y="1584"/>
                                  </a:lnTo>
                                  <a:lnTo>
                                    <a:pt x="72" y="1574"/>
                                  </a:lnTo>
                                  <a:lnTo>
                                    <a:pt x="72" y="1570"/>
                                  </a:lnTo>
                                  <a:lnTo>
                                    <a:pt x="76" y="1565"/>
                                  </a:lnTo>
                                  <a:lnTo>
                                    <a:pt x="76" y="1560"/>
                                  </a:lnTo>
                                  <a:lnTo>
                                    <a:pt x="86" y="1550"/>
                                  </a:lnTo>
                                  <a:lnTo>
                                    <a:pt x="86" y="1546"/>
                                  </a:lnTo>
                                  <a:lnTo>
                                    <a:pt x="91" y="1541"/>
                                  </a:lnTo>
                                  <a:lnTo>
                                    <a:pt x="91" y="1536"/>
                                  </a:lnTo>
                                  <a:lnTo>
                                    <a:pt x="96" y="1531"/>
                                  </a:lnTo>
                                  <a:lnTo>
                                    <a:pt x="96" y="1526"/>
                                  </a:lnTo>
                                  <a:lnTo>
                                    <a:pt x="105" y="1517"/>
                                  </a:lnTo>
                                  <a:lnTo>
                                    <a:pt x="105" y="1512"/>
                                  </a:lnTo>
                                  <a:lnTo>
                                    <a:pt x="110" y="1507"/>
                                  </a:lnTo>
                                  <a:lnTo>
                                    <a:pt x="110" y="1502"/>
                                  </a:lnTo>
                                  <a:lnTo>
                                    <a:pt x="115" y="1498"/>
                                  </a:lnTo>
                                  <a:lnTo>
                                    <a:pt x="115" y="1493"/>
                                  </a:lnTo>
                                  <a:lnTo>
                                    <a:pt x="124" y="1483"/>
                                  </a:lnTo>
                                  <a:lnTo>
                                    <a:pt x="124" y="1478"/>
                                  </a:lnTo>
                                  <a:lnTo>
                                    <a:pt x="129" y="1474"/>
                                  </a:lnTo>
                                  <a:lnTo>
                                    <a:pt x="129" y="1469"/>
                                  </a:lnTo>
                                  <a:lnTo>
                                    <a:pt x="134" y="1464"/>
                                  </a:lnTo>
                                  <a:lnTo>
                                    <a:pt x="134" y="1459"/>
                                  </a:lnTo>
                                  <a:lnTo>
                                    <a:pt x="144" y="1450"/>
                                  </a:lnTo>
                                  <a:lnTo>
                                    <a:pt x="144" y="1445"/>
                                  </a:lnTo>
                                  <a:lnTo>
                                    <a:pt x="148" y="1440"/>
                                  </a:lnTo>
                                  <a:lnTo>
                                    <a:pt x="148" y="1435"/>
                                  </a:lnTo>
                                  <a:lnTo>
                                    <a:pt x="158" y="1426"/>
                                  </a:lnTo>
                                  <a:lnTo>
                                    <a:pt x="158" y="1421"/>
                                  </a:lnTo>
                                  <a:lnTo>
                                    <a:pt x="163" y="1416"/>
                                  </a:lnTo>
                                  <a:lnTo>
                                    <a:pt x="163" y="1411"/>
                                  </a:lnTo>
                                  <a:lnTo>
                                    <a:pt x="168" y="1406"/>
                                  </a:lnTo>
                                  <a:lnTo>
                                    <a:pt x="168" y="1402"/>
                                  </a:lnTo>
                                  <a:lnTo>
                                    <a:pt x="177" y="1392"/>
                                  </a:lnTo>
                                  <a:lnTo>
                                    <a:pt x="177" y="1387"/>
                                  </a:lnTo>
                                  <a:lnTo>
                                    <a:pt x="182" y="1382"/>
                                  </a:lnTo>
                                  <a:lnTo>
                                    <a:pt x="182" y="1378"/>
                                  </a:lnTo>
                                  <a:lnTo>
                                    <a:pt x="187" y="1373"/>
                                  </a:lnTo>
                                  <a:lnTo>
                                    <a:pt x="187" y="1368"/>
                                  </a:lnTo>
                                  <a:lnTo>
                                    <a:pt x="196" y="1358"/>
                                  </a:lnTo>
                                  <a:lnTo>
                                    <a:pt x="196" y="1354"/>
                                  </a:lnTo>
                                  <a:lnTo>
                                    <a:pt x="201" y="1349"/>
                                  </a:lnTo>
                                  <a:lnTo>
                                    <a:pt x="201" y="1344"/>
                                  </a:lnTo>
                                  <a:lnTo>
                                    <a:pt x="211" y="1334"/>
                                  </a:lnTo>
                                  <a:lnTo>
                                    <a:pt x="211" y="1330"/>
                                  </a:lnTo>
                                  <a:lnTo>
                                    <a:pt x="216" y="1325"/>
                                  </a:lnTo>
                                  <a:lnTo>
                                    <a:pt x="216" y="1320"/>
                                  </a:lnTo>
                                  <a:lnTo>
                                    <a:pt x="220" y="1315"/>
                                  </a:lnTo>
                                  <a:lnTo>
                                    <a:pt x="220" y="1310"/>
                                  </a:lnTo>
                                  <a:lnTo>
                                    <a:pt x="230" y="1301"/>
                                  </a:lnTo>
                                  <a:lnTo>
                                    <a:pt x="230" y="1296"/>
                                  </a:lnTo>
                                  <a:lnTo>
                                    <a:pt x="235" y="1291"/>
                                  </a:lnTo>
                                  <a:lnTo>
                                    <a:pt x="235" y="1286"/>
                                  </a:lnTo>
                                  <a:lnTo>
                                    <a:pt x="240" y="1282"/>
                                  </a:lnTo>
                                  <a:lnTo>
                                    <a:pt x="240" y="1277"/>
                                  </a:lnTo>
                                  <a:lnTo>
                                    <a:pt x="249" y="1267"/>
                                  </a:lnTo>
                                  <a:lnTo>
                                    <a:pt x="249" y="1262"/>
                                  </a:lnTo>
                                  <a:lnTo>
                                    <a:pt x="254" y="1258"/>
                                  </a:lnTo>
                                  <a:lnTo>
                                    <a:pt x="254" y="1253"/>
                                  </a:lnTo>
                                  <a:lnTo>
                                    <a:pt x="259" y="1248"/>
                                  </a:lnTo>
                                  <a:lnTo>
                                    <a:pt x="259" y="1243"/>
                                  </a:lnTo>
                                  <a:lnTo>
                                    <a:pt x="268" y="1234"/>
                                  </a:lnTo>
                                  <a:lnTo>
                                    <a:pt x="268" y="1229"/>
                                  </a:lnTo>
                                  <a:lnTo>
                                    <a:pt x="273" y="1224"/>
                                  </a:lnTo>
                                  <a:lnTo>
                                    <a:pt x="273" y="1219"/>
                                  </a:lnTo>
                                  <a:lnTo>
                                    <a:pt x="283" y="1210"/>
                                  </a:lnTo>
                                  <a:lnTo>
                                    <a:pt x="283" y="1205"/>
                                  </a:lnTo>
                                  <a:lnTo>
                                    <a:pt x="287" y="1200"/>
                                  </a:lnTo>
                                  <a:lnTo>
                                    <a:pt x="287" y="1195"/>
                                  </a:lnTo>
                                  <a:lnTo>
                                    <a:pt x="292" y="1190"/>
                                  </a:lnTo>
                                  <a:lnTo>
                                    <a:pt x="292" y="1186"/>
                                  </a:lnTo>
                                  <a:lnTo>
                                    <a:pt x="302" y="1176"/>
                                  </a:lnTo>
                                  <a:lnTo>
                                    <a:pt x="302" y="1171"/>
                                  </a:lnTo>
                                  <a:lnTo>
                                    <a:pt x="307" y="1166"/>
                                  </a:lnTo>
                                  <a:lnTo>
                                    <a:pt x="307" y="1162"/>
                                  </a:lnTo>
                                  <a:lnTo>
                                    <a:pt x="311" y="1157"/>
                                  </a:lnTo>
                                  <a:lnTo>
                                    <a:pt x="311" y="1152"/>
                                  </a:lnTo>
                                  <a:lnTo>
                                    <a:pt x="321" y="1142"/>
                                  </a:lnTo>
                                  <a:lnTo>
                                    <a:pt x="321" y="1138"/>
                                  </a:lnTo>
                                  <a:lnTo>
                                    <a:pt x="326" y="1133"/>
                                  </a:lnTo>
                                  <a:lnTo>
                                    <a:pt x="326" y="1128"/>
                                  </a:lnTo>
                                  <a:lnTo>
                                    <a:pt x="335" y="1118"/>
                                  </a:lnTo>
                                  <a:lnTo>
                                    <a:pt x="335" y="1114"/>
                                  </a:lnTo>
                                  <a:lnTo>
                                    <a:pt x="340" y="1109"/>
                                  </a:lnTo>
                                  <a:lnTo>
                                    <a:pt x="340" y="1104"/>
                                  </a:lnTo>
                                  <a:lnTo>
                                    <a:pt x="345" y="1099"/>
                                  </a:lnTo>
                                  <a:lnTo>
                                    <a:pt x="345" y="1094"/>
                                  </a:lnTo>
                                  <a:lnTo>
                                    <a:pt x="355" y="1085"/>
                                  </a:lnTo>
                                  <a:lnTo>
                                    <a:pt x="355" y="1080"/>
                                  </a:lnTo>
                                  <a:lnTo>
                                    <a:pt x="359" y="1075"/>
                                  </a:lnTo>
                                  <a:lnTo>
                                    <a:pt x="359" y="1070"/>
                                  </a:lnTo>
                                  <a:lnTo>
                                    <a:pt x="364" y="1066"/>
                                  </a:lnTo>
                                  <a:lnTo>
                                    <a:pt x="364" y="1061"/>
                                  </a:lnTo>
                                  <a:lnTo>
                                    <a:pt x="374" y="1051"/>
                                  </a:lnTo>
                                  <a:lnTo>
                                    <a:pt x="374" y="1046"/>
                                  </a:lnTo>
                                  <a:lnTo>
                                    <a:pt x="379" y="1042"/>
                                  </a:lnTo>
                                  <a:lnTo>
                                    <a:pt x="379" y="1037"/>
                                  </a:lnTo>
                                  <a:lnTo>
                                    <a:pt x="383" y="1032"/>
                                  </a:lnTo>
                                  <a:lnTo>
                                    <a:pt x="383" y="1027"/>
                                  </a:lnTo>
                                  <a:lnTo>
                                    <a:pt x="393" y="1018"/>
                                  </a:lnTo>
                                  <a:lnTo>
                                    <a:pt x="393" y="1013"/>
                                  </a:lnTo>
                                  <a:lnTo>
                                    <a:pt x="398" y="1008"/>
                                  </a:lnTo>
                                  <a:lnTo>
                                    <a:pt x="398" y="1003"/>
                                  </a:lnTo>
                                  <a:lnTo>
                                    <a:pt x="407" y="994"/>
                                  </a:lnTo>
                                  <a:lnTo>
                                    <a:pt x="407" y="989"/>
                                  </a:lnTo>
                                  <a:lnTo>
                                    <a:pt x="412" y="984"/>
                                  </a:lnTo>
                                  <a:lnTo>
                                    <a:pt x="412" y="979"/>
                                  </a:lnTo>
                                  <a:lnTo>
                                    <a:pt x="417" y="974"/>
                                  </a:lnTo>
                                  <a:lnTo>
                                    <a:pt x="417" y="970"/>
                                  </a:lnTo>
                                  <a:lnTo>
                                    <a:pt x="427" y="960"/>
                                  </a:lnTo>
                                  <a:lnTo>
                                    <a:pt x="427" y="955"/>
                                  </a:lnTo>
                                  <a:lnTo>
                                    <a:pt x="431" y="950"/>
                                  </a:lnTo>
                                  <a:lnTo>
                                    <a:pt x="431" y="946"/>
                                  </a:lnTo>
                                  <a:lnTo>
                                    <a:pt x="436" y="941"/>
                                  </a:lnTo>
                                  <a:lnTo>
                                    <a:pt x="436" y="936"/>
                                  </a:lnTo>
                                  <a:lnTo>
                                    <a:pt x="446" y="926"/>
                                  </a:lnTo>
                                  <a:lnTo>
                                    <a:pt x="446" y="922"/>
                                  </a:lnTo>
                                  <a:lnTo>
                                    <a:pt x="451" y="917"/>
                                  </a:lnTo>
                                  <a:lnTo>
                                    <a:pt x="451" y="912"/>
                                  </a:lnTo>
                                  <a:lnTo>
                                    <a:pt x="460" y="902"/>
                                  </a:lnTo>
                                  <a:lnTo>
                                    <a:pt x="460" y="898"/>
                                  </a:lnTo>
                                  <a:lnTo>
                                    <a:pt x="465" y="893"/>
                                  </a:lnTo>
                                  <a:lnTo>
                                    <a:pt x="465" y="888"/>
                                  </a:lnTo>
                                  <a:lnTo>
                                    <a:pt x="470" y="883"/>
                                  </a:lnTo>
                                  <a:lnTo>
                                    <a:pt x="470" y="878"/>
                                  </a:lnTo>
                                  <a:lnTo>
                                    <a:pt x="479" y="869"/>
                                  </a:lnTo>
                                  <a:lnTo>
                                    <a:pt x="479" y="864"/>
                                  </a:lnTo>
                                  <a:lnTo>
                                    <a:pt x="484" y="859"/>
                                  </a:lnTo>
                                  <a:lnTo>
                                    <a:pt x="484" y="854"/>
                                  </a:lnTo>
                                  <a:lnTo>
                                    <a:pt x="489" y="850"/>
                                  </a:lnTo>
                                  <a:lnTo>
                                    <a:pt x="489" y="845"/>
                                  </a:lnTo>
                                  <a:lnTo>
                                    <a:pt x="499" y="835"/>
                                  </a:lnTo>
                                  <a:lnTo>
                                    <a:pt x="499" y="830"/>
                                  </a:lnTo>
                                  <a:lnTo>
                                    <a:pt x="503" y="826"/>
                                  </a:lnTo>
                                  <a:lnTo>
                                    <a:pt x="503" y="821"/>
                                  </a:lnTo>
                                  <a:lnTo>
                                    <a:pt x="508" y="816"/>
                                  </a:lnTo>
                                  <a:lnTo>
                                    <a:pt x="508" y="811"/>
                                  </a:lnTo>
                                  <a:lnTo>
                                    <a:pt x="518" y="802"/>
                                  </a:lnTo>
                                  <a:lnTo>
                                    <a:pt x="518" y="797"/>
                                  </a:lnTo>
                                  <a:lnTo>
                                    <a:pt x="523" y="792"/>
                                  </a:lnTo>
                                  <a:lnTo>
                                    <a:pt x="523" y="787"/>
                                  </a:lnTo>
                                  <a:lnTo>
                                    <a:pt x="532" y="778"/>
                                  </a:lnTo>
                                  <a:lnTo>
                                    <a:pt x="532" y="773"/>
                                  </a:lnTo>
                                  <a:lnTo>
                                    <a:pt x="537" y="768"/>
                                  </a:lnTo>
                                  <a:lnTo>
                                    <a:pt x="537" y="763"/>
                                  </a:lnTo>
                                  <a:lnTo>
                                    <a:pt x="542" y="758"/>
                                  </a:lnTo>
                                  <a:lnTo>
                                    <a:pt x="542" y="754"/>
                                  </a:lnTo>
                                  <a:lnTo>
                                    <a:pt x="551" y="744"/>
                                  </a:lnTo>
                                  <a:lnTo>
                                    <a:pt x="551" y="739"/>
                                  </a:lnTo>
                                  <a:lnTo>
                                    <a:pt x="556" y="734"/>
                                  </a:lnTo>
                                  <a:lnTo>
                                    <a:pt x="556" y="730"/>
                                  </a:lnTo>
                                  <a:lnTo>
                                    <a:pt x="561" y="725"/>
                                  </a:lnTo>
                                  <a:lnTo>
                                    <a:pt x="561" y="720"/>
                                  </a:lnTo>
                                  <a:lnTo>
                                    <a:pt x="571" y="710"/>
                                  </a:lnTo>
                                  <a:lnTo>
                                    <a:pt x="571" y="706"/>
                                  </a:lnTo>
                                  <a:lnTo>
                                    <a:pt x="575" y="701"/>
                                  </a:lnTo>
                                  <a:lnTo>
                                    <a:pt x="575" y="696"/>
                                  </a:lnTo>
                                  <a:lnTo>
                                    <a:pt x="585" y="686"/>
                                  </a:lnTo>
                                  <a:lnTo>
                                    <a:pt x="585" y="682"/>
                                  </a:lnTo>
                                  <a:lnTo>
                                    <a:pt x="590" y="677"/>
                                  </a:lnTo>
                                  <a:lnTo>
                                    <a:pt x="590" y="672"/>
                                  </a:lnTo>
                                  <a:lnTo>
                                    <a:pt x="595" y="667"/>
                                  </a:lnTo>
                                  <a:lnTo>
                                    <a:pt x="595" y="662"/>
                                  </a:lnTo>
                                  <a:lnTo>
                                    <a:pt x="604" y="653"/>
                                  </a:lnTo>
                                  <a:lnTo>
                                    <a:pt x="604" y="648"/>
                                  </a:lnTo>
                                  <a:lnTo>
                                    <a:pt x="609" y="643"/>
                                  </a:lnTo>
                                  <a:lnTo>
                                    <a:pt x="609" y="638"/>
                                  </a:lnTo>
                                  <a:lnTo>
                                    <a:pt x="614" y="634"/>
                                  </a:lnTo>
                                  <a:lnTo>
                                    <a:pt x="614" y="629"/>
                                  </a:lnTo>
                                  <a:lnTo>
                                    <a:pt x="623" y="619"/>
                                  </a:lnTo>
                                  <a:lnTo>
                                    <a:pt x="623" y="614"/>
                                  </a:lnTo>
                                  <a:lnTo>
                                    <a:pt x="628" y="610"/>
                                  </a:lnTo>
                                  <a:lnTo>
                                    <a:pt x="628" y="605"/>
                                  </a:lnTo>
                                  <a:lnTo>
                                    <a:pt x="633" y="600"/>
                                  </a:lnTo>
                                  <a:lnTo>
                                    <a:pt x="633" y="595"/>
                                  </a:lnTo>
                                  <a:lnTo>
                                    <a:pt x="643" y="586"/>
                                  </a:lnTo>
                                  <a:lnTo>
                                    <a:pt x="643" y="581"/>
                                  </a:lnTo>
                                  <a:lnTo>
                                    <a:pt x="647" y="576"/>
                                  </a:lnTo>
                                  <a:lnTo>
                                    <a:pt x="647" y="571"/>
                                  </a:lnTo>
                                  <a:lnTo>
                                    <a:pt x="657" y="562"/>
                                  </a:lnTo>
                                  <a:lnTo>
                                    <a:pt x="657" y="557"/>
                                  </a:lnTo>
                                  <a:lnTo>
                                    <a:pt x="662" y="552"/>
                                  </a:lnTo>
                                  <a:lnTo>
                                    <a:pt x="662" y="547"/>
                                  </a:lnTo>
                                  <a:lnTo>
                                    <a:pt x="667" y="542"/>
                                  </a:lnTo>
                                  <a:lnTo>
                                    <a:pt x="667" y="538"/>
                                  </a:lnTo>
                                  <a:lnTo>
                                    <a:pt x="676" y="528"/>
                                  </a:lnTo>
                                  <a:lnTo>
                                    <a:pt x="676" y="523"/>
                                  </a:lnTo>
                                  <a:lnTo>
                                    <a:pt x="681" y="518"/>
                                  </a:lnTo>
                                  <a:lnTo>
                                    <a:pt x="681" y="514"/>
                                  </a:lnTo>
                                  <a:lnTo>
                                    <a:pt x="686" y="509"/>
                                  </a:lnTo>
                                  <a:lnTo>
                                    <a:pt x="686" y="504"/>
                                  </a:lnTo>
                                  <a:lnTo>
                                    <a:pt x="695" y="494"/>
                                  </a:lnTo>
                                  <a:lnTo>
                                    <a:pt x="695" y="490"/>
                                  </a:lnTo>
                                  <a:lnTo>
                                    <a:pt x="700" y="485"/>
                                  </a:lnTo>
                                  <a:lnTo>
                                    <a:pt x="700" y="480"/>
                                  </a:lnTo>
                                  <a:lnTo>
                                    <a:pt x="705" y="475"/>
                                  </a:lnTo>
                                  <a:lnTo>
                                    <a:pt x="705" y="470"/>
                                  </a:lnTo>
                                  <a:lnTo>
                                    <a:pt x="715" y="461"/>
                                  </a:lnTo>
                                  <a:lnTo>
                                    <a:pt x="715" y="456"/>
                                  </a:lnTo>
                                  <a:lnTo>
                                    <a:pt x="719" y="451"/>
                                  </a:lnTo>
                                  <a:lnTo>
                                    <a:pt x="719" y="446"/>
                                  </a:lnTo>
                                  <a:lnTo>
                                    <a:pt x="729" y="437"/>
                                  </a:lnTo>
                                  <a:lnTo>
                                    <a:pt x="729" y="432"/>
                                  </a:lnTo>
                                  <a:lnTo>
                                    <a:pt x="734" y="427"/>
                                  </a:lnTo>
                                  <a:lnTo>
                                    <a:pt x="734" y="422"/>
                                  </a:lnTo>
                                  <a:lnTo>
                                    <a:pt x="739" y="418"/>
                                  </a:lnTo>
                                  <a:lnTo>
                                    <a:pt x="739" y="413"/>
                                  </a:lnTo>
                                  <a:lnTo>
                                    <a:pt x="748" y="403"/>
                                  </a:lnTo>
                                  <a:lnTo>
                                    <a:pt x="748" y="398"/>
                                  </a:lnTo>
                                  <a:lnTo>
                                    <a:pt x="753" y="394"/>
                                  </a:lnTo>
                                  <a:lnTo>
                                    <a:pt x="753" y="389"/>
                                  </a:lnTo>
                                  <a:lnTo>
                                    <a:pt x="758" y="384"/>
                                  </a:lnTo>
                                  <a:lnTo>
                                    <a:pt x="758" y="379"/>
                                  </a:lnTo>
                                  <a:lnTo>
                                    <a:pt x="767" y="370"/>
                                  </a:lnTo>
                                  <a:lnTo>
                                    <a:pt x="767" y="365"/>
                                  </a:lnTo>
                                  <a:lnTo>
                                    <a:pt x="772" y="360"/>
                                  </a:lnTo>
                                  <a:lnTo>
                                    <a:pt x="772" y="355"/>
                                  </a:lnTo>
                                  <a:lnTo>
                                    <a:pt x="782" y="346"/>
                                  </a:lnTo>
                                  <a:lnTo>
                                    <a:pt x="782" y="341"/>
                                  </a:lnTo>
                                  <a:lnTo>
                                    <a:pt x="787" y="336"/>
                                  </a:lnTo>
                                  <a:lnTo>
                                    <a:pt x="787" y="331"/>
                                  </a:lnTo>
                                  <a:lnTo>
                                    <a:pt x="791" y="326"/>
                                  </a:lnTo>
                                  <a:lnTo>
                                    <a:pt x="791" y="322"/>
                                  </a:lnTo>
                                  <a:lnTo>
                                    <a:pt x="801" y="312"/>
                                  </a:lnTo>
                                  <a:lnTo>
                                    <a:pt x="801" y="307"/>
                                  </a:lnTo>
                                  <a:lnTo>
                                    <a:pt x="806" y="302"/>
                                  </a:lnTo>
                                  <a:lnTo>
                                    <a:pt x="806" y="298"/>
                                  </a:lnTo>
                                  <a:lnTo>
                                    <a:pt x="811" y="293"/>
                                  </a:lnTo>
                                  <a:lnTo>
                                    <a:pt x="811" y="288"/>
                                  </a:lnTo>
                                  <a:lnTo>
                                    <a:pt x="820" y="278"/>
                                  </a:lnTo>
                                  <a:lnTo>
                                    <a:pt x="820" y="274"/>
                                  </a:lnTo>
                                  <a:lnTo>
                                    <a:pt x="825" y="269"/>
                                  </a:lnTo>
                                  <a:lnTo>
                                    <a:pt x="825" y="264"/>
                                  </a:lnTo>
                                  <a:lnTo>
                                    <a:pt x="830" y="259"/>
                                  </a:lnTo>
                                  <a:lnTo>
                                    <a:pt x="830" y="254"/>
                                  </a:lnTo>
                                  <a:lnTo>
                                    <a:pt x="839" y="245"/>
                                  </a:lnTo>
                                  <a:lnTo>
                                    <a:pt x="839" y="240"/>
                                  </a:lnTo>
                                  <a:lnTo>
                                    <a:pt x="844" y="235"/>
                                  </a:lnTo>
                                  <a:lnTo>
                                    <a:pt x="844" y="230"/>
                                  </a:lnTo>
                                  <a:lnTo>
                                    <a:pt x="854" y="221"/>
                                  </a:lnTo>
                                  <a:lnTo>
                                    <a:pt x="854" y="216"/>
                                  </a:lnTo>
                                  <a:lnTo>
                                    <a:pt x="859" y="211"/>
                                  </a:lnTo>
                                  <a:lnTo>
                                    <a:pt x="859" y="206"/>
                                  </a:lnTo>
                                  <a:lnTo>
                                    <a:pt x="863" y="202"/>
                                  </a:lnTo>
                                  <a:lnTo>
                                    <a:pt x="863" y="197"/>
                                  </a:lnTo>
                                  <a:lnTo>
                                    <a:pt x="873" y="187"/>
                                  </a:lnTo>
                                  <a:lnTo>
                                    <a:pt x="873" y="182"/>
                                  </a:lnTo>
                                  <a:lnTo>
                                    <a:pt x="878" y="178"/>
                                  </a:lnTo>
                                  <a:lnTo>
                                    <a:pt x="878" y="173"/>
                                  </a:lnTo>
                                  <a:lnTo>
                                    <a:pt x="883" y="168"/>
                                  </a:lnTo>
                                  <a:lnTo>
                                    <a:pt x="883" y="163"/>
                                  </a:lnTo>
                                  <a:lnTo>
                                    <a:pt x="892" y="154"/>
                                  </a:lnTo>
                                  <a:lnTo>
                                    <a:pt x="892" y="149"/>
                                  </a:lnTo>
                                  <a:lnTo>
                                    <a:pt x="897" y="144"/>
                                  </a:lnTo>
                                  <a:lnTo>
                                    <a:pt x="897" y="139"/>
                                  </a:lnTo>
                                  <a:lnTo>
                                    <a:pt x="907" y="130"/>
                                  </a:lnTo>
                                  <a:lnTo>
                                    <a:pt x="907" y="125"/>
                                  </a:lnTo>
                                  <a:lnTo>
                                    <a:pt x="911" y="120"/>
                                  </a:lnTo>
                                  <a:lnTo>
                                    <a:pt x="911" y="115"/>
                                  </a:lnTo>
                                  <a:lnTo>
                                    <a:pt x="916" y="110"/>
                                  </a:lnTo>
                                  <a:lnTo>
                                    <a:pt x="916" y="106"/>
                                  </a:lnTo>
                                  <a:lnTo>
                                    <a:pt x="926" y="96"/>
                                  </a:lnTo>
                                  <a:lnTo>
                                    <a:pt x="926" y="91"/>
                                  </a:lnTo>
                                  <a:lnTo>
                                    <a:pt x="931" y="86"/>
                                  </a:lnTo>
                                  <a:lnTo>
                                    <a:pt x="931" y="82"/>
                                  </a:lnTo>
                                  <a:lnTo>
                                    <a:pt x="935" y="77"/>
                                  </a:lnTo>
                                  <a:lnTo>
                                    <a:pt x="935" y="72"/>
                                  </a:lnTo>
                                  <a:lnTo>
                                    <a:pt x="945" y="62"/>
                                  </a:lnTo>
                                  <a:lnTo>
                                    <a:pt x="945" y="58"/>
                                  </a:lnTo>
                                  <a:lnTo>
                                    <a:pt x="950" y="53"/>
                                  </a:lnTo>
                                  <a:lnTo>
                                    <a:pt x="950" y="48"/>
                                  </a:lnTo>
                                  <a:lnTo>
                                    <a:pt x="955" y="43"/>
                                  </a:lnTo>
                                  <a:lnTo>
                                    <a:pt x="955" y="38"/>
                                  </a:lnTo>
                                  <a:lnTo>
                                    <a:pt x="964" y="29"/>
                                  </a:lnTo>
                                  <a:lnTo>
                                    <a:pt x="964" y="24"/>
                                  </a:lnTo>
                                  <a:lnTo>
                                    <a:pt x="969" y="19"/>
                                  </a:lnTo>
                                  <a:lnTo>
                                    <a:pt x="969" y="14"/>
                                  </a:lnTo>
                                  <a:lnTo>
                                    <a:pt x="979" y="5"/>
                                  </a:lnTo>
                                  <a:lnTo>
                                    <a:pt x="97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2" name="Freeform 2601"/>
                          <wps:cNvSpPr>
                            <a:spLocks/>
                          </wps:cNvSpPr>
                          <wps:spPr bwMode="auto">
                            <a:xfrm>
                              <a:off x="2510" y="1003"/>
                              <a:ext cx="691" cy="1200"/>
                            </a:xfrm>
                            <a:custGeom>
                              <a:avLst/>
                              <a:gdLst>
                                <a:gd name="T0" fmla="*/ 5 w 691"/>
                                <a:gd name="T1" fmla="*/ 1186 h 1200"/>
                                <a:gd name="T2" fmla="*/ 19 w 691"/>
                                <a:gd name="T3" fmla="*/ 1167 h 1200"/>
                                <a:gd name="T4" fmla="*/ 34 w 691"/>
                                <a:gd name="T5" fmla="*/ 1143 h 1200"/>
                                <a:gd name="T6" fmla="*/ 48 w 691"/>
                                <a:gd name="T7" fmla="*/ 1119 h 1200"/>
                                <a:gd name="T8" fmla="*/ 58 w 691"/>
                                <a:gd name="T9" fmla="*/ 1099 h 1200"/>
                                <a:gd name="T10" fmla="*/ 72 w 691"/>
                                <a:gd name="T11" fmla="*/ 1075 h 1200"/>
                                <a:gd name="T12" fmla="*/ 86 w 691"/>
                                <a:gd name="T13" fmla="*/ 1051 h 1200"/>
                                <a:gd name="T14" fmla="*/ 101 w 691"/>
                                <a:gd name="T15" fmla="*/ 1027 h 1200"/>
                                <a:gd name="T16" fmla="*/ 110 w 691"/>
                                <a:gd name="T17" fmla="*/ 1008 h 1200"/>
                                <a:gd name="T18" fmla="*/ 125 w 691"/>
                                <a:gd name="T19" fmla="*/ 984 h 1200"/>
                                <a:gd name="T20" fmla="*/ 139 w 691"/>
                                <a:gd name="T21" fmla="*/ 960 h 1200"/>
                                <a:gd name="T22" fmla="*/ 153 w 691"/>
                                <a:gd name="T23" fmla="*/ 936 h 1200"/>
                                <a:gd name="T24" fmla="*/ 163 w 691"/>
                                <a:gd name="T25" fmla="*/ 917 h 1200"/>
                                <a:gd name="T26" fmla="*/ 177 w 691"/>
                                <a:gd name="T27" fmla="*/ 893 h 1200"/>
                                <a:gd name="T28" fmla="*/ 192 w 691"/>
                                <a:gd name="T29" fmla="*/ 869 h 1200"/>
                                <a:gd name="T30" fmla="*/ 206 w 691"/>
                                <a:gd name="T31" fmla="*/ 845 h 1200"/>
                                <a:gd name="T32" fmla="*/ 216 w 691"/>
                                <a:gd name="T33" fmla="*/ 826 h 1200"/>
                                <a:gd name="T34" fmla="*/ 230 w 691"/>
                                <a:gd name="T35" fmla="*/ 802 h 1200"/>
                                <a:gd name="T36" fmla="*/ 245 w 691"/>
                                <a:gd name="T37" fmla="*/ 778 h 1200"/>
                                <a:gd name="T38" fmla="*/ 259 w 691"/>
                                <a:gd name="T39" fmla="*/ 754 h 1200"/>
                                <a:gd name="T40" fmla="*/ 269 w 691"/>
                                <a:gd name="T41" fmla="*/ 735 h 1200"/>
                                <a:gd name="T42" fmla="*/ 283 w 691"/>
                                <a:gd name="T43" fmla="*/ 711 h 1200"/>
                                <a:gd name="T44" fmla="*/ 297 w 691"/>
                                <a:gd name="T45" fmla="*/ 687 h 1200"/>
                                <a:gd name="T46" fmla="*/ 307 w 691"/>
                                <a:gd name="T47" fmla="*/ 667 h 1200"/>
                                <a:gd name="T48" fmla="*/ 321 w 691"/>
                                <a:gd name="T49" fmla="*/ 643 h 1200"/>
                                <a:gd name="T50" fmla="*/ 336 w 691"/>
                                <a:gd name="T51" fmla="*/ 619 h 1200"/>
                                <a:gd name="T52" fmla="*/ 350 w 691"/>
                                <a:gd name="T53" fmla="*/ 595 h 1200"/>
                                <a:gd name="T54" fmla="*/ 360 w 691"/>
                                <a:gd name="T55" fmla="*/ 576 h 1200"/>
                                <a:gd name="T56" fmla="*/ 374 w 691"/>
                                <a:gd name="T57" fmla="*/ 552 h 1200"/>
                                <a:gd name="T58" fmla="*/ 389 w 691"/>
                                <a:gd name="T59" fmla="*/ 528 h 1200"/>
                                <a:gd name="T60" fmla="*/ 403 w 691"/>
                                <a:gd name="T61" fmla="*/ 504 h 1200"/>
                                <a:gd name="T62" fmla="*/ 413 w 691"/>
                                <a:gd name="T63" fmla="*/ 485 h 1200"/>
                                <a:gd name="T64" fmla="*/ 427 w 691"/>
                                <a:gd name="T65" fmla="*/ 461 h 1200"/>
                                <a:gd name="T66" fmla="*/ 441 w 691"/>
                                <a:gd name="T67" fmla="*/ 437 h 1200"/>
                                <a:gd name="T68" fmla="*/ 456 w 691"/>
                                <a:gd name="T69" fmla="*/ 413 h 1200"/>
                                <a:gd name="T70" fmla="*/ 465 w 691"/>
                                <a:gd name="T71" fmla="*/ 394 h 1200"/>
                                <a:gd name="T72" fmla="*/ 480 w 691"/>
                                <a:gd name="T73" fmla="*/ 370 h 1200"/>
                                <a:gd name="T74" fmla="*/ 494 w 691"/>
                                <a:gd name="T75" fmla="*/ 346 h 1200"/>
                                <a:gd name="T76" fmla="*/ 509 w 691"/>
                                <a:gd name="T77" fmla="*/ 322 h 1200"/>
                                <a:gd name="T78" fmla="*/ 518 w 691"/>
                                <a:gd name="T79" fmla="*/ 303 h 1200"/>
                                <a:gd name="T80" fmla="*/ 533 w 691"/>
                                <a:gd name="T81" fmla="*/ 279 h 1200"/>
                                <a:gd name="T82" fmla="*/ 547 w 691"/>
                                <a:gd name="T83" fmla="*/ 255 h 1200"/>
                                <a:gd name="T84" fmla="*/ 561 w 691"/>
                                <a:gd name="T85" fmla="*/ 231 h 1200"/>
                                <a:gd name="T86" fmla="*/ 571 w 691"/>
                                <a:gd name="T87" fmla="*/ 211 h 1200"/>
                                <a:gd name="T88" fmla="*/ 585 w 691"/>
                                <a:gd name="T89" fmla="*/ 187 h 1200"/>
                                <a:gd name="T90" fmla="*/ 600 w 691"/>
                                <a:gd name="T91" fmla="*/ 163 h 1200"/>
                                <a:gd name="T92" fmla="*/ 614 w 691"/>
                                <a:gd name="T93" fmla="*/ 139 h 1200"/>
                                <a:gd name="T94" fmla="*/ 624 w 691"/>
                                <a:gd name="T95" fmla="*/ 120 h 1200"/>
                                <a:gd name="T96" fmla="*/ 638 w 691"/>
                                <a:gd name="T97" fmla="*/ 96 h 1200"/>
                                <a:gd name="T98" fmla="*/ 653 w 691"/>
                                <a:gd name="T99" fmla="*/ 72 h 1200"/>
                                <a:gd name="T100" fmla="*/ 667 w 691"/>
                                <a:gd name="T101" fmla="*/ 48 h 1200"/>
                                <a:gd name="T102" fmla="*/ 677 w 691"/>
                                <a:gd name="T103" fmla="*/ 29 h 1200"/>
                                <a:gd name="T104" fmla="*/ 691 w 691"/>
                                <a:gd name="T105" fmla="*/ 5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91" h="1200">
                                  <a:moveTo>
                                    <a:pt x="0" y="1200"/>
                                  </a:moveTo>
                                  <a:lnTo>
                                    <a:pt x="0" y="1195"/>
                                  </a:lnTo>
                                  <a:lnTo>
                                    <a:pt x="5" y="1191"/>
                                  </a:lnTo>
                                  <a:lnTo>
                                    <a:pt x="5" y="1186"/>
                                  </a:lnTo>
                                  <a:lnTo>
                                    <a:pt x="10" y="1181"/>
                                  </a:lnTo>
                                  <a:lnTo>
                                    <a:pt x="14" y="1176"/>
                                  </a:lnTo>
                                  <a:lnTo>
                                    <a:pt x="14" y="1171"/>
                                  </a:lnTo>
                                  <a:lnTo>
                                    <a:pt x="19" y="1167"/>
                                  </a:lnTo>
                                  <a:lnTo>
                                    <a:pt x="19" y="1162"/>
                                  </a:lnTo>
                                  <a:lnTo>
                                    <a:pt x="29" y="1152"/>
                                  </a:lnTo>
                                  <a:lnTo>
                                    <a:pt x="29" y="1147"/>
                                  </a:lnTo>
                                  <a:lnTo>
                                    <a:pt x="34" y="1143"/>
                                  </a:lnTo>
                                  <a:lnTo>
                                    <a:pt x="34" y="1138"/>
                                  </a:lnTo>
                                  <a:lnTo>
                                    <a:pt x="38" y="1133"/>
                                  </a:lnTo>
                                  <a:lnTo>
                                    <a:pt x="38" y="1128"/>
                                  </a:lnTo>
                                  <a:lnTo>
                                    <a:pt x="48" y="1119"/>
                                  </a:lnTo>
                                  <a:lnTo>
                                    <a:pt x="48" y="1114"/>
                                  </a:lnTo>
                                  <a:lnTo>
                                    <a:pt x="53" y="1109"/>
                                  </a:lnTo>
                                  <a:lnTo>
                                    <a:pt x="53" y="1104"/>
                                  </a:lnTo>
                                  <a:lnTo>
                                    <a:pt x="58" y="1099"/>
                                  </a:lnTo>
                                  <a:lnTo>
                                    <a:pt x="58" y="1095"/>
                                  </a:lnTo>
                                  <a:lnTo>
                                    <a:pt x="67" y="1085"/>
                                  </a:lnTo>
                                  <a:lnTo>
                                    <a:pt x="67" y="1080"/>
                                  </a:lnTo>
                                  <a:lnTo>
                                    <a:pt x="72" y="1075"/>
                                  </a:lnTo>
                                  <a:lnTo>
                                    <a:pt x="72" y="1071"/>
                                  </a:lnTo>
                                  <a:lnTo>
                                    <a:pt x="77" y="1066"/>
                                  </a:lnTo>
                                  <a:lnTo>
                                    <a:pt x="77" y="1061"/>
                                  </a:lnTo>
                                  <a:lnTo>
                                    <a:pt x="86" y="1051"/>
                                  </a:lnTo>
                                  <a:lnTo>
                                    <a:pt x="86" y="1047"/>
                                  </a:lnTo>
                                  <a:lnTo>
                                    <a:pt x="91" y="1042"/>
                                  </a:lnTo>
                                  <a:lnTo>
                                    <a:pt x="91" y="1037"/>
                                  </a:lnTo>
                                  <a:lnTo>
                                    <a:pt x="101" y="1027"/>
                                  </a:lnTo>
                                  <a:lnTo>
                                    <a:pt x="101" y="1023"/>
                                  </a:lnTo>
                                  <a:lnTo>
                                    <a:pt x="105" y="1018"/>
                                  </a:lnTo>
                                  <a:lnTo>
                                    <a:pt x="105" y="1013"/>
                                  </a:lnTo>
                                  <a:lnTo>
                                    <a:pt x="110" y="1008"/>
                                  </a:lnTo>
                                  <a:lnTo>
                                    <a:pt x="110" y="1003"/>
                                  </a:lnTo>
                                  <a:lnTo>
                                    <a:pt x="120" y="994"/>
                                  </a:lnTo>
                                  <a:lnTo>
                                    <a:pt x="120" y="989"/>
                                  </a:lnTo>
                                  <a:lnTo>
                                    <a:pt x="125" y="984"/>
                                  </a:lnTo>
                                  <a:lnTo>
                                    <a:pt x="125" y="979"/>
                                  </a:lnTo>
                                  <a:lnTo>
                                    <a:pt x="129" y="975"/>
                                  </a:lnTo>
                                  <a:lnTo>
                                    <a:pt x="129" y="970"/>
                                  </a:lnTo>
                                  <a:lnTo>
                                    <a:pt x="139" y="960"/>
                                  </a:lnTo>
                                  <a:lnTo>
                                    <a:pt x="139" y="955"/>
                                  </a:lnTo>
                                  <a:lnTo>
                                    <a:pt x="144" y="951"/>
                                  </a:lnTo>
                                  <a:lnTo>
                                    <a:pt x="144" y="946"/>
                                  </a:lnTo>
                                  <a:lnTo>
                                    <a:pt x="153" y="936"/>
                                  </a:lnTo>
                                  <a:lnTo>
                                    <a:pt x="153" y="931"/>
                                  </a:lnTo>
                                  <a:lnTo>
                                    <a:pt x="158" y="927"/>
                                  </a:lnTo>
                                  <a:lnTo>
                                    <a:pt x="158" y="922"/>
                                  </a:lnTo>
                                  <a:lnTo>
                                    <a:pt x="163" y="917"/>
                                  </a:lnTo>
                                  <a:lnTo>
                                    <a:pt x="163" y="912"/>
                                  </a:lnTo>
                                  <a:lnTo>
                                    <a:pt x="173" y="903"/>
                                  </a:lnTo>
                                  <a:lnTo>
                                    <a:pt x="173" y="898"/>
                                  </a:lnTo>
                                  <a:lnTo>
                                    <a:pt x="177" y="893"/>
                                  </a:lnTo>
                                  <a:lnTo>
                                    <a:pt x="177" y="888"/>
                                  </a:lnTo>
                                  <a:lnTo>
                                    <a:pt x="182" y="883"/>
                                  </a:lnTo>
                                  <a:lnTo>
                                    <a:pt x="182" y="879"/>
                                  </a:lnTo>
                                  <a:lnTo>
                                    <a:pt x="192" y="869"/>
                                  </a:lnTo>
                                  <a:lnTo>
                                    <a:pt x="192" y="864"/>
                                  </a:lnTo>
                                  <a:lnTo>
                                    <a:pt x="197" y="859"/>
                                  </a:lnTo>
                                  <a:lnTo>
                                    <a:pt x="197" y="855"/>
                                  </a:lnTo>
                                  <a:lnTo>
                                    <a:pt x="206" y="845"/>
                                  </a:lnTo>
                                  <a:lnTo>
                                    <a:pt x="206" y="840"/>
                                  </a:lnTo>
                                  <a:lnTo>
                                    <a:pt x="211" y="835"/>
                                  </a:lnTo>
                                  <a:lnTo>
                                    <a:pt x="211" y="831"/>
                                  </a:lnTo>
                                  <a:lnTo>
                                    <a:pt x="216" y="826"/>
                                  </a:lnTo>
                                  <a:lnTo>
                                    <a:pt x="216" y="821"/>
                                  </a:lnTo>
                                  <a:lnTo>
                                    <a:pt x="225" y="811"/>
                                  </a:lnTo>
                                  <a:lnTo>
                                    <a:pt x="225" y="807"/>
                                  </a:lnTo>
                                  <a:lnTo>
                                    <a:pt x="230" y="802"/>
                                  </a:lnTo>
                                  <a:lnTo>
                                    <a:pt x="230" y="797"/>
                                  </a:lnTo>
                                  <a:lnTo>
                                    <a:pt x="235" y="792"/>
                                  </a:lnTo>
                                  <a:lnTo>
                                    <a:pt x="235" y="787"/>
                                  </a:lnTo>
                                  <a:lnTo>
                                    <a:pt x="245" y="778"/>
                                  </a:lnTo>
                                  <a:lnTo>
                                    <a:pt x="245" y="773"/>
                                  </a:lnTo>
                                  <a:lnTo>
                                    <a:pt x="249" y="768"/>
                                  </a:lnTo>
                                  <a:lnTo>
                                    <a:pt x="249" y="763"/>
                                  </a:lnTo>
                                  <a:lnTo>
                                    <a:pt x="259" y="754"/>
                                  </a:lnTo>
                                  <a:lnTo>
                                    <a:pt x="259" y="749"/>
                                  </a:lnTo>
                                  <a:lnTo>
                                    <a:pt x="264" y="744"/>
                                  </a:lnTo>
                                  <a:lnTo>
                                    <a:pt x="264" y="739"/>
                                  </a:lnTo>
                                  <a:lnTo>
                                    <a:pt x="269" y="735"/>
                                  </a:lnTo>
                                  <a:lnTo>
                                    <a:pt x="269" y="730"/>
                                  </a:lnTo>
                                  <a:lnTo>
                                    <a:pt x="278" y="720"/>
                                  </a:lnTo>
                                  <a:lnTo>
                                    <a:pt x="278" y="715"/>
                                  </a:lnTo>
                                  <a:lnTo>
                                    <a:pt x="283" y="711"/>
                                  </a:lnTo>
                                  <a:lnTo>
                                    <a:pt x="283" y="706"/>
                                  </a:lnTo>
                                  <a:lnTo>
                                    <a:pt x="288" y="701"/>
                                  </a:lnTo>
                                  <a:lnTo>
                                    <a:pt x="288" y="696"/>
                                  </a:lnTo>
                                  <a:lnTo>
                                    <a:pt x="297" y="687"/>
                                  </a:lnTo>
                                  <a:lnTo>
                                    <a:pt x="297" y="682"/>
                                  </a:lnTo>
                                  <a:lnTo>
                                    <a:pt x="302" y="677"/>
                                  </a:lnTo>
                                  <a:lnTo>
                                    <a:pt x="302" y="672"/>
                                  </a:lnTo>
                                  <a:lnTo>
                                    <a:pt x="307" y="667"/>
                                  </a:lnTo>
                                  <a:lnTo>
                                    <a:pt x="307" y="663"/>
                                  </a:lnTo>
                                  <a:lnTo>
                                    <a:pt x="317" y="653"/>
                                  </a:lnTo>
                                  <a:lnTo>
                                    <a:pt x="317" y="648"/>
                                  </a:lnTo>
                                  <a:lnTo>
                                    <a:pt x="321" y="643"/>
                                  </a:lnTo>
                                  <a:lnTo>
                                    <a:pt x="321" y="639"/>
                                  </a:lnTo>
                                  <a:lnTo>
                                    <a:pt x="331" y="629"/>
                                  </a:lnTo>
                                  <a:lnTo>
                                    <a:pt x="331" y="624"/>
                                  </a:lnTo>
                                  <a:lnTo>
                                    <a:pt x="336" y="619"/>
                                  </a:lnTo>
                                  <a:lnTo>
                                    <a:pt x="336" y="615"/>
                                  </a:lnTo>
                                  <a:lnTo>
                                    <a:pt x="341" y="610"/>
                                  </a:lnTo>
                                  <a:lnTo>
                                    <a:pt x="341" y="605"/>
                                  </a:lnTo>
                                  <a:lnTo>
                                    <a:pt x="350" y="595"/>
                                  </a:lnTo>
                                  <a:lnTo>
                                    <a:pt x="350" y="591"/>
                                  </a:lnTo>
                                  <a:lnTo>
                                    <a:pt x="355" y="586"/>
                                  </a:lnTo>
                                  <a:lnTo>
                                    <a:pt x="355" y="581"/>
                                  </a:lnTo>
                                  <a:lnTo>
                                    <a:pt x="360" y="576"/>
                                  </a:lnTo>
                                  <a:lnTo>
                                    <a:pt x="360" y="571"/>
                                  </a:lnTo>
                                  <a:lnTo>
                                    <a:pt x="369" y="562"/>
                                  </a:lnTo>
                                  <a:lnTo>
                                    <a:pt x="369" y="557"/>
                                  </a:lnTo>
                                  <a:lnTo>
                                    <a:pt x="374" y="552"/>
                                  </a:lnTo>
                                  <a:lnTo>
                                    <a:pt x="374" y="547"/>
                                  </a:lnTo>
                                  <a:lnTo>
                                    <a:pt x="384" y="538"/>
                                  </a:lnTo>
                                  <a:lnTo>
                                    <a:pt x="384" y="533"/>
                                  </a:lnTo>
                                  <a:lnTo>
                                    <a:pt x="389" y="528"/>
                                  </a:lnTo>
                                  <a:lnTo>
                                    <a:pt x="389" y="523"/>
                                  </a:lnTo>
                                  <a:lnTo>
                                    <a:pt x="393" y="519"/>
                                  </a:lnTo>
                                  <a:lnTo>
                                    <a:pt x="393" y="514"/>
                                  </a:lnTo>
                                  <a:lnTo>
                                    <a:pt x="403" y="504"/>
                                  </a:lnTo>
                                  <a:lnTo>
                                    <a:pt x="403" y="499"/>
                                  </a:lnTo>
                                  <a:lnTo>
                                    <a:pt x="408" y="495"/>
                                  </a:lnTo>
                                  <a:lnTo>
                                    <a:pt x="408" y="490"/>
                                  </a:lnTo>
                                  <a:lnTo>
                                    <a:pt x="413" y="485"/>
                                  </a:lnTo>
                                  <a:lnTo>
                                    <a:pt x="413" y="480"/>
                                  </a:lnTo>
                                  <a:lnTo>
                                    <a:pt x="422" y="471"/>
                                  </a:lnTo>
                                  <a:lnTo>
                                    <a:pt x="422" y="466"/>
                                  </a:lnTo>
                                  <a:lnTo>
                                    <a:pt x="427" y="461"/>
                                  </a:lnTo>
                                  <a:lnTo>
                                    <a:pt x="427" y="456"/>
                                  </a:lnTo>
                                  <a:lnTo>
                                    <a:pt x="437" y="447"/>
                                  </a:lnTo>
                                  <a:lnTo>
                                    <a:pt x="437" y="442"/>
                                  </a:lnTo>
                                  <a:lnTo>
                                    <a:pt x="441" y="437"/>
                                  </a:lnTo>
                                  <a:lnTo>
                                    <a:pt x="441" y="432"/>
                                  </a:lnTo>
                                  <a:lnTo>
                                    <a:pt x="446" y="427"/>
                                  </a:lnTo>
                                  <a:lnTo>
                                    <a:pt x="446" y="423"/>
                                  </a:lnTo>
                                  <a:lnTo>
                                    <a:pt x="456" y="413"/>
                                  </a:lnTo>
                                  <a:lnTo>
                                    <a:pt x="456" y="408"/>
                                  </a:lnTo>
                                  <a:lnTo>
                                    <a:pt x="461" y="403"/>
                                  </a:lnTo>
                                  <a:lnTo>
                                    <a:pt x="461" y="399"/>
                                  </a:lnTo>
                                  <a:lnTo>
                                    <a:pt x="465" y="394"/>
                                  </a:lnTo>
                                  <a:lnTo>
                                    <a:pt x="465" y="389"/>
                                  </a:lnTo>
                                  <a:lnTo>
                                    <a:pt x="475" y="379"/>
                                  </a:lnTo>
                                  <a:lnTo>
                                    <a:pt x="475" y="375"/>
                                  </a:lnTo>
                                  <a:lnTo>
                                    <a:pt x="480" y="370"/>
                                  </a:lnTo>
                                  <a:lnTo>
                                    <a:pt x="480" y="365"/>
                                  </a:lnTo>
                                  <a:lnTo>
                                    <a:pt x="489" y="355"/>
                                  </a:lnTo>
                                  <a:lnTo>
                                    <a:pt x="489" y="351"/>
                                  </a:lnTo>
                                  <a:lnTo>
                                    <a:pt x="494" y="346"/>
                                  </a:lnTo>
                                  <a:lnTo>
                                    <a:pt x="494" y="341"/>
                                  </a:lnTo>
                                  <a:lnTo>
                                    <a:pt x="499" y="336"/>
                                  </a:lnTo>
                                  <a:lnTo>
                                    <a:pt x="499" y="331"/>
                                  </a:lnTo>
                                  <a:lnTo>
                                    <a:pt x="509" y="322"/>
                                  </a:lnTo>
                                  <a:lnTo>
                                    <a:pt x="509" y="317"/>
                                  </a:lnTo>
                                  <a:lnTo>
                                    <a:pt x="513" y="312"/>
                                  </a:lnTo>
                                  <a:lnTo>
                                    <a:pt x="513" y="307"/>
                                  </a:lnTo>
                                  <a:lnTo>
                                    <a:pt x="518" y="303"/>
                                  </a:lnTo>
                                  <a:lnTo>
                                    <a:pt x="518" y="298"/>
                                  </a:lnTo>
                                  <a:lnTo>
                                    <a:pt x="528" y="288"/>
                                  </a:lnTo>
                                  <a:lnTo>
                                    <a:pt x="528" y="283"/>
                                  </a:lnTo>
                                  <a:lnTo>
                                    <a:pt x="533" y="279"/>
                                  </a:lnTo>
                                  <a:lnTo>
                                    <a:pt x="533" y="274"/>
                                  </a:lnTo>
                                  <a:lnTo>
                                    <a:pt x="542" y="264"/>
                                  </a:lnTo>
                                  <a:lnTo>
                                    <a:pt x="542" y="259"/>
                                  </a:lnTo>
                                  <a:lnTo>
                                    <a:pt x="547" y="255"/>
                                  </a:lnTo>
                                  <a:lnTo>
                                    <a:pt x="547" y="250"/>
                                  </a:lnTo>
                                  <a:lnTo>
                                    <a:pt x="552" y="245"/>
                                  </a:lnTo>
                                  <a:lnTo>
                                    <a:pt x="552" y="240"/>
                                  </a:lnTo>
                                  <a:lnTo>
                                    <a:pt x="561" y="231"/>
                                  </a:lnTo>
                                  <a:lnTo>
                                    <a:pt x="561" y="226"/>
                                  </a:lnTo>
                                  <a:lnTo>
                                    <a:pt x="566" y="221"/>
                                  </a:lnTo>
                                  <a:lnTo>
                                    <a:pt x="566" y="216"/>
                                  </a:lnTo>
                                  <a:lnTo>
                                    <a:pt x="571" y="211"/>
                                  </a:lnTo>
                                  <a:lnTo>
                                    <a:pt x="571" y="207"/>
                                  </a:lnTo>
                                  <a:lnTo>
                                    <a:pt x="581" y="197"/>
                                  </a:lnTo>
                                  <a:lnTo>
                                    <a:pt x="581" y="192"/>
                                  </a:lnTo>
                                  <a:lnTo>
                                    <a:pt x="585" y="187"/>
                                  </a:lnTo>
                                  <a:lnTo>
                                    <a:pt x="585" y="183"/>
                                  </a:lnTo>
                                  <a:lnTo>
                                    <a:pt x="590" y="178"/>
                                  </a:lnTo>
                                  <a:lnTo>
                                    <a:pt x="590" y="173"/>
                                  </a:lnTo>
                                  <a:lnTo>
                                    <a:pt x="600" y="163"/>
                                  </a:lnTo>
                                  <a:lnTo>
                                    <a:pt x="600" y="159"/>
                                  </a:lnTo>
                                  <a:lnTo>
                                    <a:pt x="605" y="154"/>
                                  </a:lnTo>
                                  <a:lnTo>
                                    <a:pt x="605" y="149"/>
                                  </a:lnTo>
                                  <a:lnTo>
                                    <a:pt x="614" y="139"/>
                                  </a:lnTo>
                                  <a:lnTo>
                                    <a:pt x="614" y="135"/>
                                  </a:lnTo>
                                  <a:lnTo>
                                    <a:pt x="619" y="130"/>
                                  </a:lnTo>
                                  <a:lnTo>
                                    <a:pt x="619" y="125"/>
                                  </a:lnTo>
                                  <a:lnTo>
                                    <a:pt x="624" y="120"/>
                                  </a:lnTo>
                                  <a:lnTo>
                                    <a:pt x="624" y="115"/>
                                  </a:lnTo>
                                  <a:lnTo>
                                    <a:pt x="633" y="106"/>
                                  </a:lnTo>
                                  <a:lnTo>
                                    <a:pt x="633" y="101"/>
                                  </a:lnTo>
                                  <a:lnTo>
                                    <a:pt x="638" y="96"/>
                                  </a:lnTo>
                                  <a:lnTo>
                                    <a:pt x="638" y="91"/>
                                  </a:lnTo>
                                  <a:lnTo>
                                    <a:pt x="643" y="87"/>
                                  </a:lnTo>
                                  <a:lnTo>
                                    <a:pt x="643" y="82"/>
                                  </a:lnTo>
                                  <a:lnTo>
                                    <a:pt x="653" y="72"/>
                                  </a:lnTo>
                                  <a:lnTo>
                                    <a:pt x="653" y="67"/>
                                  </a:lnTo>
                                  <a:lnTo>
                                    <a:pt x="657" y="63"/>
                                  </a:lnTo>
                                  <a:lnTo>
                                    <a:pt x="657" y="58"/>
                                  </a:lnTo>
                                  <a:lnTo>
                                    <a:pt x="667" y="48"/>
                                  </a:lnTo>
                                  <a:lnTo>
                                    <a:pt x="667" y="43"/>
                                  </a:lnTo>
                                  <a:lnTo>
                                    <a:pt x="672" y="39"/>
                                  </a:lnTo>
                                  <a:lnTo>
                                    <a:pt x="672" y="34"/>
                                  </a:lnTo>
                                  <a:lnTo>
                                    <a:pt x="677" y="29"/>
                                  </a:lnTo>
                                  <a:lnTo>
                                    <a:pt x="677" y="24"/>
                                  </a:lnTo>
                                  <a:lnTo>
                                    <a:pt x="686" y="15"/>
                                  </a:lnTo>
                                  <a:lnTo>
                                    <a:pt x="686" y="10"/>
                                  </a:lnTo>
                                  <a:lnTo>
                                    <a:pt x="691" y="5"/>
                                  </a:lnTo>
                                  <a:lnTo>
                                    <a:pt x="69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3" name="Freeform 2602"/>
                          <wps:cNvSpPr>
                            <a:spLocks/>
                          </wps:cNvSpPr>
                          <wps:spPr bwMode="auto">
                            <a:xfrm>
                              <a:off x="3239" y="504"/>
                              <a:ext cx="250" cy="432"/>
                            </a:xfrm>
                            <a:custGeom>
                              <a:avLst/>
                              <a:gdLst>
                                <a:gd name="T0" fmla="*/ 10 w 250"/>
                                <a:gd name="T1" fmla="*/ 422 h 432"/>
                                <a:gd name="T2" fmla="*/ 15 w 250"/>
                                <a:gd name="T3" fmla="*/ 413 h 432"/>
                                <a:gd name="T4" fmla="*/ 20 w 250"/>
                                <a:gd name="T5" fmla="*/ 403 h 432"/>
                                <a:gd name="T6" fmla="*/ 29 w 250"/>
                                <a:gd name="T7" fmla="*/ 389 h 432"/>
                                <a:gd name="T8" fmla="*/ 34 w 250"/>
                                <a:gd name="T9" fmla="*/ 379 h 432"/>
                                <a:gd name="T10" fmla="*/ 44 w 250"/>
                                <a:gd name="T11" fmla="*/ 365 h 432"/>
                                <a:gd name="T12" fmla="*/ 48 w 250"/>
                                <a:gd name="T13" fmla="*/ 355 h 432"/>
                                <a:gd name="T14" fmla="*/ 53 w 250"/>
                                <a:gd name="T15" fmla="*/ 346 h 432"/>
                                <a:gd name="T16" fmla="*/ 63 w 250"/>
                                <a:gd name="T17" fmla="*/ 331 h 432"/>
                                <a:gd name="T18" fmla="*/ 68 w 250"/>
                                <a:gd name="T19" fmla="*/ 322 h 432"/>
                                <a:gd name="T20" fmla="*/ 72 w 250"/>
                                <a:gd name="T21" fmla="*/ 312 h 432"/>
                                <a:gd name="T22" fmla="*/ 82 w 250"/>
                                <a:gd name="T23" fmla="*/ 298 h 432"/>
                                <a:gd name="T24" fmla="*/ 87 w 250"/>
                                <a:gd name="T25" fmla="*/ 288 h 432"/>
                                <a:gd name="T26" fmla="*/ 96 w 250"/>
                                <a:gd name="T27" fmla="*/ 274 h 432"/>
                                <a:gd name="T28" fmla="*/ 101 w 250"/>
                                <a:gd name="T29" fmla="*/ 264 h 432"/>
                                <a:gd name="T30" fmla="*/ 106 w 250"/>
                                <a:gd name="T31" fmla="*/ 254 h 432"/>
                                <a:gd name="T32" fmla="*/ 116 w 250"/>
                                <a:gd name="T33" fmla="*/ 240 h 432"/>
                                <a:gd name="T34" fmla="*/ 120 w 250"/>
                                <a:gd name="T35" fmla="*/ 230 h 432"/>
                                <a:gd name="T36" fmla="*/ 125 w 250"/>
                                <a:gd name="T37" fmla="*/ 221 h 432"/>
                                <a:gd name="T38" fmla="*/ 135 w 250"/>
                                <a:gd name="T39" fmla="*/ 206 h 432"/>
                                <a:gd name="T40" fmla="*/ 140 w 250"/>
                                <a:gd name="T41" fmla="*/ 197 h 432"/>
                                <a:gd name="T42" fmla="*/ 144 w 250"/>
                                <a:gd name="T43" fmla="*/ 187 h 432"/>
                                <a:gd name="T44" fmla="*/ 154 w 250"/>
                                <a:gd name="T45" fmla="*/ 173 h 432"/>
                                <a:gd name="T46" fmla="*/ 159 w 250"/>
                                <a:gd name="T47" fmla="*/ 163 h 432"/>
                                <a:gd name="T48" fmla="*/ 168 w 250"/>
                                <a:gd name="T49" fmla="*/ 149 h 432"/>
                                <a:gd name="T50" fmla="*/ 173 w 250"/>
                                <a:gd name="T51" fmla="*/ 139 h 432"/>
                                <a:gd name="T52" fmla="*/ 178 w 250"/>
                                <a:gd name="T53" fmla="*/ 130 h 432"/>
                                <a:gd name="T54" fmla="*/ 188 w 250"/>
                                <a:gd name="T55" fmla="*/ 115 h 432"/>
                                <a:gd name="T56" fmla="*/ 192 w 250"/>
                                <a:gd name="T57" fmla="*/ 106 h 432"/>
                                <a:gd name="T58" fmla="*/ 197 w 250"/>
                                <a:gd name="T59" fmla="*/ 96 h 432"/>
                                <a:gd name="T60" fmla="*/ 207 w 250"/>
                                <a:gd name="T61" fmla="*/ 82 h 432"/>
                                <a:gd name="T62" fmla="*/ 212 w 250"/>
                                <a:gd name="T63" fmla="*/ 72 h 432"/>
                                <a:gd name="T64" fmla="*/ 221 w 250"/>
                                <a:gd name="T65" fmla="*/ 58 h 432"/>
                                <a:gd name="T66" fmla="*/ 226 w 250"/>
                                <a:gd name="T67" fmla="*/ 48 h 432"/>
                                <a:gd name="T68" fmla="*/ 231 w 250"/>
                                <a:gd name="T69" fmla="*/ 38 h 432"/>
                                <a:gd name="T70" fmla="*/ 240 w 250"/>
                                <a:gd name="T71" fmla="*/ 24 h 432"/>
                                <a:gd name="T72" fmla="*/ 245 w 250"/>
                                <a:gd name="T73" fmla="*/ 14 h 432"/>
                                <a:gd name="T74" fmla="*/ 250 w 250"/>
                                <a:gd name="T75" fmla="*/ 5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50" h="432">
                                  <a:moveTo>
                                    <a:pt x="0" y="432"/>
                                  </a:moveTo>
                                  <a:lnTo>
                                    <a:pt x="10" y="422"/>
                                  </a:lnTo>
                                  <a:lnTo>
                                    <a:pt x="10" y="418"/>
                                  </a:lnTo>
                                  <a:lnTo>
                                    <a:pt x="15" y="413"/>
                                  </a:lnTo>
                                  <a:lnTo>
                                    <a:pt x="15" y="408"/>
                                  </a:lnTo>
                                  <a:lnTo>
                                    <a:pt x="20" y="403"/>
                                  </a:lnTo>
                                  <a:lnTo>
                                    <a:pt x="20" y="398"/>
                                  </a:lnTo>
                                  <a:lnTo>
                                    <a:pt x="29" y="389"/>
                                  </a:lnTo>
                                  <a:lnTo>
                                    <a:pt x="29" y="384"/>
                                  </a:lnTo>
                                  <a:lnTo>
                                    <a:pt x="34" y="379"/>
                                  </a:lnTo>
                                  <a:lnTo>
                                    <a:pt x="34" y="374"/>
                                  </a:lnTo>
                                  <a:lnTo>
                                    <a:pt x="44" y="365"/>
                                  </a:lnTo>
                                  <a:lnTo>
                                    <a:pt x="44" y="360"/>
                                  </a:lnTo>
                                  <a:lnTo>
                                    <a:pt x="48" y="355"/>
                                  </a:lnTo>
                                  <a:lnTo>
                                    <a:pt x="48" y="350"/>
                                  </a:lnTo>
                                  <a:lnTo>
                                    <a:pt x="53" y="346"/>
                                  </a:lnTo>
                                  <a:lnTo>
                                    <a:pt x="53" y="341"/>
                                  </a:lnTo>
                                  <a:lnTo>
                                    <a:pt x="63" y="331"/>
                                  </a:lnTo>
                                  <a:lnTo>
                                    <a:pt x="63" y="326"/>
                                  </a:lnTo>
                                  <a:lnTo>
                                    <a:pt x="68" y="322"/>
                                  </a:lnTo>
                                  <a:lnTo>
                                    <a:pt x="68" y="317"/>
                                  </a:lnTo>
                                  <a:lnTo>
                                    <a:pt x="72" y="312"/>
                                  </a:lnTo>
                                  <a:lnTo>
                                    <a:pt x="72" y="307"/>
                                  </a:lnTo>
                                  <a:lnTo>
                                    <a:pt x="82" y="298"/>
                                  </a:lnTo>
                                  <a:lnTo>
                                    <a:pt x="82" y="293"/>
                                  </a:lnTo>
                                  <a:lnTo>
                                    <a:pt x="87" y="288"/>
                                  </a:lnTo>
                                  <a:lnTo>
                                    <a:pt x="87" y="283"/>
                                  </a:lnTo>
                                  <a:lnTo>
                                    <a:pt x="96" y="274"/>
                                  </a:lnTo>
                                  <a:lnTo>
                                    <a:pt x="96" y="269"/>
                                  </a:lnTo>
                                  <a:lnTo>
                                    <a:pt x="101" y="264"/>
                                  </a:lnTo>
                                  <a:lnTo>
                                    <a:pt x="101" y="259"/>
                                  </a:lnTo>
                                  <a:lnTo>
                                    <a:pt x="106" y="254"/>
                                  </a:lnTo>
                                  <a:lnTo>
                                    <a:pt x="106" y="250"/>
                                  </a:lnTo>
                                  <a:lnTo>
                                    <a:pt x="116" y="240"/>
                                  </a:lnTo>
                                  <a:lnTo>
                                    <a:pt x="116" y="235"/>
                                  </a:lnTo>
                                  <a:lnTo>
                                    <a:pt x="120" y="230"/>
                                  </a:lnTo>
                                  <a:lnTo>
                                    <a:pt x="120" y="226"/>
                                  </a:lnTo>
                                  <a:lnTo>
                                    <a:pt x="125" y="221"/>
                                  </a:lnTo>
                                  <a:lnTo>
                                    <a:pt x="125" y="216"/>
                                  </a:lnTo>
                                  <a:lnTo>
                                    <a:pt x="135" y="206"/>
                                  </a:lnTo>
                                  <a:lnTo>
                                    <a:pt x="135" y="202"/>
                                  </a:lnTo>
                                  <a:lnTo>
                                    <a:pt x="140" y="197"/>
                                  </a:lnTo>
                                  <a:lnTo>
                                    <a:pt x="140" y="192"/>
                                  </a:lnTo>
                                  <a:lnTo>
                                    <a:pt x="144" y="187"/>
                                  </a:lnTo>
                                  <a:lnTo>
                                    <a:pt x="144" y="182"/>
                                  </a:lnTo>
                                  <a:lnTo>
                                    <a:pt x="154" y="173"/>
                                  </a:lnTo>
                                  <a:lnTo>
                                    <a:pt x="154" y="168"/>
                                  </a:lnTo>
                                  <a:lnTo>
                                    <a:pt x="159" y="163"/>
                                  </a:lnTo>
                                  <a:lnTo>
                                    <a:pt x="159" y="158"/>
                                  </a:lnTo>
                                  <a:lnTo>
                                    <a:pt x="168" y="149"/>
                                  </a:lnTo>
                                  <a:lnTo>
                                    <a:pt x="168" y="144"/>
                                  </a:lnTo>
                                  <a:lnTo>
                                    <a:pt x="173" y="139"/>
                                  </a:lnTo>
                                  <a:lnTo>
                                    <a:pt x="173" y="134"/>
                                  </a:lnTo>
                                  <a:lnTo>
                                    <a:pt x="178" y="130"/>
                                  </a:lnTo>
                                  <a:lnTo>
                                    <a:pt x="178" y="125"/>
                                  </a:lnTo>
                                  <a:lnTo>
                                    <a:pt x="188" y="115"/>
                                  </a:lnTo>
                                  <a:lnTo>
                                    <a:pt x="188" y="110"/>
                                  </a:lnTo>
                                  <a:lnTo>
                                    <a:pt x="192" y="106"/>
                                  </a:lnTo>
                                  <a:lnTo>
                                    <a:pt x="192" y="101"/>
                                  </a:lnTo>
                                  <a:lnTo>
                                    <a:pt x="197" y="96"/>
                                  </a:lnTo>
                                  <a:lnTo>
                                    <a:pt x="197" y="91"/>
                                  </a:lnTo>
                                  <a:lnTo>
                                    <a:pt x="207" y="82"/>
                                  </a:lnTo>
                                  <a:lnTo>
                                    <a:pt x="207" y="77"/>
                                  </a:lnTo>
                                  <a:lnTo>
                                    <a:pt x="212" y="72"/>
                                  </a:lnTo>
                                  <a:lnTo>
                                    <a:pt x="212" y="67"/>
                                  </a:lnTo>
                                  <a:lnTo>
                                    <a:pt x="221" y="58"/>
                                  </a:lnTo>
                                  <a:lnTo>
                                    <a:pt x="221" y="53"/>
                                  </a:lnTo>
                                  <a:lnTo>
                                    <a:pt x="226" y="48"/>
                                  </a:lnTo>
                                  <a:lnTo>
                                    <a:pt x="226" y="43"/>
                                  </a:lnTo>
                                  <a:lnTo>
                                    <a:pt x="231" y="38"/>
                                  </a:lnTo>
                                  <a:lnTo>
                                    <a:pt x="231" y="34"/>
                                  </a:lnTo>
                                  <a:lnTo>
                                    <a:pt x="240" y="24"/>
                                  </a:lnTo>
                                  <a:lnTo>
                                    <a:pt x="240" y="19"/>
                                  </a:lnTo>
                                  <a:lnTo>
                                    <a:pt x="245" y="14"/>
                                  </a:lnTo>
                                  <a:lnTo>
                                    <a:pt x="245" y="10"/>
                                  </a:lnTo>
                                  <a:lnTo>
                                    <a:pt x="250" y="5"/>
                                  </a:lnTo>
                                  <a:lnTo>
                                    <a:pt x="25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4" name="Freeform 2603"/>
                          <wps:cNvSpPr>
                            <a:spLocks/>
                          </wps:cNvSpPr>
                          <wps:spPr bwMode="auto">
                            <a:xfrm>
                              <a:off x="2716" y="1363"/>
                              <a:ext cx="485" cy="840"/>
                            </a:xfrm>
                            <a:custGeom>
                              <a:avLst/>
                              <a:gdLst>
                                <a:gd name="T0" fmla="*/ 10 w 485"/>
                                <a:gd name="T1" fmla="*/ 826 h 840"/>
                                <a:gd name="T2" fmla="*/ 19 w 485"/>
                                <a:gd name="T3" fmla="*/ 811 h 840"/>
                                <a:gd name="T4" fmla="*/ 29 w 485"/>
                                <a:gd name="T5" fmla="*/ 792 h 840"/>
                                <a:gd name="T6" fmla="*/ 39 w 485"/>
                                <a:gd name="T7" fmla="*/ 778 h 840"/>
                                <a:gd name="T8" fmla="*/ 48 w 485"/>
                                <a:gd name="T9" fmla="*/ 759 h 840"/>
                                <a:gd name="T10" fmla="*/ 58 w 485"/>
                                <a:gd name="T11" fmla="*/ 744 h 840"/>
                                <a:gd name="T12" fmla="*/ 67 w 485"/>
                                <a:gd name="T13" fmla="*/ 725 h 840"/>
                                <a:gd name="T14" fmla="*/ 82 w 485"/>
                                <a:gd name="T15" fmla="*/ 706 h 840"/>
                                <a:gd name="T16" fmla="*/ 87 w 485"/>
                                <a:gd name="T17" fmla="*/ 691 h 840"/>
                                <a:gd name="T18" fmla="*/ 101 w 485"/>
                                <a:gd name="T19" fmla="*/ 672 h 840"/>
                                <a:gd name="T20" fmla="*/ 106 w 485"/>
                                <a:gd name="T21" fmla="*/ 658 h 840"/>
                                <a:gd name="T22" fmla="*/ 120 w 485"/>
                                <a:gd name="T23" fmla="*/ 639 h 840"/>
                                <a:gd name="T24" fmla="*/ 125 w 485"/>
                                <a:gd name="T25" fmla="*/ 624 h 840"/>
                                <a:gd name="T26" fmla="*/ 139 w 485"/>
                                <a:gd name="T27" fmla="*/ 605 h 840"/>
                                <a:gd name="T28" fmla="*/ 144 w 485"/>
                                <a:gd name="T29" fmla="*/ 591 h 840"/>
                                <a:gd name="T30" fmla="*/ 159 w 485"/>
                                <a:gd name="T31" fmla="*/ 571 h 840"/>
                                <a:gd name="T32" fmla="*/ 163 w 485"/>
                                <a:gd name="T33" fmla="*/ 557 h 840"/>
                                <a:gd name="T34" fmla="*/ 178 w 485"/>
                                <a:gd name="T35" fmla="*/ 538 h 840"/>
                                <a:gd name="T36" fmla="*/ 183 w 485"/>
                                <a:gd name="T37" fmla="*/ 523 h 840"/>
                                <a:gd name="T38" fmla="*/ 197 w 485"/>
                                <a:gd name="T39" fmla="*/ 504 h 840"/>
                                <a:gd name="T40" fmla="*/ 202 w 485"/>
                                <a:gd name="T41" fmla="*/ 490 h 840"/>
                                <a:gd name="T42" fmla="*/ 216 w 485"/>
                                <a:gd name="T43" fmla="*/ 471 h 840"/>
                                <a:gd name="T44" fmla="*/ 226 w 485"/>
                                <a:gd name="T45" fmla="*/ 451 h 840"/>
                                <a:gd name="T46" fmla="*/ 235 w 485"/>
                                <a:gd name="T47" fmla="*/ 437 h 840"/>
                                <a:gd name="T48" fmla="*/ 245 w 485"/>
                                <a:gd name="T49" fmla="*/ 418 h 840"/>
                                <a:gd name="T50" fmla="*/ 255 w 485"/>
                                <a:gd name="T51" fmla="*/ 403 h 840"/>
                                <a:gd name="T52" fmla="*/ 264 w 485"/>
                                <a:gd name="T53" fmla="*/ 384 h 840"/>
                                <a:gd name="T54" fmla="*/ 274 w 485"/>
                                <a:gd name="T55" fmla="*/ 370 h 840"/>
                                <a:gd name="T56" fmla="*/ 283 w 485"/>
                                <a:gd name="T57" fmla="*/ 351 h 840"/>
                                <a:gd name="T58" fmla="*/ 293 w 485"/>
                                <a:gd name="T59" fmla="*/ 336 h 840"/>
                                <a:gd name="T60" fmla="*/ 303 w 485"/>
                                <a:gd name="T61" fmla="*/ 317 h 840"/>
                                <a:gd name="T62" fmla="*/ 317 w 485"/>
                                <a:gd name="T63" fmla="*/ 298 h 840"/>
                                <a:gd name="T64" fmla="*/ 322 w 485"/>
                                <a:gd name="T65" fmla="*/ 283 h 840"/>
                                <a:gd name="T66" fmla="*/ 336 w 485"/>
                                <a:gd name="T67" fmla="*/ 264 h 840"/>
                                <a:gd name="T68" fmla="*/ 341 w 485"/>
                                <a:gd name="T69" fmla="*/ 250 h 840"/>
                                <a:gd name="T70" fmla="*/ 355 w 485"/>
                                <a:gd name="T71" fmla="*/ 231 h 840"/>
                                <a:gd name="T72" fmla="*/ 360 w 485"/>
                                <a:gd name="T73" fmla="*/ 216 h 840"/>
                                <a:gd name="T74" fmla="*/ 375 w 485"/>
                                <a:gd name="T75" fmla="*/ 197 h 840"/>
                                <a:gd name="T76" fmla="*/ 379 w 485"/>
                                <a:gd name="T77" fmla="*/ 183 h 840"/>
                                <a:gd name="T78" fmla="*/ 394 w 485"/>
                                <a:gd name="T79" fmla="*/ 163 h 840"/>
                                <a:gd name="T80" fmla="*/ 399 w 485"/>
                                <a:gd name="T81" fmla="*/ 149 h 840"/>
                                <a:gd name="T82" fmla="*/ 413 w 485"/>
                                <a:gd name="T83" fmla="*/ 130 h 840"/>
                                <a:gd name="T84" fmla="*/ 418 w 485"/>
                                <a:gd name="T85" fmla="*/ 115 h 840"/>
                                <a:gd name="T86" fmla="*/ 432 w 485"/>
                                <a:gd name="T87" fmla="*/ 96 h 840"/>
                                <a:gd name="T88" fmla="*/ 437 w 485"/>
                                <a:gd name="T89" fmla="*/ 82 h 840"/>
                                <a:gd name="T90" fmla="*/ 451 w 485"/>
                                <a:gd name="T91" fmla="*/ 63 h 840"/>
                                <a:gd name="T92" fmla="*/ 461 w 485"/>
                                <a:gd name="T93" fmla="*/ 43 h 840"/>
                                <a:gd name="T94" fmla="*/ 471 w 485"/>
                                <a:gd name="T95" fmla="*/ 29 h 840"/>
                                <a:gd name="T96" fmla="*/ 480 w 485"/>
                                <a:gd name="T97" fmla="*/ 1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85" h="840">
                                  <a:moveTo>
                                    <a:pt x="0" y="840"/>
                                  </a:moveTo>
                                  <a:lnTo>
                                    <a:pt x="10" y="831"/>
                                  </a:lnTo>
                                  <a:lnTo>
                                    <a:pt x="10" y="826"/>
                                  </a:lnTo>
                                  <a:lnTo>
                                    <a:pt x="15" y="821"/>
                                  </a:lnTo>
                                  <a:lnTo>
                                    <a:pt x="15" y="816"/>
                                  </a:lnTo>
                                  <a:lnTo>
                                    <a:pt x="19" y="811"/>
                                  </a:lnTo>
                                  <a:lnTo>
                                    <a:pt x="19" y="807"/>
                                  </a:lnTo>
                                  <a:lnTo>
                                    <a:pt x="29" y="797"/>
                                  </a:lnTo>
                                  <a:lnTo>
                                    <a:pt x="29" y="792"/>
                                  </a:lnTo>
                                  <a:lnTo>
                                    <a:pt x="34" y="787"/>
                                  </a:lnTo>
                                  <a:lnTo>
                                    <a:pt x="34" y="783"/>
                                  </a:lnTo>
                                  <a:lnTo>
                                    <a:pt x="39" y="778"/>
                                  </a:lnTo>
                                  <a:lnTo>
                                    <a:pt x="39" y="773"/>
                                  </a:lnTo>
                                  <a:lnTo>
                                    <a:pt x="48" y="763"/>
                                  </a:lnTo>
                                  <a:lnTo>
                                    <a:pt x="48" y="759"/>
                                  </a:lnTo>
                                  <a:lnTo>
                                    <a:pt x="53" y="754"/>
                                  </a:lnTo>
                                  <a:lnTo>
                                    <a:pt x="53" y="749"/>
                                  </a:lnTo>
                                  <a:lnTo>
                                    <a:pt x="58" y="744"/>
                                  </a:lnTo>
                                  <a:lnTo>
                                    <a:pt x="58" y="739"/>
                                  </a:lnTo>
                                  <a:lnTo>
                                    <a:pt x="67" y="730"/>
                                  </a:lnTo>
                                  <a:lnTo>
                                    <a:pt x="67" y="725"/>
                                  </a:lnTo>
                                  <a:lnTo>
                                    <a:pt x="72" y="720"/>
                                  </a:lnTo>
                                  <a:lnTo>
                                    <a:pt x="72" y="715"/>
                                  </a:lnTo>
                                  <a:lnTo>
                                    <a:pt x="82" y="706"/>
                                  </a:lnTo>
                                  <a:lnTo>
                                    <a:pt x="82" y="701"/>
                                  </a:lnTo>
                                  <a:lnTo>
                                    <a:pt x="87" y="696"/>
                                  </a:lnTo>
                                  <a:lnTo>
                                    <a:pt x="87" y="691"/>
                                  </a:lnTo>
                                  <a:lnTo>
                                    <a:pt x="91" y="687"/>
                                  </a:lnTo>
                                  <a:lnTo>
                                    <a:pt x="91" y="682"/>
                                  </a:lnTo>
                                  <a:lnTo>
                                    <a:pt x="101" y="672"/>
                                  </a:lnTo>
                                  <a:lnTo>
                                    <a:pt x="101" y="667"/>
                                  </a:lnTo>
                                  <a:lnTo>
                                    <a:pt x="106" y="663"/>
                                  </a:lnTo>
                                  <a:lnTo>
                                    <a:pt x="106" y="658"/>
                                  </a:lnTo>
                                  <a:lnTo>
                                    <a:pt x="111" y="653"/>
                                  </a:lnTo>
                                  <a:lnTo>
                                    <a:pt x="111" y="648"/>
                                  </a:lnTo>
                                  <a:lnTo>
                                    <a:pt x="120" y="639"/>
                                  </a:lnTo>
                                  <a:lnTo>
                                    <a:pt x="120" y="634"/>
                                  </a:lnTo>
                                  <a:lnTo>
                                    <a:pt x="125" y="629"/>
                                  </a:lnTo>
                                  <a:lnTo>
                                    <a:pt x="125" y="624"/>
                                  </a:lnTo>
                                  <a:lnTo>
                                    <a:pt x="130" y="619"/>
                                  </a:lnTo>
                                  <a:lnTo>
                                    <a:pt x="130" y="615"/>
                                  </a:lnTo>
                                  <a:lnTo>
                                    <a:pt x="139" y="605"/>
                                  </a:lnTo>
                                  <a:lnTo>
                                    <a:pt x="139" y="600"/>
                                  </a:lnTo>
                                  <a:lnTo>
                                    <a:pt x="144" y="595"/>
                                  </a:lnTo>
                                  <a:lnTo>
                                    <a:pt x="144" y="591"/>
                                  </a:lnTo>
                                  <a:lnTo>
                                    <a:pt x="154" y="581"/>
                                  </a:lnTo>
                                  <a:lnTo>
                                    <a:pt x="154" y="576"/>
                                  </a:lnTo>
                                  <a:lnTo>
                                    <a:pt x="159" y="571"/>
                                  </a:lnTo>
                                  <a:lnTo>
                                    <a:pt x="159" y="567"/>
                                  </a:lnTo>
                                  <a:lnTo>
                                    <a:pt x="163" y="562"/>
                                  </a:lnTo>
                                  <a:lnTo>
                                    <a:pt x="163" y="557"/>
                                  </a:lnTo>
                                  <a:lnTo>
                                    <a:pt x="173" y="547"/>
                                  </a:lnTo>
                                  <a:lnTo>
                                    <a:pt x="173" y="543"/>
                                  </a:lnTo>
                                  <a:lnTo>
                                    <a:pt x="178" y="538"/>
                                  </a:lnTo>
                                  <a:lnTo>
                                    <a:pt x="178" y="533"/>
                                  </a:lnTo>
                                  <a:lnTo>
                                    <a:pt x="183" y="528"/>
                                  </a:lnTo>
                                  <a:lnTo>
                                    <a:pt x="183" y="523"/>
                                  </a:lnTo>
                                  <a:lnTo>
                                    <a:pt x="192" y="514"/>
                                  </a:lnTo>
                                  <a:lnTo>
                                    <a:pt x="192" y="509"/>
                                  </a:lnTo>
                                  <a:lnTo>
                                    <a:pt x="197" y="504"/>
                                  </a:lnTo>
                                  <a:lnTo>
                                    <a:pt x="197" y="499"/>
                                  </a:lnTo>
                                  <a:lnTo>
                                    <a:pt x="202" y="495"/>
                                  </a:lnTo>
                                  <a:lnTo>
                                    <a:pt x="202" y="490"/>
                                  </a:lnTo>
                                  <a:lnTo>
                                    <a:pt x="211" y="480"/>
                                  </a:lnTo>
                                  <a:lnTo>
                                    <a:pt x="211" y="475"/>
                                  </a:lnTo>
                                  <a:lnTo>
                                    <a:pt x="216" y="471"/>
                                  </a:lnTo>
                                  <a:lnTo>
                                    <a:pt x="216" y="466"/>
                                  </a:lnTo>
                                  <a:lnTo>
                                    <a:pt x="226" y="456"/>
                                  </a:lnTo>
                                  <a:lnTo>
                                    <a:pt x="226" y="451"/>
                                  </a:lnTo>
                                  <a:lnTo>
                                    <a:pt x="231" y="447"/>
                                  </a:lnTo>
                                  <a:lnTo>
                                    <a:pt x="231" y="442"/>
                                  </a:lnTo>
                                  <a:lnTo>
                                    <a:pt x="235" y="437"/>
                                  </a:lnTo>
                                  <a:lnTo>
                                    <a:pt x="235" y="432"/>
                                  </a:lnTo>
                                  <a:lnTo>
                                    <a:pt x="245" y="423"/>
                                  </a:lnTo>
                                  <a:lnTo>
                                    <a:pt x="245" y="418"/>
                                  </a:lnTo>
                                  <a:lnTo>
                                    <a:pt x="250" y="413"/>
                                  </a:lnTo>
                                  <a:lnTo>
                                    <a:pt x="250" y="408"/>
                                  </a:lnTo>
                                  <a:lnTo>
                                    <a:pt x="255" y="403"/>
                                  </a:lnTo>
                                  <a:lnTo>
                                    <a:pt x="255" y="399"/>
                                  </a:lnTo>
                                  <a:lnTo>
                                    <a:pt x="264" y="389"/>
                                  </a:lnTo>
                                  <a:lnTo>
                                    <a:pt x="264" y="384"/>
                                  </a:lnTo>
                                  <a:lnTo>
                                    <a:pt x="269" y="379"/>
                                  </a:lnTo>
                                  <a:lnTo>
                                    <a:pt x="269" y="375"/>
                                  </a:lnTo>
                                  <a:lnTo>
                                    <a:pt x="274" y="370"/>
                                  </a:lnTo>
                                  <a:lnTo>
                                    <a:pt x="274" y="365"/>
                                  </a:lnTo>
                                  <a:lnTo>
                                    <a:pt x="283" y="355"/>
                                  </a:lnTo>
                                  <a:lnTo>
                                    <a:pt x="283" y="351"/>
                                  </a:lnTo>
                                  <a:lnTo>
                                    <a:pt x="288" y="346"/>
                                  </a:lnTo>
                                  <a:lnTo>
                                    <a:pt x="288" y="341"/>
                                  </a:lnTo>
                                  <a:lnTo>
                                    <a:pt x="293" y="336"/>
                                  </a:lnTo>
                                  <a:lnTo>
                                    <a:pt x="293" y="331"/>
                                  </a:lnTo>
                                  <a:lnTo>
                                    <a:pt x="303" y="322"/>
                                  </a:lnTo>
                                  <a:lnTo>
                                    <a:pt x="303" y="317"/>
                                  </a:lnTo>
                                  <a:lnTo>
                                    <a:pt x="307" y="312"/>
                                  </a:lnTo>
                                  <a:lnTo>
                                    <a:pt x="307" y="307"/>
                                  </a:lnTo>
                                  <a:lnTo>
                                    <a:pt x="317" y="298"/>
                                  </a:lnTo>
                                  <a:lnTo>
                                    <a:pt x="317" y="293"/>
                                  </a:lnTo>
                                  <a:lnTo>
                                    <a:pt x="322" y="288"/>
                                  </a:lnTo>
                                  <a:lnTo>
                                    <a:pt x="322" y="283"/>
                                  </a:lnTo>
                                  <a:lnTo>
                                    <a:pt x="327" y="279"/>
                                  </a:lnTo>
                                  <a:lnTo>
                                    <a:pt x="327" y="274"/>
                                  </a:lnTo>
                                  <a:lnTo>
                                    <a:pt x="336" y="264"/>
                                  </a:lnTo>
                                  <a:lnTo>
                                    <a:pt x="336" y="259"/>
                                  </a:lnTo>
                                  <a:lnTo>
                                    <a:pt x="341" y="255"/>
                                  </a:lnTo>
                                  <a:lnTo>
                                    <a:pt x="341" y="250"/>
                                  </a:lnTo>
                                  <a:lnTo>
                                    <a:pt x="346" y="245"/>
                                  </a:lnTo>
                                  <a:lnTo>
                                    <a:pt x="346" y="240"/>
                                  </a:lnTo>
                                  <a:lnTo>
                                    <a:pt x="355" y="231"/>
                                  </a:lnTo>
                                  <a:lnTo>
                                    <a:pt x="355" y="226"/>
                                  </a:lnTo>
                                  <a:lnTo>
                                    <a:pt x="360" y="221"/>
                                  </a:lnTo>
                                  <a:lnTo>
                                    <a:pt x="360" y="216"/>
                                  </a:lnTo>
                                  <a:lnTo>
                                    <a:pt x="365" y="211"/>
                                  </a:lnTo>
                                  <a:lnTo>
                                    <a:pt x="365" y="207"/>
                                  </a:lnTo>
                                  <a:lnTo>
                                    <a:pt x="375" y="197"/>
                                  </a:lnTo>
                                  <a:lnTo>
                                    <a:pt x="375" y="192"/>
                                  </a:lnTo>
                                  <a:lnTo>
                                    <a:pt x="379" y="187"/>
                                  </a:lnTo>
                                  <a:lnTo>
                                    <a:pt x="379" y="183"/>
                                  </a:lnTo>
                                  <a:lnTo>
                                    <a:pt x="389" y="173"/>
                                  </a:lnTo>
                                  <a:lnTo>
                                    <a:pt x="389" y="168"/>
                                  </a:lnTo>
                                  <a:lnTo>
                                    <a:pt x="394" y="163"/>
                                  </a:lnTo>
                                  <a:lnTo>
                                    <a:pt x="394" y="159"/>
                                  </a:lnTo>
                                  <a:lnTo>
                                    <a:pt x="399" y="154"/>
                                  </a:lnTo>
                                  <a:lnTo>
                                    <a:pt x="399" y="149"/>
                                  </a:lnTo>
                                  <a:lnTo>
                                    <a:pt x="408" y="139"/>
                                  </a:lnTo>
                                  <a:lnTo>
                                    <a:pt x="408" y="135"/>
                                  </a:lnTo>
                                  <a:lnTo>
                                    <a:pt x="413" y="130"/>
                                  </a:lnTo>
                                  <a:lnTo>
                                    <a:pt x="413" y="125"/>
                                  </a:lnTo>
                                  <a:lnTo>
                                    <a:pt x="418" y="120"/>
                                  </a:lnTo>
                                  <a:lnTo>
                                    <a:pt x="418" y="115"/>
                                  </a:lnTo>
                                  <a:lnTo>
                                    <a:pt x="427" y="106"/>
                                  </a:lnTo>
                                  <a:lnTo>
                                    <a:pt x="427" y="101"/>
                                  </a:lnTo>
                                  <a:lnTo>
                                    <a:pt x="432" y="96"/>
                                  </a:lnTo>
                                  <a:lnTo>
                                    <a:pt x="432" y="91"/>
                                  </a:lnTo>
                                  <a:lnTo>
                                    <a:pt x="437" y="87"/>
                                  </a:lnTo>
                                  <a:lnTo>
                                    <a:pt x="437" y="82"/>
                                  </a:lnTo>
                                  <a:lnTo>
                                    <a:pt x="447" y="72"/>
                                  </a:lnTo>
                                  <a:lnTo>
                                    <a:pt x="447" y="67"/>
                                  </a:lnTo>
                                  <a:lnTo>
                                    <a:pt x="451" y="63"/>
                                  </a:lnTo>
                                  <a:lnTo>
                                    <a:pt x="451" y="58"/>
                                  </a:lnTo>
                                  <a:lnTo>
                                    <a:pt x="461" y="48"/>
                                  </a:lnTo>
                                  <a:lnTo>
                                    <a:pt x="461" y="43"/>
                                  </a:lnTo>
                                  <a:lnTo>
                                    <a:pt x="466" y="39"/>
                                  </a:lnTo>
                                  <a:lnTo>
                                    <a:pt x="466" y="34"/>
                                  </a:lnTo>
                                  <a:lnTo>
                                    <a:pt x="471" y="29"/>
                                  </a:lnTo>
                                  <a:lnTo>
                                    <a:pt x="471" y="24"/>
                                  </a:lnTo>
                                  <a:lnTo>
                                    <a:pt x="480" y="15"/>
                                  </a:lnTo>
                                  <a:lnTo>
                                    <a:pt x="480" y="10"/>
                                  </a:lnTo>
                                  <a:lnTo>
                                    <a:pt x="485" y="5"/>
                                  </a:lnTo>
                                  <a:lnTo>
                                    <a:pt x="48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5" name="Freeform 2604"/>
                          <wps:cNvSpPr>
                            <a:spLocks/>
                          </wps:cNvSpPr>
                          <wps:spPr bwMode="auto">
                            <a:xfrm>
                              <a:off x="3484" y="504"/>
                              <a:ext cx="216" cy="374"/>
                            </a:xfrm>
                            <a:custGeom>
                              <a:avLst/>
                              <a:gdLst>
                                <a:gd name="T0" fmla="*/ 0 w 216"/>
                                <a:gd name="T1" fmla="*/ 370 h 374"/>
                                <a:gd name="T2" fmla="*/ 5 w 216"/>
                                <a:gd name="T3" fmla="*/ 360 h 374"/>
                                <a:gd name="T4" fmla="*/ 10 w 216"/>
                                <a:gd name="T5" fmla="*/ 350 h 374"/>
                                <a:gd name="T6" fmla="*/ 19 w 216"/>
                                <a:gd name="T7" fmla="*/ 341 h 374"/>
                                <a:gd name="T8" fmla="*/ 24 w 216"/>
                                <a:gd name="T9" fmla="*/ 331 h 374"/>
                                <a:gd name="T10" fmla="*/ 29 w 216"/>
                                <a:gd name="T11" fmla="*/ 322 h 374"/>
                                <a:gd name="T12" fmla="*/ 39 w 216"/>
                                <a:gd name="T13" fmla="*/ 307 h 374"/>
                                <a:gd name="T14" fmla="*/ 43 w 216"/>
                                <a:gd name="T15" fmla="*/ 298 h 374"/>
                                <a:gd name="T16" fmla="*/ 48 w 216"/>
                                <a:gd name="T17" fmla="*/ 288 h 374"/>
                                <a:gd name="T18" fmla="*/ 58 w 216"/>
                                <a:gd name="T19" fmla="*/ 274 h 374"/>
                                <a:gd name="T20" fmla="*/ 63 w 216"/>
                                <a:gd name="T21" fmla="*/ 264 h 374"/>
                                <a:gd name="T22" fmla="*/ 72 w 216"/>
                                <a:gd name="T23" fmla="*/ 250 h 374"/>
                                <a:gd name="T24" fmla="*/ 77 w 216"/>
                                <a:gd name="T25" fmla="*/ 240 h 374"/>
                                <a:gd name="T26" fmla="*/ 82 w 216"/>
                                <a:gd name="T27" fmla="*/ 230 h 374"/>
                                <a:gd name="T28" fmla="*/ 91 w 216"/>
                                <a:gd name="T29" fmla="*/ 216 h 374"/>
                                <a:gd name="T30" fmla="*/ 96 w 216"/>
                                <a:gd name="T31" fmla="*/ 206 h 374"/>
                                <a:gd name="T32" fmla="*/ 101 w 216"/>
                                <a:gd name="T33" fmla="*/ 197 h 374"/>
                                <a:gd name="T34" fmla="*/ 111 w 216"/>
                                <a:gd name="T35" fmla="*/ 182 h 374"/>
                                <a:gd name="T36" fmla="*/ 115 w 216"/>
                                <a:gd name="T37" fmla="*/ 173 h 374"/>
                                <a:gd name="T38" fmla="*/ 120 w 216"/>
                                <a:gd name="T39" fmla="*/ 163 h 374"/>
                                <a:gd name="T40" fmla="*/ 130 w 216"/>
                                <a:gd name="T41" fmla="*/ 149 h 374"/>
                                <a:gd name="T42" fmla="*/ 134 w 216"/>
                                <a:gd name="T43" fmla="*/ 139 h 374"/>
                                <a:gd name="T44" fmla="*/ 144 w 216"/>
                                <a:gd name="T45" fmla="*/ 125 h 374"/>
                                <a:gd name="T46" fmla="*/ 149 w 216"/>
                                <a:gd name="T47" fmla="*/ 115 h 374"/>
                                <a:gd name="T48" fmla="*/ 154 w 216"/>
                                <a:gd name="T49" fmla="*/ 106 h 374"/>
                                <a:gd name="T50" fmla="*/ 163 w 216"/>
                                <a:gd name="T51" fmla="*/ 91 h 374"/>
                                <a:gd name="T52" fmla="*/ 168 w 216"/>
                                <a:gd name="T53" fmla="*/ 82 h 374"/>
                                <a:gd name="T54" fmla="*/ 173 w 216"/>
                                <a:gd name="T55" fmla="*/ 72 h 374"/>
                                <a:gd name="T56" fmla="*/ 182 w 216"/>
                                <a:gd name="T57" fmla="*/ 58 h 374"/>
                                <a:gd name="T58" fmla="*/ 187 w 216"/>
                                <a:gd name="T59" fmla="*/ 48 h 374"/>
                                <a:gd name="T60" fmla="*/ 192 w 216"/>
                                <a:gd name="T61" fmla="*/ 38 h 374"/>
                                <a:gd name="T62" fmla="*/ 202 w 216"/>
                                <a:gd name="T63" fmla="*/ 24 h 374"/>
                                <a:gd name="T64" fmla="*/ 206 w 216"/>
                                <a:gd name="T65" fmla="*/ 14 h 374"/>
                                <a:gd name="T66" fmla="*/ 216 w 216"/>
                                <a:gd name="T67"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16" h="374">
                                  <a:moveTo>
                                    <a:pt x="0" y="374"/>
                                  </a:moveTo>
                                  <a:lnTo>
                                    <a:pt x="0" y="370"/>
                                  </a:lnTo>
                                  <a:lnTo>
                                    <a:pt x="5" y="365"/>
                                  </a:lnTo>
                                  <a:lnTo>
                                    <a:pt x="5" y="360"/>
                                  </a:lnTo>
                                  <a:lnTo>
                                    <a:pt x="10" y="355"/>
                                  </a:lnTo>
                                  <a:lnTo>
                                    <a:pt x="10" y="350"/>
                                  </a:lnTo>
                                  <a:lnTo>
                                    <a:pt x="15" y="346"/>
                                  </a:lnTo>
                                  <a:lnTo>
                                    <a:pt x="19" y="341"/>
                                  </a:lnTo>
                                  <a:lnTo>
                                    <a:pt x="19" y="336"/>
                                  </a:lnTo>
                                  <a:lnTo>
                                    <a:pt x="24" y="331"/>
                                  </a:lnTo>
                                  <a:lnTo>
                                    <a:pt x="24" y="326"/>
                                  </a:lnTo>
                                  <a:lnTo>
                                    <a:pt x="29" y="322"/>
                                  </a:lnTo>
                                  <a:lnTo>
                                    <a:pt x="29" y="317"/>
                                  </a:lnTo>
                                  <a:lnTo>
                                    <a:pt x="39" y="307"/>
                                  </a:lnTo>
                                  <a:lnTo>
                                    <a:pt x="39" y="302"/>
                                  </a:lnTo>
                                  <a:lnTo>
                                    <a:pt x="43" y="298"/>
                                  </a:lnTo>
                                  <a:lnTo>
                                    <a:pt x="43" y="293"/>
                                  </a:lnTo>
                                  <a:lnTo>
                                    <a:pt x="48" y="288"/>
                                  </a:lnTo>
                                  <a:lnTo>
                                    <a:pt x="48" y="283"/>
                                  </a:lnTo>
                                  <a:lnTo>
                                    <a:pt x="58" y="274"/>
                                  </a:lnTo>
                                  <a:lnTo>
                                    <a:pt x="58" y="269"/>
                                  </a:lnTo>
                                  <a:lnTo>
                                    <a:pt x="63" y="264"/>
                                  </a:lnTo>
                                  <a:lnTo>
                                    <a:pt x="63" y="259"/>
                                  </a:lnTo>
                                  <a:lnTo>
                                    <a:pt x="72" y="250"/>
                                  </a:lnTo>
                                  <a:lnTo>
                                    <a:pt x="72" y="245"/>
                                  </a:lnTo>
                                  <a:lnTo>
                                    <a:pt x="77" y="240"/>
                                  </a:lnTo>
                                  <a:lnTo>
                                    <a:pt x="77" y="235"/>
                                  </a:lnTo>
                                  <a:lnTo>
                                    <a:pt x="82" y="230"/>
                                  </a:lnTo>
                                  <a:lnTo>
                                    <a:pt x="82" y="226"/>
                                  </a:lnTo>
                                  <a:lnTo>
                                    <a:pt x="91" y="216"/>
                                  </a:lnTo>
                                  <a:lnTo>
                                    <a:pt x="91" y="211"/>
                                  </a:lnTo>
                                  <a:lnTo>
                                    <a:pt x="96" y="206"/>
                                  </a:lnTo>
                                  <a:lnTo>
                                    <a:pt x="96" y="202"/>
                                  </a:lnTo>
                                  <a:lnTo>
                                    <a:pt x="101" y="197"/>
                                  </a:lnTo>
                                  <a:lnTo>
                                    <a:pt x="101" y="192"/>
                                  </a:lnTo>
                                  <a:lnTo>
                                    <a:pt x="111" y="182"/>
                                  </a:lnTo>
                                  <a:lnTo>
                                    <a:pt x="111" y="178"/>
                                  </a:lnTo>
                                  <a:lnTo>
                                    <a:pt x="115" y="173"/>
                                  </a:lnTo>
                                  <a:lnTo>
                                    <a:pt x="115" y="168"/>
                                  </a:lnTo>
                                  <a:lnTo>
                                    <a:pt x="120" y="163"/>
                                  </a:lnTo>
                                  <a:lnTo>
                                    <a:pt x="120" y="158"/>
                                  </a:lnTo>
                                  <a:lnTo>
                                    <a:pt x="130" y="149"/>
                                  </a:lnTo>
                                  <a:lnTo>
                                    <a:pt x="130" y="144"/>
                                  </a:lnTo>
                                  <a:lnTo>
                                    <a:pt x="134" y="139"/>
                                  </a:lnTo>
                                  <a:lnTo>
                                    <a:pt x="134" y="134"/>
                                  </a:lnTo>
                                  <a:lnTo>
                                    <a:pt x="144" y="125"/>
                                  </a:lnTo>
                                  <a:lnTo>
                                    <a:pt x="144" y="120"/>
                                  </a:lnTo>
                                  <a:lnTo>
                                    <a:pt x="149" y="115"/>
                                  </a:lnTo>
                                  <a:lnTo>
                                    <a:pt x="149" y="110"/>
                                  </a:lnTo>
                                  <a:lnTo>
                                    <a:pt x="154" y="106"/>
                                  </a:lnTo>
                                  <a:lnTo>
                                    <a:pt x="154" y="101"/>
                                  </a:lnTo>
                                  <a:lnTo>
                                    <a:pt x="163" y="91"/>
                                  </a:lnTo>
                                  <a:lnTo>
                                    <a:pt x="163" y="86"/>
                                  </a:lnTo>
                                  <a:lnTo>
                                    <a:pt x="168" y="82"/>
                                  </a:lnTo>
                                  <a:lnTo>
                                    <a:pt x="168" y="77"/>
                                  </a:lnTo>
                                  <a:lnTo>
                                    <a:pt x="173" y="72"/>
                                  </a:lnTo>
                                  <a:lnTo>
                                    <a:pt x="173" y="67"/>
                                  </a:lnTo>
                                  <a:lnTo>
                                    <a:pt x="182" y="58"/>
                                  </a:lnTo>
                                  <a:lnTo>
                                    <a:pt x="182" y="53"/>
                                  </a:lnTo>
                                  <a:lnTo>
                                    <a:pt x="187" y="48"/>
                                  </a:lnTo>
                                  <a:lnTo>
                                    <a:pt x="187" y="43"/>
                                  </a:lnTo>
                                  <a:lnTo>
                                    <a:pt x="192" y="38"/>
                                  </a:lnTo>
                                  <a:lnTo>
                                    <a:pt x="192" y="34"/>
                                  </a:lnTo>
                                  <a:lnTo>
                                    <a:pt x="202" y="24"/>
                                  </a:lnTo>
                                  <a:lnTo>
                                    <a:pt x="202" y="19"/>
                                  </a:lnTo>
                                  <a:lnTo>
                                    <a:pt x="206" y="14"/>
                                  </a:lnTo>
                                  <a:lnTo>
                                    <a:pt x="206" y="10"/>
                                  </a:lnTo>
                                  <a:lnTo>
                                    <a:pt x="21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6" name="Freeform 2605"/>
                          <wps:cNvSpPr>
                            <a:spLocks/>
                          </wps:cNvSpPr>
                          <wps:spPr bwMode="auto">
                            <a:xfrm>
                              <a:off x="2923" y="1723"/>
                              <a:ext cx="278" cy="480"/>
                            </a:xfrm>
                            <a:custGeom>
                              <a:avLst/>
                              <a:gdLst>
                                <a:gd name="T0" fmla="*/ 4 w 278"/>
                                <a:gd name="T1" fmla="*/ 475 h 480"/>
                                <a:gd name="T2" fmla="*/ 14 w 278"/>
                                <a:gd name="T3" fmla="*/ 461 h 480"/>
                                <a:gd name="T4" fmla="*/ 19 w 278"/>
                                <a:gd name="T5" fmla="*/ 451 h 480"/>
                                <a:gd name="T6" fmla="*/ 28 w 278"/>
                                <a:gd name="T7" fmla="*/ 437 h 480"/>
                                <a:gd name="T8" fmla="*/ 33 w 278"/>
                                <a:gd name="T9" fmla="*/ 427 h 480"/>
                                <a:gd name="T10" fmla="*/ 38 w 278"/>
                                <a:gd name="T11" fmla="*/ 418 h 480"/>
                                <a:gd name="T12" fmla="*/ 48 w 278"/>
                                <a:gd name="T13" fmla="*/ 403 h 480"/>
                                <a:gd name="T14" fmla="*/ 52 w 278"/>
                                <a:gd name="T15" fmla="*/ 394 h 480"/>
                                <a:gd name="T16" fmla="*/ 62 w 278"/>
                                <a:gd name="T17" fmla="*/ 379 h 480"/>
                                <a:gd name="T18" fmla="*/ 67 w 278"/>
                                <a:gd name="T19" fmla="*/ 370 h 480"/>
                                <a:gd name="T20" fmla="*/ 72 w 278"/>
                                <a:gd name="T21" fmla="*/ 360 h 480"/>
                                <a:gd name="T22" fmla="*/ 81 w 278"/>
                                <a:gd name="T23" fmla="*/ 346 h 480"/>
                                <a:gd name="T24" fmla="*/ 86 w 278"/>
                                <a:gd name="T25" fmla="*/ 336 h 480"/>
                                <a:gd name="T26" fmla="*/ 91 w 278"/>
                                <a:gd name="T27" fmla="*/ 327 h 480"/>
                                <a:gd name="T28" fmla="*/ 100 w 278"/>
                                <a:gd name="T29" fmla="*/ 312 h 480"/>
                                <a:gd name="T30" fmla="*/ 105 w 278"/>
                                <a:gd name="T31" fmla="*/ 303 h 480"/>
                                <a:gd name="T32" fmla="*/ 115 w 278"/>
                                <a:gd name="T33" fmla="*/ 288 h 480"/>
                                <a:gd name="T34" fmla="*/ 120 w 278"/>
                                <a:gd name="T35" fmla="*/ 279 h 480"/>
                                <a:gd name="T36" fmla="*/ 124 w 278"/>
                                <a:gd name="T37" fmla="*/ 269 h 480"/>
                                <a:gd name="T38" fmla="*/ 134 w 278"/>
                                <a:gd name="T39" fmla="*/ 255 h 480"/>
                                <a:gd name="T40" fmla="*/ 139 w 278"/>
                                <a:gd name="T41" fmla="*/ 245 h 480"/>
                                <a:gd name="T42" fmla="*/ 144 w 278"/>
                                <a:gd name="T43" fmla="*/ 235 h 480"/>
                                <a:gd name="T44" fmla="*/ 153 w 278"/>
                                <a:gd name="T45" fmla="*/ 221 h 480"/>
                                <a:gd name="T46" fmla="*/ 158 w 278"/>
                                <a:gd name="T47" fmla="*/ 211 h 480"/>
                                <a:gd name="T48" fmla="*/ 168 w 278"/>
                                <a:gd name="T49" fmla="*/ 197 h 480"/>
                                <a:gd name="T50" fmla="*/ 172 w 278"/>
                                <a:gd name="T51" fmla="*/ 187 h 480"/>
                                <a:gd name="T52" fmla="*/ 177 w 278"/>
                                <a:gd name="T53" fmla="*/ 178 h 480"/>
                                <a:gd name="T54" fmla="*/ 187 w 278"/>
                                <a:gd name="T55" fmla="*/ 163 h 480"/>
                                <a:gd name="T56" fmla="*/ 192 w 278"/>
                                <a:gd name="T57" fmla="*/ 154 h 480"/>
                                <a:gd name="T58" fmla="*/ 196 w 278"/>
                                <a:gd name="T59" fmla="*/ 144 h 480"/>
                                <a:gd name="T60" fmla="*/ 206 w 278"/>
                                <a:gd name="T61" fmla="*/ 130 h 480"/>
                                <a:gd name="T62" fmla="*/ 211 w 278"/>
                                <a:gd name="T63" fmla="*/ 120 h 480"/>
                                <a:gd name="T64" fmla="*/ 220 w 278"/>
                                <a:gd name="T65" fmla="*/ 106 h 480"/>
                                <a:gd name="T66" fmla="*/ 225 w 278"/>
                                <a:gd name="T67" fmla="*/ 96 h 480"/>
                                <a:gd name="T68" fmla="*/ 230 w 278"/>
                                <a:gd name="T69" fmla="*/ 87 h 480"/>
                                <a:gd name="T70" fmla="*/ 240 w 278"/>
                                <a:gd name="T71" fmla="*/ 72 h 480"/>
                                <a:gd name="T72" fmla="*/ 244 w 278"/>
                                <a:gd name="T73" fmla="*/ 63 h 480"/>
                                <a:gd name="T74" fmla="*/ 249 w 278"/>
                                <a:gd name="T75" fmla="*/ 53 h 480"/>
                                <a:gd name="T76" fmla="*/ 259 w 278"/>
                                <a:gd name="T77" fmla="*/ 39 h 480"/>
                                <a:gd name="T78" fmla="*/ 264 w 278"/>
                                <a:gd name="T79" fmla="*/ 29 h 480"/>
                                <a:gd name="T80" fmla="*/ 273 w 278"/>
                                <a:gd name="T81" fmla="*/ 15 h 480"/>
                                <a:gd name="T82" fmla="*/ 278 w 278"/>
                                <a:gd name="T83" fmla="*/ 5 h 4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78" h="480">
                                  <a:moveTo>
                                    <a:pt x="0" y="480"/>
                                  </a:moveTo>
                                  <a:lnTo>
                                    <a:pt x="4" y="475"/>
                                  </a:lnTo>
                                  <a:lnTo>
                                    <a:pt x="4" y="471"/>
                                  </a:lnTo>
                                  <a:lnTo>
                                    <a:pt x="14" y="461"/>
                                  </a:lnTo>
                                  <a:lnTo>
                                    <a:pt x="14" y="456"/>
                                  </a:lnTo>
                                  <a:lnTo>
                                    <a:pt x="19" y="451"/>
                                  </a:lnTo>
                                  <a:lnTo>
                                    <a:pt x="19" y="447"/>
                                  </a:lnTo>
                                  <a:lnTo>
                                    <a:pt x="28" y="437"/>
                                  </a:lnTo>
                                  <a:lnTo>
                                    <a:pt x="28" y="432"/>
                                  </a:lnTo>
                                  <a:lnTo>
                                    <a:pt x="33" y="427"/>
                                  </a:lnTo>
                                  <a:lnTo>
                                    <a:pt x="33" y="423"/>
                                  </a:lnTo>
                                  <a:lnTo>
                                    <a:pt x="38" y="418"/>
                                  </a:lnTo>
                                  <a:lnTo>
                                    <a:pt x="38" y="413"/>
                                  </a:lnTo>
                                  <a:lnTo>
                                    <a:pt x="48" y="403"/>
                                  </a:lnTo>
                                  <a:lnTo>
                                    <a:pt x="48" y="399"/>
                                  </a:lnTo>
                                  <a:lnTo>
                                    <a:pt x="52" y="394"/>
                                  </a:lnTo>
                                  <a:lnTo>
                                    <a:pt x="52" y="389"/>
                                  </a:lnTo>
                                  <a:lnTo>
                                    <a:pt x="62" y="379"/>
                                  </a:lnTo>
                                  <a:lnTo>
                                    <a:pt x="62" y="375"/>
                                  </a:lnTo>
                                  <a:lnTo>
                                    <a:pt x="67" y="370"/>
                                  </a:lnTo>
                                  <a:lnTo>
                                    <a:pt x="67" y="365"/>
                                  </a:lnTo>
                                  <a:lnTo>
                                    <a:pt x="72" y="360"/>
                                  </a:lnTo>
                                  <a:lnTo>
                                    <a:pt x="72" y="355"/>
                                  </a:lnTo>
                                  <a:lnTo>
                                    <a:pt x="81" y="346"/>
                                  </a:lnTo>
                                  <a:lnTo>
                                    <a:pt x="81" y="341"/>
                                  </a:lnTo>
                                  <a:lnTo>
                                    <a:pt x="86" y="336"/>
                                  </a:lnTo>
                                  <a:lnTo>
                                    <a:pt x="86" y="331"/>
                                  </a:lnTo>
                                  <a:lnTo>
                                    <a:pt x="91" y="327"/>
                                  </a:lnTo>
                                  <a:lnTo>
                                    <a:pt x="91" y="322"/>
                                  </a:lnTo>
                                  <a:lnTo>
                                    <a:pt x="100" y="312"/>
                                  </a:lnTo>
                                  <a:lnTo>
                                    <a:pt x="100" y="307"/>
                                  </a:lnTo>
                                  <a:lnTo>
                                    <a:pt x="105" y="303"/>
                                  </a:lnTo>
                                  <a:lnTo>
                                    <a:pt x="105" y="298"/>
                                  </a:lnTo>
                                  <a:lnTo>
                                    <a:pt x="115" y="288"/>
                                  </a:lnTo>
                                  <a:lnTo>
                                    <a:pt x="115" y="283"/>
                                  </a:lnTo>
                                  <a:lnTo>
                                    <a:pt x="120" y="279"/>
                                  </a:lnTo>
                                  <a:lnTo>
                                    <a:pt x="120" y="274"/>
                                  </a:lnTo>
                                  <a:lnTo>
                                    <a:pt x="124" y="269"/>
                                  </a:lnTo>
                                  <a:lnTo>
                                    <a:pt x="124" y="264"/>
                                  </a:lnTo>
                                  <a:lnTo>
                                    <a:pt x="134" y="255"/>
                                  </a:lnTo>
                                  <a:lnTo>
                                    <a:pt x="134" y="250"/>
                                  </a:lnTo>
                                  <a:lnTo>
                                    <a:pt x="139" y="245"/>
                                  </a:lnTo>
                                  <a:lnTo>
                                    <a:pt x="139" y="240"/>
                                  </a:lnTo>
                                  <a:lnTo>
                                    <a:pt x="144" y="235"/>
                                  </a:lnTo>
                                  <a:lnTo>
                                    <a:pt x="144" y="231"/>
                                  </a:lnTo>
                                  <a:lnTo>
                                    <a:pt x="153" y="221"/>
                                  </a:lnTo>
                                  <a:lnTo>
                                    <a:pt x="153" y="216"/>
                                  </a:lnTo>
                                  <a:lnTo>
                                    <a:pt x="158" y="211"/>
                                  </a:lnTo>
                                  <a:lnTo>
                                    <a:pt x="158" y="207"/>
                                  </a:lnTo>
                                  <a:lnTo>
                                    <a:pt x="168" y="197"/>
                                  </a:lnTo>
                                  <a:lnTo>
                                    <a:pt x="168" y="192"/>
                                  </a:lnTo>
                                  <a:lnTo>
                                    <a:pt x="172" y="187"/>
                                  </a:lnTo>
                                  <a:lnTo>
                                    <a:pt x="172" y="183"/>
                                  </a:lnTo>
                                  <a:lnTo>
                                    <a:pt x="177" y="178"/>
                                  </a:lnTo>
                                  <a:lnTo>
                                    <a:pt x="177" y="173"/>
                                  </a:lnTo>
                                  <a:lnTo>
                                    <a:pt x="187" y="163"/>
                                  </a:lnTo>
                                  <a:lnTo>
                                    <a:pt x="187" y="159"/>
                                  </a:lnTo>
                                  <a:lnTo>
                                    <a:pt x="192" y="154"/>
                                  </a:lnTo>
                                  <a:lnTo>
                                    <a:pt x="192" y="149"/>
                                  </a:lnTo>
                                  <a:lnTo>
                                    <a:pt x="196" y="144"/>
                                  </a:lnTo>
                                  <a:lnTo>
                                    <a:pt x="196" y="139"/>
                                  </a:lnTo>
                                  <a:lnTo>
                                    <a:pt x="206" y="130"/>
                                  </a:lnTo>
                                  <a:lnTo>
                                    <a:pt x="206" y="125"/>
                                  </a:lnTo>
                                  <a:lnTo>
                                    <a:pt x="211" y="120"/>
                                  </a:lnTo>
                                  <a:lnTo>
                                    <a:pt x="211" y="115"/>
                                  </a:lnTo>
                                  <a:lnTo>
                                    <a:pt x="220" y="106"/>
                                  </a:lnTo>
                                  <a:lnTo>
                                    <a:pt x="220" y="101"/>
                                  </a:lnTo>
                                  <a:lnTo>
                                    <a:pt x="225" y="96"/>
                                  </a:lnTo>
                                  <a:lnTo>
                                    <a:pt x="225" y="91"/>
                                  </a:lnTo>
                                  <a:lnTo>
                                    <a:pt x="230" y="87"/>
                                  </a:lnTo>
                                  <a:lnTo>
                                    <a:pt x="230" y="82"/>
                                  </a:lnTo>
                                  <a:lnTo>
                                    <a:pt x="240" y="72"/>
                                  </a:lnTo>
                                  <a:lnTo>
                                    <a:pt x="240" y="67"/>
                                  </a:lnTo>
                                  <a:lnTo>
                                    <a:pt x="244" y="63"/>
                                  </a:lnTo>
                                  <a:lnTo>
                                    <a:pt x="244" y="58"/>
                                  </a:lnTo>
                                  <a:lnTo>
                                    <a:pt x="249" y="53"/>
                                  </a:lnTo>
                                  <a:lnTo>
                                    <a:pt x="249" y="48"/>
                                  </a:lnTo>
                                  <a:lnTo>
                                    <a:pt x="259" y="39"/>
                                  </a:lnTo>
                                  <a:lnTo>
                                    <a:pt x="259" y="34"/>
                                  </a:lnTo>
                                  <a:lnTo>
                                    <a:pt x="264" y="29"/>
                                  </a:lnTo>
                                  <a:lnTo>
                                    <a:pt x="264" y="24"/>
                                  </a:lnTo>
                                  <a:lnTo>
                                    <a:pt x="273" y="15"/>
                                  </a:lnTo>
                                  <a:lnTo>
                                    <a:pt x="273" y="10"/>
                                  </a:lnTo>
                                  <a:lnTo>
                                    <a:pt x="278" y="5"/>
                                  </a:lnTo>
                                  <a:lnTo>
                                    <a:pt x="27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7" name="Freeform 2606"/>
                          <wps:cNvSpPr>
                            <a:spLocks/>
                          </wps:cNvSpPr>
                          <wps:spPr bwMode="auto">
                            <a:xfrm>
                              <a:off x="3628" y="504"/>
                              <a:ext cx="278" cy="485"/>
                            </a:xfrm>
                            <a:custGeom>
                              <a:avLst/>
                              <a:gdLst>
                                <a:gd name="T0" fmla="*/ 5 w 278"/>
                                <a:gd name="T1" fmla="*/ 480 h 485"/>
                                <a:gd name="T2" fmla="*/ 10 w 278"/>
                                <a:gd name="T3" fmla="*/ 470 h 485"/>
                                <a:gd name="T4" fmla="*/ 14 w 278"/>
                                <a:gd name="T5" fmla="*/ 461 h 485"/>
                                <a:gd name="T6" fmla="*/ 24 w 278"/>
                                <a:gd name="T7" fmla="*/ 446 h 485"/>
                                <a:gd name="T8" fmla="*/ 29 w 278"/>
                                <a:gd name="T9" fmla="*/ 437 h 485"/>
                                <a:gd name="T10" fmla="*/ 34 w 278"/>
                                <a:gd name="T11" fmla="*/ 427 h 485"/>
                                <a:gd name="T12" fmla="*/ 43 w 278"/>
                                <a:gd name="T13" fmla="*/ 413 h 485"/>
                                <a:gd name="T14" fmla="*/ 48 w 278"/>
                                <a:gd name="T15" fmla="*/ 403 h 485"/>
                                <a:gd name="T16" fmla="*/ 58 w 278"/>
                                <a:gd name="T17" fmla="*/ 389 h 485"/>
                                <a:gd name="T18" fmla="*/ 62 w 278"/>
                                <a:gd name="T19" fmla="*/ 379 h 485"/>
                                <a:gd name="T20" fmla="*/ 67 w 278"/>
                                <a:gd name="T21" fmla="*/ 370 h 485"/>
                                <a:gd name="T22" fmla="*/ 77 w 278"/>
                                <a:gd name="T23" fmla="*/ 355 h 485"/>
                                <a:gd name="T24" fmla="*/ 82 w 278"/>
                                <a:gd name="T25" fmla="*/ 346 h 485"/>
                                <a:gd name="T26" fmla="*/ 86 w 278"/>
                                <a:gd name="T27" fmla="*/ 336 h 485"/>
                                <a:gd name="T28" fmla="*/ 96 w 278"/>
                                <a:gd name="T29" fmla="*/ 322 h 485"/>
                                <a:gd name="T30" fmla="*/ 101 w 278"/>
                                <a:gd name="T31" fmla="*/ 312 h 485"/>
                                <a:gd name="T32" fmla="*/ 110 w 278"/>
                                <a:gd name="T33" fmla="*/ 298 h 485"/>
                                <a:gd name="T34" fmla="*/ 115 w 278"/>
                                <a:gd name="T35" fmla="*/ 288 h 485"/>
                                <a:gd name="T36" fmla="*/ 120 w 278"/>
                                <a:gd name="T37" fmla="*/ 278 h 485"/>
                                <a:gd name="T38" fmla="*/ 130 w 278"/>
                                <a:gd name="T39" fmla="*/ 264 h 485"/>
                                <a:gd name="T40" fmla="*/ 134 w 278"/>
                                <a:gd name="T41" fmla="*/ 254 h 485"/>
                                <a:gd name="T42" fmla="*/ 139 w 278"/>
                                <a:gd name="T43" fmla="*/ 245 h 485"/>
                                <a:gd name="T44" fmla="*/ 149 w 278"/>
                                <a:gd name="T45" fmla="*/ 230 h 485"/>
                                <a:gd name="T46" fmla="*/ 154 w 278"/>
                                <a:gd name="T47" fmla="*/ 221 h 485"/>
                                <a:gd name="T48" fmla="*/ 163 w 278"/>
                                <a:gd name="T49" fmla="*/ 206 h 485"/>
                                <a:gd name="T50" fmla="*/ 168 w 278"/>
                                <a:gd name="T51" fmla="*/ 197 h 485"/>
                                <a:gd name="T52" fmla="*/ 173 w 278"/>
                                <a:gd name="T53" fmla="*/ 187 h 485"/>
                                <a:gd name="T54" fmla="*/ 182 w 278"/>
                                <a:gd name="T55" fmla="*/ 173 h 485"/>
                                <a:gd name="T56" fmla="*/ 187 w 278"/>
                                <a:gd name="T57" fmla="*/ 163 h 485"/>
                                <a:gd name="T58" fmla="*/ 192 w 278"/>
                                <a:gd name="T59" fmla="*/ 154 h 485"/>
                                <a:gd name="T60" fmla="*/ 202 w 278"/>
                                <a:gd name="T61" fmla="*/ 139 h 485"/>
                                <a:gd name="T62" fmla="*/ 206 w 278"/>
                                <a:gd name="T63" fmla="*/ 130 h 485"/>
                                <a:gd name="T64" fmla="*/ 216 w 278"/>
                                <a:gd name="T65" fmla="*/ 115 h 485"/>
                                <a:gd name="T66" fmla="*/ 221 w 278"/>
                                <a:gd name="T67" fmla="*/ 106 h 485"/>
                                <a:gd name="T68" fmla="*/ 226 w 278"/>
                                <a:gd name="T69" fmla="*/ 96 h 485"/>
                                <a:gd name="T70" fmla="*/ 235 w 278"/>
                                <a:gd name="T71" fmla="*/ 82 h 485"/>
                                <a:gd name="T72" fmla="*/ 240 w 278"/>
                                <a:gd name="T73" fmla="*/ 72 h 485"/>
                                <a:gd name="T74" fmla="*/ 245 w 278"/>
                                <a:gd name="T75" fmla="*/ 62 h 485"/>
                                <a:gd name="T76" fmla="*/ 254 w 278"/>
                                <a:gd name="T77" fmla="*/ 48 h 485"/>
                                <a:gd name="T78" fmla="*/ 259 w 278"/>
                                <a:gd name="T79" fmla="*/ 38 h 485"/>
                                <a:gd name="T80" fmla="*/ 269 w 278"/>
                                <a:gd name="T81" fmla="*/ 24 h 485"/>
                                <a:gd name="T82" fmla="*/ 274 w 278"/>
                                <a:gd name="T83" fmla="*/ 14 h 485"/>
                                <a:gd name="T84" fmla="*/ 278 w 278"/>
                                <a:gd name="T85" fmla="*/ 5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8" h="485">
                                  <a:moveTo>
                                    <a:pt x="0" y="485"/>
                                  </a:moveTo>
                                  <a:lnTo>
                                    <a:pt x="5" y="480"/>
                                  </a:lnTo>
                                  <a:lnTo>
                                    <a:pt x="5" y="475"/>
                                  </a:lnTo>
                                  <a:lnTo>
                                    <a:pt x="10" y="470"/>
                                  </a:lnTo>
                                  <a:lnTo>
                                    <a:pt x="10" y="466"/>
                                  </a:lnTo>
                                  <a:lnTo>
                                    <a:pt x="14" y="461"/>
                                  </a:lnTo>
                                  <a:lnTo>
                                    <a:pt x="14" y="456"/>
                                  </a:lnTo>
                                  <a:lnTo>
                                    <a:pt x="24" y="446"/>
                                  </a:lnTo>
                                  <a:lnTo>
                                    <a:pt x="24" y="442"/>
                                  </a:lnTo>
                                  <a:lnTo>
                                    <a:pt x="29" y="437"/>
                                  </a:lnTo>
                                  <a:lnTo>
                                    <a:pt x="29" y="432"/>
                                  </a:lnTo>
                                  <a:lnTo>
                                    <a:pt x="34" y="427"/>
                                  </a:lnTo>
                                  <a:lnTo>
                                    <a:pt x="34" y="422"/>
                                  </a:lnTo>
                                  <a:lnTo>
                                    <a:pt x="43" y="413"/>
                                  </a:lnTo>
                                  <a:lnTo>
                                    <a:pt x="43" y="408"/>
                                  </a:lnTo>
                                  <a:lnTo>
                                    <a:pt x="48" y="403"/>
                                  </a:lnTo>
                                  <a:lnTo>
                                    <a:pt x="48" y="398"/>
                                  </a:lnTo>
                                  <a:lnTo>
                                    <a:pt x="58" y="389"/>
                                  </a:lnTo>
                                  <a:lnTo>
                                    <a:pt x="58" y="384"/>
                                  </a:lnTo>
                                  <a:lnTo>
                                    <a:pt x="62" y="379"/>
                                  </a:lnTo>
                                  <a:lnTo>
                                    <a:pt x="62" y="374"/>
                                  </a:lnTo>
                                  <a:lnTo>
                                    <a:pt x="67" y="370"/>
                                  </a:lnTo>
                                  <a:lnTo>
                                    <a:pt x="67" y="365"/>
                                  </a:lnTo>
                                  <a:lnTo>
                                    <a:pt x="77" y="355"/>
                                  </a:lnTo>
                                  <a:lnTo>
                                    <a:pt x="77" y="350"/>
                                  </a:lnTo>
                                  <a:lnTo>
                                    <a:pt x="82" y="346"/>
                                  </a:lnTo>
                                  <a:lnTo>
                                    <a:pt x="82" y="341"/>
                                  </a:lnTo>
                                  <a:lnTo>
                                    <a:pt x="86" y="336"/>
                                  </a:lnTo>
                                  <a:lnTo>
                                    <a:pt x="86" y="331"/>
                                  </a:lnTo>
                                  <a:lnTo>
                                    <a:pt x="96" y="322"/>
                                  </a:lnTo>
                                  <a:lnTo>
                                    <a:pt x="96" y="317"/>
                                  </a:lnTo>
                                  <a:lnTo>
                                    <a:pt x="101" y="312"/>
                                  </a:lnTo>
                                  <a:lnTo>
                                    <a:pt x="101" y="307"/>
                                  </a:lnTo>
                                  <a:lnTo>
                                    <a:pt x="110" y="298"/>
                                  </a:lnTo>
                                  <a:lnTo>
                                    <a:pt x="110" y="293"/>
                                  </a:lnTo>
                                  <a:lnTo>
                                    <a:pt x="115" y="288"/>
                                  </a:lnTo>
                                  <a:lnTo>
                                    <a:pt x="115" y="283"/>
                                  </a:lnTo>
                                  <a:lnTo>
                                    <a:pt x="120" y="278"/>
                                  </a:lnTo>
                                  <a:lnTo>
                                    <a:pt x="120" y="274"/>
                                  </a:lnTo>
                                  <a:lnTo>
                                    <a:pt x="130" y="264"/>
                                  </a:lnTo>
                                  <a:lnTo>
                                    <a:pt x="130" y="259"/>
                                  </a:lnTo>
                                  <a:lnTo>
                                    <a:pt x="134" y="254"/>
                                  </a:lnTo>
                                  <a:lnTo>
                                    <a:pt x="134" y="250"/>
                                  </a:lnTo>
                                  <a:lnTo>
                                    <a:pt x="139" y="245"/>
                                  </a:lnTo>
                                  <a:lnTo>
                                    <a:pt x="139" y="240"/>
                                  </a:lnTo>
                                  <a:lnTo>
                                    <a:pt x="149" y="230"/>
                                  </a:lnTo>
                                  <a:lnTo>
                                    <a:pt x="149" y="226"/>
                                  </a:lnTo>
                                  <a:lnTo>
                                    <a:pt x="154" y="221"/>
                                  </a:lnTo>
                                  <a:lnTo>
                                    <a:pt x="154" y="216"/>
                                  </a:lnTo>
                                  <a:lnTo>
                                    <a:pt x="163" y="206"/>
                                  </a:lnTo>
                                  <a:lnTo>
                                    <a:pt x="163" y="202"/>
                                  </a:lnTo>
                                  <a:lnTo>
                                    <a:pt x="168" y="197"/>
                                  </a:lnTo>
                                  <a:lnTo>
                                    <a:pt x="168" y="192"/>
                                  </a:lnTo>
                                  <a:lnTo>
                                    <a:pt x="173" y="187"/>
                                  </a:lnTo>
                                  <a:lnTo>
                                    <a:pt x="173" y="182"/>
                                  </a:lnTo>
                                  <a:lnTo>
                                    <a:pt x="182" y="173"/>
                                  </a:lnTo>
                                  <a:lnTo>
                                    <a:pt x="182" y="168"/>
                                  </a:lnTo>
                                  <a:lnTo>
                                    <a:pt x="187" y="163"/>
                                  </a:lnTo>
                                  <a:lnTo>
                                    <a:pt x="187" y="158"/>
                                  </a:lnTo>
                                  <a:lnTo>
                                    <a:pt x="192" y="154"/>
                                  </a:lnTo>
                                  <a:lnTo>
                                    <a:pt x="192" y="149"/>
                                  </a:lnTo>
                                  <a:lnTo>
                                    <a:pt x="202" y="139"/>
                                  </a:lnTo>
                                  <a:lnTo>
                                    <a:pt x="202" y="134"/>
                                  </a:lnTo>
                                  <a:lnTo>
                                    <a:pt x="206" y="130"/>
                                  </a:lnTo>
                                  <a:lnTo>
                                    <a:pt x="206" y="125"/>
                                  </a:lnTo>
                                  <a:lnTo>
                                    <a:pt x="216" y="115"/>
                                  </a:lnTo>
                                  <a:lnTo>
                                    <a:pt x="216" y="110"/>
                                  </a:lnTo>
                                  <a:lnTo>
                                    <a:pt x="221" y="106"/>
                                  </a:lnTo>
                                  <a:lnTo>
                                    <a:pt x="221" y="101"/>
                                  </a:lnTo>
                                  <a:lnTo>
                                    <a:pt x="226" y="96"/>
                                  </a:lnTo>
                                  <a:lnTo>
                                    <a:pt x="226" y="91"/>
                                  </a:lnTo>
                                  <a:lnTo>
                                    <a:pt x="235" y="82"/>
                                  </a:lnTo>
                                  <a:lnTo>
                                    <a:pt x="235" y="77"/>
                                  </a:lnTo>
                                  <a:lnTo>
                                    <a:pt x="240" y="72"/>
                                  </a:lnTo>
                                  <a:lnTo>
                                    <a:pt x="240" y="67"/>
                                  </a:lnTo>
                                  <a:lnTo>
                                    <a:pt x="245" y="62"/>
                                  </a:lnTo>
                                  <a:lnTo>
                                    <a:pt x="245" y="58"/>
                                  </a:lnTo>
                                  <a:lnTo>
                                    <a:pt x="254" y="48"/>
                                  </a:lnTo>
                                  <a:lnTo>
                                    <a:pt x="254" y="43"/>
                                  </a:lnTo>
                                  <a:lnTo>
                                    <a:pt x="259" y="38"/>
                                  </a:lnTo>
                                  <a:lnTo>
                                    <a:pt x="259" y="34"/>
                                  </a:lnTo>
                                  <a:lnTo>
                                    <a:pt x="269" y="24"/>
                                  </a:lnTo>
                                  <a:lnTo>
                                    <a:pt x="269" y="19"/>
                                  </a:lnTo>
                                  <a:lnTo>
                                    <a:pt x="274" y="14"/>
                                  </a:lnTo>
                                  <a:lnTo>
                                    <a:pt x="274" y="10"/>
                                  </a:lnTo>
                                  <a:lnTo>
                                    <a:pt x="278" y="5"/>
                                  </a:lnTo>
                                  <a:lnTo>
                                    <a:pt x="27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8" name="Freeform 2607"/>
                          <wps:cNvSpPr>
                            <a:spLocks/>
                          </wps:cNvSpPr>
                          <wps:spPr bwMode="auto">
                            <a:xfrm>
                              <a:off x="3134" y="2083"/>
                              <a:ext cx="67" cy="120"/>
                            </a:xfrm>
                            <a:custGeom>
                              <a:avLst/>
                              <a:gdLst>
                                <a:gd name="T0" fmla="*/ 0 w 67"/>
                                <a:gd name="T1" fmla="*/ 120 h 120"/>
                                <a:gd name="T2" fmla="*/ 5 w 67"/>
                                <a:gd name="T3" fmla="*/ 115 h 120"/>
                                <a:gd name="T4" fmla="*/ 5 w 67"/>
                                <a:gd name="T5" fmla="*/ 111 h 120"/>
                                <a:gd name="T6" fmla="*/ 9 w 67"/>
                                <a:gd name="T7" fmla="*/ 106 h 120"/>
                                <a:gd name="T8" fmla="*/ 9 w 67"/>
                                <a:gd name="T9" fmla="*/ 101 h 120"/>
                                <a:gd name="T10" fmla="*/ 14 w 67"/>
                                <a:gd name="T11" fmla="*/ 96 h 120"/>
                                <a:gd name="T12" fmla="*/ 14 w 67"/>
                                <a:gd name="T13" fmla="*/ 91 h 120"/>
                                <a:gd name="T14" fmla="*/ 24 w 67"/>
                                <a:gd name="T15" fmla="*/ 82 h 120"/>
                                <a:gd name="T16" fmla="*/ 24 w 67"/>
                                <a:gd name="T17" fmla="*/ 77 h 120"/>
                                <a:gd name="T18" fmla="*/ 29 w 67"/>
                                <a:gd name="T19" fmla="*/ 72 h 120"/>
                                <a:gd name="T20" fmla="*/ 29 w 67"/>
                                <a:gd name="T21" fmla="*/ 67 h 120"/>
                                <a:gd name="T22" fmla="*/ 33 w 67"/>
                                <a:gd name="T23" fmla="*/ 63 h 120"/>
                                <a:gd name="T24" fmla="*/ 33 w 67"/>
                                <a:gd name="T25" fmla="*/ 58 h 120"/>
                                <a:gd name="T26" fmla="*/ 43 w 67"/>
                                <a:gd name="T27" fmla="*/ 48 h 120"/>
                                <a:gd name="T28" fmla="*/ 43 w 67"/>
                                <a:gd name="T29" fmla="*/ 43 h 120"/>
                                <a:gd name="T30" fmla="*/ 48 w 67"/>
                                <a:gd name="T31" fmla="*/ 39 h 120"/>
                                <a:gd name="T32" fmla="*/ 48 w 67"/>
                                <a:gd name="T33" fmla="*/ 34 h 120"/>
                                <a:gd name="T34" fmla="*/ 53 w 67"/>
                                <a:gd name="T35" fmla="*/ 29 h 120"/>
                                <a:gd name="T36" fmla="*/ 53 w 67"/>
                                <a:gd name="T37" fmla="*/ 24 h 120"/>
                                <a:gd name="T38" fmla="*/ 62 w 67"/>
                                <a:gd name="T39" fmla="*/ 15 h 120"/>
                                <a:gd name="T40" fmla="*/ 62 w 67"/>
                                <a:gd name="T41" fmla="*/ 10 h 120"/>
                                <a:gd name="T42" fmla="*/ 67 w 67"/>
                                <a:gd name="T43" fmla="*/ 5 h 120"/>
                                <a:gd name="T44" fmla="*/ 67 w 67"/>
                                <a:gd name="T4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 h="120">
                                  <a:moveTo>
                                    <a:pt x="0" y="120"/>
                                  </a:moveTo>
                                  <a:lnTo>
                                    <a:pt x="5" y="115"/>
                                  </a:lnTo>
                                  <a:lnTo>
                                    <a:pt x="5" y="111"/>
                                  </a:lnTo>
                                  <a:lnTo>
                                    <a:pt x="9" y="106"/>
                                  </a:lnTo>
                                  <a:lnTo>
                                    <a:pt x="9" y="101"/>
                                  </a:lnTo>
                                  <a:lnTo>
                                    <a:pt x="14" y="96"/>
                                  </a:lnTo>
                                  <a:lnTo>
                                    <a:pt x="14" y="91"/>
                                  </a:lnTo>
                                  <a:lnTo>
                                    <a:pt x="24" y="82"/>
                                  </a:lnTo>
                                  <a:lnTo>
                                    <a:pt x="24" y="77"/>
                                  </a:lnTo>
                                  <a:lnTo>
                                    <a:pt x="29" y="72"/>
                                  </a:lnTo>
                                  <a:lnTo>
                                    <a:pt x="29" y="67"/>
                                  </a:lnTo>
                                  <a:lnTo>
                                    <a:pt x="33" y="63"/>
                                  </a:lnTo>
                                  <a:lnTo>
                                    <a:pt x="33" y="58"/>
                                  </a:lnTo>
                                  <a:lnTo>
                                    <a:pt x="43" y="48"/>
                                  </a:lnTo>
                                  <a:lnTo>
                                    <a:pt x="43" y="43"/>
                                  </a:lnTo>
                                  <a:lnTo>
                                    <a:pt x="48" y="39"/>
                                  </a:lnTo>
                                  <a:lnTo>
                                    <a:pt x="48" y="34"/>
                                  </a:lnTo>
                                  <a:lnTo>
                                    <a:pt x="53" y="29"/>
                                  </a:lnTo>
                                  <a:lnTo>
                                    <a:pt x="53" y="24"/>
                                  </a:lnTo>
                                  <a:lnTo>
                                    <a:pt x="62" y="15"/>
                                  </a:lnTo>
                                  <a:lnTo>
                                    <a:pt x="62" y="10"/>
                                  </a:lnTo>
                                  <a:lnTo>
                                    <a:pt x="67" y="5"/>
                                  </a:lnTo>
                                  <a:lnTo>
                                    <a:pt x="6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9" name="Freeform 2608"/>
                          <wps:cNvSpPr>
                            <a:spLocks/>
                          </wps:cNvSpPr>
                          <wps:spPr bwMode="auto">
                            <a:xfrm>
                              <a:off x="3628" y="730"/>
                              <a:ext cx="355" cy="619"/>
                            </a:xfrm>
                            <a:custGeom>
                              <a:avLst/>
                              <a:gdLst>
                                <a:gd name="T0" fmla="*/ 0 w 355"/>
                                <a:gd name="T1" fmla="*/ 614 h 619"/>
                                <a:gd name="T2" fmla="*/ 5 w 355"/>
                                <a:gd name="T3" fmla="*/ 604 h 619"/>
                                <a:gd name="T4" fmla="*/ 14 w 355"/>
                                <a:gd name="T5" fmla="*/ 595 h 619"/>
                                <a:gd name="T6" fmla="*/ 19 w 355"/>
                                <a:gd name="T7" fmla="*/ 585 h 619"/>
                                <a:gd name="T8" fmla="*/ 29 w 355"/>
                                <a:gd name="T9" fmla="*/ 571 h 619"/>
                                <a:gd name="T10" fmla="*/ 34 w 355"/>
                                <a:gd name="T11" fmla="*/ 561 h 619"/>
                                <a:gd name="T12" fmla="*/ 38 w 355"/>
                                <a:gd name="T13" fmla="*/ 552 h 619"/>
                                <a:gd name="T14" fmla="*/ 48 w 355"/>
                                <a:gd name="T15" fmla="*/ 537 h 619"/>
                                <a:gd name="T16" fmla="*/ 53 w 355"/>
                                <a:gd name="T17" fmla="*/ 528 h 619"/>
                                <a:gd name="T18" fmla="*/ 58 w 355"/>
                                <a:gd name="T19" fmla="*/ 518 h 619"/>
                                <a:gd name="T20" fmla="*/ 67 w 355"/>
                                <a:gd name="T21" fmla="*/ 504 h 619"/>
                                <a:gd name="T22" fmla="*/ 72 w 355"/>
                                <a:gd name="T23" fmla="*/ 494 h 619"/>
                                <a:gd name="T24" fmla="*/ 82 w 355"/>
                                <a:gd name="T25" fmla="*/ 480 h 619"/>
                                <a:gd name="T26" fmla="*/ 86 w 355"/>
                                <a:gd name="T27" fmla="*/ 470 h 619"/>
                                <a:gd name="T28" fmla="*/ 91 w 355"/>
                                <a:gd name="T29" fmla="*/ 460 h 619"/>
                                <a:gd name="T30" fmla="*/ 101 w 355"/>
                                <a:gd name="T31" fmla="*/ 446 h 619"/>
                                <a:gd name="T32" fmla="*/ 106 w 355"/>
                                <a:gd name="T33" fmla="*/ 436 h 619"/>
                                <a:gd name="T34" fmla="*/ 110 w 355"/>
                                <a:gd name="T35" fmla="*/ 427 h 619"/>
                                <a:gd name="T36" fmla="*/ 120 w 355"/>
                                <a:gd name="T37" fmla="*/ 412 h 619"/>
                                <a:gd name="T38" fmla="*/ 125 w 355"/>
                                <a:gd name="T39" fmla="*/ 403 h 619"/>
                                <a:gd name="T40" fmla="*/ 130 w 355"/>
                                <a:gd name="T41" fmla="*/ 393 h 619"/>
                                <a:gd name="T42" fmla="*/ 139 w 355"/>
                                <a:gd name="T43" fmla="*/ 379 h 619"/>
                                <a:gd name="T44" fmla="*/ 144 w 355"/>
                                <a:gd name="T45" fmla="*/ 369 h 619"/>
                                <a:gd name="T46" fmla="*/ 154 w 355"/>
                                <a:gd name="T47" fmla="*/ 355 h 619"/>
                                <a:gd name="T48" fmla="*/ 158 w 355"/>
                                <a:gd name="T49" fmla="*/ 345 h 619"/>
                                <a:gd name="T50" fmla="*/ 163 w 355"/>
                                <a:gd name="T51" fmla="*/ 336 h 619"/>
                                <a:gd name="T52" fmla="*/ 173 w 355"/>
                                <a:gd name="T53" fmla="*/ 321 h 619"/>
                                <a:gd name="T54" fmla="*/ 178 w 355"/>
                                <a:gd name="T55" fmla="*/ 312 h 619"/>
                                <a:gd name="T56" fmla="*/ 182 w 355"/>
                                <a:gd name="T57" fmla="*/ 302 h 619"/>
                                <a:gd name="T58" fmla="*/ 192 w 355"/>
                                <a:gd name="T59" fmla="*/ 288 h 619"/>
                                <a:gd name="T60" fmla="*/ 197 w 355"/>
                                <a:gd name="T61" fmla="*/ 278 h 619"/>
                                <a:gd name="T62" fmla="*/ 206 w 355"/>
                                <a:gd name="T63" fmla="*/ 264 h 619"/>
                                <a:gd name="T64" fmla="*/ 211 w 355"/>
                                <a:gd name="T65" fmla="*/ 254 h 619"/>
                                <a:gd name="T66" fmla="*/ 216 w 355"/>
                                <a:gd name="T67" fmla="*/ 244 h 619"/>
                                <a:gd name="T68" fmla="*/ 226 w 355"/>
                                <a:gd name="T69" fmla="*/ 230 h 619"/>
                                <a:gd name="T70" fmla="*/ 230 w 355"/>
                                <a:gd name="T71" fmla="*/ 220 h 619"/>
                                <a:gd name="T72" fmla="*/ 235 w 355"/>
                                <a:gd name="T73" fmla="*/ 211 h 619"/>
                                <a:gd name="T74" fmla="*/ 245 w 355"/>
                                <a:gd name="T75" fmla="*/ 196 h 619"/>
                                <a:gd name="T76" fmla="*/ 250 w 355"/>
                                <a:gd name="T77" fmla="*/ 187 h 619"/>
                                <a:gd name="T78" fmla="*/ 254 w 355"/>
                                <a:gd name="T79" fmla="*/ 177 h 619"/>
                                <a:gd name="T80" fmla="*/ 264 w 355"/>
                                <a:gd name="T81" fmla="*/ 163 h 619"/>
                                <a:gd name="T82" fmla="*/ 269 w 355"/>
                                <a:gd name="T83" fmla="*/ 153 h 619"/>
                                <a:gd name="T84" fmla="*/ 278 w 355"/>
                                <a:gd name="T85" fmla="*/ 139 h 619"/>
                                <a:gd name="T86" fmla="*/ 283 w 355"/>
                                <a:gd name="T87" fmla="*/ 129 h 619"/>
                                <a:gd name="T88" fmla="*/ 288 w 355"/>
                                <a:gd name="T89" fmla="*/ 120 h 619"/>
                                <a:gd name="T90" fmla="*/ 298 w 355"/>
                                <a:gd name="T91" fmla="*/ 105 h 619"/>
                                <a:gd name="T92" fmla="*/ 302 w 355"/>
                                <a:gd name="T93" fmla="*/ 96 h 619"/>
                                <a:gd name="T94" fmla="*/ 307 w 355"/>
                                <a:gd name="T95" fmla="*/ 86 h 619"/>
                                <a:gd name="T96" fmla="*/ 317 w 355"/>
                                <a:gd name="T97" fmla="*/ 72 h 619"/>
                                <a:gd name="T98" fmla="*/ 322 w 355"/>
                                <a:gd name="T99" fmla="*/ 62 h 619"/>
                                <a:gd name="T100" fmla="*/ 331 w 355"/>
                                <a:gd name="T101" fmla="*/ 48 h 619"/>
                                <a:gd name="T102" fmla="*/ 336 w 355"/>
                                <a:gd name="T103" fmla="*/ 38 h 619"/>
                                <a:gd name="T104" fmla="*/ 341 w 355"/>
                                <a:gd name="T105" fmla="*/ 28 h 619"/>
                                <a:gd name="T106" fmla="*/ 350 w 355"/>
                                <a:gd name="T107" fmla="*/ 14 h 619"/>
                                <a:gd name="T108" fmla="*/ 355 w 355"/>
                                <a:gd name="T109" fmla="*/ 4 h 6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55" h="619">
                                  <a:moveTo>
                                    <a:pt x="0" y="619"/>
                                  </a:moveTo>
                                  <a:lnTo>
                                    <a:pt x="0" y="614"/>
                                  </a:lnTo>
                                  <a:lnTo>
                                    <a:pt x="5" y="609"/>
                                  </a:lnTo>
                                  <a:lnTo>
                                    <a:pt x="5" y="604"/>
                                  </a:lnTo>
                                  <a:lnTo>
                                    <a:pt x="10" y="600"/>
                                  </a:lnTo>
                                  <a:lnTo>
                                    <a:pt x="14" y="595"/>
                                  </a:lnTo>
                                  <a:lnTo>
                                    <a:pt x="14" y="590"/>
                                  </a:lnTo>
                                  <a:lnTo>
                                    <a:pt x="19" y="585"/>
                                  </a:lnTo>
                                  <a:lnTo>
                                    <a:pt x="19" y="580"/>
                                  </a:lnTo>
                                  <a:lnTo>
                                    <a:pt x="29" y="571"/>
                                  </a:lnTo>
                                  <a:lnTo>
                                    <a:pt x="29" y="566"/>
                                  </a:lnTo>
                                  <a:lnTo>
                                    <a:pt x="34" y="561"/>
                                  </a:lnTo>
                                  <a:lnTo>
                                    <a:pt x="34" y="556"/>
                                  </a:lnTo>
                                  <a:lnTo>
                                    <a:pt x="38" y="552"/>
                                  </a:lnTo>
                                  <a:lnTo>
                                    <a:pt x="38" y="547"/>
                                  </a:lnTo>
                                  <a:lnTo>
                                    <a:pt x="48" y="537"/>
                                  </a:lnTo>
                                  <a:lnTo>
                                    <a:pt x="48" y="532"/>
                                  </a:lnTo>
                                  <a:lnTo>
                                    <a:pt x="53" y="528"/>
                                  </a:lnTo>
                                  <a:lnTo>
                                    <a:pt x="53" y="523"/>
                                  </a:lnTo>
                                  <a:lnTo>
                                    <a:pt x="58" y="518"/>
                                  </a:lnTo>
                                  <a:lnTo>
                                    <a:pt x="58" y="513"/>
                                  </a:lnTo>
                                  <a:lnTo>
                                    <a:pt x="67" y="504"/>
                                  </a:lnTo>
                                  <a:lnTo>
                                    <a:pt x="67" y="499"/>
                                  </a:lnTo>
                                  <a:lnTo>
                                    <a:pt x="72" y="494"/>
                                  </a:lnTo>
                                  <a:lnTo>
                                    <a:pt x="72" y="489"/>
                                  </a:lnTo>
                                  <a:lnTo>
                                    <a:pt x="82" y="480"/>
                                  </a:lnTo>
                                  <a:lnTo>
                                    <a:pt x="82" y="475"/>
                                  </a:lnTo>
                                  <a:lnTo>
                                    <a:pt x="86" y="470"/>
                                  </a:lnTo>
                                  <a:lnTo>
                                    <a:pt x="86" y="465"/>
                                  </a:lnTo>
                                  <a:lnTo>
                                    <a:pt x="91" y="460"/>
                                  </a:lnTo>
                                  <a:lnTo>
                                    <a:pt x="91" y="456"/>
                                  </a:lnTo>
                                  <a:lnTo>
                                    <a:pt x="101" y="446"/>
                                  </a:lnTo>
                                  <a:lnTo>
                                    <a:pt x="101" y="441"/>
                                  </a:lnTo>
                                  <a:lnTo>
                                    <a:pt x="106" y="436"/>
                                  </a:lnTo>
                                  <a:lnTo>
                                    <a:pt x="106" y="432"/>
                                  </a:lnTo>
                                  <a:lnTo>
                                    <a:pt x="110" y="427"/>
                                  </a:lnTo>
                                  <a:lnTo>
                                    <a:pt x="110" y="422"/>
                                  </a:lnTo>
                                  <a:lnTo>
                                    <a:pt x="120" y="412"/>
                                  </a:lnTo>
                                  <a:lnTo>
                                    <a:pt x="120" y="408"/>
                                  </a:lnTo>
                                  <a:lnTo>
                                    <a:pt x="125" y="403"/>
                                  </a:lnTo>
                                  <a:lnTo>
                                    <a:pt x="125" y="398"/>
                                  </a:lnTo>
                                  <a:lnTo>
                                    <a:pt x="130" y="393"/>
                                  </a:lnTo>
                                  <a:lnTo>
                                    <a:pt x="130" y="388"/>
                                  </a:lnTo>
                                  <a:lnTo>
                                    <a:pt x="139" y="379"/>
                                  </a:lnTo>
                                  <a:lnTo>
                                    <a:pt x="139" y="374"/>
                                  </a:lnTo>
                                  <a:lnTo>
                                    <a:pt x="144" y="369"/>
                                  </a:lnTo>
                                  <a:lnTo>
                                    <a:pt x="144" y="364"/>
                                  </a:lnTo>
                                  <a:lnTo>
                                    <a:pt x="154" y="355"/>
                                  </a:lnTo>
                                  <a:lnTo>
                                    <a:pt x="154" y="350"/>
                                  </a:lnTo>
                                  <a:lnTo>
                                    <a:pt x="158" y="345"/>
                                  </a:lnTo>
                                  <a:lnTo>
                                    <a:pt x="158" y="340"/>
                                  </a:lnTo>
                                  <a:lnTo>
                                    <a:pt x="163" y="336"/>
                                  </a:lnTo>
                                  <a:lnTo>
                                    <a:pt x="163" y="331"/>
                                  </a:lnTo>
                                  <a:lnTo>
                                    <a:pt x="173" y="321"/>
                                  </a:lnTo>
                                  <a:lnTo>
                                    <a:pt x="173" y="316"/>
                                  </a:lnTo>
                                  <a:lnTo>
                                    <a:pt x="178" y="312"/>
                                  </a:lnTo>
                                  <a:lnTo>
                                    <a:pt x="178" y="307"/>
                                  </a:lnTo>
                                  <a:lnTo>
                                    <a:pt x="182" y="302"/>
                                  </a:lnTo>
                                  <a:lnTo>
                                    <a:pt x="182" y="297"/>
                                  </a:lnTo>
                                  <a:lnTo>
                                    <a:pt x="192" y="288"/>
                                  </a:lnTo>
                                  <a:lnTo>
                                    <a:pt x="192" y="283"/>
                                  </a:lnTo>
                                  <a:lnTo>
                                    <a:pt x="197" y="278"/>
                                  </a:lnTo>
                                  <a:lnTo>
                                    <a:pt x="197" y="273"/>
                                  </a:lnTo>
                                  <a:lnTo>
                                    <a:pt x="206" y="264"/>
                                  </a:lnTo>
                                  <a:lnTo>
                                    <a:pt x="206" y="259"/>
                                  </a:lnTo>
                                  <a:lnTo>
                                    <a:pt x="211" y="254"/>
                                  </a:lnTo>
                                  <a:lnTo>
                                    <a:pt x="211" y="249"/>
                                  </a:lnTo>
                                  <a:lnTo>
                                    <a:pt x="216" y="244"/>
                                  </a:lnTo>
                                  <a:lnTo>
                                    <a:pt x="216" y="240"/>
                                  </a:lnTo>
                                  <a:lnTo>
                                    <a:pt x="226" y="230"/>
                                  </a:lnTo>
                                  <a:lnTo>
                                    <a:pt x="226" y="225"/>
                                  </a:lnTo>
                                  <a:lnTo>
                                    <a:pt x="230" y="220"/>
                                  </a:lnTo>
                                  <a:lnTo>
                                    <a:pt x="230" y="216"/>
                                  </a:lnTo>
                                  <a:lnTo>
                                    <a:pt x="235" y="211"/>
                                  </a:lnTo>
                                  <a:lnTo>
                                    <a:pt x="235" y="206"/>
                                  </a:lnTo>
                                  <a:lnTo>
                                    <a:pt x="245" y="196"/>
                                  </a:lnTo>
                                  <a:lnTo>
                                    <a:pt x="245" y="192"/>
                                  </a:lnTo>
                                  <a:lnTo>
                                    <a:pt x="250" y="187"/>
                                  </a:lnTo>
                                  <a:lnTo>
                                    <a:pt x="250" y="182"/>
                                  </a:lnTo>
                                  <a:lnTo>
                                    <a:pt x="254" y="177"/>
                                  </a:lnTo>
                                  <a:lnTo>
                                    <a:pt x="254" y="172"/>
                                  </a:lnTo>
                                  <a:lnTo>
                                    <a:pt x="264" y="163"/>
                                  </a:lnTo>
                                  <a:lnTo>
                                    <a:pt x="264" y="158"/>
                                  </a:lnTo>
                                  <a:lnTo>
                                    <a:pt x="269" y="153"/>
                                  </a:lnTo>
                                  <a:lnTo>
                                    <a:pt x="269" y="148"/>
                                  </a:lnTo>
                                  <a:lnTo>
                                    <a:pt x="278" y="139"/>
                                  </a:lnTo>
                                  <a:lnTo>
                                    <a:pt x="278" y="134"/>
                                  </a:lnTo>
                                  <a:lnTo>
                                    <a:pt x="283" y="129"/>
                                  </a:lnTo>
                                  <a:lnTo>
                                    <a:pt x="283" y="124"/>
                                  </a:lnTo>
                                  <a:lnTo>
                                    <a:pt x="288" y="120"/>
                                  </a:lnTo>
                                  <a:lnTo>
                                    <a:pt x="288" y="115"/>
                                  </a:lnTo>
                                  <a:lnTo>
                                    <a:pt x="298" y="105"/>
                                  </a:lnTo>
                                  <a:lnTo>
                                    <a:pt x="298" y="100"/>
                                  </a:lnTo>
                                  <a:lnTo>
                                    <a:pt x="302" y="96"/>
                                  </a:lnTo>
                                  <a:lnTo>
                                    <a:pt x="302" y="91"/>
                                  </a:lnTo>
                                  <a:lnTo>
                                    <a:pt x="307" y="86"/>
                                  </a:lnTo>
                                  <a:lnTo>
                                    <a:pt x="307" y="81"/>
                                  </a:lnTo>
                                  <a:lnTo>
                                    <a:pt x="317" y="72"/>
                                  </a:lnTo>
                                  <a:lnTo>
                                    <a:pt x="317" y="67"/>
                                  </a:lnTo>
                                  <a:lnTo>
                                    <a:pt x="322" y="62"/>
                                  </a:lnTo>
                                  <a:lnTo>
                                    <a:pt x="322" y="57"/>
                                  </a:lnTo>
                                  <a:lnTo>
                                    <a:pt x="331" y="48"/>
                                  </a:lnTo>
                                  <a:lnTo>
                                    <a:pt x="331" y="43"/>
                                  </a:lnTo>
                                  <a:lnTo>
                                    <a:pt x="336" y="38"/>
                                  </a:lnTo>
                                  <a:lnTo>
                                    <a:pt x="336" y="33"/>
                                  </a:lnTo>
                                  <a:lnTo>
                                    <a:pt x="341" y="28"/>
                                  </a:lnTo>
                                  <a:lnTo>
                                    <a:pt x="341" y="24"/>
                                  </a:lnTo>
                                  <a:lnTo>
                                    <a:pt x="350" y="14"/>
                                  </a:lnTo>
                                  <a:lnTo>
                                    <a:pt x="350" y="9"/>
                                  </a:lnTo>
                                  <a:lnTo>
                                    <a:pt x="355" y="4"/>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0" name="Freeform 2609"/>
                          <wps:cNvSpPr>
                            <a:spLocks/>
                          </wps:cNvSpPr>
                          <wps:spPr bwMode="auto">
                            <a:xfrm>
                              <a:off x="3628" y="1090"/>
                              <a:ext cx="355" cy="619"/>
                            </a:xfrm>
                            <a:custGeom>
                              <a:avLst/>
                              <a:gdLst>
                                <a:gd name="T0" fmla="*/ 0 w 355"/>
                                <a:gd name="T1" fmla="*/ 614 h 619"/>
                                <a:gd name="T2" fmla="*/ 5 w 355"/>
                                <a:gd name="T3" fmla="*/ 604 h 619"/>
                                <a:gd name="T4" fmla="*/ 14 w 355"/>
                                <a:gd name="T5" fmla="*/ 595 h 619"/>
                                <a:gd name="T6" fmla="*/ 19 w 355"/>
                                <a:gd name="T7" fmla="*/ 585 h 619"/>
                                <a:gd name="T8" fmla="*/ 24 w 355"/>
                                <a:gd name="T9" fmla="*/ 576 h 619"/>
                                <a:gd name="T10" fmla="*/ 34 w 355"/>
                                <a:gd name="T11" fmla="*/ 561 h 619"/>
                                <a:gd name="T12" fmla="*/ 38 w 355"/>
                                <a:gd name="T13" fmla="*/ 552 h 619"/>
                                <a:gd name="T14" fmla="*/ 48 w 355"/>
                                <a:gd name="T15" fmla="*/ 537 h 619"/>
                                <a:gd name="T16" fmla="*/ 53 w 355"/>
                                <a:gd name="T17" fmla="*/ 528 h 619"/>
                                <a:gd name="T18" fmla="*/ 58 w 355"/>
                                <a:gd name="T19" fmla="*/ 518 h 619"/>
                                <a:gd name="T20" fmla="*/ 67 w 355"/>
                                <a:gd name="T21" fmla="*/ 504 h 619"/>
                                <a:gd name="T22" fmla="*/ 72 w 355"/>
                                <a:gd name="T23" fmla="*/ 494 h 619"/>
                                <a:gd name="T24" fmla="*/ 77 w 355"/>
                                <a:gd name="T25" fmla="*/ 484 h 619"/>
                                <a:gd name="T26" fmla="*/ 86 w 355"/>
                                <a:gd name="T27" fmla="*/ 470 h 619"/>
                                <a:gd name="T28" fmla="*/ 91 w 355"/>
                                <a:gd name="T29" fmla="*/ 460 h 619"/>
                                <a:gd name="T30" fmla="*/ 96 w 355"/>
                                <a:gd name="T31" fmla="*/ 451 h 619"/>
                                <a:gd name="T32" fmla="*/ 106 w 355"/>
                                <a:gd name="T33" fmla="*/ 436 h 619"/>
                                <a:gd name="T34" fmla="*/ 110 w 355"/>
                                <a:gd name="T35" fmla="*/ 427 h 619"/>
                                <a:gd name="T36" fmla="*/ 120 w 355"/>
                                <a:gd name="T37" fmla="*/ 412 h 619"/>
                                <a:gd name="T38" fmla="*/ 125 w 355"/>
                                <a:gd name="T39" fmla="*/ 403 h 619"/>
                                <a:gd name="T40" fmla="*/ 130 w 355"/>
                                <a:gd name="T41" fmla="*/ 393 h 619"/>
                                <a:gd name="T42" fmla="*/ 139 w 355"/>
                                <a:gd name="T43" fmla="*/ 379 h 619"/>
                                <a:gd name="T44" fmla="*/ 144 w 355"/>
                                <a:gd name="T45" fmla="*/ 369 h 619"/>
                                <a:gd name="T46" fmla="*/ 149 w 355"/>
                                <a:gd name="T47" fmla="*/ 360 h 619"/>
                                <a:gd name="T48" fmla="*/ 158 w 355"/>
                                <a:gd name="T49" fmla="*/ 345 h 619"/>
                                <a:gd name="T50" fmla="*/ 163 w 355"/>
                                <a:gd name="T51" fmla="*/ 336 h 619"/>
                                <a:gd name="T52" fmla="*/ 173 w 355"/>
                                <a:gd name="T53" fmla="*/ 321 h 619"/>
                                <a:gd name="T54" fmla="*/ 178 w 355"/>
                                <a:gd name="T55" fmla="*/ 312 h 619"/>
                                <a:gd name="T56" fmla="*/ 182 w 355"/>
                                <a:gd name="T57" fmla="*/ 302 h 619"/>
                                <a:gd name="T58" fmla="*/ 192 w 355"/>
                                <a:gd name="T59" fmla="*/ 288 h 619"/>
                                <a:gd name="T60" fmla="*/ 197 w 355"/>
                                <a:gd name="T61" fmla="*/ 278 h 619"/>
                                <a:gd name="T62" fmla="*/ 202 w 355"/>
                                <a:gd name="T63" fmla="*/ 268 h 619"/>
                                <a:gd name="T64" fmla="*/ 211 w 355"/>
                                <a:gd name="T65" fmla="*/ 254 h 619"/>
                                <a:gd name="T66" fmla="*/ 216 w 355"/>
                                <a:gd name="T67" fmla="*/ 244 h 619"/>
                                <a:gd name="T68" fmla="*/ 226 w 355"/>
                                <a:gd name="T69" fmla="*/ 230 h 619"/>
                                <a:gd name="T70" fmla="*/ 230 w 355"/>
                                <a:gd name="T71" fmla="*/ 220 h 619"/>
                                <a:gd name="T72" fmla="*/ 235 w 355"/>
                                <a:gd name="T73" fmla="*/ 211 h 619"/>
                                <a:gd name="T74" fmla="*/ 245 w 355"/>
                                <a:gd name="T75" fmla="*/ 196 h 619"/>
                                <a:gd name="T76" fmla="*/ 250 w 355"/>
                                <a:gd name="T77" fmla="*/ 187 h 619"/>
                                <a:gd name="T78" fmla="*/ 254 w 355"/>
                                <a:gd name="T79" fmla="*/ 177 h 619"/>
                                <a:gd name="T80" fmla="*/ 264 w 355"/>
                                <a:gd name="T81" fmla="*/ 163 h 619"/>
                                <a:gd name="T82" fmla="*/ 269 w 355"/>
                                <a:gd name="T83" fmla="*/ 153 h 619"/>
                                <a:gd name="T84" fmla="*/ 278 w 355"/>
                                <a:gd name="T85" fmla="*/ 139 h 619"/>
                                <a:gd name="T86" fmla="*/ 283 w 355"/>
                                <a:gd name="T87" fmla="*/ 129 h 619"/>
                                <a:gd name="T88" fmla="*/ 288 w 355"/>
                                <a:gd name="T89" fmla="*/ 120 h 619"/>
                                <a:gd name="T90" fmla="*/ 298 w 355"/>
                                <a:gd name="T91" fmla="*/ 105 h 619"/>
                                <a:gd name="T92" fmla="*/ 302 w 355"/>
                                <a:gd name="T93" fmla="*/ 96 h 619"/>
                                <a:gd name="T94" fmla="*/ 307 w 355"/>
                                <a:gd name="T95" fmla="*/ 86 h 619"/>
                                <a:gd name="T96" fmla="*/ 317 w 355"/>
                                <a:gd name="T97" fmla="*/ 72 h 619"/>
                                <a:gd name="T98" fmla="*/ 322 w 355"/>
                                <a:gd name="T99" fmla="*/ 62 h 619"/>
                                <a:gd name="T100" fmla="*/ 331 w 355"/>
                                <a:gd name="T101" fmla="*/ 48 h 619"/>
                                <a:gd name="T102" fmla="*/ 336 w 355"/>
                                <a:gd name="T103" fmla="*/ 38 h 619"/>
                                <a:gd name="T104" fmla="*/ 341 w 355"/>
                                <a:gd name="T105" fmla="*/ 28 h 619"/>
                                <a:gd name="T106" fmla="*/ 350 w 355"/>
                                <a:gd name="T107" fmla="*/ 14 h 619"/>
                                <a:gd name="T108" fmla="*/ 355 w 355"/>
                                <a:gd name="T109" fmla="*/ 4 h 6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55" h="619">
                                  <a:moveTo>
                                    <a:pt x="0" y="619"/>
                                  </a:moveTo>
                                  <a:lnTo>
                                    <a:pt x="0" y="614"/>
                                  </a:lnTo>
                                  <a:lnTo>
                                    <a:pt x="5" y="609"/>
                                  </a:lnTo>
                                  <a:lnTo>
                                    <a:pt x="5" y="604"/>
                                  </a:lnTo>
                                  <a:lnTo>
                                    <a:pt x="10" y="600"/>
                                  </a:lnTo>
                                  <a:lnTo>
                                    <a:pt x="14" y="595"/>
                                  </a:lnTo>
                                  <a:lnTo>
                                    <a:pt x="14" y="590"/>
                                  </a:lnTo>
                                  <a:lnTo>
                                    <a:pt x="19" y="585"/>
                                  </a:lnTo>
                                  <a:lnTo>
                                    <a:pt x="19" y="580"/>
                                  </a:lnTo>
                                  <a:lnTo>
                                    <a:pt x="24" y="576"/>
                                  </a:lnTo>
                                  <a:lnTo>
                                    <a:pt x="24" y="571"/>
                                  </a:lnTo>
                                  <a:lnTo>
                                    <a:pt x="34" y="561"/>
                                  </a:lnTo>
                                  <a:lnTo>
                                    <a:pt x="34" y="556"/>
                                  </a:lnTo>
                                  <a:lnTo>
                                    <a:pt x="38" y="552"/>
                                  </a:lnTo>
                                  <a:lnTo>
                                    <a:pt x="38" y="547"/>
                                  </a:lnTo>
                                  <a:lnTo>
                                    <a:pt x="48" y="537"/>
                                  </a:lnTo>
                                  <a:lnTo>
                                    <a:pt x="48" y="532"/>
                                  </a:lnTo>
                                  <a:lnTo>
                                    <a:pt x="53" y="528"/>
                                  </a:lnTo>
                                  <a:lnTo>
                                    <a:pt x="53" y="523"/>
                                  </a:lnTo>
                                  <a:lnTo>
                                    <a:pt x="58" y="518"/>
                                  </a:lnTo>
                                  <a:lnTo>
                                    <a:pt x="58" y="513"/>
                                  </a:lnTo>
                                  <a:lnTo>
                                    <a:pt x="67" y="504"/>
                                  </a:lnTo>
                                  <a:lnTo>
                                    <a:pt x="67" y="499"/>
                                  </a:lnTo>
                                  <a:lnTo>
                                    <a:pt x="72" y="494"/>
                                  </a:lnTo>
                                  <a:lnTo>
                                    <a:pt x="72" y="489"/>
                                  </a:lnTo>
                                  <a:lnTo>
                                    <a:pt x="77" y="484"/>
                                  </a:lnTo>
                                  <a:lnTo>
                                    <a:pt x="77" y="480"/>
                                  </a:lnTo>
                                  <a:lnTo>
                                    <a:pt x="86" y="470"/>
                                  </a:lnTo>
                                  <a:lnTo>
                                    <a:pt x="86" y="465"/>
                                  </a:lnTo>
                                  <a:lnTo>
                                    <a:pt x="91" y="460"/>
                                  </a:lnTo>
                                  <a:lnTo>
                                    <a:pt x="91" y="456"/>
                                  </a:lnTo>
                                  <a:lnTo>
                                    <a:pt x="96" y="451"/>
                                  </a:lnTo>
                                  <a:lnTo>
                                    <a:pt x="96" y="446"/>
                                  </a:lnTo>
                                  <a:lnTo>
                                    <a:pt x="106" y="436"/>
                                  </a:lnTo>
                                  <a:lnTo>
                                    <a:pt x="106" y="432"/>
                                  </a:lnTo>
                                  <a:lnTo>
                                    <a:pt x="110" y="427"/>
                                  </a:lnTo>
                                  <a:lnTo>
                                    <a:pt x="110" y="422"/>
                                  </a:lnTo>
                                  <a:lnTo>
                                    <a:pt x="120" y="412"/>
                                  </a:lnTo>
                                  <a:lnTo>
                                    <a:pt x="120" y="408"/>
                                  </a:lnTo>
                                  <a:lnTo>
                                    <a:pt x="125" y="403"/>
                                  </a:lnTo>
                                  <a:lnTo>
                                    <a:pt x="125" y="398"/>
                                  </a:lnTo>
                                  <a:lnTo>
                                    <a:pt x="130" y="393"/>
                                  </a:lnTo>
                                  <a:lnTo>
                                    <a:pt x="130" y="388"/>
                                  </a:lnTo>
                                  <a:lnTo>
                                    <a:pt x="139" y="379"/>
                                  </a:lnTo>
                                  <a:lnTo>
                                    <a:pt x="139" y="374"/>
                                  </a:lnTo>
                                  <a:lnTo>
                                    <a:pt x="144" y="369"/>
                                  </a:lnTo>
                                  <a:lnTo>
                                    <a:pt x="144" y="364"/>
                                  </a:lnTo>
                                  <a:lnTo>
                                    <a:pt x="149" y="360"/>
                                  </a:lnTo>
                                  <a:lnTo>
                                    <a:pt x="149" y="355"/>
                                  </a:lnTo>
                                  <a:lnTo>
                                    <a:pt x="158" y="345"/>
                                  </a:lnTo>
                                  <a:lnTo>
                                    <a:pt x="158" y="340"/>
                                  </a:lnTo>
                                  <a:lnTo>
                                    <a:pt x="163" y="336"/>
                                  </a:lnTo>
                                  <a:lnTo>
                                    <a:pt x="163" y="331"/>
                                  </a:lnTo>
                                  <a:lnTo>
                                    <a:pt x="173" y="321"/>
                                  </a:lnTo>
                                  <a:lnTo>
                                    <a:pt x="173" y="316"/>
                                  </a:lnTo>
                                  <a:lnTo>
                                    <a:pt x="178" y="312"/>
                                  </a:lnTo>
                                  <a:lnTo>
                                    <a:pt x="178" y="307"/>
                                  </a:lnTo>
                                  <a:lnTo>
                                    <a:pt x="182" y="302"/>
                                  </a:lnTo>
                                  <a:lnTo>
                                    <a:pt x="182" y="297"/>
                                  </a:lnTo>
                                  <a:lnTo>
                                    <a:pt x="192" y="288"/>
                                  </a:lnTo>
                                  <a:lnTo>
                                    <a:pt x="192" y="283"/>
                                  </a:lnTo>
                                  <a:lnTo>
                                    <a:pt x="197" y="278"/>
                                  </a:lnTo>
                                  <a:lnTo>
                                    <a:pt x="197" y="273"/>
                                  </a:lnTo>
                                  <a:lnTo>
                                    <a:pt x="202" y="268"/>
                                  </a:lnTo>
                                  <a:lnTo>
                                    <a:pt x="202" y="264"/>
                                  </a:lnTo>
                                  <a:lnTo>
                                    <a:pt x="211" y="254"/>
                                  </a:lnTo>
                                  <a:lnTo>
                                    <a:pt x="211" y="249"/>
                                  </a:lnTo>
                                  <a:lnTo>
                                    <a:pt x="216" y="244"/>
                                  </a:lnTo>
                                  <a:lnTo>
                                    <a:pt x="216" y="240"/>
                                  </a:lnTo>
                                  <a:lnTo>
                                    <a:pt x="226" y="230"/>
                                  </a:lnTo>
                                  <a:lnTo>
                                    <a:pt x="226" y="225"/>
                                  </a:lnTo>
                                  <a:lnTo>
                                    <a:pt x="230" y="220"/>
                                  </a:lnTo>
                                  <a:lnTo>
                                    <a:pt x="230" y="216"/>
                                  </a:lnTo>
                                  <a:lnTo>
                                    <a:pt x="235" y="211"/>
                                  </a:lnTo>
                                  <a:lnTo>
                                    <a:pt x="235" y="206"/>
                                  </a:lnTo>
                                  <a:lnTo>
                                    <a:pt x="245" y="196"/>
                                  </a:lnTo>
                                  <a:lnTo>
                                    <a:pt x="245" y="192"/>
                                  </a:lnTo>
                                  <a:lnTo>
                                    <a:pt x="250" y="187"/>
                                  </a:lnTo>
                                  <a:lnTo>
                                    <a:pt x="250" y="182"/>
                                  </a:lnTo>
                                  <a:lnTo>
                                    <a:pt x="254" y="177"/>
                                  </a:lnTo>
                                  <a:lnTo>
                                    <a:pt x="254" y="172"/>
                                  </a:lnTo>
                                  <a:lnTo>
                                    <a:pt x="264" y="163"/>
                                  </a:lnTo>
                                  <a:lnTo>
                                    <a:pt x="264" y="158"/>
                                  </a:lnTo>
                                  <a:lnTo>
                                    <a:pt x="269" y="153"/>
                                  </a:lnTo>
                                  <a:lnTo>
                                    <a:pt x="269" y="148"/>
                                  </a:lnTo>
                                  <a:lnTo>
                                    <a:pt x="278" y="139"/>
                                  </a:lnTo>
                                  <a:lnTo>
                                    <a:pt x="278" y="134"/>
                                  </a:lnTo>
                                  <a:lnTo>
                                    <a:pt x="283" y="129"/>
                                  </a:lnTo>
                                  <a:lnTo>
                                    <a:pt x="283" y="124"/>
                                  </a:lnTo>
                                  <a:lnTo>
                                    <a:pt x="288" y="120"/>
                                  </a:lnTo>
                                  <a:lnTo>
                                    <a:pt x="288" y="115"/>
                                  </a:lnTo>
                                  <a:lnTo>
                                    <a:pt x="298" y="105"/>
                                  </a:lnTo>
                                  <a:lnTo>
                                    <a:pt x="298" y="100"/>
                                  </a:lnTo>
                                  <a:lnTo>
                                    <a:pt x="302" y="96"/>
                                  </a:lnTo>
                                  <a:lnTo>
                                    <a:pt x="302" y="91"/>
                                  </a:lnTo>
                                  <a:lnTo>
                                    <a:pt x="307" y="86"/>
                                  </a:lnTo>
                                  <a:lnTo>
                                    <a:pt x="307" y="81"/>
                                  </a:lnTo>
                                  <a:lnTo>
                                    <a:pt x="317" y="72"/>
                                  </a:lnTo>
                                  <a:lnTo>
                                    <a:pt x="317" y="67"/>
                                  </a:lnTo>
                                  <a:lnTo>
                                    <a:pt x="322" y="62"/>
                                  </a:lnTo>
                                  <a:lnTo>
                                    <a:pt x="322" y="57"/>
                                  </a:lnTo>
                                  <a:lnTo>
                                    <a:pt x="331" y="48"/>
                                  </a:lnTo>
                                  <a:lnTo>
                                    <a:pt x="331" y="43"/>
                                  </a:lnTo>
                                  <a:lnTo>
                                    <a:pt x="336" y="38"/>
                                  </a:lnTo>
                                  <a:lnTo>
                                    <a:pt x="336" y="33"/>
                                  </a:lnTo>
                                  <a:lnTo>
                                    <a:pt x="341" y="28"/>
                                  </a:lnTo>
                                  <a:lnTo>
                                    <a:pt x="341" y="24"/>
                                  </a:lnTo>
                                  <a:lnTo>
                                    <a:pt x="350" y="14"/>
                                  </a:lnTo>
                                  <a:lnTo>
                                    <a:pt x="350" y="9"/>
                                  </a:lnTo>
                                  <a:lnTo>
                                    <a:pt x="355" y="4"/>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1" name="Freeform 2610"/>
                          <wps:cNvSpPr>
                            <a:spLocks/>
                          </wps:cNvSpPr>
                          <wps:spPr bwMode="auto">
                            <a:xfrm>
                              <a:off x="3628" y="1450"/>
                              <a:ext cx="355" cy="619"/>
                            </a:xfrm>
                            <a:custGeom>
                              <a:avLst/>
                              <a:gdLst>
                                <a:gd name="T0" fmla="*/ 0 w 355"/>
                                <a:gd name="T1" fmla="*/ 614 h 619"/>
                                <a:gd name="T2" fmla="*/ 5 w 355"/>
                                <a:gd name="T3" fmla="*/ 604 h 619"/>
                                <a:gd name="T4" fmla="*/ 14 w 355"/>
                                <a:gd name="T5" fmla="*/ 595 h 619"/>
                                <a:gd name="T6" fmla="*/ 19 w 355"/>
                                <a:gd name="T7" fmla="*/ 585 h 619"/>
                                <a:gd name="T8" fmla="*/ 29 w 355"/>
                                <a:gd name="T9" fmla="*/ 571 h 619"/>
                                <a:gd name="T10" fmla="*/ 34 w 355"/>
                                <a:gd name="T11" fmla="*/ 561 h 619"/>
                                <a:gd name="T12" fmla="*/ 38 w 355"/>
                                <a:gd name="T13" fmla="*/ 552 h 619"/>
                                <a:gd name="T14" fmla="*/ 48 w 355"/>
                                <a:gd name="T15" fmla="*/ 537 h 619"/>
                                <a:gd name="T16" fmla="*/ 53 w 355"/>
                                <a:gd name="T17" fmla="*/ 528 h 619"/>
                                <a:gd name="T18" fmla="*/ 58 w 355"/>
                                <a:gd name="T19" fmla="*/ 518 h 619"/>
                                <a:gd name="T20" fmla="*/ 67 w 355"/>
                                <a:gd name="T21" fmla="*/ 504 h 619"/>
                                <a:gd name="T22" fmla="*/ 72 w 355"/>
                                <a:gd name="T23" fmla="*/ 494 h 619"/>
                                <a:gd name="T24" fmla="*/ 77 w 355"/>
                                <a:gd name="T25" fmla="*/ 484 h 619"/>
                                <a:gd name="T26" fmla="*/ 86 w 355"/>
                                <a:gd name="T27" fmla="*/ 470 h 619"/>
                                <a:gd name="T28" fmla="*/ 91 w 355"/>
                                <a:gd name="T29" fmla="*/ 460 h 619"/>
                                <a:gd name="T30" fmla="*/ 101 w 355"/>
                                <a:gd name="T31" fmla="*/ 446 h 619"/>
                                <a:gd name="T32" fmla="*/ 106 w 355"/>
                                <a:gd name="T33" fmla="*/ 436 h 619"/>
                                <a:gd name="T34" fmla="*/ 110 w 355"/>
                                <a:gd name="T35" fmla="*/ 427 h 619"/>
                                <a:gd name="T36" fmla="*/ 120 w 355"/>
                                <a:gd name="T37" fmla="*/ 412 h 619"/>
                                <a:gd name="T38" fmla="*/ 125 w 355"/>
                                <a:gd name="T39" fmla="*/ 403 h 619"/>
                                <a:gd name="T40" fmla="*/ 130 w 355"/>
                                <a:gd name="T41" fmla="*/ 393 h 619"/>
                                <a:gd name="T42" fmla="*/ 139 w 355"/>
                                <a:gd name="T43" fmla="*/ 379 h 619"/>
                                <a:gd name="T44" fmla="*/ 144 w 355"/>
                                <a:gd name="T45" fmla="*/ 369 h 619"/>
                                <a:gd name="T46" fmla="*/ 149 w 355"/>
                                <a:gd name="T47" fmla="*/ 360 h 619"/>
                                <a:gd name="T48" fmla="*/ 158 w 355"/>
                                <a:gd name="T49" fmla="*/ 345 h 619"/>
                                <a:gd name="T50" fmla="*/ 163 w 355"/>
                                <a:gd name="T51" fmla="*/ 336 h 619"/>
                                <a:gd name="T52" fmla="*/ 173 w 355"/>
                                <a:gd name="T53" fmla="*/ 321 h 619"/>
                                <a:gd name="T54" fmla="*/ 178 w 355"/>
                                <a:gd name="T55" fmla="*/ 312 h 619"/>
                                <a:gd name="T56" fmla="*/ 182 w 355"/>
                                <a:gd name="T57" fmla="*/ 302 h 619"/>
                                <a:gd name="T58" fmla="*/ 192 w 355"/>
                                <a:gd name="T59" fmla="*/ 288 h 619"/>
                                <a:gd name="T60" fmla="*/ 197 w 355"/>
                                <a:gd name="T61" fmla="*/ 278 h 619"/>
                                <a:gd name="T62" fmla="*/ 202 w 355"/>
                                <a:gd name="T63" fmla="*/ 268 h 619"/>
                                <a:gd name="T64" fmla="*/ 211 w 355"/>
                                <a:gd name="T65" fmla="*/ 254 h 619"/>
                                <a:gd name="T66" fmla="*/ 216 w 355"/>
                                <a:gd name="T67" fmla="*/ 244 h 619"/>
                                <a:gd name="T68" fmla="*/ 221 w 355"/>
                                <a:gd name="T69" fmla="*/ 235 h 619"/>
                                <a:gd name="T70" fmla="*/ 230 w 355"/>
                                <a:gd name="T71" fmla="*/ 220 h 619"/>
                                <a:gd name="T72" fmla="*/ 235 w 355"/>
                                <a:gd name="T73" fmla="*/ 211 h 619"/>
                                <a:gd name="T74" fmla="*/ 245 w 355"/>
                                <a:gd name="T75" fmla="*/ 196 h 619"/>
                                <a:gd name="T76" fmla="*/ 250 w 355"/>
                                <a:gd name="T77" fmla="*/ 187 h 619"/>
                                <a:gd name="T78" fmla="*/ 254 w 355"/>
                                <a:gd name="T79" fmla="*/ 177 h 619"/>
                                <a:gd name="T80" fmla="*/ 264 w 355"/>
                                <a:gd name="T81" fmla="*/ 163 h 619"/>
                                <a:gd name="T82" fmla="*/ 269 w 355"/>
                                <a:gd name="T83" fmla="*/ 153 h 619"/>
                                <a:gd name="T84" fmla="*/ 274 w 355"/>
                                <a:gd name="T85" fmla="*/ 144 h 619"/>
                                <a:gd name="T86" fmla="*/ 283 w 355"/>
                                <a:gd name="T87" fmla="*/ 129 h 619"/>
                                <a:gd name="T88" fmla="*/ 288 w 355"/>
                                <a:gd name="T89" fmla="*/ 120 h 619"/>
                                <a:gd name="T90" fmla="*/ 293 w 355"/>
                                <a:gd name="T91" fmla="*/ 110 h 619"/>
                                <a:gd name="T92" fmla="*/ 302 w 355"/>
                                <a:gd name="T93" fmla="*/ 96 h 619"/>
                                <a:gd name="T94" fmla="*/ 307 w 355"/>
                                <a:gd name="T95" fmla="*/ 86 h 619"/>
                                <a:gd name="T96" fmla="*/ 317 w 355"/>
                                <a:gd name="T97" fmla="*/ 72 h 619"/>
                                <a:gd name="T98" fmla="*/ 322 w 355"/>
                                <a:gd name="T99" fmla="*/ 62 h 619"/>
                                <a:gd name="T100" fmla="*/ 326 w 355"/>
                                <a:gd name="T101" fmla="*/ 52 h 619"/>
                                <a:gd name="T102" fmla="*/ 336 w 355"/>
                                <a:gd name="T103" fmla="*/ 38 h 619"/>
                                <a:gd name="T104" fmla="*/ 341 w 355"/>
                                <a:gd name="T105" fmla="*/ 28 h 619"/>
                                <a:gd name="T106" fmla="*/ 346 w 355"/>
                                <a:gd name="T107" fmla="*/ 19 h 619"/>
                                <a:gd name="T108" fmla="*/ 355 w 355"/>
                                <a:gd name="T109" fmla="*/ 4 h 6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55" h="619">
                                  <a:moveTo>
                                    <a:pt x="0" y="619"/>
                                  </a:moveTo>
                                  <a:lnTo>
                                    <a:pt x="0" y="614"/>
                                  </a:lnTo>
                                  <a:lnTo>
                                    <a:pt x="5" y="609"/>
                                  </a:lnTo>
                                  <a:lnTo>
                                    <a:pt x="5" y="604"/>
                                  </a:lnTo>
                                  <a:lnTo>
                                    <a:pt x="10" y="600"/>
                                  </a:lnTo>
                                  <a:lnTo>
                                    <a:pt x="14" y="595"/>
                                  </a:lnTo>
                                  <a:lnTo>
                                    <a:pt x="14" y="590"/>
                                  </a:lnTo>
                                  <a:lnTo>
                                    <a:pt x="19" y="585"/>
                                  </a:lnTo>
                                  <a:lnTo>
                                    <a:pt x="19" y="580"/>
                                  </a:lnTo>
                                  <a:lnTo>
                                    <a:pt x="29" y="571"/>
                                  </a:lnTo>
                                  <a:lnTo>
                                    <a:pt x="29" y="566"/>
                                  </a:lnTo>
                                  <a:lnTo>
                                    <a:pt x="34" y="561"/>
                                  </a:lnTo>
                                  <a:lnTo>
                                    <a:pt x="34" y="556"/>
                                  </a:lnTo>
                                  <a:lnTo>
                                    <a:pt x="38" y="552"/>
                                  </a:lnTo>
                                  <a:lnTo>
                                    <a:pt x="38" y="547"/>
                                  </a:lnTo>
                                  <a:lnTo>
                                    <a:pt x="48" y="537"/>
                                  </a:lnTo>
                                  <a:lnTo>
                                    <a:pt x="48" y="532"/>
                                  </a:lnTo>
                                  <a:lnTo>
                                    <a:pt x="53" y="528"/>
                                  </a:lnTo>
                                  <a:lnTo>
                                    <a:pt x="53" y="523"/>
                                  </a:lnTo>
                                  <a:lnTo>
                                    <a:pt x="58" y="518"/>
                                  </a:lnTo>
                                  <a:lnTo>
                                    <a:pt x="58" y="513"/>
                                  </a:lnTo>
                                  <a:lnTo>
                                    <a:pt x="67" y="504"/>
                                  </a:lnTo>
                                  <a:lnTo>
                                    <a:pt x="67" y="499"/>
                                  </a:lnTo>
                                  <a:lnTo>
                                    <a:pt x="72" y="494"/>
                                  </a:lnTo>
                                  <a:lnTo>
                                    <a:pt x="72" y="489"/>
                                  </a:lnTo>
                                  <a:lnTo>
                                    <a:pt x="77" y="484"/>
                                  </a:lnTo>
                                  <a:lnTo>
                                    <a:pt x="77" y="480"/>
                                  </a:lnTo>
                                  <a:lnTo>
                                    <a:pt x="86" y="470"/>
                                  </a:lnTo>
                                  <a:lnTo>
                                    <a:pt x="86" y="465"/>
                                  </a:lnTo>
                                  <a:lnTo>
                                    <a:pt x="91" y="460"/>
                                  </a:lnTo>
                                  <a:lnTo>
                                    <a:pt x="91" y="456"/>
                                  </a:lnTo>
                                  <a:lnTo>
                                    <a:pt x="101" y="446"/>
                                  </a:lnTo>
                                  <a:lnTo>
                                    <a:pt x="101" y="441"/>
                                  </a:lnTo>
                                  <a:lnTo>
                                    <a:pt x="106" y="436"/>
                                  </a:lnTo>
                                  <a:lnTo>
                                    <a:pt x="106" y="432"/>
                                  </a:lnTo>
                                  <a:lnTo>
                                    <a:pt x="110" y="427"/>
                                  </a:lnTo>
                                  <a:lnTo>
                                    <a:pt x="110" y="422"/>
                                  </a:lnTo>
                                  <a:lnTo>
                                    <a:pt x="120" y="412"/>
                                  </a:lnTo>
                                  <a:lnTo>
                                    <a:pt x="120" y="408"/>
                                  </a:lnTo>
                                  <a:lnTo>
                                    <a:pt x="125" y="403"/>
                                  </a:lnTo>
                                  <a:lnTo>
                                    <a:pt x="125" y="398"/>
                                  </a:lnTo>
                                  <a:lnTo>
                                    <a:pt x="130" y="393"/>
                                  </a:lnTo>
                                  <a:lnTo>
                                    <a:pt x="130" y="388"/>
                                  </a:lnTo>
                                  <a:lnTo>
                                    <a:pt x="139" y="379"/>
                                  </a:lnTo>
                                  <a:lnTo>
                                    <a:pt x="139" y="374"/>
                                  </a:lnTo>
                                  <a:lnTo>
                                    <a:pt x="144" y="369"/>
                                  </a:lnTo>
                                  <a:lnTo>
                                    <a:pt x="144" y="364"/>
                                  </a:lnTo>
                                  <a:lnTo>
                                    <a:pt x="149" y="360"/>
                                  </a:lnTo>
                                  <a:lnTo>
                                    <a:pt x="149" y="355"/>
                                  </a:lnTo>
                                  <a:lnTo>
                                    <a:pt x="158" y="345"/>
                                  </a:lnTo>
                                  <a:lnTo>
                                    <a:pt x="158" y="340"/>
                                  </a:lnTo>
                                  <a:lnTo>
                                    <a:pt x="163" y="336"/>
                                  </a:lnTo>
                                  <a:lnTo>
                                    <a:pt x="163" y="331"/>
                                  </a:lnTo>
                                  <a:lnTo>
                                    <a:pt x="173" y="321"/>
                                  </a:lnTo>
                                  <a:lnTo>
                                    <a:pt x="173" y="316"/>
                                  </a:lnTo>
                                  <a:lnTo>
                                    <a:pt x="178" y="312"/>
                                  </a:lnTo>
                                  <a:lnTo>
                                    <a:pt x="178" y="307"/>
                                  </a:lnTo>
                                  <a:lnTo>
                                    <a:pt x="182" y="302"/>
                                  </a:lnTo>
                                  <a:lnTo>
                                    <a:pt x="182" y="297"/>
                                  </a:lnTo>
                                  <a:lnTo>
                                    <a:pt x="192" y="288"/>
                                  </a:lnTo>
                                  <a:lnTo>
                                    <a:pt x="192" y="283"/>
                                  </a:lnTo>
                                  <a:lnTo>
                                    <a:pt x="197" y="278"/>
                                  </a:lnTo>
                                  <a:lnTo>
                                    <a:pt x="197" y="273"/>
                                  </a:lnTo>
                                  <a:lnTo>
                                    <a:pt x="202" y="268"/>
                                  </a:lnTo>
                                  <a:lnTo>
                                    <a:pt x="202" y="264"/>
                                  </a:lnTo>
                                  <a:lnTo>
                                    <a:pt x="211" y="254"/>
                                  </a:lnTo>
                                  <a:lnTo>
                                    <a:pt x="211" y="249"/>
                                  </a:lnTo>
                                  <a:lnTo>
                                    <a:pt x="216" y="244"/>
                                  </a:lnTo>
                                  <a:lnTo>
                                    <a:pt x="216" y="240"/>
                                  </a:lnTo>
                                  <a:lnTo>
                                    <a:pt x="221" y="235"/>
                                  </a:lnTo>
                                  <a:lnTo>
                                    <a:pt x="221" y="230"/>
                                  </a:lnTo>
                                  <a:lnTo>
                                    <a:pt x="230" y="220"/>
                                  </a:lnTo>
                                  <a:lnTo>
                                    <a:pt x="230" y="216"/>
                                  </a:lnTo>
                                  <a:lnTo>
                                    <a:pt x="235" y="211"/>
                                  </a:lnTo>
                                  <a:lnTo>
                                    <a:pt x="235" y="206"/>
                                  </a:lnTo>
                                  <a:lnTo>
                                    <a:pt x="245" y="196"/>
                                  </a:lnTo>
                                  <a:lnTo>
                                    <a:pt x="245" y="192"/>
                                  </a:lnTo>
                                  <a:lnTo>
                                    <a:pt x="250" y="187"/>
                                  </a:lnTo>
                                  <a:lnTo>
                                    <a:pt x="250" y="182"/>
                                  </a:lnTo>
                                  <a:lnTo>
                                    <a:pt x="254" y="177"/>
                                  </a:lnTo>
                                  <a:lnTo>
                                    <a:pt x="254" y="172"/>
                                  </a:lnTo>
                                  <a:lnTo>
                                    <a:pt x="264" y="163"/>
                                  </a:lnTo>
                                  <a:lnTo>
                                    <a:pt x="264" y="158"/>
                                  </a:lnTo>
                                  <a:lnTo>
                                    <a:pt x="269" y="153"/>
                                  </a:lnTo>
                                  <a:lnTo>
                                    <a:pt x="269" y="148"/>
                                  </a:lnTo>
                                  <a:lnTo>
                                    <a:pt x="274" y="144"/>
                                  </a:lnTo>
                                  <a:lnTo>
                                    <a:pt x="274" y="139"/>
                                  </a:lnTo>
                                  <a:lnTo>
                                    <a:pt x="283" y="129"/>
                                  </a:lnTo>
                                  <a:lnTo>
                                    <a:pt x="283" y="124"/>
                                  </a:lnTo>
                                  <a:lnTo>
                                    <a:pt x="288" y="120"/>
                                  </a:lnTo>
                                  <a:lnTo>
                                    <a:pt x="288" y="115"/>
                                  </a:lnTo>
                                  <a:lnTo>
                                    <a:pt x="293" y="110"/>
                                  </a:lnTo>
                                  <a:lnTo>
                                    <a:pt x="293" y="105"/>
                                  </a:lnTo>
                                  <a:lnTo>
                                    <a:pt x="302" y="96"/>
                                  </a:lnTo>
                                  <a:lnTo>
                                    <a:pt x="302" y="91"/>
                                  </a:lnTo>
                                  <a:lnTo>
                                    <a:pt x="307" y="86"/>
                                  </a:lnTo>
                                  <a:lnTo>
                                    <a:pt x="307" y="81"/>
                                  </a:lnTo>
                                  <a:lnTo>
                                    <a:pt x="317" y="72"/>
                                  </a:lnTo>
                                  <a:lnTo>
                                    <a:pt x="317" y="67"/>
                                  </a:lnTo>
                                  <a:lnTo>
                                    <a:pt x="322" y="62"/>
                                  </a:lnTo>
                                  <a:lnTo>
                                    <a:pt x="322" y="57"/>
                                  </a:lnTo>
                                  <a:lnTo>
                                    <a:pt x="326" y="52"/>
                                  </a:lnTo>
                                  <a:lnTo>
                                    <a:pt x="326" y="48"/>
                                  </a:lnTo>
                                  <a:lnTo>
                                    <a:pt x="336" y="38"/>
                                  </a:lnTo>
                                  <a:lnTo>
                                    <a:pt x="336" y="33"/>
                                  </a:lnTo>
                                  <a:lnTo>
                                    <a:pt x="341" y="28"/>
                                  </a:lnTo>
                                  <a:lnTo>
                                    <a:pt x="341" y="24"/>
                                  </a:lnTo>
                                  <a:lnTo>
                                    <a:pt x="346" y="19"/>
                                  </a:lnTo>
                                  <a:lnTo>
                                    <a:pt x="346" y="14"/>
                                  </a:lnTo>
                                  <a:lnTo>
                                    <a:pt x="355" y="4"/>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2" name="Freeform 2611"/>
                          <wps:cNvSpPr>
                            <a:spLocks/>
                          </wps:cNvSpPr>
                          <wps:spPr bwMode="auto">
                            <a:xfrm>
                              <a:off x="3758" y="1810"/>
                              <a:ext cx="225" cy="393"/>
                            </a:xfrm>
                            <a:custGeom>
                              <a:avLst/>
                              <a:gdLst>
                                <a:gd name="T0" fmla="*/ 0 w 225"/>
                                <a:gd name="T1" fmla="*/ 388 h 393"/>
                                <a:gd name="T2" fmla="*/ 9 w 225"/>
                                <a:gd name="T3" fmla="*/ 379 h 393"/>
                                <a:gd name="T4" fmla="*/ 14 w 225"/>
                                <a:gd name="T5" fmla="*/ 369 h 393"/>
                                <a:gd name="T6" fmla="*/ 19 w 225"/>
                                <a:gd name="T7" fmla="*/ 360 h 393"/>
                                <a:gd name="T8" fmla="*/ 28 w 225"/>
                                <a:gd name="T9" fmla="*/ 345 h 393"/>
                                <a:gd name="T10" fmla="*/ 33 w 225"/>
                                <a:gd name="T11" fmla="*/ 336 h 393"/>
                                <a:gd name="T12" fmla="*/ 38 w 225"/>
                                <a:gd name="T13" fmla="*/ 326 h 393"/>
                                <a:gd name="T14" fmla="*/ 48 w 225"/>
                                <a:gd name="T15" fmla="*/ 312 h 393"/>
                                <a:gd name="T16" fmla="*/ 52 w 225"/>
                                <a:gd name="T17" fmla="*/ 302 h 393"/>
                                <a:gd name="T18" fmla="*/ 62 w 225"/>
                                <a:gd name="T19" fmla="*/ 288 h 393"/>
                                <a:gd name="T20" fmla="*/ 67 w 225"/>
                                <a:gd name="T21" fmla="*/ 278 h 393"/>
                                <a:gd name="T22" fmla="*/ 72 w 225"/>
                                <a:gd name="T23" fmla="*/ 268 h 393"/>
                                <a:gd name="T24" fmla="*/ 81 w 225"/>
                                <a:gd name="T25" fmla="*/ 254 h 393"/>
                                <a:gd name="T26" fmla="*/ 86 w 225"/>
                                <a:gd name="T27" fmla="*/ 244 h 393"/>
                                <a:gd name="T28" fmla="*/ 91 w 225"/>
                                <a:gd name="T29" fmla="*/ 235 h 393"/>
                                <a:gd name="T30" fmla="*/ 100 w 225"/>
                                <a:gd name="T31" fmla="*/ 220 h 393"/>
                                <a:gd name="T32" fmla="*/ 105 w 225"/>
                                <a:gd name="T33" fmla="*/ 211 h 393"/>
                                <a:gd name="T34" fmla="*/ 115 w 225"/>
                                <a:gd name="T35" fmla="*/ 196 h 393"/>
                                <a:gd name="T36" fmla="*/ 120 w 225"/>
                                <a:gd name="T37" fmla="*/ 187 h 393"/>
                                <a:gd name="T38" fmla="*/ 124 w 225"/>
                                <a:gd name="T39" fmla="*/ 177 h 393"/>
                                <a:gd name="T40" fmla="*/ 134 w 225"/>
                                <a:gd name="T41" fmla="*/ 163 h 393"/>
                                <a:gd name="T42" fmla="*/ 139 w 225"/>
                                <a:gd name="T43" fmla="*/ 153 h 393"/>
                                <a:gd name="T44" fmla="*/ 144 w 225"/>
                                <a:gd name="T45" fmla="*/ 144 h 393"/>
                                <a:gd name="T46" fmla="*/ 153 w 225"/>
                                <a:gd name="T47" fmla="*/ 129 h 393"/>
                                <a:gd name="T48" fmla="*/ 158 w 225"/>
                                <a:gd name="T49" fmla="*/ 120 h 393"/>
                                <a:gd name="T50" fmla="*/ 168 w 225"/>
                                <a:gd name="T51" fmla="*/ 105 h 393"/>
                                <a:gd name="T52" fmla="*/ 172 w 225"/>
                                <a:gd name="T53" fmla="*/ 96 h 393"/>
                                <a:gd name="T54" fmla="*/ 177 w 225"/>
                                <a:gd name="T55" fmla="*/ 86 h 393"/>
                                <a:gd name="T56" fmla="*/ 187 w 225"/>
                                <a:gd name="T57" fmla="*/ 72 h 393"/>
                                <a:gd name="T58" fmla="*/ 192 w 225"/>
                                <a:gd name="T59" fmla="*/ 62 h 393"/>
                                <a:gd name="T60" fmla="*/ 201 w 225"/>
                                <a:gd name="T61" fmla="*/ 48 h 393"/>
                                <a:gd name="T62" fmla="*/ 206 w 225"/>
                                <a:gd name="T63" fmla="*/ 38 h 393"/>
                                <a:gd name="T64" fmla="*/ 211 w 225"/>
                                <a:gd name="T65" fmla="*/ 28 h 393"/>
                                <a:gd name="T66" fmla="*/ 220 w 225"/>
                                <a:gd name="T67" fmla="*/ 14 h 393"/>
                                <a:gd name="T68" fmla="*/ 225 w 225"/>
                                <a:gd name="T69" fmla="*/ 4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5" h="393">
                                  <a:moveTo>
                                    <a:pt x="0" y="393"/>
                                  </a:moveTo>
                                  <a:lnTo>
                                    <a:pt x="0" y="388"/>
                                  </a:lnTo>
                                  <a:lnTo>
                                    <a:pt x="4" y="384"/>
                                  </a:lnTo>
                                  <a:lnTo>
                                    <a:pt x="9" y="379"/>
                                  </a:lnTo>
                                  <a:lnTo>
                                    <a:pt x="9" y="374"/>
                                  </a:lnTo>
                                  <a:lnTo>
                                    <a:pt x="14" y="369"/>
                                  </a:lnTo>
                                  <a:lnTo>
                                    <a:pt x="14" y="364"/>
                                  </a:lnTo>
                                  <a:lnTo>
                                    <a:pt x="19" y="360"/>
                                  </a:lnTo>
                                  <a:lnTo>
                                    <a:pt x="19" y="355"/>
                                  </a:lnTo>
                                  <a:lnTo>
                                    <a:pt x="28" y="345"/>
                                  </a:lnTo>
                                  <a:lnTo>
                                    <a:pt x="28" y="340"/>
                                  </a:lnTo>
                                  <a:lnTo>
                                    <a:pt x="33" y="336"/>
                                  </a:lnTo>
                                  <a:lnTo>
                                    <a:pt x="33" y="331"/>
                                  </a:lnTo>
                                  <a:lnTo>
                                    <a:pt x="38" y="326"/>
                                  </a:lnTo>
                                  <a:lnTo>
                                    <a:pt x="38" y="321"/>
                                  </a:lnTo>
                                  <a:lnTo>
                                    <a:pt x="48" y="312"/>
                                  </a:lnTo>
                                  <a:lnTo>
                                    <a:pt x="48" y="307"/>
                                  </a:lnTo>
                                  <a:lnTo>
                                    <a:pt x="52" y="302"/>
                                  </a:lnTo>
                                  <a:lnTo>
                                    <a:pt x="52" y="297"/>
                                  </a:lnTo>
                                  <a:lnTo>
                                    <a:pt x="62" y="288"/>
                                  </a:lnTo>
                                  <a:lnTo>
                                    <a:pt x="62" y="283"/>
                                  </a:lnTo>
                                  <a:lnTo>
                                    <a:pt x="67" y="278"/>
                                  </a:lnTo>
                                  <a:lnTo>
                                    <a:pt x="67" y="273"/>
                                  </a:lnTo>
                                  <a:lnTo>
                                    <a:pt x="72" y="268"/>
                                  </a:lnTo>
                                  <a:lnTo>
                                    <a:pt x="72" y="264"/>
                                  </a:lnTo>
                                  <a:lnTo>
                                    <a:pt x="81" y="254"/>
                                  </a:lnTo>
                                  <a:lnTo>
                                    <a:pt x="81" y="249"/>
                                  </a:lnTo>
                                  <a:lnTo>
                                    <a:pt x="86" y="244"/>
                                  </a:lnTo>
                                  <a:lnTo>
                                    <a:pt x="86" y="240"/>
                                  </a:lnTo>
                                  <a:lnTo>
                                    <a:pt x="91" y="235"/>
                                  </a:lnTo>
                                  <a:lnTo>
                                    <a:pt x="91" y="230"/>
                                  </a:lnTo>
                                  <a:lnTo>
                                    <a:pt x="100" y="220"/>
                                  </a:lnTo>
                                  <a:lnTo>
                                    <a:pt x="100" y="216"/>
                                  </a:lnTo>
                                  <a:lnTo>
                                    <a:pt x="105" y="211"/>
                                  </a:lnTo>
                                  <a:lnTo>
                                    <a:pt x="105" y="206"/>
                                  </a:lnTo>
                                  <a:lnTo>
                                    <a:pt x="115" y="196"/>
                                  </a:lnTo>
                                  <a:lnTo>
                                    <a:pt x="115" y="192"/>
                                  </a:lnTo>
                                  <a:lnTo>
                                    <a:pt x="120" y="187"/>
                                  </a:lnTo>
                                  <a:lnTo>
                                    <a:pt x="120" y="182"/>
                                  </a:lnTo>
                                  <a:lnTo>
                                    <a:pt x="124" y="177"/>
                                  </a:lnTo>
                                  <a:lnTo>
                                    <a:pt x="124" y="172"/>
                                  </a:lnTo>
                                  <a:lnTo>
                                    <a:pt x="134" y="163"/>
                                  </a:lnTo>
                                  <a:lnTo>
                                    <a:pt x="134" y="158"/>
                                  </a:lnTo>
                                  <a:lnTo>
                                    <a:pt x="139" y="153"/>
                                  </a:lnTo>
                                  <a:lnTo>
                                    <a:pt x="139" y="148"/>
                                  </a:lnTo>
                                  <a:lnTo>
                                    <a:pt x="144" y="144"/>
                                  </a:lnTo>
                                  <a:lnTo>
                                    <a:pt x="144" y="139"/>
                                  </a:lnTo>
                                  <a:lnTo>
                                    <a:pt x="153" y="129"/>
                                  </a:lnTo>
                                  <a:lnTo>
                                    <a:pt x="153" y="124"/>
                                  </a:lnTo>
                                  <a:lnTo>
                                    <a:pt x="158" y="120"/>
                                  </a:lnTo>
                                  <a:lnTo>
                                    <a:pt x="158" y="115"/>
                                  </a:lnTo>
                                  <a:lnTo>
                                    <a:pt x="168" y="105"/>
                                  </a:lnTo>
                                  <a:lnTo>
                                    <a:pt x="168" y="100"/>
                                  </a:lnTo>
                                  <a:lnTo>
                                    <a:pt x="172" y="96"/>
                                  </a:lnTo>
                                  <a:lnTo>
                                    <a:pt x="172" y="91"/>
                                  </a:lnTo>
                                  <a:lnTo>
                                    <a:pt x="177" y="86"/>
                                  </a:lnTo>
                                  <a:lnTo>
                                    <a:pt x="177" y="81"/>
                                  </a:lnTo>
                                  <a:lnTo>
                                    <a:pt x="187" y="72"/>
                                  </a:lnTo>
                                  <a:lnTo>
                                    <a:pt x="187" y="67"/>
                                  </a:lnTo>
                                  <a:lnTo>
                                    <a:pt x="192" y="62"/>
                                  </a:lnTo>
                                  <a:lnTo>
                                    <a:pt x="192" y="57"/>
                                  </a:lnTo>
                                  <a:lnTo>
                                    <a:pt x="201" y="48"/>
                                  </a:lnTo>
                                  <a:lnTo>
                                    <a:pt x="201" y="43"/>
                                  </a:lnTo>
                                  <a:lnTo>
                                    <a:pt x="206" y="38"/>
                                  </a:lnTo>
                                  <a:lnTo>
                                    <a:pt x="206" y="33"/>
                                  </a:lnTo>
                                  <a:lnTo>
                                    <a:pt x="211" y="28"/>
                                  </a:lnTo>
                                  <a:lnTo>
                                    <a:pt x="211" y="24"/>
                                  </a:lnTo>
                                  <a:lnTo>
                                    <a:pt x="220" y="14"/>
                                  </a:lnTo>
                                  <a:lnTo>
                                    <a:pt x="220" y="9"/>
                                  </a:lnTo>
                                  <a:lnTo>
                                    <a:pt x="225" y="4"/>
                                  </a:lnTo>
                                  <a:lnTo>
                                    <a:pt x="22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3" name="Freeform 2612"/>
                          <wps:cNvSpPr>
                            <a:spLocks/>
                          </wps:cNvSpPr>
                          <wps:spPr bwMode="auto">
                            <a:xfrm>
                              <a:off x="3964" y="2170"/>
                              <a:ext cx="19" cy="33"/>
                            </a:xfrm>
                            <a:custGeom>
                              <a:avLst/>
                              <a:gdLst>
                                <a:gd name="T0" fmla="*/ 0 w 19"/>
                                <a:gd name="T1" fmla="*/ 33 h 33"/>
                                <a:gd name="T2" fmla="*/ 5 w 19"/>
                                <a:gd name="T3" fmla="*/ 28 h 33"/>
                                <a:gd name="T4" fmla="*/ 5 w 19"/>
                                <a:gd name="T5" fmla="*/ 24 h 33"/>
                                <a:gd name="T6" fmla="*/ 14 w 19"/>
                                <a:gd name="T7" fmla="*/ 14 h 33"/>
                                <a:gd name="T8" fmla="*/ 14 w 19"/>
                                <a:gd name="T9" fmla="*/ 9 h 33"/>
                                <a:gd name="T10" fmla="*/ 19 w 19"/>
                                <a:gd name="T11" fmla="*/ 4 h 33"/>
                                <a:gd name="T12" fmla="*/ 19 w 19"/>
                                <a:gd name="T13" fmla="*/ 0 h 33"/>
                              </a:gdLst>
                              <a:ahLst/>
                              <a:cxnLst>
                                <a:cxn ang="0">
                                  <a:pos x="T0" y="T1"/>
                                </a:cxn>
                                <a:cxn ang="0">
                                  <a:pos x="T2" y="T3"/>
                                </a:cxn>
                                <a:cxn ang="0">
                                  <a:pos x="T4" y="T5"/>
                                </a:cxn>
                                <a:cxn ang="0">
                                  <a:pos x="T6" y="T7"/>
                                </a:cxn>
                                <a:cxn ang="0">
                                  <a:pos x="T8" y="T9"/>
                                </a:cxn>
                                <a:cxn ang="0">
                                  <a:pos x="T10" y="T11"/>
                                </a:cxn>
                                <a:cxn ang="0">
                                  <a:pos x="T12" y="T13"/>
                                </a:cxn>
                              </a:cxnLst>
                              <a:rect l="0" t="0" r="r" b="b"/>
                              <a:pathLst>
                                <a:path w="19" h="33">
                                  <a:moveTo>
                                    <a:pt x="0" y="33"/>
                                  </a:moveTo>
                                  <a:lnTo>
                                    <a:pt x="5" y="28"/>
                                  </a:lnTo>
                                  <a:lnTo>
                                    <a:pt x="5" y="24"/>
                                  </a:lnTo>
                                  <a:lnTo>
                                    <a:pt x="14" y="14"/>
                                  </a:lnTo>
                                  <a:lnTo>
                                    <a:pt x="14" y="9"/>
                                  </a:lnTo>
                                  <a:lnTo>
                                    <a:pt x="19" y="4"/>
                                  </a:lnTo>
                                  <a:lnTo>
                                    <a:pt x="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4" name="Freeform 2613"/>
                          <wps:cNvSpPr>
                            <a:spLocks/>
                          </wps:cNvSpPr>
                          <wps:spPr bwMode="auto">
                            <a:xfrm>
                              <a:off x="566" y="490"/>
                              <a:ext cx="3432" cy="1728"/>
                            </a:xfrm>
                            <a:custGeom>
                              <a:avLst/>
                              <a:gdLst>
                                <a:gd name="T0" fmla="*/ 2645 w 3432"/>
                                <a:gd name="T1" fmla="*/ 1728 h 1728"/>
                                <a:gd name="T2" fmla="*/ 2649 w 3432"/>
                                <a:gd name="T3" fmla="*/ 1723 h 1728"/>
                                <a:gd name="T4" fmla="*/ 2640 w 3432"/>
                                <a:gd name="T5" fmla="*/ 480 h 1728"/>
                                <a:gd name="T6" fmla="*/ 2846 w 3432"/>
                                <a:gd name="T7" fmla="*/ 369 h 1728"/>
                                <a:gd name="T8" fmla="*/ 3048 w 3432"/>
                                <a:gd name="T9" fmla="*/ 465 h 1728"/>
                                <a:gd name="T10" fmla="*/ 3052 w 3432"/>
                                <a:gd name="T11" fmla="*/ 1723 h 1728"/>
                                <a:gd name="T12" fmla="*/ 3427 w 3432"/>
                                <a:gd name="T13" fmla="*/ 1728 h 1728"/>
                                <a:gd name="T14" fmla="*/ 3432 w 3432"/>
                                <a:gd name="T15" fmla="*/ 1723 h 1728"/>
                                <a:gd name="T16" fmla="*/ 3427 w 3432"/>
                                <a:gd name="T17" fmla="*/ 4 h 1728"/>
                                <a:gd name="T18" fmla="*/ 10 w 3432"/>
                                <a:gd name="T19" fmla="*/ 0 h 1728"/>
                                <a:gd name="T20" fmla="*/ 0 w 3432"/>
                                <a:gd name="T21" fmla="*/ 1723 h 1728"/>
                                <a:gd name="T22" fmla="*/ 10 w 3432"/>
                                <a:gd name="T23" fmla="*/ 1728 h 1728"/>
                                <a:gd name="T24" fmla="*/ 379 w 3432"/>
                                <a:gd name="T25" fmla="*/ 1723 h 1728"/>
                                <a:gd name="T26" fmla="*/ 384 w 3432"/>
                                <a:gd name="T27" fmla="*/ 465 h 1728"/>
                                <a:gd name="T28" fmla="*/ 586 w 3432"/>
                                <a:gd name="T29" fmla="*/ 369 h 1728"/>
                                <a:gd name="T30" fmla="*/ 787 w 3432"/>
                                <a:gd name="T31" fmla="*/ 480 h 1728"/>
                                <a:gd name="T32" fmla="*/ 778 w 3432"/>
                                <a:gd name="T33" fmla="*/ 1723 h 1728"/>
                                <a:gd name="T34" fmla="*/ 787 w 3432"/>
                                <a:gd name="T35" fmla="*/ 1728 h 1728"/>
                                <a:gd name="T36" fmla="*/ 2635 w 3432"/>
                                <a:gd name="T37" fmla="*/ 1728 h 1728"/>
                                <a:gd name="T38" fmla="*/ 792 w 3432"/>
                                <a:gd name="T39" fmla="*/ 1699 h 1728"/>
                                <a:gd name="T40" fmla="*/ 807 w 3432"/>
                                <a:gd name="T41" fmla="*/ 465 h 1728"/>
                                <a:gd name="T42" fmla="*/ 807 w 3432"/>
                                <a:gd name="T43" fmla="*/ 456 h 1728"/>
                                <a:gd name="T44" fmla="*/ 797 w 3432"/>
                                <a:gd name="T45" fmla="*/ 451 h 1728"/>
                                <a:gd name="T46" fmla="*/ 581 w 3432"/>
                                <a:gd name="T47" fmla="*/ 340 h 1728"/>
                                <a:gd name="T48" fmla="*/ 365 w 3432"/>
                                <a:gd name="T49" fmla="*/ 451 h 1728"/>
                                <a:gd name="T50" fmla="*/ 355 w 3432"/>
                                <a:gd name="T51" fmla="*/ 460 h 1728"/>
                                <a:gd name="T52" fmla="*/ 355 w 3432"/>
                                <a:gd name="T53" fmla="*/ 1713 h 1728"/>
                                <a:gd name="T54" fmla="*/ 15 w 3432"/>
                                <a:gd name="T55" fmla="*/ 1699 h 1728"/>
                                <a:gd name="T56" fmla="*/ 29 w 3432"/>
                                <a:gd name="T57" fmla="*/ 14 h 1728"/>
                                <a:gd name="T58" fmla="*/ 3417 w 3432"/>
                                <a:gd name="T59" fmla="*/ 28 h 1728"/>
                                <a:gd name="T60" fmla="*/ 3403 w 3432"/>
                                <a:gd name="T61" fmla="*/ 1713 h 1728"/>
                                <a:gd name="T62" fmla="*/ 3062 w 3432"/>
                                <a:gd name="T63" fmla="*/ 1699 h 1728"/>
                                <a:gd name="T64" fmla="*/ 3076 w 3432"/>
                                <a:gd name="T65" fmla="*/ 465 h 1728"/>
                                <a:gd name="T66" fmla="*/ 3076 w 3432"/>
                                <a:gd name="T67" fmla="*/ 456 h 1728"/>
                                <a:gd name="T68" fmla="*/ 3067 w 3432"/>
                                <a:gd name="T69" fmla="*/ 451 h 1728"/>
                                <a:gd name="T70" fmla="*/ 2851 w 3432"/>
                                <a:gd name="T71" fmla="*/ 340 h 1728"/>
                                <a:gd name="T72" fmla="*/ 2630 w 3432"/>
                                <a:gd name="T73" fmla="*/ 451 h 1728"/>
                                <a:gd name="T74" fmla="*/ 2621 w 3432"/>
                                <a:gd name="T75" fmla="*/ 460 h 1728"/>
                                <a:gd name="T76" fmla="*/ 2621 w 3432"/>
                                <a:gd name="T77" fmla="*/ 1713 h 1728"/>
                                <a:gd name="T78" fmla="*/ 2635 w 3432"/>
                                <a:gd name="T79" fmla="*/ 1728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432" h="1728">
                                  <a:moveTo>
                                    <a:pt x="2635" y="1728"/>
                                  </a:moveTo>
                                  <a:lnTo>
                                    <a:pt x="2645" y="1728"/>
                                  </a:lnTo>
                                  <a:lnTo>
                                    <a:pt x="2645" y="1723"/>
                                  </a:lnTo>
                                  <a:lnTo>
                                    <a:pt x="2649" y="1723"/>
                                  </a:lnTo>
                                  <a:lnTo>
                                    <a:pt x="2649" y="465"/>
                                  </a:lnTo>
                                  <a:lnTo>
                                    <a:pt x="2640" y="480"/>
                                  </a:lnTo>
                                  <a:lnTo>
                                    <a:pt x="2856" y="369"/>
                                  </a:lnTo>
                                  <a:lnTo>
                                    <a:pt x="2846" y="369"/>
                                  </a:lnTo>
                                  <a:lnTo>
                                    <a:pt x="3057" y="480"/>
                                  </a:lnTo>
                                  <a:lnTo>
                                    <a:pt x="3048" y="465"/>
                                  </a:lnTo>
                                  <a:lnTo>
                                    <a:pt x="3048" y="1723"/>
                                  </a:lnTo>
                                  <a:lnTo>
                                    <a:pt x="3052" y="1723"/>
                                  </a:lnTo>
                                  <a:lnTo>
                                    <a:pt x="3057" y="1728"/>
                                  </a:lnTo>
                                  <a:lnTo>
                                    <a:pt x="3427" y="1728"/>
                                  </a:lnTo>
                                  <a:lnTo>
                                    <a:pt x="3427" y="1723"/>
                                  </a:lnTo>
                                  <a:lnTo>
                                    <a:pt x="3432" y="1723"/>
                                  </a:lnTo>
                                  <a:lnTo>
                                    <a:pt x="3432" y="9"/>
                                  </a:lnTo>
                                  <a:lnTo>
                                    <a:pt x="3427" y="4"/>
                                  </a:lnTo>
                                  <a:lnTo>
                                    <a:pt x="3427" y="0"/>
                                  </a:lnTo>
                                  <a:lnTo>
                                    <a:pt x="10" y="0"/>
                                  </a:lnTo>
                                  <a:lnTo>
                                    <a:pt x="0" y="9"/>
                                  </a:lnTo>
                                  <a:lnTo>
                                    <a:pt x="0" y="1723"/>
                                  </a:lnTo>
                                  <a:lnTo>
                                    <a:pt x="5" y="1723"/>
                                  </a:lnTo>
                                  <a:lnTo>
                                    <a:pt x="10" y="1728"/>
                                  </a:lnTo>
                                  <a:lnTo>
                                    <a:pt x="379" y="1728"/>
                                  </a:lnTo>
                                  <a:lnTo>
                                    <a:pt x="379" y="1723"/>
                                  </a:lnTo>
                                  <a:lnTo>
                                    <a:pt x="384" y="1723"/>
                                  </a:lnTo>
                                  <a:lnTo>
                                    <a:pt x="384" y="465"/>
                                  </a:lnTo>
                                  <a:lnTo>
                                    <a:pt x="375" y="480"/>
                                  </a:lnTo>
                                  <a:lnTo>
                                    <a:pt x="586" y="369"/>
                                  </a:lnTo>
                                  <a:lnTo>
                                    <a:pt x="576" y="369"/>
                                  </a:lnTo>
                                  <a:lnTo>
                                    <a:pt x="787" y="480"/>
                                  </a:lnTo>
                                  <a:lnTo>
                                    <a:pt x="778" y="465"/>
                                  </a:lnTo>
                                  <a:lnTo>
                                    <a:pt x="778" y="1723"/>
                                  </a:lnTo>
                                  <a:lnTo>
                                    <a:pt x="783" y="1723"/>
                                  </a:lnTo>
                                  <a:lnTo>
                                    <a:pt x="787" y="1728"/>
                                  </a:lnTo>
                                  <a:lnTo>
                                    <a:pt x="792" y="1728"/>
                                  </a:lnTo>
                                  <a:lnTo>
                                    <a:pt x="2635" y="1728"/>
                                  </a:lnTo>
                                  <a:lnTo>
                                    <a:pt x="2635" y="1699"/>
                                  </a:lnTo>
                                  <a:lnTo>
                                    <a:pt x="792" y="1699"/>
                                  </a:lnTo>
                                  <a:lnTo>
                                    <a:pt x="807" y="1713"/>
                                  </a:lnTo>
                                  <a:lnTo>
                                    <a:pt x="807" y="465"/>
                                  </a:lnTo>
                                  <a:lnTo>
                                    <a:pt x="807" y="460"/>
                                  </a:lnTo>
                                  <a:lnTo>
                                    <a:pt x="807" y="456"/>
                                  </a:lnTo>
                                  <a:lnTo>
                                    <a:pt x="802" y="456"/>
                                  </a:lnTo>
                                  <a:lnTo>
                                    <a:pt x="797" y="451"/>
                                  </a:lnTo>
                                  <a:lnTo>
                                    <a:pt x="586" y="340"/>
                                  </a:lnTo>
                                  <a:lnTo>
                                    <a:pt x="581" y="340"/>
                                  </a:lnTo>
                                  <a:lnTo>
                                    <a:pt x="576" y="340"/>
                                  </a:lnTo>
                                  <a:lnTo>
                                    <a:pt x="365" y="451"/>
                                  </a:lnTo>
                                  <a:lnTo>
                                    <a:pt x="360" y="456"/>
                                  </a:lnTo>
                                  <a:lnTo>
                                    <a:pt x="355" y="460"/>
                                  </a:lnTo>
                                  <a:lnTo>
                                    <a:pt x="355" y="465"/>
                                  </a:lnTo>
                                  <a:lnTo>
                                    <a:pt x="355" y="1713"/>
                                  </a:lnTo>
                                  <a:lnTo>
                                    <a:pt x="370" y="1699"/>
                                  </a:lnTo>
                                  <a:lnTo>
                                    <a:pt x="15" y="1699"/>
                                  </a:lnTo>
                                  <a:lnTo>
                                    <a:pt x="29" y="1713"/>
                                  </a:lnTo>
                                  <a:lnTo>
                                    <a:pt x="29" y="14"/>
                                  </a:lnTo>
                                  <a:lnTo>
                                    <a:pt x="15" y="28"/>
                                  </a:lnTo>
                                  <a:lnTo>
                                    <a:pt x="3417" y="28"/>
                                  </a:lnTo>
                                  <a:lnTo>
                                    <a:pt x="3403" y="14"/>
                                  </a:lnTo>
                                  <a:lnTo>
                                    <a:pt x="3403" y="1713"/>
                                  </a:lnTo>
                                  <a:lnTo>
                                    <a:pt x="3417" y="1699"/>
                                  </a:lnTo>
                                  <a:lnTo>
                                    <a:pt x="3062" y="1699"/>
                                  </a:lnTo>
                                  <a:lnTo>
                                    <a:pt x="3076" y="1713"/>
                                  </a:lnTo>
                                  <a:lnTo>
                                    <a:pt x="3076" y="465"/>
                                  </a:lnTo>
                                  <a:lnTo>
                                    <a:pt x="3076" y="460"/>
                                  </a:lnTo>
                                  <a:lnTo>
                                    <a:pt x="3076" y="456"/>
                                  </a:lnTo>
                                  <a:lnTo>
                                    <a:pt x="3072" y="456"/>
                                  </a:lnTo>
                                  <a:lnTo>
                                    <a:pt x="3067" y="451"/>
                                  </a:lnTo>
                                  <a:lnTo>
                                    <a:pt x="2856" y="340"/>
                                  </a:lnTo>
                                  <a:lnTo>
                                    <a:pt x="2851" y="340"/>
                                  </a:lnTo>
                                  <a:lnTo>
                                    <a:pt x="2846" y="340"/>
                                  </a:lnTo>
                                  <a:lnTo>
                                    <a:pt x="2630" y="451"/>
                                  </a:lnTo>
                                  <a:lnTo>
                                    <a:pt x="2625" y="456"/>
                                  </a:lnTo>
                                  <a:lnTo>
                                    <a:pt x="2621" y="460"/>
                                  </a:lnTo>
                                  <a:lnTo>
                                    <a:pt x="2621" y="465"/>
                                  </a:lnTo>
                                  <a:lnTo>
                                    <a:pt x="2621" y="1713"/>
                                  </a:lnTo>
                                  <a:lnTo>
                                    <a:pt x="2635" y="1699"/>
                                  </a:lnTo>
                                  <a:lnTo>
                                    <a:pt x="2635"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5" name="Freeform 2614"/>
                          <wps:cNvSpPr>
                            <a:spLocks/>
                          </wps:cNvSpPr>
                          <wps:spPr bwMode="auto">
                            <a:xfrm>
                              <a:off x="0" y="2189"/>
                              <a:ext cx="595" cy="29"/>
                            </a:xfrm>
                            <a:custGeom>
                              <a:avLst/>
                              <a:gdLst>
                                <a:gd name="T0" fmla="*/ 581 w 595"/>
                                <a:gd name="T1" fmla="*/ 29 h 29"/>
                                <a:gd name="T2" fmla="*/ 590 w 595"/>
                                <a:gd name="T3" fmla="*/ 29 h 29"/>
                                <a:gd name="T4" fmla="*/ 590 w 595"/>
                                <a:gd name="T5" fmla="*/ 24 h 29"/>
                                <a:gd name="T6" fmla="*/ 595 w 595"/>
                                <a:gd name="T7" fmla="*/ 24 h 29"/>
                                <a:gd name="T8" fmla="*/ 595 w 595"/>
                                <a:gd name="T9" fmla="*/ 9 h 29"/>
                                <a:gd name="T10" fmla="*/ 590 w 595"/>
                                <a:gd name="T11" fmla="*/ 5 h 29"/>
                                <a:gd name="T12" fmla="*/ 590 w 595"/>
                                <a:gd name="T13" fmla="*/ 0 h 29"/>
                                <a:gd name="T14" fmla="*/ 10 w 595"/>
                                <a:gd name="T15" fmla="*/ 0 h 29"/>
                                <a:gd name="T16" fmla="*/ 0 w 595"/>
                                <a:gd name="T17" fmla="*/ 9 h 29"/>
                                <a:gd name="T18" fmla="*/ 0 w 595"/>
                                <a:gd name="T19" fmla="*/ 24 h 29"/>
                                <a:gd name="T20" fmla="*/ 5 w 595"/>
                                <a:gd name="T21" fmla="*/ 24 h 29"/>
                                <a:gd name="T22" fmla="*/ 10 w 595"/>
                                <a:gd name="T23" fmla="*/ 29 h 29"/>
                                <a:gd name="T24" fmla="*/ 14 w 595"/>
                                <a:gd name="T25" fmla="*/ 29 h 29"/>
                                <a:gd name="T26" fmla="*/ 581 w 595"/>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95" h="29">
                                  <a:moveTo>
                                    <a:pt x="581" y="29"/>
                                  </a:moveTo>
                                  <a:lnTo>
                                    <a:pt x="590" y="29"/>
                                  </a:lnTo>
                                  <a:lnTo>
                                    <a:pt x="590" y="24"/>
                                  </a:lnTo>
                                  <a:lnTo>
                                    <a:pt x="595" y="24"/>
                                  </a:lnTo>
                                  <a:lnTo>
                                    <a:pt x="595" y="9"/>
                                  </a:lnTo>
                                  <a:lnTo>
                                    <a:pt x="590" y="5"/>
                                  </a:lnTo>
                                  <a:lnTo>
                                    <a:pt x="590" y="0"/>
                                  </a:lnTo>
                                  <a:lnTo>
                                    <a:pt x="10" y="0"/>
                                  </a:lnTo>
                                  <a:lnTo>
                                    <a:pt x="0" y="9"/>
                                  </a:lnTo>
                                  <a:lnTo>
                                    <a:pt x="0" y="24"/>
                                  </a:lnTo>
                                  <a:lnTo>
                                    <a:pt x="5" y="24"/>
                                  </a:lnTo>
                                  <a:lnTo>
                                    <a:pt x="10" y="29"/>
                                  </a:lnTo>
                                  <a:lnTo>
                                    <a:pt x="14" y="29"/>
                                  </a:lnTo>
                                  <a:lnTo>
                                    <a:pt x="58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6" name="Freeform 2615"/>
                          <wps:cNvSpPr>
                            <a:spLocks/>
                          </wps:cNvSpPr>
                          <wps:spPr bwMode="auto">
                            <a:xfrm>
                              <a:off x="3969" y="2189"/>
                              <a:ext cx="595" cy="29"/>
                            </a:xfrm>
                            <a:custGeom>
                              <a:avLst/>
                              <a:gdLst>
                                <a:gd name="T0" fmla="*/ 14 w 595"/>
                                <a:gd name="T1" fmla="*/ 0 h 29"/>
                                <a:gd name="T2" fmla="*/ 9 w 595"/>
                                <a:gd name="T3" fmla="*/ 0 h 29"/>
                                <a:gd name="T4" fmla="*/ 0 w 595"/>
                                <a:gd name="T5" fmla="*/ 9 h 29"/>
                                <a:gd name="T6" fmla="*/ 0 w 595"/>
                                <a:gd name="T7" fmla="*/ 24 h 29"/>
                                <a:gd name="T8" fmla="*/ 5 w 595"/>
                                <a:gd name="T9" fmla="*/ 24 h 29"/>
                                <a:gd name="T10" fmla="*/ 9 w 595"/>
                                <a:gd name="T11" fmla="*/ 29 h 29"/>
                                <a:gd name="T12" fmla="*/ 590 w 595"/>
                                <a:gd name="T13" fmla="*/ 29 h 29"/>
                                <a:gd name="T14" fmla="*/ 590 w 595"/>
                                <a:gd name="T15" fmla="*/ 24 h 29"/>
                                <a:gd name="T16" fmla="*/ 595 w 595"/>
                                <a:gd name="T17" fmla="*/ 24 h 29"/>
                                <a:gd name="T18" fmla="*/ 595 w 595"/>
                                <a:gd name="T19" fmla="*/ 9 h 29"/>
                                <a:gd name="T20" fmla="*/ 590 w 595"/>
                                <a:gd name="T21" fmla="*/ 5 h 29"/>
                                <a:gd name="T22" fmla="*/ 590 w 595"/>
                                <a:gd name="T23" fmla="*/ 0 h 29"/>
                                <a:gd name="T24" fmla="*/ 581 w 595"/>
                                <a:gd name="T25" fmla="*/ 0 h 29"/>
                                <a:gd name="T26" fmla="*/ 14 w 595"/>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95" h="29">
                                  <a:moveTo>
                                    <a:pt x="14" y="0"/>
                                  </a:moveTo>
                                  <a:lnTo>
                                    <a:pt x="9" y="0"/>
                                  </a:lnTo>
                                  <a:lnTo>
                                    <a:pt x="0" y="9"/>
                                  </a:lnTo>
                                  <a:lnTo>
                                    <a:pt x="0" y="24"/>
                                  </a:lnTo>
                                  <a:lnTo>
                                    <a:pt x="5" y="24"/>
                                  </a:lnTo>
                                  <a:lnTo>
                                    <a:pt x="9" y="29"/>
                                  </a:lnTo>
                                  <a:lnTo>
                                    <a:pt x="590" y="29"/>
                                  </a:lnTo>
                                  <a:lnTo>
                                    <a:pt x="590" y="24"/>
                                  </a:lnTo>
                                  <a:lnTo>
                                    <a:pt x="595" y="24"/>
                                  </a:lnTo>
                                  <a:lnTo>
                                    <a:pt x="595" y="9"/>
                                  </a:lnTo>
                                  <a:lnTo>
                                    <a:pt x="590" y="5"/>
                                  </a:lnTo>
                                  <a:lnTo>
                                    <a:pt x="590" y="0"/>
                                  </a:lnTo>
                                  <a:lnTo>
                                    <a:pt x="581"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7" name="Freeform 2616"/>
                          <wps:cNvSpPr>
                            <a:spLocks/>
                          </wps:cNvSpPr>
                          <wps:spPr bwMode="auto">
                            <a:xfrm>
                              <a:off x="0" y="2189"/>
                              <a:ext cx="29" cy="1161"/>
                            </a:xfrm>
                            <a:custGeom>
                              <a:avLst/>
                              <a:gdLst>
                                <a:gd name="T0" fmla="*/ 29 w 29"/>
                                <a:gd name="T1" fmla="*/ 14 h 1161"/>
                                <a:gd name="T2" fmla="*/ 29 w 29"/>
                                <a:gd name="T3" fmla="*/ 9 h 1161"/>
                                <a:gd name="T4" fmla="*/ 24 w 29"/>
                                <a:gd name="T5" fmla="*/ 5 h 1161"/>
                                <a:gd name="T6" fmla="*/ 24 w 29"/>
                                <a:gd name="T7" fmla="*/ 0 h 1161"/>
                                <a:gd name="T8" fmla="*/ 10 w 29"/>
                                <a:gd name="T9" fmla="*/ 0 h 1161"/>
                                <a:gd name="T10" fmla="*/ 0 w 29"/>
                                <a:gd name="T11" fmla="*/ 9 h 1161"/>
                                <a:gd name="T12" fmla="*/ 0 w 29"/>
                                <a:gd name="T13" fmla="*/ 1157 h 1161"/>
                                <a:gd name="T14" fmla="*/ 5 w 29"/>
                                <a:gd name="T15" fmla="*/ 1157 h 1161"/>
                                <a:gd name="T16" fmla="*/ 10 w 29"/>
                                <a:gd name="T17" fmla="*/ 1161 h 1161"/>
                                <a:gd name="T18" fmla="*/ 24 w 29"/>
                                <a:gd name="T19" fmla="*/ 1161 h 1161"/>
                                <a:gd name="T20" fmla="*/ 24 w 29"/>
                                <a:gd name="T21" fmla="*/ 1157 h 1161"/>
                                <a:gd name="T22" fmla="*/ 29 w 29"/>
                                <a:gd name="T23" fmla="*/ 1157 h 1161"/>
                                <a:gd name="T24" fmla="*/ 29 w 29"/>
                                <a:gd name="T25" fmla="*/ 1147 h 1161"/>
                                <a:gd name="T26" fmla="*/ 29 w 29"/>
                                <a:gd name="T27" fmla="*/ 14 h 1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1161">
                                  <a:moveTo>
                                    <a:pt x="29" y="14"/>
                                  </a:moveTo>
                                  <a:lnTo>
                                    <a:pt x="29" y="9"/>
                                  </a:lnTo>
                                  <a:lnTo>
                                    <a:pt x="24" y="5"/>
                                  </a:lnTo>
                                  <a:lnTo>
                                    <a:pt x="24" y="0"/>
                                  </a:lnTo>
                                  <a:lnTo>
                                    <a:pt x="10" y="0"/>
                                  </a:lnTo>
                                  <a:lnTo>
                                    <a:pt x="0" y="9"/>
                                  </a:lnTo>
                                  <a:lnTo>
                                    <a:pt x="0" y="1157"/>
                                  </a:lnTo>
                                  <a:lnTo>
                                    <a:pt x="5" y="1157"/>
                                  </a:lnTo>
                                  <a:lnTo>
                                    <a:pt x="10" y="1161"/>
                                  </a:lnTo>
                                  <a:lnTo>
                                    <a:pt x="24" y="1161"/>
                                  </a:lnTo>
                                  <a:lnTo>
                                    <a:pt x="24" y="1157"/>
                                  </a:lnTo>
                                  <a:lnTo>
                                    <a:pt x="29" y="1157"/>
                                  </a:lnTo>
                                  <a:lnTo>
                                    <a:pt x="29" y="1147"/>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8" name="Freeform 2617"/>
                          <wps:cNvSpPr>
                            <a:spLocks/>
                          </wps:cNvSpPr>
                          <wps:spPr bwMode="auto">
                            <a:xfrm>
                              <a:off x="4535" y="2189"/>
                              <a:ext cx="29" cy="1161"/>
                            </a:xfrm>
                            <a:custGeom>
                              <a:avLst/>
                              <a:gdLst>
                                <a:gd name="T0" fmla="*/ 29 w 29"/>
                                <a:gd name="T1" fmla="*/ 14 h 1161"/>
                                <a:gd name="T2" fmla="*/ 29 w 29"/>
                                <a:gd name="T3" fmla="*/ 9 h 1161"/>
                                <a:gd name="T4" fmla="*/ 24 w 29"/>
                                <a:gd name="T5" fmla="*/ 5 h 1161"/>
                                <a:gd name="T6" fmla="*/ 24 w 29"/>
                                <a:gd name="T7" fmla="*/ 0 h 1161"/>
                                <a:gd name="T8" fmla="*/ 10 w 29"/>
                                <a:gd name="T9" fmla="*/ 0 h 1161"/>
                                <a:gd name="T10" fmla="*/ 0 w 29"/>
                                <a:gd name="T11" fmla="*/ 9 h 1161"/>
                                <a:gd name="T12" fmla="*/ 0 w 29"/>
                                <a:gd name="T13" fmla="*/ 1157 h 1161"/>
                                <a:gd name="T14" fmla="*/ 5 w 29"/>
                                <a:gd name="T15" fmla="*/ 1157 h 1161"/>
                                <a:gd name="T16" fmla="*/ 10 w 29"/>
                                <a:gd name="T17" fmla="*/ 1161 h 1161"/>
                                <a:gd name="T18" fmla="*/ 24 w 29"/>
                                <a:gd name="T19" fmla="*/ 1161 h 1161"/>
                                <a:gd name="T20" fmla="*/ 24 w 29"/>
                                <a:gd name="T21" fmla="*/ 1157 h 1161"/>
                                <a:gd name="T22" fmla="*/ 29 w 29"/>
                                <a:gd name="T23" fmla="*/ 1157 h 1161"/>
                                <a:gd name="T24" fmla="*/ 29 w 29"/>
                                <a:gd name="T25" fmla="*/ 1147 h 1161"/>
                                <a:gd name="T26" fmla="*/ 29 w 29"/>
                                <a:gd name="T27" fmla="*/ 14 h 1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9" h="1161">
                                  <a:moveTo>
                                    <a:pt x="29" y="14"/>
                                  </a:moveTo>
                                  <a:lnTo>
                                    <a:pt x="29" y="9"/>
                                  </a:lnTo>
                                  <a:lnTo>
                                    <a:pt x="24" y="5"/>
                                  </a:lnTo>
                                  <a:lnTo>
                                    <a:pt x="24" y="0"/>
                                  </a:lnTo>
                                  <a:lnTo>
                                    <a:pt x="10" y="0"/>
                                  </a:lnTo>
                                  <a:lnTo>
                                    <a:pt x="0" y="9"/>
                                  </a:lnTo>
                                  <a:lnTo>
                                    <a:pt x="0" y="1157"/>
                                  </a:lnTo>
                                  <a:lnTo>
                                    <a:pt x="5" y="1157"/>
                                  </a:lnTo>
                                  <a:lnTo>
                                    <a:pt x="10" y="1161"/>
                                  </a:lnTo>
                                  <a:lnTo>
                                    <a:pt x="24" y="1161"/>
                                  </a:lnTo>
                                  <a:lnTo>
                                    <a:pt x="24" y="1157"/>
                                  </a:lnTo>
                                  <a:lnTo>
                                    <a:pt x="29" y="1157"/>
                                  </a:lnTo>
                                  <a:lnTo>
                                    <a:pt x="29" y="1147"/>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9" name="Rectangle 2618"/>
                          <wps:cNvSpPr>
                            <a:spLocks noChangeArrowheads="1"/>
                          </wps:cNvSpPr>
                          <wps:spPr bwMode="auto">
                            <a:xfrm>
                              <a:off x="14" y="2770"/>
                              <a:ext cx="4540" cy="5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0" name="Line 2619"/>
                          <wps:cNvCnPr/>
                          <wps:spPr bwMode="auto">
                            <a:xfrm>
                              <a:off x="4372" y="2770"/>
                              <a:ext cx="178" cy="17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1" name="Line 2620"/>
                          <wps:cNvCnPr/>
                          <wps:spPr bwMode="auto">
                            <a:xfrm>
                              <a:off x="4190" y="2770"/>
                              <a:ext cx="360" cy="3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2" name="Line 2621"/>
                          <wps:cNvCnPr/>
                          <wps:spPr bwMode="auto">
                            <a:xfrm>
                              <a:off x="4017" y="2770"/>
                              <a:ext cx="533" cy="53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3" name="Line 2622"/>
                          <wps:cNvCnPr/>
                          <wps:spPr bwMode="auto">
                            <a:xfrm>
                              <a:off x="3834" y="2770"/>
                              <a:ext cx="567"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4" name="Line 2623"/>
                          <wps:cNvCnPr/>
                          <wps:spPr bwMode="auto">
                            <a:xfrm>
                              <a:off x="3662"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5" name="Line 2624"/>
                          <wps:cNvCnPr/>
                          <wps:spPr bwMode="auto">
                            <a:xfrm>
                              <a:off x="3479" y="2770"/>
                              <a:ext cx="567"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6" name="Line 2625"/>
                          <wps:cNvCnPr/>
                          <wps:spPr bwMode="auto">
                            <a:xfrm>
                              <a:off x="3307"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7" name="Line 2626"/>
                          <wps:cNvCnPr/>
                          <wps:spPr bwMode="auto">
                            <a:xfrm>
                              <a:off x="3124"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8" name="Line 2627"/>
                          <wps:cNvCnPr/>
                          <wps:spPr bwMode="auto">
                            <a:xfrm>
                              <a:off x="2942"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9" name="Line 2628"/>
                          <wps:cNvCnPr/>
                          <wps:spPr bwMode="auto">
                            <a:xfrm>
                              <a:off x="2769"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0" name="Line 2629"/>
                          <wps:cNvCnPr/>
                          <wps:spPr bwMode="auto">
                            <a:xfrm>
                              <a:off x="2587"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1" name="Line 2630"/>
                          <wps:cNvCnPr/>
                          <wps:spPr bwMode="auto">
                            <a:xfrm>
                              <a:off x="2414"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2" name="Line 2631"/>
                          <wps:cNvCnPr/>
                          <wps:spPr bwMode="auto">
                            <a:xfrm>
                              <a:off x="2232"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3" name="Line 2632"/>
                          <wps:cNvCnPr/>
                          <wps:spPr bwMode="auto">
                            <a:xfrm>
                              <a:off x="2059"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4" name="Line 2633"/>
                          <wps:cNvCnPr/>
                          <wps:spPr bwMode="auto">
                            <a:xfrm>
                              <a:off x="1876" y="2770"/>
                              <a:ext cx="567"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5" name="Line 2634"/>
                          <wps:cNvCnPr/>
                          <wps:spPr bwMode="auto">
                            <a:xfrm>
                              <a:off x="1704"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6" name="Line 2635"/>
                          <wps:cNvCnPr/>
                          <wps:spPr bwMode="auto">
                            <a:xfrm>
                              <a:off x="1521" y="2770"/>
                              <a:ext cx="567"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7" name="Line 2636"/>
                          <wps:cNvCnPr/>
                          <wps:spPr bwMode="auto">
                            <a:xfrm>
                              <a:off x="1339"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8" name="Line 2637"/>
                          <wps:cNvCnPr/>
                          <wps:spPr bwMode="auto">
                            <a:xfrm>
                              <a:off x="1166"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9" name="Line 2638"/>
                          <wps:cNvCnPr/>
                          <wps:spPr bwMode="auto">
                            <a:xfrm>
                              <a:off x="984"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0" name="Line 2639"/>
                          <wps:cNvCnPr/>
                          <wps:spPr bwMode="auto">
                            <a:xfrm>
                              <a:off x="811"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1" name="Line 2640"/>
                          <wps:cNvCnPr/>
                          <wps:spPr bwMode="auto">
                            <a:xfrm>
                              <a:off x="629"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2" name="Line 2641"/>
                          <wps:cNvCnPr/>
                          <wps:spPr bwMode="auto">
                            <a:xfrm>
                              <a:off x="456"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3" name="Line 2642"/>
                          <wps:cNvCnPr/>
                          <wps:spPr bwMode="auto">
                            <a:xfrm>
                              <a:off x="274"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4" name="Line 2643"/>
                          <wps:cNvCnPr/>
                          <wps:spPr bwMode="auto">
                            <a:xfrm>
                              <a:off x="101" y="2770"/>
                              <a:ext cx="566" cy="5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5" name="Line 2644"/>
                          <wps:cNvCnPr/>
                          <wps:spPr bwMode="auto">
                            <a:xfrm>
                              <a:off x="14" y="2866"/>
                              <a:ext cx="471" cy="4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6" name="Line 2645"/>
                          <wps:cNvCnPr/>
                          <wps:spPr bwMode="auto">
                            <a:xfrm>
                              <a:off x="14" y="3048"/>
                              <a:ext cx="288" cy="28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7" name="Line 2646"/>
                          <wps:cNvCnPr/>
                          <wps:spPr bwMode="auto">
                            <a:xfrm>
                              <a:off x="14" y="3221"/>
                              <a:ext cx="116"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8" name="Freeform 2647"/>
                          <wps:cNvSpPr>
                            <a:spLocks/>
                          </wps:cNvSpPr>
                          <wps:spPr bwMode="auto">
                            <a:xfrm>
                              <a:off x="0" y="2755"/>
                              <a:ext cx="4564" cy="595"/>
                            </a:xfrm>
                            <a:custGeom>
                              <a:avLst/>
                              <a:gdLst>
                                <a:gd name="T0" fmla="*/ 0 w 4564"/>
                                <a:gd name="T1" fmla="*/ 581 h 595"/>
                                <a:gd name="T2" fmla="*/ 0 w 4564"/>
                                <a:gd name="T3" fmla="*/ 591 h 595"/>
                                <a:gd name="T4" fmla="*/ 5 w 4564"/>
                                <a:gd name="T5" fmla="*/ 591 h 595"/>
                                <a:gd name="T6" fmla="*/ 10 w 4564"/>
                                <a:gd name="T7" fmla="*/ 595 h 595"/>
                                <a:gd name="T8" fmla="*/ 4559 w 4564"/>
                                <a:gd name="T9" fmla="*/ 595 h 595"/>
                                <a:gd name="T10" fmla="*/ 4559 w 4564"/>
                                <a:gd name="T11" fmla="*/ 591 h 595"/>
                                <a:gd name="T12" fmla="*/ 4564 w 4564"/>
                                <a:gd name="T13" fmla="*/ 591 h 595"/>
                                <a:gd name="T14" fmla="*/ 4564 w 4564"/>
                                <a:gd name="T15" fmla="*/ 10 h 595"/>
                                <a:gd name="T16" fmla="*/ 4559 w 4564"/>
                                <a:gd name="T17" fmla="*/ 5 h 595"/>
                                <a:gd name="T18" fmla="*/ 4559 w 4564"/>
                                <a:gd name="T19" fmla="*/ 0 h 595"/>
                                <a:gd name="T20" fmla="*/ 10 w 4564"/>
                                <a:gd name="T21" fmla="*/ 0 h 595"/>
                                <a:gd name="T22" fmla="*/ 0 w 4564"/>
                                <a:gd name="T23" fmla="*/ 10 h 595"/>
                                <a:gd name="T24" fmla="*/ 0 w 4564"/>
                                <a:gd name="T25" fmla="*/ 15 h 595"/>
                                <a:gd name="T26" fmla="*/ 0 w 4564"/>
                                <a:gd name="T27" fmla="*/ 581 h 595"/>
                                <a:gd name="T28" fmla="*/ 29 w 4564"/>
                                <a:gd name="T29" fmla="*/ 581 h 595"/>
                                <a:gd name="T30" fmla="*/ 29 w 4564"/>
                                <a:gd name="T31" fmla="*/ 15 h 595"/>
                                <a:gd name="T32" fmla="*/ 14 w 4564"/>
                                <a:gd name="T33" fmla="*/ 29 h 595"/>
                                <a:gd name="T34" fmla="*/ 4550 w 4564"/>
                                <a:gd name="T35" fmla="*/ 29 h 595"/>
                                <a:gd name="T36" fmla="*/ 4535 w 4564"/>
                                <a:gd name="T37" fmla="*/ 15 h 595"/>
                                <a:gd name="T38" fmla="*/ 4535 w 4564"/>
                                <a:gd name="T39" fmla="*/ 581 h 595"/>
                                <a:gd name="T40" fmla="*/ 4550 w 4564"/>
                                <a:gd name="T41" fmla="*/ 567 h 595"/>
                                <a:gd name="T42" fmla="*/ 14 w 4564"/>
                                <a:gd name="T43" fmla="*/ 567 h 595"/>
                                <a:gd name="T44" fmla="*/ 29 w 4564"/>
                                <a:gd name="T45" fmla="*/ 581 h 595"/>
                                <a:gd name="T46" fmla="*/ 0 w 4564"/>
                                <a:gd name="T47" fmla="*/ 581 h 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64" h="595">
                                  <a:moveTo>
                                    <a:pt x="0" y="581"/>
                                  </a:moveTo>
                                  <a:lnTo>
                                    <a:pt x="0" y="591"/>
                                  </a:lnTo>
                                  <a:lnTo>
                                    <a:pt x="5" y="591"/>
                                  </a:lnTo>
                                  <a:lnTo>
                                    <a:pt x="10" y="595"/>
                                  </a:lnTo>
                                  <a:lnTo>
                                    <a:pt x="4559" y="595"/>
                                  </a:lnTo>
                                  <a:lnTo>
                                    <a:pt x="4559" y="591"/>
                                  </a:lnTo>
                                  <a:lnTo>
                                    <a:pt x="4564" y="591"/>
                                  </a:lnTo>
                                  <a:lnTo>
                                    <a:pt x="4564" y="10"/>
                                  </a:lnTo>
                                  <a:lnTo>
                                    <a:pt x="4559" y="5"/>
                                  </a:lnTo>
                                  <a:lnTo>
                                    <a:pt x="4559" y="0"/>
                                  </a:lnTo>
                                  <a:lnTo>
                                    <a:pt x="10" y="0"/>
                                  </a:lnTo>
                                  <a:lnTo>
                                    <a:pt x="0" y="10"/>
                                  </a:lnTo>
                                  <a:lnTo>
                                    <a:pt x="0" y="15"/>
                                  </a:lnTo>
                                  <a:lnTo>
                                    <a:pt x="0" y="581"/>
                                  </a:lnTo>
                                  <a:lnTo>
                                    <a:pt x="29" y="581"/>
                                  </a:lnTo>
                                  <a:lnTo>
                                    <a:pt x="29" y="15"/>
                                  </a:lnTo>
                                  <a:lnTo>
                                    <a:pt x="14" y="29"/>
                                  </a:lnTo>
                                  <a:lnTo>
                                    <a:pt x="4550" y="29"/>
                                  </a:lnTo>
                                  <a:lnTo>
                                    <a:pt x="4535" y="15"/>
                                  </a:lnTo>
                                  <a:lnTo>
                                    <a:pt x="4535" y="581"/>
                                  </a:lnTo>
                                  <a:lnTo>
                                    <a:pt x="4550" y="567"/>
                                  </a:lnTo>
                                  <a:lnTo>
                                    <a:pt x="14" y="567"/>
                                  </a:lnTo>
                                  <a:lnTo>
                                    <a:pt x="29" y="581"/>
                                  </a:lnTo>
                                  <a:lnTo>
                                    <a:pt x="0" y="5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9" name="Freeform 2648"/>
                          <wps:cNvSpPr>
                            <a:spLocks/>
                          </wps:cNvSpPr>
                          <wps:spPr bwMode="auto">
                            <a:xfrm>
                              <a:off x="7083" y="1171"/>
                              <a:ext cx="72" cy="139"/>
                            </a:xfrm>
                            <a:custGeom>
                              <a:avLst/>
                              <a:gdLst>
                                <a:gd name="T0" fmla="*/ 0 w 72"/>
                                <a:gd name="T1" fmla="*/ 120 h 139"/>
                                <a:gd name="T2" fmla="*/ 0 w 72"/>
                                <a:gd name="T3" fmla="*/ 130 h 139"/>
                                <a:gd name="T4" fmla="*/ 10 w 72"/>
                                <a:gd name="T5" fmla="*/ 139 h 139"/>
                                <a:gd name="T6" fmla="*/ 20 w 72"/>
                                <a:gd name="T7" fmla="*/ 139 h 139"/>
                                <a:gd name="T8" fmla="*/ 29 w 72"/>
                                <a:gd name="T9" fmla="*/ 130 h 139"/>
                                <a:gd name="T10" fmla="*/ 72 w 72"/>
                                <a:gd name="T11" fmla="*/ 19 h 139"/>
                                <a:gd name="T12" fmla="*/ 72 w 72"/>
                                <a:gd name="T13" fmla="*/ 10 h 139"/>
                                <a:gd name="T14" fmla="*/ 63 w 72"/>
                                <a:gd name="T15" fmla="*/ 0 h 139"/>
                                <a:gd name="T16" fmla="*/ 53 w 72"/>
                                <a:gd name="T17" fmla="*/ 0 h 139"/>
                                <a:gd name="T18" fmla="*/ 44 w 72"/>
                                <a:gd name="T19" fmla="*/ 10 h 139"/>
                                <a:gd name="T20" fmla="*/ 0 w 72"/>
                                <a:gd name="T21" fmla="*/ 12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2" h="139">
                                  <a:moveTo>
                                    <a:pt x="0" y="120"/>
                                  </a:moveTo>
                                  <a:lnTo>
                                    <a:pt x="0" y="130"/>
                                  </a:lnTo>
                                  <a:lnTo>
                                    <a:pt x="10" y="139"/>
                                  </a:lnTo>
                                  <a:lnTo>
                                    <a:pt x="20" y="139"/>
                                  </a:lnTo>
                                  <a:lnTo>
                                    <a:pt x="29" y="130"/>
                                  </a:lnTo>
                                  <a:lnTo>
                                    <a:pt x="72" y="19"/>
                                  </a:lnTo>
                                  <a:lnTo>
                                    <a:pt x="72" y="10"/>
                                  </a:lnTo>
                                  <a:lnTo>
                                    <a:pt x="63" y="0"/>
                                  </a:lnTo>
                                  <a:lnTo>
                                    <a:pt x="53" y="0"/>
                                  </a:lnTo>
                                  <a:lnTo>
                                    <a:pt x="44" y="1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0" name="Freeform 2649"/>
                          <wps:cNvSpPr>
                            <a:spLocks/>
                          </wps:cNvSpPr>
                          <wps:spPr bwMode="auto">
                            <a:xfrm>
                              <a:off x="7467" y="1171"/>
                              <a:ext cx="72" cy="139"/>
                            </a:xfrm>
                            <a:custGeom>
                              <a:avLst/>
                              <a:gdLst>
                                <a:gd name="T0" fmla="*/ 44 w 72"/>
                                <a:gd name="T1" fmla="*/ 130 h 139"/>
                                <a:gd name="T2" fmla="*/ 53 w 72"/>
                                <a:gd name="T3" fmla="*/ 139 h 139"/>
                                <a:gd name="T4" fmla="*/ 63 w 72"/>
                                <a:gd name="T5" fmla="*/ 139 h 139"/>
                                <a:gd name="T6" fmla="*/ 72 w 72"/>
                                <a:gd name="T7" fmla="*/ 130 h 139"/>
                                <a:gd name="T8" fmla="*/ 72 w 72"/>
                                <a:gd name="T9" fmla="*/ 120 h 139"/>
                                <a:gd name="T10" fmla="*/ 29 w 72"/>
                                <a:gd name="T11" fmla="*/ 10 h 139"/>
                                <a:gd name="T12" fmla="*/ 20 w 72"/>
                                <a:gd name="T13" fmla="*/ 0 h 139"/>
                                <a:gd name="T14" fmla="*/ 10 w 72"/>
                                <a:gd name="T15" fmla="*/ 0 h 139"/>
                                <a:gd name="T16" fmla="*/ 0 w 72"/>
                                <a:gd name="T17" fmla="*/ 10 h 139"/>
                                <a:gd name="T18" fmla="*/ 0 w 72"/>
                                <a:gd name="T19" fmla="*/ 19 h 139"/>
                                <a:gd name="T20" fmla="*/ 44 w 72"/>
                                <a:gd name="T21" fmla="*/ 13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2" h="139">
                                  <a:moveTo>
                                    <a:pt x="44" y="130"/>
                                  </a:moveTo>
                                  <a:lnTo>
                                    <a:pt x="53" y="139"/>
                                  </a:lnTo>
                                  <a:lnTo>
                                    <a:pt x="63" y="139"/>
                                  </a:lnTo>
                                  <a:lnTo>
                                    <a:pt x="72" y="130"/>
                                  </a:lnTo>
                                  <a:lnTo>
                                    <a:pt x="72" y="120"/>
                                  </a:lnTo>
                                  <a:lnTo>
                                    <a:pt x="29" y="10"/>
                                  </a:lnTo>
                                  <a:lnTo>
                                    <a:pt x="20" y="0"/>
                                  </a:lnTo>
                                  <a:lnTo>
                                    <a:pt x="10" y="0"/>
                                  </a:lnTo>
                                  <a:lnTo>
                                    <a:pt x="0" y="10"/>
                                  </a:lnTo>
                                  <a:lnTo>
                                    <a:pt x="0" y="19"/>
                                  </a:lnTo>
                                  <a:lnTo>
                                    <a:pt x="44"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1" name="Freeform 2650"/>
                          <wps:cNvSpPr>
                            <a:spLocks/>
                          </wps:cNvSpPr>
                          <wps:spPr bwMode="auto">
                            <a:xfrm>
                              <a:off x="7127" y="1171"/>
                              <a:ext cx="369" cy="29"/>
                            </a:xfrm>
                            <a:custGeom>
                              <a:avLst/>
                              <a:gdLst>
                                <a:gd name="T0" fmla="*/ 14 w 369"/>
                                <a:gd name="T1" fmla="*/ 0 h 29"/>
                                <a:gd name="T2" fmla="*/ 9 w 369"/>
                                <a:gd name="T3" fmla="*/ 0 h 29"/>
                                <a:gd name="T4" fmla="*/ 0 w 369"/>
                                <a:gd name="T5" fmla="*/ 10 h 29"/>
                                <a:gd name="T6" fmla="*/ 0 w 369"/>
                                <a:gd name="T7" fmla="*/ 24 h 29"/>
                                <a:gd name="T8" fmla="*/ 4 w 369"/>
                                <a:gd name="T9" fmla="*/ 24 h 29"/>
                                <a:gd name="T10" fmla="*/ 9 w 369"/>
                                <a:gd name="T11" fmla="*/ 29 h 29"/>
                                <a:gd name="T12" fmla="*/ 364 w 369"/>
                                <a:gd name="T13" fmla="*/ 29 h 29"/>
                                <a:gd name="T14" fmla="*/ 364 w 369"/>
                                <a:gd name="T15" fmla="*/ 24 h 29"/>
                                <a:gd name="T16" fmla="*/ 369 w 369"/>
                                <a:gd name="T17" fmla="*/ 24 h 29"/>
                                <a:gd name="T18" fmla="*/ 369 w 369"/>
                                <a:gd name="T19" fmla="*/ 10 h 29"/>
                                <a:gd name="T20" fmla="*/ 364 w 369"/>
                                <a:gd name="T21" fmla="*/ 5 h 29"/>
                                <a:gd name="T22" fmla="*/ 364 w 369"/>
                                <a:gd name="T23" fmla="*/ 0 h 29"/>
                                <a:gd name="T24" fmla="*/ 355 w 369"/>
                                <a:gd name="T25" fmla="*/ 0 h 29"/>
                                <a:gd name="T26" fmla="*/ 14 w 369"/>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69" h="29">
                                  <a:moveTo>
                                    <a:pt x="14" y="0"/>
                                  </a:moveTo>
                                  <a:lnTo>
                                    <a:pt x="9" y="0"/>
                                  </a:lnTo>
                                  <a:lnTo>
                                    <a:pt x="0" y="10"/>
                                  </a:lnTo>
                                  <a:lnTo>
                                    <a:pt x="0" y="24"/>
                                  </a:lnTo>
                                  <a:lnTo>
                                    <a:pt x="4" y="24"/>
                                  </a:lnTo>
                                  <a:lnTo>
                                    <a:pt x="9" y="29"/>
                                  </a:lnTo>
                                  <a:lnTo>
                                    <a:pt x="364" y="29"/>
                                  </a:lnTo>
                                  <a:lnTo>
                                    <a:pt x="364" y="24"/>
                                  </a:lnTo>
                                  <a:lnTo>
                                    <a:pt x="369" y="24"/>
                                  </a:lnTo>
                                  <a:lnTo>
                                    <a:pt x="369" y="10"/>
                                  </a:lnTo>
                                  <a:lnTo>
                                    <a:pt x="364" y="5"/>
                                  </a:lnTo>
                                  <a:lnTo>
                                    <a:pt x="364" y="0"/>
                                  </a:lnTo>
                                  <a:lnTo>
                                    <a:pt x="355"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2" name="Freeform 2651"/>
                          <wps:cNvSpPr>
                            <a:spLocks/>
                          </wps:cNvSpPr>
                          <wps:spPr bwMode="auto">
                            <a:xfrm>
                              <a:off x="7127" y="1114"/>
                              <a:ext cx="369" cy="86"/>
                            </a:xfrm>
                            <a:custGeom>
                              <a:avLst/>
                              <a:gdLst>
                                <a:gd name="T0" fmla="*/ 350 w 369"/>
                                <a:gd name="T1" fmla="*/ 86 h 86"/>
                                <a:gd name="T2" fmla="*/ 369 w 369"/>
                                <a:gd name="T3" fmla="*/ 76 h 86"/>
                                <a:gd name="T4" fmla="*/ 364 w 369"/>
                                <a:gd name="T5" fmla="*/ 62 h 86"/>
                                <a:gd name="T6" fmla="*/ 340 w 369"/>
                                <a:gd name="T7" fmla="*/ 43 h 86"/>
                                <a:gd name="T8" fmla="*/ 326 w 369"/>
                                <a:gd name="T9" fmla="*/ 33 h 86"/>
                                <a:gd name="T10" fmla="*/ 316 w 369"/>
                                <a:gd name="T11" fmla="*/ 28 h 86"/>
                                <a:gd name="T12" fmla="*/ 307 w 369"/>
                                <a:gd name="T13" fmla="*/ 24 h 86"/>
                                <a:gd name="T14" fmla="*/ 292 w 369"/>
                                <a:gd name="T15" fmla="*/ 19 h 86"/>
                                <a:gd name="T16" fmla="*/ 278 w 369"/>
                                <a:gd name="T17" fmla="*/ 14 h 86"/>
                                <a:gd name="T18" fmla="*/ 268 w 369"/>
                                <a:gd name="T19" fmla="*/ 9 h 86"/>
                                <a:gd name="T20" fmla="*/ 244 w 369"/>
                                <a:gd name="T21" fmla="*/ 4 h 86"/>
                                <a:gd name="T22" fmla="*/ 124 w 369"/>
                                <a:gd name="T23" fmla="*/ 0 h 86"/>
                                <a:gd name="T24" fmla="*/ 105 w 369"/>
                                <a:gd name="T25" fmla="*/ 4 h 86"/>
                                <a:gd name="T26" fmla="*/ 91 w 369"/>
                                <a:gd name="T27" fmla="*/ 9 h 86"/>
                                <a:gd name="T28" fmla="*/ 76 w 369"/>
                                <a:gd name="T29" fmla="*/ 14 h 86"/>
                                <a:gd name="T30" fmla="*/ 67 w 369"/>
                                <a:gd name="T31" fmla="*/ 19 h 86"/>
                                <a:gd name="T32" fmla="*/ 57 w 369"/>
                                <a:gd name="T33" fmla="*/ 24 h 86"/>
                                <a:gd name="T34" fmla="*/ 48 w 369"/>
                                <a:gd name="T35" fmla="*/ 28 h 86"/>
                                <a:gd name="T36" fmla="*/ 38 w 369"/>
                                <a:gd name="T37" fmla="*/ 33 h 86"/>
                                <a:gd name="T38" fmla="*/ 24 w 369"/>
                                <a:gd name="T39" fmla="*/ 43 h 86"/>
                                <a:gd name="T40" fmla="*/ 0 w 369"/>
                                <a:gd name="T41" fmla="*/ 67 h 86"/>
                                <a:gd name="T42" fmla="*/ 9 w 369"/>
                                <a:gd name="T43" fmla="*/ 86 h 86"/>
                                <a:gd name="T44" fmla="*/ 24 w 369"/>
                                <a:gd name="T45" fmla="*/ 81 h 86"/>
                                <a:gd name="T46" fmla="*/ 38 w 369"/>
                                <a:gd name="T47" fmla="*/ 72 h 86"/>
                                <a:gd name="T48" fmla="*/ 52 w 369"/>
                                <a:gd name="T49" fmla="*/ 62 h 86"/>
                                <a:gd name="T50" fmla="*/ 62 w 369"/>
                                <a:gd name="T51" fmla="*/ 57 h 86"/>
                                <a:gd name="T52" fmla="*/ 72 w 369"/>
                                <a:gd name="T53" fmla="*/ 52 h 86"/>
                                <a:gd name="T54" fmla="*/ 81 w 369"/>
                                <a:gd name="T55" fmla="*/ 48 h 86"/>
                                <a:gd name="T56" fmla="*/ 96 w 369"/>
                                <a:gd name="T57" fmla="*/ 43 h 86"/>
                                <a:gd name="T58" fmla="*/ 110 w 369"/>
                                <a:gd name="T59" fmla="*/ 38 h 86"/>
                                <a:gd name="T60" fmla="*/ 129 w 369"/>
                                <a:gd name="T61" fmla="*/ 33 h 86"/>
                                <a:gd name="T62" fmla="*/ 187 w 369"/>
                                <a:gd name="T63" fmla="*/ 28 h 86"/>
                                <a:gd name="T64" fmla="*/ 235 w 369"/>
                                <a:gd name="T65" fmla="*/ 33 h 86"/>
                                <a:gd name="T66" fmla="*/ 259 w 369"/>
                                <a:gd name="T67" fmla="*/ 38 h 86"/>
                                <a:gd name="T68" fmla="*/ 268 w 369"/>
                                <a:gd name="T69" fmla="*/ 43 h 86"/>
                                <a:gd name="T70" fmla="*/ 283 w 369"/>
                                <a:gd name="T71" fmla="*/ 48 h 86"/>
                                <a:gd name="T72" fmla="*/ 297 w 369"/>
                                <a:gd name="T73" fmla="*/ 52 h 86"/>
                                <a:gd name="T74" fmla="*/ 307 w 369"/>
                                <a:gd name="T75" fmla="*/ 57 h 86"/>
                                <a:gd name="T76" fmla="*/ 316 w 369"/>
                                <a:gd name="T77" fmla="*/ 62 h 86"/>
                                <a:gd name="T78" fmla="*/ 331 w 369"/>
                                <a:gd name="T79" fmla="*/ 72 h 86"/>
                                <a:gd name="T80" fmla="*/ 345 w 369"/>
                                <a:gd name="T81" fmla="*/ 8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69" h="86">
                                  <a:moveTo>
                                    <a:pt x="345" y="81"/>
                                  </a:moveTo>
                                  <a:lnTo>
                                    <a:pt x="350" y="86"/>
                                  </a:lnTo>
                                  <a:lnTo>
                                    <a:pt x="360" y="86"/>
                                  </a:lnTo>
                                  <a:lnTo>
                                    <a:pt x="369" y="76"/>
                                  </a:lnTo>
                                  <a:lnTo>
                                    <a:pt x="369" y="67"/>
                                  </a:lnTo>
                                  <a:lnTo>
                                    <a:pt x="364" y="62"/>
                                  </a:lnTo>
                                  <a:lnTo>
                                    <a:pt x="345" y="43"/>
                                  </a:lnTo>
                                  <a:lnTo>
                                    <a:pt x="340" y="43"/>
                                  </a:lnTo>
                                  <a:lnTo>
                                    <a:pt x="331" y="33"/>
                                  </a:lnTo>
                                  <a:lnTo>
                                    <a:pt x="326" y="33"/>
                                  </a:lnTo>
                                  <a:lnTo>
                                    <a:pt x="321" y="28"/>
                                  </a:lnTo>
                                  <a:lnTo>
                                    <a:pt x="316" y="28"/>
                                  </a:lnTo>
                                  <a:lnTo>
                                    <a:pt x="312" y="24"/>
                                  </a:lnTo>
                                  <a:lnTo>
                                    <a:pt x="307" y="24"/>
                                  </a:lnTo>
                                  <a:lnTo>
                                    <a:pt x="297" y="19"/>
                                  </a:lnTo>
                                  <a:lnTo>
                                    <a:pt x="292" y="19"/>
                                  </a:lnTo>
                                  <a:lnTo>
                                    <a:pt x="288" y="14"/>
                                  </a:lnTo>
                                  <a:lnTo>
                                    <a:pt x="278" y="14"/>
                                  </a:lnTo>
                                  <a:lnTo>
                                    <a:pt x="273" y="9"/>
                                  </a:lnTo>
                                  <a:lnTo>
                                    <a:pt x="268" y="9"/>
                                  </a:lnTo>
                                  <a:lnTo>
                                    <a:pt x="264" y="4"/>
                                  </a:lnTo>
                                  <a:lnTo>
                                    <a:pt x="244" y="4"/>
                                  </a:lnTo>
                                  <a:lnTo>
                                    <a:pt x="240" y="0"/>
                                  </a:lnTo>
                                  <a:lnTo>
                                    <a:pt x="124" y="0"/>
                                  </a:lnTo>
                                  <a:lnTo>
                                    <a:pt x="120" y="4"/>
                                  </a:lnTo>
                                  <a:lnTo>
                                    <a:pt x="105" y="4"/>
                                  </a:lnTo>
                                  <a:lnTo>
                                    <a:pt x="100" y="9"/>
                                  </a:lnTo>
                                  <a:lnTo>
                                    <a:pt x="91" y="9"/>
                                  </a:lnTo>
                                  <a:lnTo>
                                    <a:pt x="86" y="14"/>
                                  </a:lnTo>
                                  <a:lnTo>
                                    <a:pt x="76" y="14"/>
                                  </a:lnTo>
                                  <a:lnTo>
                                    <a:pt x="72" y="19"/>
                                  </a:lnTo>
                                  <a:lnTo>
                                    <a:pt x="67" y="19"/>
                                  </a:lnTo>
                                  <a:lnTo>
                                    <a:pt x="62" y="24"/>
                                  </a:lnTo>
                                  <a:lnTo>
                                    <a:pt x="57" y="24"/>
                                  </a:lnTo>
                                  <a:lnTo>
                                    <a:pt x="52" y="28"/>
                                  </a:lnTo>
                                  <a:lnTo>
                                    <a:pt x="48" y="28"/>
                                  </a:lnTo>
                                  <a:lnTo>
                                    <a:pt x="43" y="33"/>
                                  </a:lnTo>
                                  <a:lnTo>
                                    <a:pt x="38" y="33"/>
                                  </a:lnTo>
                                  <a:lnTo>
                                    <a:pt x="28" y="43"/>
                                  </a:lnTo>
                                  <a:lnTo>
                                    <a:pt x="24" y="43"/>
                                  </a:lnTo>
                                  <a:lnTo>
                                    <a:pt x="4" y="62"/>
                                  </a:lnTo>
                                  <a:lnTo>
                                    <a:pt x="0" y="67"/>
                                  </a:lnTo>
                                  <a:lnTo>
                                    <a:pt x="0" y="76"/>
                                  </a:lnTo>
                                  <a:lnTo>
                                    <a:pt x="9" y="86"/>
                                  </a:lnTo>
                                  <a:lnTo>
                                    <a:pt x="19" y="86"/>
                                  </a:lnTo>
                                  <a:lnTo>
                                    <a:pt x="24" y="81"/>
                                  </a:lnTo>
                                  <a:lnTo>
                                    <a:pt x="33" y="72"/>
                                  </a:lnTo>
                                  <a:lnTo>
                                    <a:pt x="38" y="72"/>
                                  </a:lnTo>
                                  <a:lnTo>
                                    <a:pt x="48" y="62"/>
                                  </a:lnTo>
                                  <a:lnTo>
                                    <a:pt x="52" y="62"/>
                                  </a:lnTo>
                                  <a:lnTo>
                                    <a:pt x="57" y="57"/>
                                  </a:lnTo>
                                  <a:lnTo>
                                    <a:pt x="62" y="57"/>
                                  </a:lnTo>
                                  <a:lnTo>
                                    <a:pt x="67" y="52"/>
                                  </a:lnTo>
                                  <a:lnTo>
                                    <a:pt x="72" y="52"/>
                                  </a:lnTo>
                                  <a:lnTo>
                                    <a:pt x="76" y="48"/>
                                  </a:lnTo>
                                  <a:lnTo>
                                    <a:pt x="81" y="48"/>
                                  </a:lnTo>
                                  <a:lnTo>
                                    <a:pt x="86" y="43"/>
                                  </a:lnTo>
                                  <a:lnTo>
                                    <a:pt x="96" y="43"/>
                                  </a:lnTo>
                                  <a:lnTo>
                                    <a:pt x="100" y="38"/>
                                  </a:lnTo>
                                  <a:lnTo>
                                    <a:pt x="110" y="38"/>
                                  </a:lnTo>
                                  <a:lnTo>
                                    <a:pt x="115" y="33"/>
                                  </a:lnTo>
                                  <a:lnTo>
                                    <a:pt x="129" y="33"/>
                                  </a:lnTo>
                                  <a:lnTo>
                                    <a:pt x="134" y="28"/>
                                  </a:lnTo>
                                  <a:lnTo>
                                    <a:pt x="187" y="28"/>
                                  </a:lnTo>
                                  <a:lnTo>
                                    <a:pt x="230" y="28"/>
                                  </a:lnTo>
                                  <a:lnTo>
                                    <a:pt x="235" y="33"/>
                                  </a:lnTo>
                                  <a:lnTo>
                                    <a:pt x="254" y="33"/>
                                  </a:lnTo>
                                  <a:lnTo>
                                    <a:pt x="259" y="38"/>
                                  </a:lnTo>
                                  <a:lnTo>
                                    <a:pt x="264" y="38"/>
                                  </a:lnTo>
                                  <a:lnTo>
                                    <a:pt x="268" y="43"/>
                                  </a:lnTo>
                                  <a:lnTo>
                                    <a:pt x="278" y="43"/>
                                  </a:lnTo>
                                  <a:lnTo>
                                    <a:pt x="283" y="48"/>
                                  </a:lnTo>
                                  <a:lnTo>
                                    <a:pt x="288" y="48"/>
                                  </a:lnTo>
                                  <a:lnTo>
                                    <a:pt x="297" y="52"/>
                                  </a:lnTo>
                                  <a:lnTo>
                                    <a:pt x="302" y="52"/>
                                  </a:lnTo>
                                  <a:lnTo>
                                    <a:pt x="307" y="57"/>
                                  </a:lnTo>
                                  <a:lnTo>
                                    <a:pt x="312" y="57"/>
                                  </a:lnTo>
                                  <a:lnTo>
                                    <a:pt x="316" y="62"/>
                                  </a:lnTo>
                                  <a:lnTo>
                                    <a:pt x="321" y="62"/>
                                  </a:lnTo>
                                  <a:lnTo>
                                    <a:pt x="331" y="72"/>
                                  </a:lnTo>
                                  <a:lnTo>
                                    <a:pt x="336" y="72"/>
                                  </a:lnTo>
                                  <a:lnTo>
                                    <a:pt x="345"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3" name="Freeform 2652"/>
                          <wps:cNvSpPr>
                            <a:spLocks/>
                          </wps:cNvSpPr>
                          <wps:spPr bwMode="auto">
                            <a:xfrm>
                              <a:off x="7088" y="2525"/>
                              <a:ext cx="447" cy="105"/>
                            </a:xfrm>
                            <a:custGeom>
                              <a:avLst/>
                              <a:gdLst>
                                <a:gd name="T0" fmla="*/ 19 w 447"/>
                                <a:gd name="T1" fmla="*/ 5 h 105"/>
                                <a:gd name="T2" fmla="*/ 0 w 447"/>
                                <a:gd name="T3" fmla="*/ 14 h 105"/>
                                <a:gd name="T4" fmla="*/ 5 w 447"/>
                                <a:gd name="T5" fmla="*/ 29 h 105"/>
                                <a:gd name="T6" fmla="*/ 24 w 447"/>
                                <a:gd name="T7" fmla="*/ 43 h 105"/>
                                <a:gd name="T8" fmla="*/ 43 w 447"/>
                                <a:gd name="T9" fmla="*/ 57 h 105"/>
                                <a:gd name="T10" fmla="*/ 58 w 447"/>
                                <a:gd name="T11" fmla="*/ 67 h 105"/>
                                <a:gd name="T12" fmla="*/ 77 w 447"/>
                                <a:gd name="T13" fmla="*/ 77 h 105"/>
                                <a:gd name="T14" fmla="*/ 87 w 447"/>
                                <a:gd name="T15" fmla="*/ 81 h 105"/>
                                <a:gd name="T16" fmla="*/ 101 w 447"/>
                                <a:gd name="T17" fmla="*/ 86 h 105"/>
                                <a:gd name="T18" fmla="*/ 111 w 447"/>
                                <a:gd name="T19" fmla="*/ 91 h 105"/>
                                <a:gd name="T20" fmla="*/ 130 w 447"/>
                                <a:gd name="T21" fmla="*/ 96 h 105"/>
                                <a:gd name="T22" fmla="*/ 149 w 447"/>
                                <a:gd name="T23" fmla="*/ 101 h 105"/>
                                <a:gd name="T24" fmla="*/ 207 w 447"/>
                                <a:gd name="T25" fmla="*/ 105 h 105"/>
                                <a:gd name="T26" fmla="*/ 264 w 447"/>
                                <a:gd name="T27" fmla="*/ 101 h 105"/>
                                <a:gd name="T28" fmla="*/ 288 w 447"/>
                                <a:gd name="T29" fmla="*/ 96 h 105"/>
                                <a:gd name="T30" fmla="*/ 303 w 447"/>
                                <a:gd name="T31" fmla="*/ 91 h 105"/>
                                <a:gd name="T32" fmla="*/ 317 w 447"/>
                                <a:gd name="T33" fmla="*/ 86 h 105"/>
                                <a:gd name="T34" fmla="*/ 331 w 447"/>
                                <a:gd name="T35" fmla="*/ 81 h 105"/>
                                <a:gd name="T36" fmla="*/ 346 w 447"/>
                                <a:gd name="T37" fmla="*/ 77 h 105"/>
                                <a:gd name="T38" fmla="*/ 355 w 447"/>
                                <a:gd name="T39" fmla="*/ 72 h 105"/>
                                <a:gd name="T40" fmla="*/ 379 w 447"/>
                                <a:gd name="T41" fmla="*/ 62 h 105"/>
                                <a:gd name="T42" fmla="*/ 403 w 447"/>
                                <a:gd name="T43" fmla="*/ 48 h 105"/>
                                <a:gd name="T44" fmla="*/ 423 w 447"/>
                                <a:gd name="T45" fmla="*/ 33 h 105"/>
                                <a:gd name="T46" fmla="*/ 432 w 447"/>
                                <a:gd name="T47" fmla="*/ 29 h 105"/>
                                <a:gd name="T48" fmla="*/ 447 w 447"/>
                                <a:gd name="T49" fmla="*/ 19 h 105"/>
                                <a:gd name="T50" fmla="*/ 437 w 447"/>
                                <a:gd name="T51" fmla="*/ 0 h 105"/>
                                <a:gd name="T52" fmla="*/ 423 w 447"/>
                                <a:gd name="T53" fmla="*/ 5 h 105"/>
                                <a:gd name="T54" fmla="*/ 418 w 447"/>
                                <a:gd name="T55" fmla="*/ 0 h 105"/>
                                <a:gd name="T56" fmla="*/ 394 w 447"/>
                                <a:gd name="T57" fmla="*/ 19 h 105"/>
                                <a:gd name="T58" fmla="*/ 375 w 447"/>
                                <a:gd name="T59" fmla="*/ 29 h 105"/>
                                <a:gd name="T60" fmla="*/ 360 w 447"/>
                                <a:gd name="T61" fmla="*/ 33 h 105"/>
                                <a:gd name="T62" fmla="*/ 346 w 447"/>
                                <a:gd name="T63" fmla="*/ 43 h 105"/>
                                <a:gd name="T64" fmla="*/ 336 w 447"/>
                                <a:gd name="T65" fmla="*/ 48 h 105"/>
                                <a:gd name="T66" fmla="*/ 322 w 447"/>
                                <a:gd name="T67" fmla="*/ 53 h 105"/>
                                <a:gd name="T68" fmla="*/ 307 w 447"/>
                                <a:gd name="T69" fmla="*/ 57 h 105"/>
                                <a:gd name="T70" fmla="*/ 293 w 447"/>
                                <a:gd name="T71" fmla="*/ 62 h 105"/>
                                <a:gd name="T72" fmla="*/ 279 w 447"/>
                                <a:gd name="T73" fmla="*/ 67 h 105"/>
                                <a:gd name="T74" fmla="*/ 255 w 447"/>
                                <a:gd name="T75" fmla="*/ 72 h 105"/>
                                <a:gd name="T76" fmla="*/ 202 w 447"/>
                                <a:gd name="T77" fmla="*/ 81 h 105"/>
                                <a:gd name="T78" fmla="*/ 207 w 447"/>
                                <a:gd name="T79" fmla="*/ 72 h 105"/>
                                <a:gd name="T80" fmla="*/ 154 w 447"/>
                                <a:gd name="T81" fmla="*/ 67 h 105"/>
                                <a:gd name="T82" fmla="*/ 135 w 447"/>
                                <a:gd name="T83" fmla="*/ 62 h 105"/>
                                <a:gd name="T84" fmla="*/ 115 w 447"/>
                                <a:gd name="T85" fmla="*/ 57 h 105"/>
                                <a:gd name="T86" fmla="*/ 106 w 447"/>
                                <a:gd name="T87" fmla="*/ 53 h 105"/>
                                <a:gd name="T88" fmla="*/ 91 w 447"/>
                                <a:gd name="T89" fmla="*/ 48 h 105"/>
                                <a:gd name="T90" fmla="*/ 77 w 447"/>
                                <a:gd name="T91" fmla="*/ 38 h 105"/>
                                <a:gd name="T92" fmla="*/ 58 w 447"/>
                                <a:gd name="T93" fmla="*/ 29 h 105"/>
                                <a:gd name="T94" fmla="*/ 43 w 447"/>
                                <a:gd name="T95" fmla="*/ 24 h 105"/>
                                <a:gd name="T96" fmla="*/ 15 w 447"/>
                                <a:gd name="T97" fmla="*/ 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47" h="105">
                                  <a:moveTo>
                                    <a:pt x="24" y="9"/>
                                  </a:moveTo>
                                  <a:lnTo>
                                    <a:pt x="19" y="5"/>
                                  </a:lnTo>
                                  <a:lnTo>
                                    <a:pt x="10" y="5"/>
                                  </a:lnTo>
                                  <a:lnTo>
                                    <a:pt x="0" y="14"/>
                                  </a:lnTo>
                                  <a:lnTo>
                                    <a:pt x="0" y="24"/>
                                  </a:lnTo>
                                  <a:lnTo>
                                    <a:pt x="5" y="29"/>
                                  </a:lnTo>
                                  <a:lnTo>
                                    <a:pt x="15" y="33"/>
                                  </a:lnTo>
                                  <a:lnTo>
                                    <a:pt x="24" y="43"/>
                                  </a:lnTo>
                                  <a:lnTo>
                                    <a:pt x="34" y="48"/>
                                  </a:lnTo>
                                  <a:lnTo>
                                    <a:pt x="43" y="57"/>
                                  </a:lnTo>
                                  <a:lnTo>
                                    <a:pt x="48" y="57"/>
                                  </a:lnTo>
                                  <a:lnTo>
                                    <a:pt x="58" y="67"/>
                                  </a:lnTo>
                                  <a:lnTo>
                                    <a:pt x="67" y="67"/>
                                  </a:lnTo>
                                  <a:lnTo>
                                    <a:pt x="77" y="77"/>
                                  </a:lnTo>
                                  <a:lnTo>
                                    <a:pt x="82" y="77"/>
                                  </a:lnTo>
                                  <a:lnTo>
                                    <a:pt x="87" y="81"/>
                                  </a:lnTo>
                                  <a:lnTo>
                                    <a:pt x="96" y="81"/>
                                  </a:lnTo>
                                  <a:lnTo>
                                    <a:pt x="101" y="86"/>
                                  </a:lnTo>
                                  <a:lnTo>
                                    <a:pt x="106" y="86"/>
                                  </a:lnTo>
                                  <a:lnTo>
                                    <a:pt x="111" y="91"/>
                                  </a:lnTo>
                                  <a:lnTo>
                                    <a:pt x="125" y="91"/>
                                  </a:lnTo>
                                  <a:lnTo>
                                    <a:pt x="130" y="96"/>
                                  </a:lnTo>
                                  <a:lnTo>
                                    <a:pt x="144" y="96"/>
                                  </a:lnTo>
                                  <a:lnTo>
                                    <a:pt x="149" y="101"/>
                                  </a:lnTo>
                                  <a:lnTo>
                                    <a:pt x="197" y="101"/>
                                  </a:lnTo>
                                  <a:lnTo>
                                    <a:pt x="207" y="105"/>
                                  </a:lnTo>
                                  <a:lnTo>
                                    <a:pt x="221" y="101"/>
                                  </a:lnTo>
                                  <a:lnTo>
                                    <a:pt x="264" y="101"/>
                                  </a:lnTo>
                                  <a:lnTo>
                                    <a:pt x="274" y="96"/>
                                  </a:lnTo>
                                  <a:lnTo>
                                    <a:pt x="288" y="96"/>
                                  </a:lnTo>
                                  <a:lnTo>
                                    <a:pt x="293" y="91"/>
                                  </a:lnTo>
                                  <a:lnTo>
                                    <a:pt x="303" y="91"/>
                                  </a:lnTo>
                                  <a:lnTo>
                                    <a:pt x="307" y="86"/>
                                  </a:lnTo>
                                  <a:lnTo>
                                    <a:pt x="317" y="86"/>
                                  </a:lnTo>
                                  <a:lnTo>
                                    <a:pt x="322" y="81"/>
                                  </a:lnTo>
                                  <a:lnTo>
                                    <a:pt x="331" y="81"/>
                                  </a:lnTo>
                                  <a:lnTo>
                                    <a:pt x="336" y="77"/>
                                  </a:lnTo>
                                  <a:lnTo>
                                    <a:pt x="346" y="77"/>
                                  </a:lnTo>
                                  <a:lnTo>
                                    <a:pt x="351" y="72"/>
                                  </a:lnTo>
                                  <a:lnTo>
                                    <a:pt x="355" y="72"/>
                                  </a:lnTo>
                                  <a:lnTo>
                                    <a:pt x="370" y="62"/>
                                  </a:lnTo>
                                  <a:lnTo>
                                    <a:pt x="379" y="62"/>
                                  </a:lnTo>
                                  <a:lnTo>
                                    <a:pt x="394" y="48"/>
                                  </a:lnTo>
                                  <a:lnTo>
                                    <a:pt x="403" y="48"/>
                                  </a:lnTo>
                                  <a:lnTo>
                                    <a:pt x="413" y="38"/>
                                  </a:lnTo>
                                  <a:lnTo>
                                    <a:pt x="423" y="33"/>
                                  </a:lnTo>
                                  <a:lnTo>
                                    <a:pt x="427" y="29"/>
                                  </a:lnTo>
                                  <a:lnTo>
                                    <a:pt x="432" y="29"/>
                                  </a:lnTo>
                                  <a:lnTo>
                                    <a:pt x="442" y="24"/>
                                  </a:lnTo>
                                  <a:lnTo>
                                    <a:pt x="447" y="19"/>
                                  </a:lnTo>
                                  <a:lnTo>
                                    <a:pt x="447" y="9"/>
                                  </a:lnTo>
                                  <a:lnTo>
                                    <a:pt x="437" y="0"/>
                                  </a:lnTo>
                                  <a:lnTo>
                                    <a:pt x="427" y="0"/>
                                  </a:lnTo>
                                  <a:lnTo>
                                    <a:pt x="423" y="5"/>
                                  </a:lnTo>
                                  <a:lnTo>
                                    <a:pt x="432" y="0"/>
                                  </a:lnTo>
                                  <a:lnTo>
                                    <a:pt x="418" y="0"/>
                                  </a:lnTo>
                                  <a:lnTo>
                                    <a:pt x="403" y="14"/>
                                  </a:lnTo>
                                  <a:lnTo>
                                    <a:pt x="394" y="19"/>
                                  </a:lnTo>
                                  <a:lnTo>
                                    <a:pt x="389" y="19"/>
                                  </a:lnTo>
                                  <a:lnTo>
                                    <a:pt x="375" y="29"/>
                                  </a:lnTo>
                                  <a:lnTo>
                                    <a:pt x="370" y="33"/>
                                  </a:lnTo>
                                  <a:lnTo>
                                    <a:pt x="360" y="33"/>
                                  </a:lnTo>
                                  <a:lnTo>
                                    <a:pt x="351" y="43"/>
                                  </a:lnTo>
                                  <a:lnTo>
                                    <a:pt x="346" y="43"/>
                                  </a:lnTo>
                                  <a:lnTo>
                                    <a:pt x="341" y="43"/>
                                  </a:lnTo>
                                  <a:lnTo>
                                    <a:pt x="336" y="48"/>
                                  </a:lnTo>
                                  <a:lnTo>
                                    <a:pt x="327" y="48"/>
                                  </a:lnTo>
                                  <a:lnTo>
                                    <a:pt x="322" y="53"/>
                                  </a:lnTo>
                                  <a:lnTo>
                                    <a:pt x="312" y="53"/>
                                  </a:lnTo>
                                  <a:lnTo>
                                    <a:pt x="307" y="57"/>
                                  </a:lnTo>
                                  <a:lnTo>
                                    <a:pt x="298" y="57"/>
                                  </a:lnTo>
                                  <a:lnTo>
                                    <a:pt x="293" y="62"/>
                                  </a:lnTo>
                                  <a:lnTo>
                                    <a:pt x="283" y="62"/>
                                  </a:lnTo>
                                  <a:lnTo>
                                    <a:pt x="279" y="67"/>
                                  </a:lnTo>
                                  <a:lnTo>
                                    <a:pt x="264" y="67"/>
                                  </a:lnTo>
                                  <a:lnTo>
                                    <a:pt x="255" y="72"/>
                                  </a:lnTo>
                                  <a:lnTo>
                                    <a:pt x="211" y="72"/>
                                  </a:lnTo>
                                  <a:lnTo>
                                    <a:pt x="202" y="81"/>
                                  </a:lnTo>
                                  <a:lnTo>
                                    <a:pt x="216" y="77"/>
                                  </a:lnTo>
                                  <a:lnTo>
                                    <a:pt x="207" y="72"/>
                                  </a:lnTo>
                                  <a:lnTo>
                                    <a:pt x="159" y="72"/>
                                  </a:lnTo>
                                  <a:lnTo>
                                    <a:pt x="154" y="67"/>
                                  </a:lnTo>
                                  <a:lnTo>
                                    <a:pt x="139" y="67"/>
                                  </a:lnTo>
                                  <a:lnTo>
                                    <a:pt x="135" y="62"/>
                                  </a:lnTo>
                                  <a:lnTo>
                                    <a:pt x="120" y="62"/>
                                  </a:lnTo>
                                  <a:lnTo>
                                    <a:pt x="115" y="57"/>
                                  </a:lnTo>
                                  <a:lnTo>
                                    <a:pt x="111" y="57"/>
                                  </a:lnTo>
                                  <a:lnTo>
                                    <a:pt x="106" y="53"/>
                                  </a:lnTo>
                                  <a:lnTo>
                                    <a:pt x="96" y="53"/>
                                  </a:lnTo>
                                  <a:lnTo>
                                    <a:pt x="91" y="48"/>
                                  </a:lnTo>
                                  <a:lnTo>
                                    <a:pt x="87" y="48"/>
                                  </a:lnTo>
                                  <a:lnTo>
                                    <a:pt x="77" y="38"/>
                                  </a:lnTo>
                                  <a:lnTo>
                                    <a:pt x="67" y="38"/>
                                  </a:lnTo>
                                  <a:lnTo>
                                    <a:pt x="58" y="29"/>
                                  </a:lnTo>
                                  <a:lnTo>
                                    <a:pt x="53" y="29"/>
                                  </a:lnTo>
                                  <a:lnTo>
                                    <a:pt x="43" y="24"/>
                                  </a:lnTo>
                                  <a:lnTo>
                                    <a:pt x="24" y="5"/>
                                  </a:lnTo>
                                  <a:lnTo>
                                    <a:pt x="15" y="5"/>
                                  </a:lnTo>
                                  <a:lnTo>
                                    <a:pt x="2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4" name="Freeform 2653"/>
                          <wps:cNvSpPr>
                            <a:spLocks/>
                          </wps:cNvSpPr>
                          <wps:spPr bwMode="auto">
                            <a:xfrm>
                              <a:off x="7083" y="1282"/>
                              <a:ext cx="456" cy="1262"/>
                            </a:xfrm>
                            <a:custGeom>
                              <a:avLst/>
                              <a:gdLst>
                                <a:gd name="T0" fmla="*/ 15 w 456"/>
                                <a:gd name="T1" fmla="*/ 0 h 1262"/>
                                <a:gd name="T2" fmla="*/ 10 w 456"/>
                                <a:gd name="T3" fmla="*/ 0 h 1262"/>
                                <a:gd name="T4" fmla="*/ 0 w 456"/>
                                <a:gd name="T5" fmla="*/ 9 h 1262"/>
                                <a:gd name="T6" fmla="*/ 0 w 456"/>
                                <a:gd name="T7" fmla="*/ 1257 h 1262"/>
                                <a:gd name="T8" fmla="*/ 5 w 456"/>
                                <a:gd name="T9" fmla="*/ 1257 h 1262"/>
                                <a:gd name="T10" fmla="*/ 10 w 456"/>
                                <a:gd name="T11" fmla="*/ 1262 h 1262"/>
                                <a:gd name="T12" fmla="*/ 452 w 456"/>
                                <a:gd name="T13" fmla="*/ 1262 h 1262"/>
                                <a:gd name="T14" fmla="*/ 452 w 456"/>
                                <a:gd name="T15" fmla="*/ 1257 h 1262"/>
                                <a:gd name="T16" fmla="*/ 456 w 456"/>
                                <a:gd name="T17" fmla="*/ 1257 h 1262"/>
                                <a:gd name="T18" fmla="*/ 456 w 456"/>
                                <a:gd name="T19" fmla="*/ 9 h 1262"/>
                                <a:gd name="T20" fmla="*/ 452 w 456"/>
                                <a:gd name="T21" fmla="*/ 4 h 1262"/>
                                <a:gd name="T22" fmla="*/ 452 w 456"/>
                                <a:gd name="T23" fmla="*/ 0 h 1262"/>
                                <a:gd name="T24" fmla="*/ 442 w 456"/>
                                <a:gd name="T25" fmla="*/ 0 h 1262"/>
                                <a:gd name="T26" fmla="*/ 15 w 456"/>
                                <a:gd name="T27" fmla="*/ 0 h 1262"/>
                                <a:gd name="T28" fmla="*/ 15 w 456"/>
                                <a:gd name="T29" fmla="*/ 28 h 1262"/>
                                <a:gd name="T30" fmla="*/ 442 w 456"/>
                                <a:gd name="T31" fmla="*/ 28 h 1262"/>
                                <a:gd name="T32" fmla="*/ 428 w 456"/>
                                <a:gd name="T33" fmla="*/ 14 h 1262"/>
                                <a:gd name="T34" fmla="*/ 428 w 456"/>
                                <a:gd name="T35" fmla="*/ 1248 h 1262"/>
                                <a:gd name="T36" fmla="*/ 442 w 456"/>
                                <a:gd name="T37" fmla="*/ 1233 h 1262"/>
                                <a:gd name="T38" fmla="*/ 15 w 456"/>
                                <a:gd name="T39" fmla="*/ 1233 h 1262"/>
                                <a:gd name="T40" fmla="*/ 29 w 456"/>
                                <a:gd name="T41" fmla="*/ 1248 h 1262"/>
                                <a:gd name="T42" fmla="*/ 29 w 456"/>
                                <a:gd name="T43" fmla="*/ 14 h 1262"/>
                                <a:gd name="T44" fmla="*/ 15 w 456"/>
                                <a:gd name="T45" fmla="*/ 28 h 1262"/>
                                <a:gd name="T46" fmla="*/ 15 w 456"/>
                                <a:gd name="T47" fmla="*/ 0 h 12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6" h="1262">
                                  <a:moveTo>
                                    <a:pt x="15" y="0"/>
                                  </a:moveTo>
                                  <a:lnTo>
                                    <a:pt x="10" y="0"/>
                                  </a:lnTo>
                                  <a:lnTo>
                                    <a:pt x="0" y="9"/>
                                  </a:lnTo>
                                  <a:lnTo>
                                    <a:pt x="0" y="1257"/>
                                  </a:lnTo>
                                  <a:lnTo>
                                    <a:pt x="5" y="1257"/>
                                  </a:lnTo>
                                  <a:lnTo>
                                    <a:pt x="10" y="1262"/>
                                  </a:lnTo>
                                  <a:lnTo>
                                    <a:pt x="452" y="1262"/>
                                  </a:lnTo>
                                  <a:lnTo>
                                    <a:pt x="452" y="1257"/>
                                  </a:lnTo>
                                  <a:lnTo>
                                    <a:pt x="456" y="1257"/>
                                  </a:lnTo>
                                  <a:lnTo>
                                    <a:pt x="456" y="9"/>
                                  </a:lnTo>
                                  <a:lnTo>
                                    <a:pt x="452" y="4"/>
                                  </a:lnTo>
                                  <a:lnTo>
                                    <a:pt x="452" y="0"/>
                                  </a:lnTo>
                                  <a:lnTo>
                                    <a:pt x="442" y="0"/>
                                  </a:lnTo>
                                  <a:lnTo>
                                    <a:pt x="15" y="0"/>
                                  </a:lnTo>
                                  <a:lnTo>
                                    <a:pt x="15" y="28"/>
                                  </a:lnTo>
                                  <a:lnTo>
                                    <a:pt x="442" y="28"/>
                                  </a:lnTo>
                                  <a:lnTo>
                                    <a:pt x="428" y="14"/>
                                  </a:lnTo>
                                  <a:lnTo>
                                    <a:pt x="428" y="1248"/>
                                  </a:lnTo>
                                  <a:lnTo>
                                    <a:pt x="442" y="1233"/>
                                  </a:lnTo>
                                  <a:lnTo>
                                    <a:pt x="15" y="1233"/>
                                  </a:lnTo>
                                  <a:lnTo>
                                    <a:pt x="29" y="1248"/>
                                  </a:lnTo>
                                  <a:lnTo>
                                    <a:pt x="29" y="14"/>
                                  </a:lnTo>
                                  <a:lnTo>
                                    <a:pt x="15" y="28"/>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5" name="Rectangle 2654"/>
                          <wps:cNvSpPr>
                            <a:spLocks noChangeArrowheads="1"/>
                          </wps:cNvSpPr>
                          <wps:spPr bwMode="auto">
                            <a:xfrm>
                              <a:off x="7314" y="28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6" name="Rectangle 2655"/>
                          <wps:cNvSpPr>
                            <a:spLocks noChangeArrowheads="1"/>
                          </wps:cNvSpPr>
                          <wps:spPr bwMode="auto">
                            <a:xfrm>
                              <a:off x="7314" y="28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7" name="Rectangle 2656"/>
                          <wps:cNvSpPr>
                            <a:spLocks noChangeArrowheads="1"/>
                          </wps:cNvSpPr>
                          <wps:spPr bwMode="auto">
                            <a:xfrm>
                              <a:off x="7314" y="28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8" name="Rectangle 2657"/>
                          <wps:cNvSpPr>
                            <a:spLocks noChangeArrowheads="1"/>
                          </wps:cNvSpPr>
                          <wps:spPr bwMode="auto">
                            <a:xfrm>
                              <a:off x="7314" y="28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9" name="Rectangle 2658"/>
                          <wps:cNvSpPr>
                            <a:spLocks noChangeArrowheads="1"/>
                          </wps:cNvSpPr>
                          <wps:spPr bwMode="auto">
                            <a:xfrm>
                              <a:off x="7314" y="28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0" name="Rectangle 2659"/>
                          <wps:cNvSpPr>
                            <a:spLocks noChangeArrowheads="1"/>
                          </wps:cNvSpPr>
                          <wps:spPr bwMode="auto">
                            <a:xfrm>
                              <a:off x="7314" y="28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1" name="Rectangle 2660"/>
                          <wps:cNvSpPr>
                            <a:spLocks noChangeArrowheads="1"/>
                          </wps:cNvSpPr>
                          <wps:spPr bwMode="auto">
                            <a:xfrm>
                              <a:off x="7314" y="27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2" name="Rectangle 2661"/>
                          <wps:cNvSpPr>
                            <a:spLocks noChangeArrowheads="1"/>
                          </wps:cNvSpPr>
                          <wps:spPr bwMode="auto">
                            <a:xfrm>
                              <a:off x="7314" y="27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3" name="Rectangle 2662"/>
                          <wps:cNvSpPr>
                            <a:spLocks noChangeArrowheads="1"/>
                          </wps:cNvSpPr>
                          <wps:spPr bwMode="auto">
                            <a:xfrm>
                              <a:off x="7314" y="27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4" name="Rectangle 2663"/>
                          <wps:cNvSpPr>
                            <a:spLocks noChangeArrowheads="1"/>
                          </wps:cNvSpPr>
                          <wps:spPr bwMode="auto">
                            <a:xfrm>
                              <a:off x="7314" y="27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5" name="Rectangle 2664"/>
                          <wps:cNvSpPr>
                            <a:spLocks noChangeArrowheads="1"/>
                          </wps:cNvSpPr>
                          <wps:spPr bwMode="auto">
                            <a:xfrm>
                              <a:off x="7314" y="27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6" name="Rectangle 2665"/>
                          <wps:cNvSpPr>
                            <a:spLocks noChangeArrowheads="1"/>
                          </wps:cNvSpPr>
                          <wps:spPr bwMode="auto">
                            <a:xfrm>
                              <a:off x="7314" y="27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7" name="Rectangle 2666"/>
                          <wps:cNvSpPr>
                            <a:spLocks noChangeArrowheads="1"/>
                          </wps:cNvSpPr>
                          <wps:spPr bwMode="auto">
                            <a:xfrm>
                              <a:off x="7314" y="27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8" name="Rectangle 2667"/>
                          <wps:cNvSpPr>
                            <a:spLocks noChangeArrowheads="1"/>
                          </wps:cNvSpPr>
                          <wps:spPr bwMode="auto">
                            <a:xfrm>
                              <a:off x="7314" y="27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9" name="Rectangle 2668"/>
                          <wps:cNvSpPr>
                            <a:spLocks noChangeArrowheads="1"/>
                          </wps:cNvSpPr>
                          <wps:spPr bwMode="auto">
                            <a:xfrm>
                              <a:off x="7314" y="27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0" name="Rectangle 2669"/>
                          <wps:cNvSpPr>
                            <a:spLocks noChangeArrowheads="1"/>
                          </wps:cNvSpPr>
                          <wps:spPr bwMode="auto">
                            <a:xfrm>
                              <a:off x="7314" y="27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 name="Rectangle 2670"/>
                          <wps:cNvSpPr>
                            <a:spLocks noChangeArrowheads="1"/>
                          </wps:cNvSpPr>
                          <wps:spPr bwMode="auto">
                            <a:xfrm>
                              <a:off x="7314" y="27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2" name="Rectangle 2671"/>
                          <wps:cNvSpPr>
                            <a:spLocks noChangeArrowheads="1"/>
                          </wps:cNvSpPr>
                          <wps:spPr bwMode="auto">
                            <a:xfrm>
                              <a:off x="7314" y="27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3" name="Rectangle 2672"/>
                          <wps:cNvSpPr>
                            <a:spLocks noChangeArrowheads="1"/>
                          </wps:cNvSpPr>
                          <wps:spPr bwMode="auto">
                            <a:xfrm>
                              <a:off x="7314" y="27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4" name="Rectangle 2673"/>
                          <wps:cNvSpPr>
                            <a:spLocks noChangeArrowheads="1"/>
                          </wps:cNvSpPr>
                          <wps:spPr bwMode="auto">
                            <a:xfrm>
                              <a:off x="7314" y="27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5" name="Rectangle 2674"/>
                          <wps:cNvSpPr>
                            <a:spLocks noChangeArrowheads="1"/>
                          </wps:cNvSpPr>
                          <wps:spPr bwMode="auto">
                            <a:xfrm>
                              <a:off x="7314" y="27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6" name="Rectangle 2675"/>
                          <wps:cNvSpPr>
                            <a:spLocks noChangeArrowheads="1"/>
                          </wps:cNvSpPr>
                          <wps:spPr bwMode="auto">
                            <a:xfrm>
                              <a:off x="7314" y="27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7" name="Rectangle 2676"/>
                          <wps:cNvSpPr>
                            <a:spLocks noChangeArrowheads="1"/>
                          </wps:cNvSpPr>
                          <wps:spPr bwMode="auto">
                            <a:xfrm>
                              <a:off x="7314" y="27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8" name="Rectangle 2677"/>
                          <wps:cNvSpPr>
                            <a:spLocks noChangeArrowheads="1"/>
                          </wps:cNvSpPr>
                          <wps:spPr bwMode="auto">
                            <a:xfrm>
                              <a:off x="7314" y="27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9" name="Rectangle 2678"/>
                          <wps:cNvSpPr>
                            <a:spLocks noChangeArrowheads="1"/>
                          </wps:cNvSpPr>
                          <wps:spPr bwMode="auto">
                            <a:xfrm>
                              <a:off x="7314" y="27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0" name="Rectangle 2679"/>
                          <wps:cNvSpPr>
                            <a:spLocks noChangeArrowheads="1"/>
                          </wps:cNvSpPr>
                          <wps:spPr bwMode="auto">
                            <a:xfrm>
                              <a:off x="7314" y="270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1" name="Rectangle 2680"/>
                          <wps:cNvSpPr>
                            <a:spLocks noChangeArrowheads="1"/>
                          </wps:cNvSpPr>
                          <wps:spPr bwMode="auto">
                            <a:xfrm>
                              <a:off x="7314" y="270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2" name="Rectangle 2681"/>
                          <wps:cNvSpPr>
                            <a:spLocks noChangeArrowheads="1"/>
                          </wps:cNvSpPr>
                          <wps:spPr bwMode="auto">
                            <a:xfrm>
                              <a:off x="7314" y="269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3" name="Rectangle 2682"/>
                          <wps:cNvSpPr>
                            <a:spLocks noChangeArrowheads="1"/>
                          </wps:cNvSpPr>
                          <wps:spPr bwMode="auto">
                            <a:xfrm>
                              <a:off x="7314" y="269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4" name="Rectangle 2683"/>
                          <wps:cNvSpPr>
                            <a:spLocks noChangeArrowheads="1"/>
                          </wps:cNvSpPr>
                          <wps:spPr bwMode="auto">
                            <a:xfrm>
                              <a:off x="7314" y="268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5" name="Rectangle 2684"/>
                          <wps:cNvSpPr>
                            <a:spLocks noChangeArrowheads="1"/>
                          </wps:cNvSpPr>
                          <wps:spPr bwMode="auto">
                            <a:xfrm>
                              <a:off x="7314" y="268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6" name="Rectangle 2685"/>
                          <wps:cNvSpPr>
                            <a:spLocks noChangeArrowheads="1"/>
                          </wps:cNvSpPr>
                          <wps:spPr bwMode="auto">
                            <a:xfrm>
                              <a:off x="7314" y="267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7" name="Rectangle 2686"/>
                          <wps:cNvSpPr>
                            <a:spLocks noChangeArrowheads="1"/>
                          </wps:cNvSpPr>
                          <wps:spPr bwMode="auto">
                            <a:xfrm>
                              <a:off x="7314" y="267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8" name="Rectangle 2687"/>
                          <wps:cNvSpPr>
                            <a:spLocks noChangeArrowheads="1"/>
                          </wps:cNvSpPr>
                          <wps:spPr bwMode="auto">
                            <a:xfrm>
                              <a:off x="7314" y="266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9" name="Rectangle 2688"/>
                          <wps:cNvSpPr>
                            <a:spLocks noChangeArrowheads="1"/>
                          </wps:cNvSpPr>
                          <wps:spPr bwMode="auto">
                            <a:xfrm>
                              <a:off x="7314" y="266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0" name="Rectangle 2689"/>
                          <wps:cNvSpPr>
                            <a:spLocks noChangeArrowheads="1"/>
                          </wps:cNvSpPr>
                          <wps:spPr bwMode="auto">
                            <a:xfrm>
                              <a:off x="7314" y="265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1" name="Rectangle 2690"/>
                          <wps:cNvSpPr>
                            <a:spLocks noChangeArrowheads="1"/>
                          </wps:cNvSpPr>
                          <wps:spPr bwMode="auto">
                            <a:xfrm>
                              <a:off x="7314" y="265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2" name="Rectangle 2691"/>
                          <wps:cNvSpPr>
                            <a:spLocks noChangeArrowheads="1"/>
                          </wps:cNvSpPr>
                          <wps:spPr bwMode="auto">
                            <a:xfrm>
                              <a:off x="7314" y="265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3" name="Rectangle 2692"/>
                          <wps:cNvSpPr>
                            <a:spLocks noChangeArrowheads="1"/>
                          </wps:cNvSpPr>
                          <wps:spPr bwMode="auto">
                            <a:xfrm>
                              <a:off x="7314" y="264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4" name="Rectangle 2693"/>
                          <wps:cNvSpPr>
                            <a:spLocks noChangeArrowheads="1"/>
                          </wps:cNvSpPr>
                          <wps:spPr bwMode="auto">
                            <a:xfrm>
                              <a:off x="7314" y="264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5" name="Rectangle 2694"/>
                          <wps:cNvSpPr>
                            <a:spLocks noChangeArrowheads="1"/>
                          </wps:cNvSpPr>
                          <wps:spPr bwMode="auto">
                            <a:xfrm>
                              <a:off x="7314" y="263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6" name="Rectangle 2695"/>
                          <wps:cNvSpPr>
                            <a:spLocks noChangeArrowheads="1"/>
                          </wps:cNvSpPr>
                          <wps:spPr bwMode="auto">
                            <a:xfrm>
                              <a:off x="7314" y="263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7" name="Rectangle 2696"/>
                          <wps:cNvSpPr>
                            <a:spLocks noChangeArrowheads="1"/>
                          </wps:cNvSpPr>
                          <wps:spPr bwMode="auto">
                            <a:xfrm>
                              <a:off x="7314" y="262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8" name="Rectangle 2697"/>
                          <wps:cNvSpPr>
                            <a:spLocks noChangeArrowheads="1"/>
                          </wps:cNvSpPr>
                          <wps:spPr bwMode="auto">
                            <a:xfrm>
                              <a:off x="7314" y="262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9" name="Rectangle 2698"/>
                          <wps:cNvSpPr>
                            <a:spLocks noChangeArrowheads="1"/>
                          </wps:cNvSpPr>
                          <wps:spPr bwMode="auto">
                            <a:xfrm>
                              <a:off x="7314" y="261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0" name="Rectangle 2699"/>
                          <wps:cNvSpPr>
                            <a:spLocks noChangeArrowheads="1"/>
                          </wps:cNvSpPr>
                          <wps:spPr bwMode="auto">
                            <a:xfrm>
                              <a:off x="7314" y="261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1" name="Rectangle 2700"/>
                          <wps:cNvSpPr>
                            <a:spLocks noChangeArrowheads="1"/>
                          </wps:cNvSpPr>
                          <wps:spPr bwMode="auto">
                            <a:xfrm>
                              <a:off x="7314" y="260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2" name="Rectangle 2701"/>
                          <wps:cNvSpPr>
                            <a:spLocks noChangeArrowheads="1"/>
                          </wps:cNvSpPr>
                          <wps:spPr bwMode="auto">
                            <a:xfrm>
                              <a:off x="7314" y="260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3" name="Rectangle 2702"/>
                          <wps:cNvSpPr>
                            <a:spLocks noChangeArrowheads="1"/>
                          </wps:cNvSpPr>
                          <wps:spPr bwMode="auto">
                            <a:xfrm>
                              <a:off x="7314" y="259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4" name="Rectangle 2703"/>
                          <wps:cNvSpPr>
                            <a:spLocks noChangeArrowheads="1"/>
                          </wps:cNvSpPr>
                          <wps:spPr bwMode="auto">
                            <a:xfrm>
                              <a:off x="7314" y="259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5" name="Rectangle 2704"/>
                          <wps:cNvSpPr>
                            <a:spLocks noChangeArrowheads="1"/>
                          </wps:cNvSpPr>
                          <wps:spPr bwMode="auto">
                            <a:xfrm>
                              <a:off x="7314" y="25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6" name="Rectangle 2705"/>
                          <wps:cNvSpPr>
                            <a:spLocks noChangeArrowheads="1"/>
                          </wps:cNvSpPr>
                          <wps:spPr bwMode="auto">
                            <a:xfrm>
                              <a:off x="7314" y="25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7" name="Rectangle 2706"/>
                          <wps:cNvSpPr>
                            <a:spLocks noChangeArrowheads="1"/>
                          </wps:cNvSpPr>
                          <wps:spPr bwMode="auto">
                            <a:xfrm>
                              <a:off x="7314" y="25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8" name="Rectangle 2707"/>
                          <wps:cNvSpPr>
                            <a:spLocks noChangeArrowheads="1"/>
                          </wps:cNvSpPr>
                          <wps:spPr bwMode="auto">
                            <a:xfrm>
                              <a:off x="7314" y="25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9" name="Rectangle 2708"/>
                          <wps:cNvSpPr>
                            <a:spLocks noChangeArrowheads="1"/>
                          </wps:cNvSpPr>
                          <wps:spPr bwMode="auto">
                            <a:xfrm>
                              <a:off x="7314" y="25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0" name="Rectangle 2709"/>
                          <wps:cNvSpPr>
                            <a:spLocks noChangeArrowheads="1"/>
                          </wps:cNvSpPr>
                          <wps:spPr bwMode="auto">
                            <a:xfrm>
                              <a:off x="7314" y="25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1" name="Rectangle 2710"/>
                          <wps:cNvSpPr>
                            <a:spLocks noChangeArrowheads="1"/>
                          </wps:cNvSpPr>
                          <wps:spPr bwMode="auto">
                            <a:xfrm>
                              <a:off x="7314" y="25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772" name="Group 2711"/>
                        <wpg:cNvGrpSpPr>
                          <a:grpSpLocks/>
                        </wpg:cNvGrpSpPr>
                        <wpg:grpSpPr bwMode="auto">
                          <a:xfrm>
                            <a:off x="3461936" y="529278"/>
                            <a:ext cx="2367" cy="681718"/>
                            <a:chOff x="7314" y="1118"/>
                            <a:chExt cx="5" cy="1440"/>
                          </a:xfrm>
                        </wpg:grpSpPr>
                        <wps:wsp>
                          <wps:cNvPr id="2773" name="Rectangle 2712"/>
                          <wps:cNvSpPr>
                            <a:spLocks noChangeArrowheads="1"/>
                          </wps:cNvSpPr>
                          <wps:spPr bwMode="auto">
                            <a:xfrm>
                              <a:off x="7314" y="25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4" name="Rectangle 2713"/>
                          <wps:cNvSpPr>
                            <a:spLocks noChangeArrowheads="1"/>
                          </wps:cNvSpPr>
                          <wps:spPr bwMode="auto">
                            <a:xfrm>
                              <a:off x="7314" y="25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5" name="Rectangle 2714"/>
                          <wps:cNvSpPr>
                            <a:spLocks noChangeArrowheads="1"/>
                          </wps:cNvSpPr>
                          <wps:spPr bwMode="auto">
                            <a:xfrm>
                              <a:off x="7314" y="25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6" name="Rectangle 2715"/>
                          <wps:cNvSpPr>
                            <a:spLocks noChangeArrowheads="1"/>
                          </wps:cNvSpPr>
                          <wps:spPr bwMode="auto">
                            <a:xfrm>
                              <a:off x="7314" y="25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7" name="Rectangle 2716"/>
                          <wps:cNvSpPr>
                            <a:spLocks noChangeArrowheads="1"/>
                          </wps:cNvSpPr>
                          <wps:spPr bwMode="auto">
                            <a:xfrm>
                              <a:off x="7314" y="25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8" name="Rectangle 2717"/>
                          <wps:cNvSpPr>
                            <a:spLocks noChangeArrowheads="1"/>
                          </wps:cNvSpPr>
                          <wps:spPr bwMode="auto">
                            <a:xfrm>
                              <a:off x="7314" y="25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9" name="Rectangle 2718"/>
                          <wps:cNvSpPr>
                            <a:spLocks noChangeArrowheads="1"/>
                          </wps:cNvSpPr>
                          <wps:spPr bwMode="auto">
                            <a:xfrm>
                              <a:off x="7314" y="25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0" name="Rectangle 2719"/>
                          <wps:cNvSpPr>
                            <a:spLocks noChangeArrowheads="1"/>
                          </wps:cNvSpPr>
                          <wps:spPr bwMode="auto">
                            <a:xfrm>
                              <a:off x="7314" y="25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 name="Rectangle 2720"/>
                          <wps:cNvSpPr>
                            <a:spLocks noChangeArrowheads="1"/>
                          </wps:cNvSpPr>
                          <wps:spPr bwMode="auto">
                            <a:xfrm>
                              <a:off x="7314" y="25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2" name="Rectangle 2721"/>
                          <wps:cNvSpPr>
                            <a:spLocks noChangeArrowheads="1"/>
                          </wps:cNvSpPr>
                          <wps:spPr bwMode="auto">
                            <a:xfrm>
                              <a:off x="7314" y="25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3" name="Rectangle 2722"/>
                          <wps:cNvSpPr>
                            <a:spLocks noChangeArrowheads="1"/>
                          </wps:cNvSpPr>
                          <wps:spPr bwMode="auto">
                            <a:xfrm>
                              <a:off x="7314" y="25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4" name="Rectangle 2723"/>
                          <wps:cNvSpPr>
                            <a:spLocks noChangeArrowheads="1"/>
                          </wps:cNvSpPr>
                          <wps:spPr bwMode="auto">
                            <a:xfrm>
                              <a:off x="7314" y="25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5" name="Rectangle 2724"/>
                          <wps:cNvSpPr>
                            <a:spLocks noChangeArrowheads="1"/>
                          </wps:cNvSpPr>
                          <wps:spPr bwMode="auto">
                            <a:xfrm>
                              <a:off x="7314" y="24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6" name="Rectangle 2725"/>
                          <wps:cNvSpPr>
                            <a:spLocks noChangeArrowheads="1"/>
                          </wps:cNvSpPr>
                          <wps:spPr bwMode="auto">
                            <a:xfrm>
                              <a:off x="7314" y="24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7" name="Rectangle 2726"/>
                          <wps:cNvSpPr>
                            <a:spLocks noChangeArrowheads="1"/>
                          </wps:cNvSpPr>
                          <wps:spPr bwMode="auto">
                            <a:xfrm>
                              <a:off x="7314" y="24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8" name="Rectangle 2727"/>
                          <wps:cNvSpPr>
                            <a:spLocks noChangeArrowheads="1"/>
                          </wps:cNvSpPr>
                          <wps:spPr bwMode="auto">
                            <a:xfrm>
                              <a:off x="7314" y="24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9" name="Rectangle 2728"/>
                          <wps:cNvSpPr>
                            <a:spLocks noChangeArrowheads="1"/>
                          </wps:cNvSpPr>
                          <wps:spPr bwMode="auto">
                            <a:xfrm>
                              <a:off x="7314" y="24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0" name="Rectangle 2729"/>
                          <wps:cNvSpPr>
                            <a:spLocks noChangeArrowheads="1"/>
                          </wps:cNvSpPr>
                          <wps:spPr bwMode="auto">
                            <a:xfrm>
                              <a:off x="7314" y="24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1" name="Rectangle 2730"/>
                          <wps:cNvSpPr>
                            <a:spLocks noChangeArrowheads="1"/>
                          </wps:cNvSpPr>
                          <wps:spPr bwMode="auto">
                            <a:xfrm>
                              <a:off x="7314" y="24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2" name="Rectangle 2731"/>
                          <wps:cNvSpPr>
                            <a:spLocks noChangeArrowheads="1"/>
                          </wps:cNvSpPr>
                          <wps:spPr bwMode="auto">
                            <a:xfrm>
                              <a:off x="7314" y="24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3" name="Rectangle 2732"/>
                          <wps:cNvSpPr>
                            <a:spLocks noChangeArrowheads="1"/>
                          </wps:cNvSpPr>
                          <wps:spPr bwMode="auto">
                            <a:xfrm>
                              <a:off x="7314" y="24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4" name="Rectangle 2733"/>
                          <wps:cNvSpPr>
                            <a:spLocks noChangeArrowheads="1"/>
                          </wps:cNvSpPr>
                          <wps:spPr bwMode="auto">
                            <a:xfrm>
                              <a:off x="7314" y="24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5" name="Rectangle 2734"/>
                          <wps:cNvSpPr>
                            <a:spLocks noChangeArrowheads="1"/>
                          </wps:cNvSpPr>
                          <wps:spPr bwMode="auto">
                            <a:xfrm>
                              <a:off x="7314" y="24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6" name="Rectangle 2735"/>
                          <wps:cNvSpPr>
                            <a:spLocks noChangeArrowheads="1"/>
                          </wps:cNvSpPr>
                          <wps:spPr bwMode="auto">
                            <a:xfrm>
                              <a:off x="7314" y="24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7" name="Rectangle 2736"/>
                          <wps:cNvSpPr>
                            <a:spLocks noChangeArrowheads="1"/>
                          </wps:cNvSpPr>
                          <wps:spPr bwMode="auto">
                            <a:xfrm>
                              <a:off x="7314" y="24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8" name="Rectangle 2737"/>
                          <wps:cNvSpPr>
                            <a:spLocks noChangeArrowheads="1"/>
                          </wps:cNvSpPr>
                          <wps:spPr bwMode="auto">
                            <a:xfrm>
                              <a:off x="7314" y="24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9" name="Rectangle 2738"/>
                          <wps:cNvSpPr>
                            <a:spLocks noChangeArrowheads="1"/>
                          </wps:cNvSpPr>
                          <wps:spPr bwMode="auto">
                            <a:xfrm>
                              <a:off x="7314" y="24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 name="Rectangle 2739"/>
                          <wps:cNvSpPr>
                            <a:spLocks noChangeArrowheads="1"/>
                          </wps:cNvSpPr>
                          <wps:spPr bwMode="auto">
                            <a:xfrm>
                              <a:off x="7314" y="24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1" name="Rectangle 2740"/>
                          <wps:cNvSpPr>
                            <a:spLocks noChangeArrowheads="1"/>
                          </wps:cNvSpPr>
                          <wps:spPr bwMode="auto">
                            <a:xfrm>
                              <a:off x="7314" y="24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2" name="Rectangle 2741"/>
                          <wps:cNvSpPr>
                            <a:spLocks noChangeArrowheads="1"/>
                          </wps:cNvSpPr>
                          <wps:spPr bwMode="auto">
                            <a:xfrm>
                              <a:off x="7314" y="24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3" name="Rectangle 2742"/>
                          <wps:cNvSpPr>
                            <a:spLocks noChangeArrowheads="1"/>
                          </wps:cNvSpPr>
                          <wps:spPr bwMode="auto">
                            <a:xfrm>
                              <a:off x="7314" y="24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4" name="Rectangle 2743"/>
                          <wps:cNvSpPr>
                            <a:spLocks noChangeArrowheads="1"/>
                          </wps:cNvSpPr>
                          <wps:spPr bwMode="auto">
                            <a:xfrm>
                              <a:off x="7314" y="24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5" name="Rectangle 2744"/>
                          <wps:cNvSpPr>
                            <a:spLocks noChangeArrowheads="1"/>
                          </wps:cNvSpPr>
                          <wps:spPr bwMode="auto">
                            <a:xfrm>
                              <a:off x="7314" y="24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6" name="Rectangle 2745"/>
                          <wps:cNvSpPr>
                            <a:spLocks noChangeArrowheads="1"/>
                          </wps:cNvSpPr>
                          <wps:spPr bwMode="auto">
                            <a:xfrm>
                              <a:off x="7314" y="23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7" name="Rectangle 2746"/>
                          <wps:cNvSpPr>
                            <a:spLocks noChangeArrowheads="1"/>
                          </wps:cNvSpPr>
                          <wps:spPr bwMode="auto">
                            <a:xfrm>
                              <a:off x="7314" y="23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8" name="Rectangle 2747"/>
                          <wps:cNvSpPr>
                            <a:spLocks noChangeArrowheads="1"/>
                          </wps:cNvSpPr>
                          <wps:spPr bwMode="auto">
                            <a:xfrm>
                              <a:off x="7314" y="23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9" name="Rectangle 2748"/>
                          <wps:cNvSpPr>
                            <a:spLocks noChangeArrowheads="1"/>
                          </wps:cNvSpPr>
                          <wps:spPr bwMode="auto">
                            <a:xfrm>
                              <a:off x="7314" y="23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 name="Rectangle 2749"/>
                          <wps:cNvSpPr>
                            <a:spLocks noChangeArrowheads="1"/>
                          </wps:cNvSpPr>
                          <wps:spPr bwMode="auto">
                            <a:xfrm>
                              <a:off x="7314" y="23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1" name="Rectangle 2750"/>
                          <wps:cNvSpPr>
                            <a:spLocks noChangeArrowheads="1"/>
                          </wps:cNvSpPr>
                          <wps:spPr bwMode="auto">
                            <a:xfrm>
                              <a:off x="7314" y="23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2" name="Rectangle 2751"/>
                          <wps:cNvSpPr>
                            <a:spLocks noChangeArrowheads="1"/>
                          </wps:cNvSpPr>
                          <wps:spPr bwMode="auto">
                            <a:xfrm>
                              <a:off x="7314" y="23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3" name="Rectangle 2752"/>
                          <wps:cNvSpPr>
                            <a:spLocks noChangeArrowheads="1"/>
                          </wps:cNvSpPr>
                          <wps:spPr bwMode="auto">
                            <a:xfrm>
                              <a:off x="7314" y="23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4" name="Rectangle 2753"/>
                          <wps:cNvSpPr>
                            <a:spLocks noChangeArrowheads="1"/>
                          </wps:cNvSpPr>
                          <wps:spPr bwMode="auto">
                            <a:xfrm>
                              <a:off x="7314" y="23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5" name="Rectangle 2754"/>
                          <wps:cNvSpPr>
                            <a:spLocks noChangeArrowheads="1"/>
                          </wps:cNvSpPr>
                          <wps:spPr bwMode="auto">
                            <a:xfrm>
                              <a:off x="7314" y="23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6" name="Rectangle 2755"/>
                          <wps:cNvSpPr>
                            <a:spLocks noChangeArrowheads="1"/>
                          </wps:cNvSpPr>
                          <wps:spPr bwMode="auto">
                            <a:xfrm>
                              <a:off x="7314" y="22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7" name="Rectangle 2756"/>
                          <wps:cNvSpPr>
                            <a:spLocks noChangeArrowheads="1"/>
                          </wps:cNvSpPr>
                          <wps:spPr bwMode="auto">
                            <a:xfrm>
                              <a:off x="7314" y="22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8" name="Rectangle 2757"/>
                          <wps:cNvSpPr>
                            <a:spLocks noChangeArrowheads="1"/>
                          </wps:cNvSpPr>
                          <wps:spPr bwMode="auto">
                            <a:xfrm>
                              <a:off x="7314" y="22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9" name="Rectangle 2758"/>
                          <wps:cNvSpPr>
                            <a:spLocks noChangeArrowheads="1"/>
                          </wps:cNvSpPr>
                          <wps:spPr bwMode="auto">
                            <a:xfrm>
                              <a:off x="7314" y="22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0" name="Rectangle 2759"/>
                          <wps:cNvSpPr>
                            <a:spLocks noChangeArrowheads="1"/>
                          </wps:cNvSpPr>
                          <wps:spPr bwMode="auto">
                            <a:xfrm>
                              <a:off x="7314" y="22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1" name="Rectangle 2760"/>
                          <wps:cNvSpPr>
                            <a:spLocks noChangeArrowheads="1"/>
                          </wps:cNvSpPr>
                          <wps:spPr bwMode="auto">
                            <a:xfrm>
                              <a:off x="7314" y="22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2" name="Rectangle 2761"/>
                          <wps:cNvSpPr>
                            <a:spLocks noChangeArrowheads="1"/>
                          </wps:cNvSpPr>
                          <wps:spPr bwMode="auto">
                            <a:xfrm>
                              <a:off x="7314" y="21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3" name="Rectangle 2762"/>
                          <wps:cNvSpPr>
                            <a:spLocks noChangeArrowheads="1"/>
                          </wps:cNvSpPr>
                          <wps:spPr bwMode="auto">
                            <a:xfrm>
                              <a:off x="7314" y="21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4" name="Rectangle 2763"/>
                          <wps:cNvSpPr>
                            <a:spLocks noChangeArrowheads="1"/>
                          </wps:cNvSpPr>
                          <wps:spPr bwMode="auto">
                            <a:xfrm>
                              <a:off x="7314" y="21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5" name="Rectangle 2764"/>
                          <wps:cNvSpPr>
                            <a:spLocks noChangeArrowheads="1"/>
                          </wps:cNvSpPr>
                          <wps:spPr bwMode="auto">
                            <a:xfrm>
                              <a:off x="7314" y="21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6" name="Rectangle 2765"/>
                          <wps:cNvSpPr>
                            <a:spLocks noChangeArrowheads="1"/>
                          </wps:cNvSpPr>
                          <wps:spPr bwMode="auto">
                            <a:xfrm>
                              <a:off x="7314" y="21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7" name="Rectangle 2766"/>
                          <wps:cNvSpPr>
                            <a:spLocks noChangeArrowheads="1"/>
                          </wps:cNvSpPr>
                          <wps:spPr bwMode="auto">
                            <a:xfrm>
                              <a:off x="7314" y="21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8" name="Rectangle 2767"/>
                          <wps:cNvSpPr>
                            <a:spLocks noChangeArrowheads="1"/>
                          </wps:cNvSpPr>
                          <wps:spPr bwMode="auto">
                            <a:xfrm>
                              <a:off x="7314" y="21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9" name="Rectangle 2768"/>
                          <wps:cNvSpPr>
                            <a:spLocks noChangeArrowheads="1"/>
                          </wps:cNvSpPr>
                          <wps:spPr bwMode="auto">
                            <a:xfrm>
                              <a:off x="7314" y="21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0" name="Rectangle 2769"/>
                          <wps:cNvSpPr>
                            <a:spLocks noChangeArrowheads="1"/>
                          </wps:cNvSpPr>
                          <wps:spPr bwMode="auto">
                            <a:xfrm>
                              <a:off x="7314" y="21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1" name="Rectangle 2770"/>
                          <wps:cNvSpPr>
                            <a:spLocks noChangeArrowheads="1"/>
                          </wps:cNvSpPr>
                          <wps:spPr bwMode="auto">
                            <a:xfrm>
                              <a:off x="7314" y="21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2" name="Rectangle 2771"/>
                          <wps:cNvSpPr>
                            <a:spLocks noChangeArrowheads="1"/>
                          </wps:cNvSpPr>
                          <wps:spPr bwMode="auto">
                            <a:xfrm>
                              <a:off x="7314" y="21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3" name="Rectangle 2772"/>
                          <wps:cNvSpPr>
                            <a:spLocks noChangeArrowheads="1"/>
                          </wps:cNvSpPr>
                          <wps:spPr bwMode="auto">
                            <a:xfrm>
                              <a:off x="7314" y="21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4" name="Rectangle 2773"/>
                          <wps:cNvSpPr>
                            <a:spLocks noChangeArrowheads="1"/>
                          </wps:cNvSpPr>
                          <wps:spPr bwMode="auto">
                            <a:xfrm>
                              <a:off x="7314" y="21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5" name="Rectangle 2774"/>
                          <wps:cNvSpPr>
                            <a:spLocks noChangeArrowheads="1"/>
                          </wps:cNvSpPr>
                          <wps:spPr bwMode="auto">
                            <a:xfrm>
                              <a:off x="7314" y="21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6" name="Rectangle 2775"/>
                          <wps:cNvSpPr>
                            <a:spLocks noChangeArrowheads="1"/>
                          </wps:cNvSpPr>
                          <wps:spPr bwMode="auto">
                            <a:xfrm>
                              <a:off x="7314" y="21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7" name="Rectangle 2776"/>
                          <wps:cNvSpPr>
                            <a:spLocks noChangeArrowheads="1"/>
                          </wps:cNvSpPr>
                          <wps:spPr bwMode="auto">
                            <a:xfrm>
                              <a:off x="7314" y="21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8" name="Rectangle 2777"/>
                          <wps:cNvSpPr>
                            <a:spLocks noChangeArrowheads="1"/>
                          </wps:cNvSpPr>
                          <wps:spPr bwMode="auto">
                            <a:xfrm>
                              <a:off x="7314" y="21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9" name="Rectangle 2778"/>
                          <wps:cNvSpPr>
                            <a:spLocks noChangeArrowheads="1"/>
                          </wps:cNvSpPr>
                          <wps:spPr bwMode="auto">
                            <a:xfrm>
                              <a:off x="7314" y="21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0" name="Rectangle 2779"/>
                          <wps:cNvSpPr>
                            <a:spLocks noChangeArrowheads="1"/>
                          </wps:cNvSpPr>
                          <wps:spPr bwMode="auto">
                            <a:xfrm>
                              <a:off x="7314" y="21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1" name="Rectangle 2780"/>
                          <wps:cNvSpPr>
                            <a:spLocks noChangeArrowheads="1"/>
                          </wps:cNvSpPr>
                          <wps:spPr bwMode="auto">
                            <a:xfrm>
                              <a:off x="7314" y="19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2" name="Rectangle 2781"/>
                          <wps:cNvSpPr>
                            <a:spLocks noChangeArrowheads="1"/>
                          </wps:cNvSpPr>
                          <wps:spPr bwMode="auto">
                            <a:xfrm>
                              <a:off x="7314" y="19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3" name="Rectangle 2782"/>
                          <wps:cNvSpPr>
                            <a:spLocks noChangeArrowheads="1"/>
                          </wps:cNvSpPr>
                          <wps:spPr bwMode="auto">
                            <a:xfrm>
                              <a:off x="7314" y="19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4" name="Rectangle 2783"/>
                          <wps:cNvSpPr>
                            <a:spLocks noChangeArrowheads="1"/>
                          </wps:cNvSpPr>
                          <wps:spPr bwMode="auto">
                            <a:xfrm>
                              <a:off x="7314" y="19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5" name="Rectangle 2784"/>
                          <wps:cNvSpPr>
                            <a:spLocks noChangeArrowheads="1"/>
                          </wps:cNvSpPr>
                          <wps:spPr bwMode="auto">
                            <a:xfrm>
                              <a:off x="7314" y="19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6" name="Rectangle 2785"/>
                          <wps:cNvSpPr>
                            <a:spLocks noChangeArrowheads="1"/>
                          </wps:cNvSpPr>
                          <wps:spPr bwMode="auto">
                            <a:xfrm>
                              <a:off x="7314" y="19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7" name="Rectangle 2786"/>
                          <wps:cNvSpPr>
                            <a:spLocks noChangeArrowheads="1"/>
                          </wps:cNvSpPr>
                          <wps:spPr bwMode="auto">
                            <a:xfrm>
                              <a:off x="7314" y="19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 name="Rectangle 2787"/>
                          <wps:cNvSpPr>
                            <a:spLocks noChangeArrowheads="1"/>
                          </wps:cNvSpPr>
                          <wps:spPr bwMode="auto">
                            <a:xfrm>
                              <a:off x="7314" y="19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9" name="Rectangle 2788"/>
                          <wps:cNvSpPr>
                            <a:spLocks noChangeArrowheads="1"/>
                          </wps:cNvSpPr>
                          <wps:spPr bwMode="auto">
                            <a:xfrm>
                              <a:off x="7314" y="19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0" name="Rectangle 2789"/>
                          <wps:cNvSpPr>
                            <a:spLocks noChangeArrowheads="1"/>
                          </wps:cNvSpPr>
                          <wps:spPr bwMode="auto">
                            <a:xfrm>
                              <a:off x="7314" y="19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1" name="Rectangle 2790"/>
                          <wps:cNvSpPr>
                            <a:spLocks noChangeArrowheads="1"/>
                          </wps:cNvSpPr>
                          <wps:spPr bwMode="auto">
                            <a:xfrm>
                              <a:off x="7314" y="19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2" name="Rectangle 2791"/>
                          <wps:cNvSpPr>
                            <a:spLocks noChangeArrowheads="1"/>
                          </wps:cNvSpPr>
                          <wps:spPr bwMode="auto">
                            <a:xfrm>
                              <a:off x="7314" y="19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3" name="Rectangle 2792"/>
                          <wps:cNvSpPr>
                            <a:spLocks noChangeArrowheads="1"/>
                          </wps:cNvSpPr>
                          <wps:spPr bwMode="auto">
                            <a:xfrm>
                              <a:off x="7314" y="19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4" name="Rectangle 2793"/>
                          <wps:cNvSpPr>
                            <a:spLocks noChangeArrowheads="1"/>
                          </wps:cNvSpPr>
                          <wps:spPr bwMode="auto">
                            <a:xfrm>
                              <a:off x="7314" y="19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5" name="Rectangle 2794"/>
                          <wps:cNvSpPr>
                            <a:spLocks noChangeArrowheads="1"/>
                          </wps:cNvSpPr>
                          <wps:spPr bwMode="auto">
                            <a:xfrm>
                              <a:off x="7314" y="19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6" name="Rectangle 2795"/>
                          <wps:cNvSpPr>
                            <a:spLocks noChangeArrowheads="1"/>
                          </wps:cNvSpPr>
                          <wps:spPr bwMode="auto">
                            <a:xfrm>
                              <a:off x="7314" y="19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7" name="Rectangle 2796"/>
                          <wps:cNvSpPr>
                            <a:spLocks noChangeArrowheads="1"/>
                          </wps:cNvSpPr>
                          <wps:spPr bwMode="auto">
                            <a:xfrm>
                              <a:off x="7314" y="19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8" name="Rectangle 2797"/>
                          <wps:cNvSpPr>
                            <a:spLocks noChangeArrowheads="1"/>
                          </wps:cNvSpPr>
                          <wps:spPr bwMode="auto">
                            <a:xfrm>
                              <a:off x="7314" y="19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9" name="Rectangle 2798"/>
                          <wps:cNvSpPr>
                            <a:spLocks noChangeArrowheads="1"/>
                          </wps:cNvSpPr>
                          <wps:spPr bwMode="auto">
                            <a:xfrm>
                              <a:off x="7314" y="19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 name="Rectangle 2799"/>
                          <wps:cNvSpPr>
                            <a:spLocks noChangeArrowheads="1"/>
                          </wps:cNvSpPr>
                          <wps:spPr bwMode="auto">
                            <a:xfrm>
                              <a:off x="7314" y="18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1" name="Rectangle 2800"/>
                          <wps:cNvSpPr>
                            <a:spLocks noChangeArrowheads="1"/>
                          </wps:cNvSpPr>
                          <wps:spPr bwMode="auto">
                            <a:xfrm>
                              <a:off x="7314" y="18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2" name="Rectangle 2801"/>
                          <wps:cNvSpPr>
                            <a:spLocks noChangeArrowheads="1"/>
                          </wps:cNvSpPr>
                          <wps:spPr bwMode="auto">
                            <a:xfrm>
                              <a:off x="7314" y="18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3" name="Rectangle 2802"/>
                          <wps:cNvSpPr>
                            <a:spLocks noChangeArrowheads="1"/>
                          </wps:cNvSpPr>
                          <wps:spPr bwMode="auto">
                            <a:xfrm>
                              <a:off x="7314" y="18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4" name="Rectangle 2803"/>
                          <wps:cNvSpPr>
                            <a:spLocks noChangeArrowheads="1"/>
                          </wps:cNvSpPr>
                          <wps:spPr bwMode="auto">
                            <a:xfrm>
                              <a:off x="7314" y="18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5" name="Rectangle 2804"/>
                          <wps:cNvSpPr>
                            <a:spLocks noChangeArrowheads="1"/>
                          </wps:cNvSpPr>
                          <wps:spPr bwMode="auto">
                            <a:xfrm>
                              <a:off x="7314" y="18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6" name="Rectangle 2805"/>
                          <wps:cNvSpPr>
                            <a:spLocks noChangeArrowheads="1"/>
                          </wps:cNvSpPr>
                          <wps:spPr bwMode="auto">
                            <a:xfrm>
                              <a:off x="7314" y="186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7" name="Rectangle 2806"/>
                          <wps:cNvSpPr>
                            <a:spLocks noChangeArrowheads="1"/>
                          </wps:cNvSpPr>
                          <wps:spPr bwMode="auto">
                            <a:xfrm>
                              <a:off x="7314" y="186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8" name="Rectangle 2807"/>
                          <wps:cNvSpPr>
                            <a:spLocks noChangeArrowheads="1"/>
                          </wps:cNvSpPr>
                          <wps:spPr bwMode="auto">
                            <a:xfrm>
                              <a:off x="7314" y="185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9" name="Rectangle 2808"/>
                          <wps:cNvSpPr>
                            <a:spLocks noChangeArrowheads="1"/>
                          </wps:cNvSpPr>
                          <wps:spPr bwMode="auto">
                            <a:xfrm>
                              <a:off x="7314" y="185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0" name="Rectangle 2809"/>
                          <wps:cNvSpPr>
                            <a:spLocks noChangeArrowheads="1"/>
                          </wps:cNvSpPr>
                          <wps:spPr bwMode="auto">
                            <a:xfrm>
                              <a:off x="7314" y="184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1" name="Rectangle 2810"/>
                          <wps:cNvSpPr>
                            <a:spLocks noChangeArrowheads="1"/>
                          </wps:cNvSpPr>
                          <wps:spPr bwMode="auto">
                            <a:xfrm>
                              <a:off x="7314" y="184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2" name="Rectangle 2811"/>
                          <wps:cNvSpPr>
                            <a:spLocks noChangeArrowheads="1"/>
                          </wps:cNvSpPr>
                          <wps:spPr bwMode="auto">
                            <a:xfrm>
                              <a:off x="7314" y="183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3" name="Rectangle 2812"/>
                          <wps:cNvSpPr>
                            <a:spLocks noChangeArrowheads="1"/>
                          </wps:cNvSpPr>
                          <wps:spPr bwMode="auto">
                            <a:xfrm>
                              <a:off x="7314" y="183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4" name="Rectangle 2813"/>
                          <wps:cNvSpPr>
                            <a:spLocks noChangeArrowheads="1"/>
                          </wps:cNvSpPr>
                          <wps:spPr bwMode="auto">
                            <a:xfrm>
                              <a:off x="7314" y="18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5" name="Rectangle 2814"/>
                          <wps:cNvSpPr>
                            <a:spLocks noChangeArrowheads="1"/>
                          </wps:cNvSpPr>
                          <wps:spPr bwMode="auto">
                            <a:xfrm>
                              <a:off x="7314" y="182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6" name="Rectangle 2815"/>
                          <wps:cNvSpPr>
                            <a:spLocks noChangeArrowheads="1"/>
                          </wps:cNvSpPr>
                          <wps:spPr bwMode="auto">
                            <a:xfrm>
                              <a:off x="7314" y="181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7" name="Rectangle 2816"/>
                          <wps:cNvSpPr>
                            <a:spLocks noChangeArrowheads="1"/>
                          </wps:cNvSpPr>
                          <wps:spPr bwMode="auto">
                            <a:xfrm>
                              <a:off x="7314" y="181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8" name="Rectangle 2817"/>
                          <wps:cNvSpPr>
                            <a:spLocks noChangeArrowheads="1"/>
                          </wps:cNvSpPr>
                          <wps:spPr bwMode="auto">
                            <a:xfrm>
                              <a:off x="7314" y="181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9" name="Rectangle 2818"/>
                          <wps:cNvSpPr>
                            <a:spLocks noChangeArrowheads="1"/>
                          </wps:cNvSpPr>
                          <wps:spPr bwMode="auto">
                            <a:xfrm>
                              <a:off x="7314" y="180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0" name="Rectangle 2819"/>
                          <wps:cNvSpPr>
                            <a:spLocks noChangeArrowheads="1"/>
                          </wps:cNvSpPr>
                          <wps:spPr bwMode="auto">
                            <a:xfrm>
                              <a:off x="7314" y="180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1" name="Rectangle 2820"/>
                          <wps:cNvSpPr>
                            <a:spLocks noChangeArrowheads="1"/>
                          </wps:cNvSpPr>
                          <wps:spPr bwMode="auto">
                            <a:xfrm>
                              <a:off x="7314" y="179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2" name="Rectangle 2821"/>
                          <wps:cNvSpPr>
                            <a:spLocks noChangeArrowheads="1"/>
                          </wps:cNvSpPr>
                          <wps:spPr bwMode="auto">
                            <a:xfrm>
                              <a:off x="7314" y="179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3" name="Rectangle 2822"/>
                          <wps:cNvSpPr>
                            <a:spLocks noChangeArrowheads="1"/>
                          </wps:cNvSpPr>
                          <wps:spPr bwMode="auto">
                            <a:xfrm>
                              <a:off x="7314" y="178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4" name="Rectangle 2823"/>
                          <wps:cNvSpPr>
                            <a:spLocks noChangeArrowheads="1"/>
                          </wps:cNvSpPr>
                          <wps:spPr bwMode="auto">
                            <a:xfrm>
                              <a:off x="7314" y="178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5" name="Rectangle 2824"/>
                          <wps:cNvSpPr>
                            <a:spLocks noChangeArrowheads="1"/>
                          </wps:cNvSpPr>
                          <wps:spPr bwMode="auto">
                            <a:xfrm>
                              <a:off x="7314" y="177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6" name="Rectangle 2825"/>
                          <wps:cNvSpPr>
                            <a:spLocks noChangeArrowheads="1"/>
                          </wps:cNvSpPr>
                          <wps:spPr bwMode="auto">
                            <a:xfrm>
                              <a:off x="7314" y="177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7" name="Rectangle 2826"/>
                          <wps:cNvSpPr>
                            <a:spLocks noChangeArrowheads="1"/>
                          </wps:cNvSpPr>
                          <wps:spPr bwMode="auto">
                            <a:xfrm>
                              <a:off x="7314" y="176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8" name="Rectangle 2827"/>
                          <wps:cNvSpPr>
                            <a:spLocks noChangeArrowheads="1"/>
                          </wps:cNvSpPr>
                          <wps:spPr bwMode="auto">
                            <a:xfrm>
                              <a:off x="7314" y="176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9" name="Rectangle 2828"/>
                          <wps:cNvSpPr>
                            <a:spLocks noChangeArrowheads="1"/>
                          </wps:cNvSpPr>
                          <wps:spPr bwMode="auto">
                            <a:xfrm>
                              <a:off x="7314" y="175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0" name="Rectangle 2829"/>
                          <wps:cNvSpPr>
                            <a:spLocks noChangeArrowheads="1"/>
                          </wps:cNvSpPr>
                          <wps:spPr bwMode="auto">
                            <a:xfrm>
                              <a:off x="7314" y="175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1" name="Rectangle 2830"/>
                          <wps:cNvSpPr>
                            <a:spLocks noChangeArrowheads="1"/>
                          </wps:cNvSpPr>
                          <wps:spPr bwMode="auto">
                            <a:xfrm>
                              <a:off x="7314" y="17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2" name="Rectangle 2831"/>
                          <wps:cNvSpPr>
                            <a:spLocks noChangeArrowheads="1"/>
                          </wps:cNvSpPr>
                          <wps:spPr bwMode="auto">
                            <a:xfrm>
                              <a:off x="7314" y="17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3" name="Rectangle 2832"/>
                          <wps:cNvSpPr>
                            <a:spLocks noChangeArrowheads="1"/>
                          </wps:cNvSpPr>
                          <wps:spPr bwMode="auto">
                            <a:xfrm>
                              <a:off x="7314" y="17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4" name="Rectangle 2833"/>
                          <wps:cNvSpPr>
                            <a:spLocks noChangeArrowheads="1"/>
                          </wps:cNvSpPr>
                          <wps:spPr bwMode="auto">
                            <a:xfrm>
                              <a:off x="7314" y="17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5" name="Rectangle 2834"/>
                          <wps:cNvSpPr>
                            <a:spLocks noChangeArrowheads="1"/>
                          </wps:cNvSpPr>
                          <wps:spPr bwMode="auto">
                            <a:xfrm>
                              <a:off x="7314" y="17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6" name="Rectangle 2835"/>
                          <wps:cNvSpPr>
                            <a:spLocks noChangeArrowheads="1"/>
                          </wps:cNvSpPr>
                          <wps:spPr bwMode="auto">
                            <a:xfrm>
                              <a:off x="7314" y="17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7" name="Rectangle 2836"/>
                          <wps:cNvSpPr>
                            <a:spLocks noChangeArrowheads="1"/>
                          </wps:cNvSpPr>
                          <wps:spPr bwMode="auto">
                            <a:xfrm>
                              <a:off x="7314" y="17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8" name="Rectangle 2837"/>
                          <wps:cNvSpPr>
                            <a:spLocks noChangeArrowheads="1"/>
                          </wps:cNvSpPr>
                          <wps:spPr bwMode="auto">
                            <a:xfrm>
                              <a:off x="7314" y="171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9" name="Rectangle 2838"/>
                          <wps:cNvSpPr>
                            <a:spLocks noChangeArrowheads="1"/>
                          </wps:cNvSpPr>
                          <wps:spPr bwMode="auto">
                            <a:xfrm>
                              <a:off x="7314" y="170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0" name="Rectangle 2839"/>
                          <wps:cNvSpPr>
                            <a:spLocks noChangeArrowheads="1"/>
                          </wps:cNvSpPr>
                          <wps:spPr bwMode="auto">
                            <a:xfrm>
                              <a:off x="7314" y="170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1" name="Rectangle 2840"/>
                          <wps:cNvSpPr>
                            <a:spLocks noChangeArrowheads="1"/>
                          </wps:cNvSpPr>
                          <wps:spPr bwMode="auto">
                            <a:xfrm>
                              <a:off x="7314" y="169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2" name="Rectangle 2841"/>
                          <wps:cNvSpPr>
                            <a:spLocks noChangeArrowheads="1"/>
                          </wps:cNvSpPr>
                          <wps:spPr bwMode="auto">
                            <a:xfrm>
                              <a:off x="7314" y="169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3" name="Rectangle 2842"/>
                          <wps:cNvSpPr>
                            <a:spLocks noChangeArrowheads="1"/>
                          </wps:cNvSpPr>
                          <wps:spPr bwMode="auto">
                            <a:xfrm>
                              <a:off x="7314" y="169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4" name="Rectangle 2843"/>
                          <wps:cNvSpPr>
                            <a:spLocks noChangeArrowheads="1"/>
                          </wps:cNvSpPr>
                          <wps:spPr bwMode="auto">
                            <a:xfrm>
                              <a:off x="7314" y="168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5" name="Rectangle 2844"/>
                          <wps:cNvSpPr>
                            <a:spLocks noChangeArrowheads="1"/>
                          </wps:cNvSpPr>
                          <wps:spPr bwMode="auto">
                            <a:xfrm>
                              <a:off x="7314" y="16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 name="Rectangle 2845"/>
                          <wps:cNvSpPr>
                            <a:spLocks noChangeArrowheads="1"/>
                          </wps:cNvSpPr>
                          <wps:spPr bwMode="auto">
                            <a:xfrm>
                              <a:off x="7314" y="167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7" name="Rectangle 2846"/>
                          <wps:cNvSpPr>
                            <a:spLocks noChangeArrowheads="1"/>
                          </wps:cNvSpPr>
                          <wps:spPr bwMode="auto">
                            <a:xfrm>
                              <a:off x="7314" y="167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8" name="Rectangle 2847"/>
                          <wps:cNvSpPr>
                            <a:spLocks noChangeArrowheads="1"/>
                          </wps:cNvSpPr>
                          <wps:spPr bwMode="auto">
                            <a:xfrm>
                              <a:off x="7314" y="166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9" name="Rectangle 2848"/>
                          <wps:cNvSpPr>
                            <a:spLocks noChangeArrowheads="1"/>
                          </wps:cNvSpPr>
                          <wps:spPr bwMode="auto">
                            <a:xfrm>
                              <a:off x="7314" y="166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0" name="Rectangle 2849"/>
                          <wps:cNvSpPr>
                            <a:spLocks noChangeArrowheads="1"/>
                          </wps:cNvSpPr>
                          <wps:spPr bwMode="auto">
                            <a:xfrm>
                              <a:off x="7314" y="165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1" name="Rectangle 2850"/>
                          <wps:cNvSpPr>
                            <a:spLocks noChangeArrowheads="1"/>
                          </wps:cNvSpPr>
                          <wps:spPr bwMode="auto">
                            <a:xfrm>
                              <a:off x="7314" y="165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2" name="Rectangle 2851"/>
                          <wps:cNvSpPr>
                            <a:spLocks noChangeArrowheads="1"/>
                          </wps:cNvSpPr>
                          <wps:spPr bwMode="auto">
                            <a:xfrm>
                              <a:off x="7314" y="164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3" name="Rectangle 2852"/>
                          <wps:cNvSpPr>
                            <a:spLocks noChangeArrowheads="1"/>
                          </wps:cNvSpPr>
                          <wps:spPr bwMode="auto">
                            <a:xfrm>
                              <a:off x="7314" y="164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4" name="Rectangle 2853"/>
                          <wps:cNvSpPr>
                            <a:spLocks noChangeArrowheads="1"/>
                          </wps:cNvSpPr>
                          <wps:spPr bwMode="auto">
                            <a:xfrm>
                              <a:off x="7314" y="163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5" name="Rectangle 2854"/>
                          <wps:cNvSpPr>
                            <a:spLocks noChangeArrowheads="1"/>
                          </wps:cNvSpPr>
                          <wps:spPr bwMode="auto">
                            <a:xfrm>
                              <a:off x="7314" y="163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6" name="Rectangle 2855"/>
                          <wps:cNvSpPr>
                            <a:spLocks noChangeArrowheads="1"/>
                          </wps:cNvSpPr>
                          <wps:spPr bwMode="auto">
                            <a:xfrm>
                              <a:off x="7314" y="162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7" name="Rectangle 2856"/>
                          <wps:cNvSpPr>
                            <a:spLocks noChangeArrowheads="1"/>
                          </wps:cNvSpPr>
                          <wps:spPr bwMode="auto">
                            <a:xfrm>
                              <a:off x="7314" y="162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8" name="Rectangle 2857"/>
                          <wps:cNvSpPr>
                            <a:spLocks noChangeArrowheads="1"/>
                          </wps:cNvSpPr>
                          <wps:spPr bwMode="auto">
                            <a:xfrm>
                              <a:off x="7314" y="161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9" name="Rectangle 2858"/>
                          <wps:cNvSpPr>
                            <a:spLocks noChangeArrowheads="1"/>
                          </wps:cNvSpPr>
                          <wps:spPr bwMode="auto">
                            <a:xfrm>
                              <a:off x="7314" y="161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0" name="Rectangle 2859"/>
                          <wps:cNvSpPr>
                            <a:spLocks noChangeArrowheads="1"/>
                          </wps:cNvSpPr>
                          <wps:spPr bwMode="auto">
                            <a:xfrm>
                              <a:off x="7314" y="160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1" name="Rectangle 2860"/>
                          <wps:cNvSpPr>
                            <a:spLocks noChangeArrowheads="1"/>
                          </wps:cNvSpPr>
                          <wps:spPr bwMode="auto">
                            <a:xfrm>
                              <a:off x="7314" y="160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2" name="Rectangle 2861"/>
                          <wps:cNvSpPr>
                            <a:spLocks noChangeArrowheads="1"/>
                          </wps:cNvSpPr>
                          <wps:spPr bwMode="auto">
                            <a:xfrm>
                              <a:off x="7314" y="159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3" name="Rectangle 2862"/>
                          <wps:cNvSpPr>
                            <a:spLocks noChangeArrowheads="1"/>
                          </wps:cNvSpPr>
                          <wps:spPr bwMode="auto">
                            <a:xfrm>
                              <a:off x="7314" y="159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4" name="Rectangle 2863"/>
                          <wps:cNvSpPr>
                            <a:spLocks noChangeArrowheads="1"/>
                          </wps:cNvSpPr>
                          <wps:spPr bwMode="auto">
                            <a:xfrm>
                              <a:off x="7314" y="158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5" name="Rectangle 2864"/>
                          <wps:cNvSpPr>
                            <a:spLocks noChangeArrowheads="1"/>
                          </wps:cNvSpPr>
                          <wps:spPr bwMode="auto">
                            <a:xfrm>
                              <a:off x="7314" y="158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6" name="Rectangle 2865"/>
                          <wps:cNvSpPr>
                            <a:spLocks noChangeArrowheads="1"/>
                          </wps:cNvSpPr>
                          <wps:spPr bwMode="auto">
                            <a:xfrm>
                              <a:off x="7314" y="157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7" name="Rectangle 2866"/>
                          <wps:cNvSpPr>
                            <a:spLocks noChangeArrowheads="1"/>
                          </wps:cNvSpPr>
                          <wps:spPr bwMode="auto">
                            <a:xfrm>
                              <a:off x="7314" y="157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8" name="Rectangle 2867"/>
                          <wps:cNvSpPr>
                            <a:spLocks noChangeArrowheads="1"/>
                          </wps:cNvSpPr>
                          <wps:spPr bwMode="auto">
                            <a:xfrm>
                              <a:off x="7314" y="157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9" name="Rectangle 2868"/>
                          <wps:cNvSpPr>
                            <a:spLocks noChangeArrowheads="1"/>
                          </wps:cNvSpPr>
                          <wps:spPr bwMode="auto">
                            <a:xfrm>
                              <a:off x="7314" y="156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0" name="Rectangle 2869"/>
                          <wps:cNvSpPr>
                            <a:spLocks noChangeArrowheads="1"/>
                          </wps:cNvSpPr>
                          <wps:spPr bwMode="auto">
                            <a:xfrm>
                              <a:off x="7314" y="156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1" name="Rectangle 2870"/>
                          <wps:cNvSpPr>
                            <a:spLocks noChangeArrowheads="1"/>
                          </wps:cNvSpPr>
                          <wps:spPr bwMode="auto">
                            <a:xfrm>
                              <a:off x="7314" y="155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2" name="Rectangle 2871"/>
                          <wps:cNvSpPr>
                            <a:spLocks noChangeArrowheads="1"/>
                          </wps:cNvSpPr>
                          <wps:spPr bwMode="auto">
                            <a:xfrm>
                              <a:off x="7314" y="155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3" name="Rectangle 2872"/>
                          <wps:cNvSpPr>
                            <a:spLocks noChangeArrowheads="1"/>
                          </wps:cNvSpPr>
                          <wps:spPr bwMode="auto">
                            <a:xfrm>
                              <a:off x="7314" y="154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4" name="Rectangle 2873"/>
                          <wps:cNvSpPr>
                            <a:spLocks noChangeArrowheads="1"/>
                          </wps:cNvSpPr>
                          <wps:spPr bwMode="auto">
                            <a:xfrm>
                              <a:off x="7314" y="154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5" name="Rectangle 2874"/>
                          <wps:cNvSpPr>
                            <a:spLocks noChangeArrowheads="1"/>
                          </wps:cNvSpPr>
                          <wps:spPr bwMode="auto">
                            <a:xfrm>
                              <a:off x="7314" y="153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6" name="Rectangle 2875"/>
                          <wps:cNvSpPr>
                            <a:spLocks noChangeArrowheads="1"/>
                          </wps:cNvSpPr>
                          <wps:spPr bwMode="auto">
                            <a:xfrm>
                              <a:off x="7314" y="153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7" name="Rectangle 2876"/>
                          <wps:cNvSpPr>
                            <a:spLocks noChangeArrowheads="1"/>
                          </wps:cNvSpPr>
                          <wps:spPr bwMode="auto">
                            <a:xfrm>
                              <a:off x="7314" y="152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8" name="Rectangle 2877"/>
                          <wps:cNvSpPr>
                            <a:spLocks noChangeArrowheads="1"/>
                          </wps:cNvSpPr>
                          <wps:spPr bwMode="auto">
                            <a:xfrm>
                              <a:off x="7314" y="152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9" name="Rectangle 2878"/>
                          <wps:cNvSpPr>
                            <a:spLocks noChangeArrowheads="1"/>
                          </wps:cNvSpPr>
                          <wps:spPr bwMode="auto">
                            <a:xfrm>
                              <a:off x="7314" y="151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0" name="Rectangle 2879"/>
                          <wps:cNvSpPr>
                            <a:spLocks noChangeArrowheads="1"/>
                          </wps:cNvSpPr>
                          <wps:spPr bwMode="auto">
                            <a:xfrm>
                              <a:off x="7314" y="151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1" name="Rectangle 2880"/>
                          <wps:cNvSpPr>
                            <a:spLocks noChangeArrowheads="1"/>
                          </wps:cNvSpPr>
                          <wps:spPr bwMode="auto">
                            <a:xfrm>
                              <a:off x="7314" y="138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2" name="Rectangle 2881"/>
                          <wps:cNvSpPr>
                            <a:spLocks noChangeArrowheads="1"/>
                          </wps:cNvSpPr>
                          <wps:spPr bwMode="auto">
                            <a:xfrm>
                              <a:off x="7314" y="138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3" name="Rectangle 2882"/>
                          <wps:cNvSpPr>
                            <a:spLocks noChangeArrowheads="1"/>
                          </wps:cNvSpPr>
                          <wps:spPr bwMode="auto">
                            <a:xfrm>
                              <a:off x="7314" y="137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4" name="Rectangle 2883"/>
                          <wps:cNvSpPr>
                            <a:spLocks noChangeArrowheads="1"/>
                          </wps:cNvSpPr>
                          <wps:spPr bwMode="auto">
                            <a:xfrm>
                              <a:off x="7314" y="137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5" name="Rectangle 2884"/>
                          <wps:cNvSpPr>
                            <a:spLocks noChangeArrowheads="1"/>
                          </wps:cNvSpPr>
                          <wps:spPr bwMode="auto">
                            <a:xfrm>
                              <a:off x="7314" y="136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6" name="Rectangle 2885"/>
                          <wps:cNvSpPr>
                            <a:spLocks noChangeArrowheads="1"/>
                          </wps:cNvSpPr>
                          <wps:spPr bwMode="auto">
                            <a:xfrm>
                              <a:off x="7314" y="136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7" name="Rectangle 2886"/>
                          <wps:cNvSpPr>
                            <a:spLocks noChangeArrowheads="1"/>
                          </wps:cNvSpPr>
                          <wps:spPr bwMode="auto">
                            <a:xfrm>
                              <a:off x="7314" y="135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8" name="Rectangle 2887"/>
                          <wps:cNvSpPr>
                            <a:spLocks noChangeArrowheads="1"/>
                          </wps:cNvSpPr>
                          <wps:spPr bwMode="auto">
                            <a:xfrm>
                              <a:off x="7314" y="1354"/>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9" name="Rectangle 2888"/>
                          <wps:cNvSpPr>
                            <a:spLocks noChangeArrowheads="1"/>
                          </wps:cNvSpPr>
                          <wps:spPr bwMode="auto">
                            <a:xfrm>
                              <a:off x="7314" y="134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0" name="Rectangle 2889"/>
                          <wps:cNvSpPr>
                            <a:spLocks noChangeArrowheads="1"/>
                          </wps:cNvSpPr>
                          <wps:spPr bwMode="auto">
                            <a:xfrm>
                              <a:off x="7314" y="134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1" name="Rectangle 2890"/>
                          <wps:cNvSpPr>
                            <a:spLocks noChangeArrowheads="1"/>
                          </wps:cNvSpPr>
                          <wps:spPr bwMode="auto">
                            <a:xfrm>
                              <a:off x="7314" y="133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2" name="Rectangle 2891"/>
                          <wps:cNvSpPr>
                            <a:spLocks noChangeArrowheads="1"/>
                          </wps:cNvSpPr>
                          <wps:spPr bwMode="auto">
                            <a:xfrm>
                              <a:off x="7314" y="1334"/>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3" name="Rectangle 2892"/>
                          <wps:cNvSpPr>
                            <a:spLocks noChangeArrowheads="1"/>
                          </wps:cNvSpPr>
                          <wps:spPr bwMode="auto">
                            <a:xfrm>
                              <a:off x="7314" y="1330"/>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4" name="Rectangle 2893"/>
                          <wps:cNvSpPr>
                            <a:spLocks noChangeArrowheads="1"/>
                          </wps:cNvSpPr>
                          <wps:spPr bwMode="auto">
                            <a:xfrm>
                              <a:off x="7314" y="132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5" name="Rectangle 2894"/>
                          <wps:cNvSpPr>
                            <a:spLocks noChangeArrowheads="1"/>
                          </wps:cNvSpPr>
                          <wps:spPr bwMode="auto">
                            <a:xfrm>
                              <a:off x="7314" y="132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6" name="Rectangle 2895"/>
                          <wps:cNvSpPr>
                            <a:spLocks noChangeArrowheads="1"/>
                          </wps:cNvSpPr>
                          <wps:spPr bwMode="auto">
                            <a:xfrm>
                              <a:off x="7314" y="1315"/>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7" name="Rectangle 2896"/>
                          <wps:cNvSpPr>
                            <a:spLocks noChangeArrowheads="1"/>
                          </wps:cNvSpPr>
                          <wps:spPr bwMode="auto">
                            <a:xfrm>
                              <a:off x="7314" y="131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8" name="Rectangle 2897"/>
                          <wps:cNvSpPr>
                            <a:spLocks noChangeArrowheads="1"/>
                          </wps:cNvSpPr>
                          <wps:spPr bwMode="auto">
                            <a:xfrm>
                              <a:off x="7314" y="1306"/>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9" name="Rectangle 2898"/>
                          <wps:cNvSpPr>
                            <a:spLocks noChangeArrowheads="1"/>
                          </wps:cNvSpPr>
                          <wps:spPr bwMode="auto">
                            <a:xfrm>
                              <a:off x="7314" y="130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0" name="Rectangle 2899"/>
                          <wps:cNvSpPr>
                            <a:spLocks noChangeArrowheads="1"/>
                          </wps:cNvSpPr>
                          <wps:spPr bwMode="auto">
                            <a:xfrm>
                              <a:off x="7314" y="129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 name="Rectangle 2900"/>
                          <wps:cNvSpPr>
                            <a:spLocks noChangeArrowheads="1"/>
                          </wps:cNvSpPr>
                          <wps:spPr bwMode="auto">
                            <a:xfrm>
                              <a:off x="7314" y="1291"/>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2" name="Rectangle 2901"/>
                          <wps:cNvSpPr>
                            <a:spLocks noChangeArrowheads="1"/>
                          </wps:cNvSpPr>
                          <wps:spPr bwMode="auto">
                            <a:xfrm>
                              <a:off x="7314" y="1286"/>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3" name="Rectangle 2902"/>
                          <wps:cNvSpPr>
                            <a:spLocks noChangeArrowheads="1"/>
                          </wps:cNvSpPr>
                          <wps:spPr bwMode="auto">
                            <a:xfrm>
                              <a:off x="7314" y="1282"/>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4" name="Rectangle 2903"/>
                          <wps:cNvSpPr>
                            <a:spLocks noChangeArrowheads="1"/>
                          </wps:cNvSpPr>
                          <wps:spPr bwMode="auto">
                            <a:xfrm>
                              <a:off x="7314" y="127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5" name="Rectangle 2904"/>
                          <wps:cNvSpPr>
                            <a:spLocks noChangeArrowheads="1"/>
                          </wps:cNvSpPr>
                          <wps:spPr bwMode="auto">
                            <a:xfrm>
                              <a:off x="7314" y="127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6" name="Rectangle 2905"/>
                          <wps:cNvSpPr>
                            <a:spLocks noChangeArrowheads="1"/>
                          </wps:cNvSpPr>
                          <wps:spPr bwMode="auto">
                            <a:xfrm>
                              <a:off x="7314" y="1147"/>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7" name="Rectangle 2906"/>
                          <wps:cNvSpPr>
                            <a:spLocks noChangeArrowheads="1"/>
                          </wps:cNvSpPr>
                          <wps:spPr bwMode="auto">
                            <a:xfrm>
                              <a:off x="7314" y="1142"/>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8" name="Rectangle 2907"/>
                          <wps:cNvSpPr>
                            <a:spLocks noChangeArrowheads="1"/>
                          </wps:cNvSpPr>
                          <wps:spPr bwMode="auto">
                            <a:xfrm>
                              <a:off x="7314" y="1138"/>
                              <a:ext cx="5"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9" name="Rectangle 2908"/>
                          <wps:cNvSpPr>
                            <a:spLocks noChangeArrowheads="1"/>
                          </wps:cNvSpPr>
                          <wps:spPr bwMode="auto">
                            <a:xfrm>
                              <a:off x="7314" y="113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0" name="Rectangle 2909"/>
                          <wps:cNvSpPr>
                            <a:spLocks noChangeArrowheads="1"/>
                          </wps:cNvSpPr>
                          <wps:spPr bwMode="auto">
                            <a:xfrm>
                              <a:off x="7314" y="112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1" name="Rectangle 2910"/>
                          <wps:cNvSpPr>
                            <a:spLocks noChangeArrowheads="1"/>
                          </wps:cNvSpPr>
                          <wps:spPr bwMode="auto">
                            <a:xfrm>
                              <a:off x="7314" y="1123"/>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2" name="Rectangle 2911"/>
                          <wps:cNvSpPr>
                            <a:spLocks noChangeArrowheads="1"/>
                          </wps:cNvSpPr>
                          <wps:spPr bwMode="auto">
                            <a:xfrm>
                              <a:off x="7314" y="1118"/>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2973" name="Rectangle 2912"/>
                        <wps:cNvSpPr>
                          <a:spLocks noChangeArrowheads="1"/>
                        </wps:cNvSpPr>
                        <wps:spPr bwMode="auto">
                          <a:xfrm>
                            <a:off x="3461936" y="527385"/>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4" name="Rectangle 2913"/>
                        <wps:cNvSpPr>
                          <a:spLocks noChangeArrowheads="1"/>
                        </wps:cNvSpPr>
                        <wps:spPr bwMode="auto">
                          <a:xfrm>
                            <a:off x="3461936" y="525017"/>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5" name="Rectangle 2914"/>
                        <wps:cNvSpPr>
                          <a:spLocks noChangeArrowheads="1"/>
                        </wps:cNvSpPr>
                        <wps:spPr bwMode="auto">
                          <a:xfrm>
                            <a:off x="3461936" y="52265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6" name="Rectangle 2915"/>
                        <wps:cNvSpPr>
                          <a:spLocks noChangeArrowheads="1"/>
                        </wps:cNvSpPr>
                        <wps:spPr bwMode="auto">
                          <a:xfrm>
                            <a:off x="3461936" y="520283"/>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7" name="Rectangle 2916"/>
                        <wps:cNvSpPr>
                          <a:spLocks noChangeArrowheads="1"/>
                        </wps:cNvSpPr>
                        <wps:spPr bwMode="auto">
                          <a:xfrm>
                            <a:off x="3461936" y="51791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8" name="Rectangle 2917"/>
                        <wps:cNvSpPr>
                          <a:spLocks noChangeArrowheads="1"/>
                        </wps:cNvSpPr>
                        <wps:spPr bwMode="auto">
                          <a:xfrm>
                            <a:off x="3461936" y="516023"/>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9" name="Rectangle 2918"/>
                        <wps:cNvSpPr>
                          <a:spLocks noChangeArrowheads="1"/>
                        </wps:cNvSpPr>
                        <wps:spPr bwMode="auto">
                          <a:xfrm>
                            <a:off x="3461936" y="513655"/>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0" name="Rectangle 2919"/>
                        <wps:cNvSpPr>
                          <a:spLocks noChangeArrowheads="1"/>
                        </wps:cNvSpPr>
                        <wps:spPr bwMode="auto">
                          <a:xfrm>
                            <a:off x="3461936" y="51128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1" name="Rectangle 2920"/>
                        <wps:cNvSpPr>
                          <a:spLocks noChangeArrowheads="1"/>
                        </wps:cNvSpPr>
                        <wps:spPr bwMode="auto">
                          <a:xfrm>
                            <a:off x="3461936" y="508921"/>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2" name="Rectangle 2921"/>
                        <wps:cNvSpPr>
                          <a:spLocks noChangeArrowheads="1"/>
                        </wps:cNvSpPr>
                        <wps:spPr bwMode="auto">
                          <a:xfrm>
                            <a:off x="3461936" y="50655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3" name="Rectangle 2922"/>
                        <wps:cNvSpPr>
                          <a:spLocks noChangeArrowheads="1"/>
                        </wps:cNvSpPr>
                        <wps:spPr bwMode="auto">
                          <a:xfrm>
                            <a:off x="3461936" y="504661"/>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4" name="Rectangle 2923"/>
                        <wps:cNvSpPr>
                          <a:spLocks noChangeArrowheads="1"/>
                        </wps:cNvSpPr>
                        <wps:spPr bwMode="auto">
                          <a:xfrm>
                            <a:off x="3461936" y="50229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5" name="Rectangle 2924"/>
                        <wps:cNvSpPr>
                          <a:spLocks noChangeArrowheads="1"/>
                        </wps:cNvSpPr>
                        <wps:spPr bwMode="auto">
                          <a:xfrm>
                            <a:off x="3461936" y="49992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6" name="Rectangle 2925"/>
                        <wps:cNvSpPr>
                          <a:spLocks noChangeArrowheads="1"/>
                        </wps:cNvSpPr>
                        <wps:spPr bwMode="auto">
                          <a:xfrm>
                            <a:off x="3461936" y="497559"/>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7" name="Rectangle 2926"/>
                        <wps:cNvSpPr>
                          <a:spLocks noChangeArrowheads="1"/>
                        </wps:cNvSpPr>
                        <wps:spPr bwMode="auto">
                          <a:xfrm>
                            <a:off x="3461936" y="49519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8" name="Rectangle 2927"/>
                        <wps:cNvSpPr>
                          <a:spLocks noChangeArrowheads="1"/>
                        </wps:cNvSpPr>
                        <wps:spPr bwMode="auto">
                          <a:xfrm>
                            <a:off x="3461936" y="493299"/>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9" name="Rectangle 2928"/>
                        <wps:cNvSpPr>
                          <a:spLocks noChangeArrowheads="1"/>
                        </wps:cNvSpPr>
                        <wps:spPr bwMode="auto">
                          <a:xfrm>
                            <a:off x="3461936" y="49093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 name="Rectangle 2929"/>
                        <wps:cNvSpPr>
                          <a:spLocks noChangeArrowheads="1"/>
                        </wps:cNvSpPr>
                        <wps:spPr bwMode="auto">
                          <a:xfrm>
                            <a:off x="3461936" y="48856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1" name="Rectangle 2930"/>
                        <wps:cNvSpPr>
                          <a:spLocks noChangeArrowheads="1"/>
                        </wps:cNvSpPr>
                        <wps:spPr bwMode="auto">
                          <a:xfrm>
                            <a:off x="3461936" y="486197"/>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2" name="Rectangle 2931"/>
                        <wps:cNvSpPr>
                          <a:spLocks noChangeArrowheads="1"/>
                        </wps:cNvSpPr>
                        <wps:spPr bwMode="auto">
                          <a:xfrm>
                            <a:off x="3461936" y="48383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3" name="Rectangle 2932"/>
                        <wps:cNvSpPr>
                          <a:spLocks noChangeArrowheads="1"/>
                        </wps:cNvSpPr>
                        <wps:spPr bwMode="auto">
                          <a:xfrm>
                            <a:off x="3461936" y="481937"/>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4" name="Rectangle 2933"/>
                        <wps:cNvSpPr>
                          <a:spLocks noChangeArrowheads="1"/>
                        </wps:cNvSpPr>
                        <wps:spPr bwMode="auto">
                          <a:xfrm>
                            <a:off x="3461936" y="47957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5" name="Rectangle 2934"/>
                        <wps:cNvSpPr>
                          <a:spLocks noChangeArrowheads="1"/>
                        </wps:cNvSpPr>
                        <wps:spPr bwMode="auto">
                          <a:xfrm>
                            <a:off x="3461936" y="477203"/>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6" name="Rectangle 2935"/>
                        <wps:cNvSpPr>
                          <a:spLocks noChangeArrowheads="1"/>
                        </wps:cNvSpPr>
                        <wps:spPr bwMode="auto">
                          <a:xfrm>
                            <a:off x="3461936" y="474835"/>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7" name="Rectangle 2936"/>
                        <wps:cNvSpPr>
                          <a:spLocks noChangeArrowheads="1"/>
                        </wps:cNvSpPr>
                        <wps:spPr bwMode="auto">
                          <a:xfrm>
                            <a:off x="3461936" y="47246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8" name="Rectangle 2937"/>
                        <wps:cNvSpPr>
                          <a:spLocks noChangeArrowheads="1"/>
                        </wps:cNvSpPr>
                        <wps:spPr bwMode="auto">
                          <a:xfrm>
                            <a:off x="3461936" y="470575"/>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9" name="Rectangle 2938"/>
                        <wps:cNvSpPr>
                          <a:spLocks noChangeArrowheads="1"/>
                        </wps:cNvSpPr>
                        <wps:spPr bwMode="auto">
                          <a:xfrm>
                            <a:off x="3461936" y="46820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0" name="Rectangle 2939"/>
                        <wps:cNvSpPr>
                          <a:spLocks noChangeArrowheads="1"/>
                        </wps:cNvSpPr>
                        <wps:spPr bwMode="auto">
                          <a:xfrm>
                            <a:off x="3461936" y="465841"/>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1" name="Rectangle 2940"/>
                        <wps:cNvSpPr>
                          <a:spLocks noChangeArrowheads="1"/>
                        </wps:cNvSpPr>
                        <wps:spPr bwMode="auto">
                          <a:xfrm>
                            <a:off x="3461936" y="463473"/>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2" name="Rectangle 2941"/>
                        <wps:cNvSpPr>
                          <a:spLocks noChangeArrowheads="1"/>
                        </wps:cNvSpPr>
                        <wps:spPr bwMode="auto">
                          <a:xfrm>
                            <a:off x="3461936" y="46110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3" name="Rectangle 2942"/>
                        <wps:cNvSpPr>
                          <a:spLocks noChangeArrowheads="1"/>
                        </wps:cNvSpPr>
                        <wps:spPr bwMode="auto">
                          <a:xfrm>
                            <a:off x="3461936" y="459213"/>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4" name="Rectangle 2943"/>
                        <wps:cNvSpPr>
                          <a:spLocks noChangeArrowheads="1"/>
                        </wps:cNvSpPr>
                        <wps:spPr bwMode="auto">
                          <a:xfrm>
                            <a:off x="3461936" y="45684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5" name="Rectangle 2944"/>
                        <wps:cNvSpPr>
                          <a:spLocks noChangeArrowheads="1"/>
                        </wps:cNvSpPr>
                        <wps:spPr bwMode="auto">
                          <a:xfrm>
                            <a:off x="3461936" y="454479"/>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6" name="Rectangle 2945"/>
                        <wps:cNvSpPr>
                          <a:spLocks noChangeArrowheads="1"/>
                        </wps:cNvSpPr>
                        <wps:spPr bwMode="auto">
                          <a:xfrm>
                            <a:off x="3461936" y="452111"/>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7" name="Rectangle 2946"/>
                        <wps:cNvSpPr>
                          <a:spLocks noChangeArrowheads="1"/>
                        </wps:cNvSpPr>
                        <wps:spPr bwMode="auto">
                          <a:xfrm>
                            <a:off x="3461936" y="44974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8" name="Rectangle 2947"/>
                        <wps:cNvSpPr>
                          <a:spLocks noChangeArrowheads="1"/>
                        </wps:cNvSpPr>
                        <wps:spPr bwMode="auto">
                          <a:xfrm>
                            <a:off x="3461936" y="447851"/>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9" name="Rectangle 2948"/>
                        <wps:cNvSpPr>
                          <a:spLocks noChangeArrowheads="1"/>
                        </wps:cNvSpPr>
                        <wps:spPr bwMode="auto">
                          <a:xfrm>
                            <a:off x="3461936" y="44548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0" name="Rectangle 2949"/>
                        <wps:cNvSpPr>
                          <a:spLocks noChangeArrowheads="1"/>
                        </wps:cNvSpPr>
                        <wps:spPr bwMode="auto">
                          <a:xfrm>
                            <a:off x="3461936" y="443117"/>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1" name="Rectangle 2950"/>
                        <wps:cNvSpPr>
                          <a:spLocks noChangeArrowheads="1"/>
                        </wps:cNvSpPr>
                        <wps:spPr bwMode="auto">
                          <a:xfrm>
                            <a:off x="3461936" y="44075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2" name="Rectangle 2951"/>
                        <wps:cNvSpPr>
                          <a:spLocks noChangeArrowheads="1"/>
                        </wps:cNvSpPr>
                        <wps:spPr bwMode="auto">
                          <a:xfrm>
                            <a:off x="3461936" y="43838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3" name="Rectangle 2952"/>
                        <wps:cNvSpPr>
                          <a:spLocks noChangeArrowheads="1"/>
                        </wps:cNvSpPr>
                        <wps:spPr bwMode="auto">
                          <a:xfrm>
                            <a:off x="3461936" y="436489"/>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4" name="Rectangle 2953"/>
                        <wps:cNvSpPr>
                          <a:spLocks noChangeArrowheads="1"/>
                        </wps:cNvSpPr>
                        <wps:spPr bwMode="auto">
                          <a:xfrm>
                            <a:off x="3461936" y="43412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5" name="Rectangle 2954"/>
                        <wps:cNvSpPr>
                          <a:spLocks noChangeArrowheads="1"/>
                        </wps:cNvSpPr>
                        <wps:spPr bwMode="auto">
                          <a:xfrm>
                            <a:off x="3461936" y="431755"/>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6" name="Rectangle 2955"/>
                        <wps:cNvSpPr>
                          <a:spLocks noChangeArrowheads="1"/>
                        </wps:cNvSpPr>
                        <wps:spPr bwMode="auto">
                          <a:xfrm>
                            <a:off x="3461936" y="42938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7" name="Rectangle 2956"/>
                        <wps:cNvSpPr>
                          <a:spLocks noChangeArrowheads="1"/>
                        </wps:cNvSpPr>
                        <wps:spPr bwMode="auto">
                          <a:xfrm>
                            <a:off x="3461936" y="42702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8" name="Rectangle 2957"/>
                        <wps:cNvSpPr>
                          <a:spLocks noChangeArrowheads="1"/>
                        </wps:cNvSpPr>
                        <wps:spPr bwMode="auto">
                          <a:xfrm>
                            <a:off x="3461936" y="425127"/>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9" name="Rectangle 2958"/>
                        <wps:cNvSpPr>
                          <a:spLocks noChangeArrowheads="1"/>
                        </wps:cNvSpPr>
                        <wps:spPr bwMode="auto">
                          <a:xfrm>
                            <a:off x="3461936" y="42276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0" name="Rectangle 2959"/>
                        <wps:cNvSpPr>
                          <a:spLocks noChangeArrowheads="1"/>
                        </wps:cNvSpPr>
                        <wps:spPr bwMode="auto">
                          <a:xfrm>
                            <a:off x="3461936" y="420393"/>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1" name="Rectangle 2960"/>
                        <wps:cNvSpPr>
                          <a:spLocks noChangeArrowheads="1"/>
                        </wps:cNvSpPr>
                        <wps:spPr bwMode="auto">
                          <a:xfrm>
                            <a:off x="3461936" y="41802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2" name="Rectangle 2961"/>
                        <wps:cNvSpPr>
                          <a:spLocks noChangeArrowheads="1"/>
                        </wps:cNvSpPr>
                        <wps:spPr bwMode="auto">
                          <a:xfrm>
                            <a:off x="3461936" y="415659"/>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3" name="Rectangle 2962"/>
                        <wps:cNvSpPr>
                          <a:spLocks noChangeArrowheads="1"/>
                        </wps:cNvSpPr>
                        <wps:spPr bwMode="auto">
                          <a:xfrm>
                            <a:off x="3461936" y="413765"/>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4" name="Rectangle 2963"/>
                        <wps:cNvSpPr>
                          <a:spLocks noChangeArrowheads="1"/>
                        </wps:cNvSpPr>
                        <wps:spPr bwMode="auto">
                          <a:xfrm>
                            <a:off x="3461936" y="41139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5" name="Rectangle 2964"/>
                        <wps:cNvSpPr>
                          <a:spLocks noChangeArrowheads="1"/>
                        </wps:cNvSpPr>
                        <wps:spPr bwMode="auto">
                          <a:xfrm>
                            <a:off x="3461936" y="409031"/>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6" name="Rectangle 2965"/>
                        <wps:cNvSpPr>
                          <a:spLocks noChangeArrowheads="1"/>
                        </wps:cNvSpPr>
                        <wps:spPr bwMode="auto">
                          <a:xfrm>
                            <a:off x="3461936" y="40666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7" name="Rectangle 2966"/>
                        <wps:cNvSpPr>
                          <a:spLocks noChangeArrowheads="1"/>
                        </wps:cNvSpPr>
                        <wps:spPr bwMode="auto">
                          <a:xfrm>
                            <a:off x="3461936" y="404297"/>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8" name="Rectangle 2967"/>
                        <wps:cNvSpPr>
                          <a:spLocks noChangeArrowheads="1"/>
                        </wps:cNvSpPr>
                        <wps:spPr bwMode="auto">
                          <a:xfrm>
                            <a:off x="3461936" y="402403"/>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9" name="Rectangle 2968"/>
                        <wps:cNvSpPr>
                          <a:spLocks noChangeArrowheads="1"/>
                        </wps:cNvSpPr>
                        <wps:spPr bwMode="auto">
                          <a:xfrm>
                            <a:off x="3461936" y="400036"/>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0" name="Rectangle 2969"/>
                        <wps:cNvSpPr>
                          <a:spLocks noChangeArrowheads="1"/>
                        </wps:cNvSpPr>
                        <wps:spPr bwMode="auto">
                          <a:xfrm>
                            <a:off x="3461936" y="397669"/>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1" name="Rectangle 2970"/>
                        <wps:cNvSpPr>
                          <a:spLocks noChangeArrowheads="1"/>
                        </wps:cNvSpPr>
                        <wps:spPr bwMode="auto">
                          <a:xfrm>
                            <a:off x="3461936" y="39530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2" name="Rectangle 2971"/>
                        <wps:cNvSpPr>
                          <a:spLocks noChangeArrowheads="1"/>
                        </wps:cNvSpPr>
                        <wps:spPr bwMode="auto">
                          <a:xfrm>
                            <a:off x="3461936" y="392935"/>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3" name="Rectangle 2972"/>
                        <wps:cNvSpPr>
                          <a:spLocks noChangeArrowheads="1"/>
                        </wps:cNvSpPr>
                        <wps:spPr bwMode="auto">
                          <a:xfrm>
                            <a:off x="3461936" y="391041"/>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4" name="Rectangle 2973"/>
                        <wps:cNvSpPr>
                          <a:spLocks noChangeArrowheads="1"/>
                        </wps:cNvSpPr>
                        <wps:spPr bwMode="auto">
                          <a:xfrm>
                            <a:off x="3461936" y="388674"/>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5" name="Rectangle 2974"/>
                        <wps:cNvSpPr>
                          <a:spLocks noChangeArrowheads="1"/>
                        </wps:cNvSpPr>
                        <wps:spPr bwMode="auto">
                          <a:xfrm>
                            <a:off x="3461936" y="386307"/>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6" name="Rectangle 2975"/>
                        <wps:cNvSpPr>
                          <a:spLocks noChangeArrowheads="1"/>
                        </wps:cNvSpPr>
                        <wps:spPr bwMode="auto">
                          <a:xfrm>
                            <a:off x="3461936" y="383940"/>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7" name="Rectangle 2976"/>
                        <wps:cNvSpPr>
                          <a:spLocks noChangeArrowheads="1"/>
                        </wps:cNvSpPr>
                        <wps:spPr bwMode="auto">
                          <a:xfrm>
                            <a:off x="3461936" y="381573"/>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8" name="Rectangle 2977"/>
                        <wps:cNvSpPr>
                          <a:spLocks noChangeArrowheads="1"/>
                        </wps:cNvSpPr>
                        <wps:spPr bwMode="auto">
                          <a:xfrm>
                            <a:off x="3461936" y="379679"/>
                            <a:ext cx="2367" cy="189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9" name="Rectangle 2978"/>
                        <wps:cNvSpPr>
                          <a:spLocks noChangeArrowheads="1"/>
                        </wps:cNvSpPr>
                        <wps:spPr bwMode="auto">
                          <a:xfrm>
                            <a:off x="3461936" y="377312"/>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0" name="Rectangle 2979"/>
                        <wps:cNvSpPr>
                          <a:spLocks noChangeArrowheads="1"/>
                        </wps:cNvSpPr>
                        <wps:spPr bwMode="auto">
                          <a:xfrm>
                            <a:off x="3461936" y="374945"/>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1" name="Rectangle 2980"/>
                        <wps:cNvSpPr>
                          <a:spLocks noChangeArrowheads="1"/>
                        </wps:cNvSpPr>
                        <wps:spPr bwMode="auto">
                          <a:xfrm>
                            <a:off x="3461936" y="372578"/>
                            <a:ext cx="2367" cy="2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2" name="Freeform 2981"/>
                        <wps:cNvSpPr>
                          <a:spLocks/>
                        </wps:cNvSpPr>
                        <wps:spPr bwMode="auto">
                          <a:xfrm>
                            <a:off x="3352597" y="445484"/>
                            <a:ext cx="215839" cy="13729"/>
                          </a:xfrm>
                          <a:custGeom>
                            <a:avLst/>
                            <a:gdLst>
                              <a:gd name="T0" fmla="*/ 15 w 456"/>
                              <a:gd name="T1" fmla="*/ 0 h 29"/>
                              <a:gd name="T2" fmla="*/ 10 w 456"/>
                              <a:gd name="T3" fmla="*/ 0 h 29"/>
                              <a:gd name="T4" fmla="*/ 0 w 456"/>
                              <a:gd name="T5" fmla="*/ 9 h 29"/>
                              <a:gd name="T6" fmla="*/ 0 w 456"/>
                              <a:gd name="T7" fmla="*/ 24 h 29"/>
                              <a:gd name="T8" fmla="*/ 5 w 456"/>
                              <a:gd name="T9" fmla="*/ 24 h 29"/>
                              <a:gd name="T10" fmla="*/ 10 w 456"/>
                              <a:gd name="T11" fmla="*/ 29 h 29"/>
                              <a:gd name="T12" fmla="*/ 452 w 456"/>
                              <a:gd name="T13" fmla="*/ 29 h 29"/>
                              <a:gd name="T14" fmla="*/ 452 w 456"/>
                              <a:gd name="T15" fmla="*/ 24 h 29"/>
                              <a:gd name="T16" fmla="*/ 456 w 456"/>
                              <a:gd name="T17" fmla="*/ 24 h 29"/>
                              <a:gd name="T18" fmla="*/ 456 w 456"/>
                              <a:gd name="T19" fmla="*/ 9 h 29"/>
                              <a:gd name="T20" fmla="*/ 452 w 456"/>
                              <a:gd name="T21" fmla="*/ 5 h 29"/>
                              <a:gd name="T22" fmla="*/ 452 w 456"/>
                              <a:gd name="T23" fmla="*/ 0 h 29"/>
                              <a:gd name="T24" fmla="*/ 442 w 456"/>
                              <a:gd name="T25" fmla="*/ 0 h 29"/>
                              <a:gd name="T26" fmla="*/ 15 w 456"/>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6" h="29">
                                <a:moveTo>
                                  <a:pt x="15" y="0"/>
                                </a:moveTo>
                                <a:lnTo>
                                  <a:pt x="10" y="0"/>
                                </a:lnTo>
                                <a:lnTo>
                                  <a:pt x="0" y="9"/>
                                </a:lnTo>
                                <a:lnTo>
                                  <a:pt x="0" y="24"/>
                                </a:lnTo>
                                <a:lnTo>
                                  <a:pt x="5" y="24"/>
                                </a:lnTo>
                                <a:lnTo>
                                  <a:pt x="10" y="29"/>
                                </a:lnTo>
                                <a:lnTo>
                                  <a:pt x="452" y="29"/>
                                </a:lnTo>
                                <a:lnTo>
                                  <a:pt x="452" y="24"/>
                                </a:lnTo>
                                <a:lnTo>
                                  <a:pt x="456" y="24"/>
                                </a:lnTo>
                                <a:lnTo>
                                  <a:pt x="456" y="9"/>
                                </a:lnTo>
                                <a:lnTo>
                                  <a:pt x="452" y="5"/>
                                </a:lnTo>
                                <a:lnTo>
                                  <a:pt x="452" y="0"/>
                                </a:lnTo>
                                <a:lnTo>
                                  <a:pt x="442" y="0"/>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3" name="Freeform 2982"/>
                        <wps:cNvSpPr>
                          <a:spLocks/>
                        </wps:cNvSpPr>
                        <wps:spPr bwMode="auto">
                          <a:xfrm>
                            <a:off x="3186932" y="1036306"/>
                            <a:ext cx="172765" cy="13729"/>
                          </a:xfrm>
                          <a:custGeom>
                            <a:avLst/>
                            <a:gdLst>
                              <a:gd name="T0" fmla="*/ 350 w 365"/>
                              <a:gd name="T1" fmla="*/ 29 h 29"/>
                              <a:gd name="T2" fmla="*/ 360 w 365"/>
                              <a:gd name="T3" fmla="*/ 29 h 29"/>
                              <a:gd name="T4" fmla="*/ 360 w 365"/>
                              <a:gd name="T5" fmla="*/ 24 h 29"/>
                              <a:gd name="T6" fmla="*/ 365 w 365"/>
                              <a:gd name="T7" fmla="*/ 24 h 29"/>
                              <a:gd name="T8" fmla="*/ 365 w 365"/>
                              <a:gd name="T9" fmla="*/ 9 h 29"/>
                              <a:gd name="T10" fmla="*/ 360 w 365"/>
                              <a:gd name="T11" fmla="*/ 5 h 29"/>
                              <a:gd name="T12" fmla="*/ 360 w 365"/>
                              <a:gd name="T13" fmla="*/ 0 h 29"/>
                              <a:gd name="T14" fmla="*/ 10 w 365"/>
                              <a:gd name="T15" fmla="*/ 0 h 29"/>
                              <a:gd name="T16" fmla="*/ 0 w 365"/>
                              <a:gd name="T17" fmla="*/ 9 h 29"/>
                              <a:gd name="T18" fmla="*/ 0 w 365"/>
                              <a:gd name="T19" fmla="*/ 24 h 29"/>
                              <a:gd name="T20" fmla="*/ 5 w 365"/>
                              <a:gd name="T21" fmla="*/ 24 h 29"/>
                              <a:gd name="T22" fmla="*/ 10 w 365"/>
                              <a:gd name="T23" fmla="*/ 29 h 29"/>
                              <a:gd name="T24" fmla="*/ 14 w 365"/>
                              <a:gd name="T25" fmla="*/ 29 h 29"/>
                              <a:gd name="T26" fmla="*/ 350 w 365"/>
                              <a:gd name="T27" fmla="*/ 29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65" h="29">
                                <a:moveTo>
                                  <a:pt x="350" y="29"/>
                                </a:moveTo>
                                <a:lnTo>
                                  <a:pt x="360" y="29"/>
                                </a:lnTo>
                                <a:lnTo>
                                  <a:pt x="360" y="24"/>
                                </a:lnTo>
                                <a:lnTo>
                                  <a:pt x="365" y="24"/>
                                </a:lnTo>
                                <a:lnTo>
                                  <a:pt x="365" y="9"/>
                                </a:lnTo>
                                <a:lnTo>
                                  <a:pt x="360" y="5"/>
                                </a:lnTo>
                                <a:lnTo>
                                  <a:pt x="360" y="0"/>
                                </a:lnTo>
                                <a:lnTo>
                                  <a:pt x="10" y="0"/>
                                </a:lnTo>
                                <a:lnTo>
                                  <a:pt x="0" y="9"/>
                                </a:lnTo>
                                <a:lnTo>
                                  <a:pt x="0" y="24"/>
                                </a:lnTo>
                                <a:lnTo>
                                  <a:pt x="5" y="24"/>
                                </a:lnTo>
                                <a:lnTo>
                                  <a:pt x="10" y="29"/>
                                </a:lnTo>
                                <a:lnTo>
                                  <a:pt x="14" y="29"/>
                                </a:lnTo>
                                <a:lnTo>
                                  <a:pt x="35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4" name="Freeform 2983"/>
                        <wps:cNvSpPr>
                          <a:spLocks/>
                        </wps:cNvSpPr>
                        <wps:spPr bwMode="auto">
                          <a:xfrm>
                            <a:off x="3561809" y="1036306"/>
                            <a:ext cx="174659" cy="13729"/>
                          </a:xfrm>
                          <a:custGeom>
                            <a:avLst/>
                            <a:gdLst>
                              <a:gd name="T0" fmla="*/ 14 w 369"/>
                              <a:gd name="T1" fmla="*/ 0 h 29"/>
                              <a:gd name="T2" fmla="*/ 10 w 369"/>
                              <a:gd name="T3" fmla="*/ 0 h 29"/>
                              <a:gd name="T4" fmla="*/ 0 w 369"/>
                              <a:gd name="T5" fmla="*/ 9 h 29"/>
                              <a:gd name="T6" fmla="*/ 0 w 369"/>
                              <a:gd name="T7" fmla="*/ 24 h 29"/>
                              <a:gd name="T8" fmla="*/ 5 w 369"/>
                              <a:gd name="T9" fmla="*/ 24 h 29"/>
                              <a:gd name="T10" fmla="*/ 10 w 369"/>
                              <a:gd name="T11" fmla="*/ 29 h 29"/>
                              <a:gd name="T12" fmla="*/ 365 w 369"/>
                              <a:gd name="T13" fmla="*/ 29 h 29"/>
                              <a:gd name="T14" fmla="*/ 365 w 369"/>
                              <a:gd name="T15" fmla="*/ 24 h 29"/>
                              <a:gd name="T16" fmla="*/ 369 w 369"/>
                              <a:gd name="T17" fmla="*/ 24 h 29"/>
                              <a:gd name="T18" fmla="*/ 369 w 369"/>
                              <a:gd name="T19" fmla="*/ 9 h 29"/>
                              <a:gd name="T20" fmla="*/ 365 w 369"/>
                              <a:gd name="T21" fmla="*/ 5 h 29"/>
                              <a:gd name="T22" fmla="*/ 365 w 369"/>
                              <a:gd name="T23" fmla="*/ 0 h 29"/>
                              <a:gd name="T24" fmla="*/ 355 w 369"/>
                              <a:gd name="T25" fmla="*/ 0 h 29"/>
                              <a:gd name="T26" fmla="*/ 14 w 369"/>
                              <a:gd name="T2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69" h="29">
                                <a:moveTo>
                                  <a:pt x="14" y="0"/>
                                </a:moveTo>
                                <a:lnTo>
                                  <a:pt x="10" y="0"/>
                                </a:lnTo>
                                <a:lnTo>
                                  <a:pt x="0" y="9"/>
                                </a:lnTo>
                                <a:lnTo>
                                  <a:pt x="0" y="24"/>
                                </a:lnTo>
                                <a:lnTo>
                                  <a:pt x="5" y="24"/>
                                </a:lnTo>
                                <a:lnTo>
                                  <a:pt x="10" y="29"/>
                                </a:lnTo>
                                <a:lnTo>
                                  <a:pt x="365" y="29"/>
                                </a:lnTo>
                                <a:lnTo>
                                  <a:pt x="365" y="24"/>
                                </a:lnTo>
                                <a:lnTo>
                                  <a:pt x="369" y="24"/>
                                </a:lnTo>
                                <a:lnTo>
                                  <a:pt x="369" y="9"/>
                                </a:lnTo>
                                <a:lnTo>
                                  <a:pt x="365" y="5"/>
                                </a:lnTo>
                                <a:lnTo>
                                  <a:pt x="365" y="0"/>
                                </a:lnTo>
                                <a:lnTo>
                                  <a:pt x="355"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5" name="Freeform 2984"/>
                        <wps:cNvSpPr>
                          <a:spLocks/>
                        </wps:cNvSpPr>
                        <wps:spPr bwMode="auto">
                          <a:xfrm>
                            <a:off x="3186932" y="231973"/>
                            <a:ext cx="549536" cy="13256"/>
                          </a:xfrm>
                          <a:custGeom>
                            <a:avLst/>
                            <a:gdLst>
                              <a:gd name="T0" fmla="*/ 14 w 1161"/>
                              <a:gd name="T1" fmla="*/ 0 h 28"/>
                              <a:gd name="T2" fmla="*/ 10 w 1161"/>
                              <a:gd name="T3" fmla="*/ 0 h 28"/>
                              <a:gd name="T4" fmla="*/ 0 w 1161"/>
                              <a:gd name="T5" fmla="*/ 9 h 28"/>
                              <a:gd name="T6" fmla="*/ 0 w 1161"/>
                              <a:gd name="T7" fmla="*/ 24 h 28"/>
                              <a:gd name="T8" fmla="*/ 5 w 1161"/>
                              <a:gd name="T9" fmla="*/ 24 h 28"/>
                              <a:gd name="T10" fmla="*/ 10 w 1161"/>
                              <a:gd name="T11" fmla="*/ 28 h 28"/>
                              <a:gd name="T12" fmla="*/ 1157 w 1161"/>
                              <a:gd name="T13" fmla="*/ 28 h 28"/>
                              <a:gd name="T14" fmla="*/ 1157 w 1161"/>
                              <a:gd name="T15" fmla="*/ 24 h 28"/>
                              <a:gd name="T16" fmla="*/ 1161 w 1161"/>
                              <a:gd name="T17" fmla="*/ 24 h 28"/>
                              <a:gd name="T18" fmla="*/ 1161 w 1161"/>
                              <a:gd name="T19" fmla="*/ 9 h 28"/>
                              <a:gd name="T20" fmla="*/ 1157 w 1161"/>
                              <a:gd name="T21" fmla="*/ 4 h 28"/>
                              <a:gd name="T22" fmla="*/ 1157 w 1161"/>
                              <a:gd name="T23" fmla="*/ 0 h 28"/>
                              <a:gd name="T24" fmla="*/ 1147 w 1161"/>
                              <a:gd name="T25" fmla="*/ 0 h 28"/>
                              <a:gd name="T26" fmla="*/ 14 w 1161"/>
                              <a:gd name="T27"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61" h="28">
                                <a:moveTo>
                                  <a:pt x="14" y="0"/>
                                </a:moveTo>
                                <a:lnTo>
                                  <a:pt x="10" y="0"/>
                                </a:lnTo>
                                <a:lnTo>
                                  <a:pt x="0" y="9"/>
                                </a:lnTo>
                                <a:lnTo>
                                  <a:pt x="0" y="24"/>
                                </a:lnTo>
                                <a:lnTo>
                                  <a:pt x="5" y="24"/>
                                </a:lnTo>
                                <a:lnTo>
                                  <a:pt x="10" y="28"/>
                                </a:lnTo>
                                <a:lnTo>
                                  <a:pt x="1157" y="28"/>
                                </a:lnTo>
                                <a:lnTo>
                                  <a:pt x="1157" y="24"/>
                                </a:lnTo>
                                <a:lnTo>
                                  <a:pt x="1161" y="24"/>
                                </a:lnTo>
                                <a:lnTo>
                                  <a:pt x="1161" y="9"/>
                                </a:lnTo>
                                <a:lnTo>
                                  <a:pt x="1157" y="4"/>
                                </a:lnTo>
                                <a:lnTo>
                                  <a:pt x="1157" y="0"/>
                                </a:lnTo>
                                <a:lnTo>
                                  <a:pt x="1147" y="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6" name="Freeform 2985"/>
                        <wps:cNvSpPr>
                          <a:spLocks/>
                        </wps:cNvSpPr>
                        <wps:spPr bwMode="auto">
                          <a:xfrm>
                            <a:off x="3014166" y="238601"/>
                            <a:ext cx="888441" cy="806699"/>
                          </a:xfrm>
                          <a:custGeom>
                            <a:avLst/>
                            <a:gdLst>
                              <a:gd name="T0" fmla="*/ 0 w 1877"/>
                              <a:gd name="T1" fmla="*/ 0 h 1704"/>
                              <a:gd name="T2" fmla="*/ 0 w 1877"/>
                              <a:gd name="T3" fmla="*/ 1704 h 1704"/>
                              <a:gd name="T4" fmla="*/ 735 w 1877"/>
                              <a:gd name="T5" fmla="*/ 1704 h 1704"/>
                              <a:gd name="T6" fmla="*/ 735 w 1877"/>
                              <a:gd name="T7" fmla="*/ 451 h 1704"/>
                              <a:gd name="T8" fmla="*/ 749 w 1877"/>
                              <a:gd name="T9" fmla="*/ 451 h 1704"/>
                              <a:gd name="T10" fmla="*/ 749 w 1877"/>
                              <a:gd name="T11" fmla="*/ 446 h 1704"/>
                              <a:gd name="T12" fmla="*/ 768 w 1877"/>
                              <a:gd name="T13" fmla="*/ 442 h 1704"/>
                              <a:gd name="T14" fmla="*/ 768 w 1877"/>
                              <a:gd name="T15" fmla="*/ 437 h 1704"/>
                              <a:gd name="T16" fmla="*/ 787 w 1877"/>
                              <a:gd name="T17" fmla="*/ 432 h 1704"/>
                              <a:gd name="T18" fmla="*/ 787 w 1877"/>
                              <a:gd name="T19" fmla="*/ 427 h 1704"/>
                              <a:gd name="T20" fmla="*/ 807 w 1877"/>
                              <a:gd name="T21" fmla="*/ 422 h 1704"/>
                              <a:gd name="T22" fmla="*/ 807 w 1877"/>
                              <a:gd name="T23" fmla="*/ 418 h 1704"/>
                              <a:gd name="T24" fmla="*/ 826 w 1877"/>
                              <a:gd name="T25" fmla="*/ 413 h 1704"/>
                              <a:gd name="T26" fmla="*/ 826 w 1877"/>
                              <a:gd name="T27" fmla="*/ 408 h 1704"/>
                              <a:gd name="T28" fmla="*/ 835 w 1877"/>
                              <a:gd name="T29" fmla="*/ 408 h 1704"/>
                              <a:gd name="T30" fmla="*/ 835 w 1877"/>
                              <a:gd name="T31" fmla="*/ 403 h 1704"/>
                              <a:gd name="T32" fmla="*/ 946 w 1877"/>
                              <a:gd name="T33" fmla="*/ 350 h 1704"/>
                              <a:gd name="T34" fmla="*/ 946 w 1877"/>
                              <a:gd name="T35" fmla="*/ 346 h 1704"/>
                              <a:gd name="T36" fmla="*/ 1877 w 1877"/>
                              <a:gd name="T37" fmla="*/ 346 h 1704"/>
                              <a:gd name="T38" fmla="*/ 1877 w 1877"/>
                              <a:gd name="T39" fmla="*/ 5 h 1704"/>
                              <a:gd name="T40" fmla="*/ 936 w 1877"/>
                              <a:gd name="T41" fmla="*/ 5 h 1704"/>
                              <a:gd name="T42" fmla="*/ 936 w 1877"/>
                              <a:gd name="T43" fmla="*/ 0 h 1704"/>
                              <a:gd name="T44" fmla="*/ 0 w 1877"/>
                              <a:gd name="T45" fmla="*/ 0 h 17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877" h="1704">
                                <a:moveTo>
                                  <a:pt x="0" y="0"/>
                                </a:moveTo>
                                <a:lnTo>
                                  <a:pt x="0" y="1704"/>
                                </a:lnTo>
                                <a:lnTo>
                                  <a:pt x="735" y="1704"/>
                                </a:lnTo>
                                <a:lnTo>
                                  <a:pt x="735" y="451"/>
                                </a:lnTo>
                                <a:lnTo>
                                  <a:pt x="749" y="451"/>
                                </a:lnTo>
                                <a:lnTo>
                                  <a:pt x="749" y="446"/>
                                </a:lnTo>
                                <a:lnTo>
                                  <a:pt x="768" y="442"/>
                                </a:lnTo>
                                <a:lnTo>
                                  <a:pt x="768" y="437"/>
                                </a:lnTo>
                                <a:lnTo>
                                  <a:pt x="787" y="432"/>
                                </a:lnTo>
                                <a:lnTo>
                                  <a:pt x="787" y="427"/>
                                </a:lnTo>
                                <a:lnTo>
                                  <a:pt x="807" y="422"/>
                                </a:lnTo>
                                <a:lnTo>
                                  <a:pt x="807" y="418"/>
                                </a:lnTo>
                                <a:lnTo>
                                  <a:pt x="826" y="413"/>
                                </a:lnTo>
                                <a:lnTo>
                                  <a:pt x="826" y="408"/>
                                </a:lnTo>
                                <a:lnTo>
                                  <a:pt x="835" y="408"/>
                                </a:lnTo>
                                <a:lnTo>
                                  <a:pt x="835" y="403"/>
                                </a:lnTo>
                                <a:lnTo>
                                  <a:pt x="946" y="350"/>
                                </a:lnTo>
                                <a:lnTo>
                                  <a:pt x="946" y="346"/>
                                </a:lnTo>
                                <a:lnTo>
                                  <a:pt x="1877" y="346"/>
                                </a:lnTo>
                                <a:lnTo>
                                  <a:pt x="1877" y="5"/>
                                </a:lnTo>
                                <a:lnTo>
                                  <a:pt x="936" y="5"/>
                                </a:lnTo>
                                <a:lnTo>
                                  <a:pt x="936"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7" name="Freeform 2986"/>
                        <wps:cNvSpPr>
                          <a:spLocks/>
                        </wps:cNvSpPr>
                        <wps:spPr bwMode="auto">
                          <a:xfrm>
                            <a:off x="3464303" y="402403"/>
                            <a:ext cx="438304" cy="647632"/>
                          </a:xfrm>
                          <a:custGeom>
                            <a:avLst/>
                            <a:gdLst>
                              <a:gd name="T0" fmla="*/ 0 w 926"/>
                              <a:gd name="T1" fmla="*/ 0 h 1368"/>
                              <a:gd name="T2" fmla="*/ 0 w 926"/>
                              <a:gd name="T3" fmla="*/ 4 h 1368"/>
                              <a:gd name="T4" fmla="*/ 9 w 926"/>
                              <a:gd name="T5" fmla="*/ 4 h 1368"/>
                              <a:gd name="T6" fmla="*/ 9 w 926"/>
                              <a:gd name="T7" fmla="*/ 9 h 1368"/>
                              <a:gd name="T8" fmla="*/ 19 w 926"/>
                              <a:gd name="T9" fmla="*/ 9 h 1368"/>
                              <a:gd name="T10" fmla="*/ 19 w 926"/>
                              <a:gd name="T11" fmla="*/ 14 h 1368"/>
                              <a:gd name="T12" fmla="*/ 28 w 926"/>
                              <a:gd name="T13" fmla="*/ 14 h 1368"/>
                              <a:gd name="T14" fmla="*/ 28 w 926"/>
                              <a:gd name="T15" fmla="*/ 19 h 1368"/>
                              <a:gd name="T16" fmla="*/ 38 w 926"/>
                              <a:gd name="T17" fmla="*/ 19 h 1368"/>
                              <a:gd name="T18" fmla="*/ 38 w 926"/>
                              <a:gd name="T19" fmla="*/ 24 h 1368"/>
                              <a:gd name="T20" fmla="*/ 48 w 926"/>
                              <a:gd name="T21" fmla="*/ 24 h 1368"/>
                              <a:gd name="T22" fmla="*/ 48 w 926"/>
                              <a:gd name="T23" fmla="*/ 28 h 1368"/>
                              <a:gd name="T24" fmla="*/ 57 w 926"/>
                              <a:gd name="T25" fmla="*/ 28 h 1368"/>
                              <a:gd name="T26" fmla="*/ 57 w 926"/>
                              <a:gd name="T27" fmla="*/ 33 h 1368"/>
                              <a:gd name="T28" fmla="*/ 67 w 926"/>
                              <a:gd name="T29" fmla="*/ 33 h 1368"/>
                              <a:gd name="T30" fmla="*/ 72 w 926"/>
                              <a:gd name="T31" fmla="*/ 43 h 1368"/>
                              <a:gd name="T32" fmla="*/ 81 w 926"/>
                              <a:gd name="T33" fmla="*/ 43 h 1368"/>
                              <a:gd name="T34" fmla="*/ 81 w 926"/>
                              <a:gd name="T35" fmla="*/ 48 h 1368"/>
                              <a:gd name="T36" fmla="*/ 91 w 926"/>
                              <a:gd name="T37" fmla="*/ 48 h 1368"/>
                              <a:gd name="T38" fmla="*/ 91 w 926"/>
                              <a:gd name="T39" fmla="*/ 52 h 1368"/>
                              <a:gd name="T40" fmla="*/ 100 w 926"/>
                              <a:gd name="T41" fmla="*/ 52 h 1368"/>
                              <a:gd name="T42" fmla="*/ 100 w 926"/>
                              <a:gd name="T43" fmla="*/ 57 h 1368"/>
                              <a:gd name="T44" fmla="*/ 110 w 926"/>
                              <a:gd name="T45" fmla="*/ 57 h 1368"/>
                              <a:gd name="T46" fmla="*/ 110 w 926"/>
                              <a:gd name="T47" fmla="*/ 62 h 1368"/>
                              <a:gd name="T48" fmla="*/ 120 w 926"/>
                              <a:gd name="T49" fmla="*/ 62 h 1368"/>
                              <a:gd name="T50" fmla="*/ 120 w 926"/>
                              <a:gd name="T51" fmla="*/ 67 h 1368"/>
                              <a:gd name="T52" fmla="*/ 129 w 926"/>
                              <a:gd name="T53" fmla="*/ 67 h 1368"/>
                              <a:gd name="T54" fmla="*/ 129 w 926"/>
                              <a:gd name="T55" fmla="*/ 72 h 1368"/>
                              <a:gd name="T56" fmla="*/ 139 w 926"/>
                              <a:gd name="T57" fmla="*/ 72 h 1368"/>
                              <a:gd name="T58" fmla="*/ 144 w 926"/>
                              <a:gd name="T59" fmla="*/ 81 h 1368"/>
                              <a:gd name="T60" fmla="*/ 153 w 926"/>
                              <a:gd name="T61" fmla="*/ 81 h 1368"/>
                              <a:gd name="T62" fmla="*/ 153 w 926"/>
                              <a:gd name="T63" fmla="*/ 86 h 1368"/>
                              <a:gd name="T64" fmla="*/ 163 w 926"/>
                              <a:gd name="T65" fmla="*/ 86 h 1368"/>
                              <a:gd name="T66" fmla="*/ 163 w 926"/>
                              <a:gd name="T67" fmla="*/ 91 h 1368"/>
                              <a:gd name="T68" fmla="*/ 172 w 926"/>
                              <a:gd name="T69" fmla="*/ 91 h 1368"/>
                              <a:gd name="T70" fmla="*/ 172 w 926"/>
                              <a:gd name="T71" fmla="*/ 96 h 1368"/>
                              <a:gd name="T72" fmla="*/ 182 w 926"/>
                              <a:gd name="T73" fmla="*/ 96 h 1368"/>
                              <a:gd name="T74" fmla="*/ 182 w 926"/>
                              <a:gd name="T75" fmla="*/ 100 h 1368"/>
                              <a:gd name="T76" fmla="*/ 192 w 926"/>
                              <a:gd name="T77" fmla="*/ 100 h 1368"/>
                              <a:gd name="T78" fmla="*/ 192 w 926"/>
                              <a:gd name="T79" fmla="*/ 105 h 1368"/>
                              <a:gd name="T80" fmla="*/ 201 w 926"/>
                              <a:gd name="T81" fmla="*/ 105 h 1368"/>
                              <a:gd name="T82" fmla="*/ 206 w 926"/>
                              <a:gd name="T83" fmla="*/ 115 h 1368"/>
                              <a:gd name="T84" fmla="*/ 206 w 926"/>
                              <a:gd name="T85" fmla="*/ 1358 h 1368"/>
                              <a:gd name="T86" fmla="*/ 446 w 926"/>
                              <a:gd name="T87" fmla="*/ 1358 h 1368"/>
                              <a:gd name="T88" fmla="*/ 446 w 926"/>
                              <a:gd name="T89" fmla="*/ 1363 h 1368"/>
                              <a:gd name="T90" fmla="*/ 686 w 926"/>
                              <a:gd name="T91" fmla="*/ 1363 h 1368"/>
                              <a:gd name="T92" fmla="*/ 686 w 926"/>
                              <a:gd name="T93" fmla="*/ 1368 h 1368"/>
                              <a:gd name="T94" fmla="*/ 926 w 926"/>
                              <a:gd name="T95" fmla="*/ 1368 h 1368"/>
                              <a:gd name="T96" fmla="*/ 926 w 926"/>
                              <a:gd name="T97" fmla="*/ 0 h 1368"/>
                              <a:gd name="T98" fmla="*/ 0 w 926"/>
                              <a:gd name="T99" fmla="*/ 0 h 13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26" h="1368">
                                <a:moveTo>
                                  <a:pt x="0" y="0"/>
                                </a:moveTo>
                                <a:lnTo>
                                  <a:pt x="0" y="4"/>
                                </a:lnTo>
                                <a:lnTo>
                                  <a:pt x="9" y="4"/>
                                </a:lnTo>
                                <a:lnTo>
                                  <a:pt x="9" y="9"/>
                                </a:lnTo>
                                <a:lnTo>
                                  <a:pt x="19" y="9"/>
                                </a:lnTo>
                                <a:lnTo>
                                  <a:pt x="19" y="14"/>
                                </a:lnTo>
                                <a:lnTo>
                                  <a:pt x="28" y="14"/>
                                </a:lnTo>
                                <a:lnTo>
                                  <a:pt x="28" y="19"/>
                                </a:lnTo>
                                <a:lnTo>
                                  <a:pt x="38" y="19"/>
                                </a:lnTo>
                                <a:lnTo>
                                  <a:pt x="38" y="24"/>
                                </a:lnTo>
                                <a:lnTo>
                                  <a:pt x="48" y="24"/>
                                </a:lnTo>
                                <a:lnTo>
                                  <a:pt x="48" y="28"/>
                                </a:lnTo>
                                <a:lnTo>
                                  <a:pt x="57" y="28"/>
                                </a:lnTo>
                                <a:lnTo>
                                  <a:pt x="57" y="33"/>
                                </a:lnTo>
                                <a:lnTo>
                                  <a:pt x="67" y="33"/>
                                </a:lnTo>
                                <a:lnTo>
                                  <a:pt x="72" y="43"/>
                                </a:lnTo>
                                <a:lnTo>
                                  <a:pt x="81" y="43"/>
                                </a:lnTo>
                                <a:lnTo>
                                  <a:pt x="81" y="48"/>
                                </a:lnTo>
                                <a:lnTo>
                                  <a:pt x="91" y="48"/>
                                </a:lnTo>
                                <a:lnTo>
                                  <a:pt x="91" y="52"/>
                                </a:lnTo>
                                <a:lnTo>
                                  <a:pt x="100" y="52"/>
                                </a:lnTo>
                                <a:lnTo>
                                  <a:pt x="100" y="57"/>
                                </a:lnTo>
                                <a:lnTo>
                                  <a:pt x="110" y="57"/>
                                </a:lnTo>
                                <a:lnTo>
                                  <a:pt x="110" y="62"/>
                                </a:lnTo>
                                <a:lnTo>
                                  <a:pt x="120" y="62"/>
                                </a:lnTo>
                                <a:lnTo>
                                  <a:pt x="120" y="67"/>
                                </a:lnTo>
                                <a:lnTo>
                                  <a:pt x="129" y="67"/>
                                </a:lnTo>
                                <a:lnTo>
                                  <a:pt x="129" y="72"/>
                                </a:lnTo>
                                <a:lnTo>
                                  <a:pt x="139" y="72"/>
                                </a:lnTo>
                                <a:lnTo>
                                  <a:pt x="144" y="81"/>
                                </a:lnTo>
                                <a:lnTo>
                                  <a:pt x="153" y="81"/>
                                </a:lnTo>
                                <a:lnTo>
                                  <a:pt x="153" y="86"/>
                                </a:lnTo>
                                <a:lnTo>
                                  <a:pt x="163" y="86"/>
                                </a:lnTo>
                                <a:lnTo>
                                  <a:pt x="163" y="91"/>
                                </a:lnTo>
                                <a:lnTo>
                                  <a:pt x="172" y="91"/>
                                </a:lnTo>
                                <a:lnTo>
                                  <a:pt x="172" y="96"/>
                                </a:lnTo>
                                <a:lnTo>
                                  <a:pt x="182" y="96"/>
                                </a:lnTo>
                                <a:lnTo>
                                  <a:pt x="182" y="100"/>
                                </a:lnTo>
                                <a:lnTo>
                                  <a:pt x="192" y="100"/>
                                </a:lnTo>
                                <a:lnTo>
                                  <a:pt x="192" y="105"/>
                                </a:lnTo>
                                <a:lnTo>
                                  <a:pt x="201" y="105"/>
                                </a:lnTo>
                                <a:lnTo>
                                  <a:pt x="206" y="115"/>
                                </a:lnTo>
                                <a:lnTo>
                                  <a:pt x="206" y="1358"/>
                                </a:lnTo>
                                <a:lnTo>
                                  <a:pt x="446" y="1358"/>
                                </a:lnTo>
                                <a:lnTo>
                                  <a:pt x="446" y="1363"/>
                                </a:lnTo>
                                <a:lnTo>
                                  <a:pt x="686" y="1363"/>
                                </a:lnTo>
                                <a:lnTo>
                                  <a:pt x="686" y="1368"/>
                                </a:lnTo>
                                <a:lnTo>
                                  <a:pt x="926" y="1368"/>
                                </a:lnTo>
                                <a:lnTo>
                                  <a:pt x="926"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8" name="Line 2987"/>
                        <wps:cNvCnPr/>
                        <wps:spPr bwMode="auto">
                          <a:xfrm flipV="1">
                            <a:off x="3014166" y="238601"/>
                            <a:ext cx="2367" cy="23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49" name="Freeform 2988"/>
                        <wps:cNvSpPr>
                          <a:spLocks/>
                        </wps:cNvSpPr>
                        <wps:spPr bwMode="auto">
                          <a:xfrm>
                            <a:off x="3014166" y="238601"/>
                            <a:ext cx="100346" cy="172797"/>
                          </a:xfrm>
                          <a:custGeom>
                            <a:avLst/>
                            <a:gdLst>
                              <a:gd name="T0" fmla="*/ 0 w 212"/>
                              <a:gd name="T1" fmla="*/ 360 h 365"/>
                              <a:gd name="T2" fmla="*/ 10 w 212"/>
                              <a:gd name="T3" fmla="*/ 350 h 365"/>
                              <a:gd name="T4" fmla="*/ 15 w 212"/>
                              <a:gd name="T5" fmla="*/ 341 h 365"/>
                              <a:gd name="T6" fmla="*/ 20 w 212"/>
                              <a:gd name="T7" fmla="*/ 331 h 365"/>
                              <a:gd name="T8" fmla="*/ 29 w 212"/>
                              <a:gd name="T9" fmla="*/ 317 h 365"/>
                              <a:gd name="T10" fmla="*/ 34 w 212"/>
                              <a:gd name="T11" fmla="*/ 307 h 365"/>
                              <a:gd name="T12" fmla="*/ 44 w 212"/>
                              <a:gd name="T13" fmla="*/ 293 h 365"/>
                              <a:gd name="T14" fmla="*/ 48 w 212"/>
                              <a:gd name="T15" fmla="*/ 283 h 365"/>
                              <a:gd name="T16" fmla="*/ 53 w 212"/>
                              <a:gd name="T17" fmla="*/ 274 h 365"/>
                              <a:gd name="T18" fmla="*/ 63 w 212"/>
                              <a:gd name="T19" fmla="*/ 259 h 365"/>
                              <a:gd name="T20" fmla="*/ 68 w 212"/>
                              <a:gd name="T21" fmla="*/ 250 h 365"/>
                              <a:gd name="T22" fmla="*/ 72 w 212"/>
                              <a:gd name="T23" fmla="*/ 240 h 365"/>
                              <a:gd name="T24" fmla="*/ 82 w 212"/>
                              <a:gd name="T25" fmla="*/ 226 h 365"/>
                              <a:gd name="T26" fmla="*/ 87 w 212"/>
                              <a:gd name="T27" fmla="*/ 216 h 365"/>
                              <a:gd name="T28" fmla="*/ 96 w 212"/>
                              <a:gd name="T29" fmla="*/ 202 h 365"/>
                              <a:gd name="T30" fmla="*/ 101 w 212"/>
                              <a:gd name="T31" fmla="*/ 192 h 365"/>
                              <a:gd name="T32" fmla="*/ 106 w 212"/>
                              <a:gd name="T33" fmla="*/ 182 h 365"/>
                              <a:gd name="T34" fmla="*/ 116 w 212"/>
                              <a:gd name="T35" fmla="*/ 168 h 365"/>
                              <a:gd name="T36" fmla="*/ 120 w 212"/>
                              <a:gd name="T37" fmla="*/ 158 h 365"/>
                              <a:gd name="T38" fmla="*/ 125 w 212"/>
                              <a:gd name="T39" fmla="*/ 149 h 365"/>
                              <a:gd name="T40" fmla="*/ 135 w 212"/>
                              <a:gd name="T41" fmla="*/ 134 h 365"/>
                              <a:gd name="T42" fmla="*/ 140 w 212"/>
                              <a:gd name="T43" fmla="*/ 125 h 365"/>
                              <a:gd name="T44" fmla="*/ 149 w 212"/>
                              <a:gd name="T45" fmla="*/ 110 h 365"/>
                              <a:gd name="T46" fmla="*/ 154 w 212"/>
                              <a:gd name="T47" fmla="*/ 101 h 365"/>
                              <a:gd name="T48" fmla="*/ 159 w 212"/>
                              <a:gd name="T49" fmla="*/ 91 h 365"/>
                              <a:gd name="T50" fmla="*/ 168 w 212"/>
                              <a:gd name="T51" fmla="*/ 77 h 365"/>
                              <a:gd name="T52" fmla="*/ 173 w 212"/>
                              <a:gd name="T53" fmla="*/ 67 h 365"/>
                              <a:gd name="T54" fmla="*/ 178 w 212"/>
                              <a:gd name="T55" fmla="*/ 58 h 365"/>
                              <a:gd name="T56" fmla="*/ 188 w 212"/>
                              <a:gd name="T57" fmla="*/ 43 h 365"/>
                              <a:gd name="T58" fmla="*/ 192 w 212"/>
                              <a:gd name="T59" fmla="*/ 34 h 365"/>
                              <a:gd name="T60" fmla="*/ 197 w 212"/>
                              <a:gd name="T61" fmla="*/ 24 h 365"/>
                              <a:gd name="T62" fmla="*/ 207 w 212"/>
                              <a:gd name="T63" fmla="*/ 10 h 365"/>
                              <a:gd name="T64" fmla="*/ 212 w 212"/>
                              <a:gd name="T65" fmla="*/ 0 h 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2" h="365">
                                <a:moveTo>
                                  <a:pt x="0" y="365"/>
                                </a:moveTo>
                                <a:lnTo>
                                  <a:pt x="0" y="360"/>
                                </a:lnTo>
                                <a:lnTo>
                                  <a:pt x="5" y="355"/>
                                </a:lnTo>
                                <a:lnTo>
                                  <a:pt x="10" y="350"/>
                                </a:lnTo>
                                <a:lnTo>
                                  <a:pt x="10" y="346"/>
                                </a:lnTo>
                                <a:lnTo>
                                  <a:pt x="15" y="341"/>
                                </a:lnTo>
                                <a:lnTo>
                                  <a:pt x="15" y="336"/>
                                </a:lnTo>
                                <a:lnTo>
                                  <a:pt x="20" y="331"/>
                                </a:lnTo>
                                <a:lnTo>
                                  <a:pt x="20" y="326"/>
                                </a:lnTo>
                                <a:lnTo>
                                  <a:pt x="29" y="317"/>
                                </a:lnTo>
                                <a:lnTo>
                                  <a:pt x="29" y="312"/>
                                </a:lnTo>
                                <a:lnTo>
                                  <a:pt x="34" y="307"/>
                                </a:lnTo>
                                <a:lnTo>
                                  <a:pt x="34" y="302"/>
                                </a:lnTo>
                                <a:lnTo>
                                  <a:pt x="44" y="293"/>
                                </a:lnTo>
                                <a:lnTo>
                                  <a:pt x="44" y="288"/>
                                </a:lnTo>
                                <a:lnTo>
                                  <a:pt x="48" y="283"/>
                                </a:lnTo>
                                <a:lnTo>
                                  <a:pt x="48" y="278"/>
                                </a:lnTo>
                                <a:lnTo>
                                  <a:pt x="53" y="274"/>
                                </a:lnTo>
                                <a:lnTo>
                                  <a:pt x="53" y="269"/>
                                </a:lnTo>
                                <a:lnTo>
                                  <a:pt x="63" y="259"/>
                                </a:lnTo>
                                <a:lnTo>
                                  <a:pt x="63" y="254"/>
                                </a:lnTo>
                                <a:lnTo>
                                  <a:pt x="68" y="250"/>
                                </a:lnTo>
                                <a:lnTo>
                                  <a:pt x="68" y="245"/>
                                </a:lnTo>
                                <a:lnTo>
                                  <a:pt x="72" y="240"/>
                                </a:lnTo>
                                <a:lnTo>
                                  <a:pt x="72" y="235"/>
                                </a:lnTo>
                                <a:lnTo>
                                  <a:pt x="82" y="226"/>
                                </a:lnTo>
                                <a:lnTo>
                                  <a:pt x="82" y="221"/>
                                </a:lnTo>
                                <a:lnTo>
                                  <a:pt x="87" y="216"/>
                                </a:lnTo>
                                <a:lnTo>
                                  <a:pt x="87" y="211"/>
                                </a:lnTo>
                                <a:lnTo>
                                  <a:pt x="96" y="202"/>
                                </a:lnTo>
                                <a:lnTo>
                                  <a:pt x="96" y="197"/>
                                </a:lnTo>
                                <a:lnTo>
                                  <a:pt x="101" y="192"/>
                                </a:lnTo>
                                <a:lnTo>
                                  <a:pt x="101" y="187"/>
                                </a:lnTo>
                                <a:lnTo>
                                  <a:pt x="106" y="182"/>
                                </a:lnTo>
                                <a:lnTo>
                                  <a:pt x="106" y="178"/>
                                </a:lnTo>
                                <a:lnTo>
                                  <a:pt x="116" y="168"/>
                                </a:lnTo>
                                <a:lnTo>
                                  <a:pt x="116" y="163"/>
                                </a:lnTo>
                                <a:lnTo>
                                  <a:pt x="120" y="158"/>
                                </a:lnTo>
                                <a:lnTo>
                                  <a:pt x="120" y="154"/>
                                </a:lnTo>
                                <a:lnTo>
                                  <a:pt x="125" y="149"/>
                                </a:lnTo>
                                <a:lnTo>
                                  <a:pt x="125" y="144"/>
                                </a:lnTo>
                                <a:lnTo>
                                  <a:pt x="135" y="134"/>
                                </a:lnTo>
                                <a:lnTo>
                                  <a:pt x="135" y="130"/>
                                </a:lnTo>
                                <a:lnTo>
                                  <a:pt x="140" y="125"/>
                                </a:lnTo>
                                <a:lnTo>
                                  <a:pt x="140" y="120"/>
                                </a:lnTo>
                                <a:lnTo>
                                  <a:pt x="149" y="110"/>
                                </a:lnTo>
                                <a:lnTo>
                                  <a:pt x="149" y="106"/>
                                </a:lnTo>
                                <a:lnTo>
                                  <a:pt x="154" y="101"/>
                                </a:lnTo>
                                <a:lnTo>
                                  <a:pt x="154" y="96"/>
                                </a:lnTo>
                                <a:lnTo>
                                  <a:pt x="159" y="91"/>
                                </a:lnTo>
                                <a:lnTo>
                                  <a:pt x="159" y="86"/>
                                </a:lnTo>
                                <a:lnTo>
                                  <a:pt x="168" y="77"/>
                                </a:lnTo>
                                <a:lnTo>
                                  <a:pt x="168" y="72"/>
                                </a:lnTo>
                                <a:lnTo>
                                  <a:pt x="173" y="67"/>
                                </a:lnTo>
                                <a:lnTo>
                                  <a:pt x="173" y="62"/>
                                </a:lnTo>
                                <a:lnTo>
                                  <a:pt x="178" y="58"/>
                                </a:lnTo>
                                <a:lnTo>
                                  <a:pt x="178" y="53"/>
                                </a:lnTo>
                                <a:lnTo>
                                  <a:pt x="188" y="43"/>
                                </a:lnTo>
                                <a:lnTo>
                                  <a:pt x="188" y="38"/>
                                </a:lnTo>
                                <a:lnTo>
                                  <a:pt x="192" y="34"/>
                                </a:lnTo>
                                <a:lnTo>
                                  <a:pt x="192" y="29"/>
                                </a:lnTo>
                                <a:lnTo>
                                  <a:pt x="197" y="24"/>
                                </a:lnTo>
                                <a:lnTo>
                                  <a:pt x="197" y="19"/>
                                </a:lnTo>
                                <a:lnTo>
                                  <a:pt x="207" y="10"/>
                                </a:lnTo>
                                <a:lnTo>
                                  <a:pt x="207" y="5"/>
                                </a:lnTo>
                                <a:lnTo>
                                  <a:pt x="21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0" name="Freeform 2989"/>
                        <wps:cNvSpPr>
                          <a:spLocks/>
                        </wps:cNvSpPr>
                        <wps:spPr bwMode="auto">
                          <a:xfrm>
                            <a:off x="3014166" y="238601"/>
                            <a:ext cx="197852" cy="343226"/>
                          </a:xfrm>
                          <a:custGeom>
                            <a:avLst/>
                            <a:gdLst>
                              <a:gd name="T0" fmla="*/ 5 w 418"/>
                              <a:gd name="T1" fmla="*/ 715 h 725"/>
                              <a:gd name="T2" fmla="*/ 10 w 418"/>
                              <a:gd name="T3" fmla="*/ 701 h 725"/>
                              <a:gd name="T4" fmla="*/ 20 w 418"/>
                              <a:gd name="T5" fmla="*/ 686 h 725"/>
                              <a:gd name="T6" fmla="*/ 29 w 418"/>
                              <a:gd name="T7" fmla="*/ 672 h 725"/>
                              <a:gd name="T8" fmla="*/ 39 w 418"/>
                              <a:gd name="T9" fmla="*/ 653 h 725"/>
                              <a:gd name="T10" fmla="*/ 48 w 418"/>
                              <a:gd name="T11" fmla="*/ 638 h 725"/>
                              <a:gd name="T12" fmla="*/ 58 w 418"/>
                              <a:gd name="T13" fmla="*/ 619 h 725"/>
                              <a:gd name="T14" fmla="*/ 72 w 418"/>
                              <a:gd name="T15" fmla="*/ 600 h 725"/>
                              <a:gd name="T16" fmla="*/ 77 w 418"/>
                              <a:gd name="T17" fmla="*/ 586 h 725"/>
                              <a:gd name="T18" fmla="*/ 92 w 418"/>
                              <a:gd name="T19" fmla="*/ 566 h 725"/>
                              <a:gd name="T20" fmla="*/ 96 w 418"/>
                              <a:gd name="T21" fmla="*/ 552 h 725"/>
                              <a:gd name="T22" fmla="*/ 111 w 418"/>
                              <a:gd name="T23" fmla="*/ 533 h 725"/>
                              <a:gd name="T24" fmla="*/ 116 w 418"/>
                              <a:gd name="T25" fmla="*/ 518 h 725"/>
                              <a:gd name="T26" fmla="*/ 130 w 418"/>
                              <a:gd name="T27" fmla="*/ 499 h 725"/>
                              <a:gd name="T28" fmla="*/ 135 w 418"/>
                              <a:gd name="T29" fmla="*/ 485 h 725"/>
                              <a:gd name="T30" fmla="*/ 149 w 418"/>
                              <a:gd name="T31" fmla="*/ 466 h 725"/>
                              <a:gd name="T32" fmla="*/ 154 w 418"/>
                              <a:gd name="T33" fmla="*/ 451 h 725"/>
                              <a:gd name="T34" fmla="*/ 168 w 418"/>
                              <a:gd name="T35" fmla="*/ 432 h 725"/>
                              <a:gd name="T36" fmla="*/ 173 w 418"/>
                              <a:gd name="T37" fmla="*/ 418 h 725"/>
                              <a:gd name="T38" fmla="*/ 188 w 418"/>
                              <a:gd name="T39" fmla="*/ 398 h 725"/>
                              <a:gd name="T40" fmla="*/ 197 w 418"/>
                              <a:gd name="T41" fmla="*/ 379 h 725"/>
                              <a:gd name="T42" fmla="*/ 207 w 418"/>
                              <a:gd name="T43" fmla="*/ 365 h 725"/>
                              <a:gd name="T44" fmla="*/ 216 w 418"/>
                              <a:gd name="T45" fmla="*/ 346 h 725"/>
                              <a:gd name="T46" fmla="*/ 226 w 418"/>
                              <a:gd name="T47" fmla="*/ 331 h 725"/>
                              <a:gd name="T48" fmla="*/ 236 w 418"/>
                              <a:gd name="T49" fmla="*/ 312 h 725"/>
                              <a:gd name="T50" fmla="*/ 250 w 418"/>
                              <a:gd name="T51" fmla="*/ 293 h 725"/>
                              <a:gd name="T52" fmla="*/ 255 w 418"/>
                              <a:gd name="T53" fmla="*/ 278 h 725"/>
                              <a:gd name="T54" fmla="*/ 269 w 418"/>
                              <a:gd name="T55" fmla="*/ 259 h 725"/>
                              <a:gd name="T56" fmla="*/ 274 w 418"/>
                              <a:gd name="T57" fmla="*/ 245 h 725"/>
                              <a:gd name="T58" fmla="*/ 288 w 418"/>
                              <a:gd name="T59" fmla="*/ 226 h 725"/>
                              <a:gd name="T60" fmla="*/ 293 w 418"/>
                              <a:gd name="T61" fmla="*/ 211 h 725"/>
                              <a:gd name="T62" fmla="*/ 308 w 418"/>
                              <a:gd name="T63" fmla="*/ 192 h 725"/>
                              <a:gd name="T64" fmla="*/ 312 w 418"/>
                              <a:gd name="T65" fmla="*/ 178 h 725"/>
                              <a:gd name="T66" fmla="*/ 327 w 418"/>
                              <a:gd name="T67" fmla="*/ 158 h 725"/>
                              <a:gd name="T68" fmla="*/ 332 w 418"/>
                              <a:gd name="T69" fmla="*/ 144 h 725"/>
                              <a:gd name="T70" fmla="*/ 346 w 418"/>
                              <a:gd name="T71" fmla="*/ 125 h 725"/>
                              <a:gd name="T72" fmla="*/ 351 w 418"/>
                              <a:gd name="T73" fmla="*/ 110 h 725"/>
                              <a:gd name="T74" fmla="*/ 365 w 418"/>
                              <a:gd name="T75" fmla="*/ 91 h 725"/>
                              <a:gd name="T76" fmla="*/ 375 w 418"/>
                              <a:gd name="T77" fmla="*/ 72 h 725"/>
                              <a:gd name="T78" fmla="*/ 384 w 418"/>
                              <a:gd name="T79" fmla="*/ 58 h 725"/>
                              <a:gd name="T80" fmla="*/ 394 w 418"/>
                              <a:gd name="T81" fmla="*/ 38 h 725"/>
                              <a:gd name="T82" fmla="*/ 403 w 418"/>
                              <a:gd name="T83" fmla="*/ 24 h 725"/>
                              <a:gd name="T84" fmla="*/ 413 w 418"/>
                              <a:gd name="T85" fmla="*/ 5 h 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18" h="725">
                                <a:moveTo>
                                  <a:pt x="0" y="725"/>
                                </a:moveTo>
                                <a:lnTo>
                                  <a:pt x="0" y="720"/>
                                </a:lnTo>
                                <a:lnTo>
                                  <a:pt x="5" y="715"/>
                                </a:lnTo>
                                <a:lnTo>
                                  <a:pt x="5" y="710"/>
                                </a:lnTo>
                                <a:lnTo>
                                  <a:pt x="10" y="706"/>
                                </a:lnTo>
                                <a:lnTo>
                                  <a:pt x="10" y="701"/>
                                </a:lnTo>
                                <a:lnTo>
                                  <a:pt x="15" y="696"/>
                                </a:lnTo>
                                <a:lnTo>
                                  <a:pt x="20" y="691"/>
                                </a:lnTo>
                                <a:lnTo>
                                  <a:pt x="20" y="686"/>
                                </a:lnTo>
                                <a:lnTo>
                                  <a:pt x="24" y="682"/>
                                </a:lnTo>
                                <a:lnTo>
                                  <a:pt x="24" y="677"/>
                                </a:lnTo>
                                <a:lnTo>
                                  <a:pt x="29" y="672"/>
                                </a:lnTo>
                                <a:lnTo>
                                  <a:pt x="29" y="667"/>
                                </a:lnTo>
                                <a:lnTo>
                                  <a:pt x="39" y="658"/>
                                </a:lnTo>
                                <a:lnTo>
                                  <a:pt x="39" y="653"/>
                                </a:lnTo>
                                <a:lnTo>
                                  <a:pt x="44" y="648"/>
                                </a:lnTo>
                                <a:lnTo>
                                  <a:pt x="44" y="643"/>
                                </a:lnTo>
                                <a:lnTo>
                                  <a:pt x="48" y="638"/>
                                </a:lnTo>
                                <a:lnTo>
                                  <a:pt x="48" y="634"/>
                                </a:lnTo>
                                <a:lnTo>
                                  <a:pt x="58" y="624"/>
                                </a:lnTo>
                                <a:lnTo>
                                  <a:pt x="58" y="619"/>
                                </a:lnTo>
                                <a:lnTo>
                                  <a:pt x="63" y="614"/>
                                </a:lnTo>
                                <a:lnTo>
                                  <a:pt x="63" y="610"/>
                                </a:lnTo>
                                <a:lnTo>
                                  <a:pt x="72" y="600"/>
                                </a:lnTo>
                                <a:lnTo>
                                  <a:pt x="72" y="595"/>
                                </a:lnTo>
                                <a:lnTo>
                                  <a:pt x="77" y="590"/>
                                </a:lnTo>
                                <a:lnTo>
                                  <a:pt x="77" y="586"/>
                                </a:lnTo>
                                <a:lnTo>
                                  <a:pt x="82" y="581"/>
                                </a:lnTo>
                                <a:lnTo>
                                  <a:pt x="82" y="576"/>
                                </a:lnTo>
                                <a:lnTo>
                                  <a:pt x="92" y="566"/>
                                </a:lnTo>
                                <a:lnTo>
                                  <a:pt x="92" y="562"/>
                                </a:lnTo>
                                <a:lnTo>
                                  <a:pt x="96" y="557"/>
                                </a:lnTo>
                                <a:lnTo>
                                  <a:pt x="96" y="552"/>
                                </a:lnTo>
                                <a:lnTo>
                                  <a:pt x="101" y="547"/>
                                </a:lnTo>
                                <a:lnTo>
                                  <a:pt x="101" y="542"/>
                                </a:lnTo>
                                <a:lnTo>
                                  <a:pt x="111" y="533"/>
                                </a:lnTo>
                                <a:lnTo>
                                  <a:pt x="111" y="528"/>
                                </a:lnTo>
                                <a:lnTo>
                                  <a:pt x="116" y="523"/>
                                </a:lnTo>
                                <a:lnTo>
                                  <a:pt x="116" y="518"/>
                                </a:lnTo>
                                <a:lnTo>
                                  <a:pt x="125" y="509"/>
                                </a:lnTo>
                                <a:lnTo>
                                  <a:pt x="125" y="504"/>
                                </a:lnTo>
                                <a:lnTo>
                                  <a:pt x="130" y="499"/>
                                </a:lnTo>
                                <a:lnTo>
                                  <a:pt x="130" y="494"/>
                                </a:lnTo>
                                <a:lnTo>
                                  <a:pt x="135" y="490"/>
                                </a:lnTo>
                                <a:lnTo>
                                  <a:pt x="135" y="485"/>
                                </a:lnTo>
                                <a:lnTo>
                                  <a:pt x="144" y="475"/>
                                </a:lnTo>
                                <a:lnTo>
                                  <a:pt x="144" y="470"/>
                                </a:lnTo>
                                <a:lnTo>
                                  <a:pt x="149" y="466"/>
                                </a:lnTo>
                                <a:lnTo>
                                  <a:pt x="149" y="461"/>
                                </a:lnTo>
                                <a:lnTo>
                                  <a:pt x="154" y="456"/>
                                </a:lnTo>
                                <a:lnTo>
                                  <a:pt x="154" y="451"/>
                                </a:lnTo>
                                <a:lnTo>
                                  <a:pt x="164" y="442"/>
                                </a:lnTo>
                                <a:lnTo>
                                  <a:pt x="164" y="437"/>
                                </a:lnTo>
                                <a:lnTo>
                                  <a:pt x="168" y="432"/>
                                </a:lnTo>
                                <a:lnTo>
                                  <a:pt x="168" y="427"/>
                                </a:lnTo>
                                <a:lnTo>
                                  <a:pt x="173" y="422"/>
                                </a:lnTo>
                                <a:lnTo>
                                  <a:pt x="173" y="418"/>
                                </a:lnTo>
                                <a:lnTo>
                                  <a:pt x="183" y="408"/>
                                </a:lnTo>
                                <a:lnTo>
                                  <a:pt x="183" y="403"/>
                                </a:lnTo>
                                <a:lnTo>
                                  <a:pt x="188" y="398"/>
                                </a:lnTo>
                                <a:lnTo>
                                  <a:pt x="188" y="394"/>
                                </a:lnTo>
                                <a:lnTo>
                                  <a:pt x="197" y="384"/>
                                </a:lnTo>
                                <a:lnTo>
                                  <a:pt x="197" y="379"/>
                                </a:lnTo>
                                <a:lnTo>
                                  <a:pt x="202" y="374"/>
                                </a:lnTo>
                                <a:lnTo>
                                  <a:pt x="202" y="370"/>
                                </a:lnTo>
                                <a:lnTo>
                                  <a:pt x="207" y="365"/>
                                </a:lnTo>
                                <a:lnTo>
                                  <a:pt x="207" y="360"/>
                                </a:lnTo>
                                <a:lnTo>
                                  <a:pt x="216" y="350"/>
                                </a:lnTo>
                                <a:lnTo>
                                  <a:pt x="216" y="346"/>
                                </a:lnTo>
                                <a:lnTo>
                                  <a:pt x="221" y="341"/>
                                </a:lnTo>
                                <a:lnTo>
                                  <a:pt x="221" y="336"/>
                                </a:lnTo>
                                <a:lnTo>
                                  <a:pt x="226" y="331"/>
                                </a:lnTo>
                                <a:lnTo>
                                  <a:pt x="226" y="326"/>
                                </a:lnTo>
                                <a:lnTo>
                                  <a:pt x="236" y="317"/>
                                </a:lnTo>
                                <a:lnTo>
                                  <a:pt x="236" y="312"/>
                                </a:lnTo>
                                <a:lnTo>
                                  <a:pt x="240" y="307"/>
                                </a:lnTo>
                                <a:lnTo>
                                  <a:pt x="240" y="302"/>
                                </a:lnTo>
                                <a:lnTo>
                                  <a:pt x="250" y="293"/>
                                </a:lnTo>
                                <a:lnTo>
                                  <a:pt x="250" y="288"/>
                                </a:lnTo>
                                <a:lnTo>
                                  <a:pt x="255" y="283"/>
                                </a:lnTo>
                                <a:lnTo>
                                  <a:pt x="255" y="278"/>
                                </a:lnTo>
                                <a:lnTo>
                                  <a:pt x="260" y="274"/>
                                </a:lnTo>
                                <a:lnTo>
                                  <a:pt x="260" y="269"/>
                                </a:lnTo>
                                <a:lnTo>
                                  <a:pt x="269" y="259"/>
                                </a:lnTo>
                                <a:lnTo>
                                  <a:pt x="269" y="254"/>
                                </a:lnTo>
                                <a:lnTo>
                                  <a:pt x="274" y="250"/>
                                </a:lnTo>
                                <a:lnTo>
                                  <a:pt x="274" y="245"/>
                                </a:lnTo>
                                <a:lnTo>
                                  <a:pt x="279" y="240"/>
                                </a:lnTo>
                                <a:lnTo>
                                  <a:pt x="279" y="235"/>
                                </a:lnTo>
                                <a:lnTo>
                                  <a:pt x="288" y="226"/>
                                </a:lnTo>
                                <a:lnTo>
                                  <a:pt x="288" y="221"/>
                                </a:lnTo>
                                <a:lnTo>
                                  <a:pt x="293" y="216"/>
                                </a:lnTo>
                                <a:lnTo>
                                  <a:pt x="293" y="211"/>
                                </a:lnTo>
                                <a:lnTo>
                                  <a:pt x="303" y="202"/>
                                </a:lnTo>
                                <a:lnTo>
                                  <a:pt x="303" y="197"/>
                                </a:lnTo>
                                <a:lnTo>
                                  <a:pt x="308" y="192"/>
                                </a:lnTo>
                                <a:lnTo>
                                  <a:pt x="308" y="187"/>
                                </a:lnTo>
                                <a:lnTo>
                                  <a:pt x="312" y="182"/>
                                </a:lnTo>
                                <a:lnTo>
                                  <a:pt x="312" y="178"/>
                                </a:lnTo>
                                <a:lnTo>
                                  <a:pt x="322" y="168"/>
                                </a:lnTo>
                                <a:lnTo>
                                  <a:pt x="322" y="163"/>
                                </a:lnTo>
                                <a:lnTo>
                                  <a:pt x="327" y="158"/>
                                </a:lnTo>
                                <a:lnTo>
                                  <a:pt x="327" y="154"/>
                                </a:lnTo>
                                <a:lnTo>
                                  <a:pt x="332" y="149"/>
                                </a:lnTo>
                                <a:lnTo>
                                  <a:pt x="332" y="144"/>
                                </a:lnTo>
                                <a:lnTo>
                                  <a:pt x="341" y="134"/>
                                </a:lnTo>
                                <a:lnTo>
                                  <a:pt x="341" y="130"/>
                                </a:lnTo>
                                <a:lnTo>
                                  <a:pt x="346" y="125"/>
                                </a:lnTo>
                                <a:lnTo>
                                  <a:pt x="346" y="120"/>
                                </a:lnTo>
                                <a:lnTo>
                                  <a:pt x="351" y="115"/>
                                </a:lnTo>
                                <a:lnTo>
                                  <a:pt x="351" y="110"/>
                                </a:lnTo>
                                <a:lnTo>
                                  <a:pt x="360" y="101"/>
                                </a:lnTo>
                                <a:lnTo>
                                  <a:pt x="360" y="96"/>
                                </a:lnTo>
                                <a:lnTo>
                                  <a:pt x="365" y="91"/>
                                </a:lnTo>
                                <a:lnTo>
                                  <a:pt x="365" y="86"/>
                                </a:lnTo>
                                <a:lnTo>
                                  <a:pt x="375" y="77"/>
                                </a:lnTo>
                                <a:lnTo>
                                  <a:pt x="375" y="72"/>
                                </a:lnTo>
                                <a:lnTo>
                                  <a:pt x="379" y="67"/>
                                </a:lnTo>
                                <a:lnTo>
                                  <a:pt x="379" y="62"/>
                                </a:lnTo>
                                <a:lnTo>
                                  <a:pt x="384" y="58"/>
                                </a:lnTo>
                                <a:lnTo>
                                  <a:pt x="384" y="53"/>
                                </a:lnTo>
                                <a:lnTo>
                                  <a:pt x="394" y="43"/>
                                </a:lnTo>
                                <a:lnTo>
                                  <a:pt x="394" y="38"/>
                                </a:lnTo>
                                <a:lnTo>
                                  <a:pt x="399" y="34"/>
                                </a:lnTo>
                                <a:lnTo>
                                  <a:pt x="399" y="29"/>
                                </a:lnTo>
                                <a:lnTo>
                                  <a:pt x="403" y="24"/>
                                </a:lnTo>
                                <a:lnTo>
                                  <a:pt x="403" y="19"/>
                                </a:lnTo>
                                <a:lnTo>
                                  <a:pt x="413" y="10"/>
                                </a:lnTo>
                                <a:lnTo>
                                  <a:pt x="413" y="5"/>
                                </a:lnTo>
                                <a:lnTo>
                                  <a:pt x="41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1" name="Freeform 2990"/>
                        <wps:cNvSpPr>
                          <a:spLocks/>
                        </wps:cNvSpPr>
                        <wps:spPr bwMode="auto">
                          <a:xfrm>
                            <a:off x="3014166" y="238601"/>
                            <a:ext cx="295358" cy="511288"/>
                          </a:xfrm>
                          <a:custGeom>
                            <a:avLst/>
                            <a:gdLst>
                              <a:gd name="T0" fmla="*/ 10 w 624"/>
                              <a:gd name="T1" fmla="*/ 1066 h 1080"/>
                              <a:gd name="T2" fmla="*/ 20 w 624"/>
                              <a:gd name="T3" fmla="*/ 1046 h 1080"/>
                              <a:gd name="T4" fmla="*/ 34 w 624"/>
                              <a:gd name="T5" fmla="*/ 1022 h 1080"/>
                              <a:gd name="T6" fmla="*/ 48 w 624"/>
                              <a:gd name="T7" fmla="*/ 998 h 1080"/>
                              <a:gd name="T8" fmla="*/ 63 w 624"/>
                              <a:gd name="T9" fmla="*/ 974 h 1080"/>
                              <a:gd name="T10" fmla="*/ 72 w 624"/>
                              <a:gd name="T11" fmla="*/ 955 h 1080"/>
                              <a:gd name="T12" fmla="*/ 87 w 624"/>
                              <a:gd name="T13" fmla="*/ 931 h 1080"/>
                              <a:gd name="T14" fmla="*/ 101 w 624"/>
                              <a:gd name="T15" fmla="*/ 907 h 1080"/>
                              <a:gd name="T16" fmla="*/ 116 w 624"/>
                              <a:gd name="T17" fmla="*/ 883 h 1080"/>
                              <a:gd name="T18" fmla="*/ 125 w 624"/>
                              <a:gd name="T19" fmla="*/ 864 h 1080"/>
                              <a:gd name="T20" fmla="*/ 140 w 624"/>
                              <a:gd name="T21" fmla="*/ 840 h 1080"/>
                              <a:gd name="T22" fmla="*/ 154 w 624"/>
                              <a:gd name="T23" fmla="*/ 816 h 1080"/>
                              <a:gd name="T24" fmla="*/ 168 w 624"/>
                              <a:gd name="T25" fmla="*/ 792 h 1080"/>
                              <a:gd name="T26" fmla="*/ 178 w 624"/>
                              <a:gd name="T27" fmla="*/ 773 h 1080"/>
                              <a:gd name="T28" fmla="*/ 192 w 624"/>
                              <a:gd name="T29" fmla="*/ 749 h 1080"/>
                              <a:gd name="T30" fmla="*/ 207 w 624"/>
                              <a:gd name="T31" fmla="*/ 725 h 1080"/>
                              <a:gd name="T32" fmla="*/ 221 w 624"/>
                              <a:gd name="T33" fmla="*/ 701 h 1080"/>
                              <a:gd name="T34" fmla="*/ 231 w 624"/>
                              <a:gd name="T35" fmla="*/ 682 h 1080"/>
                              <a:gd name="T36" fmla="*/ 245 w 624"/>
                              <a:gd name="T37" fmla="*/ 658 h 1080"/>
                              <a:gd name="T38" fmla="*/ 260 w 624"/>
                              <a:gd name="T39" fmla="*/ 634 h 1080"/>
                              <a:gd name="T40" fmla="*/ 274 w 624"/>
                              <a:gd name="T41" fmla="*/ 610 h 1080"/>
                              <a:gd name="T42" fmla="*/ 284 w 624"/>
                              <a:gd name="T43" fmla="*/ 590 h 1080"/>
                              <a:gd name="T44" fmla="*/ 298 w 624"/>
                              <a:gd name="T45" fmla="*/ 566 h 1080"/>
                              <a:gd name="T46" fmla="*/ 312 w 624"/>
                              <a:gd name="T47" fmla="*/ 542 h 1080"/>
                              <a:gd name="T48" fmla="*/ 327 w 624"/>
                              <a:gd name="T49" fmla="*/ 518 h 1080"/>
                              <a:gd name="T50" fmla="*/ 336 w 624"/>
                              <a:gd name="T51" fmla="*/ 499 h 1080"/>
                              <a:gd name="T52" fmla="*/ 351 w 624"/>
                              <a:gd name="T53" fmla="*/ 475 h 1080"/>
                              <a:gd name="T54" fmla="*/ 365 w 624"/>
                              <a:gd name="T55" fmla="*/ 451 h 1080"/>
                              <a:gd name="T56" fmla="*/ 379 w 624"/>
                              <a:gd name="T57" fmla="*/ 427 h 1080"/>
                              <a:gd name="T58" fmla="*/ 389 w 624"/>
                              <a:gd name="T59" fmla="*/ 408 h 1080"/>
                              <a:gd name="T60" fmla="*/ 403 w 624"/>
                              <a:gd name="T61" fmla="*/ 384 h 1080"/>
                              <a:gd name="T62" fmla="*/ 418 w 624"/>
                              <a:gd name="T63" fmla="*/ 360 h 1080"/>
                              <a:gd name="T64" fmla="*/ 432 w 624"/>
                              <a:gd name="T65" fmla="*/ 336 h 1080"/>
                              <a:gd name="T66" fmla="*/ 442 w 624"/>
                              <a:gd name="T67" fmla="*/ 317 h 1080"/>
                              <a:gd name="T68" fmla="*/ 456 w 624"/>
                              <a:gd name="T69" fmla="*/ 293 h 1080"/>
                              <a:gd name="T70" fmla="*/ 471 w 624"/>
                              <a:gd name="T71" fmla="*/ 269 h 1080"/>
                              <a:gd name="T72" fmla="*/ 485 w 624"/>
                              <a:gd name="T73" fmla="*/ 245 h 1080"/>
                              <a:gd name="T74" fmla="*/ 495 w 624"/>
                              <a:gd name="T75" fmla="*/ 226 h 1080"/>
                              <a:gd name="T76" fmla="*/ 509 w 624"/>
                              <a:gd name="T77" fmla="*/ 202 h 1080"/>
                              <a:gd name="T78" fmla="*/ 523 w 624"/>
                              <a:gd name="T79" fmla="*/ 178 h 1080"/>
                              <a:gd name="T80" fmla="*/ 538 w 624"/>
                              <a:gd name="T81" fmla="*/ 154 h 1080"/>
                              <a:gd name="T82" fmla="*/ 547 w 624"/>
                              <a:gd name="T83" fmla="*/ 134 h 1080"/>
                              <a:gd name="T84" fmla="*/ 562 w 624"/>
                              <a:gd name="T85" fmla="*/ 110 h 1080"/>
                              <a:gd name="T86" fmla="*/ 576 w 624"/>
                              <a:gd name="T87" fmla="*/ 86 h 1080"/>
                              <a:gd name="T88" fmla="*/ 591 w 624"/>
                              <a:gd name="T89" fmla="*/ 62 h 1080"/>
                              <a:gd name="T90" fmla="*/ 600 w 624"/>
                              <a:gd name="T91" fmla="*/ 43 h 1080"/>
                              <a:gd name="T92" fmla="*/ 615 w 624"/>
                              <a:gd name="T93" fmla="*/ 19 h 1080"/>
                              <a:gd name="T94" fmla="*/ 624 w 624"/>
                              <a:gd name="T95" fmla="*/ 0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24" h="1080">
                                <a:moveTo>
                                  <a:pt x="0" y="1080"/>
                                </a:moveTo>
                                <a:lnTo>
                                  <a:pt x="0" y="1075"/>
                                </a:lnTo>
                                <a:lnTo>
                                  <a:pt x="5" y="1070"/>
                                </a:lnTo>
                                <a:lnTo>
                                  <a:pt x="10" y="1066"/>
                                </a:lnTo>
                                <a:lnTo>
                                  <a:pt x="10" y="1061"/>
                                </a:lnTo>
                                <a:lnTo>
                                  <a:pt x="15" y="1056"/>
                                </a:lnTo>
                                <a:lnTo>
                                  <a:pt x="15" y="1051"/>
                                </a:lnTo>
                                <a:lnTo>
                                  <a:pt x="20" y="1046"/>
                                </a:lnTo>
                                <a:lnTo>
                                  <a:pt x="20" y="1042"/>
                                </a:lnTo>
                                <a:lnTo>
                                  <a:pt x="29" y="1032"/>
                                </a:lnTo>
                                <a:lnTo>
                                  <a:pt x="29" y="1027"/>
                                </a:lnTo>
                                <a:lnTo>
                                  <a:pt x="34" y="1022"/>
                                </a:lnTo>
                                <a:lnTo>
                                  <a:pt x="34" y="1018"/>
                                </a:lnTo>
                                <a:lnTo>
                                  <a:pt x="39" y="1013"/>
                                </a:lnTo>
                                <a:lnTo>
                                  <a:pt x="39" y="1008"/>
                                </a:lnTo>
                                <a:lnTo>
                                  <a:pt x="48" y="998"/>
                                </a:lnTo>
                                <a:lnTo>
                                  <a:pt x="48" y="994"/>
                                </a:lnTo>
                                <a:lnTo>
                                  <a:pt x="53" y="989"/>
                                </a:lnTo>
                                <a:lnTo>
                                  <a:pt x="53" y="984"/>
                                </a:lnTo>
                                <a:lnTo>
                                  <a:pt x="63" y="974"/>
                                </a:lnTo>
                                <a:lnTo>
                                  <a:pt x="63" y="970"/>
                                </a:lnTo>
                                <a:lnTo>
                                  <a:pt x="68" y="965"/>
                                </a:lnTo>
                                <a:lnTo>
                                  <a:pt x="68" y="960"/>
                                </a:lnTo>
                                <a:lnTo>
                                  <a:pt x="72" y="955"/>
                                </a:lnTo>
                                <a:lnTo>
                                  <a:pt x="72" y="950"/>
                                </a:lnTo>
                                <a:lnTo>
                                  <a:pt x="82" y="941"/>
                                </a:lnTo>
                                <a:lnTo>
                                  <a:pt x="82" y="936"/>
                                </a:lnTo>
                                <a:lnTo>
                                  <a:pt x="87" y="931"/>
                                </a:lnTo>
                                <a:lnTo>
                                  <a:pt x="87" y="926"/>
                                </a:lnTo>
                                <a:lnTo>
                                  <a:pt x="92" y="922"/>
                                </a:lnTo>
                                <a:lnTo>
                                  <a:pt x="92" y="917"/>
                                </a:lnTo>
                                <a:lnTo>
                                  <a:pt x="101" y="907"/>
                                </a:lnTo>
                                <a:lnTo>
                                  <a:pt x="101" y="902"/>
                                </a:lnTo>
                                <a:lnTo>
                                  <a:pt x="106" y="898"/>
                                </a:lnTo>
                                <a:lnTo>
                                  <a:pt x="106" y="893"/>
                                </a:lnTo>
                                <a:lnTo>
                                  <a:pt x="116" y="883"/>
                                </a:lnTo>
                                <a:lnTo>
                                  <a:pt x="116" y="878"/>
                                </a:lnTo>
                                <a:lnTo>
                                  <a:pt x="120" y="874"/>
                                </a:lnTo>
                                <a:lnTo>
                                  <a:pt x="120" y="869"/>
                                </a:lnTo>
                                <a:lnTo>
                                  <a:pt x="125" y="864"/>
                                </a:lnTo>
                                <a:lnTo>
                                  <a:pt x="125" y="859"/>
                                </a:lnTo>
                                <a:lnTo>
                                  <a:pt x="135" y="850"/>
                                </a:lnTo>
                                <a:lnTo>
                                  <a:pt x="135" y="845"/>
                                </a:lnTo>
                                <a:lnTo>
                                  <a:pt x="140" y="840"/>
                                </a:lnTo>
                                <a:lnTo>
                                  <a:pt x="140" y="835"/>
                                </a:lnTo>
                                <a:lnTo>
                                  <a:pt x="144" y="830"/>
                                </a:lnTo>
                                <a:lnTo>
                                  <a:pt x="144" y="826"/>
                                </a:lnTo>
                                <a:lnTo>
                                  <a:pt x="154" y="816"/>
                                </a:lnTo>
                                <a:lnTo>
                                  <a:pt x="154" y="811"/>
                                </a:lnTo>
                                <a:lnTo>
                                  <a:pt x="159" y="806"/>
                                </a:lnTo>
                                <a:lnTo>
                                  <a:pt x="159" y="802"/>
                                </a:lnTo>
                                <a:lnTo>
                                  <a:pt x="168" y="792"/>
                                </a:lnTo>
                                <a:lnTo>
                                  <a:pt x="168" y="787"/>
                                </a:lnTo>
                                <a:lnTo>
                                  <a:pt x="173" y="782"/>
                                </a:lnTo>
                                <a:lnTo>
                                  <a:pt x="173" y="778"/>
                                </a:lnTo>
                                <a:lnTo>
                                  <a:pt x="178" y="773"/>
                                </a:lnTo>
                                <a:lnTo>
                                  <a:pt x="178" y="768"/>
                                </a:lnTo>
                                <a:lnTo>
                                  <a:pt x="188" y="758"/>
                                </a:lnTo>
                                <a:lnTo>
                                  <a:pt x="188" y="754"/>
                                </a:lnTo>
                                <a:lnTo>
                                  <a:pt x="192" y="749"/>
                                </a:lnTo>
                                <a:lnTo>
                                  <a:pt x="192" y="744"/>
                                </a:lnTo>
                                <a:lnTo>
                                  <a:pt x="197" y="739"/>
                                </a:lnTo>
                                <a:lnTo>
                                  <a:pt x="197" y="734"/>
                                </a:lnTo>
                                <a:lnTo>
                                  <a:pt x="207" y="725"/>
                                </a:lnTo>
                                <a:lnTo>
                                  <a:pt x="207" y="720"/>
                                </a:lnTo>
                                <a:lnTo>
                                  <a:pt x="212" y="715"/>
                                </a:lnTo>
                                <a:lnTo>
                                  <a:pt x="212" y="710"/>
                                </a:lnTo>
                                <a:lnTo>
                                  <a:pt x="221" y="701"/>
                                </a:lnTo>
                                <a:lnTo>
                                  <a:pt x="221" y="696"/>
                                </a:lnTo>
                                <a:lnTo>
                                  <a:pt x="226" y="691"/>
                                </a:lnTo>
                                <a:lnTo>
                                  <a:pt x="226" y="686"/>
                                </a:lnTo>
                                <a:lnTo>
                                  <a:pt x="231" y="682"/>
                                </a:lnTo>
                                <a:lnTo>
                                  <a:pt x="231" y="677"/>
                                </a:lnTo>
                                <a:lnTo>
                                  <a:pt x="240" y="667"/>
                                </a:lnTo>
                                <a:lnTo>
                                  <a:pt x="240" y="662"/>
                                </a:lnTo>
                                <a:lnTo>
                                  <a:pt x="245" y="658"/>
                                </a:lnTo>
                                <a:lnTo>
                                  <a:pt x="245" y="653"/>
                                </a:lnTo>
                                <a:lnTo>
                                  <a:pt x="250" y="648"/>
                                </a:lnTo>
                                <a:lnTo>
                                  <a:pt x="250" y="643"/>
                                </a:lnTo>
                                <a:lnTo>
                                  <a:pt x="260" y="634"/>
                                </a:lnTo>
                                <a:lnTo>
                                  <a:pt x="260" y="629"/>
                                </a:lnTo>
                                <a:lnTo>
                                  <a:pt x="264" y="624"/>
                                </a:lnTo>
                                <a:lnTo>
                                  <a:pt x="264" y="619"/>
                                </a:lnTo>
                                <a:lnTo>
                                  <a:pt x="274" y="610"/>
                                </a:lnTo>
                                <a:lnTo>
                                  <a:pt x="274" y="605"/>
                                </a:lnTo>
                                <a:lnTo>
                                  <a:pt x="279" y="600"/>
                                </a:lnTo>
                                <a:lnTo>
                                  <a:pt x="279" y="595"/>
                                </a:lnTo>
                                <a:lnTo>
                                  <a:pt x="284" y="590"/>
                                </a:lnTo>
                                <a:lnTo>
                                  <a:pt x="284" y="586"/>
                                </a:lnTo>
                                <a:lnTo>
                                  <a:pt x="293" y="576"/>
                                </a:lnTo>
                                <a:lnTo>
                                  <a:pt x="293" y="571"/>
                                </a:lnTo>
                                <a:lnTo>
                                  <a:pt x="298" y="566"/>
                                </a:lnTo>
                                <a:lnTo>
                                  <a:pt x="298" y="562"/>
                                </a:lnTo>
                                <a:lnTo>
                                  <a:pt x="303" y="557"/>
                                </a:lnTo>
                                <a:lnTo>
                                  <a:pt x="303" y="552"/>
                                </a:lnTo>
                                <a:lnTo>
                                  <a:pt x="312" y="542"/>
                                </a:lnTo>
                                <a:lnTo>
                                  <a:pt x="312" y="538"/>
                                </a:lnTo>
                                <a:lnTo>
                                  <a:pt x="317" y="533"/>
                                </a:lnTo>
                                <a:lnTo>
                                  <a:pt x="317" y="528"/>
                                </a:lnTo>
                                <a:lnTo>
                                  <a:pt x="327" y="518"/>
                                </a:lnTo>
                                <a:lnTo>
                                  <a:pt x="327" y="514"/>
                                </a:lnTo>
                                <a:lnTo>
                                  <a:pt x="332" y="509"/>
                                </a:lnTo>
                                <a:lnTo>
                                  <a:pt x="332" y="504"/>
                                </a:lnTo>
                                <a:lnTo>
                                  <a:pt x="336" y="499"/>
                                </a:lnTo>
                                <a:lnTo>
                                  <a:pt x="336" y="494"/>
                                </a:lnTo>
                                <a:lnTo>
                                  <a:pt x="346" y="485"/>
                                </a:lnTo>
                                <a:lnTo>
                                  <a:pt x="346" y="480"/>
                                </a:lnTo>
                                <a:lnTo>
                                  <a:pt x="351" y="475"/>
                                </a:lnTo>
                                <a:lnTo>
                                  <a:pt x="351" y="470"/>
                                </a:lnTo>
                                <a:lnTo>
                                  <a:pt x="355" y="466"/>
                                </a:lnTo>
                                <a:lnTo>
                                  <a:pt x="355" y="461"/>
                                </a:lnTo>
                                <a:lnTo>
                                  <a:pt x="365" y="451"/>
                                </a:lnTo>
                                <a:lnTo>
                                  <a:pt x="365" y="446"/>
                                </a:lnTo>
                                <a:lnTo>
                                  <a:pt x="370" y="442"/>
                                </a:lnTo>
                                <a:lnTo>
                                  <a:pt x="370" y="437"/>
                                </a:lnTo>
                                <a:lnTo>
                                  <a:pt x="379" y="427"/>
                                </a:lnTo>
                                <a:lnTo>
                                  <a:pt x="379" y="422"/>
                                </a:lnTo>
                                <a:lnTo>
                                  <a:pt x="384" y="418"/>
                                </a:lnTo>
                                <a:lnTo>
                                  <a:pt x="384" y="413"/>
                                </a:lnTo>
                                <a:lnTo>
                                  <a:pt x="389" y="408"/>
                                </a:lnTo>
                                <a:lnTo>
                                  <a:pt x="389" y="403"/>
                                </a:lnTo>
                                <a:lnTo>
                                  <a:pt x="399" y="394"/>
                                </a:lnTo>
                                <a:lnTo>
                                  <a:pt x="399" y="389"/>
                                </a:lnTo>
                                <a:lnTo>
                                  <a:pt x="403" y="384"/>
                                </a:lnTo>
                                <a:lnTo>
                                  <a:pt x="403" y="379"/>
                                </a:lnTo>
                                <a:lnTo>
                                  <a:pt x="408" y="374"/>
                                </a:lnTo>
                                <a:lnTo>
                                  <a:pt x="408" y="370"/>
                                </a:lnTo>
                                <a:lnTo>
                                  <a:pt x="418" y="360"/>
                                </a:lnTo>
                                <a:lnTo>
                                  <a:pt x="418" y="355"/>
                                </a:lnTo>
                                <a:lnTo>
                                  <a:pt x="423" y="350"/>
                                </a:lnTo>
                                <a:lnTo>
                                  <a:pt x="423" y="346"/>
                                </a:lnTo>
                                <a:lnTo>
                                  <a:pt x="432" y="336"/>
                                </a:lnTo>
                                <a:lnTo>
                                  <a:pt x="432" y="331"/>
                                </a:lnTo>
                                <a:lnTo>
                                  <a:pt x="437" y="326"/>
                                </a:lnTo>
                                <a:lnTo>
                                  <a:pt x="437" y="322"/>
                                </a:lnTo>
                                <a:lnTo>
                                  <a:pt x="442" y="317"/>
                                </a:lnTo>
                                <a:lnTo>
                                  <a:pt x="442" y="312"/>
                                </a:lnTo>
                                <a:lnTo>
                                  <a:pt x="451" y="302"/>
                                </a:lnTo>
                                <a:lnTo>
                                  <a:pt x="451" y="298"/>
                                </a:lnTo>
                                <a:lnTo>
                                  <a:pt x="456" y="293"/>
                                </a:lnTo>
                                <a:lnTo>
                                  <a:pt x="456" y="288"/>
                                </a:lnTo>
                                <a:lnTo>
                                  <a:pt x="461" y="283"/>
                                </a:lnTo>
                                <a:lnTo>
                                  <a:pt x="461" y="278"/>
                                </a:lnTo>
                                <a:lnTo>
                                  <a:pt x="471" y="269"/>
                                </a:lnTo>
                                <a:lnTo>
                                  <a:pt x="471" y="264"/>
                                </a:lnTo>
                                <a:lnTo>
                                  <a:pt x="475" y="259"/>
                                </a:lnTo>
                                <a:lnTo>
                                  <a:pt x="475" y="254"/>
                                </a:lnTo>
                                <a:lnTo>
                                  <a:pt x="485" y="245"/>
                                </a:lnTo>
                                <a:lnTo>
                                  <a:pt x="485" y="240"/>
                                </a:lnTo>
                                <a:lnTo>
                                  <a:pt x="490" y="235"/>
                                </a:lnTo>
                                <a:lnTo>
                                  <a:pt x="490" y="230"/>
                                </a:lnTo>
                                <a:lnTo>
                                  <a:pt x="495" y="226"/>
                                </a:lnTo>
                                <a:lnTo>
                                  <a:pt x="495" y="221"/>
                                </a:lnTo>
                                <a:lnTo>
                                  <a:pt x="504" y="211"/>
                                </a:lnTo>
                                <a:lnTo>
                                  <a:pt x="504" y="206"/>
                                </a:lnTo>
                                <a:lnTo>
                                  <a:pt x="509" y="202"/>
                                </a:lnTo>
                                <a:lnTo>
                                  <a:pt x="509" y="197"/>
                                </a:lnTo>
                                <a:lnTo>
                                  <a:pt x="514" y="192"/>
                                </a:lnTo>
                                <a:lnTo>
                                  <a:pt x="514" y="187"/>
                                </a:lnTo>
                                <a:lnTo>
                                  <a:pt x="523" y="178"/>
                                </a:lnTo>
                                <a:lnTo>
                                  <a:pt x="523" y="173"/>
                                </a:lnTo>
                                <a:lnTo>
                                  <a:pt x="528" y="168"/>
                                </a:lnTo>
                                <a:lnTo>
                                  <a:pt x="528" y="163"/>
                                </a:lnTo>
                                <a:lnTo>
                                  <a:pt x="538" y="154"/>
                                </a:lnTo>
                                <a:lnTo>
                                  <a:pt x="538" y="149"/>
                                </a:lnTo>
                                <a:lnTo>
                                  <a:pt x="543" y="144"/>
                                </a:lnTo>
                                <a:lnTo>
                                  <a:pt x="543" y="139"/>
                                </a:lnTo>
                                <a:lnTo>
                                  <a:pt x="547" y="134"/>
                                </a:lnTo>
                                <a:lnTo>
                                  <a:pt x="547" y="130"/>
                                </a:lnTo>
                                <a:lnTo>
                                  <a:pt x="557" y="120"/>
                                </a:lnTo>
                                <a:lnTo>
                                  <a:pt x="557" y="115"/>
                                </a:lnTo>
                                <a:lnTo>
                                  <a:pt x="562" y="110"/>
                                </a:lnTo>
                                <a:lnTo>
                                  <a:pt x="562" y="106"/>
                                </a:lnTo>
                                <a:lnTo>
                                  <a:pt x="567" y="101"/>
                                </a:lnTo>
                                <a:lnTo>
                                  <a:pt x="567" y="96"/>
                                </a:lnTo>
                                <a:lnTo>
                                  <a:pt x="576" y="86"/>
                                </a:lnTo>
                                <a:lnTo>
                                  <a:pt x="576" y="82"/>
                                </a:lnTo>
                                <a:lnTo>
                                  <a:pt x="581" y="77"/>
                                </a:lnTo>
                                <a:lnTo>
                                  <a:pt x="581" y="72"/>
                                </a:lnTo>
                                <a:lnTo>
                                  <a:pt x="591" y="62"/>
                                </a:lnTo>
                                <a:lnTo>
                                  <a:pt x="591" y="58"/>
                                </a:lnTo>
                                <a:lnTo>
                                  <a:pt x="595" y="53"/>
                                </a:lnTo>
                                <a:lnTo>
                                  <a:pt x="595" y="48"/>
                                </a:lnTo>
                                <a:lnTo>
                                  <a:pt x="600" y="43"/>
                                </a:lnTo>
                                <a:lnTo>
                                  <a:pt x="600" y="38"/>
                                </a:lnTo>
                                <a:lnTo>
                                  <a:pt x="610" y="29"/>
                                </a:lnTo>
                                <a:lnTo>
                                  <a:pt x="610" y="24"/>
                                </a:lnTo>
                                <a:lnTo>
                                  <a:pt x="615" y="19"/>
                                </a:lnTo>
                                <a:lnTo>
                                  <a:pt x="615" y="14"/>
                                </a:lnTo>
                                <a:lnTo>
                                  <a:pt x="619" y="10"/>
                                </a:lnTo>
                                <a:lnTo>
                                  <a:pt x="619" y="5"/>
                                </a:lnTo>
                                <a:lnTo>
                                  <a:pt x="62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2" name="Freeform 2991"/>
                        <wps:cNvSpPr>
                          <a:spLocks/>
                        </wps:cNvSpPr>
                        <wps:spPr bwMode="auto">
                          <a:xfrm>
                            <a:off x="3014166" y="238601"/>
                            <a:ext cx="393337" cy="684085"/>
                          </a:xfrm>
                          <a:custGeom>
                            <a:avLst/>
                            <a:gdLst>
                              <a:gd name="T0" fmla="*/ 10 w 831"/>
                              <a:gd name="T1" fmla="*/ 1426 h 1445"/>
                              <a:gd name="T2" fmla="*/ 24 w 831"/>
                              <a:gd name="T3" fmla="*/ 1402 h 1445"/>
                              <a:gd name="T4" fmla="*/ 39 w 831"/>
                              <a:gd name="T5" fmla="*/ 1373 h 1445"/>
                              <a:gd name="T6" fmla="*/ 58 w 831"/>
                              <a:gd name="T7" fmla="*/ 1344 h 1445"/>
                              <a:gd name="T8" fmla="*/ 72 w 831"/>
                              <a:gd name="T9" fmla="*/ 1315 h 1445"/>
                              <a:gd name="T10" fmla="*/ 92 w 831"/>
                              <a:gd name="T11" fmla="*/ 1286 h 1445"/>
                              <a:gd name="T12" fmla="*/ 106 w 831"/>
                              <a:gd name="T13" fmla="*/ 1258 h 1445"/>
                              <a:gd name="T14" fmla="*/ 125 w 831"/>
                              <a:gd name="T15" fmla="*/ 1229 h 1445"/>
                              <a:gd name="T16" fmla="*/ 140 w 831"/>
                              <a:gd name="T17" fmla="*/ 1200 h 1445"/>
                              <a:gd name="T18" fmla="*/ 159 w 831"/>
                              <a:gd name="T19" fmla="*/ 1171 h 1445"/>
                              <a:gd name="T20" fmla="*/ 168 w 831"/>
                              <a:gd name="T21" fmla="*/ 1147 h 1445"/>
                              <a:gd name="T22" fmla="*/ 192 w 831"/>
                              <a:gd name="T23" fmla="*/ 1114 h 1445"/>
                              <a:gd name="T24" fmla="*/ 202 w 831"/>
                              <a:gd name="T25" fmla="*/ 1090 h 1445"/>
                              <a:gd name="T26" fmla="*/ 221 w 831"/>
                              <a:gd name="T27" fmla="*/ 1061 h 1445"/>
                              <a:gd name="T28" fmla="*/ 236 w 831"/>
                              <a:gd name="T29" fmla="*/ 1032 h 1445"/>
                              <a:gd name="T30" fmla="*/ 255 w 831"/>
                              <a:gd name="T31" fmla="*/ 1003 h 1445"/>
                              <a:gd name="T32" fmla="*/ 269 w 831"/>
                              <a:gd name="T33" fmla="*/ 974 h 1445"/>
                              <a:gd name="T34" fmla="*/ 288 w 831"/>
                              <a:gd name="T35" fmla="*/ 946 h 1445"/>
                              <a:gd name="T36" fmla="*/ 303 w 831"/>
                              <a:gd name="T37" fmla="*/ 917 h 1445"/>
                              <a:gd name="T38" fmla="*/ 322 w 831"/>
                              <a:gd name="T39" fmla="*/ 888 h 1445"/>
                              <a:gd name="T40" fmla="*/ 332 w 831"/>
                              <a:gd name="T41" fmla="*/ 864 h 1445"/>
                              <a:gd name="T42" fmla="*/ 355 w 831"/>
                              <a:gd name="T43" fmla="*/ 830 h 1445"/>
                              <a:gd name="T44" fmla="*/ 365 w 831"/>
                              <a:gd name="T45" fmla="*/ 806 h 1445"/>
                              <a:gd name="T46" fmla="*/ 384 w 831"/>
                              <a:gd name="T47" fmla="*/ 778 h 1445"/>
                              <a:gd name="T48" fmla="*/ 399 w 831"/>
                              <a:gd name="T49" fmla="*/ 749 h 1445"/>
                              <a:gd name="T50" fmla="*/ 418 w 831"/>
                              <a:gd name="T51" fmla="*/ 720 h 1445"/>
                              <a:gd name="T52" fmla="*/ 432 w 831"/>
                              <a:gd name="T53" fmla="*/ 691 h 1445"/>
                              <a:gd name="T54" fmla="*/ 451 w 831"/>
                              <a:gd name="T55" fmla="*/ 662 h 1445"/>
                              <a:gd name="T56" fmla="*/ 466 w 831"/>
                              <a:gd name="T57" fmla="*/ 634 h 1445"/>
                              <a:gd name="T58" fmla="*/ 485 w 831"/>
                              <a:gd name="T59" fmla="*/ 605 h 1445"/>
                              <a:gd name="T60" fmla="*/ 499 w 831"/>
                              <a:gd name="T61" fmla="*/ 576 h 1445"/>
                              <a:gd name="T62" fmla="*/ 519 w 831"/>
                              <a:gd name="T63" fmla="*/ 547 h 1445"/>
                              <a:gd name="T64" fmla="*/ 528 w 831"/>
                              <a:gd name="T65" fmla="*/ 523 h 1445"/>
                              <a:gd name="T66" fmla="*/ 547 w 831"/>
                              <a:gd name="T67" fmla="*/ 494 h 1445"/>
                              <a:gd name="T68" fmla="*/ 562 w 831"/>
                              <a:gd name="T69" fmla="*/ 466 h 1445"/>
                              <a:gd name="T70" fmla="*/ 581 w 831"/>
                              <a:gd name="T71" fmla="*/ 437 h 1445"/>
                              <a:gd name="T72" fmla="*/ 595 w 831"/>
                              <a:gd name="T73" fmla="*/ 408 h 1445"/>
                              <a:gd name="T74" fmla="*/ 615 w 831"/>
                              <a:gd name="T75" fmla="*/ 379 h 1445"/>
                              <a:gd name="T76" fmla="*/ 629 w 831"/>
                              <a:gd name="T77" fmla="*/ 350 h 1445"/>
                              <a:gd name="T78" fmla="*/ 648 w 831"/>
                              <a:gd name="T79" fmla="*/ 322 h 1445"/>
                              <a:gd name="T80" fmla="*/ 663 w 831"/>
                              <a:gd name="T81" fmla="*/ 293 h 1445"/>
                              <a:gd name="T82" fmla="*/ 682 w 831"/>
                              <a:gd name="T83" fmla="*/ 264 h 1445"/>
                              <a:gd name="T84" fmla="*/ 691 w 831"/>
                              <a:gd name="T85" fmla="*/ 240 h 1445"/>
                              <a:gd name="T86" fmla="*/ 711 w 831"/>
                              <a:gd name="T87" fmla="*/ 211 h 1445"/>
                              <a:gd name="T88" fmla="*/ 725 w 831"/>
                              <a:gd name="T89" fmla="*/ 182 h 1445"/>
                              <a:gd name="T90" fmla="*/ 744 w 831"/>
                              <a:gd name="T91" fmla="*/ 154 h 1445"/>
                              <a:gd name="T92" fmla="*/ 759 w 831"/>
                              <a:gd name="T93" fmla="*/ 125 h 1445"/>
                              <a:gd name="T94" fmla="*/ 778 w 831"/>
                              <a:gd name="T95" fmla="*/ 96 h 1445"/>
                              <a:gd name="T96" fmla="*/ 792 w 831"/>
                              <a:gd name="T97" fmla="*/ 67 h 1445"/>
                              <a:gd name="T98" fmla="*/ 811 w 831"/>
                              <a:gd name="T99" fmla="*/ 38 h 1445"/>
                              <a:gd name="T100" fmla="*/ 826 w 831"/>
                              <a:gd name="T101" fmla="*/ 10 h 1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31" h="1445">
                                <a:moveTo>
                                  <a:pt x="0" y="1445"/>
                                </a:moveTo>
                                <a:lnTo>
                                  <a:pt x="0" y="1440"/>
                                </a:lnTo>
                                <a:lnTo>
                                  <a:pt x="5" y="1435"/>
                                </a:lnTo>
                                <a:lnTo>
                                  <a:pt x="5" y="1430"/>
                                </a:lnTo>
                                <a:lnTo>
                                  <a:pt x="10" y="1426"/>
                                </a:lnTo>
                                <a:lnTo>
                                  <a:pt x="15" y="1421"/>
                                </a:lnTo>
                                <a:lnTo>
                                  <a:pt x="15" y="1416"/>
                                </a:lnTo>
                                <a:lnTo>
                                  <a:pt x="20" y="1411"/>
                                </a:lnTo>
                                <a:lnTo>
                                  <a:pt x="20" y="1406"/>
                                </a:lnTo>
                                <a:lnTo>
                                  <a:pt x="24" y="1402"/>
                                </a:lnTo>
                                <a:lnTo>
                                  <a:pt x="24" y="1397"/>
                                </a:lnTo>
                                <a:lnTo>
                                  <a:pt x="34" y="1387"/>
                                </a:lnTo>
                                <a:lnTo>
                                  <a:pt x="34" y="1382"/>
                                </a:lnTo>
                                <a:lnTo>
                                  <a:pt x="39" y="1378"/>
                                </a:lnTo>
                                <a:lnTo>
                                  <a:pt x="39" y="1373"/>
                                </a:lnTo>
                                <a:lnTo>
                                  <a:pt x="48" y="1363"/>
                                </a:lnTo>
                                <a:lnTo>
                                  <a:pt x="48" y="1358"/>
                                </a:lnTo>
                                <a:lnTo>
                                  <a:pt x="53" y="1354"/>
                                </a:lnTo>
                                <a:lnTo>
                                  <a:pt x="53" y="1349"/>
                                </a:lnTo>
                                <a:lnTo>
                                  <a:pt x="58" y="1344"/>
                                </a:lnTo>
                                <a:lnTo>
                                  <a:pt x="58" y="1339"/>
                                </a:lnTo>
                                <a:lnTo>
                                  <a:pt x="68" y="1330"/>
                                </a:lnTo>
                                <a:lnTo>
                                  <a:pt x="68" y="1325"/>
                                </a:lnTo>
                                <a:lnTo>
                                  <a:pt x="72" y="1320"/>
                                </a:lnTo>
                                <a:lnTo>
                                  <a:pt x="72" y="1315"/>
                                </a:lnTo>
                                <a:lnTo>
                                  <a:pt x="77" y="1310"/>
                                </a:lnTo>
                                <a:lnTo>
                                  <a:pt x="77" y="1306"/>
                                </a:lnTo>
                                <a:lnTo>
                                  <a:pt x="87" y="1296"/>
                                </a:lnTo>
                                <a:lnTo>
                                  <a:pt x="87" y="1291"/>
                                </a:lnTo>
                                <a:lnTo>
                                  <a:pt x="92" y="1286"/>
                                </a:lnTo>
                                <a:lnTo>
                                  <a:pt x="92" y="1282"/>
                                </a:lnTo>
                                <a:lnTo>
                                  <a:pt x="96" y="1277"/>
                                </a:lnTo>
                                <a:lnTo>
                                  <a:pt x="96" y="1272"/>
                                </a:lnTo>
                                <a:lnTo>
                                  <a:pt x="106" y="1262"/>
                                </a:lnTo>
                                <a:lnTo>
                                  <a:pt x="106" y="1258"/>
                                </a:lnTo>
                                <a:lnTo>
                                  <a:pt x="111" y="1253"/>
                                </a:lnTo>
                                <a:lnTo>
                                  <a:pt x="111" y="1248"/>
                                </a:lnTo>
                                <a:lnTo>
                                  <a:pt x="120" y="1238"/>
                                </a:lnTo>
                                <a:lnTo>
                                  <a:pt x="120" y="1234"/>
                                </a:lnTo>
                                <a:lnTo>
                                  <a:pt x="125" y="1229"/>
                                </a:lnTo>
                                <a:lnTo>
                                  <a:pt x="125" y="1224"/>
                                </a:lnTo>
                                <a:lnTo>
                                  <a:pt x="130" y="1219"/>
                                </a:lnTo>
                                <a:lnTo>
                                  <a:pt x="130" y="1214"/>
                                </a:lnTo>
                                <a:lnTo>
                                  <a:pt x="140" y="1205"/>
                                </a:lnTo>
                                <a:lnTo>
                                  <a:pt x="140" y="1200"/>
                                </a:lnTo>
                                <a:lnTo>
                                  <a:pt x="144" y="1195"/>
                                </a:lnTo>
                                <a:lnTo>
                                  <a:pt x="144" y="1190"/>
                                </a:lnTo>
                                <a:lnTo>
                                  <a:pt x="149" y="1186"/>
                                </a:lnTo>
                                <a:lnTo>
                                  <a:pt x="149" y="1181"/>
                                </a:lnTo>
                                <a:lnTo>
                                  <a:pt x="159" y="1171"/>
                                </a:lnTo>
                                <a:lnTo>
                                  <a:pt x="159" y="1166"/>
                                </a:lnTo>
                                <a:lnTo>
                                  <a:pt x="164" y="1162"/>
                                </a:lnTo>
                                <a:lnTo>
                                  <a:pt x="164" y="1157"/>
                                </a:lnTo>
                                <a:lnTo>
                                  <a:pt x="168" y="1152"/>
                                </a:lnTo>
                                <a:lnTo>
                                  <a:pt x="168" y="1147"/>
                                </a:lnTo>
                                <a:lnTo>
                                  <a:pt x="178" y="1138"/>
                                </a:lnTo>
                                <a:lnTo>
                                  <a:pt x="178" y="1133"/>
                                </a:lnTo>
                                <a:lnTo>
                                  <a:pt x="183" y="1128"/>
                                </a:lnTo>
                                <a:lnTo>
                                  <a:pt x="183" y="1123"/>
                                </a:lnTo>
                                <a:lnTo>
                                  <a:pt x="192" y="1114"/>
                                </a:lnTo>
                                <a:lnTo>
                                  <a:pt x="192" y="1109"/>
                                </a:lnTo>
                                <a:lnTo>
                                  <a:pt x="197" y="1104"/>
                                </a:lnTo>
                                <a:lnTo>
                                  <a:pt x="197" y="1099"/>
                                </a:lnTo>
                                <a:lnTo>
                                  <a:pt x="202" y="1094"/>
                                </a:lnTo>
                                <a:lnTo>
                                  <a:pt x="202" y="1090"/>
                                </a:lnTo>
                                <a:lnTo>
                                  <a:pt x="212" y="1080"/>
                                </a:lnTo>
                                <a:lnTo>
                                  <a:pt x="212" y="1075"/>
                                </a:lnTo>
                                <a:lnTo>
                                  <a:pt x="216" y="1070"/>
                                </a:lnTo>
                                <a:lnTo>
                                  <a:pt x="216" y="1066"/>
                                </a:lnTo>
                                <a:lnTo>
                                  <a:pt x="221" y="1061"/>
                                </a:lnTo>
                                <a:lnTo>
                                  <a:pt x="221" y="1056"/>
                                </a:lnTo>
                                <a:lnTo>
                                  <a:pt x="231" y="1046"/>
                                </a:lnTo>
                                <a:lnTo>
                                  <a:pt x="231" y="1042"/>
                                </a:lnTo>
                                <a:lnTo>
                                  <a:pt x="236" y="1037"/>
                                </a:lnTo>
                                <a:lnTo>
                                  <a:pt x="236" y="1032"/>
                                </a:lnTo>
                                <a:lnTo>
                                  <a:pt x="240" y="1027"/>
                                </a:lnTo>
                                <a:lnTo>
                                  <a:pt x="240" y="1022"/>
                                </a:lnTo>
                                <a:lnTo>
                                  <a:pt x="250" y="1013"/>
                                </a:lnTo>
                                <a:lnTo>
                                  <a:pt x="250" y="1008"/>
                                </a:lnTo>
                                <a:lnTo>
                                  <a:pt x="255" y="1003"/>
                                </a:lnTo>
                                <a:lnTo>
                                  <a:pt x="255" y="998"/>
                                </a:lnTo>
                                <a:lnTo>
                                  <a:pt x="264" y="989"/>
                                </a:lnTo>
                                <a:lnTo>
                                  <a:pt x="264" y="984"/>
                                </a:lnTo>
                                <a:lnTo>
                                  <a:pt x="269" y="979"/>
                                </a:lnTo>
                                <a:lnTo>
                                  <a:pt x="269" y="974"/>
                                </a:lnTo>
                                <a:lnTo>
                                  <a:pt x="274" y="970"/>
                                </a:lnTo>
                                <a:lnTo>
                                  <a:pt x="274" y="965"/>
                                </a:lnTo>
                                <a:lnTo>
                                  <a:pt x="284" y="955"/>
                                </a:lnTo>
                                <a:lnTo>
                                  <a:pt x="284" y="950"/>
                                </a:lnTo>
                                <a:lnTo>
                                  <a:pt x="288" y="946"/>
                                </a:lnTo>
                                <a:lnTo>
                                  <a:pt x="288" y="941"/>
                                </a:lnTo>
                                <a:lnTo>
                                  <a:pt x="293" y="936"/>
                                </a:lnTo>
                                <a:lnTo>
                                  <a:pt x="293" y="931"/>
                                </a:lnTo>
                                <a:lnTo>
                                  <a:pt x="303" y="922"/>
                                </a:lnTo>
                                <a:lnTo>
                                  <a:pt x="303" y="917"/>
                                </a:lnTo>
                                <a:lnTo>
                                  <a:pt x="308" y="912"/>
                                </a:lnTo>
                                <a:lnTo>
                                  <a:pt x="308" y="907"/>
                                </a:lnTo>
                                <a:lnTo>
                                  <a:pt x="312" y="902"/>
                                </a:lnTo>
                                <a:lnTo>
                                  <a:pt x="312" y="898"/>
                                </a:lnTo>
                                <a:lnTo>
                                  <a:pt x="322" y="888"/>
                                </a:lnTo>
                                <a:lnTo>
                                  <a:pt x="322" y="883"/>
                                </a:lnTo>
                                <a:lnTo>
                                  <a:pt x="327" y="878"/>
                                </a:lnTo>
                                <a:lnTo>
                                  <a:pt x="327" y="874"/>
                                </a:lnTo>
                                <a:lnTo>
                                  <a:pt x="332" y="869"/>
                                </a:lnTo>
                                <a:lnTo>
                                  <a:pt x="332" y="864"/>
                                </a:lnTo>
                                <a:lnTo>
                                  <a:pt x="341" y="854"/>
                                </a:lnTo>
                                <a:lnTo>
                                  <a:pt x="341" y="850"/>
                                </a:lnTo>
                                <a:lnTo>
                                  <a:pt x="346" y="845"/>
                                </a:lnTo>
                                <a:lnTo>
                                  <a:pt x="346" y="840"/>
                                </a:lnTo>
                                <a:lnTo>
                                  <a:pt x="355" y="830"/>
                                </a:lnTo>
                                <a:lnTo>
                                  <a:pt x="355" y="826"/>
                                </a:lnTo>
                                <a:lnTo>
                                  <a:pt x="360" y="821"/>
                                </a:lnTo>
                                <a:lnTo>
                                  <a:pt x="360" y="816"/>
                                </a:lnTo>
                                <a:lnTo>
                                  <a:pt x="365" y="811"/>
                                </a:lnTo>
                                <a:lnTo>
                                  <a:pt x="365" y="806"/>
                                </a:lnTo>
                                <a:lnTo>
                                  <a:pt x="375" y="797"/>
                                </a:lnTo>
                                <a:lnTo>
                                  <a:pt x="375" y="792"/>
                                </a:lnTo>
                                <a:lnTo>
                                  <a:pt x="379" y="787"/>
                                </a:lnTo>
                                <a:lnTo>
                                  <a:pt x="379" y="782"/>
                                </a:lnTo>
                                <a:lnTo>
                                  <a:pt x="384" y="778"/>
                                </a:lnTo>
                                <a:lnTo>
                                  <a:pt x="384" y="773"/>
                                </a:lnTo>
                                <a:lnTo>
                                  <a:pt x="394" y="763"/>
                                </a:lnTo>
                                <a:lnTo>
                                  <a:pt x="394" y="758"/>
                                </a:lnTo>
                                <a:lnTo>
                                  <a:pt x="399" y="754"/>
                                </a:lnTo>
                                <a:lnTo>
                                  <a:pt x="399" y="749"/>
                                </a:lnTo>
                                <a:lnTo>
                                  <a:pt x="403" y="744"/>
                                </a:lnTo>
                                <a:lnTo>
                                  <a:pt x="403" y="739"/>
                                </a:lnTo>
                                <a:lnTo>
                                  <a:pt x="413" y="730"/>
                                </a:lnTo>
                                <a:lnTo>
                                  <a:pt x="413" y="725"/>
                                </a:lnTo>
                                <a:lnTo>
                                  <a:pt x="418" y="720"/>
                                </a:lnTo>
                                <a:lnTo>
                                  <a:pt x="418" y="715"/>
                                </a:lnTo>
                                <a:lnTo>
                                  <a:pt x="427" y="706"/>
                                </a:lnTo>
                                <a:lnTo>
                                  <a:pt x="427" y="701"/>
                                </a:lnTo>
                                <a:lnTo>
                                  <a:pt x="432" y="696"/>
                                </a:lnTo>
                                <a:lnTo>
                                  <a:pt x="432" y="691"/>
                                </a:lnTo>
                                <a:lnTo>
                                  <a:pt x="437" y="686"/>
                                </a:lnTo>
                                <a:lnTo>
                                  <a:pt x="437" y="682"/>
                                </a:lnTo>
                                <a:lnTo>
                                  <a:pt x="447" y="672"/>
                                </a:lnTo>
                                <a:lnTo>
                                  <a:pt x="447" y="667"/>
                                </a:lnTo>
                                <a:lnTo>
                                  <a:pt x="451" y="662"/>
                                </a:lnTo>
                                <a:lnTo>
                                  <a:pt x="451" y="658"/>
                                </a:lnTo>
                                <a:lnTo>
                                  <a:pt x="456" y="653"/>
                                </a:lnTo>
                                <a:lnTo>
                                  <a:pt x="456" y="648"/>
                                </a:lnTo>
                                <a:lnTo>
                                  <a:pt x="466" y="638"/>
                                </a:lnTo>
                                <a:lnTo>
                                  <a:pt x="466" y="634"/>
                                </a:lnTo>
                                <a:lnTo>
                                  <a:pt x="471" y="629"/>
                                </a:lnTo>
                                <a:lnTo>
                                  <a:pt x="471" y="624"/>
                                </a:lnTo>
                                <a:lnTo>
                                  <a:pt x="475" y="619"/>
                                </a:lnTo>
                                <a:lnTo>
                                  <a:pt x="475" y="614"/>
                                </a:lnTo>
                                <a:lnTo>
                                  <a:pt x="485" y="605"/>
                                </a:lnTo>
                                <a:lnTo>
                                  <a:pt x="485" y="600"/>
                                </a:lnTo>
                                <a:lnTo>
                                  <a:pt x="490" y="595"/>
                                </a:lnTo>
                                <a:lnTo>
                                  <a:pt x="490" y="590"/>
                                </a:lnTo>
                                <a:lnTo>
                                  <a:pt x="499" y="581"/>
                                </a:lnTo>
                                <a:lnTo>
                                  <a:pt x="499" y="576"/>
                                </a:lnTo>
                                <a:lnTo>
                                  <a:pt x="504" y="571"/>
                                </a:lnTo>
                                <a:lnTo>
                                  <a:pt x="504" y="566"/>
                                </a:lnTo>
                                <a:lnTo>
                                  <a:pt x="509" y="562"/>
                                </a:lnTo>
                                <a:lnTo>
                                  <a:pt x="509" y="557"/>
                                </a:lnTo>
                                <a:lnTo>
                                  <a:pt x="519" y="547"/>
                                </a:lnTo>
                                <a:lnTo>
                                  <a:pt x="519" y="542"/>
                                </a:lnTo>
                                <a:lnTo>
                                  <a:pt x="523" y="538"/>
                                </a:lnTo>
                                <a:lnTo>
                                  <a:pt x="523" y="533"/>
                                </a:lnTo>
                                <a:lnTo>
                                  <a:pt x="528" y="528"/>
                                </a:lnTo>
                                <a:lnTo>
                                  <a:pt x="528" y="523"/>
                                </a:lnTo>
                                <a:lnTo>
                                  <a:pt x="538" y="514"/>
                                </a:lnTo>
                                <a:lnTo>
                                  <a:pt x="538" y="509"/>
                                </a:lnTo>
                                <a:lnTo>
                                  <a:pt x="543" y="504"/>
                                </a:lnTo>
                                <a:lnTo>
                                  <a:pt x="543" y="499"/>
                                </a:lnTo>
                                <a:lnTo>
                                  <a:pt x="547" y="494"/>
                                </a:lnTo>
                                <a:lnTo>
                                  <a:pt x="547" y="490"/>
                                </a:lnTo>
                                <a:lnTo>
                                  <a:pt x="557" y="480"/>
                                </a:lnTo>
                                <a:lnTo>
                                  <a:pt x="557" y="475"/>
                                </a:lnTo>
                                <a:lnTo>
                                  <a:pt x="562" y="470"/>
                                </a:lnTo>
                                <a:lnTo>
                                  <a:pt x="562" y="466"/>
                                </a:lnTo>
                                <a:lnTo>
                                  <a:pt x="571" y="456"/>
                                </a:lnTo>
                                <a:lnTo>
                                  <a:pt x="571" y="451"/>
                                </a:lnTo>
                                <a:lnTo>
                                  <a:pt x="576" y="446"/>
                                </a:lnTo>
                                <a:lnTo>
                                  <a:pt x="576" y="442"/>
                                </a:lnTo>
                                <a:lnTo>
                                  <a:pt x="581" y="437"/>
                                </a:lnTo>
                                <a:lnTo>
                                  <a:pt x="581" y="432"/>
                                </a:lnTo>
                                <a:lnTo>
                                  <a:pt x="591" y="422"/>
                                </a:lnTo>
                                <a:lnTo>
                                  <a:pt x="591" y="418"/>
                                </a:lnTo>
                                <a:lnTo>
                                  <a:pt x="595" y="413"/>
                                </a:lnTo>
                                <a:lnTo>
                                  <a:pt x="595" y="408"/>
                                </a:lnTo>
                                <a:lnTo>
                                  <a:pt x="600" y="403"/>
                                </a:lnTo>
                                <a:lnTo>
                                  <a:pt x="600" y="398"/>
                                </a:lnTo>
                                <a:lnTo>
                                  <a:pt x="610" y="389"/>
                                </a:lnTo>
                                <a:lnTo>
                                  <a:pt x="610" y="384"/>
                                </a:lnTo>
                                <a:lnTo>
                                  <a:pt x="615" y="379"/>
                                </a:lnTo>
                                <a:lnTo>
                                  <a:pt x="615" y="374"/>
                                </a:lnTo>
                                <a:lnTo>
                                  <a:pt x="619" y="370"/>
                                </a:lnTo>
                                <a:lnTo>
                                  <a:pt x="619" y="365"/>
                                </a:lnTo>
                                <a:lnTo>
                                  <a:pt x="629" y="355"/>
                                </a:lnTo>
                                <a:lnTo>
                                  <a:pt x="629" y="350"/>
                                </a:lnTo>
                                <a:lnTo>
                                  <a:pt x="634" y="346"/>
                                </a:lnTo>
                                <a:lnTo>
                                  <a:pt x="634" y="341"/>
                                </a:lnTo>
                                <a:lnTo>
                                  <a:pt x="643" y="331"/>
                                </a:lnTo>
                                <a:lnTo>
                                  <a:pt x="643" y="326"/>
                                </a:lnTo>
                                <a:lnTo>
                                  <a:pt x="648" y="322"/>
                                </a:lnTo>
                                <a:lnTo>
                                  <a:pt x="648" y="317"/>
                                </a:lnTo>
                                <a:lnTo>
                                  <a:pt x="653" y="312"/>
                                </a:lnTo>
                                <a:lnTo>
                                  <a:pt x="653" y="307"/>
                                </a:lnTo>
                                <a:lnTo>
                                  <a:pt x="663" y="298"/>
                                </a:lnTo>
                                <a:lnTo>
                                  <a:pt x="663" y="293"/>
                                </a:lnTo>
                                <a:lnTo>
                                  <a:pt x="667" y="288"/>
                                </a:lnTo>
                                <a:lnTo>
                                  <a:pt x="667" y="283"/>
                                </a:lnTo>
                                <a:lnTo>
                                  <a:pt x="672" y="278"/>
                                </a:lnTo>
                                <a:lnTo>
                                  <a:pt x="672" y="274"/>
                                </a:lnTo>
                                <a:lnTo>
                                  <a:pt x="682" y="264"/>
                                </a:lnTo>
                                <a:lnTo>
                                  <a:pt x="682" y="259"/>
                                </a:lnTo>
                                <a:lnTo>
                                  <a:pt x="687" y="254"/>
                                </a:lnTo>
                                <a:lnTo>
                                  <a:pt x="687" y="250"/>
                                </a:lnTo>
                                <a:lnTo>
                                  <a:pt x="691" y="245"/>
                                </a:lnTo>
                                <a:lnTo>
                                  <a:pt x="691" y="240"/>
                                </a:lnTo>
                                <a:lnTo>
                                  <a:pt x="701" y="230"/>
                                </a:lnTo>
                                <a:lnTo>
                                  <a:pt x="701" y="226"/>
                                </a:lnTo>
                                <a:lnTo>
                                  <a:pt x="706" y="221"/>
                                </a:lnTo>
                                <a:lnTo>
                                  <a:pt x="706" y="216"/>
                                </a:lnTo>
                                <a:lnTo>
                                  <a:pt x="711" y="211"/>
                                </a:lnTo>
                                <a:lnTo>
                                  <a:pt x="711" y="206"/>
                                </a:lnTo>
                                <a:lnTo>
                                  <a:pt x="720" y="197"/>
                                </a:lnTo>
                                <a:lnTo>
                                  <a:pt x="720" y="192"/>
                                </a:lnTo>
                                <a:lnTo>
                                  <a:pt x="725" y="187"/>
                                </a:lnTo>
                                <a:lnTo>
                                  <a:pt x="725" y="182"/>
                                </a:lnTo>
                                <a:lnTo>
                                  <a:pt x="735" y="173"/>
                                </a:lnTo>
                                <a:lnTo>
                                  <a:pt x="735" y="168"/>
                                </a:lnTo>
                                <a:lnTo>
                                  <a:pt x="739" y="163"/>
                                </a:lnTo>
                                <a:lnTo>
                                  <a:pt x="739" y="158"/>
                                </a:lnTo>
                                <a:lnTo>
                                  <a:pt x="744" y="154"/>
                                </a:lnTo>
                                <a:lnTo>
                                  <a:pt x="744" y="149"/>
                                </a:lnTo>
                                <a:lnTo>
                                  <a:pt x="754" y="139"/>
                                </a:lnTo>
                                <a:lnTo>
                                  <a:pt x="754" y="134"/>
                                </a:lnTo>
                                <a:lnTo>
                                  <a:pt x="759" y="130"/>
                                </a:lnTo>
                                <a:lnTo>
                                  <a:pt x="759" y="125"/>
                                </a:lnTo>
                                <a:lnTo>
                                  <a:pt x="763" y="120"/>
                                </a:lnTo>
                                <a:lnTo>
                                  <a:pt x="763" y="115"/>
                                </a:lnTo>
                                <a:lnTo>
                                  <a:pt x="773" y="106"/>
                                </a:lnTo>
                                <a:lnTo>
                                  <a:pt x="773" y="101"/>
                                </a:lnTo>
                                <a:lnTo>
                                  <a:pt x="778" y="96"/>
                                </a:lnTo>
                                <a:lnTo>
                                  <a:pt x="778" y="91"/>
                                </a:lnTo>
                                <a:lnTo>
                                  <a:pt x="783" y="86"/>
                                </a:lnTo>
                                <a:lnTo>
                                  <a:pt x="783" y="82"/>
                                </a:lnTo>
                                <a:lnTo>
                                  <a:pt x="792" y="72"/>
                                </a:lnTo>
                                <a:lnTo>
                                  <a:pt x="792" y="67"/>
                                </a:lnTo>
                                <a:lnTo>
                                  <a:pt x="797" y="62"/>
                                </a:lnTo>
                                <a:lnTo>
                                  <a:pt x="797" y="58"/>
                                </a:lnTo>
                                <a:lnTo>
                                  <a:pt x="807" y="48"/>
                                </a:lnTo>
                                <a:lnTo>
                                  <a:pt x="807" y="43"/>
                                </a:lnTo>
                                <a:lnTo>
                                  <a:pt x="811" y="38"/>
                                </a:lnTo>
                                <a:lnTo>
                                  <a:pt x="811" y="34"/>
                                </a:lnTo>
                                <a:lnTo>
                                  <a:pt x="816" y="29"/>
                                </a:lnTo>
                                <a:lnTo>
                                  <a:pt x="816" y="24"/>
                                </a:lnTo>
                                <a:lnTo>
                                  <a:pt x="826" y="14"/>
                                </a:lnTo>
                                <a:lnTo>
                                  <a:pt x="826" y="10"/>
                                </a:lnTo>
                                <a:lnTo>
                                  <a:pt x="831" y="5"/>
                                </a:lnTo>
                                <a:lnTo>
                                  <a:pt x="83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3" name="Freeform 2992"/>
                        <wps:cNvSpPr>
                          <a:spLocks/>
                        </wps:cNvSpPr>
                        <wps:spPr bwMode="auto">
                          <a:xfrm>
                            <a:off x="3041619" y="493299"/>
                            <a:ext cx="318078" cy="549635"/>
                          </a:xfrm>
                          <a:custGeom>
                            <a:avLst/>
                            <a:gdLst>
                              <a:gd name="T0" fmla="*/ 5 w 672"/>
                              <a:gd name="T1" fmla="*/ 1147 h 1161"/>
                              <a:gd name="T2" fmla="*/ 19 w 672"/>
                              <a:gd name="T3" fmla="*/ 1128 h 1161"/>
                              <a:gd name="T4" fmla="*/ 34 w 672"/>
                              <a:gd name="T5" fmla="*/ 1104 h 1161"/>
                              <a:gd name="T6" fmla="*/ 43 w 672"/>
                              <a:gd name="T7" fmla="*/ 1084 h 1161"/>
                              <a:gd name="T8" fmla="*/ 58 w 672"/>
                              <a:gd name="T9" fmla="*/ 1060 h 1161"/>
                              <a:gd name="T10" fmla="*/ 72 w 672"/>
                              <a:gd name="T11" fmla="*/ 1036 h 1161"/>
                              <a:gd name="T12" fmla="*/ 86 w 672"/>
                              <a:gd name="T13" fmla="*/ 1012 h 1161"/>
                              <a:gd name="T14" fmla="*/ 96 w 672"/>
                              <a:gd name="T15" fmla="*/ 993 h 1161"/>
                              <a:gd name="T16" fmla="*/ 110 w 672"/>
                              <a:gd name="T17" fmla="*/ 969 h 1161"/>
                              <a:gd name="T18" fmla="*/ 125 w 672"/>
                              <a:gd name="T19" fmla="*/ 945 h 1161"/>
                              <a:gd name="T20" fmla="*/ 139 w 672"/>
                              <a:gd name="T21" fmla="*/ 921 h 1161"/>
                              <a:gd name="T22" fmla="*/ 149 w 672"/>
                              <a:gd name="T23" fmla="*/ 902 h 1161"/>
                              <a:gd name="T24" fmla="*/ 163 w 672"/>
                              <a:gd name="T25" fmla="*/ 878 h 1161"/>
                              <a:gd name="T26" fmla="*/ 178 w 672"/>
                              <a:gd name="T27" fmla="*/ 854 h 1161"/>
                              <a:gd name="T28" fmla="*/ 192 w 672"/>
                              <a:gd name="T29" fmla="*/ 830 h 1161"/>
                              <a:gd name="T30" fmla="*/ 206 w 672"/>
                              <a:gd name="T31" fmla="*/ 806 h 1161"/>
                              <a:gd name="T32" fmla="*/ 216 w 672"/>
                              <a:gd name="T33" fmla="*/ 787 h 1161"/>
                              <a:gd name="T34" fmla="*/ 230 w 672"/>
                              <a:gd name="T35" fmla="*/ 763 h 1161"/>
                              <a:gd name="T36" fmla="*/ 245 w 672"/>
                              <a:gd name="T37" fmla="*/ 739 h 1161"/>
                              <a:gd name="T38" fmla="*/ 259 w 672"/>
                              <a:gd name="T39" fmla="*/ 715 h 1161"/>
                              <a:gd name="T40" fmla="*/ 269 w 672"/>
                              <a:gd name="T41" fmla="*/ 696 h 1161"/>
                              <a:gd name="T42" fmla="*/ 283 w 672"/>
                              <a:gd name="T43" fmla="*/ 672 h 1161"/>
                              <a:gd name="T44" fmla="*/ 297 w 672"/>
                              <a:gd name="T45" fmla="*/ 648 h 1161"/>
                              <a:gd name="T46" fmla="*/ 312 w 672"/>
                              <a:gd name="T47" fmla="*/ 624 h 1161"/>
                              <a:gd name="T48" fmla="*/ 321 w 672"/>
                              <a:gd name="T49" fmla="*/ 604 h 1161"/>
                              <a:gd name="T50" fmla="*/ 336 w 672"/>
                              <a:gd name="T51" fmla="*/ 580 h 1161"/>
                              <a:gd name="T52" fmla="*/ 350 w 672"/>
                              <a:gd name="T53" fmla="*/ 556 h 1161"/>
                              <a:gd name="T54" fmla="*/ 365 w 672"/>
                              <a:gd name="T55" fmla="*/ 532 h 1161"/>
                              <a:gd name="T56" fmla="*/ 374 w 672"/>
                              <a:gd name="T57" fmla="*/ 513 h 1161"/>
                              <a:gd name="T58" fmla="*/ 389 w 672"/>
                              <a:gd name="T59" fmla="*/ 489 h 1161"/>
                              <a:gd name="T60" fmla="*/ 403 w 672"/>
                              <a:gd name="T61" fmla="*/ 465 h 1161"/>
                              <a:gd name="T62" fmla="*/ 417 w 672"/>
                              <a:gd name="T63" fmla="*/ 441 h 1161"/>
                              <a:gd name="T64" fmla="*/ 432 w 672"/>
                              <a:gd name="T65" fmla="*/ 417 h 1161"/>
                              <a:gd name="T66" fmla="*/ 441 w 672"/>
                              <a:gd name="T67" fmla="*/ 398 h 1161"/>
                              <a:gd name="T68" fmla="*/ 456 w 672"/>
                              <a:gd name="T69" fmla="*/ 374 h 1161"/>
                              <a:gd name="T70" fmla="*/ 470 w 672"/>
                              <a:gd name="T71" fmla="*/ 350 h 1161"/>
                              <a:gd name="T72" fmla="*/ 485 w 672"/>
                              <a:gd name="T73" fmla="*/ 326 h 1161"/>
                              <a:gd name="T74" fmla="*/ 494 w 672"/>
                              <a:gd name="T75" fmla="*/ 307 h 1161"/>
                              <a:gd name="T76" fmla="*/ 509 w 672"/>
                              <a:gd name="T77" fmla="*/ 283 h 1161"/>
                              <a:gd name="T78" fmla="*/ 523 w 672"/>
                              <a:gd name="T79" fmla="*/ 259 h 1161"/>
                              <a:gd name="T80" fmla="*/ 537 w 672"/>
                              <a:gd name="T81" fmla="*/ 235 h 1161"/>
                              <a:gd name="T82" fmla="*/ 547 w 672"/>
                              <a:gd name="T83" fmla="*/ 216 h 1161"/>
                              <a:gd name="T84" fmla="*/ 561 w 672"/>
                              <a:gd name="T85" fmla="*/ 192 h 1161"/>
                              <a:gd name="T86" fmla="*/ 576 w 672"/>
                              <a:gd name="T87" fmla="*/ 168 h 1161"/>
                              <a:gd name="T88" fmla="*/ 590 w 672"/>
                              <a:gd name="T89" fmla="*/ 144 h 1161"/>
                              <a:gd name="T90" fmla="*/ 600 w 672"/>
                              <a:gd name="T91" fmla="*/ 124 h 1161"/>
                              <a:gd name="T92" fmla="*/ 614 w 672"/>
                              <a:gd name="T93" fmla="*/ 100 h 1161"/>
                              <a:gd name="T94" fmla="*/ 629 w 672"/>
                              <a:gd name="T95" fmla="*/ 76 h 1161"/>
                              <a:gd name="T96" fmla="*/ 643 w 672"/>
                              <a:gd name="T97" fmla="*/ 52 h 1161"/>
                              <a:gd name="T98" fmla="*/ 657 w 672"/>
                              <a:gd name="T99" fmla="*/ 28 h 1161"/>
                              <a:gd name="T100" fmla="*/ 667 w 672"/>
                              <a:gd name="T101" fmla="*/ 9 h 1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72" h="1161">
                                <a:moveTo>
                                  <a:pt x="0" y="1161"/>
                                </a:moveTo>
                                <a:lnTo>
                                  <a:pt x="0" y="1156"/>
                                </a:lnTo>
                                <a:lnTo>
                                  <a:pt x="5" y="1152"/>
                                </a:lnTo>
                                <a:lnTo>
                                  <a:pt x="5" y="1147"/>
                                </a:lnTo>
                                <a:lnTo>
                                  <a:pt x="10" y="1142"/>
                                </a:lnTo>
                                <a:lnTo>
                                  <a:pt x="10" y="1137"/>
                                </a:lnTo>
                                <a:lnTo>
                                  <a:pt x="14" y="1132"/>
                                </a:lnTo>
                                <a:lnTo>
                                  <a:pt x="19" y="1128"/>
                                </a:lnTo>
                                <a:lnTo>
                                  <a:pt x="19" y="1123"/>
                                </a:lnTo>
                                <a:lnTo>
                                  <a:pt x="24" y="1118"/>
                                </a:lnTo>
                                <a:lnTo>
                                  <a:pt x="24" y="1113"/>
                                </a:lnTo>
                                <a:lnTo>
                                  <a:pt x="34" y="1104"/>
                                </a:lnTo>
                                <a:lnTo>
                                  <a:pt x="34" y="1099"/>
                                </a:lnTo>
                                <a:lnTo>
                                  <a:pt x="38" y="1094"/>
                                </a:lnTo>
                                <a:lnTo>
                                  <a:pt x="38" y="1089"/>
                                </a:lnTo>
                                <a:lnTo>
                                  <a:pt x="43" y="1084"/>
                                </a:lnTo>
                                <a:lnTo>
                                  <a:pt x="43" y="1080"/>
                                </a:lnTo>
                                <a:lnTo>
                                  <a:pt x="53" y="1070"/>
                                </a:lnTo>
                                <a:lnTo>
                                  <a:pt x="53" y="1065"/>
                                </a:lnTo>
                                <a:lnTo>
                                  <a:pt x="58" y="1060"/>
                                </a:lnTo>
                                <a:lnTo>
                                  <a:pt x="58" y="1056"/>
                                </a:lnTo>
                                <a:lnTo>
                                  <a:pt x="62" y="1051"/>
                                </a:lnTo>
                                <a:lnTo>
                                  <a:pt x="62" y="1046"/>
                                </a:lnTo>
                                <a:lnTo>
                                  <a:pt x="72" y="1036"/>
                                </a:lnTo>
                                <a:lnTo>
                                  <a:pt x="72" y="1032"/>
                                </a:lnTo>
                                <a:lnTo>
                                  <a:pt x="77" y="1027"/>
                                </a:lnTo>
                                <a:lnTo>
                                  <a:pt x="77" y="1022"/>
                                </a:lnTo>
                                <a:lnTo>
                                  <a:pt x="86" y="1012"/>
                                </a:lnTo>
                                <a:lnTo>
                                  <a:pt x="86" y="1008"/>
                                </a:lnTo>
                                <a:lnTo>
                                  <a:pt x="91" y="1003"/>
                                </a:lnTo>
                                <a:lnTo>
                                  <a:pt x="91" y="998"/>
                                </a:lnTo>
                                <a:lnTo>
                                  <a:pt x="96" y="993"/>
                                </a:lnTo>
                                <a:lnTo>
                                  <a:pt x="96" y="988"/>
                                </a:lnTo>
                                <a:lnTo>
                                  <a:pt x="106" y="979"/>
                                </a:lnTo>
                                <a:lnTo>
                                  <a:pt x="106" y="974"/>
                                </a:lnTo>
                                <a:lnTo>
                                  <a:pt x="110" y="969"/>
                                </a:lnTo>
                                <a:lnTo>
                                  <a:pt x="110" y="964"/>
                                </a:lnTo>
                                <a:lnTo>
                                  <a:pt x="120" y="955"/>
                                </a:lnTo>
                                <a:lnTo>
                                  <a:pt x="120" y="950"/>
                                </a:lnTo>
                                <a:lnTo>
                                  <a:pt x="125" y="945"/>
                                </a:lnTo>
                                <a:lnTo>
                                  <a:pt x="125" y="940"/>
                                </a:lnTo>
                                <a:lnTo>
                                  <a:pt x="130" y="936"/>
                                </a:lnTo>
                                <a:lnTo>
                                  <a:pt x="130" y="931"/>
                                </a:lnTo>
                                <a:lnTo>
                                  <a:pt x="139" y="921"/>
                                </a:lnTo>
                                <a:lnTo>
                                  <a:pt x="139" y="916"/>
                                </a:lnTo>
                                <a:lnTo>
                                  <a:pt x="144" y="912"/>
                                </a:lnTo>
                                <a:lnTo>
                                  <a:pt x="144" y="907"/>
                                </a:lnTo>
                                <a:lnTo>
                                  <a:pt x="149" y="902"/>
                                </a:lnTo>
                                <a:lnTo>
                                  <a:pt x="149" y="897"/>
                                </a:lnTo>
                                <a:lnTo>
                                  <a:pt x="158" y="888"/>
                                </a:lnTo>
                                <a:lnTo>
                                  <a:pt x="158" y="883"/>
                                </a:lnTo>
                                <a:lnTo>
                                  <a:pt x="163" y="878"/>
                                </a:lnTo>
                                <a:lnTo>
                                  <a:pt x="163" y="873"/>
                                </a:lnTo>
                                <a:lnTo>
                                  <a:pt x="173" y="864"/>
                                </a:lnTo>
                                <a:lnTo>
                                  <a:pt x="173" y="859"/>
                                </a:lnTo>
                                <a:lnTo>
                                  <a:pt x="178" y="854"/>
                                </a:lnTo>
                                <a:lnTo>
                                  <a:pt x="178" y="849"/>
                                </a:lnTo>
                                <a:lnTo>
                                  <a:pt x="182" y="844"/>
                                </a:lnTo>
                                <a:lnTo>
                                  <a:pt x="182" y="840"/>
                                </a:lnTo>
                                <a:lnTo>
                                  <a:pt x="192" y="830"/>
                                </a:lnTo>
                                <a:lnTo>
                                  <a:pt x="192" y="825"/>
                                </a:lnTo>
                                <a:lnTo>
                                  <a:pt x="197" y="820"/>
                                </a:lnTo>
                                <a:lnTo>
                                  <a:pt x="197" y="816"/>
                                </a:lnTo>
                                <a:lnTo>
                                  <a:pt x="206" y="806"/>
                                </a:lnTo>
                                <a:lnTo>
                                  <a:pt x="206" y="801"/>
                                </a:lnTo>
                                <a:lnTo>
                                  <a:pt x="211" y="796"/>
                                </a:lnTo>
                                <a:lnTo>
                                  <a:pt x="211" y="792"/>
                                </a:lnTo>
                                <a:lnTo>
                                  <a:pt x="216" y="787"/>
                                </a:lnTo>
                                <a:lnTo>
                                  <a:pt x="216" y="782"/>
                                </a:lnTo>
                                <a:lnTo>
                                  <a:pt x="226" y="772"/>
                                </a:lnTo>
                                <a:lnTo>
                                  <a:pt x="226" y="768"/>
                                </a:lnTo>
                                <a:lnTo>
                                  <a:pt x="230" y="763"/>
                                </a:lnTo>
                                <a:lnTo>
                                  <a:pt x="230" y="758"/>
                                </a:lnTo>
                                <a:lnTo>
                                  <a:pt x="235" y="753"/>
                                </a:lnTo>
                                <a:lnTo>
                                  <a:pt x="235" y="748"/>
                                </a:lnTo>
                                <a:lnTo>
                                  <a:pt x="245" y="739"/>
                                </a:lnTo>
                                <a:lnTo>
                                  <a:pt x="245" y="734"/>
                                </a:lnTo>
                                <a:lnTo>
                                  <a:pt x="250" y="729"/>
                                </a:lnTo>
                                <a:lnTo>
                                  <a:pt x="250" y="724"/>
                                </a:lnTo>
                                <a:lnTo>
                                  <a:pt x="259" y="715"/>
                                </a:lnTo>
                                <a:lnTo>
                                  <a:pt x="259" y="710"/>
                                </a:lnTo>
                                <a:lnTo>
                                  <a:pt x="264" y="705"/>
                                </a:lnTo>
                                <a:lnTo>
                                  <a:pt x="264" y="700"/>
                                </a:lnTo>
                                <a:lnTo>
                                  <a:pt x="269" y="696"/>
                                </a:lnTo>
                                <a:lnTo>
                                  <a:pt x="269" y="691"/>
                                </a:lnTo>
                                <a:lnTo>
                                  <a:pt x="278" y="681"/>
                                </a:lnTo>
                                <a:lnTo>
                                  <a:pt x="278" y="676"/>
                                </a:lnTo>
                                <a:lnTo>
                                  <a:pt x="283" y="672"/>
                                </a:lnTo>
                                <a:lnTo>
                                  <a:pt x="283" y="667"/>
                                </a:lnTo>
                                <a:lnTo>
                                  <a:pt x="288" y="662"/>
                                </a:lnTo>
                                <a:lnTo>
                                  <a:pt x="288" y="657"/>
                                </a:lnTo>
                                <a:lnTo>
                                  <a:pt x="297" y="648"/>
                                </a:lnTo>
                                <a:lnTo>
                                  <a:pt x="297" y="643"/>
                                </a:lnTo>
                                <a:lnTo>
                                  <a:pt x="302" y="638"/>
                                </a:lnTo>
                                <a:lnTo>
                                  <a:pt x="302" y="633"/>
                                </a:lnTo>
                                <a:lnTo>
                                  <a:pt x="312" y="624"/>
                                </a:lnTo>
                                <a:lnTo>
                                  <a:pt x="312" y="619"/>
                                </a:lnTo>
                                <a:lnTo>
                                  <a:pt x="317" y="614"/>
                                </a:lnTo>
                                <a:lnTo>
                                  <a:pt x="317" y="609"/>
                                </a:lnTo>
                                <a:lnTo>
                                  <a:pt x="321" y="604"/>
                                </a:lnTo>
                                <a:lnTo>
                                  <a:pt x="321" y="600"/>
                                </a:lnTo>
                                <a:lnTo>
                                  <a:pt x="331" y="590"/>
                                </a:lnTo>
                                <a:lnTo>
                                  <a:pt x="331" y="585"/>
                                </a:lnTo>
                                <a:lnTo>
                                  <a:pt x="336" y="580"/>
                                </a:lnTo>
                                <a:lnTo>
                                  <a:pt x="336" y="576"/>
                                </a:lnTo>
                                <a:lnTo>
                                  <a:pt x="345" y="566"/>
                                </a:lnTo>
                                <a:lnTo>
                                  <a:pt x="345" y="561"/>
                                </a:lnTo>
                                <a:lnTo>
                                  <a:pt x="350" y="556"/>
                                </a:lnTo>
                                <a:lnTo>
                                  <a:pt x="350" y="552"/>
                                </a:lnTo>
                                <a:lnTo>
                                  <a:pt x="355" y="547"/>
                                </a:lnTo>
                                <a:lnTo>
                                  <a:pt x="355" y="542"/>
                                </a:lnTo>
                                <a:lnTo>
                                  <a:pt x="365" y="532"/>
                                </a:lnTo>
                                <a:lnTo>
                                  <a:pt x="365" y="528"/>
                                </a:lnTo>
                                <a:lnTo>
                                  <a:pt x="369" y="523"/>
                                </a:lnTo>
                                <a:lnTo>
                                  <a:pt x="369" y="518"/>
                                </a:lnTo>
                                <a:lnTo>
                                  <a:pt x="374" y="513"/>
                                </a:lnTo>
                                <a:lnTo>
                                  <a:pt x="374" y="508"/>
                                </a:lnTo>
                                <a:lnTo>
                                  <a:pt x="384" y="499"/>
                                </a:lnTo>
                                <a:lnTo>
                                  <a:pt x="384" y="494"/>
                                </a:lnTo>
                                <a:lnTo>
                                  <a:pt x="389" y="489"/>
                                </a:lnTo>
                                <a:lnTo>
                                  <a:pt x="389" y="484"/>
                                </a:lnTo>
                                <a:lnTo>
                                  <a:pt x="398" y="475"/>
                                </a:lnTo>
                                <a:lnTo>
                                  <a:pt x="398" y="470"/>
                                </a:lnTo>
                                <a:lnTo>
                                  <a:pt x="403" y="465"/>
                                </a:lnTo>
                                <a:lnTo>
                                  <a:pt x="403" y="460"/>
                                </a:lnTo>
                                <a:lnTo>
                                  <a:pt x="408" y="456"/>
                                </a:lnTo>
                                <a:lnTo>
                                  <a:pt x="408" y="451"/>
                                </a:lnTo>
                                <a:lnTo>
                                  <a:pt x="417" y="441"/>
                                </a:lnTo>
                                <a:lnTo>
                                  <a:pt x="417" y="436"/>
                                </a:lnTo>
                                <a:lnTo>
                                  <a:pt x="422" y="432"/>
                                </a:lnTo>
                                <a:lnTo>
                                  <a:pt x="422" y="427"/>
                                </a:lnTo>
                                <a:lnTo>
                                  <a:pt x="432" y="417"/>
                                </a:lnTo>
                                <a:lnTo>
                                  <a:pt x="432" y="412"/>
                                </a:lnTo>
                                <a:lnTo>
                                  <a:pt x="437" y="408"/>
                                </a:lnTo>
                                <a:lnTo>
                                  <a:pt x="437" y="403"/>
                                </a:lnTo>
                                <a:lnTo>
                                  <a:pt x="441" y="398"/>
                                </a:lnTo>
                                <a:lnTo>
                                  <a:pt x="441" y="393"/>
                                </a:lnTo>
                                <a:lnTo>
                                  <a:pt x="451" y="384"/>
                                </a:lnTo>
                                <a:lnTo>
                                  <a:pt x="451" y="379"/>
                                </a:lnTo>
                                <a:lnTo>
                                  <a:pt x="456" y="374"/>
                                </a:lnTo>
                                <a:lnTo>
                                  <a:pt x="456" y="369"/>
                                </a:lnTo>
                                <a:lnTo>
                                  <a:pt x="461" y="364"/>
                                </a:lnTo>
                                <a:lnTo>
                                  <a:pt x="461" y="360"/>
                                </a:lnTo>
                                <a:lnTo>
                                  <a:pt x="470" y="350"/>
                                </a:lnTo>
                                <a:lnTo>
                                  <a:pt x="470" y="345"/>
                                </a:lnTo>
                                <a:lnTo>
                                  <a:pt x="475" y="340"/>
                                </a:lnTo>
                                <a:lnTo>
                                  <a:pt x="475" y="336"/>
                                </a:lnTo>
                                <a:lnTo>
                                  <a:pt x="485" y="326"/>
                                </a:lnTo>
                                <a:lnTo>
                                  <a:pt x="485" y="321"/>
                                </a:lnTo>
                                <a:lnTo>
                                  <a:pt x="489" y="316"/>
                                </a:lnTo>
                                <a:lnTo>
                                  <a:pt x="489" y="312"/>
                                </a:lnTo>
                                <a:lnTo>
                                  <a:pt x="494" y="307"/>
                                </a:lnTo>
                                <a:lnTo>
                                  <a:pt x="494" y="302"/>
                                </a:lnTo>
                                <a:lnTo>
                                  <a:pt x="504" y="292"/>
                                </a:lnTo>
                                <a:lnTo>
                                  <a:pt x="504" y="288"/>
                                </a:lnTo>
                                <a:lnTo>
                                  <a:pt x="509" y="283"/>
                                </a:lnTo>
                                <a:lnTo>
                                  <a:pt x="509" y="278"/>
                                </a:lnTo>
                                <a:lnTo>
                                  <a:pt x="513" y="273"/>
                                </a:lnTo>
                                <a:lnTo>
                                  <a:pt x="513" y="268"/>
                                </a:lnTo>
                                <a:lnTo>
                                  <a:pt x="523" y="259"/>
                                </a:lnTo>
                                <a:lnTo>
                                  <a:pt x="523" y="254"/>
                                </a:lnTo>
                                <a:lnTo>
                                  <a:pt x="528" y="249"/>
                                </a:lnTo>
                                <a:lnTo>
                                  <a:pt x="528" y="244"/>
                                </a:lnTo>
                                <a:lnTo>
                                  <a:pt x="537" y="235"/>
                                </a:lnTo>
                                <a:lnTo>
                                  <a:pt x="537" y="230"/>
                                </a:lnTo>
                                <a:lnTo>
                                  <a:pt x="542" y="225"/>
                                </a:lnTo>
                                <a:lnTo>
                                  <a:pt x="542" y="220"/>
                                </a:lnTo>
                                <a:lnTo>
                                  <a:pt x="547" y="216"/>
                                </a:lnTo>
                                <a:lnTo>
                                  <a:pt x="547" y="211"/>
                                </a:lnTo>
                                <a:lnTo>
                                  <a:pt x="557" y="201"/>
                                </a:lnTo>
                                <a:lnTo>
                                  <a:pt x="557" y="196"/>
                                </a:lnTo>
                                <a:lnTo>
                                  <a:pt x="561" y="192"/>
                                </a:lnTo>
                                <a:lnTo>
                                  <a:pt x="561" y="187"/>
                                </a:lnTo>
                                <a:lnTo>
                                  <a:pt x="571" y="177"/>
                                </a:lnTo>
                                <a:lnTo>
                                  <a:pt x="571" y="172"/>
                                </a:lnTo>
                                <a:lnTo>
                                  <a:pt x="576" y="168"/>
                                </a:lnTo>
                                <a:lnTo>
                                  <a:pt x="576" y="163"/>
                                </a:lnTo>
                                <a:lnTo>
                                  <a:pt x="581" y="158"/>
                                </a:lnTo>
                                <a:lnTo>
                                  <a:pt x="581" y="153"/>
                                </a:lnTo>
                                <a:lnTo>
                                  <a:pt x="590" y="144"/>
                                </a:lnTo>
                                <a:lnTo>
                                  <a:pt x="590" y="139"/>
                                </a:lnTo>
                                <a:lnTo>
                                  <a:pt x="595" y="134"/>
                                </a:lnTo>
                                <a:lnTo>
                                  <a:pt x="595" y="129"/>
                                </a:lnTo>
                                <a:lnTo>
                                  <a:pt x="600" y="124"/>
                                </a:lnTo>
                                <a:lnTo>
                                  <a:pt x="600" y="120"/>
                                </a:lnTo>
                                <a:lnTo>
                                  <a:pt x="609" y="110"/>
                                </a:lnTo>
                                <a:lnTo>
                                  <a:pt x="609" y="105"/>
                                </a:lnTo>
                                <a:lnTo>
                                  <a:pt x="614" y="100"/>
                                </a:lnTo>
                                <a:lnTo>
                                  <a:pt x="614" y="96"/>
                                </a:lnTo>
                                <a:lnTo>
                                  <a:pt x="624" y="86"/>
                                </a:lnTo>
                                <a:lnTo>
                                  <a:pt x="624" y="81"/>
                                </a:lnTo>
                                <a:lnTo>
                                  <a:pt x="629" y="76"/>
                                </a:lnTo>
                                <a:lnTo>
                                  <a:pt x="629" y="72"/>
                                </a:lnTo>
                                <a:lnTo>
                                  <a:pt x="633" y="67"/>
                                </a:lnTo>
                                <a:lnTo>
                                  <a:pt x="633" y="62"/>
                                </a:lnTo>
                                <a:lnTo>
                                  <a:pt x="643" y="52"/>
                                </a:lnTo>
                                <a:lnTo>
                                  <a:pt x="643" y="48"/>
                                </a:lnTo>
                                <a:lnTo>
                                  <a:pt x="648" y="43"/>
                                </a:lnTo>
                                <a:lnTo>
                                  <a:pt x="648" y="38"/>
                                </a:lnTo>
                                <a:lnTo>
                                  <a:pt x="657" y="28"/>
                                </a:lnTo>
                                <a:lnTo>
                                  <a:pt x="657" y="24"/>
                                </a:lnTo>
                                <a:lnTo>
                                  <a:pt x="662" y="19"/>
                                </a:lnTo>
                                <a:lnTo>
                                  <a:pt x="662" y="14"/>
                                </a:lnTo>
                                <a:lnTo>
                                  <a:pt x="667" y="9"/>
                                </a:lnTo>
                                <a:lnTo>
                                  <a:pt x="667" y="4"/>
                                </a:lnTo>
                                <a:lnTo>
                                  <a:pt x="67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4" name="Freeform 2993"/>
                        <wps:cNvSpPr>
                          <a:spLocks/>
                        </wps:cNvSpPr>
                        <wps:spPr bwMode="auto">
                          <a:xfrm>
                            <a:off x="3391410" y="240968"/>
                            <a:ext cx="113599" cy="195520"/>
                          </a:xfrm>
                          <a:custGeom>
                            <a:avLst/>
                            <a:gdLst>
                              <a:gd name="T0" fmla="*/ 10 w 240"/>
                              <a:gd name="T1" fmla="*/ 403 h 413"/>
                              <a:gd name="T2" fmla="*/ 14 w 240"/>
                              <a:gd name="T3" fmla="*/ 393 h 413"/>
                              <a:gd name="T4" fmla="*/ 24 w 240"/>
                              <a:gd name="T5" fmla="*/ 379 h 413"/>
                              <a:gd name="T6" fmla="*/ 29 w 240"/>
                              <a:gd name="T7" fmla="*/ 369 h 413"/>
                              <a:gd name="T8" fmla="*/ 34 w 240"/>
                              <a:gd name="T9" fmla="*/ 360 h 413"/>
                              <a:gd name="T10" fmla="*/ 43 w 240"/>
                              <a:gd name="T11" fmla="*/ 345 h 413"/>
                              <a:gd name="T12" fmla="*/ 48 w 240"/>
                              <a:gd name="T13" fmla="*/ 336 h 413"/>
                              <a:gd name="T14" fmla="*/ 58 w 240"/>
                              <a:gd name="T15" fmla="*/ 321 h 413"/>
                              <a:gd name="T16" fmla="*/ 62 w 240"/>
                              <a:gd name="T17" fmla="*/ 312 h 413"/>
                              <a:gd name="T18" fmla="*/ 67 w 240"/>
                              <a:gd name="T19" fmla="*/ 302 h 413"/>
                              <a:gd name="T20" fmla="*/ 77 w 240"/>
                              <a:gd name="T21" fmla="*/ 288 h 413"/>
                              <a:gd name="T22" fmla="*/ 82 w 240"/>
                              <a:gd name="T23" fmla="*/ 278 h 413"/>
                              <a:gd name="T24" fmla="*/ 86 w 240"/>
                              <a:gd name="T25" fmla="*/ 269 h 413"/>
                              <a:gd name="T26" fmla="*/ 96 w 240"/>
                              <a:gd name="T27" fmla="*/ 254 h 413"/>
                              <a:gd name="T28" fmla="*/ 101 w 240"/>
                              <a:gd name="T29" fmla="*/ 245 h 413"/>
                              <a:gd name="T30" fmla="*/ 110 w 240"/>
                              <a:gd name="T31" fmla="*/ 230 h 413"/>
                              <a:gd name="T32" fmla="*/ 115 w 240"/>
                              <a:gd name="T33" fmla="*/ 221 h 413"/>
                              <a:gd name="T34" fmla="*/ 120 w 240"/>
                              <a:gd name="T35" fmla="*/ 211 h 413"/>
                              <a:gd name="T36" fmla="*/ 130 w 240"/>
                              <a:gd name="T37" fmla="*/ 197 h 413"/>
                              <a:gd name="T38" fmla="*/ 134 w 240"/>
                              <a:gd name="T39" fmla="*/ 187 h 413"/>
                              <a:gd name="T40" fmla="*/ 144 w 240"/>
                              <a:gd name="T41" fmla="*/ 173 h 413"/>
                              <a:gd name="T42" fmla="*/ 149 w 240"/>
                              <a:gd name="T43" fmla="*/ 163 h 413"/>
                              <a:gd name="T44" fmla="*/ 154 w 240"/>
                              <a:gd name="T45" fmla="*/ 153 h 413"/>
                              <a:gd name="T46" fmla="*/ 163 w 240"/>
                              <a:gd name="T47" fmla="*/ 139 h 413"/>
                              <a:gd name="T48" fmla="*/ 168 w 240"/>
                              <a:gd name="T49" fmla="*/ 129 h 413"/>
                              <a:gd name="T50" fmla="*/ 173 w 240"/>
                              <a:gd name="T51" fmla="*/ 120 h 413"/>
                              <a:gd name="T52" fmla="*/ 182 w 240"/>
                              <a:gd name="T53" fmla="*/ 105 h 413"/>
                              <a:gd name="T54" fmla="*/ 187 w 240"/>
                              <a:gd name="T55" fmla="*/ 96 h 413"/>
                              <a:gd name="T56" fmla="*/ 197 w 240"/>
                              <a:gd name="T57" fmla="*/ 81 h 413"/>
                              <a:gd name="T58" fmla="*/ 202 w 240"/>
                              <a:gd name="T59" fmla="*/ 72 h 413"/>
                              <a:gd name="T60" fmla="*/ 206 w 240"/>
                              <a:gd name="T61" fmla="*/ 62 h 413"/>
                              <a:gd name="T62" fmla="*/ 216 w 240"/>
                              <a:gd name="T63" fmla="*/ 48 h 413"/>
                              <a:gd name="T64" fmla="*/ 221 w 240"/>
                              <a:gd name="T65" fmla="*/ 38 h 413"/>
                              <a:gd name="T66" fmla="*/ 226 w 240"/>
                              <a:gd name="T67" fmla="*/ 29 h 413"/>
                              <a:gd name="T68" fmla="*/ 235 w 240"/>
                              <a:gd name="T69" fmla="*/ 14 h 413"/>
                              <a:gd name="T70" fmla="*/ 240 w 240"/>
                              <a:gd name="T71" fmla="*/ 5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40" h="413">
                                <a:moveTo>
                                  <a:pt x="0" y="413"/>
                                </a:moveTo>
                                <a:lnTo>
                                  <a:pt x="10" y="403"/>
                                </a:lnTo>
                                <a:lnTo>
                                  <a:pt x="10" y="398"/>
                                </a:lnTo>
                                <a:lnTo>
                                  <a:pt x="14" y="393"/>
                                </a:lnTo>
                                <a:lnTo>
                                  <a:pt x="14" y="389"/>
                                </a:lnTo>
                                <a:lnTo>
                                  <a:pt x="24" y="379"/>
                                </a:lnTo>
                                <a:lnTo>
                                  <a:pt x="24" y="374"/>
                                </a:lnTo>
                                <a:lnTo>
                                  <a:pt x="29" y="369"/>
                                </a:lnTo>
                                <a:lnTo>
                                  <a:pt x="29" y="365"/>
                                </a:lnTo>
                                <a:lnTo>
                                  <a:pt x="34" y="360"/>
                                </a:lnTo>
                                <a:lnTo>
                                  <a:pt x="34" y="355"/>
                                </a:lnTo>
                                <a:lnTo>
                                  <a:pt x="43" y="345"/>
                                </a:lnTo>
                                <a:lnTo>
                                  <a:pt x="43" y="341"/>
                                </a:lnTo>
                                <a:lnTo>
                                  <a:pt x="48" y="336"/>
                                </a:lnTo>
                                <a:lnTo>
                                  <a:pt x="48" y="331"/>
                                </a:lnTo>
                                <a:lnTo>
                                  <a:pt x="58" y="321"/>
                                </a:lnTo>
                                <a:lnTo>
                                  <a:pt x="58" y="317"/>
                                </a:lnTo>
                                <a:lnTo>
                                  <a:pt x="62" y="312"/>
                                </a:lnTo>
                                <a:lnTo>
                                  <a:pt x="62" y="307"/>
                                </a:lnTo>
                                <a:lnTo>
                                  <a:pt x="67" y="302"/>
                                </a:lnTo>
                                <a:lnTo>
                                  <a:pt x="67" y="297"/>
                                </a:lnTo>
                                <a:lnTo>
                                  <a:pt x="77" y="288"/>
                                </a:lnTo>
                                <a:lnTo>
                                  <a:pt x="77" y="283"/>
                                </a:lnTo>
                                <a:lnTo>
                                  <a:pt x="82" y="278"/>
                                </a:lnTo>
                                <a:lnTo>
                                  <a:pt x="82" y="273"/>
                                </a:lnTo>
                                <a:lnTo>
                                  <a:pt x="86" y="269"/>
                                </a:lnTo>
                                <a:lnTo>
                                  <a:pt x="86" y="264"/>
                                </a:lnTo>
                                <a:lnTo>
                                  <a:pt x="96" y="254"/>
                                </a:lnTo>
                                <a:lnTo>
                                  <a:pt x="96" y="249"/>
                                </a:lnTo>
                                <a:lnTo>
                                  <a:pt x="101" y="245"/>
                                </a:lnTo>
                                <a:lnTo>
                                  <a:pt x="101" y="240"/>
                                </a:lnTo>
                                <a:lnTo>
                                  <a:pt x="110" y="230"/>
                                </a:lnTo>
                                <a:lnTo>
                                  <a:pt x="110" y="225"/>
                                </a:lnTo>
                                <a:lnTo>
                                  <a:pt x="115" y="221"/>
                                </a:lnTo>
                                <a:lnTo>
                                  <a:pt x="115" y="216"/>
                                </a:lnTo>
                                <a:lnTo>
                                  <a:pt x="120" y="211"/>
                                </a:lnTo>
                                <a:lnTo>
                                  <a:pt x="120" y="206"/>
                                </a:lnTo>
                                <a:lnTo>
                                  <a:pt x="130" y="197"/>
                                </a:lnTo>
                                <a:lnTo>
                                  <a:pt x="130" y="192"/>
                                </a:lnTo>
                                <a:lnTo>
                                  <a:pt x="134" y="187"/>
                                </a:lnTo>
                                <a:lnTo>
                                  <a:pt x="134" y="182"/>
                                </a:lnTo>
                                <a:lnTo>
                                  <a:pt x="144" y="173"/>
                                </a:lnTo>
                                <a:lnTo>
                                  <a:pt x="144" y="168"/>
                                </a:lnTo>
                                <a:lnTo>
                                  <a:pt x="149" y="163"/>
                                </a:lnTo>
                                <a:lnTo>
                                  <a:pt x="149" y="158"/>
                                </a:lnTo>
                                <a:lnTo>
                                  <a:pt x="154" y="153"/>
                                </a:lnTo>
                                <a:lnTo>
                                  <a:pt x="154" y="149"/>
                                </a:lnTo>
                                <a:lnTo>
                                  <a:pt x="163" y="139"/>
                                </a:lnTo>
                                <a:lnTo>
                                  <a:pt x="163" y="134"/>
                                </a:lnTo>
                                <a:lnTo>
                                  <a:pt x="168" y="129"/>
                                </a:lnTo>
                                <a:lnTo>
                                  <a:pt x="168" y="125"/>
                                </a:lnTo>
                                <a:lnTo>
                                  <a:pt x="173" y="120"/>
                                </a:lnTo>
                                <a:lnTo>
                                  <a:pt x="173" y="115"/>
                                </a:lnTo>
                                <a:lnTo>
                                  <a:pt x="182" y="105"/>
                                </a:lnTo>
                                <a:lnTo>
                                  <a:pt x="182" y="101"/>
                                </a:lnTo>
                                <a:lnTo>
                                  <a:pt x="187" y="96"/>
                                </a:lnTo>
                                <a:lnTo>
                                  <a:pt x="187" y="91"/>
                                </a:lnTo>
                                <a:lnTo>
                                  <a:pt x="197" y="81"/>
                                </a:lnTo>
                                <a:lnTo>
                                  <a:pt x="197" y="77"/>
                                </a:lnTo>
                                <a:lnTo>
                                  <a:pt x="202" y="72"/>
                                </a:lnTo>
                                <a:lnTo>
                                  <a:pt x="202" y="67"/>
                                </a:lnTo>
                                <a:lnTo>
                                  <a:pt x="206" y="62"/>
                                </a:lnTo>
                                <a:lnTo>
                                  <a:pt x="206" y="57"/>
                                </a:lnTo>
                                <a:lnTo>
                                  <a:pt x="216" y="48"/>
                                </a:lnTo>
                                <a:lnTo>
                                  <a:pt x="216" y="43"/>
                                </a:lnTo>
                                <a:lnTo>
                                  <a:pt x="221" y="38"/>
                                </a:lnTo>
                                <a:lnTo>
                                  <a:pt x="221" y="33"/>
                                </a:lnTo>
                                <a:lnTo>
                                  <a:pt x="226" y="29"/>
                                </a:lnTo>
                                <a:lnTo>
                                  <a:pt x="226" y="24"/>
                                </a:lnTo>
                                <a:lnTo>
                                  <a:pt x="235" y="14"/>
                                </a:lnTo>
                                <a:lnTo>
                                  <a:pt x="235" y="9"/>
                                </a:lnTo>
                                <a:lnTo>
                                  <a:pt x="240" y="5"/>
                                </a:lnTo>
                                <a:lnTo>
                                  <a:pt x="24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5" name="Freeform 2994"/>
                        <wps:cNvSpPr>
                          <a:spLocks/>
                        </wps:cNvSpPr>
                        <wps:spPr bwMode="auto">
                          <a:xfrm>
                            <a:off x="3141492" y="663728"/>
                            <a:ext cx="218205" cy="379206"/>
                          </a:xfrm>
                          <a:custGeom>
                            <a:avLst/>
                            <a:gdLst>
                              <a:gd name="T0" fmla="*/ 5 w 461"/>
                              <a:gd name="T1" fmla="*/ 792 h 801"/>
                              <a:gd name="T2" fmla="*/ 10 w 461"/>
                              <a:gd name="T3" fmla="*/ 777 h 801"/>
                              <a:gd name="T4" fmla="*/ 19 w 461"/>
                              <a:gd name="T5" fmla="*/ 763 h 801"/>
                              <a:gd name="T6" fmla="*/ 29 w 461"/>
                              <a:gd name="T7" fmla="*/ 748 h 801"/>
                              <a:gd name="T8" fmla="*/ 39 w 461"/>
                              <a:gd name="T9" fmla="*/ 729 h 801"/>
                              <a:gd name="T10" fmla="*/ 53 w 461"/>
                              <a:gd name="T11" fmla="*/ 710 h 801"/>
                              <a:gd name="T12" fmla="*/ 58 w 461"/>
                              <a:gd name="T13" fmla="*/ 696 h 801"/>
                              <a:gd name="T14" fmla="*/ 72 w 461"/>
                              <a:gd name="T15" fmla="*/ 676 h 801"/>
                              <a:gd name="T16" fmla="*/ 77 w 461"/>
                              <a:gd name="T17" fmla="*/ 662 h 801"/>
                              <a:gd name="T18" fmla="*/ 91 w 461"/>
                              <a:gd name="T19" fmla="*/ 643 h 801"/>
                              <a:gd name="T20" fmla="*/ 96 w 461"/>
                              <a:gd name="T21" fmla="*/ 628 h 801"/>
                              <a:gd name="T22" fmla="*/ 110 w 461"/>
                              <a:gd name="T23" fmla="*/ 609 h 801"/>
                              <a:gd name="T24" fmla="*/ 115 w 461"/>
                              <a:gd name="T25" fmla="*/ 595 h 801"/>
                              <a:gd name="T26" fmla="*/ 130 w 461"/>
                              <a:gd name="T27" fmla="*/ 576 h 801"/>
                              <a:gd name="T28" fmla="*/ 134 w 461"/>
                              <a:gd name="T29" fmla="*/ 561 h 801"/>
                              <a:gd name="T30" fmla="*/ 149 w 461"/>
                              <a:gd name="T31" fmla="*/ 542 h 801"/>
                              <a:gd name="T32" fmla="*/ 154 w 461"/>
                              <a:gd name="T33" fmla="*/ 528 h 801"/>
                              <a:gd name="T34" fmla="*/ 168 w 461"/>
                              <a:gd name="T35" fmla="*/ 508 h 801"/>
                              <a:gd name="T36" fmla="*/ 178 w 461"/>
                              <a:gd name="T37" fmla="*/ 489 h 801"/>
                              <a:gd name="T38" fmla="*/ 187 w 461"/>
                              <a:gd name="T39" fmla="*/ 475 h 801"/>
                              <a:gd name="T40" fmla="*/ 197 w 461"/>
                              <a:gd name="T41" fmla="*/ 456 h 801"/>
                              <a:gd name="T42" fmla="*/ 206 w 461"/>
                              <a:gd name="T43" fmla="*/ 441 h 801"/>
                              <a:gd name="T44" fmla="*/ 216 w 461"/>
                              <a:gd name="T45" fmla="*/ 422 h 801"/>
                              <a:gd name="T46" fmla="*/ 226 w 461"/>
                              <a:gd name="T47" fmla="*/ 408 h 801"/>
                              <a:gd name="T48" fmla="*/ 235 w 461"/>
                              <a:gd name="T49" fmla="*/ 388 h 801"/>
                              <a:gd name="T50" fmla="*/ 250 w 461"/>
                              <a:gd name="T51" fmla="*/ 369 h 801"/>
                              <a:gd name="T52" fmla="*/ 254 w 461"/>
                              <a:gd name="T53" fmla="*/ 355 h 801"/>
                              <a:gd name="T54" fmla="*/ 269 w 461"/>
                              <a:gd name="T55" fmla="*/ 336 h 801"/>
                              <a:gd name="T56" fmla="*/ 274 w 461"/>
                              <a:gd name="T57" fmla="*/ 321 h 801"/>
                              <a:gd name="T58" fmla="*/ 288 w 461"/>
                              <a:gd name="T59" fmla="*/ 302 h 801"/>
                              <a:gd name="T60" fmla="*/ 293 w 461"/>
                              <a:gd name="T61" fmla="*/ 288 h 801"/>
                              <a:gd name="T62" fmla="*/ 307 w 461"/>
                              <a:gd name="T63" fmla="*/ 268 h 801"/>
                              <a:gd name="T64" fmla="*/ 312 w 461"/>
                              <a:gd name="T65" fmla="*/ 254 h 801"/>
                              <a:gd name="T66" fmla="*/ 326 w 461"/>
                              <a:gd name="T67" fmla="*/ 235 h 801"/>
                              <a:gd name="T68" fmla="*/ 331 w 461"/>
                              <a:gd name="T69" fmla="*/ 220 h 801"/>
                              <a:gd name="T70" fmla="*/ 346 w 461"/>
                              <a:gd name="T71" fmla="*/ 201 h 801"/>
                              <a:gd name="T72" fmla="*/ 355 w 461"/>
                              <a:gd name="T73" fmla="*/ 182 h 801"/>
                              <a:gd name="T74" fmla="*/ 365 w 461"/>
                              <a:gd name="T75" fmla="*/ 168 h 801"/>
                              <a:gd name="T76" fmla="*/ 374 w 461"/>
                              <a:gd name="T77" fmla="*/ 148 h 801"/>
                              <a:gd name="T78" fmla="*/ 384 w 461"/>
                              <a:gd name="T79" fmla="*/ 134 h 801"/>
                              <a:gd name="T80" fmla="*/ 394 w 461"/>
                              <a:gd name="T81" fmla="*/ 115 h 801"/>
                              <a:gd name="T82" fmla="*/ 403 w 461"/>
                              <a:gd name="T83" fmla="*/ 100 h 801"/>
                              <a:gd name="T84" fmla="*/ 413 w 461"/>
                              <a:gd name="T85" fmla="*/ 81 h 801"/>
                              <a:gd name="T86" fmla="*/ 427 w 461"/>
                              <a:gd name="T87" fmla="*/ 62 h 801"/>
                              <a:gd name="T88" fmla="*/ 432 w 461"/>
                              <a:gd name="T89" fmla="*/ 48 h 801"/>
                              <a:gd name="T90" fmla="*/ 446 w 461"/>
                              <a:gd name="T91" fmla="*/ 28 h 801"/>
                              <a:gd name="T92" fmla="*/ 451 w 461"/>
                              <a:gd name="T93" fmla="*/ 14 h 801"/>
                              <a:gd name="T94" fmla="*/ 461 w 461"/>
                              <a:gd name="T95"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61" h="801">
                                <a:moveTo>
                                  <a:pt x="0" y="801"/>
                                </a:moveTo>
                                <a:lnTo>
                                  <a:pt x="0" y="796"/>
                                </a:lnTo>
                                <a:lnTo>
                                  <a:pt x="5" y="792"/>
                                </a:lnTo>
                                <a:lnTo>
                                  <a:pt x="5" y="787"/>
                                </a:lnTo>
                                <a:lnTo>
                                  <a:pt x="10" y="782"/>
                                </a:lnTo>
                                <a:lnTo>
                                  <a:pt x="10" y="777"/>
                                </a:lnTo>
                                <a:lnTo>
                                  <a:pt x="15" y="772"/>
                                </a:lnTo>
                                <a:lnTo>
                                  <a:pt x="19" y="768"/>
                                </a:lnTo>
                                <a:lnTo>
                                  <a:pt x="19" y="763"/>
                                </a:lnTo>
                                <a:lnTo>
                                  <a:pt x="24" y="758"/>
                                </a:lnTo>
                                <a:lnTo>
                                  <a:pt x="24" y="753"/>
                                </a:lnTo>
                                <a:lnTo>
                                  <a:pt x="29" y="748"/>
                                </a:lnTo>
                                <a:lnTo>
                                  <a:pt x="29" y="744"/>
                                </a:lnTo>
                                <a:lnTo>
                                  <a:pt x="39" y="734"/>
                                </a:lnTo>
                                <a:lnTo>
                                  <a:pt x="39" y="729"/>
                                </a:lnTo>
                                <a:lnTo>
                                  <a:pt x="43" y="724"/>
                                </a:lnTo>
                                <a:lnTo>
                                  <a:pt x="43" y="720"/>
                                </a:lnTo>
                                <a:lnTo>
                                  <a:pt x="53" y="710"/>
                                </a:lnTo>
                                <a:lnTo>
                                  <a:pt x="53" y="705"/>
                                </a:lnTo>
                                <a:lnTo>
                                  <a:pt x="58" y="700"/>
                                </a:lnTo>
                                <a:lnTo>
                                  <a:pt x="58" y="696"/>
                                </a:lnTo>
                                <a:lnTo>
                                  <a:pt x="63" y="691"/>
                                </a:lnTo>
                                <a:lnTo>
                                  <a:pt x="63" y="686"/>
                                </a:lnTo>
                                <a:lnTo>
                                  <a:pt x="72" y="676"/>
                                </a:lnTo>
                                <a:lnTo>
                                  <a:pt x="72" y="672"/>
                                </a:lnTo>
                                <a:lnTo>
                                  <a:pt x="77" y="667"/>
                                </a:lnTo>
                                <a:lnTo>
                                  <a:pt x="77" y="662"/>
                                </a:lnTo>
                                <a:lnTo>
                                  <a:pt x="82" y="657"/>
                                </a:lnTo>
                                <a:lnTo>
                                  <a:pt x="82" y="652"/>
                                </a:lnTo>
                                <a:lnTo>
                                  <a:pt x="91" y="643"/>
                                </a:lnTo>
                                <a:lnTo>
                                  <a:pt x="91" y="638"/>
                                </a:lnTo>
                                <a:lnTo>
                                  <a:pt x="96" y="633"/>
                                </a:lnTo>
                                <a:lnTo>
                                  <a:pt x="96" y="628"/>
                                </a:lnTo>
                                <a:lnTo>
                                  <a:pt x="101" y="624"/>
                                </a:lnTo>
                                <a:lnTo>
                                  <a:pt x="101" y="619"/>
                                </a:lnTo>
                                <a:lnTo>
                                  <a:pt x="110" y="609"/>
                                </a:lnTo>
                                <a:lnTo>
                                  <a:pt x="110" y="604"/>
                                </a:lnTo>
                                <a:lnTo>
                                  <a:pt x="115" y="600"/>
                                </a:lnTo>
                                <a:lnTo>
                                  <a:pt x="115" y="595"/>
                                </a:lnTo>
                                <a:lnTo>
                                  <a:pt x="125" y="585"/>
                                </a:lnTo>
                                <a:lnTo>
                                  <a:pt x="125" y="580"/>
                                </a:lnTo>
                                <a:lnTo>
                                  <a:pt x="130" y="576"/>
                                </a:lnTo>
                                <a:lnTo>
                                  <a:pt x="130" y="571"/>
                                </a:lnTo>
                                <a:lnTo>
                                  <a:pt x="134" y="566"/>
                                </a:lnTo>
                                <a:lnTo>
                                  <a:pt x="134" y="561"/>
                                </a:lnTo>
                                <a:lnTo>
                                  <a:pt x="144" y="552"/>
                                </a:lnTo>
                                <a:lnTo>
                                  <a:pt x="144" y="547"/>
                                </a:lnTo>
                                <a:lnTo>
                                  <a:pt x="149" y="542"/>
                                </a:lnTo>
                                <a:lnTo>
                                  <a:pt x="149" y="537"/>
                                </a:lnTo>
                                <a:lnTo>
                                  <a:pt x="154" y="532"/>
                                </a:lnTo>
                                <a:lnTo>
                                  <a:pt x="154" y="528"/>
                                </a:lnTo>
                                <a:lnTo>
                                  <a:pt x="163" y="518"/>
                                </a:lnTo>
                                <a:lnTo>
                                  <a:pt x="163" y="513"/>
                                </a:lnTo>
                                <a:lnTo>
                                  <a:pt x="168" y="508"/>
                                </a:lnTo>
                                <a:lnTo>
                                  <a:pt x="168" y="504"/>
                                </a:lnTo>
                                <a:lnTo>
                                  <a:pt x="178" y="494"/>
                                </a:lnTo>
                                <a:lnTo>
                                  <a:pt x="178" y="489"/>
                                </a:lnTo>
                                <a:lnTo>
                                  <a:pt x="182" y="484"/>
                                </a:lnTo>
                                <a:lnTo>
                                  <a:pt x="182" y="480"/>
                                </a:lnTo>
                                <a:lnTo>
                                  <a:pt x="187" y="475"/>
                                </a:lnTo>
                                <a:lnTo>
                                  <a:pt x="187" y="470"/>
                                </a:lnTo>
                                <a:lnTo>
                                  <a:pt x="197" y="460"/>
                                </a:lnTo>
                                <a:lnTo>
                                  <a:pt x="197" y="456"/>
                                </a:lnTo>
                                <a:lnTo>
                                  <a:pt x="202" y="451"/>
                                </a:lnTo>
                                <a:lnTo>
                                  <a:pt x="202" y="446"/>
                                </a:lnTo>
                                <a:lnTo>
                                  <a:pt x="206" y="441"/>
                                </a:lnTo>
                                <a:lnTo>
                                  <a:pt x="206" y="436"/>
                                </a:lnTo>
                                <a:lnTo>
                                  <a:pt x="216" y="427"/>
                                </a:lnTo>
                                <a:lnTo>
                                  <a:pt x="216" y="422"/>
                                </a:lnTo>
                                <a:lnTo>
                                  <a:pt x="221" y="417"/>
                                </a:lnTo>
                                <a:lnTo>
                                  <a:pt x="221" y="412"/>
                                </a:lnTo>
                                <a:lnTo>
                                  <a:pt x="226" y="408"/>
                                </a:lnTo>
                                <a:lnTo>
                                  <a:pt x="226" y="403"/>
                                </a:lnTo>
                                <a:lnTo>
                                  <a:pt x="235" y="393"/>
                                </a:lnTo>
                                <a:lnTo>
                                  <a:pt x="235" y="388"/>
                                </a:lnTo>
                                <a:lnTo>
                                  <a:pt x="240" y="384"/>
                                </a:lnTo>
                                <a:lnTo>
                                  <a:pt x="240" y="379"/>
                                </a:lnTo>
                                <a:lnTo>
                                  <a:pt x="250" y="369"/>
                                </a:lnTo>
                                <a:lnTo>
                                  <a:pt x="250" y="364"/>
                                </a:lnTo>
                                <a:lnTo>
                                  <a:pt x="254" y="360"/>
                                </a:lnTo>
                                <a:lnTo>
                                  <a:pt x="254" y="355"/>
                                </a:lnTo>
                                <a:lnTo>
                                  <a:pt x="259" y="350"/>
                                </a:lnTo>
                                <a:lnTo>
                                  <a:pt x="259" y="345"/>
                                </a:lnTo>
                                <a:lnTo>
                                  <a:pt x="269" y="336"/>
                                </a:lnTo>
                                <a:lnTo>
                                  <a:pt x="269" y="331"/>
                                </a:lnTo>
                                <a:lnTo>
                                  <a:pt x="274" y="326"/>
                                </a:lnTo>
                                <a:lnTo>
                                  <a:pt x="274" y="321"/>
                                </a:lnTo>
                                <a:lnTo>
                                  <a:pt x="278" y="316"/>
                                </a:lnTo>
                                <a:lnTo>
                                  <a:pt x="278" y="312"/>
                                </a:lnTo>
                                <a:lnTo>
                                  <a:pt x="288" y="302"/>
                                </a:lnTo>
                                <a:lnTo>
                                  <a:pt x="288" y="297"/>
                                </a:lnTo>
                                <a:lnTo>
                                  <a:pt x="293" y="292"/>
                                </a:lnTo>
                                <a:lnTo>
                                  <a:pt x="293" y="288"/>
                                </a:lnTo>
                                <a:lnTo>
                                  <a:pt x="302" y="278"/>
                                </a:lnTo>
                                <a:lnTo>
                                  <a:pt x="302" y="273"/>
                                </a:lnTo>
                                <a:lnTo>
                                  <a:pt x="307" y="268"/>
                                </a:lnTo>
                                <a:lnTo>
                                  <a:pt x="307" y="264"/>
                                </a:lnTo>
                                <a:lnTo>
                                  <a:pt x="312" y="259"/>
                                </a:lnTo>
                                <a:lnTo>
                                  <a:pt x="312" y="254"/>
                                </a:lnTo>
                                <a:lnTo>
                                  <a:pt x="322" y="244"/>
                                </a:lnTo>
                                <a:lnTo>
                                  <a:pt x="322" y="240"/>
                                </a:lnTo>
                                <a:lnTo>
                                  <a:pt x="326" y="235"/>
                                </a:lnTo>
                                <a:lnTo>
                                  <a:pt x="326" y="230"/>
                                </a:lnTo>
                                <a:lnTo>
                                  <a:pt x="331" y="225"/>
                                </a:lnTo>
                                <a:lnTo>
                                  <a:pt x="331" y="220"/>
                                </a:lnTo>
                                <a:lnTo>
                                  <a:pt x="341" y="211"/>
                                </a:lnTo>
                                <a:lnTo>
                                  <a:pt x="341" y="206"/>
                                </a:lnTo>
                                <a:lnTo>
                                  <a:pt x="346" y="201"/>
                                </a:lnTo>
                                <a:lnTo>
                                  <a:pt x="346" y="196"/>
                                </a:lnTo>
                                <a:lnTo>
                                  <a:pt x="355" y="187"/>
                                </a:lnTo>
                                <a:lnTo>
                                  <a:pt x="355" y="182"/>
                                </a:lnTo>
                                <a:lnTo>
                                  <a:pt x="360" y="177"/>
                                </a:lnTo>
                                <a:lnTo>
                                  <a:pt x="360" y="172"/>
                                </a:lnTo>
                                <a:lnTo>
                                  <a:pt x="365" y="168"/>
                                </a:lnTo>
                                <a:lnTo>
                                  <a:pt x="365" y="163"/>
                                </a:lnTo>
                                <a:lnTo>
                                  <a:pt x="374" y="153"/>
                                </a:lnTo>
                                <a:lnTo>
                                  <a:pt x="374" y="148"/>
                                </a:lnTo>
                                <a:lnTo>
                                  <a:pt x="379" y="144"/>
                                </a:lnTo>
                                <a:lnTo>
                                  <a:pt x="379" y="139"/>
                                </a:lnTo>
                                <a:lnTo>
                                  <a:pt x="384" y="134"/>
                                </a:lnTo>
                                <a:lnTo>
                                  <a:pt x="384" y="129"/>
                                </a:lnTo>
                                <a:lnTo>
                                  <a:pt x="394" y="120"/>
                                </a:lnTo>
                                <a:lnTo>
                                  <a:pt x="394" y="115"/>
                                </a:lnTo>
                                <a:lnTo>
                                  <a:pt x="398" y="110"/>
                                </a:lnTo>
                                <a:lnTo>
                                  <a:pt x="398" y="105"/>
                                </a:lnTo>
                                <a:lnTo>
                                  <a:pt x="403" y="100"/>
                                </a:lnTo>
                                <a:lnTo>
                                  <a:pt x="403" y="96"/>
                                </a:lnTo>
                                <a:lnTo>
                                  <a:pt x="413" y="86"/>
                                </a:lnTo>
                                <a:lnTo>
                                  <a:pt x="413" y="81"/>
                                </a:lnTo>
                                <a:lnTo>
                                  <a:pt x="418" y="76"/>
                                </a:lnTo>
                                <a:lnTo>
                                  <a:pt x="418" y="72"/>
                                </a:lnTo>
                                <a:lnTo>
                                  <a:pt x="427" y="62"/>
                                </a:lnTo>
                                <a:lnTo>
                                  <a:pt x="427" y="57"/>
                                </a:lnTo>
                                <a:lnTo>
                                  <a:pt x="432" y="52"/>
                                </a:lnTo>
                                <a:lnTo>
                                  <a:pt x="432" y="48"/>
                                </a:lnTo>
                                <a:lnTo>
                                  <a:pt x="437" y="43"/>
                                </a:lnTo>
                                <a:lnTo>
                                  <a:pt x="437" y="38"/>
                                </a:lnTo>
                                <a:lnTo>
                                  <a:pt x="446" y="28"/>
                                </a:lnTo>
                                <a:lnTo>
                                  <a:pt x="446" y="24"/>
                                </a:lnTo>
                                <a:lnTo>
                                  <a:pt x="451" y="19"/>
                                </a:lnTo>
                                <a:lnTo>
                                  <a:pt x="451" y="14"/>
                                </a:lnTo>
                                <a:lnTo>
                                  <a:pt x="456" y="9"/>
                                </a:lnTo>
                                <a:lnTo>
                                  <a:pt x="456" y="4"/>
                                </a:lnTo>
                                <a:lnTo>
                                  <a:pt x="46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6" name="Freeform 2995"/>
                        <wps:cNvSpPr>
                          <a:spLocks/>
                        </wps:cNvSpPr>
                        <wps:spPr bwMode="auto">
                          <a:xfrm>
                            <a:off x="3500276" y="240968"/>
                            <a:ext cx="104606" cy="179424"/>
                          </a:xfrm>
                          <a:custGeom>
                            <a:avLst/>
                            <a:gdLst>
                              <a:gd name="T0" fmla="*/ 0 w 221"/>
                              <a:gd name="T1" fmla="*/ 374 h 379"/>
                              <a:gd name="T2" fmla="*/ 10 w 221"/>
                              <a:gd name="T3" fmla="*/ 365 h 379"/>
                              <a:gd name="T4" fmla="*/ 15 w 221"/>
                              <a:gd name="T5" fmla="*/ 355 h 379"/>
                              <a:gd name="T6" fmla="*/ 24 w 221"/>
                              <a:gd name="T7" fmla="*/ 341 h 379"/>
                              <a:gd name="T8" fmla="*/ 29 w 221"/>
                              <a:gd name="T9" fmla="*/ 331 h 379"/>
                              <a:gd name="T10" fmla="*/ 34 w 221"/>
                              <a:gd name="T11" fmla="*/ 321 h 379"/>
                              <a:gd name="T12" fmla="*/ 44 w 221"/>
                              <a:gd name="T13" fmla="*/ 307 h 379"/>
                              <a:gd name="T14" fmla="*/ 48 w 221"/>
                              <a:gd name="T15" fmla="*/ 297 h 379"/>
                              <a:gd name="T16" fmla="*/ 53 w 221"/>
                              <a:gd name="T17" fmla="*/ 288 h 379"/>
                              <a:gd name="T18" fmla="*/ 63 w 221"/>
                              <a:gd name="T19" fmla="*/ 273 h 379"/>
                              <a:gd name="T20" fmla="*/ 68 w 221"/>
                              <a:gd name="T21" fmla="*/ 264 h 379"/>
                              <a:gd name="T22" fmla="*/ 72 w 221"/>
                              <a:gd name="T23" fmla="*/ 254 h 379"/>
                              <a:gd name="T24" fmla="*/ 82 w 221"/>
                              <a:gd name="T25" fmla="*/ 240 h 379"/>
                              <a:gd name="T26" fmla="*/ 87 w 221"/>
                              <a:gd name="T27" fmla="*/ 230 h 379"/>
                              <a:gd name="T28" fmla="*/ 96 w 221"/>
                              <a:gd name="T29" fmla="*/ 216 h 379"/>
                              <a:gd name="T30" fmla="*/ 101 w 221"/>
                              <a:gd name="T31" fmla="*/ 206 h 379"/>
                              <a:gd name="T32" fmla="*/ 106 w 221"/>
                              <a:gd name="T33" fmla="*/ 197 h 379"/>
                              <a:gd name="T34" fmla="*/ 116 w 221"/>
                              <a:gd name="T35" fmla="*/ 182 h 379"/>
                              <a:gd name="T36" fmla="*/ 120 w 221"/>
                              <a:gd name="T37" fmla="*/ 173 h 379"/>
                              <a:gd name="T38" fmla="*/ 125 w 221"/>
                              <a:gd name="T39" fmla="*/ 163 h 379"/>
                              <a:gd name="T40" fmla="*/ 135 w 221"/>
                              <a:gd name="T41" fmla="*/ 149 h 379"/>
                              <a:gd name="T42" fmla="*/ 140 w 221"/>
                              <a:gd name="T43" fmla="*/ 139 h 379"/>
                              <a:gd name="T44" fmla="*/ 149 w 221"/>
                              <a:gd name="T45" fmla="*/ 125 h 379"/>
                              <a:gd name="T46" fmla="*/ 154 w 221"/>
                              <a:gd name="T47" fmla="*/ 115 h 379"/>
                              <a:gd name="T48" fmla="*/ 159 w 221"/>
                              <a:gd name="T49" fmla="*/ 105 h 379"/>
                              <a:gd name="T50" fmla="*/ 168 w 221"/>
                              <a:gd name="T51" fmla="*/ 91 h 379"/>
                              <a:gd name="T52" fmla="*/ 173 w 221"/>
                              <a:gd name="T53" fmla="*/ 81 h 379"/>
                              <a:gd name="T54" fmla="*/ 178 w 221"/>
                              <a:gd name="T55" fmla="*/ 72 h 379"/>
                              <a:gd name="T56" fmla="*/ 188 w 221"/>
                              <a:gd name="T57" fmla="*/ 57 h 379"/>
                              <a:gd name="T58" fmla="*/ 192 w 221"/>
                              <a:gd name="T59" fmla="*/ 48 h 379"/>
                              <a:gd name="T60" fmla="*/ 202 w 221"/>
                              <a:gd name="T61" fmla="*/ 33 h 379"/>
                              <a:gd name="T62" fmla="*/ 207 w 221"/>
                              <a:gd name="T63" fmla="*/ 24 h 379"/>
                              <a:gd name="T64" fmla="*/ 212 w 221"/>
                              <a:gd name="T65" fmla="*/ 14 h 379"/>
                              <a:gd name="T66" fmla="*/ 221 w 221"/>
                              <a:gd name="T67" fmla="*/ 0 h 3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21" h="379">
                                <a:moveTo>
                                  <a:pt x="0" y="379"/>
                                </a:moveTo>
                                <a:lnTo>
                                  <a:pt x="0" y="374"/>
                                </a:lnTo>
                                <a:lnTo>
                                  <a:pt x="5" y="369"/>
                                </a:lnTo>
                                <a:lnTo>
                                  <a:pt x="10" y="365"/>
                                </a:lnTo>
                                <a:lnTo>
                                  <a:pt x="10" y="360"/>
                                </a:lnTo>
                                <a:lnTo>
                                  <a:pt x="15" y="355"/>
                                </a:lnTo>
                                <a:lnTo>
                                  <a:pt x="15" y="350"/>
                                </a:lnTo>
                                <a:lnTo>
                                  <a:pt x="24" y="341"/>
                                </a:lnTo>
                                <a:lnTo>
                                  <a:pt x="24" y="336"/>
                                </a:lnTo>
                                <a:lnTo>
                                  <a:pt x="29" y="331"/>
                                </a:lnTo>
                                <a:lnTo>
                                  <a:pt x="29" y="326"/>
                                </a:lnTo>
                                <a:lnTo>
                                  <a:pt x="34" y="321"/>
                                </a:lnTo>
                                <a:lnTo>
                                  <a:pt x="34" y="317"/>
                                </a:lnTo>
                                <a:lnTo>
                                  <a:pt x="44" y="307"/>
                                </a:lnTo>
                                <a:lnTo>
                                  <a:pt x="44" y="302"/>
                                </a:lnTo>
                                <a:lnTo>
                                  <a:pt x="48" y="297"/>
                                </a:lnTo>
                                <a:lnTo>
                                  <a:pt x="48" y="293"/>
                                </a:lnTo>
                                <a:lnTo>
                                  <a:pt x="53" y="288"/>
                                </a:lnTo>
                                <a:lnTo>
                                  <a:pt x="53" y="283"/>
                                </a:lnTo>
                                <a:lnTo>
                                  <a:pt x="63" y="273"/>
                                </a:lnTo>
                                <a:lnTo>
                                  <a:pt x="63" y="269"/>
                                </a:lnTo>
                                <a:lnTo>
                                  <a:pt x="68" y="264"/>
                                </a:lnTo>
                                <a:lnTo>
                                  <a:pt x="68" y="259"/>
                                </a:lnTo>
                                <a:lnTo>
                                  <a:pt x="72" y="254"/>
                                </a:lnTo>
                                <a:lnTo>
                                  <a:pt x="72" y="249"/>
                                </a:lnTo>
                                <a:lnTo>
                                  <a:pt x="82" y="240"/>
                                </a:lnTo>
                                <a:lnTo>
                                  <a:pt x="82" y="235"/>
                                </a:lnTo>
                                <a:lnTo>
                                  <a:pt x="87" y="230"/>
                                </a:lnTo>
                                <a:lnTo>
                                  <a:pt x="87" y="225"/>
                                </a:lnTo>
                                <a:lnTo>
                                  <a:pt x="96" y="216"/>
                                </a:lnTo>
                                <a:lnTo>
                                  <a:pt x="96" y="211"/>
                                </a:lnTo>
                                <a:lnTo>
                                  <a:pt x="101" y="206"/>
                                </a:lnTo>
                                <a:lnTo>
                                  <a:pt x="101" y="201"/>
                                </a:lnTo>
                                <a:lnTo>
                                  <a:pt x="106" y="197"/>
                                </a:lnTo>
                                <a:lnTo>
                                  <a:pt x="106" y="192"/>
                                </a:lnTo>
                                <a:lnTo>
                                  <a:pt x="116" y="182"/>
                                </a:lnTo>
                                <a:lnTo>
                                  <a:pt x="116" y="177"/>
                                </a:lnTo>
                                <a:lnTo>
                                  <a:pt x="120" y="173"/>
                                </a:lnTo>
                                <a:lnTo>
                                  <a:pt x="120" y="168"/>
                                </a:lnTo>
                                <a:lnTo>
                                  <a:pt x="125" y="163"/>
                                </a:lnTo>
                                <a:lnTo>
                                  <a:pt x="125" y="158"/>
                                </a:lnTo>
                                <a:lnTo>
                                  <a:pt x="135" y="149"/>
                                </a:lnTo>
                                <a:lnTo>
                                  <a:pt x="135" y="144"/>
                                </a:lnTo>
                                <a:lnTo>
                                  <a:pt x="140" y="139"/>
                                </a:lnTo>
                                <a:lnTo>
                                  <a:pt x="140" y="134"/>
                                </a:lnTo>
                                <a:lnTo>
                                  <a:pt x="149" y="125"/>
                                </a:lnTo>
                                <a:lnTo>
                                  <a:pt x="149" y="120"/>
                                </a:lnTo>
                                <a:lnTo>
                                  <a:pt x="154" y="115"/>
                                </a:lnTo>
                                <a:lnTo>
                                  <a:pt x="154" y="110"/>
                                </a:lnTo>
                                <a:lnTo>
                                  <a:pt x="159" y="105"/>
                                </a:lnTo>
                                <a:lnTo>
                                  <a:pt x="159" y="101"/>
                                </a:lnTo>
                                <a:lnTo>
                                  <a:pt x="168" y="91"/>
                                </a:lnTo>
                                <a:lnTo>
                                  <a:pt x="168" y="86"/>
                                </a:lnTo>
                                <a:lnTo>
                                  <a:pt x="173" y="81"/>
                                </a:lnTo>
                                <a:lnTo>
                                  <a:pt x="173" y="77"/>
                                </a:lnTo>
                                <a:lnTo>
                                  <a:pt x="178" y="72"/>
                                </a:lnTo>
                                <a:lnTo>
                                  <a:pt x="178" y="67"/>
                                </a:lnTo>
                                <a:lnTo>
                                  <a:pt x="188" y="57"/>
                                </a:lnTo>
                                <a:lnTo>
                                  <a:pt x="188" y="53"/>
                                </a:lnTo>
                                <a:lnTo>
                                  <a:pt x="192" y="48"/>
                                </a:lnTo>
                                <a:lnTo>
                                  <a:pt x="192" y="43"/>
                                </a:lnTo>
                                <a:lnTo>
                                  <a:pt x="202" y="33"/>
                                </a:lnTo>
                                <a:lnTo>
                                  <a:pt x="202" y="29"/>
                                </a:lnTo>
                                <a:lnTo>
                                  <a:pt x="207" y="24"/>
                                </a:lnTo>
                                <a:lnTo>
                                  <a:pt x="207" y="19"/>
                                </a:lnTo>
                                <a:lnTo>
                                  <a:pt x="212" y="14"/>
                                </a:lnTo>
                                <a:lnTo>
                                  <a:pt x="212" y="9"/>
                                </a:lnTo>
                                <a:lnTo>
                                  <a:pt x="22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7" name="Freeform 2996"/>
                        <wps:cNvSpPr>
                          <a:spLocks/>
                        </wps:cNvSpPr>
                        <wps:spPr bwMode="auto">
                          <a:xfrm>
                            <a:off x="3238998" y="831790"/>
                            <a:ext cx="120699" cy="211143"/>
                          </a:xfrm>
                          <a:custGeom>
                            <a:avLst/>
                            <a:gdLst>
                              <a:gd name="T0" fmla="*/ 0 w 255"/>
                              <a:gd name="T1" fmla="*/ 441 h 446"/>
                              <a:gd name="T2" fmla="*/ 5 w 255"/>
                              <a:gd name="T3" fmla="*/ 432 h 446"/>
                              <a:gd name="T4" fmla="*/ 10 w 255"/>
                              <a:gd name="T5" fmla="*/ 422 h 446"/>
                              <a:gd name="T6" fmla="*/ 20 w 255"/>
                              <a:gd name="T7" fmla="*/ 413 h 446"/>
                              <a:gd name="T8" fmla="*/ 24 w 255"/>
                              <a:gd name="T9" fmla="*/ 403 h 446"/>
                              <a:gd name="T10" fmla="*/ 29 w 255"/>
                              <a:gd name="T11" fmla="*/ 393 h 446"/>
                              <a:gd name="T12" fmla="*/ 39 w 255"/>
                              <a:gd name="T13" fmla="*/ 379 h 446"/>
                              <a:gd name="T14" fmla="*/ 44 w 255"/>
                              <a:gd name="T15" fmla="*/ 369 h 446"/>
                              <a:gd name="T16" fmla="*/ 53 w 255"/>
                              <a:gd name="T17" fmla="*/ 355 h 446"/>
                              <a:gd name="T18" fmla="*/ 58 w 255"/>
                              <a:gd name="T19" fmla="*/ 345 h 446"/>
                              <a:gd name="T20" fmla="*/ 63 w 255"/>
                              <a:gd name="T21" fmla="*/ 336 h 446"/>
                              <a:gd name="T22" fmla="*/ 72 w 255"/>
                              <a:gd name="T23" fmla="*/ 321 h 446"/>
                              <a:gd name="T24" fmla="*/ 77 w 255"/>
                              <a:gd name="T25" fmla="*/ 312 h 446"/>
                              <a:gd name="T26" fmla="*/ 82 w 255"/>
                              <a:gd name="T27" fmla="*/ 302 h 446"/>
                              <a:gd name="T28" fmla="*/ 92 w 255"/>
                              <a:gd name="T29" fmla="*/ 288 h 446"/>
                              <a:gd name="T30" fmla="*/ 96 w 255"/>
                              <a:gd name="T31" fmla="*/ 278 h 446"/>
                              <a:gd name="T32" fmla="*/ 106 w 255"/>
                              <a:gd name="T33" fmla="*/ 264 h 446"/>
                              <a:gd name="T34" fmla="*/ 111 w 255"/>
                              <a:gd name="T35" fmla="*/ 254 h 446"/>
                              <a:gd name="T36" fmla="*/ 116 w 255"/>
                              <a:gd name="T37" fmla="*/ 245 h 446"/>
                              <a:gd name="T38" fmla="*/ 125 w 255"/>
                              <a:gd name="T39" fmla="*/ 230 h 446"/>
                              <a:gd name="T40" fmla="*/ 130 w 255"/>
                              <a:gd name="T41" fmla="*/ 221 h 446"/>
                              <a:gd name="T42" fmla="*/ 135 w 255"/>
                              <a:gd name="T43" fmla="*/ 211 h 446"/>
                              <a:gd name="T44" fmla="*/ 144 w 255"/>
                              <a:gd name="T45" fmla="*/ 197 h 446"/>
                              <a:gd name="T46" fmla="*/ 149 w 255"/>
                              <a:gd name="T47" fmla="*/ 187 h 446"/>
                              <a:gd name="T48" fmla="*/ 159 w 255"/>
                              <a:gd name="T49" fmla="*/ 173 h 446"/>
                              <a:gd name="T50" fmla="*/ 164 w 255"/>
                              <a:gd name="T51" fmla="*/ 163 h 446"/>
                              <a:gd name="T52" fmla="*/ 168 w 255"/>
                              <a:gd name="T53" fmla="*/ 153 h 446"/>
                              <a:gd name="T54" fmla="*/ 178 w 255"/>
                              <a:gd name="T55" fmla="*/ 139 h 446"/>
                              <a:gd name="T56" fmla="*/ 183 w 255"/>
                              <a:gd name="T57" fmla="*/ 129 h 446"/>
                              <a:gd name="T58" fmla="*/ 188 w 255"/>
                              <a:gd name="T59" fmla="*/ 120 h 446"/>
                              <a:gd name="T60" fmla="*/ 197 w 255"/>
                              <a:gd name="T61" fmla="*/ 105 h 446"/>
                              <a:gd name="T62" fmla="*/ 202 w 255"/>
                              <a:gd name="T63" fmla="*/ 96 h 446"/>
                              <a:gd name="T64" fmla="*/ 212 w 255"/>
                              <a:gd name="T65" fmla="*/ 81 h 446"/>
                              <a:gd name="T66" fmla="*/ 216 w 255"/>
                              <a:gd name="T67" fmla="*/ 72 h 446"/>
                              <a:gd name="T68" fmla="*/ 221 w 255"/>
                              <a:gd name="T69" fmla="*/ 62 h 446"/>
                              <a:gd name="T70" fmla="*/ 231 w 255"/>
                              <a:gd name="T71" fmla="*/ 48 h 446"/>
                              <a:gd name="T72" fmla="*/ 236 w 255"/>
                              <a:gd name="T73" fmla="*/ 38 h 446"/>
                              <a:gd name="T74" fmla="*/ 240 w 255"/>
                              <a:gd name="T75" fmla="*/ 29 h 446"/>
                              <a:gd name="T76" fmla="*/ 250 w 255"/>
                              <a:gd name="T77" fmla="*/ 14 h 446"/>
                              <a:gd name="T78" fmla="*/ 255 w 255"/>
                              <a:gd name="T79" fmla="*/ 5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55" h="446">
                                <a:moveTo>
                                  <a:pt x="0" y="446"/>
                                </a:moveTo>
                                <a:lnTo>
                                  <a:pt x="0" y="441"/>
                                </a:lnTo>
                                <a:lnTo>
                                  <a:pt x="5" y="437"/>
                                </a:lnTo>
                                <a:lnTo>
                                  <a:pt x="5" y="432"/>
                                </a:lnTo>
                                <a:lnTo>
                                  <a:pt x="10" y="427"/>
                                </a:lnTo>
                                <a:lnTo>
                                  <a:pt x="10" y="422"/>
                                </a:lnTo>
                                <a:lnTo>
                                  <a:pt x="15" y="417"/>
                                </a:lnTo>
                                <a:lnTo>
                                  <a:pt x="20" y="413"/>
                                </a:lnTo>
                                <a:lnTo>
                                  <a:pt x="20" y="408"/>
                                </a:lnTo>
                                <a:lnTo>
                                  <a:pt x="24" y="403"/>
                                </a:lnTo>
                                <a:lnTo>
                                  <a:pt x="24" y="398"/>
                                </a:lnTo>
                                <a:lnTo>
                                  <a:pt x="29" y="393"/>
                                </a:lnTo>
                                <a:lnTo>
                                  <a:pt x="29" y="389"/>
                                </a:lnTo>
                                <a:lnTo>
                                  <a:pt x="39" y="379"/>
                                </a:lnTo>
                                <a:lnTo>
                                  <a:pt x="39" y="374"/>
                                </a:lnTo>
                                <a:lnTo>
                                  <a:pt x="44" y="369"/>
                                </a:lnTo>
                                <a:lnTo>
                                  <a:pt x="44" y="365"/>
                                </a:lnTo>
                                <a:lnTo>
                                  <a:pt x="53" y="355"/>
                                </a:lnTo>
                                <a:lnTo>
                                  <a:pt x="53" y="350"/>
                                </a:lnTo>
                                <a:lnTo>
                                  <a:pt x="58" y="345"/>
                                </a:lnTo>
                                <a:lnTo>
                                  <a:pt x="58" y="341"/>
                                </a:lnTo>
                                <a:lnTo>
                                  <a:pt x="63" y="336"/>
                                </a:lnTo>
                                <a:lnTo>
                                  <a:pt x="63" y="331"/>
                                </a:lnTo>
                                <a:lnTo>
                                  <a:pt x="72" y="321"/>
                                </a:lnTo>
                                <a:lnTo>
                                  <a:pt x="72" y="317"/>
                                </a:lnTo>
                                <a:lnTo>
                                  <a:pt x="77" y="312"/>
                                </a:lnTo>
                                <a:lnTo>
                                  <a:pt x="77" y="307"/>
                                </a:lnTo>
                                <a:lnTo>
                                  <a:pt x="82" y="302"/>
                                </a:lnTo>
                                <a:lnTo>
                                  <a:pt x="82" y="297"/>
                                </a:lnTo>
                                <a:lnTo>
                                  <a:pt x="92" y="288"/>
                                </a:lnTo>
                                <a:lnTo>
                                  <a:pt x="92" y="283"/>
                                </a:lnTo>
                                <a:lnTo>
                                  <a:pt x="96" y="278"/>
                                </a:lnTo>
                                <a:lnTo>
                                  <a:pt x="96" y="273"/>
                                </a:lnTo>
                                <a:lnTo>
                                  <a:pt x="106" y="264"/>
                                </a:lnTo>
                                <a:lnTo>
                                  <a:pt x="106" y="259"/>
                                </a:lnTo>
                                <a:lnTo>
                                  <a:pt x="111" y="254"/>
                                </a:lnTo>
                                <a:lnTo>
                                  <a:pt x="111" y="249"/>
                                </a:lnTo>
                                <a:lnTo>
                                  <a:pt x="116" y="245"/>
                                </a:lnTo>
                                <a:lnTo>
                                  <a:pt x="116" y="240"/>
                                </a:lnTo>
                                <a:lnTo>
                                  <a:pt x="125" y="230"/>
                                </a:lnTo>
                                <a:lnTo>
                                  <a:pt x="125" y="225"/>
                                </a:lnTo>
                                <a:lnTo>
                                  <a:pt x="130" y="221"/>
                                </a:lnTo>
                                <a:lnTo>
                                  <a:pt x="130" y="216"/>
                                </a:lnTo>
                                <a:lnTo>
                                  <a:pt x="135" y="211"/>
                                </a:lnTo>
                                <a:lnTo>
                                  <a:pt x="135" y="206"/>
                                </a:lnTo>
                                <a:lnTo>
                                  <a:pt x="144" y="197"/>
                                </a:lnTo>
                                <a:lnTo>
                                  <a:pt x="144" y="192"/>
                                </a:lnTo>
                                <a:lnTo>
                                  <a:pt x="149" y="187"/>
                                </a:lnTo>
                                <a:lnTo>
                                  <a:pt x="149" y="182"/>
                                </a:lnTo>
                                <a:lnTo>
                                  <a:pt x="159" y="173"/>
                                </a:lnTo>
                                <a:lnTo>
                                  <a:pt x="159" y="168"/>
                                </a:lnTo>
                                <a:lnTo>
                                  <a:pt x="164" y="163"/>
                                </a:lnTo>
                                <a:lnTo>
                                  <a:pt x="164" y="158"/>
                                </a:lnTo>
                                <a:lnTo>
                                  <a:pt x="168" y="153"/>
                                </a:lnTo>
                                <a:lnTo>
                                  <a:pt x="168" y="149"/>
                                </a:lnTo>
                                <a:lnTo>
                                  <a:pt x="178" y="139"/>
                                </a:lnTo>
                                <a:lnTo>
                                  <a:pt x="178" y="134"/>
                                </a:lnTo>
                                <a:lnTo>
                                  <a:pt x="183" y="129"/>
                                </a:lnTo>
                                <a:lnTo>
                                  <a:pt x="183" y="125"/>
                                </a:lnTo>
                                <a:lnTo>
                                  <a:pt x="188" y="120"/>
                                </a:lnTo>
                                <a:lnTo>
                                  <a:pt x="188" y="115"/>
                                </a:lnTo>
                                <a:lnTo>
                                  <a:pt x="197" y="105"/>
                                </a:lnTo>
                                <a:lnTo>
                                  <a:pt x="197" y="101"/>
                                </a:lnTo>
                                <a:lnTo>
                                  <a:pt x="202" y="96"/>
                                </a:lnTo>
                                <a:lnTo>
                                  <a:pt x="202" y="91"/>
                                </a:lnTo>
                                <a:lnTo>
                                  <a:pt x="212" y="81"/>
                                </a:lnTo>
                                <a:lnTo>
                                  <a:pt x="212" y="77"/>
                                </a:lnTo>
                                <a:lnTo>
                                  <a:pt x="216" y="72"/>
                                </a:lnTo>
                                <a:lnTo>
                                  <a:pt x="216" y="67"/>
                                </a:lnTo>
                                <a:lnTo>
                                  <a:pt x="221" y="62"/>
                                </a:lnTo>
                                <a:lnTo>
                                  <a:pt x="221" y="57"/>
                                </a:lnTo>
                                <a:lnTo>
                                  <a:pt x="231" y="48"/>
                                </a:lnTo>
                                <a:lnTo>
                                  <a:pt x="231" y="43"/>
                                </a:lnTo>
                                <a:lnTo>
                                  <a:pt x="236" y="38"/>
                                </a:lnTo>
                                <a:lnTo>
                                  <a:pt x="236" y="33"/>
                                </a:lnTo>
                                <a:lnTo>
                                  <a:pt x="240" y="29"/>
                                </a:lnTo>
                                <a:lnTo>
                                  <a:pt x="240" y="24"/>
                                </a:lnTo>
                                <a:lnTo>
                                  <a:pt x="250" y="14"/>
                                </a:lnTo>
                                <a:lnTo>
                                  <a:pt x="250" y="9"/>
                                </a:lnTo>
                                <a:lnTo>
                                  <a:pt x="255" y="5"/>
                                </a:lnTo>
                                <a:lnTo>
                                  <a:pt x="2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8" name="Freeform 2997"/>
                        <wps:cNvSpPr>
                          <a:spLocks/>
                        </wps:cNvSpPr>
                        <wps:spPr bwMode="auto">
                          <a:xfrm>
                            <a:off x="3561809" y="240968"/>
                            <a:ext cx="140579" cy="242862"/>
                          </a:xfrm>
                          <a:custGeom>
                            <a:avLst/>
                            <a:gdLst>
                              <a:gd name="T0" fmla="*/ 5 w 297"/>
                              <a:gd name="T1" fmla="*/ 509 h 513"/>
                              <a:gd name="T2" fmla="*/ 10 w 297"/>
                              <a:gd name="T3" fmla="*/ 499 h 513"/>
                              <a:gd name="T4" fmla="*/ 14 w 297"/>
                              <a:gd name="T5" fmla="*/ 489 h 513"/>
                              <a:gd name="T6" fmla="*/ 24 w 297"/>
                              <a:gd name="T7" fmla="*/ 475 h 513"/>
                              <a:gd name="T8" fmla="*/ 29 w 297"/>
                              <a:gd name="T9" fmla="*/ 465 h 513"/>
                              <a:gd name="T10" fmla="*/ 34 w 297"/>
                              <a:gd name="T11" fmla="*/ 456 h 513"/>
                              <a:gd name="T12" fmla="*/ 43 w 297"/>
                              <a:gd name="T13" fmla="*/ 441 h 513"/>
                              <a:gd name="T14" fmla="*/ 48 w 297"/>
                              <a:gd name="T15" fmla="*/ 432 h 513"/>
                              <a:gd name="T16" fmla="*/ 58 w 297"/>
                              <a:gd name="T17" fmla="*/ 417 h 513"/>
                              <a:gd name="T18" fmla="*/ 62 w 297"/>
                              <a:gd name="T19" fmla="*/ 408 h 513"/>
                              <a:gd name="T20" fmla="*/ 67 w 297"/>
                              <a:gd name="T21" fmla="*/ 398 h 513"/>
                              <a:gd name="T22" fmla="*/ 77 w 297"/>
                              <a:gd name="T23" fmla="*/ 384 h 513"/>
                              <a:gd name="T24" fmla="*/ 82 w 297"/>
                              <a:gd name="T25" fmla="*/ 374 h 513"/>
                              <a:gd name="T26" fmla="*/ 86 w 297"/>
                              <a:gd name="T27" fmla="*/ 365 h 513"/>
                              <a:gd name="T28" fmla="*/ 96 w 297"/>
                              <a:gd name="T29" fmla="*/ 350 h 513"/>
                              <a:gd name="T30" fmla="*/ 101 w 297"/>
                              <a:gd name="T31" fmla="*/ 341 h 513"/>
                              <a:gd name="T32" fmla="*/ 110 w 297"/>
                              <a:gd name="T33" fmla="*/ 326 h 513"/>
                              <a:gd name="T34" fmla="*/ 115 w 297"/>
                              <a:gd name="T35" fmla="*/ 317 h 513"/>
                              <a:gd name="T36" fmla="*/ 120 w 297"/>
                              <a:gd name="T37" fmla="*/ 307 h 513"/>
                              <a:gd name="T38" fmla="*/ 130 w 297"/>
                              <a:gd name="T39" fmla="*/ 293 h 513"/>
                              <a:gd name="T40" fmla="*/ 134 w 297"/>
                              <a:gd name="T41" fmla="*/ 283 h 513"/>
                              <a:gd name="T42" fmla="*/ 139 w 297"/>
                              <a:gd name="T43" fmla="*/ 273 h 513"/>
                              <a:gd name="T44" fmla="*/ 149 w 297"/>
                              <a:gd name="T45" fmla="*/ 259 h 513"/>
                              <a:gd name="T46" fmla="*/ 154 w 297"/>
                              <a:gd name="T47" fmla="*/ 249 h 513"/>
                              <a:gd name="T48" fmla="*/ 163 w 297"/>
                              <a:gd name="T49" fmla="*/ 235 h 513"/>
                              <a:gd name="T50" fmla="*/ 168 w 297"/>
                              <a:gd name="T51" fmla="*/ 225 h 513"/>
                              <a:gd name="T52" fmla="*/ 173 w 297"/>
                              <a:gd name="T53" fmla="*/ 216 h 513"/>
                              <a:gd name="T54" fmla="*/ 182 w 297"/>
                              <a:gd name="T55" fmla="*/ 201 h 513"/>
                              <a:gd name="T56" fmla="*/ 187 w 297"/>
                              <a:gd name="T57" fmla="*/ 192 h 513"/>
                              <a:gd name="T58" fmla="*/ 192 w 297"/>
                              <a:gd name="T59" fmla="*/ 182 h 513"/>
                              <a:gd name="T60" fmla="*/ 202 w 297"/>
                              <a:gd name="T61" fmla="*/ 168 h 513"/>
                              <a:gd name="T62" fmla="*/ 206 w 297"/>
                              <a:gd name="T63" fmla="*/ 158 h 513"/>
                              <a:gd name="T64" fmla="*/ 216 w 297"/>
                              <a:gd name="T65" fmla="*/ 144 h 513"/>
                              <a:gd name="T66" fmla="*/ 221 w 297"/>
                              <a:gd name="T67" fmla="*/ 134 h 513"/>
                              <a:gd name="T68" fmla="*/ 225 w 297"/>
                              <a:gd name="T69" fmla="*/ 125 h 513"/>
                              <a:gd name="T70" fmla="*/ 235 w 297"/>
                              <a:gd name="T71" fmla="*/ 110 h 513"/>
                              <a:gd name="T72" fmla="*/ 240 w 297"/>
                              <a:gd name="T73" fmla="*/ 101 h 513"/>
                              <a:gd name="T74" fmla="*/ 245 w 297"/>
                              <a:gd name="T75" fmla="*/ 91 h 513"/>
                              <a:gd name="T76" fmla="*/ 254 w 297"/>
                              <a:gd name="T77" fmla="*/ 77 h 513"/>
                              <a:gd name="T78" fmla="*/ 259 w 297"/>
                              <a:gd name="T79" fmla="*/ 67 h 513"/>
                              <a:gd name="T80" fmla="*/ 269 w 297"/>
                              <a:gd name="T81" fmla="*/ 53 h 513"/>
                              <a:gd name="T82" fmla="*/ 273 w 297"/>
                              <a:gd name="T83" fmla="*/ 43 h 513"/>
                              <a:gd name="T84" fmla="*/ 278 w 297"/>
                              <a:gd name="T85" fmla="*/ 33 h 513"/>
                              <a:gd name="T86" fmla="*/ 288 w 297"/>
                              <a:gd name="T87" fmla="*/ 19 h 513"/>
                              <a:gd name="T88" fmla="*/ 293 w 297"/>
                              <a:gd name="T89" fmla="*/ 9 h 513"/>
                              <a:gd name="T90" fmla="*/ 297 w 297"/>
                              <a:gd name="T91" fmla="*/ 0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97" h="513">
                                <a:moveTo>
                                  <a:pt x="0" y="513"/>
                                </a:moveTo>
                                <a:lnTo>
                                  <a:pt x="5" y="509"/>
                                </a:lnTo>
                                <a:lnTo>
                                  <a:pt x="5" y="504"/>
                                </a:lnTo>
                                <a:lnTo>
                                  <a:pt x="10" y="499"/>
                                </a:lnTo>
                                <a:lnTo>
                                  <a:pt x="10" y="494"/>
                                </a:lnTo>
                                <a:lnTo>
                                  <a:pt x="14" y="489"/>
                                </a:lnTo>
                                <a:lnTo>
                                  <a:pt x="14" y="485"/>
                                </a:lnTo>
                                <a:lnTo>
                                  <a:pt x="24" y="475"/>
                                </a:lnTo>
                                <a:lnTo>
                                  <a:pt x="24" y="470"/>
                                </a:lnTo>
                                <a:lnTo>
                                  <a:pt x="29" y="465"/>
                                </a:lnTo>
                                <a:lnTo>
                                  <a:pt x="29" y="461"/>
                                </a:lnTo>
                                <a:lnTo>
                                  <a:pt x="34" y="456"/>
                                </a:lnTo>
                                <a:lnTo>
                                  <a:pt x="34" y="451"/>
                                </a:lnTo>
                                <a:lnTo>
                                  <a:pt x="43" y="441"/>
                                </a:lnTo>
                                <a:lnTo>
                                  <a:pt x="43" y="437"/>
                                </a:lnTo>
                                <a:lnTo>
                                  <a:pt x="48" y="432"/>
                                </a:lnTo>
                                <a:lnTo>
                                  <a:pt x="48" y="427"/>
                                </a:lnTo>
                                <a:lnTo>
                                  <a:pt x="58" y="417"/>
                                </a:lnTo>
                                <a:lnTo>
                                  <a:pt x="58" y="413"/>
                                </a:lnTo>
                                <a:lnTo>
                                  <a:pt x="62" y="408"/>
                                </a:lnTo>
                                <a:lnTo>
                                  <a:pt x="62" y="403"/>
                                </a:lnTo>
                                <a:lnTo>
                                  <a:pt x="67" y="398"/>
                                </a:lnTo>
                                <a:lnTo>
                                  <a:pt x="67" y="393"/>
                                </a:lnTo>
                                <a:lnTo>
                                  <a:pt x="77" y="384"/>
                                </a:lnTo>
                                <a:lnTo>
                                  <a:pt x="77" y="379"/>
                                </a:lnTo>
                                <a:lnTo>
                                  <a:pt x="82" y="374"/>
                                </a:lnTo>
                                <a:lnTo>
                                  <a:pt x="82" y="369"/>
                                </a:lnTo>
                                <a:lnTo>
                                  <a:pt x="86" y="365"/>
                                </a:lnTo>
                                <a:lnTo>
                                  <a:pt x="86" y="360"/>
                                </a:lnTo>
                                <a:lnTo>
                                  <a:pt x="96" y="350"/>
                                </a:lnTo>
                                <a:lnTo>
                                  <a:pt x="96" y="345"/>
                                </a:lnTo>
                                <a:lnTo>
                                  <a:pt x="101" y="341"/>
                                </a:lnTo>
                                <a:lnTo>
                                  <a:pt x="101" y="336"/>
                                </a:lnTo>
                                <a:lnTo>
                                  <a:pt x="110" y="326"/>
                                </a:lnTo>
                                <a:lnTo>
                                  <a:pt x="110" y="321"/>
                                </a:lnTo>
                                <a:lnTo>
                                  <a:pt x="115" y="317"/>
                                </a:lnTo>
                                <a:lnTo>
                                  <a:pt x="115" y="312"/>
                                </a:lnTo>
                                <a:lnTo>
                                  <a:pt x="120" y="307"/>
                                </a:lnTo>
                                <a:lnTo>
                                  <a:pt x="120" y="302"/>
                                </a:lnTo>
                                <a:lnTo>
                                  <a:pt x="130" y="293"/>
                                </a:lnTo>
                                <a:lnTo>
                                  <a:pt x="130" y="288"/>
                                </a:lnTo>
                                <a:lnTo>
                                  <a:pt x="134" y="283"/>
                                </a:lnTo>
                                <a:lnTo>
                                  <a:pt x="134" y="278"/>
                                </a:lnTo>
                                <a:lnTo>
                                  <a:pt x="139" y="273"/>
                                </a:lnTo>
                                <a:lnTo>
                                  <a:pt x="139" y="269"/>
                                </a:lnTo>
                                <a:lnTo>
                                  <a:pt x="149" y="259"/>
                                </a:lnTo>
                                <a:lnTo>
                                  <a:pt x="149" y="254"/>
                                </a:lnTo>
                                <a:lnTo>
                                  <a:pt x="154" y="249"/>
                                </a:lnTo>
                                <a:lnTo>
                                  <a:pt x="154" y="245"/>
                                </a:lnTo>
                                <a:lnTo>
                                  <a:pt x="163" y="235"/>
                                </a:lnTo>
                                <a:lnTo>
                                  <a:pt x="163" y="230"/>
                                </a:lnTo>
                                <a:lnTo>
                                  <a:pt x="168" y="225"/>
                                </a:lnTo>
                                <a:lnTo>
                                  <a:pt x="168" y="221"/>
                                </a:lnTo>
                                <a:lnTo>
                                  <a:pt x="173" y="216"/>
                                </a:lnTo>
                                <a:lnTo>
                                  <a:pt x="173" y="211"/>
                                </a:lnTo>
                                <a:lnTo>
                                  <a:pt x="182" y="201"/>
                                </a:lnTo>
                                <a:lnTo>
                                  <a:pt x="182" y="197"/>
                                </a:lnTo>
                                <a:lnTo>
                                  <a:pt x="187" y="192"/>
                                </a:lnTo>
                                <a:lnTo>
                                  <a:pt x="187" y="187"/>
                                </a:lnTo>
                                <a:lnTo>
                                  <a:pt x="192" y="182"/>
                                </a:lnTo>
                                <a:lnTo>
                                  <a:pt x="192" y="177"/>
                                </a:lnTo>
                                <a:lnTo>
                                  <a:pt x="202" y="168"/>
                                </a:lnTo>
                                <a:lnTo>
                                  <a:pt x="202" y="163"/>
                                </a:lnTo>
                                <a:lnTo>
                                  <a:pt x="206" y="158"/>
                                </a:lnTo>
                                <a:lnTo>
                                  <a:pt x="206" y="153"/>
                                </a:lnTo>
                                <a:lnTo>
                                  <a:pt x="216" y="144"/>
                                </a:lnTo>
                                <a:lnTo>
                                  <a:pt x="216" y="139"/>
                                </a:lnTo>
                                <a:lnTo>
                                  <a:pt x="221" y="134"/>
                                </a:lnTo>
                                <a:lnTo>
                                  <a:pt x="221" y="129"/>
                                </a:lnTo>
                                <a:lnTo>
                                  <a:pt x="225" y="125"/>
                                </a:lnTo>
                                <a:lnTo>
                                  <a:pt x="225" y="120"/>
                                </a:lnTo>
                                <a:lnTo>
                                  <a:pt x="235" y="110"/>
                                </a:lnTo>
                                <a:lnTo>
                                  <a:pt x="235" y="105"/>
                                </a:lnTo>
                                <a:lnTo>
                                  <a:pt x="240" y="101"/>
                                </a:lnTo>
                                <a:lnTo>
                                  <a:pt x="240" y="96"/>
                                </a:lnTo>
                                <a:lnTo>
                                  <a:pt x="245" y="91"/>
                                </a:lnTo>
                                <a:lnTo>
                                  <a:pt x="245" y="86"/>
                                </a:lnTo>
                                <a:lnTo>
                                  <a:pt x="254" y="77"/>
                                </a:lnTo>
                                <a:lnTo>
                                  <a:pt x="254" y="72"/>
                                </a:lnTo>
                                <a:lnTo>
                                  <a:pt x="259" y="67"/>
                                </a:lnTo>
                                <a:lnTo>
                                  <a:pt x="259" y="62"/>
                                </a:lnTo>
                                <a:lnTo>
                                  <a:pt x="269" y="53"/>
                                </a:lnTo>
                                <a:lnTo>
                                  <a:pt x="269" y="48"/>
                                </a:lnTo>
                                <a:lnTo>
                                  <a:pt x="273" y="43"/>
                                </a:lnTo>
                                <a:lnTo>
                                  <a:pt x="273" y="38"/>
                                </a:lnTo>
                                <a:lnTo>
                                  <a:pt x="278" y="33"/>
                                </a:lnTo>
                                <a:lnTo>
                                  <a:pt x="278" y="29"/>
                                </a:lnTo>
                                <a:lnTo>
                                  <a:pt x="288" y="19"/>
                                </a:lnTo>
                                <a:lnTo>
                                  <a:pt x="288" y="14"/>
                                </a:lnTo>
                                <a:lnTo>
                                  <a:pt x="293" y="9"/>
                                </a:lnTo>
                                <a:lnTo>
                                  <a:pt x="293" y="5"/>
                                </a:lnTo>
                                <a:lnTo>
                                  <a:pt x="29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9" name="Freeform 2998"/>
                        <wps:cNvSpPr>
                          <a:spLocks/>
                        </wps:cNvSpPr>
                        <wps:spPr bwMode="auto">
                          <a:xfrm>
                            <a:off x="3336977" y="1004587"/>
                            <a:ext cx="22720" cy="38347"/>
                          </a:xfrm>
                          <a:custGeom>
                            <a:avLst/>
                            <a:gdLst>
                              <a:gd name="T0" fmla="*/ 0 w 48"/>
                              <a:gd name="T1" fmla="*/ 81 h 81"/>
                              <a:gd name="T2" fmla="*/ 9 w 48"/>
                              <a:gd name="T3" fmla="*/ 72 h 81"/>
                              <a:gd name="T4" fmla="*/ 9 w 48"/>
                              <a:gd name="T5" fmla="*/ 67 h 81"/>
                              <a:gd name="T6" fmla="*/ 14 w 48"/>
                              <a:gd name="T7" fmla="*/ 62 h 81"/>
                              <a:gd name="T8" fmla="*/ 14 w 48"/>
                              <a:gd name="T9" fmla="*/ 57 h 81"/>
                              <a:gd name="T10" fmla="*/ 19 w 48"/>
                              <a:gd name="T11" fmla="*/ 52 h 81"/>
                              <a:gd name="T12" fmla="*/ 19 w 48"/>
                              <a:gd name="T13" fmla="*/ 48 h 81"/>
                              <a:gd name="T14" fmla="*/ 29 w 48"/>
                              <a:gd name="T15" fmla="*/ 38 h 81"/>
                              <a:gd name="T16" fmla="*/ 29 w 48"/>
                              <a:gd name="T17" fmla="*/ 33 h 81"/>
                              <a:gd name="T18" fmla="*/ 33 w 48"/>
                              <a:gd name="T19" fmla="*/ 28 h 81"/>
                              <a:gd name="T20" fmla="*/ 33 w 48"/>
                              <a:gd name="T21" fmla="*/ 24 h 81"/>
                              <a:gd name="T22" fmla="*/ 38 w 48"/>
                              <a:gd name="T23" fmla="*/ 19 h 81"/>
                              <a:gd name="T24" fmla="*/ 38 w 48"/>
                              <a:gd name="T25" fmla="*/ 14 h 81"/>
                              <a:gd name="T26" fmla="*/ 48 w 48"/>
                              <a:gd name="T27" fmla="*/ 4 h 81"/>
                              <a:gd name="T28" fmla="*/ 48 w 48"/>
                              <a:gd name="T29" fmla="*/ 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8" h="81">
                                <a:moveTo>
                                  <a:pt x="0" y="81"/>
                                </a:moveTo>
                                <a:lnTo>
                                  <a:pt x="9" y="72"/>
                                </a:lnTo>
                                <a:lnTo>
                                  <a:pt x="9" y="67"/>
                                </a:lnTo>
                                <a:lnTo>
                                  <a:pt x="14" y="62"/>
                                </a:lnTo>
                                <a:lnTo>
                                  <a:pt x="14" y="57"/>
                                </a:lnTo>
                                <a:lnTo>
                                  <a:pt x="19" y="52"/>
                                </a:lnTo>
                                <a:lnTo>
                                  <a:pt x="19" y="48"/>
                                </a:lnTo>
                                <a:lnTo>
                                  <a:pt x="29" y="38"/>
                                </a:lnTo>
                                <a:lnTo>
                                  <a:pt x="29" y="33"/>
                                </a:lnTo>
                                <a:lnTo>
                                  <a:pt x="33" y="28"/>
                                </a:lnTo>
                                <a:lnTo>
                                  <a:pt x="33" y="24"/>
                                </a:lnTo>
                                <a:lnTo>
                                  <a:pt x="38" y="19"/>
                                </a:lnTo>
                                <a:lnTo>
                                  <a:pt x="38" y="14"/>
                                </a:lnTo>
                                <a:lnTo>
                                  <a:pt x="48" y="4"/>
                                </a:lnTo>
                                <a:lnTo>
                                  <a:pt x="4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0" name="Freeform 2999"/>
                        <wps:cNvSpPr>
                          <a:spLocks/>
                        </wps:cNvSpPr>
                        <wps:spPr bwMode="auto">
                          <a:xfrm>
                            <a:off x="3561809" y="240968"/>
                            <a:ext cx="238558" cy="413291"/>
                          </a:xfrm>
                          <a:custGeom>
                            <a:avLst/>
                            <a:gdLst>
                              <a:gd name="T0" fmla="*/ 5 w 504"/>
                              <a:gd name="T1" fmla="*/ 864 h 873"/>
                              <a:gd name="T2" fmla="*/ 14 w 504"/>
                              <a:gd name="T3" fmla="*/ 849 h 873"/>
                              <a:gd name="T4" fmla="*/ 24 w 504"/>
                              <a:gd name="T5" fmla="*/ 830 h 873"/>
                              <a:gd name="T6" fmla="*/ 38 w 504"/>
                              <a:gd name="T7" fmla="*/ 811 h 873"/>
                              <a:gd name="T8" fmla="*/ 43 w 504"/>
                              <a:gd name="T9" fmla="*/ 797 h 873"/>
                              <a:gd name="T10" fmla="*/ 58 w 504"/>
                              <a:gd name="T11" fmla="*/ 777 h 873"/>
                              <a:gd name="T12" fmla="*/ 62 w 504"/>
                              <a:gd name="T13" fmla="*/ 763 h 873"/>
                              <a:gd name="T14" fmla="*/ 77 w 504"/>
                              <a:gd name="T15" fmla="*/ 744 h 873"/>
                              <a:gd name="T16" fmla="*/ 82 w 504"/>
                              <a:gd name="T17" fmla="*/ 729 h 873"/>
                              <a:gd name="T18" fmla="*/ 96 w 504"/>
                              <a:gd name="T19" fmla="*/ 710 h 873"/>
                              <a:gd name="T20" fmla="*/ 101 w 504"/>
                              <a:gd name="T21" fmla="*/ 696 h 873"/>
                              <a:gd name="T22" fmla="*/ 115 w 504"/>
                              <a:gd name="T23" fmla="*/ 677 h 873"/>
                              <a:gd name="T24" fmla="*/ 120 w 504"/>
                              <a:gd name="T25" fmla="*/ 662 h 873"/>
                              <a:gd name="T26" fmla="*/ 134 w 504"/>
                              <a:gd name="T27" fmla="*/ 643 h 873"/>
                              <a:gd name="T28" fmla="*/ 139 w 504"/>
                              <a:gd name="T29" fmla="*/ 629 h 873"/>
                              <a:gd name="T30" fmla="*/ 154 w 504"/>
                              <a:gd name="T31" fmla="*/ 609 h 873"/>
                              <a:gd name="T32" fmla="*/ 158 w 504"/>
                              <a:gd name="T33" fmla="*/ 595 h 873"/>
                              <a:gd name="T34" fmla="*/ 173 w 504"/>
                              <a:gd name="T35" fmla="*/ 576 h 873"/>
                              <a:gd name="T36" fmla="*/ 178 w 504"/>
                              <a:gd name="T37" fmla="*/ 561 h 873"/>
                              <a:gd name="T38" fmla="*/ 192 w 504"/>
                              <a:gd name="T39" fmla="*/ 542 h 873"/>
                              <a:gd name="T40" fmla="*/ 202 w 504"/>
                              <a:gd name="T41" fmla="*/ 523 h 873"/>
                              <a:gd name="T42" fmla="*/ 211 w 504"/>
                              <a:gd name="T43" fmla="*/ 509 h 873"/>
                              <a:gd name="T44" fmla="*/ 221 w 504"/>
                              <a:gd name="T45" fmla="*/ 489 h 873"/>
                              <a:gd name="T46" fmla="*/ 230 w 504"/>
                              <a:gd name="T47" fmla="*/ 475 h 873"/>
                              <a:gd name="T48" fmla="*/ 240 w 504"/>
                              <a:gd name="T49" fmla="*/ 456 h 873"/>
                              <a:gd name="T50" fmla="*/ 249 w 504"/>
                              <a:gd name="T51" fmla="*/ 441 h 873"/>
                              <a:gd name="T52" fmla="*/ 259 w 504"/>
                              <a:gd name="T53" fmla="*/ 422 h 873"/>
                              <a:gd name="T54" fmla="*/ 273 w 504"/>
                              <a:gd name="T55" fmla="*/ 403 h 873"/>
                              <a:gd name="T56" fmla="*/ 278 w 504"/>
                              <a:gd name="T57" fmla="*/ 389 h 873"/>
                              <a:gd name="T58" fmla="*/ 293 w 504"/>
                              <a:gd name="T59" fmla="*/ 369 h 873"/>
                              <a:gd name="T60" fmla="*/ 297 w 504"/>
                              <a:gd name="T61" fmla="*/ 355 h 873"/>
                              <a:gd name="T62" fmla="*/ 312 w 504"/>
                              <a:gd name="T63" fmla="*/ 336 h 873"/>
                              <a:gd name="T64" fmla="*/ 317 w 504"/>
                              <a:gd name="T65" fmla="*/ 321 h 873"/>
                              <a:gd name="T66" fmla="*/ 331 w 504"/>
                              <a:gd name="T67" fmla="*/ 302 h 873"/>
                              <a:gd name="T68" fmla="*/ 336 w 504"/>
                              <a:gd name="T69" fmla="*/ 288 h 873"/>
                              <a:gd name="T70" fmla="*/ 350 w 504"/>
                              <a:gd name="T71" fmla="*/ 269 h 873"/>
                              <a:gd name="T72" fmla="*/ 355 w 504"/>
                              <a:gd name="T73" fmla="*/ 254 h 873"/>
                              <a:gd name="T74" fmla="*/ 369 w 504"/>
                              <a:gd name="T75" fmla="*/ 235 h 873"/>
                              <a:gd name="T76" fmla="*/ 374 w 504"/>
                              <a:gd name="T77" fmla="*/ 221 h 873"/>
                              <a:gd name="T78" fmla="*/ 389 w 504"/>
                              <a:gd name="T79" fmla="*/ 201 h 873"/>
                              <a:gd name="T80" fmla="*/ 393 w 504"/>
                              <a:gd name="T81" fmla="*/ 187 h 873"/>
                              <a:gd name="T82" fmla="*/ 408 w 504"/>
                              <a:gd name="T83" fmla="*/ 168 h 873"/>
                              <a:gd name="T84" fmla="*/ 417 w 504"/>
                              <a:gd name="T85" fmla="*/ 149 h 873"/>
                              <a:gd name="T86" fmla="*/ 427 w 504"/>
                              <a:gd name="T87" fmla="*/ 134 h 873"/>
                              <a:gd name="T88" fmla="*/ 437 w 504"/>
                              <a:gd name="T89" fmla="*/ 115 h 873"/>
                              <a:gd name="T90" fmla="*/ 446 w 504"/>
                              <a:gd name="T91" fmla="*/ 101 h 873"/>
                              <a:gd name="T92" fmla="*/ 456 w 504"/>
                              <a:gd name="T93" fmla="*/ 81 h 873"/>
                              <a:gd name="T94" fmla="*/ 465 w 504"/>
                              <a:gd name="T95" fmla="*/ 67 h 873"/>
                              <a:gd name="T96" fmla="*/ 475 w 504"/>
                              <a:gd name="T97" fmla="*/ 48 h 873"/>
                              <a:gd name="T98" fmla="*/ 489 w 504"/>
                              <a:gd name="T99" fmla="*/ 29 h 873"/>
                              <a:gd name="T100" fmla="*/ 494 w 504"/>
                              <a:gd name="T101" fmla="*/ 14 h 873"/>
                              <a:gd name="T102" fmla="*/ 504 w 504"/>
                              <a:gd name="T103" fmla="*/ 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04" h="873">
                                <a:moveTo>
                                  <a:pt x="0" y="873"/>
                                </a:moveTo>
                                <a:lnTo>
                                  <a:pt x="5" y="869"/>
                                </a:lnTo>
                                <a:lnTo>
                                  <a:pt x="5" y="864"/>
                                </a:lnTo>
                                <a:lnTo>
                                  <a:pt x="10" y="859"/>
                                </a:lnTo>
                                <a:lnTo>
                                  <a:pt x="10" y="854"/>
                                </a:lnTo>
                                <a:lnTo>
                                  <a:pt x="14" y="849"/>
                                </a:lnTo>
                                <a:lnTo>
                                  <a:pt x="14" y="845"/>
                                </a:lnTo>
                                <a:lnTo>
                                  <a:pt x="24" y="835"/>
                                </a:lnTo>
                                <a:lnTo>
                                  <a:pt x="24" y="830"/>
                                </a:lnTo>
                                <a:lnTo>
                                  <a:pt x="29" y="825"/>
                                </a:lnTo>
                                <a:lnTo>
                                  <a:pt x="29" y="821"/>
                                </a:lnTo>
                                <a:lnTo>
                                  <a:pt x="38" y="811"/>
                                </a:lnTo>
                                <a:lnTo>
                                  <a:pt x="38" y="806"/>
                                </a:lnTo>
                                <a:lnTo>
                                  <a:pt x="43" y="801"/>
                                </a:lnTo>
                                <a:lnTo>
                                  <a:pt x="43" y="797"/>
                                </a:lnTo>
                                <a:lnTo>
                                  <a:pt x="48" y="792"/>
                                </a:lnTo>
                                <a:lnTo>
                                  <a:pt x="48" y="787"/>
                                </a:lnTo>
                                <a:lnTo>
                                  <a:pt x="58" y="777"/>
                                </a:lnTo>
                                <a:lnTo>
                                  <a:pt x="58" y="773"/>
                                </a:lnTo>
                                <a:lnTo>
                                  <a:pt x="62" y="768"/>
                                </a:lnTo>
                                <a:lnTo>
                                  <a:pt x="62" y="763"/>
                                </a:lnTo>
                                <a:lnTo>
                                  <a:pt x="67" y="758"/>
                                </a:lnTo>
                                <a:lnTo>
                                  <a:pt x="67" y="753"/>
                                </a:lnTo>
                                <a:lnTo>
                                  <a:pt x="77" y="744"/>
                                </a:lnTo>
                                <a:lnTo>
                                  <a:pt x="77" y="739"/>
                                </a:lnTo>
                                <a:lnTo>
                                  <a:pt x="82" y="734"/>
                                </a:lnTo>
                                <a:lnTo>
                                  <a:pt x="82" y="729"/>
                                </a:lnTo>
                                <a:lnTo>
                                  <a:pt x="86" y="725"/>
                                </a:lnTo>
                                <a:lnTo>
                                  <a:pt x="86" y="720"/>
                                </a:lnTo>
                                <a:lnTo>
                                  <a:pt x="96" y="710"/>
                                </a:lnTo>
                                <a:lnTo>
                                  <a:pt x="96" y="705"/>
                                </a:lnTo>
                                <a:lnTo>
                                  <a:pt x="101" y="701"/>
                                </a:lnTo>
                                <a:lnTo>
                                  <a:pt x="101" y="696"/>
                                </a:lnTo>
                                <a:lnTo>
                                  <a:pt x="110" y="686"/>
                                </a:lnTo>
                                <a:lnTo>
                                  <a:pt x="110" y="681"/>
                                </a:lnTo>
                                <a:lnTo>
                                  <a:pt x="115" y="677"/>
                                </a:lnTo>
                                <a:lnTo>
                                  <a:pt x="115" y="672"/>
                                </a:lnTo>
                                <a:lnTo>
                                  <a:pt x="120" y="667"/>
                                </a:lnTo>
                                <a:lnTo>
                                  <a:pt x="120" y="662"/>
                                </a:lnTo>
                                <a:lnTo>
                                  <a:pt x="130" y="653"/>
                                </a:lnTo>
                                <a:lnTo>
                                  <a:pt x="130" y="648"/>
                                </a:lnTo>
                                <a:lnTo>
                                  <a:pt x="134" y="643"/>
                                </a:lnTo>
                                <a:lnTo>
                                  <a:pt x="134" y="638"/>
                                </a:lnTo>
                                <a:lnTo>
                                  <a:pt x="139" y="633"/>
                                </a:lnTo>
                                <a:lnTo>
                                  <a:pt x="139" y="629"/>
                                </a:lnTo>
                                <a:lnTo>
                                  <a:pt x="149" y="619"/>
                                </a:lnTo>
                                <a:lnTo>
                                  <a:pt x="149" y="614"/>
                                </a:lnTo>
                                <a:lnTo>
                                  <a:pt x="154" y="609"/>
                                </a:lnTo>
                                <a:lnTo>
                                  <a:pt x="154" y="605"/>
                                </a:lnTo>
                                <a:lnTo>
                                  <a:pt x="158" y="600"/>
                                </a:lnTo>
                                <a:lnTo>
                                  <a:pt x="158" y="595"/>
                                </a:lnTo>
                                <a:lnTo>
                                  <a:pt x="168" y="585"/>
                                </a:lnTo>
                                <a:lnTo>
                                  <a:pt x="168" y="581"/>
                                </a:lnTo>
                                <a:lnTo>
                                  <a:pt x="173" y="576"/>
                                </a:lnTo>
                                <a:lnTo>
                                  <a:pt x="173" y="571"/>
                                </a:lnTo>
                                <a:lnTo>
                                  <a:pt x="178" y="566"/>
                                </a:lnTo>
                                <a:lnTo>
                                  <a:pt x="178" y="561"/>
                                </a:lnTo>
                                <a:lnTo>
                                  <a:pt x="187" y="552"/>
                                </a:lnTo>
                                <a:lnTo>
                                  <a:pt x="187" y="547"/>
                                </a:lnTo>
                                <a:lnTo>
                                  <a:pt x="192" y="542"/>
                                </a:lnTo>
                                <a:lnTo>
                                  <a:pt x="192" y="537"/>
                                </a:lnTo>
                                <a:lnTo>
                                  <a:pt x="202" y="528"/>
                                </a:lnTo>
                                <a:lnTo>
                                  <a:pt x="202" y="523"/>
                                </a:lnTo>
                                <a:lnTo>
                                  <a:pt x="206" y="518"/>
                                </a:lnTo>
                                <a:lnTo>
                                  <a:pt x="206" y="513"/>
                                </a:lnTo>
                                <a:lnTo>
                                  <a:pt x="211" y="509"/>
                                </a:lnTo>
                                <a:lnTo>
                                  <a:pt x="211" y="504"/>
                                </a:lnTo>
                                <a:lnTo>
                                  <a:pt x="221" y="494"/>
                                </a:lnTo>
                                <a:lnTo>
                                  <a:pt x="221" y="489"/>
                                </a:lnTo>
                                <a:lnTo>
                                  <a:pt x="225" y="485"/>
                                </a:lnTo>
                                <a:lnTo>
                                  <a:pt x="225" y="480"/>
                                </a:lnTo>
                                <a:lnTo>
                                  <a:pt x="230" y="475"/>
                                </a:lnTo>
                                <a:lnTo>
                                  <a:pt x="230" y="470"/>
                                </a:lnTo>
                                <a:lnTo>
                                  <a:pt x="240" y="461"/>
                                </a:lnTo>
                                <a:lnTo>
                                  <a:pt x="240" y="456"/>
                                </a:lnTo>
                                <a:lnTo>
                                  <a:pt x="245" y="451"/>
                                </a:lnTo>
                                <a:lnTo>
                                  <a:pt x="245" y="446"/>
                                </a:lnTo>
                                <a:lnTo>
                                  <a:pt x="249" y="441"/>
                                </a:lnTo>
                                <a:lnTo>
                                  <a:pt x="249" y="437"/>
                                </a:lnTo>
                                <a:lnTo>
                                  <a:pt x="259" y="427"/>
                                </a:lnTo>
                                <a:lnTo>
                                  <a:pt x="259" y="422"/>
                                </a:lnTo>
                                <a:lnTo>
                                  <a:pt x="264" y="417"/>
                                </a:lnTo>
                                <a:lnTo>
                                  <a:pt x="264" y="413"/>
                                </a:lnTo>
                                <a:lnTo>
                                  <a:pt x="273" y="403"/>
                                </a:lnTo>
                                <a:lnTo>
                                  <a:pt x="273" y="398"/>
                                </a:lnTo>
                                <a:lnTo>
                                  <a:pt x="278" y="393"/>
                                </a:lnTo>
                                <a:lnTo>
                                  <a:pt x="278" y="389"/>
                                </a:lnTo>
                                <a:lnTo>
                                  <a:pt x="283" y="384"/>
                                </a:lnTo>
                                <a:lnTo>
                                  <a:pt x="283" y="379"/>
                                </a:lnTo>
                                <a:lnTo>
                                  <a:pt x="293" y="369"/>
                                </a:lnTo>
                                <a:lnTo>
                                  <a:pt x="293" y="365"/>
                                </a:lnTo>
                                <a:lnTo>
                                  <a:pt x="297" y="360"/>
                                </a:lnTo>
                                <a:lnTo>
                                  <a:pt x="297" y="355"/>
                                </a:lnTo>
                                <a:lnTo>
                                  <a:pt x="302" y="350"/>
                                </a:lnTo>
                                <a:lnTo>
                                  <a:pt x="302" y="345"/>
                                </a:lnTo>
                                <a:lnTo>
                                  <a:pt x="312" y="336"/>
                                </a:lnTo>
                                <a:lnTo>
                                  <a:pt x="312" y="331"/>
                                </a:lnTo>
                                <a:lnTo>
                                  <a:pt x="317" y="326"/>
                                </a:lnTo>
                                <a:lnTo>
                                  <a:pt x="317" y="321"/>
                                </a:lnTo>
                                <a:lnTo>
                                  <a:pt x="321" y="317"/>
                                </a:lnTo>
                                <a:lnTo>
                                  <a:pt x="321" y="312"/>
                                </a:lnTo>
                                <a:lnTo>
                                  <a:pt x="331" y="302"/>
                                </a:lnTo>
                                <a:lnTo>
                                  <a:pt x="331" y="297"/>
                                </a:lnTo>
                                <a:lnTo>
                                  <a:pt x="336" y="293"/>
                                </a:lnTo>
                                <a:lnTo>
                                  <a:pt x="336" y="288"/>
                                </a:lnTo>
                                <a:lnTo>
                                  <a:pt x="345" y="278"/>
                                </a:lnTo>
                                <a:lnTo>
                                  <a:pt x="345" y="273"/>
                                </a:lnTo>
                                <a:lnTo>
                                  <a:pt x="350" y="269"/>
                                </a:lnTo>
                                <a:lnTo>
                                  <a:pt x="350" y="264"/>
                                </a:lnTo>
                                <a:lnTo>
                                  <a:pt x="355" y="259"/>
                                </a:lnTo>
                                <a:lnTo>
                                  <a:pt x="355" y="254"/>
                                </a:lnTo>
                                <a:lnTo>
                                  <a:pt x="365" y="245"/>
                                </a:lnTo>
                                <a:lnTo>
                                  <a:pt x="365" y="240"/>
                                </a:lnTo>
                                <a:lnTo>
                                  <a:pt x="369" y="235"/>
                                </a:lnTo>
                                <a:lnTo>
                                  <a:pt x="369" y="230"/>
                                </a:lnTo>
                                <a:lnTo>
                                  <a:pt x="374" y="225"/>
                                </a:lnTo>
                                <a:lnTo>
                                  <a:pt x="374" y="221"/>
                                </a:lnTo>
                                <a:lnTo>
                                  <a:pt x="384" y="211"/>
                                </a:lnTo>
                                <a:lnTo>
                                  <a:pt x="384" y="206"/>
                                </a:lnTo>
                                <a:lnTo>
                                  <a:pt x="389" y="201"/>
                                </a:lnTo>
                                <a:lnTo>
                                  <a:pt x="389" y="197"/>
                                </a:lnTo>
                                <a:lnTo>
                                  <a:pt x="393" y="192"/>
                                </a:lnTo>
                                <a:lnTo>
                                  <a:pt x="393" y="187"/>
                                </a:lnTo>
                                <a:lnTo>
                                  <a:pt x="403" y="177"/>
                                </a:lnTo>
                                <a:lnTo>
                                  <a:pt x="403" y="173"/>
                                </a:lnTo>
                                <a:lnTo>
                                  <a:pt x="408" y="168"/>
                                </a:lnTo>
                                <a:lnTo>
                                  <a:pt x="408" y="163"/>
                                </a:lnTo>
                                <a:lnTo>
                                  <a:pt x="417" y="153"/>
                                </a:lnTo>
                                <a:lnTo>
                                  <a:pt x="417" y="149"/>
                                </a:lnTo>
                                <a:lnTo>
                                  <a:pt x="422" y="144"/>
                                </a:lnTo>
                                <a:lnTo>
                                  <a:pt x="422" y="139"/>
                                </a:lnTo>
                                <a:lnTo>
                                  <a:pt x="427" y="134"/>
                                </a:lnTo>
                                <a:lnTo>
                                  <a:pt x="427" y="129"/>
                                </a:lnTo>
                                <a:lnTo>
                                  <a:pt x="437" y="120"/>
                                </a:lnTo>
                                <a:lnTo>
                                  <a:pt x="437" y="115"/>
                                </a:lnTo>
                                <a:lnTo>
                                  <a:pt x="441" y="110"/>
                                </a:lnTo>
                                <a:lnTo>
                                  <a:pt x="441" y="105"/>
                                </a:lnTo>
                                <a:lnTo>
                                  <a:pt x="446" y="101"/>
                                </a:lnTo>
                                <a:lnTo>
                                  <a:pt x="446" y="96"/>
                                </a:lnTo>
                                <a:lnTo>
                                  <a:pt x="456" y="86"/>
                                </a:lnTo>
                                <a:lnTo>
                                  <a:pt x="456" y="81"/>
                                </a:lnTo>
                                <a:lnTo>
                                  <a:pt x="461" y="77"/>
                                </a:lnTo>
                                <a:lnTo>
                                  <a:pt x="461" y="72"/>
                                </a:lnTo>
                                <a:lnTo>
                                  <a:pt x="465" y="67"/>
                                </a:lnTo>
                                <a:lnTo>
                                  <a:pt x="465" y="62"/>
                                </a:lnTo>
                                <a:lnTo>
                                  <a:pt x="475" y="53"/>
                                </a:lnTo>
                                <a:lnTo>
                                  <a:pt x="475" y="48"/>
                                </a:lnTo>
                                <a:lnTo>
                                  <a:pt x="480" y="43"/>
                                </a:lnTo>
                                <a:lnTo>
                                  <a:pt x="480" y="38"/>
                                </a:lnTo>
                                <a:lnTo>
                                  <a:pt x="489" y="29"/>
                                </a:lnTo>
                                <a:lnTo>
                                  <a:pt x="489" y="24"/>
                                </a:lnTo>
                                <a:lnTo>
                                  <a:pt x="494" y="19"/>
                                </a:lnTo>
                                <a:lnTo>
                                  <a:pt x="494" y="14"/>
                                </a:lnTo>
                                <a:lnTo>
                                  <a:pt x="499" y="9"/>
                                </a:lnTo>
                                <a:lnTo>
                                  <a:pt x="499" y="5"/>
                                </a:lnTo>
                                <a:lnTo>
                                  <a:pt x="50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1" name="Freeform 3000"/>
                        <wps:cNvSpPr>
                          <a:spLocks/>
                        </wps:cNvSpPr>
                        <wps:spPr bwMode="auto">
                          <a:xfrm>
                            <a:off x="3561809" y="240968"/>
                            <a:ext cx="338431" cy="583721"/>
                          </a:xfrm>
                          <a:custGeom>
                            <a:avLst/>
                            <a:gdLst>
                              <a:gd name="T0" fmla="*/ 10 w 715"/>
                              <a:gd name="T1" fmla="*/ 1219 h 1233"/>
                              <a:gd name="T2" fmla="*/ 19 w 715"/>
                              <a:gd name="T3" fmla="*/ 1200 h 1233"/>
                              <a:gd name="T4" fmla="*/ 34 w 715"/>
                              <a:gd name="T5" fmla="*/ 1176 h 1233"/>
                              <a:gd name="T6" fmla="*/ 48 w 715"/>
                              <a:gd name="T7" fmla="*/ 1152 h 1233"/>
                              <a:gd name="T8" fmla="*/ 62 w 715"/>
                              <a:gd name="T9" fmla="*/ 1128 h 1233"/>
                              <a:gd name="T10" fmla="*/ 72 w 715"/>
                              <a:gd name="T11" fmla="*/ 1109 h 1233"/>
                              <a:gd name="T12" fmla="*/ 86 w 715"/>
                              <a:gd name="T13" fmla="*/ 1085 h 1233"/>
                              <a:gd name="T14" fmla="*/ 101 w 715"/>
                              <a:gd name="T15" fmla="*/ 1061 h 1233"/>
                              <a:gd name="T16" fmla="*/ 115 w 715"/>
                              <a:gd name="T17" fmla="*/ 1037 h 1233"/>
                              <a:gd name="T18" fmla="*/ 125 w 715"/>
                              <a:gd name="T19" fmla="*/ 1017 h 1233"/>
                              <a:gd name="T20" fmla="*/ 139 w 715"/>
                              <a:gd name="T21" fmla="*/ 993 h 1233"/>
                              <a:gd name="T22" fmla="*/ 154 w 715"/>
                              <a:gd name="T23" fmla="*/ 969 h 1233"/>
                              <a:gd name="T24" fmla="*/ 168 w 715"/>
                              <a:gd name="T25" fmla="*/ 945 h 1233"/>
                              <a:gd name="T26" fmla="*/ 182 w 715"/>
                              <a:gd name="T27" fmla="*/ 921 h 1233"/>
                              <a:gd name="T28" fmla="*/ 192 w 715"/>
                              <a:gd name="T29" fmla="*/ 902 h 1233"/>
                              <a:gd name="T30" fmla="*/ 206 w 715"/>
                              <a:gd name="T31" fmla="*/ 878 h 1233"/>
                              <a:gd name="T32" fmla="*/ 221 w 715"/>
                              <a:gd name="T33" fmla="*/ 854 h 1233"/>
                              <a:gd name="T34" fmla="*/ 235 w 715"/>
                              <a:gd name="T35" fmla="*/ 830 h 1233"/>
                              <a:gd name="T36" fmla="*/ 245 w 715"/>
                              <a:gd name="T37" fmla="*/ 811 h 1233"/>
                              <a:gd name="T38" fmla="*/ 259 w 715"/>
                              <a:gd name="T39" fmla="*/ 787 h 1233"/>
                              <a:gd name="T40" fmla="*/ 273 w 715"/>
                              <a:gd name="T41" fmla="*/ 763 h 1233"/>
                              <a:gd name="T42" fmla="*/ 288 w 715"/>
                              <a:gd name="T43" fmla="*/ 739 h 1233"/>
                              <a:gd name="T44" fmla="*/ 297 w 715"/>
                              <a:gd name="T45" fmla="*/ 720 h 1233"/>
                              <a:gd name="T46" fmla="*/ 312 w 715"/>
                              <a:gd name="T47" fmla="*/ 696 h 1233"/>
                              <a:gd name="T48" fmla="*/ 326 w 715"/>
                              <a:gd name="T49" fmla="*/ 672 h 1233"/>
                              <a:gd name="T50" fmla="*/ 341 w 715"/>
                              <a:gd name="T51" fmla="*/ 648 h 1233"/>
                              <a:gd name="T52" fmla="*/ 350 w 715"/>
                              <a:gd name="T53" fmla="*/ 629 h 1233"/>
                              <a:gd name="T54" fmla="*/ 365 w 715"/>
                              <a:gd name="T55" fmla="*/ 605 h 1233"/>
                              <a:gd name="T56" fmla="*/ 379 w 715"/>
                              <a:gd name="T57" fmla="*/ 581 h 1233"/>
                              <a:gd name="T58" fmla="*/ 393 w 715"/>
                              <a:gd name="T59" fmla="*/ 557 h 1233"/>
                              <a:gd name="T60" fmla="*/ 408 w 715"/>
                              <a:gd name="T61" fmla="*/ 533 h 1233"/>
                              <a:gd name="T62" fmla="*/ 417 w 715"/>
                              <a:gd name="T63" fmla="*/ 513 h 1233"/>
                              <a:gd name="T64" fmla="*/ 432 w 715"/>
                              <a:gd name="T65" fmla="*/ 489 h 1233"/>
                              <a:gd name="T66" fmla="*/ 446 w 715"/>
                              <a:gd name="T67" fmla="*/ 465 h 1233"/>
                              <a:gd name="T68" fmla="*/ 461 w 715"/>
                              <a:gd name="T69" fmla="*/ 441 h 1233"/>
                              <a:gd name="T70" fmla="*/ 470 w 715"/>
                              <a:gd name="T71" fmla="*/ 422 h 1233"/>
                              <a:gd name="T72" fmla="*/ 485 w 715"/>
                              <a:gd name="T73" fmla="*/ 398 h 1233"/>
                              <a:gd name="T74" fmla="*/ 499 w 715"/>
                              <a:gd name="T75" fmla="*/ 374 h 1233"/>
                              <a:gd name="T76" fmla="*/ 513 w 715"/>
                              <a:gd name="T77" fmla="*/ 350 h 1233"/>
                              <a:gd name="T78" fmla="*/ 523 w 715"/>
                              <a:gd name="T79" fmla="*/ 331 h 1233"/>
                              <a:gd name="T80" fmla="*/ 537 w 715"/>
                              <a:gd name="T81" fmla="*/ 307 h 1233"/>
                              <a:gd name="T82" fmla="*/ 552 w 715"/>
                              <a:gd name="T83" fmla="*/ 283 h 1233"/>
                              <a:gd name="T84" fmla="*/ 566 w 715"/>
                              <a:gd name="T85" fmla="*/ 259 h 1233"/>
                              <a:gd name="T86" fmla="*/ 576 w 715"/>
                              <a:gd name="T87" fmla="*/ 240 h 1233"/>
                              <a:gd name="T88" fmla="*/ 590 w 715"/>
                              <a:gd name="T89" fmla="*/ 216 h 1233"/>
                              <a:gd name="T90" fmla="*/ 605 w 715"/>
                              <a:gd name="T91" fmla="*/ 192 h 1233"/>
                              <a:gd name="T92" fmla="*/ 619 w 715"/>
                              <a:gd name="T93" fmla="*/ 168 h 1233"/>
                              <a:gd name="T94" fmla="*/ 633 w 715"/>
                              <a:gd name="T95" fmla="*/ 144 h 1233"/>
                              <a:gd name="T96" fmla="*/ 643 w 715"/>
                              <a:gd name="T97" fmla="*/ 125 h 1233"/>
                              <a:gd name="T98" fmla="*/ 657 w 715"/>
                              <a:gd name="T99" fmla="*/ 101 h 1233"/>
                              <a:gd name="T100" fmla="*/ 672 w 715"/>
                              <a:gd name="T101" fmla="*/ 77 h 1233"/>
                              <a:gd name="T102" fmla="*/ 686 w 715"/>
                              <a:gd name="T103" fmla="*/ 53 h 1233"/>
                              <a:gd name="T104" fmla="*/ 696 w 715"/>
                              <a:gd name="T105" fmla="*/ 33 h 1233"/>
                              <a:gd name="T106" fmla="*/ 710 w 715"/>
                              <a:gd name="T107" fmla="*/ 9 h 1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5" h="1233">
                                <a:moveTo>
                                  <a:pt x="0" y="1233"/>
                                </a:moveTo>
                                <a:lnTo>
                                  <a:pt x="0" y="1229"/>
                                </a:lnTo>
                                <a:lnTo>
                                  <a:pt x="5" y="1224"/>
                                </a:lnTo>
                                <a:lnTo>
                                  <a:pt x="10" y="1219"/>
                                </a:lnTo>
                                <a:lnTo>
                                  <a:pt x="10" y="1214"/>
                                </a:lnTo>
                                <a:lnTo>
                                  <a:pt x="14" y="1209"/>
                                </a:lnTo>
                                <a:lnTo>
                                  <a:pt x="14" y="1205"/>
                                </a:lnTo>
                                <a:lnTo>
                                  <a:pt x="19" y="1200"/>
                                </a:lnTo>
                                <a:lnTo>
                                  <a:pt x="19" y="1195"/>
                                </a:lnTo>
                                <a:lnTo>
                                  <a:pt x="29" y="1185"/>
                                </a:lnTo>
                                <a:lnTo>
                                  <a:pt x="29" y="1181"/>
                                </a:lnTo>
                                <a:lnTo>
                                  <a:pt x="34" y="1176"/>
                                </a:lnTo>
                                <a:lnTo>
                                  <a:pt x="34" y="1171"/>
                                </a:lnTo>
                                <a:lnTo>
                                  <a:pt x="38" y="1166"/>
                                </a:lnTo>
                                <a:lnTo>
                                  <a:pt x="38" y="1161"/>
                                </a:lnTo>
                                <a:lnTo>
                                  <a:pt x="48" y="1152"/>
                                </a:lnTo>
                                <a:lnTo>
                                  <a:pt x="48" y="1147"/>
                                </a:lnTo>
                                <a:lnTo>
                                  <a:pt x="53" y="1142"/>
                                </a:lnTo>
                                <a:lnTo>
                                  <a:pt x="53" y="1137"/>
                                </a:lnTo>
                                <a:lnTo>
                                  <a:pt x="62" y="1128"/>
                                </a:lnTo>
                                <a:lnTo>
                                  <a:pt x="62" y="1123"/>
                                </a:lnTo>
                                <a:lnTo>
                                  <a:pt x="67" y="1118"/>
                                </a:lnTo>
                                <a:lnTo>
                                  <a:pt x="67" y="1113"/>
                                </a:lnTo>
                                <a:lnTo>
                                  <a:pt x="72" y="1109"/>
                                </a:lnTo>
                                <a:lnTo>
                                  <a:pt x="72" y="1104"/>
                                </a:lnTo>
                                <a:lnTo>
                                  <a:pt x="82" y="1094"/>
                                </a:lnTo>
                                <a:lnTo>
                                  <a:pt x="82" y="1089"/>
                                </a:lnTo>
                                <a:lnTo>
                                  <a:pt x="86" y="1085"/>
                                </a:lnTo>
                                <a:lnTo>
                                  <a:pt x="86" y="1080"/>
                                </a:lnTo>
                                <a:lnTo>
                                  <a:pt x="96" y="1070"/>
                                </a:lnTo>
                                <a:lnTo>
                                  <a:pt x="96" y="1065"/>
                                </a:lnTo>
                                <a:lnTo>
                                  <a:pt x="101" y="1061"/>
                                </a:lnTo>
                                <a:lnTo>
                                  <a:pt x="101" y="1056"/>
                                </a:lnTo>
                                <a:lnTo>
                                  <a:pt x="106" y="1051"/>
                                </a:lnTo>
                                <a:lnTo>
                                  <a:pt x="106" y="1046"/>
                                </a:lnTo>
                                <a:lnTo>
                                  <a:pt x="115" y="1037"/>
                                </a:lnTo>
                                <a:lnTo>
                                  <a:pt x="115" y="1032"/>
                                </a:lnTo>
                                <a:lnTo>
                                  <a:pt x="120" y="1027"/>
                                </a:lnTo>
                                <a:lnTo>
                                  <a:pt x="120" y="1022"/>
                                </a:lnTo>
                                <a:lnTo>
                                  <a:pt x="125" y="1017"/>
                                </a:lnTo>
                                <a:lnTo>
                                  <a:pt x="125" y="1013"/>
                                </a:lnTo>
                                <a:lnTo>
                                  <a:pt x="134" y="1003"/>
                                </a:lnTo>
                                <a:lnTo>
                                  <a:pt x="134" y="998"/>
                                </a:lnTo>
                                <a:lnTo>
                                  <a:pt x="139" y="993"/>
                                </a:lnTo>
                                <a:lnTo>
                                  <a:pt x="139" y="989"/>
                                </a:lnTo>
                                <a:lnTo>
                                  <a:pt x="149" y="979"/>
                                </a:lnTo>
                                <a:lnTo>
                                  <a:pt x="149" y="974"/>
                                </a:lnTo>
                                <a:lnTo>
                                  <a:pt x="154" y="969"/>
                                </a:lnTo>
                                <a:lnTo>
                                  <a:pt x="154" y="965"/>
                                </a:lnTo>
                                <a:lnTo>
                                  <a:pt x="158" y="960"/>
                                </a:lnTo>
                                <a:lnTo>
                                  <a:pt x="158" y="955"/>
                                </a:lnTo>
                                <a:lnTo>
                                  <a:pt x="168" y="945"/>
                                </a:lnTo>
                                <a:lnTo>
                                  <a:pt x="168" y="941"/>
                                </a:lnTo>
                                <a:lnTo>
                                  <a:pt x="173" y="936"/>
                                </a:lnTo>
                                <a:lnTo>
                                  <a:pt x="173" y="931"/>
                                </a:lnTo>
                                <a:lnTo>
                                  <a:pt x="182" y="921"/>
                                </a:lnTo>
                                <a:lnTo>
                                  <a:pt x="182" y="917"/>
                                </a:lnTo>
                                <a:lnTo>
                                  <a:pt x="187" y="912"/>
                                </a:lnTo>
                                <a:lnTo>
                                  <a:pt x="187" y="907"/>
                                </a:lnTo>
                                <a:lnTo>
                                  <a:pt x="192" y="902"/>
                                </a:lnTo>
                                <a:lnTo>
                                  <a:pt x="192" y="897"/>
                                </a:lnTo>
                                <a:lnTo>
                                  <a:pt x="202" y="888"/>
                                </a:lnTo>
                                <a:lnTo>
                                  <a:pt x="202" y="883"/>
                                </a:lnTo>
                                <a:lnTo>
                                  <a:pt x="206" y="878"/>
                                </a:lnTo>
                                <a:lnTo>
                                  <a:pt x="206" y="873"/>
                                </a:lnTo>
                                <a:lnTo>
                                  <a:pt x="211" y="869"/>
                                </a:lnTo>
                                <a:lnTo>
                                  <a:pt x="211" y="864"/>
                                </a:lnTo>
                                <a:lnTo>
                                  <a:pt x="221" y="854"/>
                                </a:lnTo>
                                <a:lnTo>
                                  <a:pt x="221" y="849"/>
                                </a:lnTo>
                                <a:lnTo>
                                  <a:pt x="225" y="845"/>
                                </a:lnTo>
                                <a:lnTo>
                                  <a:pt x="225" y="840"/>
                                </a:lnTo>
                                <a:lnTo>
                                  <a:pt x="235" y="830"/>
                                </a:lnTo>
                                <a:lnTo>
                                  <a:pt x="235" y="825"/>
                                </a:lnTo>
                                <a:lnTo>
                                  <a:pt x="240" y="821"/>
                                </a:lnTo>
                                <a:lnTo>
                                  <a:pt x="240" y="816"/>
                                </a:lnTo>
                                <a:lnTo>
                                  <a:pt x="245" y="811"/>
                                </a:lnTo>
                                <a:lnTo>
                                  <a:pt x="245" y="806"/>
                                </a:lnTo>
                                <a:lnTo>
                                  <a:pt x="254" y="797"/>
                                </a:lnTo>
                                <a:lnTo>
                                  <a:pt x="254" y="792"/>
                                </a:lnTo>
                                <a:lnTo>
                                  <a:pt x="259" y="787"/>
                                </a:lnTo>
                                <a:lnTo>
                                  <a:pt x="259" y="782"/>
                                </a:lnTo>
                                <a:lnTo>
                                  <a:pt x="264" y="777"/>
                                </a:lnTo>
                                <a:lnTo>
                                  <a:pt x="264" y="773"/>
                                </a:lnTo>
                                <a:lnTo>
                                  <a:pt x="273" y="763"/>
                                </a:lnTo>
                                <a:lnTo>
                                  <a:pt x="273" y="758"/>
                                </a:lnTo>
                                <a:lnTo>
                                  <a:pt x="278" y="753"/>
                                </a:lnTo>
                                <a:lnTo>
                                  <a:pt x="278" y="749"/>
                                </a:lnTo>
                                <a:lnTo>
                                  <a:pt x="288" y="739"/>
                                </a:lnTo>
                                <a:lnTo>
                                  <a:pt x="288" y="734"/>
                                </a:lnTo>
                                <a:lnTo>
                                  <a:pt x="293" y="729"/>
                                </a:lnTo>
                                <a:lnTo>
                                  <a:pt x="293" y="725"/>
                                </a:lnTo>
                                <a:lnTo>
                                  <a:pt x="297" y="720"/>
                                </a:lnTo>
                                <a:lnTo>
                                  <a:pt x="297" y="715"/>
                                </a:lnTo>
                                <a:lnTo>
                                  <a:pt x="307" y="705"/>
                                </a:lnTo>
                                <a:lnTo>
                                  <a:pt x="307" y="701"/>
                                </a:lnTo>
                                <a:lnTo>
                                  <a:pt x="312" y="696"/>
                                </a:lnTo>
                                <a:lnTo>
                                  <a:pt x="312" y="691"/>
                                </a:lnTo>
                                <a:lnTo>
                                  <a:pt x="321" y="681"/>
                                </a:lnTo>
                                <a:lnTo>
                                  <a:pt x="321" y="677"/>
                                </a:lnTo>
                                <a:lnTo>
                                  <a:pt x="326" y="672"/>
                                </a:lnTo>
                                <a:lnTo>
                                  <a:pt x="326" y="667"/>
                                </a:lnTo>
                                <a:lnTo>
                                  <a:pt x="331" y="662"/>
                                </a:lnTo>
                                <a:lnTo>
                                  <a:pt x="331" y="657"/>
                                </a:lnTo>
                                <a:lnTo>
                                  <a:pt x="341" y="648"/>
                                </a:lnTo>
                                <a:lnTo>
                                  <a:pt x="341" y="643"/>
                                </a:lnTo>
                                <a:lnTo>
                                  <a:pt x="345" y="638"/>
                                </a:lnTo>
                                <a:lnTo>
                                  <a:pt x="345" y="633"/>
                                </a:lnTo>
                                <a:lnTo>
                                  <a:pt x="350" y="629"/>
                                </a:lnTo>
                                <a:lnTo>
                                  <a:pt x="350" y="624"/>
                                </a:lnTo>
                                <a:lnTo>
                                  <a:pt x="360" y="614"/>
                                </a:lnTo>
                                <a:lnTo>
                                  <a:pt x="360" y="609"/>
                                </a:lnTo>
                                <a:lnTo>
                                  <a:pt x="365" y="605"/>
                                </a:lnTo>
                                <a:lnTo>
                                  <a:pt x="365" y="600"/>
                                </a:lnTo>
                                <a:lnTo>
                                  <a:pt x="374" y="590"/>
                                </a:lnTo>
                                <a:lnTo>
                                  <a:pt x="374" y="585"/>
                                </a:lnTo>
                                <a:lnTo>
                                  <a:pt x="379" y="581"/>
                                </a:lnTo>
                                <a:lnTo>
                                  <a:pt x="379" y="576"/>
                                </a:lnTo>
                                <a:lnTo>
                                  <a:pt x="384" y="571"/>
                                </a:lnTo>
                                <a:lnTo>
                                  <a:pt x="384" y="566"/>
                                </a:lnTo>
                                <a:lnTo>
                                  <a:pt x="393" y="557"/>
                                </a:lnTo>
                                <a:lnTo>
                                  <a:pt x="393" y="552"/>
                                </a:lnTo>
                                <a:lnTo>
                                  <a:pt x="398" y="547"/>
                                </a:lnTo>
                                <a:lnTo>
                                  <a:pt x="398" y="542"/>
                                </a:lnTo>
                                <a:lnTo>
                                  <a:pt x="408" y="533"/>
                                </a:lnTo>
                                <a:lnTo>
                                  <a:pt x="408" y="528"/>
                                </a:lnTo>
                                <a:lnTo>
                                  <a:pt x="413" y="523"/>
                                </a:lnTo>
                                <a:lnTo>
                                  <a:pt x="413" y="518"/>
                                </a:lnTo>
                                <a:lnTo>
                                  <a:pt x="417" y="513"/>
                                </a:lnTo>
                                <a:lnTo>
                                  <a:pt x="417" y="509"/>
                                </a:lnTo>
                                <a:lnTo>
                                  <a:pt x="427" y="499"/>
                                </a:lnTo>
                                <a:lnTo>
                                  <a:pt x="427" y="494"/>
                                </a:lnTo>
                                <a:lnTo>
                                  <a:pt x="432" y="489"/>
                                </a:lnTo>
                                <a:lnTo>
                                  <a:pt x="432" y="485"/>
                                </a:lnTo>
                                <a:lnTo>
                                  <a:pt x="437" y="480"/>
                                </a:lnTo>
                                <a:lnTo>
                                  <a:pt x="437" y="475"/>
                                </a:lnTo>
                                <a:lnTo>
                                  <a:pt x="446" y="465"/>
                                </a:lnTo>
                                <a:lnTo>
                                  <a:pt x="446" y="461"/>
                                </a:lnTo>
                                <a:lnTo>
                                  <a:pt x="451" y="456"/>
                                </a:lnTo>
                                <a:lnTo>
                                  <a:pt x="451" y="451"/>
                                </a:lnTo>
                                <a:lnTo>
                                  <a:pt x="461" y="441"/>
                                </a:lnTo>
                                <a:lnTo>
                                  <a:pt x="461" y="437"/>
                                </a:lnTo>
                                <a:lnTo>
                                  <a:pt x="465" y="432"/>
                                </a:lnTo>
                                <a:lnTo>
                                  <a:pt x="465" y="427"/>
                                </a:lnTo>
                                <a:lnTo>
                                  <a:pt x="470" y="422"/>
                                </a:lnTo>
                                <a:lnTo>
                                  <a:pt x="470" y="417"/>
                                </a:lnTo>
                                <a:lnTo>
                                  <a:pt x="480" y="408"/>
                                </a:lnTo>
                                <a:lnTo>
                                  <a:pt x="480" y="403"/>
                                </a:lnTo>
                                <a:lnTo>
                                  <a:pt x="485" y="398"/>
                                </a:lnTo>
                                <a:lnTo>
                                  <a:pt x="485" y="393"/>
                                </a:lnTo>
                                <a:lnTo>
                                  <a:pt x="489" y="389"/>
                                </a:lnTo>
                                <a:lnTo>
                                  <a:pt x="489" y="384"/>
                                </a:lnTo>
                                <a:lnTo>
                                  <a:pt x="499" y="374"/>
                                </a:lnTo>
                                <a:lnTo>
                                  <a:pt x="499" y="369"/>
                                </a:lnTo>
                                <a:lnTo>
                                  <a:pt x="504" y="365"/>
                                </a:lnTo>
                                <a:lnTo>
                                  <a:pt x="504" y="360"/>
                                </a:lnTo>
                                <a:lnTo>
                                  <a:pt x="513" y="350"/>
                                </a:lnTo>
                                <a:lnTo>
                                  <a:pt x="513" y="345"/>
                                </a:lnTo>
                                <a:lnTo>
                                  <a:pt x="518" y="341"/>
                                </a:lnTo>
                                <a:lnTo>
                                  <a:pt x="518" y="336"/>
                                </a:lnTo>
                                <a:lnTo>
                                  <a:pt x="523" y="331"/>
                                </a:lnTo>
                                <a:lnTo>
                                  <a:pt x="523" y="326"/>
                                </a:lnTo>
                                <a:lnTo>
                                  <a:pt x="533" y="317"/>
                                </a:lnTo>
                                <a:lnTo>
                                  <a:pt x="533" y="312"/>
                                </a:lnTo>
                                <a:lnTo>
                                  <a:pt x="537" y="307"/>
                                </a:lnTo>
                                <a:lnTo>
                                  <a:pt x="537" y="302"/>
                                </a:lnTo>
                                <a:lnTo>
                                  <a:pt x="547" y="293"/>
                                </a:lnTo>
                                <a:lnTo>
                                  <a:pt x="547" y="288"/>
                                </a:lnTo>
                                <a:lnTo>
                                  <a:pt x="552" y="283"/>
                                </a:lnTo>
                                <a:lnTo>
                                  <a:pt x="552" y="278"/>
                                </a:lnTo>
                                <a:lnTo>
                                  <a:pt x="557" y="273"/>
                                </a:lnTo>
                                <a:lnTo>
                                  <a:pt x="557" y="269"/>
                                </a:lnTo>
                                <a:lnTo>
                                  <a:pt x="566" y="259"/>
                                </a:lnTo>
                                <a:lnTo>
                                  <a:pt x="566" y="254"/>
                                </a:lnTo>
                                <a:lnTo>
                                  <a:pt x="571" y="249"/>
                                </a:lnTo>
                                <a:lnTo>
                                  <a:pt x="571" y="245"/>
                                </a:lnTo>
                                <a:lnTo>
                                  <a:pt x="576" y="240"/>
                                </a:lnTo>
                                <a:lnTo>
                                  <a:pt x="576" y="235"/>
                                </a:lnTo>
                                <a:lnTo>
                                  <a:pt x="585" y="225"/>
                                </a:lnTo>
                                <a:lnTo>
                                  <a:pt x="585" y="221"/>
                                </a:lnTo>
                                <a:lnTo>
                                  <a:pt x="590" y="216"/>
                                </a:lnTo>
                                <a:lnTo>
                                  <a:pt x="590" y="211"/>
                                </a:lnTo>
                                <a:lnTo>
                                  <a:pt x="600" y="201"/>
                                </a:lnTo>
                                <a:lnTo>
                                  <a:pt x="600" y="197"/>
                                </a:lnTo>
                                <a:lnTo>
                                  <a:pt x="605" y="192"/>
                                </a:lnTo>
                                <a:lnTo>
                                  <a:pt x="605" y="187"/>
                                </a:lnTo>
                                <a:lnTo>
                                  <a:pt x="609" y="182"/>
                                </a:lnTo>
                                <a:lnTo>
                                  <a:pt x="609" y="177"/>
                                </a:lnTo>
                                <a:lnTo>
                                  <a:pt x="619" y="168"/>
                                </a:lnTo>
                                <a:lnTo>
                                  <a:pt x="619" y="163"/>
                                </a:lnTo>
                                <a:lnTo>
                                  <a:pt x="624" y="158"/>
                                </a:lnTo>
                                <a:lnTo>
                                  <a:pt x="624" y="153"/>
                                </a:lnTo>
                                <a:lnTo>
                                  <a:pt x="633" y="144"/>
                                </a:lnTo>
                                <a:lnTo>
                                  <a:pt x="633" y="139"/>
                                </a:lnTo>
                                <a:lnTo>
                                  <a:pt x="638" y="134"/>
                                </a:lnTo>
                                <a:lnTo>
                                  <a:pt x="638" y="129"/>
                                </a:lnTo>
                                <a:lnTo>
                                  <a:pt x="643" y="125"/>
                                </a:lnTo>
                                <a:lnTo>
                                  <a:pt x="643" y="120"/>
                                </a:lnTo>
                                <a:lnTo>
                                  <a:pt x="653" y="110"/>
                                </a:lnTo>
                                <a:lnTo>
                                  <a:pt x="653" y="105"/>
                                </a:lnTo>
                                <a:lnTo>
                                  <a:pt x="657" y="101"/>
                                </a:lnTo>
                                <a:lnTo>
                                  <a:pt x="657" y="96"/>
                                </a:lnTo>
                                <a:lnTo>
                                  <a:pt x="662" y="91"/>
                                </a:lnTo>
                                <a:lnTo>
                                  <a:pt x="662" y="86"/>
                                </a:lnTo>
                                <a:lnTo>
                                  <a:pt x="672" y="77"/>
                                </a:lnTo>
                                <a:lnTo>
                                  <a:pt x="672" y="72"/>
                                </a:lnTo>
                                <a:lnTo>
                                  <a:pt x="677" y="67"/>
                                </a:lnTo>
                                <a:lnTo>
                                  <a:pt x="677" y="62"/>
                                </a:lnTo>
                                <a:lnTo>
                                  <a:pt x="686" y="53"/>
                                </a:lnTo>
                                <a:lnTo>
                                  <a:pt x="686" y="48"/>
                                </a:lnTo>
                                <a:lnTo>
                                  <a:pt x="691" y="43"/>
                                </a:lnTo>
                                <a:lnTo>
                                  <a:pt x="691" y="38"/>
                                </a:lnTo>
                                <a:lnTo>
                                  <a:pt x="696" y="33"/>
                                </a:lnTo>
                                <a:lnTo>
                                  <a:pt x="696" y="29"/>
                                </a:lnTo>
                                <a:lnTo>
                                  <a:pt x="705" y="19"/>
                                </a:lnTo>
                                <a:lnTo>
                                  <a:pt x="705" y="14"/>
                                </a:lnTo>
                                <a:lnTo>
                                  <a:pt x="710" y="9"/>
                                </a:lnTo>
                                <a:lnTo>
                                  <a:pt x="710" y="5"/>
                                </a:lnTo>
                                <a:lnTo>
                                  <a:pt x="71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2" name="Freeform 3001"/>
                        <wps:cNvSpPr>
                          <a:spLocks/>
                        </wps:cNvSpPr>
                        <wps:spPr bwMode="auto">
                          <a:xfrm>
                            <a:off x="3561809" y="409031"/>
                            <a:ext cx="338431" cy="586088"/>
                          </a:xfrm>
                          <a:custGeom>
                            <a:avLst/>
                            <a:gdLst>
                              <a:gd name="T0" fmla="*/ 10 w 715"/>
                              <a:gd name="T1" fmla="*/ 1224 h 1238"/>
                              <a:gd name="T2" fmla="*/ 24 w 715"/>
                              <a:gd name="T3" fmla="*/ 1200 h 1238"/>
                              <a:gd name="T4" fmla="*/ 38 w 715"/>
                              <a:gd name="T5" fmla="*/ 1176 h 1238"/>
                              <a:gd name="T6" fmla="*/ 48 w 715"/>
                              <a:gd name="T7" fmla="*/ 1157 h 1238"/>
                              <a:gd name="T8" fmla="*/ 62 w 715"/>
                              <a:gd name="T9" fmla="*/ 1133 h 1238"/>
                              <a:gd name="T10" fmla="*/ 77 w 715"/>
                              <a:gd name="T11" fmla="*/ 1109 h 1238"/>
                              <a:gd name="T12" fmla="*/ 91 w 715"/>
                              <a:gd name="T13" fmla="*/ 1085 h 1238"/>
                              <a:gd name="T14" fmla="*/ 101 w 715"/>
                              <a:gd name="T15" fmla="*/ 1066 h 1238"/>
                              <a:gd name="T16" fmla="*/ 115 w 715"/>
                              <a:gd name="T17" fmla="*/ 1042 h 1238"/>
                              <a:gd name="T18" fmla="*/ 130 w 715"/>
                              <a:gd name="T19" fmla="*/ 1018 h 1238"/>
                              <a:gd name="T20" fmla="*/ 139 w 715"/>
                              <a:gd name="T21" fmla="*/ 998 h 1238"/>
                              <a:gd name="T22" fmla="*/ 154 w 715"/>
                              <a:gd name="T23" fmla="*/ 974 h 1238"/>
                              <a:gd name="T24" fmla="*/ 168 w 715"/>
                              <a:gd name="T25" fmla="*/ 950 h 1238"/>
                              <a:gd name="T26" fmla="*/ 182 w 715"/>
                              <a:gd name="T27" fmla="*/ 926 h 1238"/>
                              <a:gd name="T28" fmla="*/ 192 w 715"/>
                              <a:gd name="T29" fmla="*/ 907 h 1238"/>
                              <a:gd name="T30" fmla="*/ 206 w 715"/>
                              <a:gd name="T31" fmla="*/ 883 h 1238"/>
                              <a:gd name="T32" fmla="*/ 221 w 715"/>
                              <a:gd name="T33" fmla="*/ 859 h 1238"/>
                              <a:gd name="T34" fmla="*/ 235 w 715"/>
                              <a:gd name="T35" fmla="*/ 835 h 1238"/>
                              <a:gd name="T36" fmla="*/ 245 w 715"/>
                              <a:gd name="T37" fmla="*/ 816 h 1238"/>
                              <a:gd name="T38" fmla="*/ 259 w 715"/>
                              <a:gd name="T39" fmla="*/ 792 h 1238"/>
                              <a:gd name="T40" fmla="*/ 273 w 715"/>
                              <a:gd name="T41" fmla="*/ 768 h 1238"/>
                              <a:gd name="T42" fmla="*/ 288 w 715"/>
                              <a:gd name="T43" fmla="*/ 744 h 1238"/>
                              <a:gd name="T44" fmla="*/ 297 w 715"/>
                              <a:gd name="T45" fmla="*/ 725 h 1238"/>
                              <a:gd name="T46" fmla="*/ 312 w 715"/>
                              <a:gd name="T47" fmla="*/ 701 h 1238"/>
                              <a:gd name="T48" fmla="*/ 326 w 715"/>
                              <a:gd name="T49" fmla="*/ 677 h 1238"/>
                              <a:gd name="T50" fmla="*/ 341 w 715"/>
                              <a:gd name="T51" fmla="*/ 653 h 1238"/>
                              <a:gd name="T52" fmla="*/ 350 w 715"/>
                              <a:gd name="T53" fmla="*/ 634 h 1238"/>
                              <a:gd name="T54" fmla="*/ 365 w 715"/>
                              <a:gd name="T55" fmla="*/ 610 h 1238"/>
                              <a:gd name="T56" fmla="*/ 379 w 715"/>
                              <a:gd name="T57" fmla="*/ 586 h 1238"/>
                              <a:gd name="T58" fmla="*/ 393 w 715"/>
                              <a:gd name="T59" fmla="*/ 562 h 1238"/>
                              <a:gd name="T60" fmla="*/ 403 w 715"/>
                              <a:gd name="T61" fmla="*/ 542 h 1238"/>
                              <a:gd name="T62" fmla="*/ 417 w 715"/>
                              <a:gd name="T63" fmla="*/ 518 h 1238"/>
                              <a:gd name="T64" fmla="*/ 432 w 715"/>
                              <a:gd name="T65" fmla="*/ 494 h 1238"/>
                              <a:gd name="T66" fmla="*/ 441 w 715"/>
                              <a:gd name="T67" fmla="*/ 475 h 1238"/>
                              <a:gd name="T68" fmla="*/ 456 w 715"/>
                              <a:gd name="T69" fmla="*/ 451 h 1238"/>
                              <a:gd name="T70" fmla="*/ 470 w 715"/>
                              <a:gd name="T71" fmla="*/ 427 h 1238"/>
                              <a:gd name="T72" fmla="*/ 485 w 715"/>
                              <a:gd name="T73" fmla="*/ 403 h 1238"/>
                              <a:gd name="T74" fmla="*/ 494 w 715"/>
                              <a:gd name="T75" fmla="*/ 384 h 1238"/>
                              <a:gd name="T76" fmla="*/ 509 w 715"/>
                              <a:gd name="T77" fmla="*/ 360 h 1238"/>
                              <a:gd name="T78" fmla="*/ 523 w 715"/>
                              <a:gd name="T79" fmla="*/ 336 h 1238"/>
                              <a:gd name="T80" fmla="*/ 537 w 715"/>
                              <a:gd name="T81" fmla="*/ 312 h 1238"/>
                              <a:gd name="T82" fmla="*/ 547 w 715"/>
                              <a:gd name="T83" fmla="*/ 293 h 1238"/>
                              <a:gd name="T84" fmla="*/ 561 w 715"/>
                              <a:gd name="T85" fmla="*/ 269 h 1238"/>
                              <a:gd name="T86" fmla="*/ 576 w 715"/>
                              <a:gd name="T87" fmla="*/ 245 h 1238"/>
                              <a:gd name="T88" fmla="*/ 590 w 715"/>
                              <a:gd name="T89" fmla="*/ 221 h 1238"/>
                              <a:gd name="T90" fmla="*/ 600 w 715"/>
                              <a:gd name="T91" fmla="*/ 202 h 1238"/>
                              <a:gd name="T92" fmla="*/ 614 w 715"/>
                              <a:gd name="T93" fmla="*/ 178 h 1238"/>
                              <a:gd name="T94" fmla="*/ 629 w 715"/>
                              <a:gd name="T95" fmla="*/ 154 h 1238"/>
                              <a:gd name="T96" fmla="*/ 643 w 715"/>
                              <a:gd name="T97" fmla="*/ 130 h 1238"/>
                              <a:gd name="T98" fmla="*/ 653 w 715"/>
                              <a:gd name="T99" fmla="*/ 110 h 1238"/>
                              <a:gd name="T100" fmla="*/ 667 w 715"/>
                              <a:gd name="T101" fmla="*/ 86 h 1238"/>
                              <a:gd name="T102" fmla="*/ 681 w 715"/>
                              <a:gd name="T103" fmla="*/ 62 h 1238"/>
                              <a:gd name="T104" fmla="*/ 696 w 715"/>
                              <a:gd name="T105" fmla="*/ 38 h 1238"/>
                              <a:gd name="T106" fmla="*/ 705 w 715"/>
                              <a:gd name="T107" fmla="*/ 19 h 1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5" h="1238">
                                <a:moveTo>
                                  <a:pt x="0" y="1238"/>
                                </a:moveTo>
                                <a:lnTo>
                                  <a:pt x="5" y="1234"/>
                                </a:lnTo>
                                <a:lnTo>
                                  <a:pt x="5" y="1229"/>
                                </a:lnTo>
                                <a:lnTo>
                                  <a:pt x="10" y="1224"/>
                                </a:lnTo>
                                <a:lnTo>
                                  <a:pt x="10" y="1219"/>
                                </a:lnTo>
                                <a:lnTo>
                                  <a:pt x="14" y="1214"/>
                                </a:lnTo>
                                <a:lnTo>
                                  <a:pt x="14" y="1210"/>
                                </a:lnTo>
                                <a:lnTo>
                                  <a:pt x="24" y="1200"/>
                                </a:lnTo>
                                <a:lnTo>
                                  <a:pt x="24" y="1195"/>
                                </a:lnTo>
                                <a:lnTo>
                                  <a:pt x="29" y="1190"/>
                                </a:lnTo>
                                <a:lnTo>
                                  <a:pt x="29" y="1186"/>
                                </a:lnTo>
                                <a:lnTo>
                                  <a:pt x="38" y="1176"/>
                                </a:lnTo>
                                <a:lnTo>
                                  <a:pt x="38" y="1171"/>
                                </a:lnTo>
                                <a:lnTo>
                                  <a:pt x="43" y="1166"/>
                                </a:lnTo>
                                <a:lnTo>
                                  <a:pt x="43" y="1162"/>
                                </a:lnTo>
                                <a:lnTo>
                                  <a:pt x="48" y="1157"/>
                                </a:lnTo>
                                <a:lnTo>
                                  <a:pt x="48" y="1152"/>
                                </a:lnTo>
                                <a:lnTo>
                                  <a:pt x="58" y="1142"/>
                                </a:lnTo>
                                <a:lnTo>
                                  <a:pt x="58" y="1138"/>
                                </a:lnTo>
                                <a:lnTo>
                                  <a:pt x="62" y="1133"/>
                                </a:lnTo>
                                <a:lnTo>
                                  <a:pt x="62" y="1128"/>
                                </a:lnTo>
                                <a:lnTo>
                                  <a:pt x="67" y="1123"/>
                                </a:lnTo>
                                <a:lnTo>
                                  <a:pt x="67" y="1118"/>
                                </a:lnTo>
                                <a:lnTo>
                                  <a:pt x="77" y="1109"/>
                                </a:lnTo>
                                <a:lnTo>
                                  <a:pt x="77" y="1104"/>
                                </a:lnTo>
                                <a:lnTo>
                                  <a:pt x="82" y="1099"/>
                                </a:lnTo>
                                <a:lnTo>
                                  <a:pt x="82" y="1094"/>
                                </a:lnTo>
                                <a:lnTo>
                                  <a:pt x="91" y="1085"/>
                                </a:lnTo>
                                <a:lnTo>
                                  <a:pt x="91" y="1080"/>
                                </a:lnTo>
                                <a:lnTo>
                                  <a:pt x="96" y="1075"/>
                                </a:lnTo>
                                <a:lnTo>
                                  <a:pt x="96" y="1070"/>
                                </a:lnTo>
                                <a:lnTo>
                                  <a:pt x="101" y="1066"/>
                                </a:lnTo>
                                <a:lnTo>
                                  <a:pt x="101" y="1061"/>
                                </a:lnTo>
                                <a:lnTo>
                                  <a:pt x="110" y="1051"/>
                                </a:lnTo>
                                <a:lnTo>
                                  <a:pt x="110" y="1046"/>
                                </a:lnTo>
                                <a:lnTo>
                                  <a:pt x="115" y="1042"/>
                                </a:lnTo>
                                <a:lnTo>
                                  <a:pt x="115" y="1037"/>
                                </a:lnTo>
                                <a:lnTo>
                                  <a:pt x="120" y="1032"/>
                                </a:lnTo>
                                <a:lnTo>
                                  <a:pt x="120" y="1027"/>
                                </a:lnTo>
                                <a:lnTo>
                                  <a:pt x="130" y="1018"/>
                                </a:lnTo>
                                <a:lnTo>
                                  <a:pt x="130" y="1013"/>
                                </a:lnTo>
                                <a:lnTo>
                                  <a:pt x="134" y="1008"/>
                                </a:lnTo>
                                <a:lnTo>
                                  <a:pt x="134" y="1003"/>
                                </a:lnTo>
                                <a:lnTo>
                                  <a:pt x="139" y="998"/>
                                </a:lnTo>
                                <a:lnTo>
                                  <a:pt x="139" y="994"/>
                                </a:lnTo>
                                <a:lnTo>
                                  <a:pt x="149" y="984"/>
                                </a:lnTo>
                                <a:lnTo>
                                  <a:pt x="149" y="979"/>
                                </a:lnTo>
                                <a:lnTo>
                                  <a:pt x="154" y="974"/>
                                </a:lnTo>
                                <a:lnTo>
                                  <a:pt x="154" y="970"/>
                                </a:lnTo>
                                <a:lnTo>
                                  <a:pt x="163" y="960"/>
                                </a:lnTo>
                                <a:lnTo>
                                  <a:pt x="163" y="955"/>
                                </a:lnTo>
                                <a:lnTo>
                                  <a:pt x="168" y="950"/>
                                </a:lnTo>
                                <a:lnTo>
                                  <a:pt x="168" y="946"/>
                                </a:lnTo>
                                <a:lnTo>
                                  <a:pt x="173" y="941"/>
                                </a:lnTo>
                                <a:lnTo>
                                  <a:pt x="173" y="936"/>
                                </a:lnTo>
                                <a:lnTo>
                                  <a:pt x="182" y="926"/>
                                </a:lnTo>
                                <a:lnTo>
                                  <a:pt x="182" y="922"/>
                                </a:lnTo>
                                <a:lnTo>
                                  <a:pt x="187" y="917"/>
                                </a:lnTo>
                                <a:lnTo>
                                  <a:pt x="187" y="912"/>
                                </a:lnTo>
                                <a:lnTo>
                                  <a:pt x="192" y="907"/>
                                </a:lnTo>
                                <a:lnTo>
                                  <a:pt x="192" y="902"/>
                                </a:lnTo>
                                <a:lnTo>
                                  <a:pt x="202" y="893"/>
                                </a:lnTo>
                                <a:lnTo>
                                  <a:pt x="202" y="888"/>
                                </a:lnTo>
                                <a:lnTo>
                                  <a:pt x="206" y="883"/>
                                </a:lnTo>
                                <a:lnTo>
                                  <a:pt x="206" y="878"/>
                                </a:lnTo>
                                <a:lnTo>
                                  <a:pt x="216" y="869"/>
                                </a:lnTo>
                                <a:lnTo>
                                  <a:pt x="216" y="864"/>
                                </a:lnTo>
                                <a:lnTo>
                                  <a:pt x="221" y="859"/>
                                </a:lnTo>
                                <a:lnTo>
                                  <a:pt x="221" y="854"/>
                                </a:lnTo>
                                <a:lnTo>
                                  <a:pt x="225" y="850"/>
                                </a:lnTo>
                                <a:lnTo>
                                  <a:pt x="225" y="845"/>
                                </a:lnTo>
                                <a:lnTo>
                                  <a:pt x="235" y="835"/>
                                </a:lnTo>
                                <a:lnTo>
                                  <a:pt x="235" y="830"/>
                                </a:lnTo>
                                <a:lnTo>
                                  <a:pt x="240" y="826"/>
                                </a:lnTo>
                                <a:lnTo>
                                  <a:pt x="240" y="821"/>
                                </a:lnTo>
                                <a:lnTo>
                                  <a:pt x="245" y="816"/>
                                </a:lnTo>
                                <a:lnTo>
                                  <a:pt x="245" y="811"/>
                                </a:lnTo>
                                <a:lnTo>
                                  <a:pt x="254" y="802"/>
                                </a:lnTo>
                                <a:lnTo>
                                  <a:pt x="254" y="797"/>
                                </a:lnTo>
                                <a:lnTo>
                                  <a:pt x="259" y="792"/>
                                </a:lnTo>
                                <a:lnTo>
                                  <a:pt x="259" y="787"/>
                                </a:lnTo>
                                <a:lnTo>
                                  <a:pt x="264" y="782"/>
                                </a:lnTo>
                                <a:lnTo>
                                  <a:pt x="264" y="778"/>
                                </a:lnTo>
                                <a:lnTo>
                                  <a:pt x="273" y="768"/>
                                </a:lnTo>
                                <a:lnTo>
                                  <a:pt x="273" y="763"/>
                                </a:lnTo>
                                <a:lnTo>
                                  <a:pt x="278" y="758"/>
                                </a:lnTo>
                                <a:lnTo>
                                  <a:pt x="278" y="754"/>
                                </a:lnTo>
                                <a:lnTo>
                                  <a:pt x="288" y="744"/>
                                </a:lnTo>
                                <a:lnTo>
                                  <a:pt x="288" y="739"/>
                                </a:lnTo>
                                <a:lnTo>
                                  <a:pt x="293" y="734"/>
                                </a:lnTo>
                                <a:lnTo>
                                  <a:pt x="293" y="730"/>
                                </a:lnTo>
                                <a:lnTo>
                                  <a:pt x="297" y="725"/>
                                </a:lnTo>
                                <a:lnTo>
                                  <a:pt x="297" y="720"/>
                                </a:lnTo>
                                <a:lnTo>
                                  <a:pt x="307" y="710"/>
                                </a:lnTo>
                                <a:lnTo>
                                  <a:pt x="307" y="706"/>
                                </a:lnTo>
                                <a:lnTo>
                                  <a:pt x="312" y="701"/>
                                </a:lnTo>
                                <a:lnTo>
                                  <a:pt x="312" y="696"/>
                                </a:lnTo>
                                <a:lnTo>
                                  <a:pt x="317" y="691"/>
                                </a:lnTo>
                                <a:lnTo>
                                  <a:pt x="317" y="686"/>
                                </a:lnTo>
                                <a:lnTo>
                                  <a:pt x="326" y="677"/>
                                </a:lnTo>
                                <a:lnTo>
                                  <a:pt x="326" y="672"/>
                                </a:lnTo>
                                <a:lnTo>
                                  <a:pt x="331" y="667"/>
                                </a:lnTo>
                                <a:lnTo>
                                  <a:pt x="331" y="662"/>
                                </a:lnTo>
                                <a:lnTo>
                                  <a:pt x="341" y="653"/>
                                </a:lnTo>
                                <a:lnTo>
                                  <a:pt x="341" y="648"/>
                                </a:lnTo>
                                <a:lnTo>
                                  <a:pt x="345" y="643"/>
                                </a:lnTo>
                                <a:lnTo>
                                  <a:pt x="345" y="638"/>
                                </a:lnTo>
                                <a:lnTo>
                                  <a:pt x="350" y="634"/>
                                </a:lnTo>
                                <a:lnTo>
                                  <a:pt x="350" y="629"/>
                                </a:lnTo>
                                <a:lnTo>
                                  <a:pt x="360" y="619"/>
                                </a:lnTo>
                                <a:lnTo>
                                  <a:pt x="360" y="614"/>
                                </a:lnTo>
                                <a:lnTo>
                                  <a:pt x="365" y="610"/>
                                </a:lnTo>
                                <a:lnTo>
                                  <a:pt x="365" y="605"/>
                                </a:lnTo>
                                <a:lnTo>
                                  <a:pt x="369" y="600"/>
                                </a:lnTo>
                                <a:lnTo>
                                  <a:pt x="369" y="595"/>
                                </a:lnTo>
                                <a:lnTo>
                                  <a:pt x="379" y="586"/>
                                </a:lnTo>
                                <a:lnTo>
                                  <a:pt x="379" y="581"/>
                                </a:lnTo>
                                <a:lnTo>
                                  <a:pt x="384" y="576"/>
                                </a:lnTo>
                                <a:lnTo>
                                  <a:pt x="384" y="571"/>
                                </a:lnTo>
                                <a:lnTo>
                                  <a:pt x="393" y="562"/>
                                </a:lnTo>
                                <a:lnTo>
                                  <a:pt x="393" y="557"/>
                                </a:lnTo>
                                <a:lnTo>
                                  <a:pt x="398" y="552"/>
                                </a:lnTo>
                                <a:lnTo>
                                  <a:pt x="398" y="547"/>
                                </a:lnTo>
                                <a:lnTo>
                                  <a:pt x="403" y="542"/>
                                </a:lnTo>
                                <a:lnTo>
                                  <a:pt x="403" y="538"/>
                                </a:lnTo>
                                <a:lnTo>
                                  <a:pt x="413" y="528"/>
                                </a:lnTo>
                                <a:lnTo>
                                  <a:pt x="413" y="523"/>
                                </a:lnTo>
                                <a:lnTo>
                                  <a:pt x="417" y="518"/>
                                </a:lnTo>
                                <a:lnTo>
                                  <a:pt x="417" y="514"/>
                                </a:lnTo>
                                <a:lnTo>
                                  <a:pt x="422" y="509"/>
                                </a:lnTo>
                                <a:lnTo>
                                  <a:pt x="422" y="504"/>
                                </a:lnTo>
                                <a:lnTo>
                                  <a:pt x="432" y="494"/>
                                </a:lnTo>
                                <a:lnTo>
                                  <a:pt x="432" y="490"/>
                                </a:lnTo>
                                <a:lnTo>
                                  <a:pt x="437" y="485"/>
                                </a:lnTo>
                                <a:lnTo>
                                  <a:pt x="437" y="480"/>
                                </a:lnTo>
                                <a:lnTo>
                                  <a:pt x="441" y="475"/>
                                </a:lnTo>
                                <a:lnTo>
                                  <a:pt x="441" y="470"/>
                                </a:lnTo>
                                <a:lnTo>
                                  <a:pt x="451" y="461"/>
                                </a:lnTo>
                                <a:lnTo>
                                  <a:pt x="451" y="456"/>
                                </a:lnTo>
                                <a:lnTo>
                                  <a:pt x="456" y="451"/>
                                </a:lnTo>
                                <a:lnTo>
                                  <a:pt x="456" y="446"/>
                                </a:lnTo>
                                <a:lnTo>
                                  <a:pt x="465" y="437"/>
                                </a:lnTo>
                                <a:lnTo>
                                  <a:pt x="465" y="432"/>
                                </a:lnTo>
                                <a:lnTo>
                                  <a:pt x="470" y="427"/>
                                </a:lnTo>
                                <a:lnTo>
                                  <a:pt x="470" y="422"/>
                                </a:lnTo>
                                <a:lnTo>
                                  <a:pt x="475" y="418"/>
                                </a:lnTo>
                                <a:lnTo>
                                  <a:pt x="475" y="413"/>
                                </a:lnTo>
                                <a:lnTo>
                                  <a:pt x="485" y="403"/>
                                </a:lnTo>
                                <a:lnTo>
                                  <a:pt x="485" y="398"/>
                                </a:lnTo>
                                <a:lnTo>
                                  <a:pt x="489" y="394"/>
                                </a:lnTo>
                                <a:lnTo>
                                  <a:pt x="489" y="389"/>
                                </a:lnTo>
                                <a:lnTo>
                                  <a:pt x="494" y="384"/>
                                </a:lnTo>
                                <a:lnTo>
                                  <a:pt x="494" y="379"/>
                                </a:lnTo>
                                <a:lnTo>
                                  <a:pt x="504" y="370"/>
                                </a:lnTo>
                                <a:lnTo>
                                  <a:pt x="504" y="365"/>
                                </a:lnTo>
                                <a:lnTo>
                                  <a:pt x="509" y="360"/>
                                </a:lnTo>
                                <a:lnTo>
                                  <a:pt x="509" y="355"/>
                                </a:lnTo>
                                <a:lnTo>
                                  <a:pt x="518" y="346"/>
                                </a:lnTo>
                                <a:lnTo>
                                  <a:pt x="518" y="341"/>
                                </a:lnTo>
                                <a:lnTo>
                                  <a:pt x="523" y="336"/>
                                </a:lnTo>
                                <a:lnTo>
                                  <a:pt x="523" y="331"/>
                                </a:lnTo>
                                <a:lnTo>
                                  <a:pt x="528" y="326"/>
                                </a:lnTo>
                                <a:lnTo>
                                  <a:pt x="528" y="322"/>
                                </a:lnTo>
                                <a:lnTo>
                                  <a:pt x="537" y="312"/>
                                </a:lnTo>
                                <a:lnTo>
                                  <a:pt x="537" y="307"/>
                                </a:lnTo>
                                <a:lnTo>
                                  <a:pt x="542" y="302"/>
                                </a:lnTo>
                                <a:lnTo>
                                  <a:pt x="542" y="298"/>
                                </a:lnTo>
                                <a:lnTo>
                                  <a:pt x="547" y="293"/>
                                </a:lnTo>
                                <a:lnTo>
                                  <a:pt x="547" y="288"/>
                                </a:lnTo>
                                <a:lnTo>
                                  <a:pt x="557" y="278"/>
                                </a:lnTo>
                                <a:lnTo>
                                  <a:pt x="557" y="274"/>
                                </a:lnTo>
                                <a:lnTo>
                                  <a:pt x="561" y="269"/>
                                </a:lnTo>
                                <a:lnTo>
                                  <a:pt x="561" y="264"/>
                                </a:lnTo>
                                <a:lnTo>
                                  <a:pt x="566" y="259"/>
                                </a:lnTo>
                                <a:lnTo>
                                  <a:pt x="566" y="254"/>
                                </a:lnTo>
                                <a:lnTo>
                                  <a:pt x="576" y="245"/>
                                </a:lnTo>
                                <a:lnTo>
                                  <a:pt x="576" y="240"/>
                                </a:lnTo>
                                <a:lnTo>
                                  <a:pt x="581" y="235"/>
                                </a:lnTo>
                                <a:lnTo>
                                  <a:pt x="581" y="230"/>
                                </a:lnTo>
                                <a:lnTo>
                                  <a:pt x="590" y="221"/>
                                </a:lnTo>
                                <a:lnTo>
                                  <a:pt x="590" y="216"/>
                                </a:lnTo>
                                <a:lnTo>
                                  <a:pt x="595" y="211"/>
                                </a:lnTo>
                                <a:lnTo>
                                  <a:pt x="595" y="206"/>
                                </a:lnTo>
                                <a:lnTo>
                                  <a:pt x="600" y="202"/>
                                </a:lnTo>
                                <a:lnTo>
                                  <a:pt x="600" y="197"/>
                                </a:lnTo>
                                <a:lnTo>
                                  <a:pt x="609" y="187"/>
                                </a:lnTo>
                                <a:lnTo>
                                  <a:pt x="609" y="182"/>
                                </a:lnTo>
                                <a:lnTo>
                                  <a:pt x="614" y="178"/>
                                </a:lnTo>
                                <a:lnTo>
                                  <a:pt x="614" y="173"/>
                                </a:lnTo>
                                <a:lnTo>
                                  <a:pt x="619" y="168"/>
                                </a:lnTo>
                                <a:lnTo>
                                  <a:pt x="619" y="163"/>
                                </a:lnTo>
                                <a:lnTo>
                                  <a:pt x="629" y="154"/>
                                </a:lnTo>
                                <a:lnTo>
                                  <a:pt x="629" y="149"/>
                                </a:lnTo>
                                <a:lnTo>
                                  <a:pt x="633" y="144"/>
                                </a:lnTo>
                                <a:lnTo>
                                  <a:pt x="633" y="139"/>
                                </a:lnTo>
                                <a:lnTo>
                                  <a:pt x="643" y="130"/>
                                </a:lnTo>
                                <a:lnTo>
                                  <a:pt x="643" y="125"/>
                                </a:lnTo>
                                <a:lnTo>
                                  <a:pt x="648" y="120"/>
                                </a:lnTo>
                                <a:lnTo>
                                  <a:pt x="648" y="115"/>
                                </a:lnTo>
                                <a:lnTo>
                                  <a:pt x="653" y="110"/>
                                </a:lnTo>
                                <a:lnTo>
                                  <a:pt x="653" y="106"/>
                                </a:lnTo>
                                <a:lnTo>
                                  <a:pt x="662" y="96"/>
                                </a:lnTo>
                                <a:lnTo>
                                  <a:pt x="662" y="91"/>
                                </a:lnTo>
                                <a:lnTo>
                                  <a:pt x="667" y="86"/>
                                </a:lnTo>
                                <a:lnTo>
                                  <a:pt x="667" y="82"/>
                                </a:lnTo>
                                <a:lnTo>
                                  <a:pt x="672" y="77"/>
                                </a:lnTo>
                                <a:lnTo>
                                  <a:pt x="672" y="72"/>
                                </a:lnTo>
                                <a:lnTo>
                                  <a:pt x="681" y="62"/>
                                </a:lnTo>
                                <a:lnTo>
                                  <a:pt x="681" y="58"/>
                                </a:lnTo>
                                <a:lnTo>
                                  <a:pt x="686" y="53"/>
                                </a:lnTo>
                                <a:lnTo>
                                  <a:pt x="686" y="48"/>
                                </a:lnTo>
                                <a:lnTo>
                                  <a:pt x="696" y="38"/>
                                </a:lnTo>
                                <a:lnTo>
                                  <a:pt x="696" y="34"/>
                                </a:lnTo>
                                <a:lnTo>
                                  <a:pt x="701" y="29"/>
                                </a:lnTo>
                                <a:lnTo>
                                  <a:pt x="701" y="24"/>
                                </a:lnTo>
                                <a:lnTo>
                                  <a:pt x="705" y="19"/>
                                </a:lnTo>
                                <a:lnTo>
                                  <a:pt x="705" y="14"/>
                                </a:lnTo>
                                <a:lnTo>
                                  <a:pt x="715" y="5"/>
                                </a:lnTo>
                                <a:lnTo>
                                  <a:pt x="71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3" name="Freeform 3002"/>
                        <wps:cNvSpPr>
                          <a:spLocks/>
                        </wps:cNvSpPr>
                        <wps:spPr bwMode="auto">
                          <a:xfrm>
                            <a:off x="3632335" y="579460"/>
                            <a:ext cx="267905" cy="463473"/>
                          </a:xfrm>
                          <a:custGeom>
                            <a:avLst/>
                            <a:gdLst>
                              <a:gd name="T0" fmla="*/ 5 w 566"/>
                              <a:gd name="T1" fmla="*/ 970 h 979"/>
                              <a:gd name="T2" fmla="*/ 14 w 566"/>
                              <a:gd name="T3" fmla="*/ 955 h 979"/>
                              <a:gd name="T4" fmla="*/ 24 w 566"/>
                              <a:gd name="T5" fmla="*/ 936 h 979"/>
                              <a:gd name="T6" fmla="*/ 33 w 566"/>
                              <a:gd name="T7" fmla="*/ 922 h 979"/>
                              <a:gd name="T8" fmla="*/ 43 w 566"/>
                              <a:gd name="T9" fmla="*/ 902 h 979"/>
                              <a:gd name="T10" fmla="*/ 57 w 566"/>
                              <a:gd name="T11" fmla="*/ 883 h 979"/>
                              <a:gd name="T12" fmla="*/ 62 w 566"/>
                              <a:gd name="T13" fmla="*/ 869 h 979"/>
                              <a:gd name="T14" fmla="*/ 76 w 566"/>
                              <a:gd name="T15" fmla="*/ 850 h 979"/>
                              <a:gd name="T16" fmla="*/ 81 w 566"/>
                              <a:gd name="T17" fmla="*/ 835 h 979"/>
                              <a:gd name="T18" fmla="*/ 96 w 566"/>
                              <a:gd name="T19" fmla="*/ 816 h 979"/>
                              <a:gd name="T20" fmla="*/ 100 w 566"/>
                              <a:gd name="T21" fmla="*/ 802 h 979"/>
                              <a:gd name="T22" fmla="*/ 115 w 566"/>
                              <a:gd name="T23" fmla="*/ 782 h 979"/>
                              <a:gd name="T24" fmla="*/ 120 w 566"/>
                              <a:gd name="T25" fmla="*/ 768 h 979"/>
                              <a:gd name="T26" fmla="*/ 134 w 566"/>
                              <a:gd name="T27" fmla="*/ 749 h 979"/>
                              <a:gd name="T28" fmla="*/ 139 w 566"/>
                              <a:gd name="T29" fmla="*/ 734 h 979"/>
                              <a:gd name="T30" fmla="*/ 153 w 566"/>
                              <a:gd name="T31" fmla="*/ 715 h 979"/>
                              <a:gd name="T32" fmla="*/ 163 w 566"/>
                              <a:gd name="T33" fmla="*/ 696 h 979"/>
                              <a:gd name="T34" fmla="*/ 172 w 566"/>
                              <a:gd name="T35" fmla="*/ 682 h 979"/>
                              <a:gd name="T36" fmla="*/ 182 w 566"/>
                              <a:gd name="T37" fmla="*/ 662 h 979"/>
                              <a:gd name="T38" fmla="*/ 192 w 566"/>
                              <a:gd name="T39" fmla="*/ 648 h 979"/>
                              <a:gd name="T40" fmla="*/ 201 w 566"/>
                              <a:gd name="T41" fmla="*/ 629 h 979"/>
                              <a:gd name="T42" fmla="*/ 216 w 566"/>
                              <a:gd name="T43" fmla="*/ 610 h 979"/>
                              <a:gd name="T44" fmla="*/ 220 w 566"/>
                              <a:gd name="T45" fmla="*/ 595 h 979"/>
                              <a:gd name="T46" fmla="*/ 235 w 566"/>
                              <a:gd name="T47" fmla="*/ 576 h 979"/>
                              <a:gd name="T48" fmla="*/ 240 w 566"/>
                              <a:gd name="T49" fmla="*/ 562 h 979"/>
                              <a:gd name="T50" fmla="*/ 254 w 566"/>
                              <a:gd name="T51" fmla="*/ 542 h 979"/>
                              <a:gd name="T52" fmla="*/ 259 w 566"/>
                              <a:gd name="T53" fmla="*/ 528 h 979"/>
                              <a:gd name="T54" fmla="*/ 273 w 566"/>
                              <a:gd name="T55" fmla="*/ 509 h 979"/>
                              <a:gd name="T56" fmla="*/ 278 w 566"/>
                              <a:gd name="T57" fmla="*/ 494 h 979"/>
                              <a:gd name="T58" fmla="*/ 292 w 566"/>
                              <a:gd name="T59" fmla="*/ 475 h 979"/>
                              <a:gd name="T60" fmla="*/ 297 w 566"/>
                              <a:gd name="T61" fmla="*/ 461 h 979"/>
                              <a:gd name="T62" fmla="*/ 312 w 566"/>
                              <a:gd name="T63" fmla="*/ 442 h 979"/>
                              <a:gd name="T64" fmla="*/ 321 w 566"/>
                              <a:gd name="T65" fmla="*/ 422 h 979"/>
                              <a:gd name="T66" fmla="*/ 331 w 566"/>
                              <a:gd name="T67" fmla="*/ 408 h 979"/>
                              <a:gd name="T68" fmla="*/ 340 w 566"/>
                              <a:gd name="T69" fmla="*/ 389 h 979"/>
                              <a:gd name="T70" fmla="*/ 350 w 566"/>
                              <a:gd name="T71" fmla="*/ 374 h 979"/>
                              <a:gd name="T72" fmla="*/ 360 w 566"/>
                              <a:gd name="T73" fmla="*/ 355 h 979"/>
                              <a:gd name="T74" fmla="*/ 374 w 566"/>
                              <a:gd name="T75" fmla="*/ 336 h 979"/>
                              <a:gd name="T76" fmla="*/ 379 w 566"/>
                              <a:gd name="T77" fmla="*/ 322 h 979"/>
                              <a:gd name="T78" fmla="*/ 393 w 566"/>
                              <a:gd name="T79" fmla="*/ 302 h 979"/>
                              <a:gd name="T80" fmla="*/ 398 w 566"/>
                              <a:gd name="T81" fmla="*/ 288 h 979"/>
                              <a:gd name="T82" fmla="*/ 412 w 566"/>
                              <a:gd name="T83" fmla="*/ 269 h 979"/>
                              <a:gd name="T84" fmla="*/ 417 w 566"/>
                              <a:gd name="T85" fmla="*/ 254 h 979"/>
                              <a:gd name="T86" fmla="*/ 432 w 566"/>
                              <a:gd name="T87" fmla="*/ 235 h 979"/>
                              <a:gd name="T88" fmla="*/ 436 w 566"/>
                              <a:gd name="T89" fmla="*/ 221 h 979"/>
                              <a:gd name="T90" fmla="*/ 451 w 566"/>
                              <a:gd name="T91" fmla="*/ 202 h 979"/>
                              <a:gd name="T92" fmla="*/ 456 w 566"/>
                              <a:gd name="T93" fmla="*/ 187 h 979"/>
                              <a:gd name="T94" fmla="*/ 470 w 566"/>
                              <a:gd name="T95" fmla="*/ 168 h 979"/>
                              <a:gd name="T96" fmla="*/ 480 w 566"/>
                              <a:gd name="T97" fmla="*/ 149 h 979"/>
                              <a:gd name="T98" fmla="*/ 489 w 566"/>
                              <a:gd name="T99" fmla="*/ 134 h 979"/>
                              <a:gd name="T100" fmla="*/ 499 w 566"/>
                              <a:gd name="T101" fmla="*/ 115 h 979"/>
                              <a:gd name="T102" fmla="*/ 508 w 566"/>
                              <a:gd name="T103" fmla="*/ 101 h 979"/>
                              <a:gd name="T104" fmla="*/ 518 w 566"/>
                              <a:gd name="T105" fmla="*/ 82 h 979"/>
                              <a:gd name="T106" fmla="*/ 532 w 566"/>
                              <a:gd name="T107" fmla="*/ 62 h 979"/>
                              <a:gd name="T108" fmla="*/ 537 w 566"/>
                              <a:gd name="T109" fmla="*/ 48 h 979"/>
                              <a:gd name="T110" fmla="*/ 552 w 566"/>
                              <a:gd name="T111" fmla="*/ 29 h 979"/>
                              <a:gd name="T112" fmla="*/ 556 w 566"/>
                              <a:gd name="T113" fmla="*/ 14 h 979"/>
                              <a:gd name="T114" fmla="*/ 566 w 566"/>
                              <a:gd name="T115" fmla="*/ 0 h 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66" h="979">
                                <a:moveTo>
                                  <a:pt x="0" y="979"/>
                                </a:moveTo>
                                <a:lnTo>
                                  <a:pt x="5" y="974"/>
                                </a:lnTo>
                                <a:lnTo>
                                  <a:pt x="5" y="970"/>
                                </a:lnTo>
                                <a:lnTo>
                                  <a:pt x="9" y="965"/>
                                </a:lnTo>
                                <a:lnTo>
                                  <a:pt x="9" y="960"/>
                                </a:lnTo>
                                <a:lnTo>
                                  <a:pt x="14" y="955"/>
                                </a:lnTo>
                                <a:lnTo>
                                  <a:pt x="14" y="950"/>
                                </a:lnTo>
                                <a:lnTo>
                                  <a:pt x="24" y="941"/>
                                </a:lnTo>
                                <a:lnTo>
                                  <a:pt x="24" y="936"/>
                                </a:lnTo>
                                <a:lnTo>
                                  <a:pt x="29" y="931"/>
                                </a:lnTo>
                                <a:lnTo>
                                  <a:pt x="29" y="926"/>
                                </a:lnTo>
                                <a:lnTo>
                                  <a:pt x="33" y="922"/>
                                </a:lnTo>
                                <a:lnTo>
                                  <a:pt x="33" y="917"/>
                                </a:lnTo>
                                <a:lnTo>
                                  <a:pt x="43" y="907"/>
                                </a:lnTo>
                                <a:lnTo>
                                  <a:pt x="43" y="902"/>
                                </a:lnTo>
                                <a:lnTo>
                                  <a:pt x="48" y="898"/>
                                </a:lnTo>
                                <a:lnTo>
                                  <a:pt x="48" y="893"/>
                                </a:lnTo>
                                <a:lnTo>
                                  <a:pt x="57" y="883"/>
                                </a:lnTo>
                                <a:lnTo>
                                  <a:pt x="57" y="878"/>
                                </a:lnTo>
                                <a:lnTo>
                                  <a:pt x="62" y="874"/>
                                </a:lnTo>
                                <a:lnTo>
                                  <a:pt x="62" y="869"/>
                                </a:lnTo>
                                <a:lnTo>
                                  <a:pt x="67" y="864"/>
                                </a:lnTo>
                                <a:lnTo>
                                  <a:pt x="67" y="859"/>
                                </a:lnTo>
                                <a:lnTo>
                                  <a:pt x="76" y="850"/>
                                </a:lnTo>
                                <a:lnTo>
                                  <a:pt x="76" y="845"/>
                                </a:lnTo>
                                <a:lnTo>
                                  <a:pt x="81" y="840"/>
                                </a:lnTo>
                                <a:lnTo>
                                  <a:pt x="81" y="835"/>
                                </a:lnTo>
                                <a:lnTo>
                                  <a:pt x="86" y="830"/>
                                </a:lnTo>
                                <a:lnTo>
                                  <a:pt x="86" y="826"/>
                                </a:lnTo>
                                <a:lnTo>
                                  <a:pt x="96" y="816"/>
                                </a:lnTo>
                                <a:lnTo>
                                  <a:pt x="96" y="811"/>
                                </a:lnTo>
                                <a:lnTo>
                                  <a:pt x="100" y="806"/>
                                </a:lnTo>
                                <a:lnTo>
                                  <a:pt x="100" y="802"/>
                                </a:lnTo>
                                <a:lnTo>
                                  <a:pt x="110" y="792"/>
                                </a:lnTo>
                                <a:lnTo>
                                  <a:pt x="110" y="787"/>
                                </a:lnTo>
                                <a:lnTo>
                                  <a:pt x="115" y="782"/>
                                </a:lnTo>
                                <a:lnTo>
                                  <a:pt x="115" y="778"/>
                                </a:lnTo>
                                <a:lnTo>
                                  <a:pt x="120" y="773"/>
                                </a:lnTo>
                                <a:lnTo>
                                  <a:pt x="120" y="768"/>
                                </a:lnTo>
                                <a:lnTo>
                                  <a:pt x="129" y="758"/>
                                </a:lnTo>
                                <a:lnTo>
                                  <a:pt x="129" y="754"/>
                                </a:lnTo>
                                <a:lnTo>
                                  <a:pt x="134" y="749"/>
                                </a:lnTo>
                                <a:lnTo>
                                  <a:pt x="134" y="744"/>
                                </a:lnTo>
                                <a:lnTo>
                                  <a:pt x="139" y="739"/>
                                </a:lnTo>
                                <a:lnTo>
                                  <a:pt x="139" y="734"/>
                                </a:lnTo>
                                <a:lnTo>
                                  <a:pt x="148" y="725"/>
                                </a:lnTo>
                                <a:lnTo>
                                  <a:pt x="148" y="720"/>
                                </a:lnTo>
                                <a:lnTo>
                                  <a:pt x="153" y="715"/>
                                </a:lnTo>
                                <a:lnTo>
                                  <a:pt x="153" y="710"/>
                                </a:lnTo>
                                <a:lnTo>
                                  <a:pt x="163" y="701"/>
                                </a:lnTo>
                                <a:lnTo>
                                  <a:pt x="163" y="696"/>
                                </a:lnTo>
                                <a:lnTo>
                                  <a:pt x="168" y="691"/>
                                </a:lnTo>
                                <a:lnTo>
                                  <a:pt x="168" y="686"/>
                                </a:lnTo>
                                <a:lnTo>
                                  <a:pt x="172" y="682"/>
                                </a:lnTo>
                                <a:lnTo>
                                  <a:pt x="172" y="677"/>
                                </a:lnTo>
                                <a:lnTo>
                                  <a:pt x="182" y="667"/>
                                </a:lnTo>
                                <a:lnTo>
                                  <a:pt x="182" y="662"/>
                                </a:lnTo>
                                <a:lnTo>
                                  <a:pt x="187" y="658"/>
                                </a:lnTo>
                                <a:lnTo>
                                  <a:pt x="187" y="653"/>
                                </a:lnTo>
                                <a:lnTo>
                                  <a:pt x="192" y="648"/>
                                </a:lnTo>
                                <a:lnTo>
                                  <a:pt x="192" y="643"/>
                                </a:lnTo>
                                <a:lnTo>
                                  <a:pt x="201" y="634"/>
                                </a:lnTo>
                                <a:lnTo>
                                  <a:pt x="201" y="629"/>
                                </a:lnTo>
                                <a:lnTo>
                                  <a:pt x="206" y="624"/>
                                </a:lnTo>
                                <a:lnTo>
                                  <a:pt x="206" y="619"/>
                                </a:lnTo>
                                <a:lnTo>
                                  <a:pt x="216" y="610"/>
                                </a:lnTo>
                                <a:lnTo>
                                  <a:pt x="216" y="605"/>
                                </a:lnTo>
                                <a:lnTo>
                                  <a:pt x="220" y="600"/>
                                </a:lnTo>
                                <a:lnTo>
                                  <a:pt x="220" y="595"/>
                                </a:lnTo>
                                <a:lnTo>
                                  <a:pt x="225" y="590"/>
                                </a:lnTo>
                                <a:lnTo>
                                  <a:pt x="225" y="586"/>
                                </a:lnTo>
                                <a:lnTo>
                                  <a:pt x="235" y="576"/>
                                </a:lnTo>
                                <a:lnTo>
                                  <a:pt x="235" y="571"/>
                                </a:lnTo>
                                <a:lnTo>
                                  <a:pt x="240" y="566"/>
                                </a:lnTo>
                                <a:lnTo>
                                  <a:pt x="240" y="562"/>
                                </a:lnTo>
                                <a:lnTo>
                                  <a:pt x="244" y="557"/>
                                </a:lnTo>
                                <a:lnTo>
                                  <a:pt x="244" y="552"/>
                                </a:lnTo>
                                <a:lnTo>
                                  <a:pt x="254" y="542"/>
                                </a:lnTo>
                                <a:lnTo>
                                  <a:pt x="254" y="538"/>
                                </a:lnTo>
                                <a:lnTo>
                                  <a:pt x="259" y="533"/>
                                </a:lnTo>
                                <a:lnTo>
                                  <a:pt x="259" y="528"/>
                                </a:lnTo>
                                <a:lnTo>
                                  <a:pt x="268" y="518"/>
                                </a:lnTo>
                                <a:lnTo>
                                  <a:pt x="268" y="514"/>
                                </a:lnTo>
                                <a:lnTo>
                                  <a:pt x="273" y="509"/>
                                </a:lnTo>
                                <a:lnTo>
                                  <a:pt x="273" y="504"/>
                                </a:lnTo>
                                <a:lnTo>
                                  <a:pt x="278" y="499"/>
                                </a:lnTo>
                                <a:lnTo>
                                  <a:pt x="278" y="494"/>
                                </a:lnTo>
                                <a:lnTo>
                                  <a:pt x="288" y="485"/>
                                </a:lnTo>
                                <a:lnTo>
                                  <a:pt x="288" y="480"/>
                                </a:lnTo>
                                <a:lnTo>
                                  <a:pt x="292" y="475"/>
                                </a:lnTo>
                                <a:lnTo>
                                  <a:pt x="292" y="470"/>
                                </a:lnTo>
                                <a:lnTo>
                                  <a:pt x="297" y="466"/>
                                </a:lnTo>
                                <a:lnTo>
                                  <a:pt x="297" y="461"/>
                                </a:lnTo>
                                <a:lnTo>
                                  <a:pt x="307" y="451"/>
                                </a:lnTo>
                                <a:lnTo>
                                  <a:pt x="307" y="446"/>
                                </a:lnTo>
                                <a:lnTo>
                                  <a:pt x="312" y="442"/>
                                </a:lnTo>
                                <a:lnTo>
                                  <a:pt x="312" y="437"/>
                                </a:lnTo>
                                <a:lnTo>
                                  <a:pt x="321" y="427"/>
                                </a:lnTo>
                                <a:lnTo>
                                  <a:pt x="321" y="422"/>
                                </a:lnTo>
                                <a:lnTo>
                                  <a:pt x="326" y="418"/>
                                </a:lnTo>
                                <a:lnTo>
                                  <a:pt x="326" y="413"/>
                                </a:lnTo>
                                <a:lnTo>
                                  <a:pt x="331" y="408"/>
                                </a:lnTo>
                                <a:lnTo>
                                  <a:pt x="331" y="403"/>
                                </a:lnTo>
                                <a:lnTo>
                                  <a:pt x="340" y="394"/>
                                </a:lnTo>
                                <a:lnTo>
                                  <a:pt x="340" y="389"/>
                                </a:lnTo>
                                <a:lnTo>
                                  <a:pt x="345" y="384"/>
                                </a:lnTo>
                                <a:lnTo>
                                  <a:pt x="345" y="379"/>
                                </a:lnTo>
                                <a:lnTo>
                                  <a:pt x="350" y="374"/>
                                </a:lnTo>
                                <a:lnTo>
                                  <a:pt x="350" y="370"/>
                                </a:lnTo>
                                <a:lnTo>
                                  <a:pt x="360" y="360"/>
                                </a:lnTo>
                                <a:lnTo>
                                  <a:pt x="360" y="355"/>
                                </a:lnTo>
                                <a:lnTo>
                                  <a:pt x="364" y="350"/>
                                </a:lnTo>
                                <a:lnTo>
                                  <a:pt x="364" y="346"/>
                                </a:lnTo>
                                <a:lnTo>
                                  <a:pt x="374" y="336"/>
                                </a:lnTo>
                                <a:lnTo>
                                  <a:pt x="374" y="331"/>
                                </a:lnTo>
                                <a:lnTo>
                                  <a:pt x="379" y="326"/>
                                </a:lnTo>
                                <a:lnTo>
                                  <a:pt x="379" y="322"/>
                                </a:lnTo>
                                <a:lnTo>
                                  <a:pt x="384" y="317"/>
                                </a:lnTo>
                                <a:lnTo>
                                  <a:pt x="384" y="312"/>
                                </a:lnTo>
                                <a:lnTo>
                                  <a:pt x="393" y="302"/>
                                </a:lnTo>
                                <a:lnTo>
                                  <a:pt x="393" y="298"/>
                                </a:lnTo>
                                <a:lnTo>
                                  <a:pt x="398" y="293"/>
                                </a:lnTo>
                                <a:lnTo>
                                  <a:pt x="398" y="288"/>
                                </a:lnTo>
                                <a:lnTo>
                                  <a:pt x="403" y="283"/>
                                </a:lnTo>
                                <a:lnTo>
                                  <a:pt x="403" y="278"/>
                                </a:lnTo>
                                <a:lnTo>
                                  <a:pt x="412" y="269"/>
                                </a:lnTo>
                                <a:lnTo>
                                  <a:pt x="412" y="264"/>
                                </a:lnTo>
                                <a:lnTo>
                                  <a:pt x="417" y="259"/>
                                </a:lnTo>
                                <a:lnTo>
                                  <a:pt x="417" y="254"/>
                                </a:lnTo>
                                <a:lnTo>
                                  <a:pt x="427" y="245"/>
                                </a:lnTo>
                                <a:lnTo>
                                  <a:pt x="427" y="240"/>
                                </a:lnTo>
                                <a:lnTo>
                                  <a:pt x="432" y="235"/>
                                </a:lnTo>
                                <a:lnTo>
                                  <a:pt x="432" y="230"/>
                                </a:lnTo>
                                <a:lnTo>
                                  <a:pt x="436" y="226"/>
                                </a:lnTo>
                                <a:lnTo>
                                  <a:pt x="436" y="221"/>
                                </a:lnTo>
                                <a:lnTo>
                                  <a:pt x="446" y="211"/>
                                </a:lnTo>
                                <a:lnTo>
                                  <a:pt x="446" y="206"/>
                                </a:lnTo>
                                <a:lnTo>
                                  <a:pt x="451" y="202"/>
                                </a:lnTo>
                                <a:lnTo>
                                  <a:pt x="451" y="197"/>
                                </a:lnTo>
                                <a:lnTo>
                                  <a:pt x="456" y="192"/>
                                </a:lnTo>
                                <a:lnTo>
                                  <a:pt x="456" y="187"/>
                                </a:lnTo>
                                <a:lnTo>
                                  <a:pt x="465" y="178"/>
                                </a:lnTo>
                                <a:lnTo>
                                  <a:pt x="465" y="173"/>
                                </a:lnTo>
                                <a:lnTo>
                                  <a:pt x="470" y="168"/>
                                </a:lnTo>
                                <a:lnTo>
                                  <a:pt x="470" y="163"/>
                                </a:lnTo>
                                <a:lnTo>
                                  <a:pt x="480" y="154"/>
                                </a:lnTo>
                                <a:lnTo>
                                  <a:pt x="480" y="149"/>
                                </a:lnTo>
                                <a:lnTo>
                                  <a:pt x="484" y="144"/>
                                </a:lnTo>
                                <a:lnTo>
                                  <a:pt x="484" y="139"/>
                                </a:lnTo>
                                <a:lnTo>
                                  <a:pt x="489" y="134"/>
                                </a:lnTo>
                                <a:lnTo>
                                  <a:pt x="489" y="130"/>
                                </a:lnTo>
                                <a:lnTo>
                                  <a:pt x="499" y="120"/>
                                </a:lnTo>
                                <a:lnTo>
                                  <a:pt x="499" y="115"/>
                                </a:lnTo>
                                <a:lnTo>
                                  <a:pt x="504" y="110"/>
                                </a:lnTo>
                                <a:lnTo>
                                  <a:pt x="504" y="106"/>
                                </a:lnTo>
                                <a:lnTo>
                                  <a:pt x="508" y="101"/>
                                </a:lnTo>
                                <a:lnTo>
                                  <a:pt x="508" y="96"/>
                                </a:lnTo>
                                <a:lnTo>
                                  <a:pt x="518" y="86"/>
                                </a:lnTo>
                                <a:lnTo>
                                  <a:pt x="518" y="82"/>
                                </a:lnTo>
                                <a:lnTo>
                                  <a:pt x="523" y="77"/>
                                </a:lnTo>
                                <a:lnTo>
                                  <a:pt x="523" y="72"/>
                                </a:lnTo>
                                <a:lnTo>
                                  <a:pt x="532" y="62"/>
                                </a:lnTo>
                                <a:lnTo>
                                  <a:pt x="532" y="58"/>
                                </a:lnTo>
                                <a:lnTo>
                                  <a:pt x="537" y="53"/>
                                </a:lnTo>
                                <a:lnTo>
                                  <a:pt x="537" y="48"/>
                                </a:lnTo>
                                <a:lnTo>
                                  <a:pt x="542" y="43"/>
                                </a:lnTo>
                                <a:lnTo>
                                  <a:pt x="542" y="38"/>
                                </a:lnTo>
                                <a:lnTo>
                                  <a:pt x="552" y="29"/>
                                </a:lnTo>
                                <a:lnTo>
                                  <a:pt x="552" y="24"/>
                                </a:lnTo>
                                <a:lnTo>
                                  <a:pt x="556" y="19"/>
                                </a:lnTo>
                                <a:lnTo>
                                  <a:pt x="556" y="14"/>
                                </a:lnTo>
                                <a:lnTo>
                                  <a:pt x="561" y="10"/>
                                </a:lnTo>
                                <a:lnTo>
                                  <a:pt x="561" y="5"/>
                                </a:lnTo>
                                <a:lnTo>
                                  <a:pt x="56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4" name="Freeform 3003"/>
                        <wps:cNvSpPr>
                          <a:spLocks/>
                        </wps:cNvSpPr>
                        <wps:spPr bwMode="auto">
                          <a:xfrm>
                            <a:off x="3729841" y="749890"/>
                            <a:ext cx="170399" cy="295411"/>
                          </a:xfrm>
                          <a:custGeom>
                            <a:avLst/>
                            <a:gdLst>
                              <a:gd name="T0" fmla="*/ 5 w 360"/>
                              <a:gd name="T1" fmla="*/ 619 h 624"/>
                              <a:gd name="T2" fmla="*/ 10 w 360"/>
                              <a:gd name="T3" fmla="*/ 610 h 624"/>
                              <a:gd name="T4" fmla="*/ 19 w 360"/>
                              <a:gd name="T5" fmla="*/ 595 h 624"/>
                              <a:gd name="T6" fmla="*/ 24 w 360"/>
                              <a:gd name="T7" fmla="*/ 586 h 624"/>
                              <a:gd name="T8" fmla="*/ 29 w 360"/>
                              <a:gd name="T9" fmla="*/ 576 h 624"/>
                              <a:gd name="T10" fmla="*/ 38 w 360"/>
                              <a:gd name="T11" fmla="*/ 562 h 624"/>
                              <a:gd name="T12" fmla="*/ 43 w 360"/>
                              <a:gd name="T13" fmla="*/ 552 h 624"/>
                              <a:gd name="T14" fmla="*/ 48 w 360"/>
                              <a:gd name="T15" fmla="*/ 542 h 624"/>
                              <a:gd name="T16" fmla="*/ 58 w 360"/>
                              <a:gd name="T17" fmla="*/ 528 h 624"/>
                              <a:gd name="T18" fmla="*/ 62 w 360"/>
                              <a:gd name="T19" fmla="*/ 518 h 624"/>
                              <a:gd name="T20" fmla="*/ 67 w 360"/>
                              <a:gd name="T21" fmla="*/ 509 h 624"/>
                              <a:gd name="T22" fmla="*/ 77 w 360"/>
                              <a:gd name="T23" fmla="*/ 494 h 624"/>
                              <a:gd name="T24" fmla="*/ 82 w 360"/>
                              <a:gd name="T25" fmla="*/ 485 h 624"/>
                              <a:gd name="T26" fmla="*/ 91 w 360"/>
                              <a:gd name="T27" fmla="*/ 470 h 624"/>
                              <a:gd name="T28" fmla="*/ 96 w 360"/>
                              <a:gd name="T29" fmla="*/ 461 h 624"/>
                              <a:gd name="T30" fmla="*/ 101 w 360"/>
                              <a:gd name="T31" fmla="*/ 451 h 624"/>
                              <a:gd name="T32" fmla="*/ 110 w 360"/>
                              <a:gd name="T33" fmla="*/ 437 h 624"/>
                              <a:gd name="T34" fmla="*/ 115 w 360"/>
                              <a:gd name="T35" fmla="*/ 427 h 624"/>
                              <a:gd name="T36" fmla="*/ 120 w 360"/>
                              <a:gd name="T37" fmla="*/ 418 h 624"/>
                              <a:gd name="T38" fmla="*/ 130 w 360"/>
                              <a:gd name="T39" fmla="*/ 403 h 624"/>
                              <a:gd name="T40" fmla="*/ 134 w 360"/>
                              <a:gd name="T41" fmla="*/ 394 h 624"/>
                              <a:gd name="T42" fmla="*/ 139 w 360"/>
                              <a:gd name="T43" fmla="*/ 384 h 624"/>
                              <a:gd name="T44" fmla="*/ 149 w 360"/>
                              <a:gd name="T45" fmla="*/ 370 h 624"/>
                              <a:gd name="T46" fmla="*/ 154 w 360"/>
                              <a:gd name="T47" fmla="*/ 360 h 624"/>
                              <a:gd name="T48" fmla="*/ 163 w 360"/>
                              <a:gd name="T49" fmla="*/ 346 h 624"/>
                              <a:gd name="T50" fmla="*/ 168 w 360"/>
                              <a:gd name="T51" fmla="*/ 336 h 624"/>
                              <a:gd name="T52" fmla="*/ 173 w 360"/>
                              <a:gd name="T53" fmla="*/ 326 h 624"/>
                              <a:gd name="T54" fmla="*/ 182 w 360"/>
                              <a:gd name="T55" fmla="*/ 312 h 624"/>
                              <a:gd name="T56" fmla="*/ 187 w 360"/>
                              <a:gd name="T57" fmla="*/ 302 h 624"/>
                              <a:gd name="T58" fmla="*/ 192 w 360"/>
                              <a:gd name="T59" fmla="*/ 293 h 624"/>
                              <a:gd name="T60" fmla="*/ 202 w 360"/>
                              <a:gd name="T61" fmla="*/ 278 h 624"/>
                              <a:gd name="T62" fmla="*/ 206 w 360"/>
                              <a:gd name="T63" fmla="*/ 269 h 624"/>
                              <a:gd name="T64" fmla="*/ 211 w 360"/>
                              <a:gd name="T65" fmla="*/ 259 h 624"/>
                              <a:gd name="T66" fmla="*/ 221 w 360"/>
                              <a:gd name="T67" fmla="*/ 245 h 624"/>
                              <a:gd name="T68" fmla="*/ 226 w 360"/>
                              <a:gd name="T69" fmla="*/ 235 h 624"/>
                              <a:gd name="T70" fmla="*/ 235 w 360"/>
                              <a:gd name="T71" fmla="*/ 221 h 624"/>
                              <a:gd name="T72" fmla="*/ 240 w 360"/>
                              <a:gd name="T73" fmla="*/ 211 h 624"/>
                              <a:gd name="T74" fmla="*/ 245 w 360"/>
                              <a:gd name="T75" fmla="*/ 202 h 624"/>
                              <a:gd name="T76" fmla="*/ 254 w 360"/>
                              <a:gd name="T77" fmla="*/ 187 h 624"/>
                              <a:gd name="T78" fmla="*/ 259 w 360"/>
                              <a:gd name="T79" fmla="*/ 178 h 624"/>
                              <a:gd name="T80" fmla="*/ 264 w 360"/>
                              <a:gd name="T81" fmla="*/ 168 h 624"/>
                              <a:gd name="T82" fmla="*/ 274 w 360"/>
                              <a:gd name="T83" fmla="*/ 154 h 624"/>
                              <a:gd name="T84" fmla="*/ 278 w 360"/>
                              <a:gd name="T85" fmla="*/ 144 h 624"/>
                              <a:gd name="T86" fmla="*/ 283 w 360"/>
                              <a:gd name="T87" fmla="*/ 134 h 624"/>
                              <a:gd name="T88" fmla="*/ 293 w 360"/>
                              <a:gd name="T89" fmla="*/ 120 h 624"/>
                              <a:gd name="T90" fmla="*/ 298 w 360"/>
                              <a:gd name="T91" fmla="*/ 110 h 624"/>
                              <a:gd name="T92" fmla="*/ 307 w 360"/>
                              <a:gd name="T93" fmla="*/ 96 h 624"/>
                              <a:gd name="T94" fmla="*/ 312 w 360"/>
                              <a:gd name="T95" fmla="*/ 86 h 624"/>
                              <a:gd name="T96" fmla="*/ 317 w 360"/>
                              <a:gd name="T97" fmla="*/ 77 h 624"/>
                              <a:gd name="T98" fmla="*/ 326 w 360"/>
                              <a:gd name="T99" fmla="*/ 62 h 624"/>
                              <a:gd name="T100" fmla="*/ 331 w 360"/>
                              <a:gd name="T101" fmla="*/ 53 h 624"/>
                              <a:gd name="T102" fmla="*/ 336 w 360"/>
                              <a:gd name="T103" fmla="*/ 43 h 624"/>
                              <a:gd name="T104" fmla="*/ 346 w 360"/>
                              <a:gd name="T105" fmla="*/ 29 h 624"/>
                              <a:gd name="T106" fmla="*/ 350 w 360"/>
                              <a:gd name="T107" fmla="*/ 19 h 624"/>
                              <a:gd name="T108" fmla="*/ 355 w 360"/>
                              <a:gd name="T109" fmla="*/ 10 h 624"/>
                              <a:gd name="T110" fmla="*/ 360 w 360"/>
                              <a:gd name="T111" fmla="*/ 0 h 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60" h="624">
                                <a:moveTo>
                                  <a:pt x="0" y="624"/>
                                </a:moveTo>
                                <a:lnTo>
                                  <a:pt x="5" y="619"/>
                                </a:lnTo>
                                <a:lnTo>
                                  <a:pt x="5" y="614"/>
                                </a:lnTo>
                                <a:lnTo>
                                  <a:pt x="10" y="610"/>
                                </a:lnTo>
                                <a:lnTo>
                                  <a:pt x="10" y="605"/>
                                </a:lnTo>
                                <a:lnTo>
                                  <a:pt x="19" y="595"/>
                                </a:lnTo>
                                <a:lnTo>
                                  <a:pt x="19" y="590"/>
                                </a:lnTo>
                                <a:lnTo>
                                  <a:pt x="24" y="586"/>
                                </a:lnTo>
                                <a:lnTo>
                                  <a:pt x="24" y="581"/>
                                </a:lnTo>
                                <a:lnTo>
                                  <a:pt x="29" y="576"/>
                                </a:lnTo>
                                <a:lnTo>
                                  <a:pt x="29" y="571"/>
                                </a:lnTo>
                                <a:lnTo>
                                  <a:pt x="38" y="562"/>
                                </a:lnTo>
                                <a:lnTo>
                                  <a:pt x="38" y="557"/>
                                </a:lnTo>
                                <a:lnTo>
                                  <a:pt x="43" y="552"/>
                                </a:lnTo>
                                <a:lnTo>
                                  <a:pt x="43" y="547"/>
                                </a:lnTo>
                                <a:lnTo>
                                  <a:pt x="48" y="542"/>
                                </a:lnTo>
                                <a:lnTo>
                                  <a:pt x="48" y="538"/>
                                </a:lnTo>
                                <a:lnTo>
                                  <a:pt x="58" y="528"/>
                                </a:lnTo>
                                <a:lnTo>
                                  <a:pt x="58" y="523"/>
                                </a:lnTo>
                                <a:lnTo>
                                  <a:pt x="62" y="518"/>
                                </a:lnTo>
                                <a:lnTo>
                                  <a:pt x="62" y="514"/>
                                </a:lnTo>
                                <a:lnTo>
                                  <a:pt x="67" y="509"/>
                                </a:lnTo>
                                <a:lnTo>
                                  <a:pt x="67" y="504"/>
                                </a:lnTo>
                                <a:lnTo>
                                  <a:pt x="77" y="494"/>
                                </a:lnTo>
                                <a:lnTo>
                                  <a:pt x="77" y="490"/>
                                </a:lnTo>
                                <a:lnTo>
                                  <a:pt x="82" y="485"/>
                                </a:lnTo>
                                <a:lnTo>
                                  <a:pt x="82" y="480"/>
                                </a:lnTo>
                                <a:lnTo>
                                  <a:pt x="91" y="470"/>
                                </a:lnTo>
                                <a:lnTo>
                                  <a:pt x="91" y="466"/>
                                </a:lnTo>
                                <a:lnTo>
                                  <a:pt x="96" y="461"/>
                                </a:lnTo>
                                <a:lnTo>
                                  <a:pt x="96" y="456"/>
                                </a:lnTo>
                                <a:lnTo>
                                  <a:pt x="101" y="451"/>
                                </a:lnTo>
                                <a:lnTo>
                                  <a:pt x="101" y="446"/>
                                </a:lnTo>
                                <a:lnTo>
                                  <a:pt x="110" y="437"/>
                                </a:lnTo>
                                <a:lnTo>
                                  <a:pt x="110" y="432"/>
                                </a:lnTo>
                                <a:lnTo>
                                  <a:pt x="115" y="427"/>
                                </a:lnTo>
                                <a:lnTo>
                                  <a:pt x="115" y="422"/>
                                </a:lnTo>
                                <a:lnTo>
                                  <a:pt x="120" y="418"/>
                                </a:lnTo>
                                <a:lnTo>
                                  <a:pt x="120" y="413"/>
                                </a:lnTo>
                                <a:lnTo>
                                  <a:pt x="130" y="403"/>
                                </a:lnTo>
                                <a:lnTo>
                                  <a:pt x="130" y="398"/>
                                </a:lnTo>
                                <a:lnTo>
                                  <a:pt x="134" y="394"/>
                                </a:lnTo>
                                <a:lnTo>
                                  <a:pt x="134" y="389"/>
                                </a:lnTo>
                                <a:lnTo>
                                  <a:pt x="139" y="384"/>
                                </a:lnTo>
                                <a:lnTo>
                                  <a:pt x="139" y="379"/>
                                </a:lnTo>
                                <a:lnTo>
                                  <a:pt x="149" y="370"/>
                                </a:lnTo>
                                <a:lnTo>
                                  <a:pt x="149" y="365"/>
                                </a:lnTo>
                                <a:lnTo>
                                  <a:pt x="154" y="360"/>
                                </a:lnTo>
                                <a:lnTo>
                                  <a:pt x="154" y="355"/>
                                </a:lnTo>
                                <a:lnTo>
                                  <a:pt x="163" y="346"/>
                                </a:lnTo>
                                <a:lnTo>
                                  <a:pt x="163" y="341"/>
                                </a:lnTo>
                                <a:lnTo>
                                  <a:pt x="168" y="336"/>
                                </a:lnTo>
                                <a:lnTo>
                                  <a:pt x="168" y="331"/>
                                </a:lnTo>
                                <a:lnTo>
                                  <a:pt x="173" y="326"/>
                                </a:lnTo>
                                <a:lnTo>
                                  <a:pt x="173" y="322"/>
                                </a:lnTo>
                                <a:lnTo>
                                  <a:pt x="182" y="312"/>
                                </a:lnTo>
                                <a:lnTo>
                                  <a:pt x="182" y="307"/>
                                </a:lnTo>
                                <a:lnTo>
                                  <a:pt x="187" y="302"/>
                                </a:lnTo>
                                <a:lnTo>
                                  <a:pt x="187" y="298"/>
                                </a:lnTo>
                                <a:lnTo>
                                  <a:pt x="192" y="293"/>
                                </a:lnTo>
                                <a:lnTo>
                                  <a:pt x="192" y="288"/>
                                </a:lnTo>
                                <a:lnTo>
                                  <a:pt x="202" y="278"/>
                                </a:lnTo>
                                <a:lnTo>
                                  <a:pt x="202" y="274"/>
                                </a:lnTo>
                                <a:lnTo>
                                  <a:pt x="206" y="269"/>
                                </a:lnTo>
                                <a:lnTo>
                                  <a:pt x="206" y="264"/>
                                </a:lnTo>
                                <a:lnTo>
                                  <a:pt x="211" y="259"/>
                                </a:lnTo>
                                <a:lnTo>
                                  <a:pt x="211" y="254"/>
                                </a:lnTo>
                                <a:lnTo>
                                  <a:pt x="221" y="245"/>
                                </a:lnTo>
                                <a:lnTo>
                                  <a:pt x="221" y="240"/>
                                </a:lnTo>
                                <a:lnTo>
                                  <a:pt x="226" y="235"/>
                                </a:lnTo>
                                <a:lnTo>
                                  <a:pt x="226" y="230"/>
                                </a:lnTo>
                                <a:lnTo>
                                  <a:pt x="235" y="221"/>
                                </a:lnTo>
                                <a:lnTo>
                                  <a:pt x="235" y="216"/>
                                </a:lnTo>
                                <a:lnTo>
                                  <a:pt x="240" y="211"/>
                                </a:lnTo>
                                <a:lnTo>
                                  <a:pt x="240" y="206"/>
                                </a:lnTo>
                                <a:lnTo>
                                  <a:pt x="245" y="202"/>
                                </a:lnTo>
                                <a:lnTo>
                                  <a:pt x="245" y="197"/>
                                </a:lnTo>
                                <a:lnTo>
                                  <a:pt x="254" y="187"/>
                                </a:lnTo>
                                <a:lnTo>
                                  <a:pt x="254" y="182"/>
                                </a:lnTo>
                                <a:lnTo>
                                  <a:pt x="259" y="178"/>
                                </a:lnTo>
                                <a:lnTo>
                                  <a:pt x="259" y="173"/>
                                </a:lnTo>
                                <a:lnTo>
                                  <a:pt x="264" y="168"/>
                                </a:lnTo>
                                <a:lnTo>
                                  <a:pt x="264" y="163"/>
                                </a:lnTo>
                                <a:lnTo>
                                  <a:pt x="274" y="154"/>
                                </a:lnTo>
                                <a:lnTo>
                                  <a:pt x="274" y="149"/>
                                </a:lnTo>
                                <a:lnTo>
                                  <a:pt x="278" y="144"/>
                                </a:lnTo>
                                <a:lnTo>
                                  <a:pt x="278" y="139"/>
                                </a:lnTo>
                                <a:lnTo>
                                  <a:pt x="283" y="134"/>
                                </a:lnTo>
                                <a:lnTo>
                                  <a:pt x="283" y="130"/>
                                </a:lnTo>
                                <a:lnTo>
                                  <a:pt x="293" y="120"/>
                                </a:lnTo>
                                <a:lnTo>
                                  <a:pt x="293" y="115"/>
                                </a:lnTo>
                                <a:lnTo>
                                  <a:pt x="298" y="110"/>
                                </a:lnTo>
                                <a:lnTo>
                                  <a:pt x="298" y="106"/>
                                </a:lnTo>
                                <a:lnTo>
                                  <a:pt x="307" y="96"/>
                                </a:lnTo>
                                <a:lnTo>
                                  <a:pt x="307" y="91"/>
                                </a:lnTo>
                                <a:lnTo>
                                  <a:pt x="312" y="86"/>
                                </a:lnTo>
                                <a:lnTo>
                                  <a:pt x="312" y="82"/>
                                </a:lnTo>
                                <a:lnTo>
                                  <a:pt x="317" y="77"/>
                                </a:lnTo>
                                <a:lnTo>
                                  <a:pt x="317" y="72"/>
                                </a:lnTo>
                                <a:lnTo>
                                  <a:pt x="326" y="62"/>
                                </a:lnTo>
                                <a:lnTo>
                                  <a:pt x="326" y="58"/>
                                </a:lnTo>
                                <a:lnTo>
                                  <a:pt x="331" y="53"/>
                                </a:lnTo>
                                <a:lnTo>
                                  <a:pt x="331" y="48"/>
                                </a:lnTo>
                                <a:lnTo>
                                  <a:pt x="336" y="43"/>
                                </a:lnTo>
                                <a:lnTo>
                                  <a:pt x="336" y="38"/>
                                </a:lnTo>
                                <a:lnTo>
                                  <a:pt x="346" y="29"/>
                                </a:lnTo>
                                <a:lnTo>
                                  <a:pt x="346" y="24"/>
                                </a:lnTo>
                                <a:lnTo>
                                  <a:pt x="350" y="19"/>
                                </a:lnTo>
                                <a:lnTo>
                                  <a:pt x="350" y="14"/>
                                </a:lnTo>
                                <a:lnTo>
                                  <a:pt x="355" y="10"/>
                                </a:lnTo>
                                <a:lnTo>
                                  <a:pt x="355" y="5"/>
                                </a:lnTo>
                                <a:lnTo>
                                  <a:pt x="3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5" name="Freeform 3004"/>
                        <wps:cNvSpPr>
                          <a:spLocks/>
                        </wps:cNvSpPr>
                        <wps:spPr bwMode="auto">
                          <a:xfrm>
                            <a:off x="3825454" y="920319"/>
                            <a:ext cx="74786" cy="127349"/>
                          </a:xfrm>
                          <a:custGeom>
                            <a:avLst/>
                            <a:gdLst>
                              <a:gd name="T0" fmla="*/ 0 w 158"/>
                              <a:gd name="T1" fmla="*/ 269 h 269"/>
                              <a:gd name="T2" fmla="*/ 9 w 158"/>
                              <a:gd name="T3" fmla="*/ 259 h 269"/>
                              <a:gd name="T4" fmla="*/ 9 w 158"/>
                              <a:gd name="T5" fmla="*/ 254 h 269"/>
                              <a:gd name="T6" fmla="*/ 14 w 158"/>
                              <a:gd name="T7" fmla="*/ 250 h 269"/>
                              <a:gd name="T8" fmla="*/ 14 w 158"/>
                              <a:gd name="T9" fmla="*/ 245 h 269"/>
                              <a:gd name="T10" fmla="*/ 24 w 158"/>
                              <a:gd name="T11" fmla="*/ 235 h 269"/>
                              <a:gd name="T12" fmla="*/ 24 w 158"/>
                              <a:gd name="T13" fmla="*/ 230 h 269"/>
                              <a:gd name="T14" fmla="*/ 28 w 158"/>
                              <a:gd name="T15" fmla="*/ 226 h 269"/>
                              <a:gd name="T16" fmla="*/ 28 w 158"/>
                              <a:gd name="T17" fmla="*/ 221 h 269"/>
                              <a:gd name="T18" fmla="*/ 33 w 158"/>
                              <a:gd name="T19" fmla="*/ 216 h 269"/>
                              <a:gd name="T20" fmla="*/ 33 w 158"/>
                              <a:gd name="T21" fmla="*/ 211 h 269"/>
                              <a:gd name="T22" fmla="*/ 43 w 158"/>
                              <a:gd name="T23" fmla="*/ 202 h 269"/>
                              <a:gd name="T24" fmla="*/ 43 w 158"/>
                              <a:gd name="T25" fmla="*/ 197 h 269"/>
                              <a:gd name="T26" fmla="*/ 48 w 158"/>
                              <a:gd name="T27" fmla="*/ 192 h 269"/>
                              <a:gd name="T28" fmla="*/ 48 w 158"/>
                              <a:gd name="T29" fmla="*/ 187 h 269"/>
                              <a:gd name="T30" fmla="*/ 52 w 158"/>
                              <a:gd name="T31" fmla="*/ 182 h 269"/>
                              <a:gd name="T32" fmla="*/ 52 w 158"/>
                              <a:gd name="T33" fmla="*/ 178 h 269"/>
                              <a:gd name="T34" fmla="*/ 62 w 158"/>
                              <a:gd name="T35" fmla="*/ 168 h 269"/>
                              <a:gd name="T36" fmla="*/ 62 w 158"/>
                              <a:gd name="T37" fmla="*/ 163 h 269"/>
                              <a:gd name="T38" fmla="*/ 67 w 158"/>
                              <a:gd name="T39" fmla="*/ 158 h 269"/>
                              <a:gd name="T40" fmla="*/ 67 w 158"/>
                              <a:gd name="T41" fmla="*/ 154 h 269"/>
                              <a:gd name="T42" fmla="*/ 76 w 158"/>
                              <a:gd name="T43" fmla="*/ 144 h 269"/>
                              <a:gd name="T44" fmla="*/ 76 w 158"/>
                              <a:gd name="T45" fmla="*/ 139 h 269"/>
                              <a:gd name="T46" fmla="*/ 81 w 158"/>
                              <a:gd name="T47" fmla="*/ 134 h 269"/>
                              <a:gd name="T48" fmla="*/ 81 w 158"/>
                              <a:gd name="T49" fmla="*/ 130 h 269"/>
                              <a:gd name="T50" fmla="*/ 86 w 158"/>
                              <a:gd name="T51" fmla="*/ 125 h 269"/>
                              <a:gd name="T52" fmla="*/ 86 w 158"/>
                              <a:gd name="T53" fmla="*/ 120 h 269"/>
                              <a:gd name="T54" fmla="*/ 96 w 158"/>
                              <a:gd name="T55" fmla="*/ 110 h 269"/>
                              <a:gd name="T56" fmla="*/ 96 w 158"/>
                              <a:gd name="T57" fmla="*/ 106 h 269"/>
                              <a:gd name="T58" fmla="*/ 100 w 158"/>
                              <a:gd name="T59" fmla="*/ 101 h 269"/>
                              <a:gd name="T60" fmla="*/ 100 w 158"/>
                              <a:gd name="T61" fmla="*/ 96 h 269"/>
                              <a:gd name="T62" fmla="*/ 105 w 158"/>
                              <a:gd name="T63" fmla="*/ 91 h 269"/>
                              <a:gd name="T64" fmla="*/ 105 w 158"/>
                              <a:gd name="T65" fmla="*/ 86 h 269"/>
                              <a:gd name="T66" fmla="*/ 115 w 158"/>
                              <a:gd name="T67" fmla="*/ 77 h 269"/>
                              <a:gd name="T68" fmla="*/ 115 w 158"/>
                              <a:gd name="T69" fmla="*/ 72 h 269"/>
                              <a:gd name="T70" fmla="*/ 120 w 158"/>
                              <a:gd name="T71" fmla="*/ 67 h 269"/>
                              <a:gd name="T72" fmla="*/ 120 w 158"/>
                              <a:gd name="T73" fmla="*/ 62 h 269"/>
                              <a:gd name="T74" fmla="*/ 129 w 158"/>
                              <a:gd name="T75" fmla="*/ 53 h 269"/>
                              <a:gd name="T76" fmla="*/ 129 w 158"/>
                              <a:gd name="T77" fmla="*/ 48 h 269"/>
                              <a:gd name="T78" fmla="*/ 134 w 158"/>
                              <a:gd name="T79" fmla="*/ 43 h 269"/>
                              <a:gd name="T80" fmla="*/ 134 w 158"/>
                              <a:gd name="T81" fmla="*/ 38 h 269"/>
                              <a:gd name="T82" fmla="*/ 139 w 158"/>
                              <a:gd name="T83" fmla="*/ 34 h 269"/>
                              <a:gd name="T84" fmla="*/ 139 w 158"/>
                              <a:gd name="T85" fmla="*/ 29 h 269"/>
                              <a:gd name="T86" fmla="*/ 148 w 158"/>
                              <a:gd name="T87" fmla="*/ 19 h 269"/>
                              <a:gd name="T88" fmla="*/ 148 w 158"/>
                              <a:gd name="T89" fmla="*/ 14 h 269"/>
                              <a:gd name="T90" fmla="*/ 153 w 158"/>
                              <a:gd name="T91" fmla="*/ 10 h 269"/>
                              <a:gd name="T92" fmla="*/ 153 w 158"/>
                              <a:gd name="T93" fmla="*/ 5 h 269"/>
                              <a:gd name="T94" fmla="*/ 158 w 158"/>
                              <a:gd name="T95"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8" h="269">
                                <a:moveTo>
                                  <a:pt x="0" y="269"/>
                                </a:moveTo>
                                <a:lnTo>
                                  <a:pt x="9" y="259"/>
                                </a:lnTo>
                                <a:lnTo>
                                  <a:pt x="9" y="254"/>
                                </a:lnTo>
                                <a:lnTo>
                                  <a:pt x="14" y="250"/>
                                </a:lnTo>
                                <a:lnTo>
                                  <a:pt x="14" y="245"/>
                                </a:lnTo>
                                <a:lnTo>
                                  <a:pt x="24" y="235"/>
                                </a:lnTo>
                                <a:lnTo>
                                  <a:pt x="24" y="230"/>
                                </a:lnTo>
                                <a:lnTo>
                                  <a:pt x="28" y="226"/>
                                </a:lnTo>
                                <a:lnTo>
                                  <a:pt x="28" y="221"/>
                                </a:lnTo>
                                <a:lnTo>
                                  <a:pt x="33" y="216"/>
                                </a:lnTo>
                                <a:lnTo>
                                  <a:pt x="33" y="211"/>
                                </a:lnTo>
                                <a:lnTo>
                                  <a:pt x="43" y="202"/>
                                </a:lnTo>
                                <a:lnTo>
                                  <a:pt x="43" y="197"/>
                                </a:lnTo>
                                <a:lnTo>
                                  <a:pt x="48" y="192"/>
                                </a:lnTo>
                                <a:lnTo>
                                  <a:pt x="48" y="187"/>
                                </a:lnTo>
                                <a:lnTo>
                                  <a:pt x="52" y="182"/>
                                </a:lnTo>
                                <a:lnTo>
                                  <a:pt x="52" y="178"/>
                                </a:lnTo>
                                <a:lnTo>
                                  <a:pt x="62" y="168"/>
                                </a:lnTo>
                                <a:lnTo>
                                  <a:pt x="62" y="163"/>
                                </a:lnTo>
                                <a:lnTo>
                                  <a:pt x="67" y="158"/>
                                </a:lnTo>
                                <a:lnTo>
                                  <a:pt x="67" y="154"/>
                                </a:lnTo>
                                <a:lnTo>
                                  <a:pt x="76" y="144"/>
                                </a:lnTo>
                                <a:lnTo>
                                  <a:pt x="76" y="139"/>
                                </a:lnTo>
                                <a:lnTo>
                                  <a:pt x="81" y="134"/>
                                </a:lnTo>
                                <a:lnTo>
                                  <a:pt x="81" y="130"/>
                                </a:lnTo>
                                <a:lnTo>
                                  <a:pt x="86" y="125"/>
                                </a:lnTo>
                                <a:lnTo>
                                  <a:pt x="86" y="120"/>
                                </a:lnTo>
                                <a:lnTo>
                                  <a:pt x="96" y="110"/>
                                </a:lnTo>
                                <a:lnTo>
                                  <a:pt x="96" y="106"/>
                                </a:lnTo>
                                <a:lnTo>
                                  <a:pt x="100" y="101"/>
                                </a:lnTo>
                                <a:lnTo>
                                  <a:pt x="100" y="96"/>
                                </a:lnTo>
                                <a:lnTo>
                                  <a:pt x="105" y="91"/>
                                </a:lnTo>
                                <a:lnTo>
                                  <a:pt x="105" y="86"/>
                                </a:lnTo>
                                <a:lnTo>
                                  <a:pt x="115" y="77"/>
                                </a:lnTo>
                                <a:lnTo>
                                  <a:pt x="115" y="72"/>
                                </a:lnTo>
                                <a:lnTo>
                                  <a:pt x="120" y="67"/>
                                </a:lnTo>
                                <a:lnTo>
                                  <a:pt x="120" y="62"/>
                                </a:lnTo>
                                <a:lnTo>
                                  <a:pt x="129" y="53"/>
                                </a:lnTo>
                                <a:lnTo>
                                  <a:pt x="129" y="48"/>
                                </a:lnTo>
                                <a:lnTo>
                                  <a:pt x="134" y="43"/>
                                </a:lnTo>
                                <a:lnTo>
                                  <a:pt x="134" y="38"/>
                                </a:lnTo>
                                <a:lnTo>
                                  <a:pt x="139" y="34"/>
                                </a:lnTo>
                                <a:lnTo>
                                  <a:pt x="139" y="29"/>
                                </a:lnTo>
                                <a:lnTo>
                                  <a:pt x="148" y="19"/>
                                </a:lnTo>
                                <a:lnTo>
                                  <a:pt x="148" y="14"/>
                                </a:lnTo>
                                <a:lnTo>
                                  <a:pt x="153" y="10"/>
                                </a:lnTo>
                                <a:lnTo>
                                  <a:pt x="153" y="5"/>
                                </a:lnTo>
                                <a:lnTo>
                                  <a:pt x="15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6" name="Freeform 3005"/>
                        <wps:cNvSpPr>
                          <a:spLocks/>
                        </wps:cNvSpPr>
                        <wps:spPr bwMode="auto">
                          <a:xfrm>
                            <a:off x="3007539" y="231973"/>
                            <a:ext cx="899327" cy="822322"/>
                          </a:xfrm>
                          <a:custGeom>
                            <a:avLst/>
                            <a:gdLst>
                              <a:gd name="T0" fmla="*/ 14 w 1900"/>
                              <a:gd name="T1" fmla="*/ 0 h 1737"/>
                              <a:gd name="T2" fmla="*/ 10 w 1900"/>
                              <a:gd name="T3" fmla="*/ 0 h 1737"/>
                              <a:gd name="T4" fmla="*/ 5 w 1900"/>
                              <a:gd name="T5" fmla="*/ 4 h 1737"/>
                              <a:gd name="T6" fmla="*/ 0 w 1900"/>
                              <a:gd name="T7" fmla="*/ 4 h 1737"/>
                              <a:gd name="T8" fmla="*/ 0 w 1900"/>
                              <a:gd name="T9" fmla="*/ 1723 h 1737"/>
                              <a:gd name="T10" fmla="*/ 5 w 1900"/>
                              <a:gd name="T11" fmla="*/ 1723 h 1737"/>
                              <a:gd name="T12" fmla="*/ 10 w 1900"/>
                              <a:gd name="T13" fmla="*/ 1728 h 1737"/>
                              <a:gd name="T14" fmla="*/ 753 w 1900"/>
                              <a:gd name="T15" fmla="*/ 1728 h 1737"/>
                              <a:gd name="T16" fmla="*/ 753 w 1900"/>
                              <a:gd name="T17" fmla="*/ 1723 h 1737"/>
                              <a:gd name="T18" fmla="*/ 758 w 1900"/>
                              <a:gd name="T19" fmla="*/ 1723 h 1737"/>
                              <a:gd name="T20" fmla="*/ 758 w 1900"/>
                              <a:gd name="T21" fmla="*/ 465 h 1737"/>
                              <a:gd name="T22" fmla="*/ 749 w 1900"/>
                              <a:gd name="T23" fmla="*/ 480 h 1737"/>
                              <a:gd name="T24" fmla="*/ 965 w 1900"/>
                              <a:gd name="T25" fmla="*/ 369 h 1737"/>
                              <a:gd name="T26" fmla="*/ 955 w 1900"/>
                              <a:gd name="T27" fmla="*/ 369 h 1737"/>
                              <a:gd name="T28" fmla="*/ 1166 w 1900"/>
                              <a:gd name="T29" fmla="*/ 480 h 1737"/>
                              <a:gd name="T30" fmla="*/ 1157 w 1900"/>
                              <a:gd name="T31" fmla="*/ 465 h 1737"/>
                              <a:gd name="T32" fmla="*/ 1157 w 1900"/>
                              <a:gd name="T33" fmla="*/ 1723 h 1737"/>
                              <a:gd name="T34" fmla="*/ 1161 w 1900"/>
                              <a:gd name="T35" fmla="*/ 1723 h 1737"/>
                              <a:gd name="T36" fmla="*/ 1166 w 1900"/>
                              <a:gd name="T37" fmla="*/ 1728 h 1737"/>
                              <a:gd name="T38" fmla="*/ 1171 w 1900"/>
                              <a:gd name="T39" fmla="*/ 1728 h 1737"/>
                              <a:gd name="T40" fmla="*/ 1886 w 1900"/>
                              <a:gd name="T41" fmla="*/ 1737 h 1737"/>
                              <a:gd name="T42" fmla="*/ 1891 w 1900"/>
                              <a:gd name="T43" fmla="*/ 1737 h 1737"/>
                              <a:gd name="T44" fmla="*/ 1896 w 1900"/>
                              <a:gd name="T45" fmla="*/ 1732 h 1737"/>
                              <a:gd name="T46" fmla="*/ 1900 w 1900"/>
                              <a:gd name="T47" fmla="*/ 1732 h 1737"/>
                              <a:gd name="T48" fmla="*/ 1900 w 1900"/>
                              <a:gd name="T49" fmla="*/ 14 h 1737"/>
                              <a:gd name="T50" fmla="*/ 1896 w 1900"/>
                              <a:gd name="T51" fmla="*/ 9 h 1737"/>
                              <a:gd name="T52" fmla="*/ 1896 w 1900"/>
                              <a:gd name="T53" fmla="*/ 4 h 1737"/>
                              <a:gd name="T54" fmla="*/ 1886 w 1900"/>
                              <a:gd name="T55" fmla="*/ 4 h 1737"/>
                              <a:gd name="T56" fmla="*/ 14 w 1900"/>
                              <a:gd name="T57" fmla="*/ 0 h 1737"/>
                              <a:gd name="T58" fmla="*/ 14 w 1900"/>
                              <a:gd name="T59" fmla="*/ 28 h 1737"/>
                              <a:gd name="T60" fmla="*/ 1886 w 1900"/>
                              <a:gd name="T61" fmla="*/ 33 h 1737"/>
                              <a:gd name="T62" fmla="*/ 1872 w 1900"/>
                              <a:gd name="T63" fmla="*/ 19 h 1737"/>
                              <a:gd name="T64" fmla="*/ 1872 w 1900"/>
                              <a:gd name="T65" fmla="*/ 1723 h 1737"/>
                              <a:gd name="T66" fmla="*/ 1886 w 1900"/>
                              <a:gd name="T67" fmla="*/ 1708 h 1737"/>
                              <a:gd name="T68" fmla="*/ 1171 w 1900"/>
                              <a:gd name="T69" fmla="*/ 1699 h 1737"/>
                              <a:gd name="T70" fmla="*/ 1185 w 1900"/>
                              <a:gd name="T71" fmla="*/ 1713 h 1737"/>
                              <a:gd name="T72" fmla="*/ 1185 w 1900"/>
                              <a:gd name="T73" fmla="*/ 465 h 1737"/>
                              <a:gd name="T74" fmla="*/ 1185 w 1900"/>
                              <a:gd name="T75" fmla="*/ 460 h 1737"/>
                              <a:gd name="T76" fmla="*/ 1185 w 1900"/>
                              <a:gd name="T77" fmla="*/ 456 h 1737"/>
                              <a:gd name="T78" fmla="*/ 1181 w 1900"/>
                              <a:gd name="T79" fmla="*/ 456 h 1737"/>
                              <a:gd name="T80" fmla="*/ 1176 w 1900"/>
                              <a:gd name="T81" fmla="*/ 451 h 1737"/>
                              <a:gd name="T82" fmla="*/ 965 w 1900"/>
                              <a:gd name="T83" fmla="*/ 340 h 1737"/>
                              <a:gd name="T84" fmla="*/ 960 w 1900"/>
                              <a:gd name="T85" fmla="*/ 340 h 1737"/>
                              <a:gd name="T86" fmla="*/ 955 w 1900"/>
                              <a:gd name="T87" fmla="*/ 340 h 1737"/>
                              <a:gd name="T88" fmla="*/ 739 w 1900"/>
                              <a:gd name="T89" fmla="*/ 451 h 1737"/>
                              <a:gd name="T90" fmla="*/ 734 w 1900"/>
                              <a:gd name="T91" fmla="*/ 456 h 1737"/>
                              <a:gd name="T92" fmla="*/ 729 w 1900"/>
                              <a:gd name="T93" fmla="*/ 460 h 1737"/>
                              <a:gd name="T94" fmla="*/ 729 w 1900"/>
                              <a:gd name="T95" fmla="*/ 465 h 1737"/>
                              <a:gd name="T96" fmla="*/ 729 w 1900"/>
                              <a:gd name="T97" fmla="*/ 1713 h 1737"/>
                              <a:gd name="T98" fmla="*/ 744 w 1900"/>
                              <a:gd name="T99" fmla="*/ 1699 h 1737"/>
                              <a:gd name="T100" fmla="*/ 14 w 1900"/>
                              <a:gd name="T101" fmla="*/ 1699 h 1737"/>
                              <a:gd name="T102" fmla="*/ 29 w 1900"/>
                              <a:gd name="T103" fmla="*/ 1713 h 1737"/>
                              <a:gd name="T104" fmla="*/ 29 w 1900"/>
                              <a:gd name="T105" fmla="*/ 14 h 1737"/>
                              <a:gd name="T106" fmla="*/ 14 w 1900"/>
                              <a:gd name="T107" fmla="*/ 28 h 1737"/>
                              <a:gd name="T108" fmla="*/ 14 w 1900"/>
                              <a:gd name="T10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00" h="1737">
                                <a:moveTo>
                                  <a:pt x="14" y="0"/>
                                </a:moveTo>
                                <a:lnTo>
                                  <a:pt x="10" y="0"/>
                                </a:lnTo>
                                <a:lnTo>
                                  <a:pt x="5" y="4"/>
                                </a:lnTo>
                                <a:lnTo>
                                  <a:pt x="0" y="4"/>
                                </a:lnTo>
                                <a:lnTo>
                                  <a:pt x="0" y="1723"/>
                                </a:lnTo>
                                <a:lnTo>
                                  <a:pt x="5" y="1723"/>
                                </a:lnTo>
                                <a:lnTo>
                                  <a:pt x="10" y="1728"/>
                                </a:lnTo>
                                <a:lnTo>
                                  <a:pt x="753" y="1728"/>
                                </a:lnTo>
                                <a:lnTo>
                                  <a:pt x="753" y="1723"/>
                                </a:lnTo>
                                <a:lnTo>
                                  <a:pt x="758" y="1723"/>
                                </a:lnTo>
                                <a:lnTo>
                                  <a:pt x="758" y="465"/>
                                </a:lnTo>
                                <a:lnTo>
                                  <a:pt x="749" y="480"/>
                                </a:lnTo>
                                <a:lnTo>
                                  <a:pt x="965" y="369"/>
                                </a:lnTo>
                                <a:lnTo>
                                  <a:pt x="955" y="369"/>
                                </a:lnTo>
                                <a:lnTo>
                                  <a:pt x="1166" y="480"/>
                                </a:lnTo>
                                <a:lnTo>
                                  <a:pt x="1157" y="465"/>
                                </a:lnTo>
                                <a:lnTo>
                                  <a:pt x="1157" y="1723"/>
                                </a:lnTo>
                                <a:lnTo>
                                  <a:pt x="1161" y="1723"/>
                                </a:lnTo>
                                <a:lnTo>
                                  <a:pt x="1166" y="1728"/>
                                </a:lnTo>
                                <a:lnTo>
                                  <a:pt x="1171" y="1728"/>
                                </a:lnTo>
                                <a:lnTo>
                                  <a:pt x="1886" y="1737"/>
                                </a:lnTo>
                                <a:lnTo>
                                  <a:pt x="1891" y="1737"/>
                                </a:lnTo>
                                <a:lnTo>
                                  <a:pt x="1896" y="1732"/>
                                </a:lnTo>
                                <a:lnTo>
                                  <a:pt x="1900" y="1732"/>
                                </a:lnTo>
                                <a:lnTo>
                                  <a:pt x="1900" y="14"/>
                                </a:lnTo>
                                <a:lnTo>
                                  <a:pt x="1896" y="9"/>
                                </a:lnTo>
                                <a:lnTo>
                                  <a:pt x="1896" y="4"/>
                                </a:lnTo>
                                <a:lnTo>
                                  <a:pt x="1886" y="4"/>
                                </a:lnTo>
                                <a:lnTo>
                                  <a:pt x="14" y="0"/>
                                </a:lnTo>
                                <a:lnTo>
                                  <a:pt x="14" y="28"/>
                                </a:lnTo>
                                <a:lnTo>
                                  <a:pt x="1886" y="33"/>
                                </a:lnTo>
                                <a:lnTo>
                                  <a:pt x="1872" y="19"/>
                                </a:lnTo>
                                <a:lnTo>
                                  <a:pt x="1872" y="1723"/>
                                </a:lnTo>
                                <a:lnTo>
                                  <a:pt x="1886" y="1708"/>
                                </a:lnTo>
                                <a:lnTo>
                                  <a:pt x="1171" y="1699"/>
                                </a:lnTo>
                                <a:lnTo>
                                  <a:pt x="1185" y="1713"/>
                                </a:lnTo>
                                <a:lnTo>
                                  <a:pt x="1185" y="465"/>
                                </a:lnTo>
                                <a:lnTo>
                                  <a:pt x="1185" y="460"/>
                                </a:lnTo>
                                <a:lnTo>
                                  <a:pt x="1185" y="456"/>
                                </a:lnTo>
                                <a:lnTo>
                                  <a:pt x="1181" y="456"/>
                                </a:lnTo>
                                <a:lnTo>
                                  <a:pt x="1176" y="451"/>
                                </a:lnTo>
                                <a:lnTo>
                                  <a:pt x="965" y="340"/>
                                </a:lnTo>
                                <a:lnTo>
                                  <a:pt x="960" y="340"/>
                                </a:lnTo>
                                <a:lnTo>
                                  <a:pt x="955" y="340"/>
                                </a:lnTo>
                                <a:lnTo>
                                  <a:pt x="739" y="451"/>
                                </a:lnTo>
                                <a:lnTo>
                                  <a:pt x="734" y="456"/>
                                </a:lnTo>
                                <a:lnTo>
                                  <a:pt x="729" y="460"/>
                                </a:lnTo>
                                <a:lnTo>
                                  <a:pt x="729" y="465"/>
                                </a:lnTo>
                                <a:lnTo>
                                  <a:pt x="729" y="1713"/>
                                </a:lnTo>
                                <a:lnTo>
                                  <a:pt x="744" y="1699"/>
                                </a:lnTo>
                                <a:lnTo>
                                  <a:pt x="14" y="1699"/>
                                </a:lnTo>
                                <a:lnTo>
                                  <a:pt x="29" y="1713"/>
                                </a:lnTo>
                                <a:lnTo>
                                  <a:pt x="29" y="14"/>
                                </a:lnTo>
                                <a:lnTo>
                                  <a:pt x="14" y="28"/>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7" name="Freeform 3006"/>
                        <wps:cNvSpPr>
                          <a:spLocks/>
                        </wps:cNvSpPr>
                        <wps:spPr bwMode="auto">
                          <a:xfrm>
                            <a:off x="3057712" y="1042934"/>
                            <a:ext cx="808448" cy="538746"/>
                          </a:xfrm>
                          <a:custGeom>
                            <a:avLst/>
                            <a:gdLst>
                              <a:gd name="T0" fmla="*/ 0 w 1708"/>
                              <a:gd name="T1" fmla="*/ 0 h 1138"/>
                              <a:gd name="T2" fmla="*/ 0 w 1708"/>
                              <a:gd name="T3" fmla="*/ 1138 h 1138"/>
                              <a:gd name="T4" fmla="*/ 1708 w 1708"/>
                              <a:gd name="T5" fmla="*/ 1138 h 1138"/>
                              <a:gd name="T6" fmla="*/ 1708 w 1708"/>
                              <a:gd name="T7" fmla="*/ 10 h 1138"/>
                              <a:gd name="T8" fmla="*/ 1065 w 1708"/>
                              <a:gd name="T9" fmla="*/ 10 h 1138"/>
                              <a:gd name="T10" fmla="*/ 1065 w 1708"/>
                              <a:gd name="T11" fmla="*/ 567 h 1138"/>
                              <a:gd name="T12" fmla="*/ 652 w 1708"/>
                              <a:gd name="T13" fmla="*/ 567 h 1138"/>
                              <a:gd name="T14" fmla="*/ 652 w 1708"/>
                              <a:gd name="T15" fmla="*/ 0 h 1138"/>
                              <a:gd name="T16" fmla="*/ 0 w 1708"/>
                              <a:gd name="T17" fmla="*/ 0 h 11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08" h="1138">
                                <a:moveTo>
                                  <a:pt x="0" y="0"/>
                                </a:moveTo>
                                <a:lnTo>
                                  <a:pt x="0" y="1138"/>
                                </a:lnTo>
                                <a:lnTo>
                                  <a:pt x="1708" y="1138"/>
                                </a:lnTo>
                                <a:lnTo>
                                  <a:pt x="1708" y="10"/>
                                </a:lnTo>
                                <a:lnTo>
                                  <a:pt x="1065" y="10"/>
                                </a:lnTo>
                                <a:lnTo>
                                  <a:pt x="1065" y="567"/>
                                </a:lnTo>
                                <a:lnTo>
                                  <a:pt x="652" y="567"/>
                                </a:lnTo>
                                <a:lnTo>
                                  <a:pt x="652"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8" name="Line 3007"/>
                        <wps:cNvCnPr/>
                        <wps:spPr bwMode="auto">
                          <a:xfrm>
                            <a:off x="3781908" y="1047668"/>
                            <a:ext cx="81886" cy="819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3008"/>
                        <wps:cNvCnPr/>
                        <wps:spPr bwMode="auto">
                          <a:xfrm>
                            <a:off x="3700495" y="1047668"/>
                            <a:ext cx="163299" cy="1633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0" name="Line 3009"/>
                        <wps:cNvCnPr/>
                        <wps:spPr bwMode="auto">
                          <a:xfrm>
                            <a:off x="3613875" y="1047668"/>
                            <a:ext cx="249918" cy="2499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1" name="Line 3010"/>
                        <wps:cNvCnPr/>
                        <wps:spPr bwMode="auto">
                          <a:xfrm>
                            <a:off x="3561809" y="1079387"/>
                            <a:ext cx="301985" cy="3020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2" name="Line 3011"/>
                        <wps:cNvCnPr/>
                        <wps:spPr bwMode="auto">
                          <a:xfrm>
                            <a:off x="3561809" y="1163655"/>
                            <a:ext cx="301985" cy="3020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3" name="Line 3012"/>
                        <wps:cNvCnPr/>
                        <wps:spPr bwMode="auto">
                          <a:xfrm>
                            <a:off x="3357330" y="1042934"/>
                            <a:ext cx="6627" cy="71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4" name="Line 3013"/>
                        <wps:cNvCnPr/>
                        <wps:spPr bwMode="auto">
                          <a:xfrm>
                            <a:off x="3561809" y="1247449"/>
                            <a:ext cx="301985" cy="3025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5" name="Line 3014"/>
                        <wps:cNvCnPr/>
                        <wps:spPr bwMode="auto">
                          <a:xfrm>
                            <a:off x="3273078" y="1042934"/>
                            <a:ext cx="90879" cy="9089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6" name="Line 3015"/>
                        <wps:cNvCnPr/>
                        <wps:spPr bwMode="auto">
                          <a:xfrm>
                            <a:off x="3541456" y="1311360"/>
                            <a:ext cx="267905" cy="2679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7" name="Line 3016"/>
                        <wps:cNvCnPr/>
                        <wps:spPr bwMode="auto">
                          <a:xfrm>
                            <a:off x="3186932" y="1042934"/>
                            <a:ext cx="177025" cy="17753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8" name="Line 3017"/>
                        <wps:cNvCnPr/>
                        <wps:spPr bwMode="auto">
                          <a:xfrm>
                            <a:off x="3454836" y="1311360"/>
                            <a:ext cx="268378" cy="2679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9" name="Line 3018"/>
                        <wps:cNvCnPr/>
                        <wps:spPr bwMode="auto">
                          <a:xfrm>
                            <a:off x="3105045" y="1042934"/>
                            <a:ext cx="258912" cy="25895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0" name="Line 3019"/>
                        <wps:cNvCnPr/>
                        <wps:spPr bwMode="auto">
                          <a:xfrm>
                            <a:off x="3373424" y="1311360"/>
                            <a:ext cx="267905" cy="2679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3020"/>
                        <wps:cNvCnPr/>
                        <wps:spPr bwMode="auto">
                          <a:xfrm>
                            <a:off x="3057712" y="1081754"/>
                            <a:ext cx="497470" cy="49755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3021"/>
                        <wps:cNvCnPr/>
                        <wps:spPr bwMode="auto">
                          <a:xfrm>
                            <a:off x="3057712" y="1163655"/>
                            <a:ext cx="415584" cy="41565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3" name="Line 3022"/>
                        <wps:cNvCnPr/>
                        <wps:spPr bwMode="auto">
                          <a:xfrm>
                            <a:off x="3057712" y="1249816"/>
                            <a:ext cx="328964" cy="32949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4" name="Line 3023"/>
                        <wps:cNvCnPr/>
                        <wps:spPr bwMode="auto">
                          <a:xfrm>
                            <a:off x="3057712" y="1334084"/>
                            <a:ext cx="245185" cy="2452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5" name="Line 3024"/>
                        <wps:cNvCnPr/>
                        <wps:spPr bwMode="auto">
                          <a:xfrm>
                            <a:off x="3057712" y="1417878"/>
                            <a:ext cx="160932" cy="1614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6" name="Line 3025"/>
                        <wps:cNvCnPr/>
                        <wps:spPr bwMode="auto">
                          <a:xfrm>
                            <a:off x="3057712" y="1502146"/>
                            <a:ext cx="77153" cy="771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7" name="Freeform 3026"/>
                        <wps:cNvSpPr>
                          <a:spLocks/>
                        </wps:cNvSpPr>
                        <wps:spPr bwMode="auto">
                          <a:xfrm>
                            <a:off x="3050613" y="1036306"/>
                            <a:ext cx="820281" cy="549635"/>
                          </a:xfrm>
                          <a:custGeom>
                            <a:avLst/>
                            <a:gdLst>
                              <a:gd name="T0" fmla="*/ 29 w 1733"/>
                              <a:gd name="T1" fmla="*/ 14 h 1161"/>
                              <a:gd name="T2" fmla="*/ 15 w 1733"/>
                              <a:gd name="T3" fmla="*/ 29 h 1161"/>
                              <a:gd name="T4" fmla="*/ 662 w 1733"/>
                              <a:gd name="T5" fmla="*/ 29 h 1161"/>
                              <a:gd name="T6" fmla="*/ 648 w 1733"/>
                              <a:gd name="T7" fmla="*/ 14 h 1161"/>
                              <a:gd name="T8" fmla="*/ 648 w 1733"/>
                              <a:gd name="T9" fmla="*/ 590 h 1161"/>
                              <a:gd name="T10" fmla="*/ 653 w 1733"/>
                              <a:gd name="T11" fmla="*/ 590 h 1161"/>
                              <a:gd name="T12" fmla="*/ 658 w 1733"/>
                              <a:gd name="T13" fmla="*/ 595 h 1161"/>
                              <a:gd name="T14" fmla="*/ 1090 w 1733"/>
                              <a:gd name="T15" fmla="*/ 595 h 1161"/>
                              <a:gd name="T16" fmla="*/ 1090 w 1733"/>
                              <a:gd name="T17" fmla="*/ 590 h 1161"/>
                              <a:gd name="T18" fmla="*/ 1094 w 1733"/>
                              <a:gd name="T19" fmla="*/ 590 h 1161"/>
                              <a:gd name="T20" fmla="*/ 1094 w 1733"/>
                              <a:gd name="T21" fmla="*/ 24 h 1161"/>
                              <a:gd name="T22" fmla="*/ 1080 w 1733"/>
                              <a:gd name="T23" fmla="*/ 38 h 1161"/>
                              <a:gd name="T24" fmla="*/ 1718 w 1733"/>
                              <a:gd name="T25" fmla="*/ 38 h 1161"/>
                              <a:gd name="T26" fmla="*/ 1704 w 1733"/>
                              <a:gd name="T27" fmla="*/ 24 h 1161"/>
                              <a:gd name="T28" fmla="*/ 1704 w 1733"/>
                              <a:gd name="T29" fmla="*/ 1147 h 1161"/>
                              <a:gd name="T30" fmla="*/ 1718 w 1733"/>
                              <a:gd name="T31" fmla="*/ 1133 h 1161"/>
                              <a:gd name="T32" fmla="*/ 15 w 1733"/>
                              <a:gd name="T33" fmla="*/ 1133 h 1161"/>
                              <a:gd name="T34" fmla="*/ 29 w 1733"/>
                              <a:gd name="T35" fmla="*/ 1147 h 1161"/>
                              <a:gd name="T36" fmla="*/ 29 w 1733"/>
                              <a:gd name="T37" fmla="*/ 14 h 1161"/>
                              <a:gd name="T38" fmla="*/ 0 w 1733"/>
                              <a:gd name="T39" fmla="*/ 14 h 1161"/>
                              <a:gd name="T40" fmla="*/ 0 w 1733"/>
                              <a:gd name="T41" fmla="*/ 1147 h 1161"/>
                              <a:gd name="T42" fmla="*/ 0 w 1733"/>
                              <a:gd name="T43" fmla="*/ 1152 h 1161"/>
                              <a:gd name="T44" fmla="*/ 0 w 1733"/>
                              <a:gd name="T45" fmla="*/ 1157 h 1161"/>
                              <a:gd name="T46" fmla="*/ 5 w 1733"/>
                              <a:gd name="T47" fmla="*/ 1157 h 1161"/>
                              <a:gd name="T48" fmla="*/ 10 w 1733"/>
                              <a:gd name="T49" fmla="*/ 1161 h 1161"/>
                              <a:gd name="T50" fmla="*/ 15 w 1733"/>
                              <a:gd name="T51" fmla="*/ 1161 h 1161"/>
                              <a:gd name="T52" fmla="*/ 1718 w 1733"/>
                              <a:gd name="T53" fmla="*/ 1161 h 1161"/>
                              <a:gd name="T54" fmla="*/ 1723 w 1733"/>
                              <a:gd name="T55" fmla="*/ 1161 h 1161"/>
                              <a:gd name="T56" fmla="*/ 1728 w 1733"/>
                              <a:gd name="T57" fmla="*/ 1161 h 1161"/>
                              <a:gd name="T58" fmla="*/ 1728 w 1733"/>
                              <a:gd name="T59" fmla="*/ 1157 h 1161"/>
                              <a:gd name="T60" fmla="*/ 1733 w 1733"/>
                              <a:gd name="T61" fmla="*/ 1157 h 1161"/>
                              <a:gd name="T62" fmla="*/ 1733 w 1733"/>
                              <a:gd name="T63" fmla="*/ 1152 h 1161"/>
                              <a:gd name="T64" fmla="*/ 1733 w 1733"/>
                              <a:gd name="T65" fmla="*/ 1147 h 1161"/>
                              <a:gd name="T66" fmla="*/ 1733 w 1733"/>
                              <a:gd name="T67" fmla="*/ 24 h 1161"/>
                              <a:gd name="T68" fmla="*/ 1733 w 1733"/>
                              <a:gd name="T69" fmla="*/ 19 h 1161"/>
                              <a:gd name="T70" fmla="*/ 1728 w 1733"/>
                              <a:gd name="T71" fmla="*/ 14 h 1161"/>
                              <a:gd name="T72" fmla="*/ 1728 w 1733"/>
                              <a:gd name="T73" fmla="*/ 9 h 1161"/>
                              <a:gd name="T74" fmla="*/ 1723 w 1733"/>
                              <a:gd name="T75" fmla="*/ 9 h 1161"/>
                              <a:gd name="T76" fmla="*/ 1718 w 1733"/>
                              <a:gd name="T77" fmla="*/ 9 h 1161"/>
                              <a:gd name="T78" fmla="*/ 1080 w 1733"/>
                              <a:gd name="T79" fmla="*/ 9 h 1161"/>
                              <a:gd name="T80" fmla="*/ 1075 w 1733"/>
                              <a:gd name="T81" fmla="*/ 9 h 1161"/>
                              <a:gd name="T82" fmla="*/ 1070 w 1733"/>
                              <a:gd name="T83" fmla="*/ 14 h 1161"/>
                              <a:gd name="T84" fmla="*/ 1066 w 1733"/>
                              <a:gd name="T85" fmla="*/ 19 h 1161"/>
                              <a:gd name="T86" fmla="*/ 1066 w 1733"/>
                              <a:gd name="T87" fmla="*/ 24 h 1161"/>
                              <a:gd name="T88" fmla="*/ 1066 w 1733"/>
                              <a:gd name="T89" fmla="*/ 581 h 1161"/>
                              <a:gd name="T90" fmla="*/ 1080 w 1733"/>
                              <a:gd name="T91" fmla="*/ 566 h 1161"/>
                              <a:gd name="T92" fmla="*/ 662 w 1733"/>
                              <a:gd name="T93" fmla="*/ 566 h 1161"/>
                              <a:gd name="T94" fmla="*/ 677 w 1733"/>
                              <a:gd name="T95" fmla="*/ 581 h 1161"/>
                              <a:gd name="T96" fmla="*/ 677 w 1733"/>
                              <a:gd name="T97" fmla="*/ 14 h 1161"/>
                              <a:gd name="T98" fmla="*/ 677 w 1733"/>
                              <a:gd name="T99" fmla="*/ 9 h 1161"/>
                              <a:gd name="T100" fmla="*/ 672 w 1733"/>
                              <a:gd name="T101" fmla="*/ 5 h 1161"/>
                              <a:gd name="T102" fmla="*/ 672 w 1733"/>
                              <a:gd name="T103" fmla="*/ 0 h 1161"/>
                              <a:gd name="T104" fmla="*/ 667 w 1733"/>
                              <a:gd name="T105" fmla="*/ 0 h 1161"/>
                              <a:gd name="T106" fmla="*/ 662 w 1733"/>
                              <a:gd name="T107" fmla="*/ 0 h 1161"/>
                              <a:gd name="T108" fmla="*/ 15 w 1733"/>
                              <a:gd name="T109" fmla="*/ 0 h 1161"/>
                              <a:gd name="T110" fmla="*/ 10 w 1733"/>
                              <a:gd name="T111" fmla="*/ 0 h 1161"/>
                              <a:gd name="T112" fmla="*/ 5 w 1733"/>
                              <a:gd name="T113" fmla="*/ 5 h 1161"/>
                              <a:gd name="T114" fmla="*/ 0 w 1733"/>
                              <a:gd name="T115" fmla="*/ 9 h 1161"/>
                              <a:gd name="T116" fmla="*/ 0 w 1733"/>
                              <a:gd name="T117" fmla="*/ 14 h 1161"/>
                              <a:gd name="T118" fmla="*/ 29 w 1733"/>
                              <a:gd name="T119" fmla="*/ 14 h 1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733" h="1161">
                                <a:moveTo>
                                  <a:pt x="29" y="14"/>
                                </a:moveTo>
                                <a:lnTo>
                                  <a:pt x="15" y="29"/>
                                </a:lnTo>
                                <a:lnTo>
                                  <a:pt x="662" y="29"/>
                                </a:lnTo>
                                <a:lnTo>
                                  <a:pt x="648" y="14"/>
                                </a:lnTo>
                                <a:lnTo>
                                  <a:pt x="648" y="590"/>
                                </a:lnTo>
                                <a:lnTo>
                                  <a:pt x="653" y="590"/>
                                </a:lnTo>
                                <a:lnTo>
                                  <a:pt x="658" y="595"/>
                                </a:lnTo>
                                <a:lnTo>
                                  <a:pt x="1090" y="595"/>
                                </a:lnTo>
                                <a:lnTo>
                                  <a:pt x="1090" y="590"/>
                                </a:lnTo>
                                <a:lnTo>
                                  <a:pt x="1094" y="590"/>
                                </a:lnTo>
                                <a:lnTo>
                                  <a:pt x="1094" y="24"/>
                                </a:lnTo>
                                <a:lnTo>
                                  <a:pt x="1080" y="38"/>
                                </a:lnTo>
                                <a:lnTo>
                                  <a:pt x="1718" y="38"/>
                                </a:lnTo>
                                <a:lnTo>
                                  <a:pt x="1704" y="24"/>
                                </a:lnTo>
                                <a:lnTo>
                                  <a:pt x="1704" y="1147"/>
                                </a:lnTo>
                                <a:lnTo>
                                  <a:pt x="1718" y="1133"/>
                                </a:lnTo>
                                <a:lnTo>
                                  <a:pt x="15" y="1133"/>
                                </a:lnTo>
                                <a:lnTo>
                                  <a:pt x="29" y="1147"/>
                                </a:lnTo>
                                <a:lnTo>
                                  <a:pt x="29" y="14"/>
                                </a:lnTo>
                                <a:lnTo>
                                  <a:pt x="0" y="14"/>
                                </a:lnTo>
                                <a:lnTo>
                                  <a:pt x="0" y="1147"/>
                                </a:lnTo>
                                <a:lnTo>
                                  <a:pt x="0" y="1152"/>
                                </a:lnTo>
                                <a:lnTo>
                                  <a:pt x="0" y="1157"/>
                                </a:lnTo>
                                <a:lnTo>
                                  <a:pt x="5" y="1157"/>
                                </a:lnTo>
                                <a:lnTo>
                                  <a:pt x="10" y="1161"/>
                                </a:lnTo>
                                <a:lnTo>
                                  <a:pt x="15" y="1161"/>
                                </a:lnTo>
                                <a:lnTo>
                                  <a:pt x="1718" y="1161"/>
                                </a:lnTo>
                                <a:lnTo>
                                  <a:pt x="1723" y="1161"/>
                                </a:lnTo>
                                <a:lnTo>
                                  <a:pt x="1728" y="1161"/>
                                </a:lnTo>
                                <a:lnTo>
                                  <a:pt x="1728" y="1157"/>
                                </a:lnTo>
                                <a:lnTo>
                                  <a:pt x="1733" y="1157"/>
                                </a:lnTo>
                                <a:lnTo>
                                  <a:pt x="1733" y="1152"/>
                                </a:lnTo>
                                <a:lnTo>
                                  <a:pt x="1733" y="1147"/>
                                </a:lnTo>
                                <a:lnTo>
                                  <a:pt x="1733" y="24"/>
                                </a:lnTo>
                                <a:lnTo>
                                  <a:pt x="1733" y="19"/>
                                </a:lnTo>
                                <a:lnTo>
                                  <a:pt x="1728" y="14"/>
                                </a:lnTo>
                                <a:lnTo>
                                  <a:pt x="1728" y="9"/>
                                </a:lnTo>
                                <a:lnTo>
                                  <a:pt x="1723" y="9"/>
                                </a:lnTo>
                                <a:lnTo>
                                  <a:pt x="1718" y="9"/>
                                </a:lnTo>
                                <a:lnTo>
                                  <a:pt x="1080" y="9"/>
                                </a:lnTo>
                                <a:lnTo>
                                  <a:pt x="1075" y="9"/>
                                </a:lnTo>
                                <a:lnTo>
                                  <a:pt x="1070" y="14"/>
                                </a:lnTo>
                                <a:lnTo>
                                  <a:pt x="1066" y="19"/>
                                </a:lnTo>
                                <a:lnTo>
                                  <a:pt x="1066" y="24"/>
                                </a:lnTo>
                                <a:lnTo>
                                  <a:pt x="1066" y="581"/>
                                </a:lnTo>
                                <a:lnTo>
                                  <a:pt x="1080" y="566"/>
                                </a:lnTo>
                                <a:lnTo>
                                  <a:pt x="662" y="566"/>
                                </a:lnTo>
                                <a:lnTo>
                                  <a:pt x="677" y="581"/>
                                </a:lnTo>
                                <a:lnTo>
                                  <a:pt x="677" y="14"/>
                                </a:lnTo>
                                <a:lnTo>
                                  <a:pt x="677" y="9"/>
                                </a:lnTo>
                                <a:lnTo>
                                  <a:pt x="672" y="5"/>
                                </a:lnTo>
                                <a:lnTo>
                                  <a:pt x="672" y="0"/>
                                </a:lnTo>
                                <a:lnTo>
                                  <a:pt x="667" y="0"/>
                                </a:lnTo>
                                <a:lnTo>
                                  <a:pt x="662" y="0"/>
                                </a:lnTo>
                                <a:lnTo>
                                  <a:pt x="15" y="0"/>
                                </a:lnTo>
                                <a:lnTo>
                                  <a:pt x="10" y="0"/>
                                </a:lnTo>
                                <a:lnTo>
                                  <a:pt x="5" y="5"/>
                                </a:lnTo>
                                <a:lnTo>
                                  <a:pt x="0" y="9"/>
                                </a:lnTo>
                                <a:lnTo>
                                  <a:pt x="0" y="14"/>
                                </a:lnTo>
                                <a:lnTo>
                                  <a:pt x="29"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8" name="Rectangle 3027"/>
                        <wps:cNvSpPr>
                          <a:spLocks noChangeArrowheads="1"/>
                        </wps:cNvSpPr>
                        <wps:spPr bwMode="auto">
                          <a:xfrm>
                            <a:off x="1069726" y="133976"/>
                            <a:ext cx="27453" cy="3044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9" name="Freeform 3028"/>
                        <wps:cNvSpPr>
                          <a:spLocks/>
                        </wps:cNvSpPr>
                        <wps:spPr bwMode="auto">
                          <a:xfrm>
                            <a:off x="1047006" y="411398"/>
                            <a:ext cx="70526" cy="17990"/>
                          </a:xfrm>
                          <a:custGeom>
                            <a:avLst/>
                            <a:gdLst>
                              <a:gd name="T0" fmla="*/ 149 w 149"/>
                              <a:gd name="T1" fmla="*/ 0 h 38"/>
                              <a:gd name="T2" fmla="*/ 0 w 149"/>
                              <a:gd name="T3" fmla="*/ 0 h 38"/>
                              <a:gd name="T4" fmla="*/ 77 w 149"/>
                              <a:gd name="T5" fmla="*/ 38 h 38"/>
                              <a:gd name="T6" fmla="*/ 149 w 149"/>
                              <a:gd name="T7" fmla="*/ 0 h 38"/>
                            </a:gdLst>
                            <a:ahLst/>
                            <a:cxnLst>
                              <a:cxn ang="0">
                                <a:pos x="T0" y="T1"/>
                              </a:cxn>
                              <a:cxn ang="0">
                                <a:pos x="T2" y="T3"/>
                              </a:cxn>
                              <a:cxn ang="0">
                                <a:pos x="T4" y="T5"/>
                              </a:cxn>
                              <a:cxn ang="0">
                                <a:pos x="T6" y="T7"/>
                              </a:cxn>
                            </a:cxnLst>
                            <a:rect l="0" t="0" r="r" b="b"/>
                            <a:pathLst>
                              <a:path w="149" h="38">
                                <a:moveTo>
                                  <a:pt x="149" y="0"/>
                                </a:moveTo>
                                <a:lnTo>
                                  <a:pt x="0" y="0"/>
                                </a:lnTo>
                                <a:lnTo>
                                  <a:pt x="77" y="38"/>
                                </a:lnTo>
                                <a:lnTo>
                                  <a:pt x="1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0" name="Freeform 3029"/>
                        <wps:cNvSpPr>
                          <a:spLocks/>
                        </wps:cNvSpPr>
                        <wps:spPr bwMode="auto">
                          <a:xfrm>
                            <a:off x="1029020" y="374945"/>
                            <a:ext cx="106973" cy="108885"/>
                          </a:xfrm>
                          <a:custGeom>
                            <a:avLst/>
                            <a:gdLst>
                              <a:gd name="T0" fmla="*/ 226 w 226"/>
                              <a:gd name="T1" fmla="*/ 0 h 230"/>
                              <a:gd name="T2" fmla="*/ 115 w 226"/>
                              <a:gd name="T3" fmla="*/ 230 h 230"/>
                              <a:gd name="T4" fmla="*/ 0 w 226"/>
                              <a:gd name="T5" fmla="*/ 0 h 230"/>
                              <a:gd name="T6" fmla="*/ 115 w 226"/>
                              <a:gd name="T7" fmla="*/ 115 h 230"/>
                              <a:gd name="T8" fmla="*/ 226 w 226"/>
                              <a:gd name="T9" fmla="*/ 0 h 230"/>
                            </a:gdLst>
                            <a:ahLst/>
                            <a:cxnLst>
                              <a:cxn ang="0">
                                <a:pos x="T0" y="T1"/>
                              </a:cxn>
                              <a:cxn ang="0">
                                <a:pos x="T2" y="T3"/>
                              </a:cxn>
                              <a:cxn ang="0">
                                <a:pos x="T4" y="T5"/>
                              </a:cxn>
                              <a:cxn ang="0">
                                <a:pos x="T6" y="T7"/>
                              </a:cxn>
                              <a:cxn ang="0">
                                <a:pos x="T8" y="T9"/>
                              </a:cxn>
                            </a:cxnLst>
                            <a:rect l="0" t="0" r="r" b="b"/>
                            <a:pathLst>
                              <a:path w="226" h="230">
                                <a:moveTo>
                                  <a:pt x="226" y="0"/>
                                </a:moveTo>
                                <a:lnTo>
                                  <a:pt x="115" y="230"/>
                                </a:lnTo>
                                <a:lnTo>
                                  <a:pt x="0" y="0"/>
                                </a:lnTo>
                                <a:lnTo>
                                  <a:pt x="115" y="115"/>
                                </a:lnTo>
                                <a:lnTo>
                                  <a:pt x="2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1" name="Freeform 3030"/>
                        <wps:cNvSpPr>
                          <a:spLocks/>
                        </wps:cNvSpPr>
                        <wps:spPr bwMode="auto">
                          <a:xfrm>
                            <a:off x="1015293" y="361216"/>
                            <a:ext cx="133952" cy="136344"/>
                          </a:xfrm>
                          <a:custGeom>
                            <a:avLst/>
                            <a:gdLst>
                              <a:gd name="T0" fmla="*/ 274 w 283"/>
                              <a:gd name="T1" fmla="*/ 48 h 288"/>
                              <a:gd name="T2" fmla="*/ 231 w 283"/>
                              <a:gd name="T3" fmla="*/ 15 h 288"/>
                              <a:gd name="T4" fmla="*/ 120 w 283"/>
                              <a:gd name="T5" fmla="*/ 245 h 288"/>
                              <a:gd name="T6" fmla="*/ 168 w 283"/>
                              <a:gd name="T7" fmla="*/ 245 h 288"/>
                              <a:gd name="T8" fmla="*/ 53 w 283"/>
                              <a:gd name="T9" fmla="*/ 15 h 288"/>
                              <a:gd name="T10" fmla="*/ 10 w 283"/>
                              <a:gd name="T11" fmla="*/ 48 h 288"/>
                              <a:gd name="T12" fmla="*/ 125 w 283"/>
                              <a:gd name="T13" fmla="*/ 163 h 288"/>
                              <a:gd name="T14" fmla="*/ 135 w 283"/>
                              <a:gd name="T15" fmla="*/ 173 h 288"/>
                              <a:gd name="T16" fmla="*/ 154 w 283"/>
                              <a:gd name="T17" fmla="*/ 173 h 288"/>
                              <a:gd name="T18" fmla="*/ 163 w 283"/>
                              <a:gd name="T19" fmla="*/ 163 h 288"/>
                              <a:gd name="T20" fmla="*/ 274 w 283"/>
                              <a:gd name="T21" fmla="*/ 48 h 288"/>
                              <a:gd name="T22" fmla="*/ 235 w 283"/>
                              <a:gd name="T23" fmla="*/ 10 h 288"/>
                              <a:gd name="T24" fmla="*/ 125 w 283"/>
                              <a:gd name="T25" fmla="*/ 125 h 288"/>
                              <a:gd name="T26" fmla="*/ 163 w 283"/>
                              <a:gd name="T27" fmla="*/ 125 h 288"/>
                              <a:gd name="T28" fmla="*/ 48 w 283"/>
                              <a:gd name="T29" fmla="*/ 10 h 288"/>
                              <a:gd name="T30" fmla="*/ 43 w 283"/>
                              <a:gd name="T31" fmla="*/ 5 h 288"/>
                              <a:gd name="T32" fmla="*/ 39 w 283"/>
                              <a:gd name="T33" fmla="*/ 0 h 288"/>
                              <a:gd name="T34" fmla="*/ 29 w 283"/>
                              <a:gd name="T35" fmla="*/ 0 h 288"/>
                              <a:gd name="T36" fmla="*/ 24 w 283"/>
                              <a:gd name="T37" fmla="*/ 0 h 288"/>
                              <a:gd name="T38" fmla="*/ 15 w 283"/>
                              <a:gd name="T39" fmla="*/ 5 h 288"/>
                              <a:gd name="T40" fmla="*/ 10 w 283"/>
                              <a:gd name="T41" fmla="*/ 10 h 288"/>
                              <a:gd name="T42" fmla="*/ 5 w 283"/>
                              <a:gd name="T43" fmla="*/ 15 h 288"/>
                              <a:gd name="T44" fmla="*/ 0 w 283"/>
                              <a:gd name="T45" fmla="*/ 19 h 288"/>
                              <a:gd name="T46" fmla="*/ 0 w 283"/>
                              <a:gd name="T47" fmla="*/ 29 h 288"/>
                              <a:gd name="T48" fmla="*/ 0 w 283"/>
                              <a:gd name="T49" fmla="*/ 34 h 288"/>
                              <a:gd name="T50" fmla="*/ 5 w 283"/>
                              <a:gd name="T51" fmla="*/ 43 h 288"/>
                              <a:gd name="T52" fmla="*/ 120 w 283"/>
                              <a:gd name="T53" fmla="*/ 274 h 288"/>
                              <a:gd name="T54" fmla="*/ 125 w 283"/>
                              <a:gd name="T55" fmla="*/ 283 h 288"/>
                              <a:gd name="T56" fmla="*/ 130 w 283"/>
                              <a:gd name="T57" fmla="*/ 283 h 288"/>
                              <a:gd name="T58" fmla="*/ 139 w 283"/>
                              <a:gd name="T59" fmla="*/ 288 h 288"/>
                              <a:gd name="T60" fmla="*/ 144 w 283"/>
                              <a:gd name="T61" fmla="*/ 288 h 288"/>
                              <a:gd name="T62" fmla="*/ 154 w 283"/>
                              <a:gd name="T63" fmla="*/ 288 h 288"/>
                              <a:gd name="T64" fmla="*/ 159 w 283"/>
                              <a:gd name="T65" fmla="*/ 283 h 288"/>
                              <a:gd name="T66" fmla="*/ 168 w 283"/>
                              <a:gd name="T67" fmla="*/ 279 h 288"/>
                              <a:gd name="T68" fmla="*/ 168 w 283"/>
                              <a:gd name="T69" fmla="*/ 274 h 288"/>
                              <a:gd name="T70" fmla="*/ 279 w 283"/>
                              <a:gd name="T71" fmla="*/ 43 h 288"/>
                              <a:gd name="T72" fmla="*/ 283 w 283"/>
                              <a:gd name="T73" fmla="*/ 34 h 288"/>
                              <a:gd name="T74" fmla="*/ 283 w 283"/>
                              <a:gd name="T75" fmla="*/ 29 h 288"/>
                              <a:gd name="T76" fmla="*/ 283 w 283"/>
                              <a:gd name="T77" fmla="*/ 19 h 288"/>
                              <a:gd name="T78" fmla="*/ 279 w 283"/>
                              <a:gd name="T79" fmla="*/ 15 h 288"/>
                              <a:gd name="T80" fmla="*/ 274 w 283"/>
                              <a:gd name="T81" fmla="*/ 10 h 288"/>
                              <a:gd name="T82" fmla="*/ 269 w 283"/>
                              <a:gd name="T83" fmla="*/ 5 h 288"/>
                              <a:gd name="T84" fmla="*/ 259 w 283"/>
                              <a:gd name="T85" fmla="*/ 0 h 288"/>
                              <a:gd name="T86" fmla="*/ 255 w 283"/>
                              <a:gd name="T87" fmla="*/ 0 h 288"/>
                              <a:gd name="T88" fmla="*/ 245 w 283"/>
                              <a:gd name="T89" fmla="*/ 0 h 288"/>
                              <a:gd name="T90" fmla="*/ 240 w 283"/>
                              <a:gd name="T91" fmla="*/ 5 h 288"/>
                              <a:gd name="T92" fmla="*/ 235 w 283"/>
                              <a:gd name="T93" fmla="*/ 10 h 288"/>
                              <a:gd name="T94" fmla="*/ 274 w 283"/>
                              <a:gd name="T95" fmla="*/ 48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83" h="288">
                                <a:moveTo>
                                  <a:pt x="274" y="48"/>
                                </a:moveTo>
                                <a:lnTo>
                                  <a:pt x="231" y="15"/>
                                </a:lnTo>
                                <a:lnTo>
                                  <a:pt x="120" y="245"/>
                                </a:lnTo>
                                <a:lnTo>
                                  <a:pt x="168" y="245"/>
                                </a:lnTo>
                                <a:lnTo>
                                  <a:pt x="53" y="15"/>
                                </a:lnTo>
                                <a:lnTo>
                                  <a:pt x="10" y="48"/>
                                </a:lnTo>
                                <a:lnTo>
                                  <a:pt x="125" y="163"/>
                                </a:lnTo>
                                <a:lnTo>
                                  <a:pt x="135" y="173"/>
                                </a:lnTo>
                                <a:lnTo>
                                  <a:pt x="154" y="173"/>
                                </a:lnTo>
                                <a:lnTo>
                                  <a:pt x="163" y="163"/>
                                </a:lnTo>
                                <a:lnTo>
                                  <a:pt x="274" y="48"/>
                                </a:lnTo>
                                <a:lnTo>
                                  <a:pt x="235" y="10"/>
                                </a:lnTo>
                                <a:lnTo>
                                  <a:pt x="125" y="125"/>
                                </a:lnTo>
                                <a:lnTo>
                                  <a:pt x="163" y="125"/>
                                </a:lnTo>
                                <a:lnTo>
                                  <a:pt x="48" y="10"/>
                                </a:lnTo>
                                <a:lnTo>
                                  <a:pt x="43" y="5"/>
                                </a:lnTo>
                                <a:lnTo>
                                  <a:pt x="39" y="0"/>
                                </a:lnTo>
                                <a:lnTo>
                                  <a:pt x="29" y="0"/>
                                </a:lnTo>
                                <a:lnTo>
                                  <a:pt x="24" y="0"/>
                                </a:lnTo>
                                <a:lnTo>
                                  <a:pt x="15" y="5"/>
                                </a:lnTo>
                                <a:lnTo>
                                  <a:pt x="10" y="10"/>
                                </a:lnTo>
                                <a:lnTo>
                                  <a:pt x="5" y="15"/>
                                </a:lnTo>
                                <a:lnTo>
                                  <a:pt x="0" y="19"/>
                                </a:lnTo>
                                <a:lnTo>
                                  <a:pt x="0" y="29"/>
                                </a:lnTo>
                                <a:lnTo>
                                  <a:pt x="0" y="34"/>
                                </a:lnTo>
                                <a:lnTo>
                                  <a:pt x="5" y="43"/>
                                </a:lnTo>
                                <a:lnTo>
                                  <a:pt x="120" y="274"/>
                                </a:lnTo>
                                <a:lnTo>
                                  <a:pt x="125" y="283"/>
                                </a:lnTo>
                                <a:lnTo>
                                  <a:pt x="130" y="283"/>
                                </a:lnTo>
                                <a:lnTo>
                                  <a:pt x="139" y="288"/>
                                </a:lnTo>
                                <a:lnTo>
                                  <a:pt x="144" y="288"/>
                                </a:lnTo>
                                <a:lnTo>
                                  <a:pt x="154" y="288"/>
                                </a:lnTo>
                                <a:lnTo>
                                  <a:pt x="159" y="283"/>
                                </a:lnTo>
                                <a:lnTo>
                                  <a:pt x="168" y="279"/>
                                </a:lnTo>
                                <a:lnTo>
                                  <a:pt x="168" y="274"/>
                                </a:lnTo>
                                <a:lnTo>
                                  <a:pt x="279" y="43"/>
                                </a:lnTo>
                                <a:lnTo>
                                  <a:pt x="283" y="34"/>
                                </a:lnTo>
                                <a:lnTo>
                                  <a:pt x="283" y="29"/>
                                </a:lnTo>
                                <a:lnTo>
                                  <a:pt x="283" y="19"/>
                                </a:lnTo>
                                <a:lnTo>
                                  <a:pt x="279" y="15"/>
                                </a:lnTo>
                                <a:lnTo>
                                  <a:pt x="274" y="10"/>
                                </a:lnTo>
                                <a:lnTo>
                                  <a:pt x="269" y="5"/>
                                </a:lnTo>
                                <a:lnTo>
                                  <a:pt x="259" y="0"/>
                                </a:lnTo>
                                <a:lnTo>
                                  <a:pt x="255" y="0"/>
                                </a:lnTo>
                                <a:lnTo>
                                  <a:pt x="245" y="0"/>
                                </a:lnTo>
                                <a:lnTo>
                                  <a:pt x="240" y="5"/>
                                </a:lnTo>
                                <a:lnTo>
                                  <a:pt x="235" y="10"/>
                                </a:lnTo>
                                <a:lnTo>
                                  <a:pt x="274"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2" name="Rectangle 3031"/>
                        <wps:cNvSpPr>
                          <a:spLocks noChangeArrowheads="1"/>
                        </wps:cNvSpPr>
                        <wps:spPr bwMode="auto">
                          <a:xfrm>
                            <a:off x="3443477" y="27458"/>
                            <a:ext cx="27453" cy="3044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3" name="Freeform 3032"/>
                        <wps:cNvSpPr>
                          <a:spLocks/>
                        </wps:cNvSpPr>
                        <wps:spPr bwMode="auto">
                          <a:xfrm>
                            <a:off x="3420757" y="304406"/>
                            <a:ext cx="72893" cy="18463"/>
                          </a:xfrm>
                          <a:custGeom>
                            <a:avLst/>
                            <a:gdLst>
                              <a:gd name="T0" fmla="*/ 154 w 154"/>
                              <a:gd name="T1" fmla="*/ 0 h 39"/>
                              <a:gd name="T2" fmla="*/ 0 w 154"/>
                              <a:gd name="T3" fmla="*/ 0 h 39"/>
                              <a:gd name="T4" fmla="*/ 77 w 154"/>
                              <a:gd name="T5" fmla="*/ 39 h 39"/>
                              <a:gd name="T6" fmla="*/ 154 w 154"/>
                              <a:gd name="T7" fmla="*/ 0 h 39"/>
                            </a:gdLst>
                            <a:ahLst/>
                            <a:cxnLst>
                              <a:cxn ang="0">
                                <a:pos x="T0" y="T1"/>
                              </a:cxn>
                              <a:cxn ang="0">
                                <a:pos x="T2" y="T3"/>
                              </a:cxn>
                              <a:cxn ang="0">
                                <a:pos x="T4" y="T5"/>
                              </a:cxn>
                              <a:cxn ang="0">
                                <a:pos x="T6" y="T7"/>
                              </a:cxn>
                            </a:cxnLst>
                            <a:rect l="0" t="0" r="r" b="b"/>
                            <a:pathLst>
                              <a:path w="154" h="39">
                                <a:moveTo>
                                  <a:pt x="154" y="0"/>
                                </a:moveTo>
                                <a:lnTo>
                                  <a:pt x="0" y="0"/>
                                </a:lnTo>
                                <a:lnTo>
                                  <a:pt x="77" y="39"/>
                                </a:lnTo>
                                <a:lnTo>
                                  <a:pt x="1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4" name="Freeform 3033"/>
                        <wps:cNvSpPr>
                          <a:spLocks/>
                        </wps:cNvSpPr>
                        <wps:spPr bwMode="auto">
                          <a:xfrm>
                            <a:off x="3402770" y="267953"/>
                            <a:ext cx="108866" cy="106992"/>
                          </a:xfrm>
                          <a:custGeom>
                            <a:avLst/>
                            <a:gdLst>
                              <a:gd name="T0" fmla="*/ 230 w 230"/>
                              <a:gd name="T1" fmla="*/ 0 h 226"/>
                              <a:gd name="T2" fmla="*/ 115 w 230"/>
                              <a:gd name="T3" fmla="*/ 226 h 226"/>
                              <a:gd name="T4" fmla="*/ 0 w 230"/>
                              <a:gd name="T5" fmla="*/ 0 h 226"/>
                              <a:gd name="T6" fmla="*/ 115 w 230"/>
                              <a:gd name="T7" fmla="*/ 116 h 226"/>
                              <a:gd name="T8" fmla="*/ 230 w 230"/>
                              <a:gd name="T9" fmla="*/ 0 h 226"/>
                            </a:gdLst>
                            <a:ahLst/>
                            <a:cxnLst>
                              <a:cxn ang="0">
                                <a:pos x="T0" y="T1"/>
                              </a:cxn>
                              <a:cxn ang="0">
                                <a:pos x="T2" y="T3"/>
                              </a:cxn>
                              <a:cxn ang="0">
                                <a:pos x="T4" y="T5"/>
                              </a:cxn>
                              <a:cxn ang="0">
                                <a:pos x="T6" y="T7"/>
                              </a:cxn>
                              <a:cxn ang="0">
                                <a:pos x="T8" y="T9"/>
                              </a:cxn>
                            </a:cxnLst>
                            <a:rect l="0" t="0" r="r" b="b"/>
                            <a:pathLst>
                              <a:path w="230" h="226">
                                <a:moveTo>
                                  <a:pt x="230" y="0"/>
                                </a:moveTo>
                                <a:lnTo>
                                  <a:pt x="115" y="226"/>
                                </a:lnTo>
                                <a:lnTo>
                                  <a:pt x="0" y="0"/>
                                </a:lnTo>
                                <a:lnTo>
                                  <a:pt x="115" y="116"/>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5" name="Freeform 3034"/>
                        <wps:cNvSpPr>
                          <a:spLocks/>
                        </wps:cNvSpPr>
                        <wps:spPr bwMode="auto">
                          <a:xfrm>
                            <a:off x="3389044" y="254697"/>
                            <a:ext cx="136319" cy="133976"/>
                          </a:xfrm>
                          <a:custGeom>
                            <a:avLst/>
                            <a:gdLst>
                              <a:gd name="T0" fmla="*/ 279 w 288"/>
                              <a:gd name="T1" fmla="*/ 48 h 283"/>
                              <a:gd name="T2" fmla="*/ 235 w 288"/>
                              <a:gd name="T3" fmla="*/ 14 h 283"/>
                              <a:gd name="T4" fmla="*/ 120 w 288"/>
                              <a:gd name="T5" fmla="*/ 240 h 283"/>
                              <a:gd name="T6" fmla="*/ 168 w 288"/>
                              <a:gd name="T7" fmla="*/ 240 h 283"/>
                              <a:gd name="T8" fmla="*/ 53 w 288"/>
                              <a:gd name="T9" fmla="*/ 14 h 283"/>
                              <a:gd name="T10" fmla="*/ 10 w 288"/>
                              <a:gd name="T11" fmla="*/ 48 h 283"/>
                              <a:gd name="T12" fmla="*/ 125 w 288"/>
                              <a:gd name="T13" fmla="*/ 163 h 283"/>
                              <a:gd name="T14" fmla="*/ 135 w 288"/>
                              <a:gd name="T15" fmla="*/ 172 h 283"/>
                              <a:gd name="T16" fmla="*/ 154 w 288"/>
                              <a:gd name="T17" fmla="*/ 172 h 283"/>
                              <a:gd name="T18" fmla="*/ 163 w 288"/>
                              <a:gd name="T19" fmla="*/ 163 h 283"/>
                              <a:gd name="T20" fmla="*/ 279 w 288"/>
                              <a:gd name="T21" fmla="*/ 48 h 283"/>
                              <a:gd name="T22" fmla="*/ 240 w 288"/>
                              <a:gd name="T23" fmla="*/ 9 h 283"/>
                              <a:gd name="T24" fmla="*/ 125 w 288"/>
                              <a:gd name="T25" fmla="*/ 124 h 283"/>
                              <a:gd name="T26" fmla="*/ 163 w 288"/>
                              <a:gd name="T27" fmla="*/ 124 h 283"/>
                              <a:gd name="T28" fmla="*/ 48 w 288"/>
                              <a:gd name="T29" fmla="*/ 9 h 283"/>
                              <a:gd name="T30" fmla="*/ 43 w 288"/>
                              <a:gd name="T31" fmla="*/ 4 h 283"/>
                              <a:gd name="T32" fmla="*/ 39 w 288"/>
                              <a:gd name="T33" fmla="*/ 0 h 283"/>
                              <a:gd name="T34" fmla="*/ 29 w 288"/>
                              <a:gd name="T35" fmla="*/ 0 h 283"/>
                              <a:gd name="T36" fmla="*/ 24 w 288"/>
                              <a:gd name="T37" fmla="*/ 0 h 283"/>
                              <a:gd name="T38" fmla="*/ 15 w 288"/>
                              <a:gd name="T39" fmla="*/ 4 h 283"/>
                              <a:gd name="T40" fmla="*/ 10 w 288"/>
                              <a:gd name="T41" fmla="*/ 9 h 283"/>
                              <a:gd name="T42" fmla="*/ 5 w 288"/>
                              <a:gd name="T43" fmla="*/ 14 h 283"/>
                              <a:gd name="T44" fmla="*/ 0 w 288"/>
                              <a:gd name="T45" fmla="*/ 19 h 283"/>
                              <a:gd name="T46" fmla="*/ 0 w 288"/>
                              <a:gd name="T47" fmla="*/ 28 h 283"/>
                              <a:gd name="T48" fmla="*/ 0 w 288"/>
                              <a:gd name="T49" fmla="*/ 33 h 283"/>
                              <a:gd name="T50" fmla="*/ 5 w 288"/>
                              <a:gd name="T51" fmla="*/ 43 h 283"/>
                              <a:gd name="T52" fmla="*/ 120 w 288"/>
                              <a:gd name="T53" fmla="*/ 268 h 283"/>
                              <a:gd name="T54" fmla="*/ 125 w 288"/>
                              <a:gd name="T55" fmla="*/ 273 h 283"/>
                              <a:gd name="T56" fmla="*/ 130 w 288"/>
                              <a:gd name="T57" fmla="*/ 278 h 283"/>
                              <a:gd name="T58" fmla="*/ 139 w 288"/>
                              <a:gd name="T59" fmla="*/ 283 h 283"/>
                              <a:gd name="T60" fmla="*/ 144 w 288"/>
                              <a:gd name="T61" fmla="*/ 283 h 283"/>
                              <a:gd name="T62" fmla="*/ 154 w 288"/>
                              <a:gd name="T63" fmla="*/ 283 h 283"/>
                              <a:gd name="T64" fmla="*/ 159 w 288"/>
                              <a:gd name="T65" fmla="*/ 278 h 283"/>
                              <a:gd name="T66" fmla="*/ 163 w 288"/>
                              <a:gd name="T67" fmla="*/ 273 h 283"/>
                              <a:gd name="T68" fmla="*/ 168 w 288"/>
                              <a:gd name="T69" fmla="*/ 268 h 283"/>
                              <a:gd name="T70" fmla="*/ 283 w 288"/>
                              <a:gd name="T71" fmla="*/ 43 h 283"/>
                              <a:gd name="T72" fmla="*/ 288 w 288"/>
                              <a:gd name="T73" fmla="*/ 38 h 283"/>
                              <a:gd name="T74" fmla="*/ 288 w 288"/>
                              <a:gd name="T75" fmla="*/ 28 h 283"/>
                              <a:gd name="T76" fmla="*/ 288 w 288"/>
                              <a:gd name="T77" fmla="*/ 19 h 283"/>
                              <a:gd name="T78" fmla="*/ 283 w 288"/>
                              <a:gd name="T79" fmla="*/ 14 h 283"/>
                              <a:gd name="T80" fmla="*/ 279 w 288"/>
                              <a:gd name="T81" fmla="*/ 9 h 283"/>
                              <a:gd name="T82" fmla="*/ 274 w 288"/>
                              <a:gd name="T83" fmla="*/ 4 h 283"/>
                              <a:gd name="T84" fmla="*/ 269 w 288"/>
                              <a:gd name="T85" fmla="*/ 0 h 283"/>
                              <a:gd name="T86" fmla="*/ 259 w 288"/>
                              <a:gd name="T87" fmla="*/ 0 h 283"/>
                              <a:gd name="T88" fmla="*/ 250 w 288"/>
                              <a:gd name="T89" fmla="*/ 0 h 283"/>
                              <a:gd name="T90" fmla="*/ 245 w 288"/>
                              <a:gd name="T91" fmla="*/ 4 h 283"/>
                              <a:gd name="T92" fmla="*/ 240 w 288"/>
                              <a:gd name="T93" fmla="*/ 9 h 283"/>
                              <a:gd name="T94" fmla="*/ 279 w 288"/>
                              <a:gd name="T95" fmla="*/ 48 h 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88" h="283">
                                <a:moveTo>
                                  <a:pt x="279" y="48"/>
                                </a:moveTo>
                                <a:lnTo>
                                  <a:pt x="235" y="14"/>
                                </a:lnTo>
                                <a:lnTo>
                                  <a:pt x="120" y="240"/>
                                </a:lnTo>
                                <a:lnTo>
                                  <a:pt x="168" y="240"/>
                                </a:lnTo>
                                <a:lnTo>
                                  <a:pt x="53" y="14"/>
                                </a:lnTo>
                                <a:lnTo>
                                  <a:pt x="10" y="48"/>
                                </a:lnTo>
                                <a:lnTo>
                                  <a:pt x="125" y="163"/>
                                </a:lnTo>
                                <a:lnTo>
                                  <a:pt x="135" y="172"/>
                                </a:lnTo>
                                <a:lnTo>
                                  <a:pt x="154" y="172"/>
                                </a:lnTo>
                                <a:lnTo>
                                  <a:pt x="163" y="163"/>
                                </a:lnTo>
                                <a:lnTo>
                                  <a:pt x="279" y="48"/>
                                </a:lnTo>
                                <a:lnTo>
                                  <a:pt x="240" y="9"/>
                                </a:lnTo>
                                <a:lnTo>
                                  <a:pt x="125" y="124"/>
                                </a:lnTo>
                                <a:lnTo>
                                  <a:pt x="163" y="124"/>
                                </a:lnTo>
                                <a:lnTo>
                                  <a:pt x="48" y="9"/>
                                </a:lnTo>
                                <a:lnTo>
                                  <a:pt x="43" y="4"/>
                                </a:lnTo>
                                <a:lnTo>
                                  <a:pt x="39" y="0"/>
                                </a:lnTo>
                                <a:lnTo>
                                  <a:pt x="29" y="0"/>
                                </a:lnTo>
                                <a:lnTo>
                                  <a:pt x="24" y="0"/>
                                </a:lnTo>
                                <a:lnTo>
                                  <a:pt x="15" y="4"/>
                                </a:lnTo>
                                <a:lnTo>
                                  <a:pt x="10" y="9"/>
                                </a:lnTo>
                                <a:lnTo>
                                  <a:pt x="5" y="14"/>
                                </a:lnTo>
                                <a:lnTo>
                                  <a:pt x="0" y="19"/>
                                </a:lnTo>
                                <a:lnTo>
                                  <a:pt x="0" y="28"/>
                                </a:lnTo>
                                <a:lnTo>
                                  <a:pt x="0" y="33"/>
                                </a:lnTo>
                                <a:lnTo>
                                  <a:pt x="5" y="43"/>
                                </a:lnTo>
                                <a:lnTo>
                                  <a:pt x="120" y="268"/>
                                </a:lnTo>
                                <a:lnTo>
                                  <a:pt x="125" y="273"/>
                                </a:lnTo>
                                <a:lnTo>
                                  <a:pt x="130" y="278"/>
                                </a:lnTo>
                                <a:lnTo>
                                  <a:pt x="139" y="283"/>
                                </a:lnTo>
                                <a:lnTo>
                                  <a:pt x="144" y="283"/>
                                </a:lnTo>
                                <a:lnTo>
                                  <a:pt x="154" y="283"/>
                                </a:lnTo>
                                <a:lnTo>
                                  <a:pt x="159" y="278"/>
                                </a:lnTo>
                                <a:lnTo>
                                  <a:pt x="163" y="273"/>
                                </a:lnTo>
                                <a:lnTo>
                                  <a:pt x="168" y="268"/>
                                </a:lnTo>
                                <a:lnTo>
                                  <a:pt x="283" y="43"/>
                                </a:lnTo>
                                <a:lnTo>
                                  <a:pt x="288" y="38"/>
                                </a:lnTo>
                                <a:lnTo>
                                  <a:pt x="288" y="28"/>
                                </a:lnTo>
                                <a:lnTo>
                                  <a:pt x="288" y="19"/>
                                </a:lnTo>
                                <a:lnTo>
                                  <a:pt x="283" y="14"/>
                                </a:lnTo>
                                <a:lnTo>
                                  <a:pt x="279" y="9"/>
                                </a:lnTo>
                                <a:lnTo>
                                  <a:pt x="274" y="4"/>
                                </a:lnTo>
                                <a:lnTo>
                                  <a:pt x="269" y="0"/>
                                </a:lnTo>
                                <a:lnTo>
                                  <a:pt x="259" y="0"/>
                                </a:lnTo>
                                <a:lnTo>
                                  <a:pt x="250" y="0"/>
                                </a:lnTo>
                                <a:lnTo>
                                  <a:pt x="245" y="4"/>
                                </a:lnTo>
                                <a:lnTo>
                                  <a:pt x="240" y="9"/>
                                </a:lnTo>
                                <a:lnTo>
                                  <a:pt x="279"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6" name="Rectangle 3035"/>
                        <wps:cNvSpPr>
                          <a:spLocks noChangeArrowheads="1"/>
                        </wps:cNvSpPr>
                        <wps:spPr bwMode="auto">
                          <a:xfrm>
                            <a:off x="2939853" y="2367"/>
                            <a:ext cx="504570" cy="130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AA638C" w:rsidRDefault="00250735" w:rsidP="00250735">
                              <w:pPr>
                                <w:rPr>
                                  <w:sz w:val="16"/>
                                </w:rPr>
                              </w:pPr>
                              <w:r w:rsidRPr="00AA638C">
                                <w:rPr>
                                  <w:rFonts w:ascii="ISOCPEUR" w:hAnsi="ISOCPEUR" w:cs="ISOCPEUR"/>
                                  <w:color w:val="000000"/>
                                  <w:sz w:val="18"/>
                                  <w:szCs w:val="24"/>
                                  <w:lang w:val="en-US"/>
                                </w:rPr>
                                <w:t>Fixation</w:t>
                              </w:r>
                            </w:p>
                          </w:txbxContent>
                        </wps:txbx>
                        <wps:bodyPr rot="0" vert="horz" wrap="square" lIns="0" tIns="0" rIns="0" bIns="0" anchor="t" anchorCtr="0" upright="1">
                          <a:noAutofit/>
                        </wps:bodyPr>
                      </wps:wsp>
                    </wpc:wpc>
                  </a:graphicData>
                </a:graphic>
              </wp:inline>
            </w:drawing>
          </mc:Choice>
          <mc:Fallback>
            <w:pict>
              <v:group id="Zone de dessin 3097" o:spid="_x0000_s2925" editas="canvas" style="width:308pt;height:125.25pt;mso-position-horizontal-relative:char;mso-position-vertical-relative:line" coordsize="39116,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">
                <v:shape id="_x0000_s2926" type="#_x0000_t75" style="position:absolute;width:39116;height:15906;visibility:visible;mso-wrap-style:square">
                  <v:fill o:detectmouseclick="t"/>
                  <v:path o:connecttype="none"/>
                </v:shape>
                <v:group id="Group 1907" o:spid="_x0000_s2927" style="position:absolute;left:4359;top:5273;width:2139;height:8134" coordorigin="921,1114" coordsize="452,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zWa8cAAADdAAAADwAAAGRycy9kb3ducmV2LnhtbESPQWvCQBCF74X+h2UK&#10;3uomLUqbuoqIFQ9SaCyItyE7JsHsbMiuSfz3nUOhtxnem/e+WaxG16ieulB7NpBOE1DEhbc1lwZ+&#10;jp/Pb6BCRLbYeCYDdwqwWj4+LDCzfuBv6vNYKgnhkKGBKsY20zoUFTkMU98Si3bxncMoa1dq2+Eg&#10;4a7RL0ky1w5rloYKW9pUVFzzmzOwG3BYv6bb/nC9bO7n4+zrdEjJmMnTuP4AFWmM/+a/670V/Pe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MzWa8cAAADd&#10;AAAADwAAAAAAAAAAAAAAAACqAgAAZHJzL2Rvd25yZXYueG1sUEsFBgAAAAAEAAQA+gAAAJ4DAAAA&#10;AA==&#10;">
                  <v:shape id="Freeform 1908" o:spid="_x0000_s2928" style="position:absolute;left:921;top:1171;width:72;height:139;visibility:visible;mso-wrap-style:square;v-text-anchor:top" coordsize="7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0mBsMA&#10;AADdAAAADwAAAGRycy9kb3ducmV2LnhtbERPS27CMBDdV+odrEFiVxxYoBJwEOpHsGgXTTjA1J7E&#10;EfE4ig0ETl9XqtTdPL3vbLaj68SFhtB6VjCfZSCItTctNwqO1fvTM4gQkQ12nknBjQJsi8eHDebG&#10;X/mLLmVsRArhkKMCG2OfSxm0JYdh5nvixNV+cBgTHBppBrymcNfJRZYtpcOWU4PFnl4s6VN5dgrc&#10;t/2stX772C1Or2e/b+8V3SqlppNxtwYRaYz/4j/3waT5q+UKfr9JJ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0mBsMAAADdAAAADwAAAAAAAAAAAAAAAACYAgAAZHJzL2Rv&#10;d25yZXYueG1sUEsFBgAAAAAEAAQA9QAAAIgDAAAAAA==&#10;" path="m,120r,10l10,139r10,l29,130,72,19r,-9l63,,53,,44,10,,120xe" fillcolor="black" stroked="f">
                    <v:path arrowok="t" o:connecttype="custom" o:connectlocs="0,120;0,130;10,139;20,139;29,130;72,19;72,10;63,0;53,0;44,10;0,120" o:connectangles="0,0,0,0,0,0,0,0,0,0,0"/>
                  </v:shape>
                  <v:shape id="Freeform 1909" o:spid="_x0000_s2929" style="position:absolute;left:1305;top:1171;width:68;height:139;visibility:visible;mso-wrap-style:square;v-text-anchor:top" coordsize="6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o4scA&#10;AADdAAAADwAAAGRycy9kb3ducmV2LnhtbESPQWvCQBCF7wX/wzJCb3Wj0Fajq0ihUIgFm3rwOGTH&#10;ZDU7G7Jbjf++cyj0NsN78943q83gW3WlPrrABqaTDBRxFazj2sDh+/1pDiomZIttYDJwpwib9ehh&#10;hbkNN/6ia5lqJSEcczTQpNTlWseqIY9xEjpi0U6h95hk7Wtte7xJuG/1LMtetEfH0tBgR28NVZfy&#10;xxs4F8W83Geu6D5nR6f9cXffP++MeRwP2yWoREP6N/9df1jBX7wK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XKOLHAAAA3QAAAA8AAAAAAAAAAAAAAAAAmAIAAGRy&#10;cy9kb3ducmV2LnhtbFBLBQYAAAAABAAEAPUAAACMAwAAAAA=&#10;" path="m39,130r9,9l58,139r10,-9l68,120,29,10,20,,10,,,10r,9l39,130xe" fillcolor="black" stroked="f">
                    <v:path arrowok="t" o:connecttype="custom" o:connectlocs="39,130;48,139;58,139;68,130;68,120;29,10;20,0;10,0;0,10;0,19;39,130" o:connectangles="0,0,0,0,0,0,0,0,0,0,0"/>
                  </v:shape>
                  <v:shape id="Freeform 1910" o:spid="_x0000_s2930" style="position:absolute;left:965;top:1171;width:369;height:29;visibility:visible;mso-wrap-style:square;v-text-anchor:top" coordsize="36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1vOMUA&#10;AADdAAAADwAAAGRycy9kb3ducmV2LnhtbERPS2vCQBC+F/wPywje6sYUfKSuotJSC16MUvA2ZKdJ&#10;anY2ZFcT/71bELzNx/ec+bIzlbhS40rLCkbDCARxZnXJuYLj4fN1CsJ5ZI2VZVJwIwfLRe9ljom2&#10;Le/pmvpchBB2CSoovK8TKV1WkEE3tDVx4H5tY9AH2ORSN9iGcFPJOIrG0mDJoaHAmjYFZef0YhT8&#10;7ar41K7fznG63sfHr/KUffx8KzXod6t3EJ46/xQ/3Fsd5s8mI/j/Jpw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W84xQAAAN0AAAAPAAAAAAAAAAAAAAAAAJgCAABkcnMv&#10;ZG93bnJldi54bWxQSwUGAAAAAAQABAD1AAAAigMAAAAA&#10;" path="m14,l9,,,10,,24r4,l9,29r355,l364,24r5,l369,10,364,5r,-5l355,,14,xe" fillcolor="black" stroked="f">
                    <v:path arrowok="t" o:connecttype="custom" o:connectlocs="14,0;9,0;0,10;0,24;4,24;9,29;364,29;364,24;369,24;369,10;364,5;364,0;355,0;14,0" o:connectangles="0,0,0,0,0,0,0,0,0,0,0,0,0,0"/>
                  </v:shape>
                  <v:shape id="Freeform 1911" o:spid="_x0000_s2931" style="position:absolute;left:965;top:1114;width:364;height:86;visibility:visible;mso-wrap-style:square;v-text-anchor:top" coordsize="36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YIMMA&#10;AADdAAAADwAAAGRycy9kb3ducmV2LnhtbERPTWvCQBC9F/oflin0VjeRom2ajRSJIt60wfOQnSZp&#10;srMhu9Hor3cLhd7m8T4nXU2mE2caXGNZQTyLQBCXVjdcKSi+Ni9vIJxH1thZJgVXcrDKHh9STLS9&#10;8IHOR1+JEMIuQQW1930ipStrMuhmticO3LcdDPoAh0rqAS8h3HRyHkULabDh0FBjT+uayvY4GgWv&#10;+Skq8MRbxDxu9/3+Z7TTTannp+nzA4Snyf+L/9w7Hea/L+fw+004QW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NYIMMAAADdAAAADwAAAAAAAAAAAAAAAACYAgAAZHJzL2Rv&#10;d25yZXYueG1sUEsFBgAAAAAEAAQA9QAAAIgDAAAAAA==&#10;" path="m340,81r5,5l355,86r9,-10l364,67r-4,-5l340,43r-4,l326,33r-5,l316,28r-4,l307,24r-5,l292,19r-4,l283,14r-10,l268,9r-4,l259,4r-19,l235,,124,r-4,4l100,4,96,9r-5,l86,14r-10,l72,19r-5,l57,24r-5,l48,28r-5,l38,33r-5,l24,43r-5,l,62,,72,4,62,,67r,9l9,86r10,l24,81r4,-9l33,72,43,62r5,l52,57r5,l62,52r5,l76,48r5,l86,43r10,l100,38r5,l110,33r19,l134,28r48,l225,28r5,5l249,33r5,5l259,38r5,5l273,43r5,5l283,48r9,4l297,52r5,5l307,57r5,5l316,62r10,10l331,72r9,9xe" fillcolor="black" stroked="f">
                    <v:path arrowok="t" o:connecttype="custom" o:connectlocs="345,86;364,76;360,62;336,43;321,33;312,28;302,24;288,19;273,14;264,9;240,4;124,0;100,4;91,9;76,14;67,19;52,24;43,28;33,33;19,43;0,72;0,67;9,86;24,81;33,72;48,62;57,57;67,52;81,48;96,43;105,38;129,33;182,28;230,33;254,38;264,43;278,48;292,52;302,57;312,62;326,72;340,81" o:connectangles="0,0,0,0,0,0,0,0,0,0,0,0,0,0,0,0,0,0,0,0,0,0,0,0,0,0,0,0,0,0,0,0,0,0,0,0,0,0,0,0,0,0"/>
                  </v:shape>
                  <v:shape id="Freeform 1912" o:spid="_x0000_s2932" style="position:absolute;left:921;top:2525;width:447;height:105;visibility:visible;mso-wrap-style:square;v-text-anchor:top" coordsize="447,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VFsMA&#10;AADdAAAADwAAAGRycy9kb3ducmV2LnhtbERP24rCMBB9X/Afwgi+LGuqgu5Wo4g3hAXBC/s8NGNb&#10;bSa1iVr/3ggLvs3hXGc0qU0hblS53LKCTjsCQZxYnXOq4LBffn2DcB5ZY2GZFDzIwWTc+BhhrO2d&#10;t3Tb+VSEEHYxKsi8L2MpXZKRQde2JXHgjrYy6AOsUqkrvIdwU8huFPWlwZxDQ4YlzTJKzrurUbD/&#10;nX/+9Qd2cdps0B7nZnVYXrpKtZr1dAjCU+3f4n/3Wof5P4MevL4JJ8jx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lVFsMAAADdAAAADwAAAAAAAAAAAAAAAACYAgAAZHJzL2Rv&#10;d25yZXYueG1sUEsFBgAAAAAEAAQA9QAAAIgDAAAAAA==&#10;" path="m24,9l20,5,10,5,,14,,24r5,5l15,33r9,10l34,48r10,9l48,57,58,67r10,l77,77r5,l87,81r9,l101,86r5,l116,91r9,l130,96r14,l154,101r48,l212,105r14,-4l269,101r5,-5l288,96r10,-5l303,91r9,-5l317,86r10,-5l332,81r9,-4l346,77r5,-5l360,72,370,62r10,l389,53r10,-5l404,48r9,-10l423,33r5,-4l432,29r10,-5l447,19r,-10l437,r-9,l423,5,432,,418,,404,14r-10,5l389,19r-9,10l370,33r-5,l351,43r-10,l336,48r-4,l322,53r-5,l308,57r-5,l293,62r-5,l279,67r-15,l260,72r-44,l207,81r14,-4l212,72r-48,l154,67r-14,l135,62r-10,l116,57r-5,l106,53r-10,l92,48r-5,l77,38r-9,l58,29r-5,l44,24,24,5r-9,l24,9xe" fillcolor="black" stroked="f">
                    <v:path arrowok="t" o:connecttype="custom" o:connectlocs="20,5;0,14;5,29;24,43;44,57;58,67;77,77;87,81;101,86;116,91;130,96;154,101;212,105;269,101;288,96;303,91;317,86;332,81;346,77;360,72;380,62;399,48;413,38;428,29;442,24;447,9;428,0;432,0;404,14;389,19;370,33;351,43;336,48;322,53;308,57;293,62;279,67;260,72;207,81;212,72;154,67;135,62;116,57;106,53;92,48;77,38;58,29;44,24;15,5" o:connectangles="0,0,0,0,0,0,0,0,0,0,0,0,0,0,0,0,0,0,0,0,0,0,0,0,0,0,0,0,0,0,0,0,0,0,0,0,0,0,0,0,0,0,0,0,0,0,0,0,0"/>
                  </v:shape>
                  <v:shape id="Freeform 1913" o:spid="_x0000_s2933" style="position:absolute;left:921;top:1282;width:452;height:1262;visibility:visible;mso-wrap-style:square;v-text-anchor:top" coordsize="452,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ZgsQA&#10;AADdAAAADwAAAGRycy9kb3ducmV2LnhtbERPS2vCQBC+F/oflin0VjcWqSZmI8U+qHgyevA4Zsck&#10;mJ0N2W1M/fVdQfA2H99z0sVgGtFT52rLCsajCARxYXXNpYLd9utlBsJ5ZI2NZVLwRw4W2eNDiom2&#10;Z95Qn/tShBB2CSqovG8TKV1RkUE3si1x4I62M+gD7EqpOzyHcNPI1yh6kwZrDg0VtrSsqDjlv0bB&#10;hdefh0vR775ds1yZ+GO/icuJUs9Pw/schKfB38U3948O8+PpBK7fhB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2YLEAAAA3QAAAA8AAAAAAAAAAAAAAAAAmAIAAGRycy9k&#10;b3ducmV2LnhtbFBLBQYAAAAABAAEAPUAAACJAwAAAAA=&#10;" path="m15,l10,,,9,,1257r5,l10,1262r437,l447,1257r5,l452,9,447,4r,-4l437,,15,r,28l437,28,423,14r,1234l437,1233r-422,l29,1248,29,14,15,28,15,xe" fillcolor="black" stroked="f">
                    <v:path arrowok="t" o:connecttype="custom" o:connectlocs="15,0;10,0;0,9;0,1257;5,1257;10,1262;447,1262;447,1257;452,1257;452,9;447,4;447,0;437,0;15,0;15,28;437,28;423,14;423,1248;437,1233;15,1233;29,1248;29,14;15,28;15,0" o:connectangles="0,0,0,0,0,0,0,0,0,0,0,0,0,0,0,0,0,0,0,0,0,0,0,0"/>
                  </v:shape>
                  <v:rect id="Rectangle 1914" o:spid="_x0000_s2934" style="position:absolute;left:1147;top:28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7osUA&#10;AADdAAAADwAAAGRycy9kb3ducmV2LnhtbERPTWvCQBC9F/oflin0VjeV2mrMKlUQvBTUetDbJDsm&#10;wexs3F019te7hUJv83ifk00704gLOV9bVvDaS0AQF1bXXCrYfi9ehiB8QNbYWCYFN/IwnTw+ZJhq&#10;e+U1XTahFDGEfYoKqhDaVEpfVGTQ92xLHLmDdQZDhK6U2uE1hptG9pPkXRqsOTZU2NK8ouK4ORsF&#10;s9Fwdlq98dfPOt/TfpcfB32XKPX81H2OQQTqwr/4z73Ucf7oYwC/38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PuixQAAAN0AAAAPAAAAAAAAAAAAAAAAAJgCAABkcnMv&#10;ZG93bnJldi54bWxQSwUGAAAAAAQABAD1AAAAigMAAAAA&#10;" fillcolor="black" stroked="f"/>
                  <v:rect id="Rectangle 1915" o:spid="_x0000_s2935" style="position:absolute;left:1147;top:28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l1cUA&#10;AADdAAAADwAAAGRycy9kb3ducmV2LnhtbERPS2vCQBC+C/6HZQq96aZSX2lWUaHgRajaQ71NstMk&#10;mJ2Nu1uN/fXdQqG3+fieky0704grOV9bVvA0TEAQF1bXXCp4P74OZiB8QNbYWCYFd/KwXPR7Gaba&#10;3nhP10MoRQxhn6KCKoQ2ldIXFRn0Q9sSR+7TOoMhQldK7fAWw00jR0kykQZrjg0VtrSpqDgfvoyC&#10;9Xy2vrw98+57n5/o9JGfxyOXKPX40K1eQATqwr/4z73Vcf58OoH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mXVxQAAAN0AAAAPAAAAAAAAAAAAAAAAAJgCAABkcnMv&#10;ZG93bnJldi54bWxQSwUGAAAAAAQABAD1AAAAigMAAAAA&#10;" fillcolor="black" stroked="f"/>
                  <v:rect id="Rectangle 1916" o:spid="_x0000_s2936" style="position:absolute;left:1147;top:28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ATsUA&#10;AADdAAAADwAAAGRycy9kb3ducmV2LnhtbERPS2vCQBC+F/oflhG81Y3iM80qtVDwUlDbQ71NstMk&#10;mJ1Nd7ea+utdQehtPr7nZKvONOJEzteWFQwHCQjiwuqaSwWfH29PcxA+IGtsLJOCP/KwWj4+ZJhq&#10;e+YdnfahFDGEfYoKqhDaVEpfVGTQD2xLHLlv6wyGCF0ptcNzDDeNHCXJVBqsOTZU2NJrRcVx/2sU&#10;rBfz9c92zO+XXX6gw1d+nIxcolS/1708gwjUhX/x3b3Rcf5iN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isBOxQAAAN0AAAAPAAAAAAAAAAAAAAAAAJgCAABkcnMv&#10;ZG93bnJldi54bWxQSwUGAAAAAAQABAD1AAAAigMAAAAA&#10;" fillcolor="black" stroked="f"/>
                  <v:rect id="Rectangle 1917" o:spid="_x0000_s2937" style="position:absolute;left:1147;top:28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UPMgA&#10;AADdAAAADwAAAGRycy9kb3ducmV2LnhtbESPQW/CMAyF75P2HyJP4jbSIcagENCYhLTLJGA7jJtp&#10;TFvROF0SoOPX48Ok3Wy95/c+zxada9SZQqw9G3jqZ6CIC29rLg18fa4ex6BiQrbYeCYDvxRhMb+/&#10;m2Fu/YU3dN6mUkkIxxwNVCm1udaxqMhh7PuWWLSDDw6TrKHUNuBFwl2jB1k20g5rloYKW3qrqDhu&#10;T87AcjJe/qyH/HHd7He0+94fnwchM6b30L1OQSXq0r/57/rdCv7kRXDlGx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FVQ8yAAAAN0AAAAPAAAAAAAAAAAAAAAAAJgCAABk&#10;cnMvZG93bnJldi54bWxQSwUGAAAAAAQABAD1AAAAjQMAAAAA&#10;" fillcolor="black" stroked="f"/>
                  <v:rect id="Rectangle 1918" o:spid="_x0000_s2938" style="position:absolute;left:1147;top:28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xp8UA&#10;AADdAAAADwAAAGRycy9kb3ducmV2LnhtbERPS2sCMRC+F/ofwhS81azSVnc1ihYEL4X6OOht3Iy7&#10;i5vJmkTd9tc3QsHbfHzPGU9bU4srOV9ZVtDrJiCIc6srLhRsN4vXIQgfkDXWlknBD3mYTp6fxphp&#10;e+MVXdehEDGEfYYKyhCaTEqfl2TQd21DHLmjdQZDhK6Q2uEthpta9pPkQxqsODaU2NBnSflpfTEK&#10;5ulwfv5+46/f1WFP+93h9N53iVKdl3Y2AhGoDQ/xv3up4/x0kML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fGnxQAAAN0AAAAPAAAAAAAAAAAAAAAAAJgCAABkcnMv&#10;ZG93bnJldi54bWxQSwUGAAAAAAQABAD1AAAAigMAAAAA&#10;" fillcolor="black" stroked="f"/>
                  <v:rect id="Rectangle 1919" o:spid="_x0000_s2939" style="position:absolute;left:1147;top:28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oHcgA&#10;AADdAAAADwAAAGRycy9kb3ducmV2LnhtbESPQW/CMAyF70j7D5EncYN0CFDpCGhMmrQL0mA7jJtp&#10;vLaicbokg26/fj4gcbP1nt/7vFz3rlVnCrHxbOBhnIEiLr1tuDLw8f4yykHFhGyx9UwGfinCenU3&#10;WGJh/YV3dN6nSkkIxwIN1Cl1hdaxrMlhHPuOWLQvHxwmWUOlbcCLhLtWT7Jsrh02LA01dvRcU3na&#10;/zgDm0W++X6b8vZvdzzQ4fN4mk1CZszwvn96BJWoTzfz9frVCv4i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tigdyAAAAN0AAAAPAAAAAAAAAAAAAAAAAJgCAABk&#10;cnMvZG93bnJldi54bWxQSwUGAAAAAAQABAD1AAAAjQMAAAAA&#10;" fillcolor="black" stroked="f"/>
                  <v:rect id="Rectangle 1920" o:spid="_x0000_s2940" style="position:absolute;left:1147;top:27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hsQA&#10;AADdAAAADwAAAGRycy9kb3ducmV2LnhtbERPTWsCMRC9C/0PYQreNKvYsq5GUUHopVC1h3obN+Pu&#10;4mayJqmu/vqmIHibx/uc6bw1tbiQ85VlBYN+AoI4t7riQsH3bt1LQfiArLG2TApu5GE+e+lMMdP2&#10;yhu6bEMhYgj7DBWUITSZlD4vyaDv24Y4ckfrDIYIXSG1w2sMN7UcJsm7NFhxbCixoVVJ+Wn7axQs&#10;x+ny/DXiz/vmsKf9z+H0NnSJUt3XdjEBEagNT/HD/aHj/HE6gP9v4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6jYbEAAAA3QAAAA8AAAAAAAAAAAAAAAAAmAIAAGRycy9k&#10;b3ducmV2LnhtbFBLBQYAAAAABAAEAPUAAACJAwAAAAA=&#10;" fillcolor="black" stroked="f"/>
                  <v:rect id="Rectangle 1921" o:spid="_x0000_s2941" style="position:absolute;left:1147;top:27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T8cUA&#10;AADdAAAADwAAAGRycy9kb3ducmV2LnhtbERPS2vCQBC+F/wPywi91Y2hLTG6igpCL4X6OOhtzI5J&#10;MDsbd7ca/fXdQqG3+fieM5l1phFXcr62rGA4SEAQF1bXXCrYbVcvGQgfkDU2lknBnTzMpr2nCeba&#10;3nhN100oRQxhn6OCKoQ2l9IXFRn0A9sSR+5kncEQoSuldniL4aaRaZK8S4M1x4YKW1pWVJw330bB&#10;YpQtLl+v/PlYHw902B/Pb6lLlHrud/MxiEBd+Bf/uT90nD/KUv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BPxxQAAAN0AAAAPAAAAAAAAAAAAAAAAAJgCAABkcnMv&#10;ZG93bnJldi54bWxQSwUGAAAAAAQABAD1AAAAigMAAAAA&#10;" fillcolor="black" stroked="f"/>
                  <v:rect id="Rectangle 1922" o:spid="_x0000_s2942" style="position:absolute;left:1147;top:27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2asUA&#10;AADdAAAADwAAAGRycy9kb3ducmV2LnhtbERPTWsCMRC9F/wPYQRvNVtrZV2NogXBS6HaHvQ2bqa7&#10;i5vJmkRd++sboeBtHu9zpvPW1OJCzleWFbz0ExDEudUVFwq+v1bPKQgfkDXWlknBjTzMZ52nKWba&#10;XnlDl20oRAxhn6GCMoQmk9LnJRn0fdsQR+7HOoMhQldI7fAaw00tB0kykgYrjg0lNvReUn7cno2C&#10;5Thdnj6H/PG7Oexpvzsc3wYuUarXbRcTEIHa8BD/u9c6zh+n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ZLZqxQAAAN0AAAAPAAAAAAAAAAAAAAAAAJgCAABkcnMv&#10;ZG93bnJldi54bWxQSwUGAAAAAAQABAD1AAAAigMAAAAA&#10;" fillcolor="black" stroked="f"/>
                  <v:rect id="Rectangle 1923" o:spid="_x0000_s2943" style="position:absolute;left:1147;top:27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uHsUA&#10;AADdAAAADwAAAGRycy9kb3ducmV2LnhtbERPTWvCQBC9F/wPyxR6q5sGKzG6ihEKvRSq9lBvY3ZM&#10;gtnZuLvVtL/eLQje5vE+Z7boTSvO5HxjWcHLMAFBXFrdcKXga/v2nIHwAVlja5kU/JKHxXzwMMNc&#10;2wuv6bwJlYgh7HNUUIfQ5VL6siaDfmg74sgdrDMYInSV1A4vMdy0Mk2SsTTYcGyosaNVTeVx82MU&#10;FJOsOH2O+ONvvd/R7nt/fE1dotTTY7+cggjUh7v45n7Xcf4kG8H/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S4exQAAAN0AAAAPAAAAAAAAAAAAAAAAAJgCAABkcnMv&#10;ZG93bnJldi54bWxQSwUGAAAAAAQABAD1AAAAigMAAAAA&#10;" fillcolor="black" stroked="f"/>
                  <v:rect id="Rectangle 1924" o:spid="_x0000_s2944" style="position:absolute;left:1147;top:27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LhcQA&#10;AADdAAAADwAAAGRycy9kb3ducmV2LnhtbERPS2sCMRC+C/0PYQq9abZSy7oapRYKXgRfB72Nm3F3&#10;cTPZJqmu/vpGELzNx/ec8bQ1tTiT85VlBe+9BARxbnXFhYLt5qebgvABWWNtmRRcycN08tIZY6bt&#10;hVd0XodCxBD2GSooQ2gyKX1ekkHfsw1x5I7WGQwRukJqh5cYbmrZT5JPabDi2FBiQ98l5af1n1Ew&#10;G6az3+UHL26rw572u8Np0HeJUm+v7dcIRKA2PMUP91zH+cN0APdv4gl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i4XEAAAA3QAAAA8AAAAAAAAAAAAAAAAAmAIAAGRycy9k&#10;b3ducmV2LnhtbFBLBQYAAAAABAAEAPUAAACJAwAAAAA=&#10;" fillcolor="black" stroked="f"/>
                  <v:rect id="Rectangle 1925" o:spid="_x0000_s2945" style="position:absolute;left:1147;top:27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V8sQA&#10;AADdAAAADwAAAGRycy9kb3ducmV2LnhtbERPS2sCMRC+F/ofwhR6q9lKlXU1Si0UvAi+DnobN+Pu&#10;4mayTVJd/fVGELzNx/ec0aQ1tTiR85VlBZ+dBARxbnXFhYLN+vcjBeEDssbaMim4kIfJ+PVlhJm2&#10;Z17SaRUKEUPYZ6igDKHJpPR5SQZ9xzbEkTtYZzBE6AqpHZ5juKllN0n60mDFsaHEhn5Kyo+rf6Ng&#10;Okinf4svnl+X+x3ttvtjr+sSpd7f2u8hiEBteIof7pmO8wdpH+7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TFfLEAAAA3QAAAA8AAAAAAAAAAAAAAAAAmAIAAGRycy9k&#10;b3ducmV2LnhtbFBLBQYAAAAABAAEAPUAAACJAwAAAAA=&#10;" fillcolor="black" stroked="f"/>
                  <v:rect id="Rectangle 1926" o:spid="_x0000_s2946" style="position:absolute;left:1147;top:27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acUA&#10;AADdAAAADwAAAGRycy9kb3ducmV2LnhtbERPTWsCMRC9F/wPYQRvNVupdV2NogXBS6HaHvQ2bqa7&#10;i5vJmkRd++sboeBtHu9zpvPW1OJCzleWFbz0ExDEudUVFwq+v1bPKQgfkDXWlknBjTzMZ52nKWba&#10;XnlDl20oRAxhn6GCMoQmk9LnJRn0fdsQR+7HOoMhQldI7fAaw00tB0nyJg1WHBtKbOi9pPy4PRsF&#10;y3G6PH2+8sfv5rCn/e5wHA5colSv2y4mIAK14SH+d691nD9OR3D/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7BpxQAAAN0AAAAPAAAAAAAAAAAAAAAAAJgCAABkcnMv&#10;ZG93bnJldi54bWxQSwUGAAAAAAQABAD1AAAAigMAAAAA&#10;" fillcolor="black" stroked="f"/>
                  <v:rect id="Rectangle 1927" o:spid="_x0000_s2947" style="position:absolute;left:1147;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AkG8gA&#10;AADdAAAADwAAAGRycy9kb3ducmV2LnhtbESPQW/CMAyF70j7D5EncYN0CFDpCGhMmrQL0mA7jJtp&#10;vLaicbokg26/fj4gcbP1nt/7vFz3rlVnCrHxbOBhnIEiLr1tuDLw8f4yykHFhGyx9UwGfinCenU3&#10;WGJh/YV3dN6nSkkIxwIN1Cl1hdaxrMlhHPuOWLQvHxwmWUOlbcCLhLtWT7Jsrh02LA01dvRcU3na&#10;/zgDm0W++X6b8vZvdzzQ4fN4mk1CZszwvn96BJWoTzfz9frVCv4i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wCQbyAAAAN0AAAAPAAAAAAAAAAAAAAAAAJgCAABk&#10;cnMvZG93bnJldi54bWxQSwUGAAAAAAQABAD1AAAAjQMAAAAA&#10;" fillcolor="black" stroked="f"/>
                  <v:rect id="Rectangle 1928" o:spid="_x0000_s2948" style="position:absolute;left:1147;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BgMUA&#10;AADdAAAADwAAAGRycy9kb3ducmV2LnhtbERPS2vCQBC+F/wPywi91Y3SliS6igpCL4X6OOhtzI5J&#10;MDsbd7ca/fXdQqG3+fieM5l1phFXcr62rGA4SEAQF1bXXCrYbVcvKQgfkDU2lknBnTzMpr2nCeba&#10;3nhN100oRQxhn6OCKoQ2l9IXFRn0A9sSR+5kncEQoSuldniL4aaRoyR5lwZrjg0VtrSsqDhvvo2C&#10;RZYuLl+v/PlYHw902B/PbyOXKPXc7+ZjEIG68C/+c3/oOD9LM/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IGAxQAAAN0AAAAPAAAAAAAAAAAAAAAAAJgCAABkcnMv&#10;ZG93bnJldi54bWxQSwUGAAAAAAQABAD1AAAAigMAAAAA&#10;" fillcolor="black" stroked="f"/>
                  <v:rect id="Rectangle 1929" o:spid="_x0000_s2949" style="position:absolute;left:1147;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MgA&#10;AADdAAAADwAAAGRycy9kb3ducmV2LnhtbESPQW/CMAyF70j7D5EncYN0CBDtCGhMmrQL0mA7jJtp&#10;vLaicbokg26/fj4gcbP1nt/7vFz3rlVnCrHxbOBhnIEiLr1tuDLw8f4yWoCKCdli65kM/FKE9epu&#10;sMTC+gvv6LxPlZIQjgUaqFPqCq1jWZPDOPYdsWhfPjhMsoZK24AXCXetnmTZXDtsWBpq7Oi5pvK0&#10;/3EGNvli8/025e3f7nigw+fxNJuEzJjhff/0CCpRn27m6/WrFfw8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b77AyAAAAN0AAAAPAAAAAAAAAAAAAAAAAJgCAABk&#10;cnMvZG93bnJldi54bWxQSwUGAAAAAAQABAD1AAAAjQMAAAAA&#10;" fillcolor="black" stroked="f"/>
                  <v:rect id="Rectangle 1930" o:spid="_x0000_s2950" style="position:absolute;left:1147;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bW8UA&#10;AADdAAAADwAAAGRycy9kb3ducmV2LnhtbERPS2sCMRC+F/wPYYTealZpi7saRQWhl0J9HPQ2bsbd&#10;xc1kTVJd/fVNQfA2H99zxtPW1OJCzleWFfR7CQji3OqKCwXbzfJtCMIHZI21ZVJwIw/TSedljJm2&#10;V17RZR0KEUPYZ6igDKHJpPR5SQZ9zzbEkTtaZzBE6AqpHV5juKnlIEk+pcGKY0OJDS1Kyk/rX6Ng&#10;ng7n5593/r6vDnva7w6nj4FLlHrttrMRiEBteIof7i8d56dpH/6/iSf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xtbxQAAAN0AAAAPAAAAAAAAAAAAAAAAAJgCAABkcnMv&#10;ZG93bnJldi54bWxQSwUGAAAAAAQABAD1AAAAigMAAAAA&#10;" fillcolor="black" stroked="f"/>
                  <v:rect id="Rectangle 1931" o:spid="_x0000_s2951" style="position:absolute;left:1147;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FLMUA&#10;AADdAAAADwAAAGRycy9kb3ducmV2LnhtbERPS2vCQBC+F/wPywi91Y2hLSa6igpCL4X6OOhtzI5J&#10;MDsbd7ca/fXdQqG3+fieM5l1phFXcr62rGA4SEAQF1bXXCrYbVcvIxA+IGtsLJOCO3mYTXtPE8y1&#10;vfGarptQihjCPkcFVQhtLqUvKjLoB7YljtzJOoMhQldK7fAWw00j0yR5lwZrjg0VtrSsqDhvvo2C&#10;RTZaXL5e+fOxPh7osD+e31KXKPXc7+ZjEIG68C/+c3/oOD/LUvj9Jp4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YUsxQAAAN0AAAAPAAAAAAAAAAAAAAAAAJgCAABkcnMv&#10;ZG93bnJldi54bWxQSwUGAAAAAAQABAD1AAAAigMAAAAA&#10;" fillcolor="black" stroked="f"/>
                  <v:rect id="Rectangle 1932" o:spid="_x0000_s2952" style="position:absolute;left:1147;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gt8UA&#10;AADdAAAADwAAAGRycy9kb3ducmV2LnhtbERPS2sCMRC+F/ofwhS81ay2FXc1ihYEL4X6OOht3Iy7&#10;i5vJmkTd9tc3QsHbfHzPGU9bU4srOV9ZVtDrJiCIc6srLhRsN4vXIQgfkDXWlknBD3mYTp6fxphp&#10;e+MVXdehEDGEfYYKyhCaTEqfl2TQd21DHLmjdQZDhK6Q2uEthpta9pNkIA1WHBtKbOizpPy0vhgF&#10;83Q4P3+/89fv6rCn/e5w+ui7RKnOSzsbgQjUhof4373UcX6avsH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SC3xQAAAN0AAAAPAAAAAAAAAAAAAAAAAJgCAABkcnMv&#10;ZG93bnJldi54bWxQSwUGAAAAAAQABAD1AAAAigMAAAAA&#10;" fillcolor="black" stroked="f"/>
                  <v:rect id="Rectangle 1933" o:spid="_x0000_s2953" style="position:absolute;left:1147;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4w8UA&#10;AADdAAAADwAAAGRycy9kb3ducmV2LnhtbERPS2sCMRC+F/wPYQRvNavY4q5G0YLQS6E+DnobN+Pu&#10;4mayTVJd/fVNQfA2H99zpvPW1OJCzleWFQz6CQji3OqKCwW77ep1DMIHZI21ZVJwIw/zWedlipm2&#10;V17TZRMKEUPYZ6igDKHJpPR5SQZ93zbEkTtZZzBE6AqpHV5juKnlMEnepcGKY0OJDX2UlJ83v0bB&#10;Mh0vf75H/HVfHw902B/Pb0OXKNXrtosJiEBteIof7k8d56fpC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LjDxQAAAN0AAAAPAAAAAAAAAAAAAAAAAJgCAABkcnMv&#10;ZG93bnJldi54bWxQSwUGAAAAAAQABAD1AAAAigMAAAAA&#10;" fillcolor="black" stroked="f"/>
                  <v:rect id="Rectangle 1934" o:spid="_x0000_s2954" style="position:absolute;left:1147;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dWMUA&#10;AADdAAAADwAAAGRycy9kb3ducmV2LnhtbERPS2sCMRC+C/0PYYTeNKvU4q5GqYWCF8FHD/U2bsbd&#10;xc1km6S6+usbQfA2H99zpvPW1OJMzleWFQz6CQji3OqKCwXfu6/eGIQPyBpry6TgSh7ms5fOFDNt&#10;L7yh8zYUIoawz1BBGUKTSenzkgz6vm2II3e0zmCI0BVSO7zEcFPLYZK8S4MVx4YSG/osKT9t/4yC&#10;RTpe/K7feHXbHPa0/zmcRkOXKPXabT8mIAK14Sl+uJc6zk/TE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B1YxQAAAN0AAAAPAAAAAAAAAAAAAAAAAJgCAABkcnMv&#10;ZG93bnJldi54bWxQSwUGAAAAAAQABAD1AAAAigMAAAAA&#10;" fillcolor="black" stroked="f"/>
                  <v:rect id="Rectangle 1935" o:spid="_x0000_s2955" style="position:absolute;left:1147;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DL8UA&#10;AADdAAAADwAAAGRycy9kb3ducmV2LnhtbERPS2sCMRC+C/0PYYTeNKu04q5GqYWCF8FHD/U2bsbd&#10;xc1km6S69dcbQfA2H99zpvPW1OJMzleWFQz6CQji3OqKCwXfu6/eGIQPyBpry6TgnzzMZy+dKWba&#10;XnhD520oRAxhn6GCMoQmk9LnJRn0fdsQR+5oncEQoSukdniJ4aaWwyQZSYMVx4YSG/osKT9t/4yC&#10;RTpe/K7feHXdHPa0/zmc3ocuUeq1235MQARqw1P8cC91nJ+mI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oMvxQAAAN0AAAAPAAAAAAAAAAAAAAAAAJgCAABkcnMv&#10;ZG93bnJldi54bWxQSwUGAAAAAAQABAD1AAAAigMAAAAA&#10;" fillcolor="black" stroked="f"/>
                  <v:rect id="Rectangle 1936" o:spid="_x0000_s2956" style="position:absolute;left:1147;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mtMUA&#10;AADdAAAADwAAAGRycy9kb3ducmV2LnhtbERPS2sCMRC+F/ofwhS81azSVnc1ihYEL4X6OOht3Iy7&#10;i5vJmkTd9tc3QsHbfHzPGU9bU4srOV9ZVtDrJiCIc6srLhRsN4vXIQgfkDXWlknBD3mYTp6fxphp&#10;e+MVXdehEDGEfYYKyhCaTEqfl2TQd21DHLmjdQZDhK6Q2uEthpta9pPkQxqsODaU2NBnSflpfTEK&#10;5ulwfv5+46/f1WFP+93h9N53iVKdl3Y2AhGoDQ/xv3up4/w0HcD9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ia0xQAAAN0AAAAPAAAAAAAAAAAAAAAAAJgCAABkcnMv&#10;ZG93bnJldi54bWxQSwUGAAAAAAQABAD1AAAAigMAAAAA&#10;" fillcolor="black" stroked="f"/>
                  <v:rect id="Rectangle 1937" o:spid="_x0000_s2957" style="position:absolute;left:1147;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yxsgA&#10;AADdAAAADwAAAGRycy9kb3ducmV2LnhtbESPQW/CMAyF70j7D5EncYN0CBDtCGhMmrQL0mA7jJtp&#10;vLaicbokg26/fj4gcbP1nt/7vFz3rlVnCrHxbOBhnIEiLr1tuDLw8f4yWoCKCdli65kM/FKE9epu&#10;sMTC+gvv6LxPlZIQjgUaqFPqCq1jWZPDOPYdsWhfPjhMsoZK24AXCXetnmTZXDtsWBpq7Oi5pvK0&#10;/3EGNvli8/025e3f7nigw+fxNJuEzJjhff/0CCpRn27m6/WrFfw8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GbLGyAAAAN0AAAAPAAAAAAAAAAAAAAAAAJgCAABk&#10;cnMvZG93bnJldi54bWxQSwUGAAAAAAQABAD1AAAAjQMAAAAA&#10;" fillcolor="black" stroked="f"/>
                  <v:rect id="Rectangle 1938" o:spid="_x0000_s2958" style="position:absolute;left:1147;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UXXcUA&#10;AADdAAAADwAAAGRycy9kb3ducmV2LnhtbERPS2vCQBC+F/wPywi91U2lFZO6ES0UeinUx6Hexuw0&#10;CcnOxt2tRn+9WxC8zcf3nNm8N604kvO1ZQXPowQEcWF1zaWC7ebjaQrCB2SNrWVScCYP83zwMMNM&#10;2xOv6LgOpYgh7DNUUIXQZVL6oiKDfmQ74sj9WmcwROhKqR2eYrhp5ThJJtJgzbGhwo7eKyqa9Z9R&#10;sEyny8P3C39dVvsd7X72zevYJUo9DvvFG4hAfbiLb+5PHeenaQr/38QT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RddxQAAAN0AAAAPAAAAAAAAAAAAAAAAAJgCAABkcnMv&#10;ZG93bnJldi54bWxQSwUGAAAAAAQABAD1AAAAigMAAAAA&#10;" fillcolor="black" stroked="f"/>
                  <v:rect id="Rectangle 1939" o:spid="_x0000_s2959" style="position:absolute;left:1147;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McA&#10;AADdAAAADwAAAGRycy9kb3ducmV2LnhtbESPTW/CMAyG70j7D5EncYN0iCHWERBMmrTLpPFxgJtp&#10;vLaicUqSQbdfPx+QOFqv38d+ZovONepCIdaeDTwNM1DEhbc1lwZ22/fBFFRMyBYbz2TglyIs5g+9&#10;GebWX3lNl00qlUA45migSqnNtY5FRQ7j0LfEkn374DDJGEptA14F7ho9yrKJdlizXKiwpbeKitPm&#10;xxlYvUxX568xf/6tjwc67I+n51HIjOk/dstXUIm6dF++tT+sASHK/2IjJq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wAPjHAAAA3QAAAA8AAAAAAAAAAAAAAAAAmAIAAGRy&#10;cy9kb3ducmV2LnhtbFBLBQYAAAAABAAEAPUAAACMAwAAAAA=&#10;" fillcolor="black" stroked="f"/>
                  <v:rect id="Rectangle 1940" o:spid="_x0000_s2960" style="position:absolute;left:1147;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Y8YA&#10;AADdAAAADwAAAGRycy9kb3ducmV2LnhtbESPQWvCQBSE70L/w/IKvZmNUsXGbKQWCr0Ianuot2f2&#10;mQSzb9Pdrab99a4geBxm5hsmX/SmFSdyvrGsYJSkIIhLqxuuFHx9vg9nIHxA1thaJgV/5GFRPAxy&#10;zLQ984ZO21CJCGGfoYI6hC6T0pc1GfSJ7Yijd7DOYIjSVVI7PEe4aeU4TafSYMNxocaO3moqj9tf&#10;o2D5Mlv+rJ959b/Z72j3vT9Oxi5V6umxf52DCNSHe/jW/tAKInEE1zfxCcj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Y8YAAADdAAAADwAAAAAAAAAAAAAAAACYAgAAZHJz&#10;L2Rvd25yZXYueG1sUEsFBgAAAAAEAAQA9QAAAIsDAAAAAA==&#10;" fillcolor="black" stroked="f"/>
                  <v:rect id="Rectangle 1941" o:spid="_x0000_s2961" style="position:absolute;left:1147;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7FMYA&#10;AADdAAAADwAAAGRycy9kb3ducmV2LnhtbESPQWvCQBSE74L/YXlCb7ox1KIxq1RB6EWotod6e8k+&#10;k2D2bbq71bS/vlsQehxm5hsmX/emFVdyvrGsYDpJQBCXVjdcKXh/243nIHxA1thaJgXf5GG9Gg5y&#10;zLS98YGux1CJCGGfoYI6hC6T0pc1GfQT2xFH72ydwRClq6R2eItw08o0SZ6kwYbjQo0dbWsqL8cv&#10;o2CzmG8+Xx95/3MoTnT6KC6z1CVKPYz65yWIQH34D9/bL1pBJK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47FMYAAADdAAAADwAAAAAAAAAAAAAAAACYAgAAZHJz&#10;L2Rvd25yZXYueG1sUEsFBgAAAAAEAAQA9QAAAIsDAAAAAA==&#10;" fillcolor="black" stroked="f"/>
                  <v:rect id="Rectangle 1942" o:spid="_x0000_s2962" style="position:absolute;left:1147;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ej8YA&#10;AADdAAAADwAAAGRycy9kb3ducmV2LnhtbESPQWvCQBSE70L/w/IKvemm2haNWaUKghdBbQ/19sy+&#10;JiHZt+nuVlN/vSsUPA4z8w2TzTvTiBM5X1lW8DxIQBDnVldcKPj8WPXHIHxA1thYJgV/5GE+e+hl&#10;mGp75h2d9qEQEcI+RQVlCG0qpc9LMugHtiWO3rd1BkOUrpDa4TnCTSOHSfImDVYcF0psaVlSXu9/&#10;jYLFZLz42b7w5rI7Hujwdaxfhy5R6umxe5+CCNSFe/i/vdYKInEE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Kej8YAAADdAAAADwAAAAAAAAAAAAAAAACYAgAAZHJz&#10;L2Rvd25yZXYueG1sUEsFBgAAAAAEAAQA9QAAAIsDAAAAAA==&#10;" fillcolor="black" stroked="f"/>
                  <v:rect id="Rectangle 1943" o:spid="_x0000_s2963" style="position:absolute;left:1147;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G+8YA&#10;AADdAAAADwAAAGRycy9kb3ducmV2LnhtbESPT2vCQBTE7wW/w/IK3uqmYsXGbEQFoZdC/XOot2f2&#10;mQSzb+PuVqOf3i0Uehxm5jdMNutMIy7kfG1ZwesgAUFcWF1zqWC3Xb1MQPiArLGxTApu5GGW954y&#10;TLW98poum1CKCGGfooIqhDaV0hcVGfQD2xJH72idwRClK6V2eI1w08hhkoylwZrjQoUtLSsqTpsf&#10;o2DxPlmcv0b8eV8f9rT/Ppzehi5Rqv/czacgAnXhP/zX/tAKInEEv2/iE5D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sG+8YAAADdAAAADwAAAAAAAAAAAAAAAACYAgAAZHJz&#10;L2Rvd25yZXYueG1sUEsFBgAAAAAEAAQA9QAAAIsDAAAAAA==&#10;" fillcolor="black" stroked="f"/>
                  <v:rect id="Rectangle 1944" o:spid="_x0000_s2964" style="position:absolute;left:1147;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jYMcA&#10;AADdAAAADwAAAGRycy9kb3ducmV2LnhtbESPT2vCQBTE7wW/w/IKvTWbSi02ZiNaKPRS8N+h3p7Z&#10;ZxLMvk13txr99F1B8DjMzG+YfNqbVhzJ+caygpckBUFcWt1wpWCz/nweg/ABWWNrmRScycO0GDzk&#10;mGl74iUdV6ESEcI+QwV1CF0mpS9rMugT2xFHb2+dwRClq6R2eIpw08phmr5Jgw3HhRo7+qipPKz+&#10;jIL5+3j+u3jl78tyt6Xtz+4wGrpUqafHfjYBEagP9/Ct/aUVROIIrm/iE5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o2DHAAAA3QAAAA8AAAAAAAAAAAAAAAAAmAIAAGRy&#10;cy9kb3ducmV2LnhtbFBLBQYAAAAABAAEAPUAAACMAwAAAAA=&#10;" fillcolor="black" stroked="f"/>
                  <v:rect id="Rectangle 1945" o:spid="_x0000_s2965" style="position:absolute;left:1147;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U9F8UA&#10;AADdAAAADwAAAGRycy9kb3ducmV2LnhtbESPT2sCMRTE7wW/Q3iCt5pVtOhqFC0IvRT8d9Dbc/Pc&#10;Xdy8bJOoq5++EQo9DjPzG2Y6b0wlbuR8aVlBr5uAIM6sLjlXsN+t3kcgfEDWWFkmBQ/yMJ+13qaY&#10;anvnDd22IRcRwj5FBUUIdSqlzwoy6Lu2Jo7e2TqDIUqXS+3wHuGmkv0k+ZAGS44LBdb0WVB22V6N&#10;guV4tPxZD/j7uTkd6Xg4XYZ9lyjVaTeLCYhATfgP/7W/tIIXEV5v4hO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T0XxQAAAN0AAAAPAAAAAAAAAAAAAAAAAJgCAABkcnMv&#10;ZG93bnJldi54bWxQSwUGAAAAAAQABAD1AAAAigMAAAAA&#10;" fillcolor="black" stroked="f"/>
                  <v:rect id="Rectangle 1946" o:spid="_x0000_s2966" style="position:absolute;left:1147;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YjMYA&#10;AADdAAAADwAAAGRycy9kb3ducmV2LnhtbESPQWvCQBSE70L/w/IKvemmYluNWaUKghdBbQ/19sy+&#10;JiHZt+nuVlN/vSsUPA4z8w2TzTvTiBM5X1lW8DxIQBDnVldcKPj8WPXHIHxA1thYJgV/5GE+e+hl&#10;mGp75h2d9qEQEcI+RQVlCG0qpc9LMugHtiWO3rd1BkOUrpDa4TnCTSOHSfIqDVYcF0psaVlSXu9/&#10;jYLFZLz42Y54c9kdD3T4OtYvQ5co9fTYvU9BBOrCPfzfXmsFkfgG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mYjMYAAADdAAAADwAAAAAAAAAAAAAAAACYAgAAZHJz&#10;L2Rvd25yZXYueG1sUEsFBgAAAAAEAAQA9QAAAIsDAAAAAA==&#10;" fillcolor="black" stroked="f"/>
                  <v:rect id="Rectangle 1947" o:spid="_x0000_s2967" style="position:absolute;left:1147;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M/scA&#10;AADdAAAADwAAAGRycy9kb3ducmV2LnhtbESPTW/CMAyG70j7D5EncYN0iCHWERBMmrTLpPFxgJtp&#10;vLaicUqSQbdfPx+QOFqv38d+ZovONepCIdaeDTwNM1DEhbc1lwZ22/fBFFRMyBYbz2TglyIs5g+9&#10;GebWX3lNl00qlUA45migSqnNtY5FRQ7j0LfEkn374DDJGEptA14F7ho9yrKJdlizXKiwpbeKitPm&#10;xxlYvUxX568xf/6tjwc67I+n51HIjOk/dstXUIm6dF++tT+sASHKu2IjJq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GDP7HAAAA3QAAAA8AAAAAAAAAAAAAAAAAmAIAAGRy&#10;cy9kb3ducmV2LnhtbFBLBQYAAAAABAAEAPUAAACMAwAAAAA=&#10;" fillcolor="black" stroked="f"/>
                  <v:rect id="Rectangle 1948" o:spid="_x0000_s2968" style="position:absolute;left:1147;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pZcYA&#10;AADdAAAADwAAAGRycy9kb3ducmV2LnhtbESPT2sCMRTE74V+h/AK3rpZxYquRqmFgpeC/w56e26e&#10;u4ubl20SddtPbwTB4zAzv2Ems9bU4kLOV5YVdJMUBHFudcWFgu3m+30IwgdkjbVlUvBHHmbT15cJ&#10;ZtpeeUWXdShEhLDPUEEZQpNJ6fOSDPrENsTRO1pnMETpCqkdXiPc1LKXpgNpsOK4UGJDXyXlp/XZ&#10;KJiPhvPfZZ9//leHPe13h9NHz6VKdd7azzGIQG14hh/thVYQiSO4v4lP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qpZcYAAADdAAAADwAAAAAAAAAAAAAAAACYAgAAZHJz&#10;L2Rvd25yZXYueG1sUEsFBgAAAAAEAAQA9QAAAIsDAAAAAA==&#10;" fillcolor="black" stroked="f"/>
                  <v:rect id="Rectangle 1949" o:spid="_x0000_s2969" style="position:absolute;left:1147;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WJcQA&#10;AADdAAAADwAAAGRycy9kb3ducmV2LnhtbERPy2oCMRTdC/2HcAvuNHGwRadG0UKhm4Kvhe6uk9uZ&#10;wcnNmKQ67debRcHl4bxni8424ko+1I41jIYKBHHhTM2lhv3uYzABESKywcYxafilAIv5U2+GuXE3&#10;3tB1G0uRQjjkqKGKsc2lDEVFFsPQtcSJ+3beYkzQl9J4vKVw28hMqVdpsebUUGFL7xUV5+2P1bCa&#10;TlaX9Zi//janIx0Pp/NL5pXW/edu+QYiUhcf4n/3p9GQqVHan9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iXEAAAA3QAAAA8AAAAAAAAAAAAAAAAAmAIAAGRycy9k&#10;b3ducmV2LnhtbFBLBQYAAAAABAAEAPUAAACJAwAAAAA=&#10;" fillcolor="black" stroked="f"/>
                  <v:rect id="Rectangle 1950" o:spid="_x0000_s2970" style="position:absolute;left:1147;top:26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zvscA&#10;AADdAAAADwAAAGRycy9kb3ducmV2LnhtbESPQWsCMRSE7wX/Q3iCt5rsYouuRqmFgpdCtT3o7bl5&#10;7i5uXrZJ1G1/fVMo9DjMzDfMYtXbVlzJh8axhmysQBCXzjRcafh4f7mfgggR2WDrmDR8UYDVcnC3&#10;wMK4G2/puouVSBAOBWqoY+wKKUNZk8Uwdh1x8k7OW4xJ+koaj7cEt63MlXqUFhtOCzV29FxTed5d&#10;rIb1bLr+fJvw6/f2eKDD/nh+yL3SejTsn+YgIvXxP/zX3hgNucoy+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lM77HAAAA3QAAAA8AAAAAAAAAAAAAAAAAmAIAAGRy&#10;cy9kb3ducmV2LnhtbFBLBQYAAAAABAAEAPUAAACMAwAAAAA=&#10;" fillcolor="black" stroked="f"/>
                  <v:rect id="Rectangle 1951" o:spid="_x0000_s2971" style="position:absolute;left:1147;top:26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tyccA&#10;AADdAAAADwAAAGRycy9kb3ducmV2LnhtbESPQWsCMRSE74X+h/AK3mriosVujaKFghdBbQ/19ty8&#10;7i5uXtYk6uqvb4RCj8PMfMNMZp1txJl8qB1rGPQVCOLCmZpLDV+fH89jECEiG2wck4YrBZhNHx8m&#10;mBt34Q2dt7EUCcIhRw1VjG0uZSgqshj6riVO3o/zFmOSvpTG4yXBbSMzpV6kxZrTQoUtvVdUHLYn&#10;q2HxOl4c10Ne3Tb7He2+94dR5pXWvadu/gYiUhf/w3/tpdGQqUE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3rcnHAAAA3QAAAA8AAAAAAAAAAAAAAAAAmAIAAGRy&#10;cy9kb3ducmV2LnhtbFBLBQYAAAAABAAEAPUAAACMAwAAAAA=&#10;" fillcolor="black" stroked="f"/>
                  <v:rect id="Rectangle 1952" o:spid="_x0000_s2972" style="position:absolute;left:1147;top:26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sIUscA&#10;AADdAAAADwAAAGRycy9kb3ducmV2LnhtbESPQWsCMRSE74X+h/AK3mri1hbdGkULgpdCtT3o7bl5&#10;3V3cvKxJ1LW/vhEKPQ4z8w0zmXW2EWfyoXasYdBXIIgLZ2ouNXx9Lh9HIEJENtg4Jg1XCjCb3t9N&#10;MDfuwms6b2IpEoRDjhqqGNtcylBUZDH0XUucvG/nLcYkfSmNx0uC20ZmSr1IizWnhQpbequoOGxO&#10;VsNiPFocP4b8/rPe72i33R+eM6+07j1081cQkbr4H/5rr4yGTA2e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7CFLHAAAA3QAAAA8AAAAAAAAAAAAAAAAAmAIAAGRy&#10;cy9kb3ducmV2LnhtbFBLBQYAAAAABAAEAPUAAACMAwAAAAA=&#10;" fillcolor="black" stroked="f"/>
                  <v:rect id="Rectangle 1953" o:spid="_x0000_s2973" style="position:absolute;left:1147;top:26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QJscA&#10;AADdAAAADwAAAGRycy9kb3ducmV2LnhtbESPQWsCMRSE70L/Q3iF3jRx0aKrUWqh4EVQ20O9PTev&#10;u4ubl20Sddtf3whCj8PMfMPMl51txIV8qB1rGA4UCOLCmZpLDR/vb/0JiBCRDTaOScMPBVguHnpz&#10;zI278o4u+1iKBOGQo4YqxjaXMhQVWQwD1xIn78t5izFJX0rj8ZrgtpGZUs/SYs1pocKWXisqTvuz&#10;1bCaTlbf2xFvfnfHAx0+j6dx5pXWT4/dywxEpC7+h+/ttdGQqeEI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SkCbHAAAA3QAAAA8AAAAAAAAAAAAAAAAAmAIAAGRy&#10;cy9kb3ducmV2LnhtbFBLBQYAAAAABAAEAPUAAACMAwAAAAA=&#10;" fillcolor="black" stroked="f"/>
                  <v:rect id="Rectangle 1954" o:spid="_x0000_s2974" style="position:absolute;left:1147;top:26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1vccA&#10;AADdAAAADwAAAGRycy9kb3ducmV2LnhtbESPQWsCMRSE74X+h/AEbzVx0aKrUWpB6KWgtod6e26e&#10;u4ubl20Sddtf3whCj8PMfMPMl51txIV8qB1rGA4UCOLCmZpLDZ8f66cJiBCRDTaOScMPBVguHh/m&#10;mBt35S1ddrEUCcIhRw1VjG0uZSgqshgGriVO3tF5izFJX0rj8ZrgtpGZUs/SYs1pocKWXisqTruz&#10;1bCaTlbfmxG//24Pe9p/HU7jzCut+73uZQYiUhf/w/f2m9GQqeE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eNb3HAAAA3QAAAA8AAAAAAAAAAAAAAAAAmAIAAGRy&#10;cy9kb3ducmV2LnhtbFBLBQYAAAAABAAEAPUAAACMAwAAAAA=&#10;" fillcolor="black" stroked="f"/>
                  <v:rect id="Rectangle 1955" o:spid="_x0000_s2975" style="position:absolute;left:1147;top:26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yryscA&#10;AADdAAAADwAAAGRycy9kb3ducmV2LnhtbESPQWsCMRSE74X+h/AEbzVxsaKrUWpB6KVQbQ/19tw8&#10;dxc3L9sk6tZf3whCj8PMfMPMl51txJl8qB1rGA4UCOLCmZpLDV+f66cJiBCRDTaOScMvBVguHh/m&#10;mBt34Q2dt7EUCcIhRw1VjG0uZSgqshgGriVO3sF5izFJX0rj8ZLgtpGZUmNpsea0UGFLrxUVx+3J&#10;alhNJ6ufjxG/Xzf7He2+98fnzCut+73uZQYiUhf/w/f2m9GQqeE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Mq8rHAAAA3QAAAA8AAAAAAAAAAAAAAAAAmAIAAGRy&#10;cy9kb3ducmV2LnhtbFBLBQYAAAAABAAEAPUAAACMAwAAAAA=&#10;" fillcolor="black" stroked="f"/>
                  <v:rect id="Rectangle 1956" o:spid="_x0000_s2976" style="position:absolute;left:1147;top:26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OUccA&#10;AADdAAAADwAAAGRycy9kb3ducmV2LnhtbESPQWsCMRSE74X+h/AK3mriUlvdGkULgpdCtT3o7bl5&#10;3V3cvKxJ1LW/vhEKPQ4z8w0zmXW2EWfyoXasYdBXIIgLZ2ouNXx9Lh9HIEJENtg4Jg1XCjCb3t9N&#10;MDfuwms6b2IpEoRDjhqqGNtcylBUZDH0XUucvG/nLcYkfSmNx0uC20ZmSj1LizWnhQpbequoOGxO&#10;VsNiPFocP574/We939Fuuz8MM6+07j1081cQkbr4H/5rr4yGTA1e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ADlHHAAAA3QAAAA8AAAAAAAAAAAAAAAAAmAIAAGRy&#10;cy9kb3ducmV2LnhtbFBLBQYAAAAABAAEAPUAAACMAwAAAAA=&#10;" fillcolor="black" stroked="f"/>
                  <v:rect id="Rectangle 1957" o:spid="_x0000_s2977" style="position:absolute;left:1147;top:26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I8QA&#10;AADdAAAADwAAAGRycy9kb3ducmV2LnhtbERPy2oCMRTdC/2HcAvuNHGwRadG0UKhm4Kvhe6uk9uZ&#10;wcnNmKQ67debRcHl4bxni8424ko+1I41jIYKBHHhTM2lhv3uYzABESKywcYxafilAIv5U2+GuXE3&#10;3tB1G0uRQjjkqKGKsc2lDEVFFsPQtcSJ+3beYkzQl9J4vKVw28hMqVdpsebUUGFL7xUV5+2P1bCa&#10;TlaX9Zi//janIx0Pp/NL5pXW/edu+QYiUhcf4n/3p9GQqVGam9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miPEAAAA3QAAAA8AAAAAAAAAAAAAAAAAmAIAAGRycy9k&#10;b3ducmV2LnhtbFBLBQYAAAAABAAEAPUAAACJAwAAAAA=&#10;" fillcolor="black" stroked="f"/>
                  <v:rect id="Rectangle 1958" o:spid="_x0000_s2978" style="position:absolute;left:1147;top:26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uMcA&#10;AADdAAAADwAAAGRycy9kb3ducmV2LnhtbESPQWsCMRSE70L/Q3gFb5q4aNHVKLVQ6EVQ20O9PTfP&#10;3cXNyzZJddtf3whCj8PMfMMsVp1txIV8qB1rGA0VCOLCmZpLDR/vr4MpiBCRDTaOScMPBVgtH3oL&#10;zI278o4u+1iKBOGQo4YqxjaXMhQVWQxD1xIn7+S8xZikL6XxeE1w28hMqSdpsea0UGFLLxUV5/23&#10;1bCeTddf2zFvfnfHAx0+j+dJ5pXW/cfueQ4iUhf/w/f2m9GQqdEMbm/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TP7jHAAAA3QAAAA8AAAAAAAAAAAAAAAAAmAIAAGRy&#10;cy9kb3ducmV2LnhtbFBLBQYAAAAABAAEAPUAAACMAwAAAAA=&#10;" fillcolor="black" stroked="f"/>
                  <v:rect id="Rectangle 1959" o:spid="_x0000_s2979" style="position:absolute;left:1147;top:26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VcmMQA&#10;AADdAAAADwAAAGRycy9kb3ducmV2LnhtbERPz2vCMBS+D/wfwhN2m8nKlFqNooPBLsJ0O8zbs3lr&#10;i81LTTKt/vXLQdjx4/s9X/a2FWfyoXGs4XmkQBCXzjRcafj6fHvKQYSIbLB1TBquFGC5GDzMsTDu&#10;wls672IlUgiHAjXUMXaFlKGsyWIYuY44cT/OW4wJ+koaj5cUbluZKTWRFhtODTV29FpTedz9Wg3r&#10;ab4+fbzw5rY97Gn/fTiOM6+0fhz2qxmISH38F9/d70ZDprK0P71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FXJjEAAAA3QAAAA8AAAAAAAAAAAAAAAAAmAIAAGRycy9k&#10;b3ducmV2LnhtbFBLBQYAAAAABAAEAPUAAACJAwAAAAA=&#10;" fillcolor="black" stroked="f"/>
                  <v:rect id="Rectangle 1960" o:spid="_x0000_s2980" style="position:absolute;left:1147;top:26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5A8cA&#10;AADdAAAADwAAAGRycy9kb3ducmV2LnhtbESPQWsCMRSE74X+h/AK3mriosVujaKFghdBbQ/19ty8&#10;7i5uXtYk6uqvb4RCj8PMfMNMZp1txJl8qB1rGPQVCOLCmZpLDV+fH89jECEiG2wck4YrBZhNHx8m&#10;mBt34Q2dt7EUCcIhRw1VjG0uZSgqshj6riVO3o/zFmOSvpTG4yXBbSMzpV6kxZrTQoUtvVdUHLYn&#10;q2HxOl4c10Ne3Tb7He2+94dR5pXWvadu/gYiUhf/w3/tpdGQqWw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J+QPHAAAA3QAAAA8AAAAAAAAAAAAAAAAAmAIAAGRy&#10;cy9kb3ducmV2LnhtbFBLBQYAAAAABAAEAPUAAACMAwAAAAA=&#10;" fillcolor="black" stroked="f"/>
                  <v:rect id="Rectangle 1961" o:spid="_x0000_s2981" style="position:absolute;left:1147;top:26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ndMcA&#10;AADdAAAADwAAAGRycy9kb3ducmV2LnhtbESPQWsCMRSE7wX/Q3iCt5o02GK3RqmC0EtBbQ/19ty8&#10;7i5uXrZJqtv++kYQehxm5htmtuhdK04UYuPZwN1YgSAuvW24MvD+tr6dgogJ2WLrmQz8UITFfHAz&#10;w8L6M2/ptEuVyBCOBRqoU+oKKWNZk8M49h1x9j59cJiyDJW0Ac8Z7lqplXqQDhvOCzV2tKqpPO6+&#10;nYHl43T5tZnw6+/2sKf9x+F4r4MyZjTsn59AJOrTf/jafrEGtNIaLm/y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bZ3THAAAA3QAAAA8AAAAAAAAAAAAAAAAAmAIAAGRy&#10;cy9kb3ducmV2LnhtbFBLBQYAAAAABAAEAPUAAACMAwAAAAA=&#10;" fillcolor="black" stroked="f"/>
                  <v:rect id="Rectangle 1962" o:spid="_x0000_s2982" style="position:absolute;left:1147;top:25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C78cA&#10;AADdAAAADwAAAGRycy9kb3ducmV2LnhtbESPQWsCMRSE7wX/Q3hCbzXpqsVujaJCoReh2h7q7bl5&#10;3V3cvKxJqqu/vikIPQ4z8w0znXe2ESfyoXas4XGgQBAXztRcavj8eH2YgAgR2WDjmDRcKMB81rub&#10;Ym7cmTd02sZSJAiHHDVUMba5lKGoyGIYuJY4ed/OW4xJ+lIaj+cEt43MlHqSFmtOCxW2tKqoOGx/&#10;rIbl82R5fB/x+rrZ72j3tT+MM6+0vu93ixcQkbr4H76134yGTGVD+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wu/HAAAA3QAAAA8AAAAAAAAAAAAAAAAAmAIAAGRy&#10;cy9kb3ducmV2LnhtbFBLBQYAAAAABAAEAPUAAACMAwAAAAA=&#10;" fillcolor="black" stroked="f"/>
                  <v:rect id="Rectangle 1963" o:spid="_x0000_s2983" style="position:absolute;left:1147;top:25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am8cA&#10;AADdAAAADwAAAGRycy9kb3ducmV2LnhtbESPQWsCMRSE7wX/Q3iF3mrSxRZdjaJCoZeC2h709tw8&#10;dxc3L2uS6uqvb4RCj8PMfMNMZp1txJl8qB1reOkrEMSFMzWXGr6/3p+HIEJENtg4Jg1XCjCb9h4m&#10;mBt34TWdN7EUCcIhRw1VjG0uZSgqshj6riVO3sF5izFJX0rj8ZLgtpGZUm/SYs1pocKWlhUVx82P&#10;1bAYDRen1YA/b+v9jnbb/fE180rrp8duPgYRqYv/4b/2h9GQqWw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WpvHAAAA3QAAAA8AAAAAAAAAAAAAAAAAmAIAAGRy&#10;cy9kb3ducmV2LnhtbFBLBQYAAAAABAAEAPUAAACMAwAAAAA=&#10;" fillcolor="black" stroked="f"/>
                  <v:rect id="Rectangle 1964" o:spid="_x0000_s2984" style="position:absolute;left:1147;top:25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AMcA&#10;AADdAAAADwAAAGRycy9kb3ducmV2LnhtbESPT2sCMRTE74LfIbxCb5p0qWK3RlGh0Euh/jnU23Pz&#10;uru4eVmTVLf99KYgeBxm5jfMdN7ZRpzJh9qxhqehAkFcOFNzqWG3fRtMQISIbLBxTBp+KcB81u9N&#10;MTfuwms6b2IpEoRDjhqqGNtcylBUZDEMXUucvG/nLcYkfSmNx0uC20ZmSo2lxZrTQoUtrSoqjpsf&#10;q2H5MlmePp/542992NP+63AcZV5p/fjQLV5BROriPXxrvxsNmcpG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y/wDHAAAA3QAAAA8AAAAAAAAAAAAAAAAAmAIAAGRy&#10;cy9kb3ducmV2LnhtbFBLBQYAAAAABAAEAPUAAACMAwAAAAA=&#10;" fillcolor="black" stroked="f"/>
                  <v:rect id="Rectangle 1965" o:spid="_x0000_s2985" style="position:absolute;left:1147;top:25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hd8cA&#10;AADdAAAADwAAAGRycy9kb3ducmV2LnhtbESPT2sCMRTE74LfIbxCb5p0qWK3RlGh0Euh/jnU23Pz&#10;uru4eVmTVNd++qYgeBxm5jfMdN7ZRpzJh9qxhqehAkFcOFNzqWG3fRtMQISIbLBxTBquFGA+6/em&#10;mBt34TWdN7EUCcIhRw1VjG0uZSgqshiGriVO3rfzFmOSvpTG4yXBbSMzpcbSYs1pocKWVhUVx82P&#10;1bB8mSxPn8/88bs+7Gn/dTiOMq+0fnzoFq8gInXxHr61342GTGVj+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gYXfHAAAA3QAAAA8AAAAAAAAAAAAAAAAAmAIAAGRy&#10;cy9kb3ducmV2LnhtbFBLBQYAAAAABAAEAPUAAACMAwAAAAA=&#10;" fillcolor="black" stroked="f"/>
                  <v:rect id="Rectangle 1966" o:spid="_x0000_s2986" style="position:absolute;left:1147;top:25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E7McA&#10;AADdAAAADwAAAGRycy9kb3ducmV2LnhtbESPQWsCMRSE7wX/Q3hCbzXpotZujaJCoReh2h7q7bl5&#10;3V3cvKxJqqu/vikIPQ4z8w0znXe2ESfyoXas4XGgQBAXztRcavj8eH2YgAgR2WDjmDRcKMB81rub&#10;Ym7cmTd02sZSJAiHHDVUMba5lKGoyGIYuJY4ed/OW4xJ+lIaj+cEt43MlBpLizWnhQpbWlVUHLY/&#10;VsPyebI8vg95fd3sd7T72h9GmVda3/e7xQuISF38D9/ab0ZDprIn+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sxOzHAAAA3QAAAA8AAAAAAAAAAAAAAAAAmAIAAGRy&#10;cy9kb3ducmV2LnhtbFBLBQYAAAAABAAEAPUAAACMAwAAAAA=&#10;" fillcolor="black" stroked="f"/>
                  <v:rect id="Rectangle 1967" o:spid="_x0000_s2987" style="position:absolute;left:1147;top:25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QnsQA&#10;AADdAAAADwAAAGRycy9kb3ducmV2LnhtbERPz2vCMBS+D/wfwhN2m8nKlFqNooPBLsJ0O8zbs3lr&#10;i81LTTKt/vXLQdjx4/s9X/a2FWfyoXGs4XmkQBCXzjRcafj6fHvKQYSIbLB1TBquFGC5GDzMsTDu&#10;wls672IlUgiHAjXUMXaFlKGsyWIYuY44cT/OW4wJ+koaj5cUbluZKTWRFhtODTV29FpTedz9Wg3r&#10;ab4+fbzw5rY97Gn/fTiOM6+0fhz2qxmISH38F9/d70ZDprI0N71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zUJ7EAAAA3QAAAA8AAAAAAAAAAAAAAAAAmAIAAGRycy9k&#10;b3ducmV2LnhtbFBLBQYAAAAABAAEAPUAAACJAwAAAAA=&#10;" fillcolor="black" stroked="f"/>
                  <v:rect id="Rectangle 1968" o:spid="_x0000_s2988" style="position:absolute;left:1147;top:25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BccA&#10;AADdAAAADwAAAGRycy9kb3ducmV2LnhtbESPT2sCMRTE74V+h/AKvdXEpS26GqUWCl4K/jvo7bl5&#10;7i5uXrZJ1NVP3wiFHoeZ+Q0znna2EWfyoXasod9TIIgLZ2ouNWzWXy8DECEiG2wck4YrBZhOHh/G&#10;mBt34SWdV7EUCcIhRw1VjG0uZSgqshh6riVO3sF5izFJX0rj8ZLgtpGZUu/SYs1pocKWPisqjquT&#10;1TAbDmY/i1f+vi33O9pt98e3zCutn5+6jxGISF38D/+150ZDprIh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9QXHAAAA3QAAAA8AAAAAAAAAAAAAAAAAmAIAAGRy&#10;cy9kb3ducmV2LnhtbFBLBQYAAAAABAAEAPUAAACMAwAAAAA=&#10;" fillcolor="black" stroked="f"/>
                  <v:rect id="Rectangle 1969" o:spid="_x0000_s2989" style="position:absolute;left:1147;top:25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KRcQA&#10;AADdAAAADwAAAGRycy9kb3ducmV2LnhtbERPy2oCMRTdF/oP4Qrd1cRpFZ0apRYK3RR8LXR3ndzO&#10;DE5upkmqU7/eLASXh/OezjvbiBP5UDvWMOgrEMSFMzWXGrabz+cxiBCRDTaOScM/BZjPHh+mmBt3&#10;5hWd1rEUKYRDjhqqGNtcylBUZDH0XUucuB/nLcYEfSmNx3MKt43MlBpJizWnhgpb+qioOK7/rIbF&#10;ZLz4Xb7y92V12NN+dzgOM6+0fup1728gInXxLr65v4yGTL2k/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cykXEAAAA3QAAAA8AAAAAAAAAAAAAAAAAmAIAAGRycy9k&#10;b3ducmV2LnhtbFBLBQYAAAAABAAEAPUAAACJAwAAAAA=&#10;" fillcolor="black" stroked="f"/>
                  <v:rect id="Rectangle 1970" o:spid="_x0000_s2990" style="position:absolute;left:1147;top:25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v3scA&#10;AADdAAAADwAAAGRycy9kb3ducmV2LnhtbESPQWsCMRSE74X+h/AK3mri1hbdGkULgpdCtT3o7bl5&#10;3V3cvKxJ1LW/vhEKPQ4z8w0zmXW2EWfyoXasYdBXIIgLZ2ouNXx9Lh9HIEJENtg4Jg1XCjCb3t9N&#10;MDfuwms6b2IpEoRDjhqqGNtcylBUZDH0XUucvG/nLcYkfSmNx0uC20ZmSr1IizWnhQpbequoOGxO&#10;VsNiPFocP4b8/rPe72i33R+eM6+07j1081cQkbr4H/5rr4yGTD0N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Qb97HAAAA3QAAAA8AAAAAAAAAAAAAAAAAmAIAAGRy&#10;cy9kb3ducmV2LnhtbFBLBQYAAAAABAAEAPUAAACMAwAAAAA=&#10;" fillcolor="black" stroked="f"/>
                  <v:rect id="Rectangle 1971" o:spid="_x0000_s2991" style="position:absolute;left:1147;top:25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xqccA&#10;AADdAAAADwAAAGRycy9kb3ducmV2LnhtbESPQWsCMRSE7wX/Q3hCbzXpqsVujaJCoReh2h7q7bl5&#10;3V3cvKxJqqu/vikIPQ4z8w0znXe2ESfyoXas4XGgQBAXztRcavj8eH2YgAgR2WDjmDRcKMB81rub&#10;Ym7cmTd02sZSJAiHHDVUMba5lKGoyGIYuJY4ed/OW4xJ+lIaj+cEt43MlHqSFmtOCxW2tKqoOGx/&#10;rIbl82R5fB/x+rrZ72j3tT+MM6+0vu93ixcQkbr4H76134yGTA0z+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C8anHAAAA3QAAAA8AAAAAAAAAAAAAAAAAmAIAAGRy&#10;cy9kb3ducmV2LnhtbFBLBQYAAAAABAAEAPUAAACMAwAAAAA=&#10;" fillcolor="black" stroked="f"/>
                  <v:rect id="Rectangle 1972" o:spid="_x0000_s2992" style="position:absolute;left:1147;top:25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UMscA&#10;AADdAAAADwAAAGRycy9kb3ducmV2LnhtbESPQWsCMRSE7wX/Q3gFbzXpaotujaIFwUuh2h709ty8&#10;7i5uXrZJ1LW/vhEKPQ4z8w0znXe2EWfyoXas4XGgQBAXztRcavj8WD2MQYSIbLBxTBquFGA+691N&#10;MTfuwhs6b2MpEoRDjhqqGNtcylBUZDEMXEucvC/nLcYkfSmNx0uC20ZmSj1LizWnhQpbeq2oOG5P&#10;VsNyMl5+v4/47Wdz2NN+dzg+ZV5p3b/vFi8gInXxP/zXXhsNmRoO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VDLHAAAA3QAAAA8AAAAAAAAAAAAAAAAAmAIAAGRy&#10;cy9kb3ducmV2LnhtbFBLBQYAAAAABAAEAPUAAACMAwAAAAA=&#10;" fillcolor="black" stroked="f"/>
                  <v:rect id="Rectangle 1973" o:spid="_x0000_s2993" style="position:absolute;left:1147;top:25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MRsgA&#10;AADdAAAADwAAAGRycy9kb3ducmV2LnhtbESPT2sCMRTE74V+h/AK3mrS1YquRqmFQi+F+uegt+fm&#10;ubu4edkmqW776Ruh4HGYmd8ws0VnG3EmH2rHGp76CgRx4UzNpYbt5u1xDCJEZIONY9LwQwEW8/u7&#10;GebGXXhF53UsRYJwyFFDFWObSxmKiiyGvmuJk3d03mJM0pfSeLwkuG1kptRIWqw5LVTY0mtFxWn9&#10;bTUsJ+Pl1+eQP35Xhz3td4fTc+aV1r2H7mUKIlIXb+H/9rvRkKnBE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p8xGyAAAAN0AAAAPAAAAAAAAAAAAAAAAAJgCAABk&#10;cnMvZG93bnJldi54bWxQSwUGAAAAAAQABAD1AAAAjQMAAAAA&#10;" fillcolor="black" stroked="f"/>
                  <v:rect id="Rectangle 1974" o:spid="_x0000_s2994" style="position:absolute;left:1147;top:25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p3cgA&#10;AADdAAAADwAAAGRycy9kb3ducmV2LnhtbESPQUsDMRSE70L/Q3iCN5u4WmnXTUsrCF4EWz20t7eb&#10;5+7SzcuaxHbtr28KgsdhZr5hisVgO3EgH1rHGu7GCgRx5UzLtYbPj5fbKYgQkQ12jknDLwVYzEdX&#10;BebGHXlNh02sRYJwyFFDE2OfSxmqhiyGseuJk/flvMWYpK+l8XhMcNvJTKlHabHltNBgT88NVfvN&#10;j9Wwmk1X3+8P/HZalzvabcv9JPNK65vrYfkEItIQ/8N/7VejIVP3E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62ndyAAAAN0AAAAPAAAAAAAAAAAAAAAAAJgCAABk&#10;cnMvZG93bnJldi54bWxQSwUGAAAAAAQABAD1AAAAjQMAAAAA&#10;" fillcolor="black" stroked="f"/>
                  <v:rect id="Rectangle 1975" o:spid="_x0000_s2995" style="position:absolute;left:1147;top:25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3qscA&#10;AADdAAAADwAAAGRycy9kb3ducmV2LnhtbESPQWsCMRSE7wX/Q3hCbzVx24pujaKFQi+FanvQ23Pz&#10;uru4edkmqW799UYQPA4z8w0znXe2EQfyoXasYThQIIgLZ2ouNXx/vT2MQYSIbLBxTBr+KcB81rub&#10;Ym7ckVd0WMdSJAiHHDVUMba5lKGoyGIYuJY4eT/OW4xJ+lIaj8cEt43MlBpJizWnhQpbeq2o2K//&#10;rIblZLz8/Xzij9Nqt6XtZrd/zrzS+r7fLV5AROriLXxtvxsNmXocwe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596rHAAAA3QAAAA8AAAAAAAAAAAAAAAAAmAIAAGRy&#10;cy9kb3ducmV2LnhtbFBLBQYAAAAABAAEAPUAAACMAwAAAAA=&#10;" fillcolor="black" stroked="f"/>
                  <v:rect id="Rectangle 1976" o:spid="_x0000_s2996" style="position:absolute;left:1147;top:25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VSMcgA&#10;AADdAAAADwAAAGRycy9kb3ducmV2LnhtbESPT08CMRTE7yZ+h+aZeJPWFQVWChETEy4m/DvA7bF9&#10;7m7Yvq5thcVPT01MOE5m5jeZ8bSzjTiSD7VjDY89BYK4cKbmUsNm/fEwBBEissHGMWk4U4Dp5PZm&#10;jLlxJ17ScRVLkSAcctRQxdjmUoaiIouh51ri5H05bzEm6UtpPJ4S3DYyU+pFWqw5LVTY0ntFxWH1&#10;YzXMRsPZ96LPn7/L/Y522/3hOfNK6/u77u0VRKQuXsP/7bnRkKmnAfy9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dVIxyAAAAN0AAAAPAAAAAAAAAAAAAAAAAJgCAABk&#10;cnMvZG93bnJldi54bWxQSwUGAAAAAAQABAD1AAAAjQMAAAAA&#10;" fillcolor="black" stroked="f"/>
                  <v:rect id="Rectangle 1977" o:spid="_x0000_s2997" style="position:absolute;left:1147;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Q8QA&#10;AADdAAAADwAAAGRycy9kb3ducmV2LnhtbERPy2oCMRTdF/oP4Qrd1cRpFZ0apRYK3RR8LXR3ndzO&#10;DE5upkmqU7/eLASXh/OezjvbiBP5UDvWMOgrEMSFMzWXGrabz+cxiBCRDTaOScM/BZjPHh+mmBt3&#10;5hWd1rEUKYRDjhqqGNtcylBUZDH0XUucuB/nLcYEfSmNx3MKt43MlBpJizWnhgpb+qioOK7/rIbF&#10;ZLz4Xb7y92V12NN+dzgOM6+0fup1728gInXxLr65v4yGTL2ku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qxkPEAAAA3QAAAA8AAAAAAAAAAAAAAAAAmAIAAGRycy9k&#10;b3ducmV2LnhtbFBLBQYAAAAABAAEAPUAAACJAwAAAAA=&#10;" fillcolor="black" stroked="f"/>
                  <v:rect id="Rectangle 1978" o:spid="_x0000_s2998" style="position:absolute;left:1147;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j2MgA&#10;AADdAAAADwAAAGRycy9kb3ducmV2LnhtbESPT2sCMRTE74V+h/AKvdXEbSu6GkULhV4K9c9Bb8/N&#10;c3dx87ImqW776Ruh4HGYmd8wk1lnG3EmH2rHGvo9BYK4cKbmUsNm/f40BBEissHGMWn4oQCz6f3d&#10;BHPjLryk8yqWIkE45KihirHNpQxFRRZDz7XEyTs4bzEm6UtpPF4S3DYyU2ogLdacFips6a2i4rj6&#10;thoWo+Hi9PXCn7/L/Y522/3xNfNK68eHbj4GEamLt/B/+8NoyNTz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pmPYyAAAAN0AAAAPAAAAAAAAAAAAAAAAAJgCAABk&#10;cnMvZG93bnJldi54bWxQSwUGAAAAAAQABAD1AAAAjQMAAAAA&#10;" fillcolor="black" stroked="f"/>
                  <v:rect id="Rectangle 1979" o:spid="_x0000_s2999" style="position:absolute;left:1147;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5OMQA&#10;AADdAAAADwAAAGRycy9kb3ducmV2LnhtbERPy2oCMRTdF/oP4Qrd1cRBxY5GqYVCN0J9LOruOrnO&#10;DE5upkmqo1/fLASXh/OeLTrbiDP5UDvWMOgrEMSFMzWXGnbbz9cJiBCRDTaOScOVAizmz08zzI27&#10;8JrOm1iKFMIhRw1VjG0uZSgqshj6riVO3NF5izFBX0rj8ZLCbSMzpcbSYs2pocKWPioqTps/q2H5&#10;Nln+fg95dVsf9rT/OZxGmVdav/S69ymISF18iO/uL6MhU8O0P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TjEAAAA3QAAAA8AAAAAAAAAAAAAAAAAmAIAAGRycy9k&#10;b3ducmV2LnhtbFBLBQYAAAAABAAEAPUAAACJAwAAAAA=&#10;" fillcolor="black" stroked="f"/>
                  <v:rect id="Rectangle 1980" o:spid="_x0000_s3000" style="position:absolute;left:1147;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co8cA&#10;AADdAAAADwAAAGRycy9kb3ducmV2LnhtbESPQWsCMRSE70L/Q3iF3jRx0aKrUWqh4EVQ20O9PTev&#10;u4ubl20Sddtf3whCj8PMfMPMl51txIV8qB1rGA4UCOLCmZpLDR/vb/0JiBCRDTaOScMPBVguHnpz&#10;zI278o4u+1iKBOGQo4YqxjaXMhQVWQwD1xIn78t5izFJX0rj8ZrgtpGZUs/SYs1pocKWXisqTvuz&#10;1bCaTlbf2xFvfnfHAx0+j6dx5pXWT4/dywxEpC7+h+/ttdGQqdE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HKPHAAAA3QAAAA8AAAAAAAAAAAAAAAAAmAIAAGRy&#10;cy9kb3ducmV2LnhtbFBLBQYAAAAABAAEAPUAAACMAwAAAAA=&#10;" fillcolor="black" stroked="f"/>
                  <v:rect id="Rectangle 1981" o:spid="_x0000_s3001" style="position:absolute;left:1147;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C1McA&#10;AADdAAAADwAAAGRycy9kb3ducmV2LnhtbESPQWsCMRSE7wX/Q3iF3mrSxRZdjaJCoZeC2h709tw8&#10;dxc3L2uS6uqvb4RCj8PMfMNMZp1txJl8qB1reOkrEMSFMzWXGr6/3p+HIEJENtg4Jg1XCjCb9h4m&#10;mBt34TWdN7EUCcIhRw1VjG0uZSgqshj6riVO3sF5izFJX0rj8ZLgtpGZUm/SYs1pocKWlhUVx82P&#10;1bAYDRen1YA/b+v9jnbb/fE180rrp8duPgYRqYv/4b/2h9GQqUE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EgtTHAAAA3QAAAA8AAAAAAAAAAAAAAAAAmAIAAGRy&#10;cy9kb3ducmV2LnhtbFBLBQYAAAAABAAEAPUAAACMAwAAAAA=&#10;" fillcolor="black" stroked="f"/>
                  <v:rect id="Rectangle 1982" o:spid="_x0000_s3002" style="position:absolute;left:1147;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gnT8gA&#10;AADdAAAADwAAAGRycy9kb3ducmV2LnhtbESPT2sCMRTE74V+h/AK3mrS1YquRqmFQi+F+uegt+fm&#10;ubu4edkmqW776Ruh4HGYmd8ws0VnG3EmH2rHGp76CgRx4UzNpYbt5u1xDCJEZIONY9LwQwEW8/u7&#10;GebGXXhF53UsRYJwyFFDFWObSxmKiiyGvmuJk3d03mJM0pfSeLwkuG1kptRIWqw5LVTY0mtFxWn9&#10;bTUsJ+Pl1+eQP35Xhz3td4fTc+aV1r2H7mUKIlIXb+H/9rvRkKnhA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SCdPyAAAAN0AAAAPAAAAAAAAAAAAAAAAAJgCAABk&#10;cnMvZG93bnJldi54bWxQSwUGAAAAAAQABAD1AAAAjQMAAAAA&#10;" fillcolor="black" stroked="f"/>
                  <v:rect id="Rectangle 1983" o:spid="_x0000_s3003" style="position:absolute;left:1147;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O8gA&#10;AADdAAAADwAAAGRycy9kb3ducmV2LnhtbESPQUsDMRSE7wX/Q3iCt27iskrdNi1WEHoRbPVgb6+b&#10;192lm5c1SdvVX2+EQo/DzHzDzBaD7cSJfGgda7jPFAjiypmWaw2fH6/jCYgQkQ12jknDDwVYzG9G&#10;MyyNO/OaTptYiwThUKKGJsa+lDJUDVkMmeuJk7d33mJM0tfSeDwnuO1krtSjtNhyWmiwp5eGqsPm&#10;aDUsnybL7/eC337Xuy1tv3aHh9wrre9uh+cpiEhDvIYv7ZXRkKuigP836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ob87yAAAAN0AAAAPAAAAAAAAAAAAAAAAAJgCAABk&#10;cnMvZG93bnJldi54bWxQSwUGAAAAAAQABAD1AAAAjQMAAAAA&#10;" fillcolor="black" stroked="f"/>
                  <v:rect id="Rectangle 1984" o:spid="_x0000_s3004" style="position:absolute;left:1147;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aoMcA&#10;AADdAAAADwAAAGRycy9kb3ducmV2LnhtbESPQWsCMRSE74L/ITyhN01ctOhqlFoo9FJQ20O9PTfP&#10;3cXNyzZJddtf3whCj8PMfMMs151txIV8qB1rGI8UCOLCmZpLDR/vL8MZiBCRDTaOScMPBViv+r0l&#10;5sZdeUeXfSxFgnDIUUMVY5tLGYqKLIaRa4mTd3LeYkzSl9J4vCa4bWSm1KO0WHNaqLCl54qK8/7b&#10;atjMZ5uv7YTffnfHAx0+j+dp5pXWD4PuaQEiUhf/w/f2q9GQqck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tGqDHAAAA3QAAAA8AAAAAAAAAAAAAAAAAmAIAAGRy&#10;cy9kb3ducmV2LnhtbFBLBQYAAAAABAAEAPUAAACMAwAAAAA=&#10;" fillcolor="black" stroked="f"/>
                  <v:rect id="Rectangle 1985" o:spid="_x0000_s3005" style="position:absolute;left:1147;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18cA&#10;AADdAAAADwAAAGRycy9kb3ducmV2LnhtbESPQWsCMRSE74L/ITyhN01crOhqlFoo9FKotod6e26e&#10;u4ubl22S6tZf3whCj8PMfMMs151txJl8qB1rGI8UCOLCmZpLDZ8fL8MZiBCRDTaOScMvBViv+r0l&#10;5sZdeEvnXSxFgnDIUUMVY5tLGYqKLIaRa4mTd3TeYkzSl9J4vCS4bWSm1FRarDktVNjSc0XFafdj&#10;NWzms833+4TfrtvDnvZfh9Nj5pXWD4PuaQEiUhf/w/f2q9GQqck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hNfHAAAA3QAAAA8AAAAAAAAAAAAAAAAAmAIAAGRy&#10;cy9kb3ducmV2LnhtbFBLBQYAAAAABAAEAPUAAACMAwAAAAA=&#10;" fillcolor="black" stroked="f"/>
                  <v:rect id="Rectangle 1986" o:spid="_x0000_s3006" style="position:absolute;left:1147;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hTMcA&#10;AADdAAAADwAAAGRycy9kb3ducmV2LnhtbESPQWsCMRSE7wX/Q3gFbzXpoq1ujaIFwUuh2h709ty8&#10;7i5uXrZJ1LW/vhEKPQ4z8w0znXe2EWfyoXas4XGgQBAXztRcavj8WD2MQYSIbLBxTBquFGA+691N&#10;MTfuwhs6b2MpEoRDjhqqGNtcylBUZDEMXEucvC/nLcYkfSmNx0uC20ZmSj1JizWnhQpbeq2oOG5P&#10;VsNyMl5+vw/57Wdz2NN+dziOMq+07t93ixcQkbr4H/5rr42GTA2f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zIUzHAAAA3QAAAA8AAAAAAAAAAAAAAAAAmAIAAGRy&#10;cy9kb3ducmV2LnhtbFBLBQYAAAAABAAEAPUAAACMAwAAAAA=&#10;" fillcolor="black" stroked="f"/>
                  <v:rect id="Rectangle 1987" o:spid="_x0000_s3007" style="position:absolute;left:1147;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sQA&#10;AADdAAAADwAAAGRycy9kb3ducmV2LnhtbERPy2oCMRTdF/oP4Qrd1cRBxY5GqYVCN0J9LOruOrnO&#10;DE5upkmqo1/fLASXh/OeLTrbiDP5UDvWMOgrEMSFMzWXGnbbz9cJiBCRDTaOScOVAizmz08zzI27&#10;8JrOm1iKFMIhRw1VjG0uZSgqshj6riVO3NF5izFBX0rj8ZLCbSMzpcbSYs2pocKWPioqTps/q2H5&#10;Nln+fg95dVsf9rT/OZxGmVdav/S69ymISF18iO/uL6MhU8M0N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stT7EAAAA3QAAAA8AAAAAAAAAAAAAAAAAmAIAAGRycy9k&#10;b3ducmV2LnhtbFBLBQYAAAAABAAEAPUAAACJAwAAAAA=&#10;" fillcolor="black" stroked="f"/>
                  <v:rect id="Rectangle 1988" o:spid="_x0000_s3008" style="position:absolute;left:1147;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QpccA&#10;AADdAAAADwAAAGRycy9kb3ducmV2LnhtbESPQWsCMRSE70L/Q3hCb5q42KKrUWqh4KVQrQe9PTfP&#10;3cXNyzaJuu2vbwpCj8PMfMPMl51txJV8qB1rGA0VCOLCmZpLDbvPt8EERIjIBhvHpOGbAiwXD705&#10;5sbdeEPXbSxFgnDIUUMVY5tLGYqKLIaha4mTd3LeYkzSl9J4vCW4bWSm1LO0WHNaqLCl14qK8/Zi&#10;Naymk9XXx5jffzbHAx32x/NT5pXWj/3uZQYiUhf/w/f22mjI1Hg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EKXHAAAA3QAAAA8AAAAAAAAAAAAAAAAAmAIAAGRy&#10;cy9kb3ducmV2LnhtbFBLBQYAAAAABAAEAPUAAACMAwAAAAA=&#10;" fillcolor="black" stroked="f"/>
                  <v:rect id="Rectangle 1989" o:spid="_x0000_s3009" style="position:absolute;left:1147;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v5cQA&#10;AADdAAAADwAAAGRycy9kb3ducmV2LnhtbERPy2oCMRTdC/2HcIXuNHGoYkej1EKhm4KvRd1dJ9eZ&#10;wcnNNEl12q83C8Hl4bzny8424kI+1I41jIYKBHHhTM2lhv3uYzAFESKywcYxafijAMvFU2+OuXFX&#10;3tBlG0uRQjjkqKGKsc2lDEVFFsPQtcSJOzlvMSboS2k8XlO4bWSm1ERarDk1VNjSe0XFeftrNaxe&#10;p6uf9Qt//W+OBzp8H8/jzCutn/vd2wxEpC4+xHf3p9GQqXHan96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DL+XEAAAA3QAAAA8AAAAAAAAAAAAAAAAAmAIAAGRycy9k&#10;b3ducmV2LnhtbFBLBQYAAAAABAAEAPUAAACJAwAAAAA=&#10;" fillcolor="black" stroked="f"/>
                  <v:rect id="Rectangle 1990" o:spid="_x0000_s3010" style="position:absolute;left:1147;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fscA&#10;AADdAAAADwAAAGRycy9kb3ducmV2LnhtbESPQWsCMRSE74X+h/AEbzVx0aKrUWpB6KWgtod6e26e&#10;u4ubl20Sddtf3whCj8PMfMPMl51txIV8qB1rGA4UCOLCmZpLDZ8f66cJiBCRDTaOScMPBVguHh/m&#10;mBt35S1ddrEUCcIhRw1VjG0uZSgqshgGriVO3tF5izFJX0rj8ZrgtpGZUs/SYs1pocKWXisqTruz&#10;1bCaTlbfmxG//24Pe9p/HU7jzCut+73uZQYiUhf/w/f2m9GQqfE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Pin7HAAAA3QAAAA8AAAAAAAAAAAAAAAAAmAIAAGRy&#10;cy9kb3ducmV2LnhtbFBLBQYAAAAABAAEAPUAAACMAwAAAAA=&#10;" fillcolor="black" stroked="f"/>
                  <v:rect id="Rectangle 1991" o:spid="_x0000_s3011" style="position:absolute;left:1147;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0UCccA&#10;AADdAAAADwAAAGRycy9kb3ducmV2LnhtbESPT2sCMRTE74LfIbxCb5p0qWK3RlGh0Euh/jnU23Pz&#10;uru4eVmTVLf99KYgeBxm5jfMdN7ZRpzJh9qxhqehAkFcOFNzqWG3fRtMQISIbLBxTBp+KcB81u9N&#10;MTfuwms6b2IpEoRDjhqqGNtcylBUZDEMXUucvG/nLcYkfSmNx0uC20ZmSo2lxZrTQoUtrSoqjpsf&#10;q2H5MlmePp/542992NP+63AcZV5p/fjQLV5BROriPXxrvxsNmRpl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FAnHAAAA3QAAAA8AAAAAAAAAAAAAAAAAmAIAAGRy&#10;cy9kb3ducmV2LnhtbFBLBQYAAAAABAAEAPUAAACMAwAAAAA=&#10;" fillcolor="black" stroked="f"/>
                  <v:rect id="Rectangle 1992" o:spid="_x0000_s3012" style="position:absolute;left:1147;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xksgA&#10;AADdAAAADwAAAGRycy9kb3ducmV2LnhtbESPQUsDMRSE70L/Q3iCN5u4WmnXTUsrCF4EWz20t7eb&#10;5+7SzcuaxHbtr28KgsdhZr5hisVgO3EgH1rHGu7GCgRx5UzLtYbPj5fbKYgQkQ12jknDLwVYzEdX&#10;BebGHXlNh02sRYJwyFFDE2OfSxmqhiyGseuJk/flvMWYpK+l8XhMcNvJTKlHabHltNBgT88NVfvN&#10;j9Wwmk1X3+8P/HZalzvabcv9JPNK65vrYfkEItIQ/8N/7VejIVOTe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kbGSyAAAAN0AAAAPAAAAAAAAAAAAAAAAAJgCAABk&#10;cnMvZG93bnJldi54bWxQSwUGAAAAAAQABAD1AAAAjQMAAAAA&#10;" fillcolor="black" stroked="f"/>
                  <v:rect id="Rectangle 1993" o:spid="_x0000_s3013" style="position:absolute;left:1147;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5scA&#10;AADdAAAADwAAAGRycy9kb3ducmV2LnhtbESPQWsCMRSE74L/ITyhN01ctOhqlFoo9FJQ20O9PTfP&#10;3cXNyzZJddtf3whCj8PMfMMs151txIV8qB1rGI8UCOLCmZpLDR/vL8MZiBCRDTaOScMPBViv+r0l&#10;5sZdeUeXfSxFgnDIUUMVY5tLGYqKLIaRa4mTd3LeYkzSl9J4vCa4bWSm1KO0WHNaqLCl54qK8/7b&#10;atjMZ5uv7YTffnfHAx0+j+dp5pXWD4PuaQEiUhf/w/f2q9GQqekE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4KebHAAAA3QAAAA8AAAAAAAAAAAAAAAAAmAIAAGRy&#10;cy9kb3ducmV2LnhtbFBLBQYAAAAABAAEAPUAAACMAwAAAAA=&#10;" fillcolor="black" stroked="f"/>
                  <v:rect id="Rectangle 1994" o:spid="_x0000_s3014" style="position:absolute;left:1147;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MfcgA&#10;AADdAAAADwAAAGRycy9kb3ducmV2LnhtbESPQUsDMRSE74L/ITzBm5u4uKVumxZbELwItnqwt9fN&#10;6+7Szcs2ie3qr2+EQo/DzHzDTOeD7cSRfGgda3jMFAjiypmWaw1fn68PYxAhIhvsHJOGXwown93e&#10;TLE07sQrOq5jLRKEQ4kamhj7UspQNWQxZK4nTt7OeYsxSV9L4/GU4LaTuVIjabHltNBgT8uGqv36&#10;x2pYPI8Xh48nfv9bbTe0+d7ui9wrre/vhpcJiEhDvIYv7TejIVdFAf9v0hO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NIx9yAAAAN0AAAAPAAAAAAAAAAAAAAAAAJgCAABk&#10;cnMvZG93bnJldi54bWxQSwUGAAAAAAQABAD1AAAAjQMAAAAA&#10;" fillcolor="black" stroked="f"/>
                  <v:rect id="Rectangle 1995" o:spid="_x0000_s3015" style="position:absolute;left:1147;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SCscA&#10;AADdAAAADwAAAGRycy9kb3ducmV2LnhtbESPQWsCMRSE74L/ITyhN026VNHVKLVQ6KWgtod6e25e&#10;dxc3L9sk1a2/3ghCj8PMfMMsVp1txIl8qB1reBwpEMSFMzWXGj4/XodTECEiG2wck4Y/CrBa9nsL&#10;zI0785ZOu1iKBOGQo4YqxjaXMhQVWQwj1xIn79t5izFJX0rj8ZzgtpGZUhNpsea0UGFLLxUVx92v&#10;1bCeTdc/myd+v2wPe9p/HY7jzCutHwbd8xxEpC7+h+/tN6MhU+MJ3N6k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mEgrHAAAA3QAAAA8AAAAAAAAAAAAAAAAAmAIAAGRy&#10;cy9kb3ducmV2LnhtbFBLBQYAAAAABAAEAPUAAACMAwAAAAA=&#10;" fillcolor="black" stroked="f"/>
                  <v:rect id="Rectangle 1996" o:spid="_x0000_s3016" style="position:absolute;left:1147;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q3kcgA&#10;AADdAAAADwAAAGRycy9kb3ducmV2LnhtbESPT2sCMRTE74V+h/AK3mrSRauuRqmFQi+F+uegt+fm&#10;ubu4edkmqW776Ruh4HGYmd8ws0VnG3EmH2rHGp76CgRx4UzNpYbt5u1xDCJEZIONY9LwQwEW8/u7&#10;GebGXXhF53UsRYJwyFFDFWObSxmKiiyGvmuJk3d03mJM0pfSeLwkuG1kptSztFhzWqiwpdeKitP6&#10;22pYTsbLr88Bf/yuDnva7w6nYeaV1r2H7mUKIlIXb+H/9rvRkKnhC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qreRyAAAAN0AAAAPAAAAAAAAAAAAAAAAAJgCAABk&#10;cnMvZG93bnJldi54bWxQSwUGAAAAAAQABAD1AAAAjQMAAAAA&#10;" fillcolor="black" stroked="f"/>
                  <v:rect id="Rectangle 1997" o:spid="_x0000_s3017" style="position:absolute;left:1147;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j48QA&#10;AADdAAAADwAAAGRycy9kb3ducmV2LnhtbERPy2oCMRTdC/2HcIXuNHGoYkej1EKhm4KvRd1dJ9eZ&#10;wcnNNEl12q83C8Hl4bzny8424kI+1I41jIYKBHHhTM2lhv3uYzAFESKywcYxafijAMvFU2+OuXFX&#10;3tBlG0uRQjjkqKGKsc2lDEVFFsPQtcSJOzlvMSboS2k8XlO4bWSm1ERarDk1VNjSe0XFeftrNaxe&#10;p6uf9Qt//W+OBzp8H8/jzCutn/vd2wxEpC4+xHf3p9GQqXGam96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1I+PEAAAA3QAAAA8AAAAAAAAAAAAAAAAAmAIAAGRycy9k&#10;b3ducmV2LnhtbFBLBQYAAAAABAAEAPUAAACJAwAAAAA=&#10;" fillcolor="black" stroked="f"/>
                  <v:rect id="Rectangle 1998" o:spid="_x0000_s3018" style="position:absolute;left:1147;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GeMcA&#10;AADdAAAADwAAAGRycy9kb3ducmV2LnhtbESPQWsCMRSE74X+h/AK3mrSRYuuRqkFoZeCWg96e26e&#10;u4ubl20Sddtf3whCj8PMfMNM551txIV8qB1reOkrEMSFMzWXGrZfy+cRiBCRDTaOScMPBZjPHh+m&#10;mBt35TVdNrEUCcIhRw1VjG0uZSgqshj6riVO3tF5izFJX0rj8ZrgtpGZUq/SYs1pocKW3isqTpuz&#10;1bAYjxbfqwF//q4Pe9rvDqdh5pXWvafubQIiUhf/w/f2h9GQqeEY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5hnjHAAAA3QAAAA8AAAAAAAAAAAAAAAAAmAIAAGRy&#10;cy9kb3ducmV2LnhtbFBLBQYAAAAABAAEAPUAAACMAwAAAAA=&#10;" fillcolor="black" stroked="f"/>
                  <v:rect id="Rectangle 1999" o:spid="_x0000_s3019" style="position:absolute;left:1147;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lWMQA&#10;AADdAAAADwAAAGRycy9kb3ducmV2LnhtbERPy2oCMRTdF/yHcAvd1aSDFZ0aRQtCNwVfC91dJ7cz&#10;g5ObaZLq1K83C8Hl4bwns8424kw+1I41vPUVCOLCmZpLDbvt8nUEIkRkg41j0vBPAWbT3tMEc+Mu&#10;vKbzJpYihXDIUUMVY5tLGYqKLIa+a4kT9+O8xZigL6XxeEnhtpGZUkNpsebUUGFLnxUVp82f1bAY&#10;jxa/qwF/X9fHAx32x9N75pXWL8/d/ANEpC4+xHf3l9GQqWHan96kJ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v5VjEAAAA3QAAAA8AAAAAAAAAAAAAAAAAmAIAAGRycy9k&#10;b3ducmV2LnhtbFBLBQYAAAAABAAEAPUAAACJAwAAAAA=&#10;" fillcolor="black" stroked="f"/>
                  <v:rect id="Rectangle 2000" o:spid="_x0000_s3020" style="position:absolute;left:1147;top:24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Aw8cA&#10;AADdAAAADwAAAGRycy9kb3ducmV2LnhtbESPQWsCMRSE74X+h/AEbzVxsaKrUWpB6KVQbQ/19tw8&#10;dxc3L9sk6tZf3whCj8PMfMPMl51txJl8qB1rGA4UCOLCmZpLDV+f66cJiBCRDTaOScMvBVguHh/m&#10;mBt34Q2dt7EUCcIhRw1VjG0uZSgqshgGriVO3sF5izFJX0rj8ZLgtpGZUmNpsea0UGFLrxUVx+3J&#10;alhNJ6ufjxG/Xzf7He2+98fnzCut+73uZQYiUhf/w/f2m9GQqfE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jQMPHAAAA3QAAAA8AAAAAAAAAAAAAAAAAmAIAAGRy&#10;cy9kb3ducmV2LnhtbFBLBQYAAAAABAAEAPUAAACMAwAAAAA=&#10;" fillcolor="black" stroked="f"/>
                  <v:rect id="Rectangle 2001" o:spid="_x0000_s3021" style="position:absolute;left:1147;top:24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etMcA&#10;AADdAAAADwAAAGRycy9kb3ducmV2LnhtbESPT2sCMRTE74LfIbxCb5p0qWK3RlGh0Euh/jnU23Pz&#10;uru4eVmTVNd++qYgeBxm5jfMdN7ZRpzJh9qxhqehAkFcOFNzqWG3fRtMQISIbLBxTBquFGA+6/em&#10;mBt34TWdN7EUCcIhRw1VjG0uZSgqshiGriVO3rfzFmOSvpTG4yXBbSMzpcbSYs1pocKWVhUVx82P&#10;1bB8mSxPn8/88bs+7Gn/dTiOMq+0fnzoFq8gInXxHr61342GTI0z+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x3rTHAAAA3QAAAA8AAAAAAAAAAAAAAAAAmAIAAGRy&#10;cy9kb3ducmV2LnhtbFBLBQYAAAAABAAEAPUAAACMAwAAAAA=&#10;" fillcolor="black" stroked="f"/>
                  <v:rect id="Rectangle 2002" o:spid="_x0000_s3022" style="position:absolute;left:1147;top:24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17L8cA&#10;AADdAAAADwAAAGRycy9kb3ducmV2LnhtbESPQWsCMRSE7wX/Q3hCbzVx24pujaKFQi+FanvQ23Pz&#10;uru4edkmqW799UYQPA4z8w0znXe2EQfyoXasYThQIIgLZ2ouNXx/vT2MQYSIbLBxTBr+KcB81rub&#10;Ym7ckVd0WMdSJAiHHDVUMba5lKGoyGIYuJY4eT/OW4xJ+lIaj8cEt43MlBpJizWnhQpbeq2o2K//&#10;rIblZLz8/Xzij9Nqt6XtZrd/zrzS+r7fLV5AROriLXxtvxsNmRo9wu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9ey/HAAAA3QAAAA8AAAAAAAAAAAAAAAAAmAIAAGRy&#10;cy9kb3ducmV2LnhtbFBLBQYAAAAABAAEAPUAAACMAwAAAAA=&#10;" fillcolor="black" stroked="f"/>
                  <v:rect id="Rectangle 2003" o:spid="_x0000_s3023" style="position:absolute;left:1147;top:24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jW8cA&#10;AADdAAAADwAAAGRycy9kb3ducmV2LnhtbESPQWsCMRSE74L/ITyhN01crOhqlFoo9FKotod6e26e&#10;u4ubl22S6tZf3whCj8PMfMMs151txJl8qB1rGI8UCOLCmZpLDZ8fL8MZiBCRDTaOScMvBViv+r0l&#10;5sZdeEvnXSxFgnDIUUMVY5tLGYqKLIaRa4mTd3TeYkzSl9J4vCS4bWSm1FRarDktVNjSc0XFafdj&#10;NWzms833+4TfrtvDnvZfh9Nj5pXWD4PuaQEiUhf/w/f2q9GQqekE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U41vHAAAA3QAAAA8AAAAAAAAAAAAAAAAAmAIAAGRy&#10;cy9kb3ducmV2LnhtbFBLBQYAAAAABAAEAPUAAACMAwAAAAA=&#10;" fillcolor="black" stroked="f"/>
                  <v:rect id="Rectangle 2004" o:spid="_x0000_s3024" style="position:absolute;left:1147;top:23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wMcA&#10;AADdAAAADwAAAGRycy9kb3ducmV2LnhtbESPQWsCMRSE74L/ITyhN026VNHVKLVQ6KWgtod6e25e&#10;dxc3L9sk1a2/3ghCj8PMfMMsVp1txIl8qB1reBwpEMSFMzWXGj4/XodTECEiG2wck4Y/CrBa9nsL&#10;zI0785ZOu1iKBOGQo4YqxjaXMhQVWQwj1xIn79t5izFJX0rj8ZzgtpGZUhNpsea0UGFLLxUVx92v&#10;1bCeTdc/myd+v2wPe9p/HY7jzCutHwbd8xxEpC7+h+/tN6MhU5Mx3N6k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YRsDHAAAA3QAAAA8AAAAAAAAAAAAAAAAAmAIAAGRy&#10;cy9kb3ducmV2LnhtbFBLBQYAAAAABAAEAPUAAACMAwAAAAA=&#10;" fillcolor="black" stroked="f"/>
                  <v:rect id="Rectangle 2005" o:spid="_x0000_s3025" style="position:absolute;left:1147;top:23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rYt8cA&#10;AADdAAAADwAAAGRycy9kb3ducmV2LnhtbESPQWsCMRSE74X+h/AEbzVxsYuuRqkFoZdCtT3o7bl5&#10;7i5uXrZJ1G1/fVMo9DjMzDfMYtXbVlzJh8axhvFIgSAunWm40vDxvnmYgggR2WDrmDR8UYDV8v5u&#10;gYVxN97SdRcrkSAcCtRQx9gVUoayJoth5Dri5J2ctxiT9JU0Hm8JbluZKZVLiw2nhRo7eq6pPO8u&#10;VsN6Nl1/vk349Xt7PNBhfzw/Zl5pPRz0T3MQkfr4H/5rvxgNmcp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K2LfHAAAA3QAAAA8AAAAAAAAAAAAAAAAAmAIAAGRy&#10;cy9kb3ducmV2LnhtbFBLBQYAAAAABAAEAPUAAACMAwAAAAA=&#10;" fillcolor="black" stroked="f"/>
                  <v:rect id="Rectangle 2006" o:spid="_x0000_s3026" style="position:absolute;left:1147;top:23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9LMgA&#10;AADdAAAADwAAAGRycy9kb3ducmV2LnhtbESPQUsDMRSE70L/Q3iCN5u4aG3XTUsrCF4EWz20t7eb&#10;5+7SzcuaxHbtr28KgsdhZr5hisVgO3EgH1rHGu7GCgRx5UzLtYbPj5fbKYgQkQ12jknDLwVYzEdX&#10;BebGHXlNh02sRYJwyFFDE2OfSxmqhiyGseuJk/flvMWYpK+l8XhMcNvJTKmJtNhyWmiwp+eGqv3m&#10;x2pYzaar7/d7fjutyx3ttuX+IfNK65vrYfkEItIQ/8N/7VejIVOTR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xn0syAAAAN0AAAAPAAAAAAAAAAAAAAAAAJgCAABk&#10;cnMvZG93bnJldi54bWxQSwUGAAAAAAQABAD1AAAAjQMAAAAA&#10;" fillcolor="black" stroked="f"/>
                  <v:rect id="Rectangle 2007" o:spid="_x0000_s3027" style="position:absolute;left:1147;top:23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npXsQA&#10;AADdAAAADwAAAGRycy9kb3ducmV2LnhtbERPy2oCMRTdF/yHcAvd1aSDFZ0aRQtCNwVfC91dJ7cz&#10;g5ObaZLq1K83C8Hl4bwns8424kw+1I41vPUVCOLCmZpLDbvt8nUEIkRkg41j0vBPAWbT3tMEc+Mu&#10;vKbzJpYihXDIUUMVY5tLGYqKLIa+a4kT9+O8xZigL6XxeEnhtpGZUkNpsebUUGFLnxUVp82f1bAY&#10;jxa/qwF/X9fHAx32x9N75pXWL8/d/ANEpC4+xHf3l9GQqWGam96kJ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Z6V7EAAAA3QAAAA8AAAAAAAAAAAAAAAAAmAIAAGRycy9k&#10;b3ducmV2LnhtbFBLBQYAAAAABAAEAPUAAACJAwAAAAA=&#10;" fillcolor="black" stroked="f"/>
                  <v:rect id="Rectangle 2008" o:spid="_x0000_s3028" style="position:absolute;left:1147;top:23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VMxccA&#10;AADdAAAADwAAAGRycy9kb3ducmV2LnhtbESPQWsCMRSE74X+h/AK3mrSxYquRqkFoZdCtR709tw8&#10;dxc3L9sk6tZf3whCj8PMfMNM551txJl8qB1reOkrEMSFMzWXGjbfy+cRiBCRDTaOScMvBZjPHh+m&#10;mBt34RWd17EUCcIhRw1VjG0uZSgqshj6riVO3sF5izFJX0rj8ZLgtpGZUkNpsea0UGFL7xUVx/XJ&#10;aliMR4ufrwF/Xlf7He22++Nr5pXWvafubQIiUhf/w/f2h9GQqeEY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VTMXHAAAA3QAAAA8AAAAAAAAAAAAAAAAAmAIAAGRy&#10;cy9kb3ducmV2LnhtbFBLBQYAAAAABAAEAPUAAACMAwAAAAA=&#10;" fillcolor="black" stroked="f"/>
                  <v:rect id="Rectangle 2009" o:spid="_x0000_s3029" style="position:absolute;left:1147;top:23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hcQA&#10;AADdAAAADwAAAGRycy9kb3ducmV2LnhtbERPy2oCMRTdF/oP4Qrd1cSh9TE1Si0Uuin4WujuOrmd&#10;GZzcTJNUp369WQguD+c9nXe2ESfyoXasYdBXIIgLZ2ouNWw3n89jECEiG2wck4Z/CjCfPT5MMTfu&#10;zCs6rWMpUgiHHDVUMba5lKGoyGLou5Y4cT/OW4wJ+lIaj+cUbhuZKTWUFmtODRW29FFRcVz/WQ2L&#10;yXjxu3zh78vqsKf97nB8zbzS+qnXvb+BiNTFu/jm/jIaMjVK+9Ob9AT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2c4XEAAAA3QAAAA8AAAAAAAAAAAAAAAAAmAIAAGRycy9k&#10;b3ducmV2LnhtbFBLBQYAAAAABAAEAPUAAACJAwAAAAA=&#10;" fillcolor="black" stroked="f"/>
                  <v:rect id="Rectangle 2010" o:spid="_x0000_s3030" style="position:absolute;left:1147;top:23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rWHscA&#10;AADdAAAADwAAAGRycy9kb3ducmV2LnhtbESPQWsCMRSE74X+h/AK3mriUlvdGkULgpdCtT3o7bl5&#10;3V3cvKxJ1LW/vhEKPQ4z8w0zmXW2EWfyoXasYdBXIIgLZ2ouNXx9Lh9HIEJENtg4Jg1XCjCb3t9N&#10;MDfuwms6b2IpEoRDjhqqGNtcylBUZDH0XUucvG/nLcYkfSmNx0uC20ZmSj1LizWnhQpbequoOGxO&#10;VsNiPFocP574/We939Fuuz8MM6+07j1081cQkbr4H/5rr4yGTL0M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61h7HAAAA3QAAAA8AAAAAAAAAAAAAAAAAmAIAAGRy&#10;cy9kb3ducmV2LnhtbFBLBQYAAAAABAAEAPUAAACMAwAAAAA=&#10;" fillcolor="black" stroked="f"/>
                  <v:rect id="Rectangle 2011" o:spid="_x0000_s3031" style="position:absolute;left:1147;top:23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IaccA&#10;AADdAAAADwAAAGRycy9kb3ducmV2LnhtbESPQWsCMRSE7wX/Q3hCbzXpotZujaJCoReh2h7q7bl5&#10;3V3cvKxJqqu/vikIPQ4z8w0znXe2ESfyoXas4XGgQBAXztRcavj8eH2YgAgR2WDjmDRcKMB81rub&#10;Ym7cmTd02sZSJAiHHDVUMba5lKGoyGIYuJY4ed/OW4xJ+lIaj+cEt43MlBpLizWnhQpbWlVUHLY/&#10;VsPyebI8vg95fd3sd7T72h9GmVda3/e7xQuISF38D9/ab0ZDpp4y+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oSGnHAAAA3QAAAA8AAAAAAAAAAAAAAAAAmAIAAGRy&#10;cy9kb3ducmV2LnhtbFBLBQYAAAAABAAEAPUAAACMAwAAAAA=&#10;" fillcolor="black" stroked="f"/>
                  <v:rect id="Rectangle 2012" o:spid="_x0000_s3032" style="position:absolute;left:1147;top:23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t8sgA&#10;AADdAAAADwAAAGRycy9kb3ducmV2LnhtbESPT08CMRTE7yZ+h+aZeJPWFQVWChETEy4m/DvA7bF9&#10;7m7Yvq5thcVPT01MOE5m5jeZ8bSzjTiSD7VjDY89BYK4cKbmUsNm/fEwBBEissHGMWk4U4Dp5PZm&#10;jLlxJ17ScRVLkSAcctRQxdjmUoaiIouh51ri5H05bzEm6UtpPJ4S3DYyU+pFWqw5LVTY0ntFxWH1&#10;YzXMRsPZ96LPn7/L/Y522/3hOfNK6/u77u0VRKQuXsP/7bnRkKnBE/y9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JO3yyAAAAN0AAAAPAAAAAAAAAAAAAAAAAJgCAABk&#10;cnMvZG93bnJldi54bWxQSwUGAAAAAAQABAD1AAAAjQMAAAAA&#10;" fillcolor="black" stroked="f"/>
                  <v:rect id="Rectangle 2013" o:spid="_x0000_s3033" style="position:absolute;left:1147;top:23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1hscA&#10;AADdAAAADwAAAGRycy9kb3ducmV2LnhtbESPQWsCMRSE7wX/Q3gFbzXpoq1ujaIFwUuh2h709ty8&#10;7i5uXrZJ1LW/vhEKPQ4z8w0znXe2EWfyoXas4XGgQBAXztRcavj8WD2MQYSIbLBxTBquFGA+691N&#10;MTfuwhs6b2MpEoRDjhqqGNtcylBUZDEMXEucvC/nLcYkfSmNx0uC20ZmSj1JizWnhQpbeq2oOG5P&#10;VsNyMl5+vw/57Wdz2NN+dziOMq+07t93ixcQkbr4H/5rr42GTD0P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NdYbHAAAA3QAAAA8AAAAAAAAAAAAAAAAAmAIAAGRy&#10;cy9kb3ducmV2LnhtbFBLBQYAAAAABAAEAPUAAACMAwAAAAA=&#10;" fillcolor="black" stroked="f"/>
                  <v:rect id="Rectangle 2014" o:spid="_x0000_s3034" style="position:absolute;left:1147;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HQHcgA&#10;AADdAAAADwAAAGRycy9kb3ducmV2LnhtbESPT2sCMRTE74V+h/AK3mrSRauuRqmFQi+F+uegt+fm&#10;ubu4edkmqW776Ruh4HGYmd8ws0VnG3EmH2rHGp76CgRx4UzNpYbt5u1xDCJEZIONY9LwQwEW8/u7&#10;GebGXXhF53UsRYJwyFFDFWObSxmKiiyGvmuJk3d03mJM0pfSeLwkuG1kptSztFhzWqiwpdeKitP6&#10;22pYTsbLr88Bf/yuDnva7w6nYeaV1r2H7mUKIlIXb+H/9rvRkKnRE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gdAdyAAAAN0AAAAPAAAAAAAAAAAAAAAAAJgCAABk&#10;cnMvZG93bnJldi54bWxQSwUGAAAAAAQABAD1AAAAjQMAAAAA&#10;" fillcolor="black" stroked="f"/>
                  <v:rect id="Rectangle 2015" o:spid="_x0000_s3035" style="position:absolute;left:1147;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NOasgA&#10;AADdAAAADwAAAGRycy9kb3ducmV2LnhtbESPQUsDMRSE70L/Q3iCN5u4aG3XTUsrCF4EWz20t7eb&#10;5+7SzcuaxHbtr28KgsdhZr5hisVgO3EgH1rHGu7GCgRx5UzLtYbPj5fbKYgQkQ12jknDLwVYzEdX&#10;BebGHXlNh02sRYJwyFFDE2OfSxmqhiyGseuJk/flvMWYpK+l8XhMcNvJTKmJtNhyWmiwp+eGqv3m&#10;x2pYzaar7/d7fjutyx3ttuX+IfNK65vrYfkEItIQ/8N/7VejIVOPE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U05qyAAAAN0AAAAPAAAAAAAAAAAAAAAAAJgCAABk&#10;cnMvZG93bnJldi54bWxQSwUGAAAAAAQABAD1AAAAjQMAAAAA&#10;" fillcolor="black" stroked="f"/>
                  <v:rect id="Rectangle 2016" o:spid="_x0000_s3036" style="position:absolute;left:1147;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8ccA&#10;AADdAAAADwAAAGRycy9kb3ducmV2LnhtbESPQWsCMRSE7wX/Q3hCbzVxaatujaKFQi+FanvQ23Pz&#10;uru4edkmqW799UYQPA4z8w0znXe2EQfyoXasYThQIIgLZ2ouNXx/vT2MQYSIbLBxTBr+KcB81rub&#10;Ym7ckVd0WMdSJAiHHDVUMba5lKGoyGIYuJY4eT/OW4xJ+lIaj8cEt43MlHqWFmtOCxW29FpRsV//&#10;WQ3LyXj5+/nIH6fVbkvbzW7/lHml9X2/W7yAiNTFW/jafjcaMjUawe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f6/HHAAAA3QAAAA8AAAAAAAAAAAAAAAAAmAIAAGRy&#10;cy9kb3ducmV2LnhtbFBLBQYAAAAABAAEAPUAAACMAwAAAAA=&#10;" fillcolor="black" stroked="f"/>
                  <v:rect id="Rectangle 2017" o:spid="_x0000_s3037" style="position:absolute;left:1147;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g8QA&#10;AADdAAAADwAAAGRycy9kb3ducmV2LnhtbERPy2oCMRTdF/oP4Qrd1cSh9TE1Si0Uuin4WujuOrmd&#10;GZzcTJNUp369WQguD+c9nXe2ESfyoXasYdBXIIgLZ2ouNWw3n89jECEiG2wck4Z/CjCfPT5MMTfu&#10;zCs6rWMpUgiHHDVUMba5lKGoyGLou5Y4cT/OW4wJ+lIaj+cUbhuZKTWUFmtODRW29FFRcVz/WQ2L&#10;yXjxu3zh78vqsKf97nB8zbzS+qnXvb+BiNTFu/jm/jIaMjVKc9Ob9AT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f4PEAAAA3QAAAA8AAAAAAAAAAAAAAAAAmAIAAGRycy9k&#10;b3ducmV2LnhtbFBLBQYAAAAABAAEAPUAAACJAwAAAAA=&#10;" fillcolor="black" stroked="f"/>
                  <v:rect id="Rectangle 2018" o:spid="_x0000_s3038" style="position:absolute;left:1147;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aGMgA&#10;AADdAAAADwAAAGRycy9kb3ducmV2LnhtbESPT2sCMRTE74V+h/AKvdXEpa26GkULhV4K9c9Bb8/N&#10;c3dx87ImqW776Ruh4HGYmd8wk1lnG3EmH2rHGvo9BYK4cKbmUsNm/f40BBEissHGMWn4oQCz6f3d&#10;BHPjLryk8yqWIkE45KihirHNpQxFRRZDz7XEyTs4bzEm6UtpPF4S3DYyU+pVWqw5LVTY0ltFxXH1&#10;bTUsRsPF6euZP3+X+x3ttvvjS+aV1o8P3XwMIlIXb+H/9ofRkKnB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zNoYyAAAAN0AAAAPAAAAAAAAAAAAAAAAAJgCAABk&#10;cnMvZG93bnJldi54bWxQSwUGAAAAAAQABAD1AAAAjQMAAAAA&#10;" fillcolor="black" stroked="f"/>
                  <v:rect id="Rectangle 2019" o:spid="_x0000_s3039" style="position:absolute;left:1147;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osQA&#10;AADdAAAADwAAAGRycy9kb3ducmV2LnhtbERPz2vCMBS+C/4P4QneNFlxo+uMooPBLgN1HvT2bN7a&#10;YvNSk0y7/fXmMNjx4/s9X/a2FVfyoXGs4WGqQBCXzjRcadh/vk1yECEiG2wdk4YfCrBcDAdzLIy7&#10;8Zauu1iJFMKhQA11jF0hZShrshimriNO3JfzFmOCvpLG4y2F21ZmSj1Jiw2nhho7eq2pPO++rYb1&#10;c76+bGb88bs9Hel4OJ0fM6+0Ho/61QuISH38F/+5342GTOVpf3qTn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jA6LEAAAA3QAAAA8AAAAAAAAAAAAAAAAAmAIAAGRycy9k&#10;b3ducmV2LnhtbFBLBQYAAAAABAAEAPUAAACJAwAAAAA=&#10;" fillcolor="black" stroked="f"/>
                  <v:rect id="Rectangle 2020" o:spid="_x0000_s3040" style="position:absolute;left:1147;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OccA&#10;AADdAAAADwAAAGRycy9kb3ducmV2LnhtbESPQWsCMRSE7wX/Q3hCbzVxacu6GqUWCr0U1Pagt+fm&#10;ubu4edkmqW776xtB8DjMzDfMbNHbVpzIh8axhvFIgSAunWm40vD1+faQgwgR2WDrmDT8UoDFfHA3&#10;w8K4M6/ptImVSBAOBWqoY+wKKUNZk8Uwch1x8g7OW4xJ+koaj+cEt63MlHqWFhtOCzV29FpTedz8&#10;WA3LSb78Xj3yx996v6Pddn98yrzS+n7Yv0xBROrjLXxtvxsNmcrHcHmTn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vpjnHAAAA3QAAAA8AAAAAAAAAAAAAAAAAmAIAAGRy&#10;cy9kb3ducmV2LnhtbFBLBQYAAAAABAAEAPUAAACMAwAAAAA=&#10;" fillcolor="black" stroked="f"/>
                  <v:rect id="Rectangle 2021" o:spid="_x0000_s3041" style="position:absolute;left:1147;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4TscA&#10;AADdAAAADwAAAGRycy9kb3ducmV2LnhtbESPQWsCMRSE74X+h/AK3mrSRcu6GqUWCl4EtT3U23Pz&#10;uru4edkmUbf99Y0g9DjMzDfMbNHbVpzJh8axhqehAkFcOtNwpeHj/e0xBxEissHWMWn4oQCL+f3d&#10;DAvjLryl8y5WIkE4FKihjrErpAxlTRbD0HXEyfty3mJM0lfSeLwkuG1lptSztNhwWqixo9eayuPu&#10;ZDUsJ/nyezPi9e/2sKf95+E4zrzSevDQv0xBROrjf/jWXhkNmcozuL5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E7HAAAA3QAAAA8AAAAAAAAAAAAAAAAAmAIAAGRy&#10;cy9kb3ducmV2LnhtbFBLBQYAAAAABAAEAPUAAACMAwAAAAA=&#10;" fillcolor="black" stroked="f"/>
                  <v:rect id="Rectangle 2022" o:spid="_x0000_s3042" style="position:absolute;left:1147;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d1cgA&#10;AADdAAAADwAAAGRycy9kb3ducmV2LnhtbESPT0sDMRTE74LfITyhN5u42rLdNi1WELwI9s+hvb1u&#10;nrtLNy9rkrarn94IBY/DzPyGmS1624oz+dA41vAwVCCIS2carjRsN6/3OYgQkQ22jknDNwVYzG9v&#10;ZlgYd+EVndexEgnCoUANdYxdIWUoa7IYhq4jTt6n8xZjkr6SxuMlwW0rM6XG0mLDaaHGjl5qKo/r&#10;k9WwnOTLr48nfv9ZHfa03x2Oo8wrrQd3/fMURKQ+/oev7TejIVP5I/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8Z3VyAAAAN0AAAAPAAAAAAAAAAAAAAAAAJgCAABk&#10;cnMvZG93bnJldi54bWxQSwUGAAAAAAQABAD1AAAAjQMAAAAA&#10;" fillcolor="black" stroked="f"/>
                  <v:rect id="Rectangle 2023" o:spid="_x0000_s3043" style="position:absolute;left:1147;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FocgA&#10;AADdAAAADwAAAGRycy9kb3ducmV2LnhtbESPQUsDMRSE74L/ITzBm5u4tGXdNi22IHgp2OrB3l43&#10;r7tLNy/bJLarv74RBI/DzHzDzBaD7cSZfGgda3jMFAjiypmWaw0f7y8PBYgQkQ12jknDNwVYzG9v&#10;Zlgad+ENnbexFgnCoUQNTYx9KWWoGrIYMtcTJ+/gvMWYpK+l8XhJcNvJXKmJtNhyWmiwp1VD1XH7&#10;ZTUsn4rl6W3E65/Nfke7z/1xnHul9f3d8DwFEWmI/+G/9qvRkKtiBL9v0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AWhyAAAAN0AAAAPAAAAAAAAAAAAAAAAAJgCAABk&#10;cnMvZG93bnJldi54bWxQSwUGAAAAAAQABAD1AAAAjQMAAAAA&#10;" fillcolor="black" stroked="f"/>
                  <v:rect id="Rectangle 2024" o:spid="_x0000_s3044" style="position:absolute;left:1147;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gOscA&#10;AADdAAAADwAAAGRycy9kb3ducmV2LnhtbESPQWsCMRSE74X+h/AEbzVx0bKuRqkFoZdCtT3o7bl5&#10;7i5uXrZJ1G1/fVMo9DjMzDfMYtXbVlzJh8axhvFIgSAunWm40vDxvnnIQYSIbLB1TBq+KMBqeX+3&#10;wMK4G2/puouVSBAOBWqoY+wKKUNZk8Uwch1x8k7OW4xJ+koaj7cEt63MlHqUFhtOCzV29FxTed5d&#10;rIb1LF9/vk349Xt7PNBhfzxPM6+0Hg76pzmISH38D/+1X4yGTOVT+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UoDrHAAAA3QAAAA8AAAAAAAAAAAAAAAAAmAIAAGRy&#10;cy9kb3ducmV2LnhtbFBLBQYAAAAABAAEAPUAAACMAwAAAAA=&#10;" fillcolor="black" stroked="f"/>
                  <v:rect id="Rectangle 2025" o:spid="_x0000_s3045" style="position:absolute;left:1147;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TccA&#10;AADdAAAADwAAAGRycy9kb3ducmV2LnhtbESPQWsCMRSE74X+h/AEbzVxsbKuRqkFoZdCtT3o7bl5&#10;7i5uXrZJ1G1/fVMo9DjMzDfMYtXbVlzJh8axhvFIgSAunWm40vDxvnnIQYSIbLB1TBq+KMBqeX+3&#10;wMK4G2/puouVSBAOBWqoY+wKKUNZk8Uwch1x8k7OW4xJ+koaj7cEt63MlJpKiw2nhRo7eq6pPO8u&#10;VsN6lq8/3yb8+r09HuiwP54fM6+0Hg76pzmISH38D/+1X4yGTOVT+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GPk3HAAAA3QAAAA8AAAAAAAAAAAAAAAAAmAIAAGRy&#10;cy9kb3ducmV2LnhtbFBLBQYAAAAABAAEAPUAAACMAwAAAAA=&#10;" fillcolor="black" stroked="f"/>
                  <v:rect id="Rectangle 2026" o:spid="_x0000_s3046" style="position:absolute;left:1147;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b1sgA&#10;AADdAAAADwAAAGRycy9kb3ducmV2LnhtbESPT0sDMRTE74LfITyhN5u4aLvdNi1WELwI9s+hvb1u&#10;nrtLNy9rkrarn94IBY/DzPyGmS1624oz+dA41vAwVCCIS2carjRsN6/3OYgQkQ22jknDNwVYzG9v&#10;ZlgYd+EVndexEgnCoUANdYxdIWUoa7IYhq4jTt6n8xZjkr6SxuMlwW0rM6VG0mLDaaHGjl5qKo/r&#10;k9WwnOTLr49Hfv9ZHfa03x2OT5lXWg/u+ucpiEh9/A9f229GQ6byMf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ypvWyAAAAN0AAAAPAAAAAAAAAAAAAAAAAJgCAABk&#10;cnMvZG93bnJldi54bWxQSwUGAAAAAAQABAD1AAAAjQMAAAAA&#10;" fillcolor="black" stroked="f"/>
                  <v:rect id="Rectangle 2027" o:spid="_x0000_s3047" style="position:absolute;left:1147;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PpMQA&#10;AADdAAAADwAAAGRycy9kb3ducmV2LnhtbERPz2vCMBS+C/4P4QneNFlxo+uMooPBLgN1HvT2bN7a&#10;YvNSk0y7/fXmMNjx4/s9X/a2FVfyoXGs4WGqQBCXzjRcadh/vk1yECEiG2wdk4YfCrBcDAdzLIy7&#10;8Zauu1iJFMKhQA11jF0hZShrshimriNO3JfzFmOCvpLG4y2F21ZmSj1Jiw2nhho7eq2pPO++rYb1&#10;c76+bGb88bs9Hel4OJ0fM6+0Ho/61QuISH38F/+5342GTOVpbnqTn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VD6TEAAAA3QAAAA8AAAAAAAAAAAAAAAAAmAIAAGRycy9k&#10;b3ducmV2LnhtbFBLBQYAAAAABAAEAPUAAACJAwAAAAA=&#10;" fillcolor="black" stroked="f"/>
                  <v:rect id="Rectangle 2028" o:spid="_x0000_s3048" style="position:absolute;left:1147;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qP8cA&#10;AADdAAAADwAAAGRycy9kb3ducmV2LnhtbESPT2sCMRTE74V+h/AKvdXEpS3rapRaKPRS8N9Bb8/N&#10;c3dx87JNUt320zeC4HGYmd8wk1lvW3EiHxrHGoYDBYK4dKbhSsNm/fGUgwgR2WDrmDT8UoDZ9P5u&#10;goVxZ17SaRUrkSAcCtRQx9gVUoayJoth4Dri5B2ctxiT9JU0Hs8JbluZKfUqLTacFmrs6L2m8rj6&#10;sRrmo3z+vXjmr7/lfke77f74knml9eND/zYGEamPt/C1/Wk0ZCofweVNe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Zqj/HAAAA3QAAAA8AAAAAAAAAAAAAAAAAmAIAAGRy&#10;cy9kb3ducmV2LnhtbFBLBQYAAAAABAAEAPUAAACMAwAAAAA=&#10;" fillcolor="black" stroked="f"/>
                  <v:rect id="Rectangle 2029" o:spid="_x0000_s3049" style="position:absolute;left:1147;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f8QA&#10;AADdAAAADwAAAGRycy9kb3ducmV2LnhtbERPy2oCMRTdC/5DuII7TTrYolOjaKHQTcHXou6uk9uZ&#10;wcnNmKQ67debRcHl4bzny8424ko+1I41PI0VCOLCmZpLDYf9+2gKIkRkg41j0vBLAZaLfm+OuXE3&#10;3tJ1F0uRQjjkqKGKsc2lDEVFFsPYtcSJ+3beYkzQl9J4vKVw28hMqRdpsebUUGFLbxUV592P1bCe&#10;TdeXzYQ//7anIx2/TufnzCuth4Nu9QoiUhcf4n/3h9GQqVnan9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lX/EAAAA3QAAAA8AAAAAAAAAAAAAAAAAmAIAAGRycy9k&#10;b3ducmV2LnhtbFBLBQYAAAAABAAEAPUAAACJAwAAAAA=&#10;" fillcolor="black" stroked="f"/>
                  <v:rect id="Rectangle 2030" o:spid="_x0000_s3050" style="position:absolute;left:1147;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w5McA&#10;AADdAAAADwAAAGRycy9kb3ducmV2LnhtbESPQWsCMRSE70L/Q3gFb5q4aNHVKLVQ6EVQ20O9PTfP&#10;3cXNyzZJddtf3whCj8PMfMMsVp1txIV8qB1rGA0VCOLCmZpLDR/vr4MpiBCRDTaOScMPBVgtH3oL&#10;zI278o4u+1iKBOGQo4YqxjaXMhQVWQxD1xIn7+S8xZikL6XxeE1w28hMqSdpsea0UGFLLxUV5/23&#10;1bCeTddf2zFvfnfHAx0+j+dJ5pXW/cfueQ4iUhf/w/f2m9GQqdkIbm/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2MOTHAAAA3QAAAA8AAAAAAAAAAAAAAAAAmAIAAGRy&#10;cy9kb3ducmV2LnhtbFBLBQYAAAAABAAEAPUAAACMAwAAAAA=&#10;" fillcolor="black" stroked="f"/>
                  <v:rect id="Rectangle 2031" o:spid="_x0000_s3051" style="position:absolute;left:1147;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Suk8cA&#10;AADdAAAADwAAAGRycy9kb3ducmV2LnhtbESPT2sCMRTE74V+h/AKvdXEpS26GqUWCl4K/jvo7bl5&#10;7i5uXrZJ1NVP3wiFHoeZ+Q0znna2EWfyoXasod9TIIgLZ2ouNWzWXy8DECEiG2wck4YrBZhOHh/G&#10;mBt34SWdV7EUCcIhRw1VjG0uZSgqshh6riVO3sF5izFJX0rj8ZLgtpGZUu/SYs1pocKWPisqjquT&#10;1TAbDmY/i1f+vi33O9pt98e3zCutn5+6jxGISF38D/+150ZDpoYZ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krpPHAAAA3QAAAA8AAAAAAAAAAAAAAAAAmAIAAGRy&#10;cy9kb3ducmV2LnhtbFBLBQYAAAAABAAEAPUAAACMAwAAAAA=&#10;" fillcolor="black" stroked="f"/>
                  <v:rect id="Rectangle 2032" o:spid="_x0000_s3052" style="position:absolute;left:1147;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LCMgA&#10;AADdAAAADwAAAGRycy9kb3ducmV2LnhtbESPT2sCMRTE74V+h/AKvdXEbSu6GkULhV4K9c9Bb8/N&#10;c3dx87ImqW776Ruh4HGYmd8wk1lnG3EmH2rHGvo9BYK4cKbmUsNm/f40BBEissHGMWn4oQCz6f3d&#10;BHPjLryk8yqWIkE45KihirHNpQxFRRZDz7XEyTs4bzEm6UtpPF4S3DYyU2ogLdacFips6a2i4rj6&#10;thoWo+Hi9PXCn7/L/Y522/3xNfNK68eHbj4GEamLt/B/+8NoyNToGa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KAsIyAAAAN0AAAAPAAAAAAAAAAAAAAAAAJgCAABk&#10;cnMvZG93bnJldi54bWxQSwUGAAAAAAQABAD1AAAAjQMAAAAA&#10;" fillcolor="black" stroked="f"/>
                  <v:rect id="Rectangle 2033" o:spid="_x0000_s3053" style="position:absolute;left:1147;top:21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TfMcA&#10;AADdAAAADwAAAGRycy9kb3ducmV2LnhtbESPQWsCMRSE70L/Q3hCb5q42KKrUWqh4KVQrQe9PTfP&#10;3cXNyzaJuu2vbwpCj8PMfMPMl51txJV8qB1rGA0VCOLCmZpLDbvPt8EERIjIBhvHpOGbAiwXD705&#10;5sbdeEPXbSxFgnDIUUMVY5tLGYqKLIaha4mTd3LeYkzSl9J4vCW4bWSm1LO0WHNaqLCl14qK8/Zi&#10;Naymk9XXx5jffzbHAx32x/NT5pXWj/3uZQYiUhf/w/f22mjI1HQM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Bk3zHAAAA3QAAAA8AAAAAAAAAAAAAAAAAmAIAAGRy&#10;cy9kb3ducmV2LnhtbFBLBQYAAAAABAAEAPUAAACMAwAAAAA=&#10;" fillcolor="black" stroked="f"/>
                  <v:rect id="Rectangle 2034" o:spid="_x0000_s3054" style="position:absolute;left:1147;top:21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0258cA&#10;AADdAAAADwAAAGRycy9kb3ducmV2LnhtbESPQWsCMRSE74X+h/AK3mrSRYuuRqkFoZeCWg96e26e&#10;u4ubl20Sddtf3whCj8PMfMNM551txIV8qB1reOkrEMSFMzWXGrZfy+cRiBCRDTaOScMPBZjPHh+m&#10;mBt35TVdNrEUCcIhRw1VjG0uZSgqshj6riVO3tF5izFJX0rj8ZrgtpGZUq/SYs1pocKW3isqTpuz&#10;1bAYjxbfqwF//q4Pe9rvDqdh5pXWvafubQIiUhf/w/f2h9GQqfEQ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NNufHAAAA3QAAAA8AAAAAAAAAAAAAAAAAmAIAAGRy&#10;cy9kb3ducmV2LnhtbFBLBQYAAAAABAAEAPUAAACMAwAAAAA=&#10;" fillcolor="black" stroked="f"/>
                  <v:rect id="Rectangle 2035" o:spid="_x0000_s3055" style="position:absolute;left:1147;top:21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kMcA&#10;AADdAAAADwAAAGRycy9kb3ducmV2LnhtbESPQWsCMRSE74X+h/AK3mrSxYquRqkFoZdCtR709tw8&#10;dxc3L9sk6tZf3whCj8PMfMNM551txJl8qB1reOkrEMSFMzWXGjbfy+cRiBCRDTaOScMvBZjPHh+m&#10;mBt34RWd17EUCcIhRw1VjG0uZSgqshj6riVO3sF5izFJX0rj8ZLgtpGZUkNpsea0UGFL7xUVx/XJ&#10;aliMR4ufrwF/Xlf7He22++Nr5pXWvafubQIiUhf/w/f2h9GQqfEQ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fqJDHAAAA3QAAAA8AAAAAAAAAAAAAAAAAmAIAAGRy&#10;cy9kb3ducmV2LnhtbFBLBQYAAAAABAAEAPUAAACMAwAAAAA=&#10;" fillcolor="black" stroked="f"/>
                  <v:rect id="Rectangle 2036" o:spid="_x0000_s3056" style="position:absolute;left:1147;top:21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NC8gA&#10;AADdAAAADwAAAGRycy9kb3ducmV2LnhtbESPT2sCMRTE74V+h/AKvdXEpa26GkULhV4K9c9Bb8/N&#10;c3dx87ImqW776Ruh4HGYmd8wk1lnG3EmH2rHGvo9BYK4cKbmUsNm/f40BBEissHGMWn4oQCz6f3d&#10;BHPjLryk8yqWIkE45KihirHNpQxFRRZDz7XEyTs4bzEm6UtpPF4S3DYyU+pVWqw5LVTY0ltFxXH1&#10;bTUsRsPF6euZP3+X+x3ttvvjS+aV1o8P3XwMIlIXb+H/9ofRkKnRA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Ew0LyAAAAN0AAAAPAAAAAAAAAAAAAAAAAJgCAABk&#10;cnMvZG93bnJldi54bWxQSwUGAAAAAAQABAD1AAAAjQMAAAAA&#10;" fillcolor="black" stroked="f"/>
                  <v:rect id="Rectangle 2037" o:spid="_x0000_s3057" style="position:absolute;left:1147;top:21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ZecQA&#10;AADdAAAADwAAAGRycy9kb3ducmV2LnhtbERPy2oCMRTdC/5DuII7TTrYolOjaKHQTcHXou6uk9uZ&#10;wcnNmKQ67debRcHl4bzny8424ko+1I41PI0VCOLCmZpLDYf9+2gKIkRkg41j0vBLAZaLfm+OuXE3&#10;3tJ1F0uRQjjkqKGKsc2lDEVFFsPYtcSJ+3beYkzQl9J4vKVw28hMqRdpsebUUGFLbxUV592P1bCe&#10;TdeXzYQ//7anIx2/TufnzCuth4Nu9QoiUhcf4n/3h9GQqVmam9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MmXnEAAAA3QAAAA8AAAAAAAAAAAAAAAAAmAIAAGRycy9k&#10;b3ducmV2LnhtbFBLBQYAAAAABAAEAPUAAACJAwAAAAA=&#10;" fillcolor="black" stroked="f"/>
                  <v:rect id="Rectangle 2038" o:spid="_x0000_s3058" style="position:absolute;left:1147;top:21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A84sgA&#10;AADdAAAADwAAAGRycy9kb3ducmV2LnhtbESPT2sCMRTE74V+h/AK3mriYou7GqUWCl4K9c9Bb8/N&#10;c3dx87JNom776ZtCocdhZn7DzBa9bcWVfGgcaxgNFQji0pmGKw277dvjBESIyAZbx6ThiwIs5vd3&#10;MyyMu/GarptYiQThUKCGOsaukDKUNVkMQ9cRJ+/kvMWYpK+k8XhLcNvKTKlnabHhtFBjR681lefN&#10;xWpY5pPl58eY37/XxwMd9sfzU+aV1oOH/mUKIlIf/8N/7ZXRkKk8h9836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wDziyAAAAN0AAAAPAAAAAAAAAAAAAAAAAJgCAABk&#10;cnMvZG93bnJldi54bWxQSwUGAAAAAAQABAD1AAAAjQMAAAAA&#10;" fillcolor="black" stroked="f"/>
                  <v:rect id="Rectangle 2039" o:spid="_x0000_s3059" style="position:absolute;left:1147;top:19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EPZcQA&#10;AADdAAAADwAAAGRycy9kb3ducmV2LnhtbERPy2oCMRTdC/2HcAvuNHGwRadG0UKhm4Kvhe6uk9uZ&#10;wcnNmKQ67debRcHl4bxni8424ko+1I41jIYKBHHhTM2lhv3uYzABESKywcYxafilAIv5U2+GuXE3&#10;3tB1G0uRQjjkqKGKsc2lDEVFFsPQtcSJ+3beYkzQl9J4vKVw28hMqVdpsebUUGFL7xUV5+2P1bCa&#10;TlaX9Zi//janIx0Pp/NL5pXW/edu+QYiUhcf4n/3p9GQjVTan9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D2XEAAAA3QAAAA8AAAAAAAAAAAAAAAAAmAIAAGRycy9k&#10;b3ducmV2LnhtbFBLBQYAAAAABAAEAPUAAACJAwAAAAA=&#10;" fillcolor="black" stroked="f"/>
                  <v:rect id="Rectangle 2040" o:spid="_x0000_s3060" style="position:absolute;left:1147;top:19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2q/scA&#10;AADdAAAADwAAAGRycy9kb3ducmV2LnhtbESPQWsCMRSE7wX/Q3iCt5rsYouuRqmFgpdCtT3o7bl5&#10;7i5uXrZJ1G1/fVMo9DjMzDfMYtXbVlzJh8axhmysQBCXzjRcafh4f7mfgggR2WDrmDR8UYDVcnC3&#10;wMK4G2/puouVSBAOBWqoY+wKKUNZk8Uwdh1x8k7OW4xJ+koaj7cEt63MlXqUFhtOCzV29FxTed5d&#10;rIb1bLr+fJvw6/f2eKDD/nh+yL3SejTsn+YgIvXxP/zX3hgNeaYy+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dqv7HAAAA3QAAAA8AAAAAAAAAAAAAAAAAmAIAAGRy&#10;cy9kb3ducmV2LnhtbFBLBQYAAAAABAAEAPUAAACMAwAAAAA=&#10;" fillcolor="black" stroked="f"/>
                  <v:rect id="Rectangle 2041" o:spid="_x0000_s3061" style="position:absolute;left:1147;top:19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0iccA&#10;AADdAAAADwAAAGRycy9kb3ducmV2LnhtbESPQWsCMRSE74X+h/AK3mriosVujaKFghdBbQ/19ty8&#10;7i5uXtYk6uqvb4RCj8PMfMNMZp1txJl8qB1rGPQVCOLCmZpLDV+fH89jECEiG2wck4YrBZhNHx8m&#10;mBt34Q2dt7EUCcIhRw1VjG0uZSgqshj6riVO3o/zFmOSvpTG4yXBbSMzpV6kxZrTQoUtvVdUHLYn&#10;q2HxOl4c10Ne3Tb7He2+94dR5pXWvadu/gYiUhf/w3/tpdGQDVQ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PNInHAAAA3QAAAA8AAAAAAAAAAAAAAAAAmAIAAGRy&#10;cy9kb3ducmV2LnhtbFBLBQYAAAAABAAEAPUAAACMAwAAAAA=&#10;" fillcolor="black" stroked="f"/>
                  <v:rect id="Rectangle 2042" o:spid="_x0000_s3062" style="position:absolute;left:1147;top:19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REscA&#10;AADdAAAADwAAAGRycy9kb3ducmV2LnhtbESPQWsCMRSE74X+h/AK3mri1hbdGkULgpdCtT3o7bl5&#10;3V3cvKxJ1LW/vhEKPQ4z8w0zmXW2EWfyoXasYdBXIIgLZ2ouNXx9Lh9HIEJENtg4Jg1XCjCb3t9N&#10;MDfuwms6b2IpEoRDjhqqGNtcylBUZDH0XUucvG/nLcYkfSmNx0uC20ZmSr1IizWnhQpbequoOGxO&#10;VsNiPFocP4b8/rPe72i33R+eM6+07j1081cQkbr4H/5rr4yGbKCe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DkRLHAAAA3QAAAA8AAAAAAAAAAAAAAAAAmAIAAGRy&#10;cy9kb3ducmV2LnhtbFBLBQYAAAAABAAEAPUAAACMAwAAAAA=&#10;" fillcolor="black" stroked="f"/>
                  <v:rect id="Rectangle 2043" o:spid="_x0000_s3063" style="position:absolute;left:1147;top:19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JZscA&#10;AADdAAAADwAAAGRycy9kb3ducmV2LnhtbESPQWsCMRSE70L/Q3iF3jRx0aKrUWqh4EVQ20O9PTev&#10;u4ubl20Sddtf3whCj8PMfMPMl51txIV8qB1rGA4UCOLCmZpLDR/vb/0JiBCRDTaOScMPBVguHnpz&#10;zI278o4u+1iKBOGQo4YqxjaXMhQVWQwD1xIn78t5izFJX0rj8ZrgtpGZUs/SYs1pocKWXisqTvuz&#10;1bCaTlbf2xFvfnfHAx0+j6dx5pXWT4/dywxEpC7+h+/ttdGQDdUI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CWbHAAAA3QAAAA8AAAAAAAAAAAAAAAAAmAIAAGRy&#10;cy9kb3ducmV2LnhtbFBLBQYAAAAABAAEAPUAAACMAwAAAAA=&#10;" fillcolor="black" stroked="f"/>
                  <v:rect id="Rectangle 2044" o:spid="_x0000_s3064" style="position:absolute;left:1147;top:19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as/ccA&#10;AADdAAAADwAAAGRycy9kb3ducmV2LnhtbESPQWsCMRSE74X+h/AEbzVx0aKrUWpB6KWgtod6e26e&#10;u4ubl20Sddtf3whCj8PMfMPMl51txIV8qB1rGA4UCOLCmZpLDZ8f66cJiBCRDTaOScMPBVguHh/m&#10;mBt35S1ddrEUCcIhRw1VjG0uZSgqshgGriVO3tF5izFJX0rj8ZrgtpGZUs/SYs1pocKWXisqTruz&#10;1bCaTlbfmxG//24Pe9p/HU7jzCut+73uZQYiUhf/w/f2m9GQDdU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mrP3HAAAA3QAAAA8AAAAAAAAAAAAAAAAAmAIAAGRy&#10;cy9kb3ducmV2LnhtbFBLBQYAAAAABAAEAPUAAACMAwAAAAA=&#10;" fillcolor="black" stroked="f"/>
                  <v:rect id="Rectangle 2045" o:spid="_x0000_s3065" style="position:absolute;left:1147;top:19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yiscA&#10;AADdAAAADwAAAGRycy9kb3ducmV2LnhtbESPQWsCMRSE74X+h/AEbzVxsaKrUWpB6KVQbQ/19tw8&#10;dxc3L9sk6tZf3whCj8PMfMPMl51txJl8qB1rGA4UCOLCmZpLDV+f66cJiBCRDTaOScMvBVguHh/m&#10;mBt34Q2dt7EUCcIhRw1VjG0uZSgqshgGriVO3sF5izFJX0rj8ZLgtpGZUmNpsea0UGFLrxUVx+3J&#10;alhNJ6ufjxG/Xzf7He2+98fnzCut+73uZQYiUhf/w/f2m9GQDdU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0MorHAAAA3QAAAA8AAAAAAAAAAAAAAAAAmAIAAGRy&#10;cy9kb3ducmV2LnhtbFBLBQYAAAAABAAEAPUAAACMAwAAAAA=&#10;" fillcolor="black" stroked="f"/>
                  <v:rect id="Rectangle 2046" o:spid="_x0000_s3066" style="position:absolute;left:1147;top:19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XEccA&#10;AADdAAAADwAAAGRycy9kb3ducmV2LnhtbESPQWsCMRSE74X+h/AK3mriUlvdGkULgpdCtT3o7bl5&#10;3V3cvKxJ1LW/vhEKPQ4z8w0zmXW2EWfyoXasYdBXIIgLZ2ouNXx9Lh9HIEJENtg4Jg1XCjCb3t9N&#10;MDfuwms6b2IpEoRDjhqqGNtcylBUZDH0XUucvG/nLcYkfSmNx0uC20ZmSj1LizWnhQpbequoOGxO&#10;VsNiPFocP574/We939Fuuz8MM6+07j1081cQkbr4H/5rr4yGbKBe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4lxHHAAAA3QAAAA8AAAAAAAAAAAAAAAAAmAIAAGRy&#10;cy9kb3ducmV2LnhtbFBLBQYAAAAABAAEAPUAAACMAwAAAAA=&#10;" fillcolor="black" stroked="f"/>
                  <v:rect id="Rectangle 2047" o:spid="_x0000_s3067" style="position:absolute;left:1147;top:19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cDY8QA&#10;AADdAAAADwAAAGRycy9kb3ducmV2LnhtbERPy2oCMRTdC/2HcAvuNHGwRadG0UKhm4Kvhe6uk9uZ&#10;wcnNmKQ67debRcHl4bxni8424ko+1I41jIYKBHHhTM2lhv3uYzABESKywcYxafilAIv5U2+GuXE3&#10;3tB1G0uRQjjkqKGKsc2lDEVFFsPQtcSJ+3beYkzQl9J4vKVw28hMqVdpsebUUGFL7xUV5+2P1bCa&#10;TlaX9Zi//janIx0Pp/NL5pXW/edu+QYiUhcf4n/3p9GQjVSam9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2PEAAAA3QAAAA8AAAAAAAAAAAAAAAAAmAIAAGRycy9k&#10;b3ducmV2LnhtbFBLBQYAAAAABAAEAPUAAACJAwAAAAA=&#10;" fillcolor="black" stroked="f"/>
                  <v:rect id="Rectangle 2048" o:spid="_x0000_s3068" style="position:absolute;left:1147;top:19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um+McA&#10;AADdAAAADwAAAGRycy9kb3ducmV2LnhtbESPQWsCMRSE70L/Q3gFb5q4aNHVKLVQ6EVQ20O9PTfP&#10;3cXNyzZJddtf3whCj8PMfMMsVp1txIV8qB1rGA0VCOLCmZpLDR/vr4MpiBCRDTaOScMPBVgtH3oL&#10;zI278o4u+1iKBOGQo4YqxjaXMhQVWQxD1xIn7+S8xZikL6XxeE1w28hMqSdpsea0UGFLLxUV5/23&#10;1bCeTddf2zFvfnfHAx0+j+dJ5pXW/cfueQ4iUhf/w/f2m9GQjdQMbm/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rpvjHAAAA3QAAAA8AAAAAAAAAAAAAAAAAmAIAAGRy&#10;cy9kb3ducmV2LnhtbFBLBQYAAAAABAAEAPUAAACMAwAAAAA=&#10;" fillcolor="black" stroked="f"/>
                  <v:rect id="Rectangle 2049" o:spid="_x0000_s3069" style="position:absolute;left:1147;top:19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ZuMUA&#10;AADdAAAADwAAAGRycy9kb3ducmV2LnhtbERPy2rCQBTdF/oPwy10VycJtdiYiWih0I1QH4u6u2au&#10;STBzJ85MNfr1nUXB5eG8i9lgOnEm51vLCtJRAoK4srrlWsF28/kyAeEDssbOMim4kodZ+fhQYK7t&#10;hVd0XodaxBD2OSpoQuhzKX3VkEE/sj1x5A7WGQwRulpqh5cYbjqZJcmbNNhybGiwp4+GquP61yhY&#10;vE8Wp+9XXt5W+x3tfvbHceYSpZ6fhvkURKAh3MX/7i+tIEvTuD++i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Jm4xQAAAN0AAAAPAAAAAAAAAAAAAAAAAJgCAABkcnMv&#10;ZG93bnJldi54bWxQSwUGAAAAAAQABAD1AAAAigMAAAAA&#10;" fillcolor="black" stroked="f"/>
                  <v:rect id="Rectangle 2050" o:spid="_x0000_s3070" style="position:absolute;left:1147;top:19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8I8cA&#10;AADdAAAADwAAAGRycy9kb3ducmV2LnhtbESPQWvCQBSE74X+h+UVvNVNghUbXaUKgpeC2h7q7Zl9&#10;JsHs23R31eivd4VCj8PMfMNMZp1pxJmcry0rSPsJCOLC6ppLBd9fy9cRCB+QNTaWScGVPMymz08T&#10;zLW98IbO21CKCGGfo4IqhDaX0hcVGfR92xJH72CdwRClK6V2eIlw08gsSYbSYM1xocKWFhUVx+3J&#10;KJi/j+a/6wF/3jb7He1+9se3zCVK9V66jzGIQF34D/+1V1pBlqYp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PCPHAAAA3QAAAA8AAAAAAAAAAAAAAAAAmAIAAGRy&#10;cy9kb3ducmV2LnhtbFBLBQYAAAAABAAEAPUAAACMAwAAAAA=&#10;" fillcolor="black" stroked="f"/>
                  <v:rect id="Rectangle 2051" o:spid="_x0000_s3071" style="position:absolute;left:1147;top:19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VMcA&#10;AADdAAAADwAAAGRycy9kb3ducmV2LnhtbESPQWvCQBSE70L/w/IKvZlNQi02ukoVhF6Eanuot2f2&#10;mQSzb9PdrUZ/fbcgeBxm5htmOu9NK07kfGNZQZakIIhLqxuuFHx9roZjED4ga2wtk4ILeZjPHgZT&#10;LLQ984ZO21CJCGFfoII6hK6Q0pc1GfSJ7Yijd7DOYIjSVVI7PEe4aWWepi/SYMNxocaOljWVx+2v&#10;UbB4HS9+Pp55fd3sd7T73h9HuUuVenrs3yYgAvXhHr6137WCPMty+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WolTHAAAA3QAAAA8AAAAAAAAAAAAAAAAAmAIAAGRy&#10;cy9kb3ducmV2LnhtbFBLBQYAAAAABAAEAPUAAACMAwAAAAA=&#10;" fillcolor="black" stroked="f"/>
                  <v:rect id="Rectangle 2052" o:spid="_x0000_s3072" style="position:absolute;left:1147;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Hz8gA&#10;AADdAAAADwAAAGRycy9kb3ducmV2LnhtbESPT2vCQBTE7wW/w/KE3uomqRZNXaUWCr0I9c9Bb8/s&#10;axLMvk13txr99F1B6HGYmd8w03lnGnEi52vLCtJBAoK4sLrmUsF28/E0BuEDssbGMim4kIf5rPcw&#10;xVzbM6/otA6liBD2OSqoQmhzKX1RkUE/sC1x9L6tMxiidKXUDs8RbhqZJcmLNFhzXKiwpfeKiuP6&#10;1yhYTMaLn68hL6+rw572u8NxlLlEqcd+9/YKIlAX/sP39qdWkKXpM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GgfPyAAAAN0AAAAPAAAAAAAAAAAAAAAAAJgCAABk&#10;cnMvZG93bnJldi54bWxQSwUGAAAAAAQABAD1AAAAjQMAAAAA&#10;" fillcolor="black" stroked="f"/>
                  <v:rect id="Rectangle 2053" o:spid="_x0000_s3073" style="position:absolute;left:1147;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u8cA&#10;AADdAAAADwAAAGRycy9kb3ducmV2LnhtbESPT2vCQBTE74LfYXmF3nSTYItGV9FCoZeCf3qot2f2&#10;NQlm36a7W41++q4geBxm5jfMbNGZRpzI+dqygnSYgCAurK65VPC1ex+MQfiArLGxTAou5GEx7/dm&#10;mGt75g2dtqEUEcI+RwVVCG0upS8qMuiHtiWO3o91BkOUrpTa4TnCTSOzJHmVBmuOCxW29FZRcdz+&#10;GQWryXj1ux7x53Vz2NP++3B8yVyi1PNTt5yCCNSFR/je/tAKsjQd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n7vHAAAA3QAAAA8AAAAAAAAAAAAAAAAAmAIAAGRy&#10;cy9kb3ducmV2LnhtbFBLBQYAAAAABAAEAPUAAACMAwAAAAA=&#10;" fillcolor="black" stroked="f"/>
                  <v:rect id="Rectangle 2054" o:spid="_x0000_s3074" style="position:absolute;left:1147;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86IMcA&#10;AADdAAAADwAAAGRycy9kb3ducmV2LnhtbESPT2vCQBTE70K/w/IKvekmoRaNrlKFQi8F//RQb8/s&#10;axLMvo27W41++q4geBxm5jfMdN6ZRpzI+dqygnSQgCAurK65VPC9/eiPQPiArLGxTAou5GE+e+pN&#10;Mdf2zGs6bUIpIoR9jgqqENpcSl9UZNAPbEscvV/rDIYoXSm1w3OEm0ZmSfImDdYcFypsaVlRcdj8&#10;GQWL8WhxXL3y13W939HuZ38YZi5R6uW5e5+ACNSFR/je/tQKsjQdwu1NfAJy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OiDHAAAA3QAAAA8AAAAAAAAAAAAAAAAAmAIAAGRy&#10;cy9kb3ducmV2LnhtbFBLBQYAAAAABAAEAPUAAACMAwAAAAA=&#10;" fillcolor="black" stroked="f"/>
                  <v:rect id="Rectangle 2055" o:spid="_x0000_s3075" style="position:absolute;left:1147;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2kV8cA&#10;AADdAAAADwAAAGRycy9kb3ducmV2LnhtbESPT2vCQBTE70K/w/IKvekmoYpGV6mFQi8F//RQb8/s&#10;axLMvk13txr99K4geBxm5jfMbNGZRhzJ+dqygnSQgCAurK65VPC9/eiPQfiArLGxTArO5GExf+rN&#10;MNf2xGs6bkIpIoR9jgqqENpcSl9UZNAPbEscvV/rDIYoXSm1w1OEm0ZmSTKSBmuOCxW29F5Rcdj8&#10;GwXLyXj5t3rlr8t6v6Pdz/4wzFyi1Mtz9zYFEagLj/C9/akVZGk6gt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tpFfHAAAA3QAAAA8AAAAAAAAAAAAAAAAAmAIAAGRy&#10;cy9kb3ducmV2LnhtbFBLBQYAAAAABAAEAPUAAACMAwAAAAA=&#10;" fillcolor="black" stroked="f"/>
                  <v:rect id="Rectangle 2056" o:spid="_x0000_s3076" style="position:absolute;left:1147;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EBzMgA&#10;AADdAAAADwAAAGRycy9kb3ducmV2LnhtbESPT2vCQBTE7wW/w/KE3uomoVpNXaUWCr0I9c9Bb8/s&#10;axLMvk13txr99F1B6HGYmd8w03lnGnEi52vLCtJBAoK4sLrmUsF28/E0BuEDssbGMim4kIf5rPcw&#10;xVzbM6/otA6liBD2OSqoQmhzKX1RkUE/sC1x9L6tMxiidKXUDs8RbhqZJclIGqw5LlTY0ntFxXH9&#10;axQsJuPFz9czL6+rw572u8NxmLlEqcd+9/YKIlAX/sP39qdWkKXpC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IQHMyAAAAN0AAAAPAAAAAAAAAAAAAAAAAJgCAABk&#10;cnMvZG93bnJldi54bWxQSwUGAAAAAAQABAD1AAAAjQMAAAAA&#10;" fillcolor="black" stroked="f"/>
                  <v:rect id="Rectangle 2057" o:spid="_x0000_s3077" style="position:absolute;left:1147;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VvsUA&#10;AADdAAAADwAAAGRycy9kb3ducmV2LnhtbERPy2rCQBTdF/oPwy10VycJtdiYiWih0I1QH4u6u2au&#10;STBzJ85MNfr1nUXB5eG8i9lgOnEm51vLCtJRAoK4srrlWsF28/kyAeEDssbOMim4kodZ+fhQYK7t&#10;hVd0XodaxBD2OSpoQuhzKX3VkEE/sj1x5A7WGQwRulpqh5cYbjqZJcmbNNhybGiwp4+GquP61yhY&#10;vE8Wp+9XXt5W+x3tfvbHceYSpZ6fhvkURKAh3MX/7i+tIEvTODe+i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pW+xQAAAN0AAAAPAAAAAAAAAAAAAAAAAJgCAABkcnMv&#10;ZG93bnJldi54bWxQSwUGAAAAAAQABAD1AAAAigMAAAAA&#10;" fillcolor="black" stroked="f"/>
                  <v:rect id="Rectangle 2058" o:spid="_x0000_s3078" style="position:absolute;left:1147;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IwJccA&#10;AADdAAAADwAAAGRycy9kb3ducmV2LnhtbESPT2vCQBTE74V+h+UVequbhLZodJVaKHgp+O+gt2f2&#10;mQSzb9PdVaOfvisIHoeZ+Q0zmnSmESdyvrasIO0lIIgLq2suFaxXP299ED4ga2wsk4ILeZiMn59G&#10;mGt75gWdlqEUEcI+RwVVCG0upS8qMuh7tiWO3t46gyFKV0rt8BzhppFZknxKgzXHhQpb+q6oOCyP&#10;RsF00J/+zd/597rYbWm72R0+Mpco9frSfQ1BBOrCI3xvz7SCLE0HcHsTn4A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yMCXHAAAA3QAAAA8AAAAAAAAAAAAAAAAAmAIAAGRy&#10;cy9kb3ducmV2LnhtbFBLBQYAAAAABAAEAPUAAACMAwAAAAA=&#10;" fillcolor="black" stroked="f"/>
                  <v:rect id="Rectangle 2059" o:spid="_x0000_s3079" style="position:absolute;left:1147;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TBcUA&#10;AADdAAAADwAAAGRycy9kb3ducmV2LnhtbERPy2rCQBTdF/oPwy10VyeGtsQ0o2ih0E3B10J3N5nb&#10;JJi5E2emGv16Z1FweTjvYjaYTpzI+daygvEoAUFcWd1yrWC7+XrJQPiArLGzTAou5GE2fXwoMNf2&#10;zCs6rUMtYgj7HBU0IfS5lL5qyKAf2Z44cr/WGQwRulpqh+cYbjqZJsm7NNhybGiwp8+GqsP6zyhY&#10;TLLFcfnKP9dVuaf9rjy8pS5R6vlpmH+ACDSEu/jf/a0VpOM07o9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FMFxQAAAN0AAAAPAAAAAAAAAAAAAAAAAJgCAABkcnMv&#10;ZG93bnJldi54bWxQSwUGAAAAAAQABAD1AAAAigMAAAAA&#10;" fillcolor="black" stroked="f"/>
                  <v:rect id="Rectangle 2060" o:spid="_x0000_s3080" style="position:absolute;left:1147;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2nscA&#10;AADdAAAADwAAAGRycy9kb3ducmV2LnhtbESPQWvCQBSE70L/w/IKvZlNQi02ukoVhF6Eanuot2f2&#10;mQSzb9PdrUZ/fbcgeBxm5htmOu9NK07kfGNZQZakIIhLqxuuFHx9roZjED4ga2wtk4ILeZjPHgZT&#10;LLQ984ZO21CJCGFfoII6hK6Q0pc1GfSJ7Yijd7DOYIjSVVI7PEe4aWWepi/SYMNxocaOljWVx+2v&#10;UbB4HS9+Pp55fd3sd7T73h9HuUuVenrs3yYgAvXhHr6137WCPMsz+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9p7HAAAA3QAAAA8AAAAAAAAAAAAAAAAAmAIAAGRy&#10;cy9kb3ducmV2LnhtbFBLBQYAAAAABAAEAPUAAACMAwAAAAA=&#10;" fillcolor="black" stroked="f"/>
                  <v:rect id="Rectangle 2061" o:spid="_x0000_s3081" style="position:absolute;left:1147;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o6ccA&#10;AADdAAAADwAAAGRycy9kb3ducmV2LnhtbESPQWsCMRSE74X+h/AK3mrWoMVujaKFghdBbQ/19ty8&#10;7i5uXtYk6uqvb4RCj8PMfMNMZp1txJl8qB1rGPQzEMSFMzWXGr4+P57HIEJENtg4Jg1XCjCbPj5M&#10;MDfuwhs6b2MpEoRDjhqqGNtcylBUZDH0XUucvB/nLcYkfSmNx0uC20aqLHuRFmtOCxW29F5Rcdie&#10;rIbF63hxXA95ddvsd7T73h9Gymda9566+RuISF38D/+1l0aDGigF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6aOnHAAAA3QAAAA8AAAAAAAAAAAAAAAAAmAIAAGRy&#10;cy9kb3ducmV2LnhtbFBLBQYAAAAABAAEAPUAAACMAwAAAAA=&#10;" fillcolor="black" stroked="f"/>
                  <v:rect id="Rectangle 2062" o:spid="_x0000_s3082" style="position:absolute;left:1147;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cscA&#10;AADdAAAADwAAAGRycy9kb3ducmV2LnhtbESPT2sCMRTE7wW/Q3iCt5p124quRqkFwUuh/jno7bl5&#10;7i5uXrZJ1G0/fSMUPA4z8xtmOm9NLa7kfGVZwaCfgCDOra64ULDbLp9HIHxA1lhbJgU/5GE+6zxN&#10;MdP2xmu6bkIhIoR9hgrKEJpMSp+XZND3bUMcvZN1BkOUrpDa4S3CTS3TJBlKgxXHhRIb+igpP28u&#10;RsFiPFp8f73y5+/6eKDD/nh+S12iVK/bvk9ABGrDI/zfXmkF6SB9g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2zXLHAAAA3QAAAA8AAAAAAAAAAAAAAAAAmAIAAGRy&#10;cy9kb3ducmV2LnhtbFBLBQYAAAAABAAEAPUAAACMAwAAAAA=&#10;" fillcolor="black" stroked="f"/>
                  <v:rect id="Rectangle 2063" o:spid="_x0000_s3083" style="position:absolute;left:1147;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9VBsYA&#10;AADdAAAADwAAAGRycy9kb3ducmV2LnhtbESPQWsCMRSE74L/IbxCb5p10aKrUbRQ8CKo9aC35+Z1&#10;d3Hzsk2ibvvrG0HocZiZb5jZojW1uJHzlWUFg34Cgji3uuJCweHzozcG4QOyxtoyKfghD4t5tzPD&#10;TNs77+i2D4WIEPYZKihDaDIpfV6SQd+3DXH0vqwzGKJ0hdQO7xFuapkmyZs0WHFcKLGh95Lyy/5q&#10;FKwm49X3dsib3935RKfj+TJKXaLU60u7nIII1Ib/8LO91grSQTqE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9VBsYAAADdAAAADwAAAAAAAAAAAAAAAACYAgAAZHJz&#10;L2Rvd25yZXYueG1sUEsFBgAAAAAEAAQA9QAAAIsDAAAAAA==&#10;" fillcolor="black" stroked="f"/>
                  <v:rect id="Rectangle 2064" o:spid="_x0000_s3084" style="position:absolute;left:1147;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wnc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HaYj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T8J3HAAAA3QAAAA8AAAAAAAAAAAAAAAAAmAIAAGRy&#10;cy9kb3ducmV2LnhtbFBLBQYAAAAABAAEAPUAAACMAwAAAAA=&#10;" fillcolor="black" stroked="f"/>
                  <v:rect id="Rectangle 2065" o:spid="_x0000_s3085" style="position:absolute;left:1147;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u6s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YTqC+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Fu6sYAAADdAAAADwAAAAAAAAAAAAAAAACYAgAAZHJz&#10;L2Rvd25yZXYueG1sUEsFBgAAAAAEAAQA9QAAAIsDAAAAAA==&#10;" fillcolor="black" stroked="f"/>
                  <v:rect id="Rectangle 2066" o:spid="_x0000_s3086" style="position:absolute;left:1147;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LcccA&#10;AADdAAAADwAAAGRycy9kb3ducmV2LnhtbESPT2sCMRTE7wW/Q3iCt5p1aauuRqkFwUuh/jno7bl5&#10;7i5uXrZJ1G0/fSMUPA4z8xtmOm9NLa7kfGVZwaCfgCDOra64ULDbLp9HIHxA1lhbJgU/5GE+6zxN&#10;MdP2xmu6bkIhIoR9hgrKEJpMSp+XZND3bUMcvZN1BkOUrpDa4S3CTS3TJHmTBiuOCyU29FFSft5c&#10;jILFeLT4/nrhz9/18UCH/fH8mrpEqV63fZ+ACNSGR/i/vdIK0kE6h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Ny3HHAAAA3QAAAA8AAAAAAAAAAAAAAAAAmAIAAGRy&#10;cy9kb3ducmV2LnhtbFBLBQYAAAAABAAEAPUAAACMAwAAAAA=&#10;" fillcolor="black" stroked="f"/>
                  <v:rect id="Rectangle 2067" o:spid="_x0000_s3087" style="position:absolute;left:1147;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fA8UA&#10;AADdAAAADwAAAGRycy9kb3ducmV2LnhtbERPy2rCQBTdF/oPwy10VyeGtsQ0o2ih0E3B10J3N5nb&#10;JJi5E2emGv16Z1FweTjvYjaYTpzI+daygvEoAUFcWd1yrWC7+XrJQPiArLGzTAou5GE2fXwoMNf2&#10;zCs6rUMtYgj7HBU0IfS5lL5qyKAf2Z44cr/WGQwRulpqh+cYbjqZJsm7NNhybGiwp8+GqsP6zyhY&#10;TLLFcfnKP9dVuaf9rjy8pS5R6vlpmH+ACDSEu/jf/a0VpOM0zo1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0l8DxQAAAN0AAAAPAAAAAAAAAAAAAAAAAJgCAABkcnMv&#10;ZG93bnJldi54bWxQSwUGAAAAAAQABAD1AAAAigMAAAAA&#10;" fillcolor="black" stroked="f"/>
                  <v:rect id="Rectangle 2068" o:spid="_x0000_s3088" style="position:absolute;left:1147;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76mMcA&#10;AADdAAAADwAAAGRycy9kb3ducmV2LnhtbESPT2sCMRTE74LfITyhN8261KKrUaog9CLUPwe9PTfP&#10;3cXNyzZJddtP3xQEj8PM/IaZLVpTixs5X1lWMBwkIIhzqysuFBz26/4YhA/IGmvLpOCHPCzm3c4M&#10;M23vvKXbLhQiQthnqKAMocmk9HlJBv3ANsTRu1hnMETpCqkd3iPc1DJNkjdpsOK4UGJDq5Ly6+7b&#10;KFhOxsuvz1fe/G7PJzodz9dR6hKlXnrt+xREoDY8w4/2h1aQDtMJ/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pjHAAAA3QAAAA8AAAAAAAAAAAAAAAAAmAIAAGRy&#10;cy9kb3ducmV2LnhtbFBLBQYAAAAABAAEAPUAAACMAwAAAAA=&#10;" fillcolor="black" stroked="f"/>
                  <v:rect id="Rectangle 2069" o:spid="_x0000_s3089" style="position:absolute;left:1147;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F2MUA&#10;AADdAAAADwAAAGRycy9kb3ducmV2LnhtbERPu27CMBTdK/EP1kViKw6hIJrGIKiE1KUSjw5lu8SX&#10;JEp8ndoG0n59PVTqeHTe+ao3rbiR87VlBZNxAoK4sLrmUsHHcfu4AOEDssbWMin4Jg+r5eAhx0zb&#10;O+/pdgiliCHsM1RQhdBlUvqiIoN+bDviyF2sMxgidKXUDu8x3LQyTZK5NFhzbKiwo9eKiuZwNQo2&#10;z4vN1+6J33/25xOdPs/NLHWJUqNhv34BEagP/+I/95tWkE6mcX9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cXYxQAAAN0AAAAPAAAAAAAAAAAAAAAAAJgCAABkcnMv&#10;ZG93bnJldi54bWxQSwUGAAAAAAQABAD1AAAAigMAAAAA&#10;" fillcolor="black" stroked="f"/>
                  <v:rect id="Rectangle 2070" o:spid="_x0000_s3090" style="position:absolute;left:1147;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gQ8gA&#10;AADdAAAADwAAAGRycy9kb3ducmV2LnhtbESPT2vCQBTE7wW/w/KE3uomqRZNXaUWCr0I9c9Bb8/s&#10;axLMvk13txr99F1B6HGYmd8w03lnGnEi52vLCtJBAoK4sLrmUsF28/E0BuEDssbGMim4kIf5rPcw&#10;xVzbM6/otA6liBD2OSqoQmhzKX1RkUE/sC1x9L6tMxiidKXUDs8RbhqZJcmLNFhzXKiwpfeKiuP6&#10;1yhYTMaLn68hL6+rw572u8NxlLlEqcd+9/YKIlAX/sP39qdWkKXP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MWBDyAAAAN0AAAAPAAAAAAAAAAAAAAAAAJgCAABk&#10;cnMvZG93bnJldi54bWxQSwUGAAAAAAQABAD1AAAAjQMAAAAA&#10;" fillcolor="black" stroked="f"/>
                  <v:rect id="Rectangle 2071" o:spid="_x0000_s3091" style="position:absolute;left:1147;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NMcA&#10;AADdAAAADwAAAGRycy9kb3ducmV2LnhtbESPT2sCMRTE7wW/Q3iCt5p124quRqkFwUuh/jno7bl5&#10;7i5uXrZJ1G0/fSMUPA4z8xtmOm9NLa7kfGVZwaCfgCDOra64ULDbLp9HIHxA1lhbJgU/5GE+6zxN&#10;MdP2xmu6bkIhIoR9hgrKEJpMSp+XZND3bUMcvZN1BkOUrpDa4S3CTS3TJBlKgxXHhRIb+igpP28u&#10;RsFiPFp8f73y5+/6eKDD/nh+S12iVK/bvk9ABGrDI/zfXmkF6eAlh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j/jTHAAAA3QAAAA8AAAAAAAAAAAAAAAAAmAIAAGRy&#10;cy9kb3ducmV2LnhtbFBLBQYAAAAABAAEAPUAAACMAwAAAAA=&#10;" fillcolor="black" stroked="f"/>
                  <v:rect id="Rectangle 2072" o:spid="_x0000_s3092" style="position:absolute;left:1147;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9br8cA&#10;AADdAAAADwAAAGRycy9kb3ducmV2LnhtbESPQWvCQBSE7wX/w/KE3pqNsS0aXUWFQi9CtT3U2zP7&#10;TILZt3F3q6m/visUPA4z8w0znXemEWdyvrasYJCkIIgLq2suFXx9vj2NQPiArLGxTAp+ycN81nuY&#10;Yq7thTd03oZSRAj7HBVUIbS5lL6oyKBPbEscvYN1BkOUrpTa4SXCTSOzNH2VBmuOCxW2tKqoOG5/&#10;jILleLQ8fTzz+rrZ72j3vT++ZC5V6rHfLSYgAnXhHv5vv2sF2WA4h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vW6/HAAAA3QAAAA8AAAAAAAAAAAAAAAAAmAIAAGRy&#10;cy9kb3ducmV2LnhtbFBLBQYAAAAABAAEAPUAAACMAwAAAAA=&#10;" fillcolor="black" stroked="f"/>
                  <v:rect id="Rectangle 2073" o:spid="_x0000_s3093" style="position:absolute;left:1147;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D28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Dp9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Gw9vHAAAA3QAAAA8AAAAAAAAAAAAAAAAAmAIAAGRy&#10;cy9kb3ducmV2LnhtbFBLBQYAAAAABAAEAPUAAACMAwAAAAA=&#10;" fillcolor="black" stroked="f"/>
                  <v:rect id="Rectangle 2074" o:spid="_x0000_s3094" style="position:absolute;left:1147;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mQMcA&#10;AADdAAAADwAAAGRycy9kb3ducmV2LnhtbESPQWvCQBSE74X+h+UJvTUb01o0ukoVCr0I1fZQb8/s&#10;Mwlm38bdrUZ/vSsUPA4z8w0zmXWmEUdyvrasoJ+kIIgLq2suFfx8fzwPQfiArLGxTArO5GE2fXyY&#10;YK7tiVd0XIdSRAj7HBVUIbS5lL6oyKBPbEscvZ11BkOUrpTa4SnCTSOzNH2TBmuOCxW2tKio2K//&#10;jIL5aDg/fL3y8rLabmjzu90PMpcq9dTr3scgAnXhHv5vf2oFWf9l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KZkDHAAAA3QAAAA8AAAAAAAAAAAAAAAAAmAIAAGRy&#10;cy9kb3ducmV2LnhtbFBLBQYAAAAABAAEAPUAAACMAwAAAAA=&#10;" fillcolor="black" stroked="f"/>
                  <v:rect id="Rectangle 2075" o:spid="_x0000_s3095" style="position:absolute;left:1147;top:18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j4N8cA&#10;AADdAAAADwAAAGRycy9kb3ducmV2LnhtbESPQWvCQBSE74X+h+UJvTUb01Y0ukotCL0I1fZQb8/s&#10;Mwlm36a7q0Z/vSsIPQ4z8w0zmXWmEUdyvrasoJ+kIIgLq2suFfx8L56HIHxA1thYJgVn8jCbPj5M&#10;MNf2xCs6rkMpIoR9jgqqENpcSl9UZNAntiWO3s46gyFKV0rt8BThppFZmg6kwZrjQoUtfVRU7NcH&#10;o2A+Gs7/vl55eVltN7T53e7fMpcq9dTr3scgAnXhP3xvf2oFWf9l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Y+DfHAAAA3QAAAA8AAAAAAAAAAAAAAAAAmAIAAGRy&#10;cy9kb3ducmV2LnhtbFBLBQYAAAAABAAEAPUAAACMAwAAAAA=&#10;" fillcolor="black" stroked="f"/>
                  <v:rect id="Rectangle 2076" o:spid="_x0000_s3096" style="position:absolute;left:1147;top:18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drMgA&#10;AADdAAAADwAAAGRycy9kb3ducmV2LnhtbESPS2/CMBCE70j9D9Yi9QYOacsjYFCphNRLpfI4wG2J&#10;lyQiXqe2gbS/vq5UieNoZr7RzBatqcWVnK8sKxj0ExDEudUVFwp221VvDMIHZI21ZVLwTR4W84fO&#10;DDNtb7ym6yYUIkLYZ6igDKHJpPR5SQZ93zbE0TtZZzBE6QqpHd4i3NQyTZKhNFhxXCixobeS8vPm&#10;YhQsJ+Pl1+czf/ysjwc67I/nl9QlSj1229cpiEBtuIf/2+9aQTp4GsH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lF2syAAAAN0AAAAPAAAAAAAAAAAAAAAAAJgCAABk&#10;cnMvZG93bnJldi54bWxQSwUGAAAAAAQABAD1AAAAjQMAAAAA&#10;" fillcolor="black" stroked="f"/>
                  <v:rect id="Rectangle 2077" o:spid="_x0000_s3097" style="position:absolute;left:1147;top:18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J3sUA&#10;AADdAAAADwAAAGRycy9kb3ducmV2LnhtbERPu27CMBTdK/EP1kViKw6hIJrGIKiE1KUSjw5lu8SX&#10;JEp8ndoG0n59PVTqeHTe+ao3rbiR87VlBZNxAoK4sLrmUsHHcfu4AOEDssbWMin4Jg+r5eAhx0zb&#10;O+/pdgiliCHsM1RQhdBlUvqiIoN+bDviyF2sMxgidKXUDu8x3LQyTZK5NFhzbKiwo9eKiuZwNQo2&#10;z4vN1+6J33/25xOdPs/NLHWJUqNhv34BEagP/+I/95tWkE6mcW5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8nexQAAAN0AAAAPAAAAAAAAAAAAAAAAAJgCAABkcnMv&#10;ZG93bnJldi54bWxQSwUGAAAAAAQABAD1AAAAigMAAAAA&#10;" fillcolor="black" stroked="f"/>
                  <v:rect id="Rectangle 2078" o:spid="_x0000_s3098" style="position:absolute;left:1147;top:18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sRcgA&#10;AADdAAAADwAAAGRycy9kb3ducmV2LnhtbESPT2sCMRTE7wW/Q3iCt5p1a0VXo2ih0Euh/jno7bl5&#10;7i5uXtYk6tpP3xQKPQ4z8xtmtmhNLW7kfGVZwaCfgCDOra64ULDbvj+PQfiArLG2TAoe5GEx7zzN&#10;MNP2zmu6bUIhIoR9hgrKEJpMSp+XZND3bUMcvZN1BkOUrpDa4T3CTS3TJBlJgxXHhRIbeispP2+u&#10;RsFqMl5dvob8+b0+HuiwP55fU5co1eu2yymIQG34D/+1P7SCdPAy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R2xFyAAAAN0AAAAPAAAAAAAAAAAAAAAAAJgCAABk&#10;cnMvZG93bnJldi54bWxQSwUGAAAAAAQABAD1AAAAjQMAAAAA&#10;" fillcolor="black" stroked="f"/>
                  <v:rect id="Rectangle 2079" o:spid="_x0000_s3099" style="position:absolute;left:1147;top:17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2pcUA&#10;AADdAAAADwAAAGRycy9kb3ducmV2LnhtbERPy2rCQBTdC/2H4Ra604lBxaYZpRYKbgQfXdTdTeY2&#10;CWbupDOjpv16ZyG4PJx3vuxNKy7kfGNZwXiUgCAurW64UvB1+BzOQfiArLG1TAr+yMNy8TTIMdP2&#10;yju67EMlYgj7DBXUIXSZlL6syaAf2Y44cj/WGQwRukpqh9cYblqZJslMGmw4NtTY0UdN5Wl/NgpW&#10;r/PV73bCm/9dcaTjd3Gapi5R6uW5f38DEagPD/HdvdYK0vEk7o9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7alxQAAAN0AAAAPAAAAAAAAAAAAAAAAAJgCAABkcnMv&#10;ZG93bnJldi54bWxQSwUGAAAAAAQABAD1AAAAigMAAAAA&#10;" fillcolor="black" stroked="f"/>
                  <v:rect id="Rectangle 2080" o:spid="_x0000_s3100" style="position:absolute;left:1147;top:17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TPscA&#10;AADdAAAADwAAAGRycy9kb3ducmV2LnhtbESPT2vCQBTE74LfYXmF3nSTYItGV9FCoZeCf3qot2f2&#10;NQlm36a7W41++q4geBxm5jfMbNGZRpzI+dqygnSYgCAurK65VPC1ex+MQfiArLGxTAou5GEx7/dm&#10;mGt75g2dtqEUEcI+RwVVCG0upS8qMuiHtiWO3o91BkOUrpTa4TnCTSOzJHmVBmuOCxW29FZRcdz+&#10;GQWryXj1ux7x53Vz2NP++3B8yVyi1PNTt5yCCNSFR/je/tAKsnSU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z7HAAAA3QAAAA8AAAAAAAAAAAAAAAAAmAIAAGRy&#10;cy9kb3ducmV2LnhtbFBLBQYAAAAABAAEAPUAAACMAwAAAAA=&#10;" fillcolor="black" stroked="f"/>
                  <v:rect id="Rectangle 2081" o:spid="_x0000_s3101" style="position:absolute;left:1147;top:17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NScYA&#10;AADdAAAADwAAAGRycy9kb3ducmV2LnhtbESPQWsCMRSE74L/IbxCb5p10aKrUbRQ8CKo9aC35+Z1&#10;d3Hzsk2ibvvrG0HocZiZb5jZojW1uJHzlWUFg34Cgji3uuJCweHzozcG4QOyxtoyKfghD4t5tzPD&#10;TNs77+i2D4WIEPYZKihDaDIpfV6SQd+3DXH0vqwzGKJ0hdQO7xFuapkmyZs0WHFcKLGh95Lyy/5q&#10;FKwm49X3dsib3935RKfj+TJKXaLU60u7nIII1Ib/8LO91grSwTCF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WNScYAAADdAAAADwAAAAAAAAAAAAAAAACYAgAAZHJz&#10;L2Rvd25yZXYueG1sUEsFBgAAAAAEAAQA9QAAAIsDAAAAAA==&#10;" fillcolor="black" stroked="f"/>
                  <v:rect id="Rectangle 2082" o:spid="_x0000_s3102" style="position:absolute;left:1147;top:17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o0s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Dkf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pKNLHAAAA3QAAAA8AAAAAAAAAAAAAAAAAmAIAAGRy&#10;cy9kb3ducmV2LnhtbFBLBQYAAAAABAAEAPUAAACMAwAAAAA=&#10;" fillcolor="black" stroked="f"/>
                  <v:rect id="Rectangle 2083" o:spid="_x0000_s3103" style="position:absolute;left:1147;top:17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wpscA&#10;AADdAAAADwAAAGRycy9kb3ducmV2LnhtbESPQWvCQBSE7wX/w/IKvTUbQxSbuooKhV6Eqj3U2zP7&#10;mgSzb+PuVtP+ercgeBxm5htmOu9NK87kfGNZwTBJQRCXVjdcKfjcvT1PQPiArLG1TAp+ycN8NniY&#10;YqHthTd03oZKRAj7AhXUIXSFlL6syaBPbEccvW/rDIYoXSW1w0uEm1ZmaTqWBhuOCzV2tKqpPG5/&#10;jILly2R5+sh5/bc57Gn/dTiOMpcq9fTYL15BBOrDPXxrv2sF2TDP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AsKbHAAAA3QAAAA8AAAAAAAAAAAAAAAAAmAIAAGRy&#10;cy9kb3ducmV2LnhtbFBLBQYAAAAABAAEAPUAAACMAwAAAAA=&#10;" fillcolor="black" stroked="f"/>
                  <v:rect id="Rectangle 2084" o:spid="_x0000_s3104" style="position:absolute;left:1147;top:17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VPccA&#10;AADdAAAADwAAAGRycy9kb3ducmV2LnhtbESPQWsCMRSE74X+h/AK3mrWRYuuRlFB6KWgtge9PTfP&#10;3cXNy5pEXf31jVDocZiZb5jJrDW1uJLzlWUFvW4Cgji3uuJCwc/36n0IwgdkjbVlUnAnD7Pp68sE&#10;M21vvKHrNhQiQthnqKAMocmk9HlJBn3XNsTRO1pnMETpCqkd3iLc1DJNkg9psOK4UGJDy5Ly0/Zi&#10;FCxGw8V53eevx+awp/3ucBqkLlGq89bOxyACteE//Nf+1ArSXn8A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MFT3HAAAA3QAAAA8AAAAAAAAAAAAAAAAAmAIAAGRy&#10;cy9kb3ducmV2LnhtbFBLBQYAAAAABAAEAPUAAACMAwAAAAA=&#10;" fillcolor="black" stroked="f"/>
                  <v:rect id="Rectangle 2085" o:spid="_x0000_s3105" style="position:absolute;left:1147;top:17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6LSscA&#10;AADdAAAADwAAAGRycy9kb3ducmV2LnhtbESPT2sCMRTE74LfITyhN826WLFbo2ih4EXw36HenpvX&#10;3cXNy5qkuvXTG6HQ4zAzv2Gm89bU4krOV5YVDAcJCOLc6ooLBYf9Z38CwgdkjbVlUvBLHuazbmeK&#10;mbY33tJ1FwoRIewzVFCG0GRS+rwkg35gG+LofVtnMETpCqkd3iLc1DJNkrE0WHFcKLGhj5Ly8+7H&#10;KFi+TZaXzYjX9+3pSMev0/k1dYlSL7128Q4iUBv+w3/tlVaQDkd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ei0rHAAAA3QAAAA8AAAAAAAAAAAAAAAAAmAIAAGRy&#10;cy9kb3ducmV2LnhtbFBLBQYAAAAABAAEAPUAAACMAwAAAAA=&#10;" fillcolor="black" stroked="f"/>
                  <v:rect id="Rectangle 2086" o:spid="_x0000_s3106" style="position:absolute;left:1147;top:17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0ccA&#10;AADdAAAADwAAAGRycy9kb3ducmV2LnhtbESPQWvCQBSE7wX/w/KE3pqNwbYaXUWFQi9CtT3U2zP7&#10;TILZt3F3q6m/visUPA4z8w0znXemEWdyvrasYJCkIIgLq2suFXx9vj2NQPiArLGxTAp+ycN81nuY&#10;Yq7thTd03oZSRAj7HBVUIbS5lL6oyKBPbEscvYN1BkOUrpTa4SXCTSOzNH2RBmuOCxW2tKqoOG5/&#10;jILleLQ8fQx5fd3sd7T73h+fM5cq9djvFhMQgbpwD/+337WCbDB8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SLtHHAAAA3QAAAA8AAAAAAAAAAAAAAAAAmAIAAGRy&#10;cy9kb3ducmV2LnhtbFBLBQYAAAAABAAEAPUAAACMAwAAAAA=&#10;" fillcolor="black" stroked="f"/>
                  <v:rect id="Rectangle 2087" o:spid="_x0000_s3107" style="position:absolute;left:1147;top:17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26o8UA&#10;AADdAAAADwAAAGRycy9kb3ducmV2LnhtbERPy2rCQBTdC/2H4Ra604lBxaYZpRYKbgQfXdTdTeY2&#10;CWbupDOjpv16ZyG4PJx3vuxNKy7kfGNZwXiUgCAurW64UvB1+BzOQfiArLG1TAr+yMNy8TTIMdP2&#10;yju67EMlYgj7DBXUIXSZlL6syaAf2Y44cj/WGQwRukpqh9cYblqZJslMGmw4NtTY0UdN5Wl/NgpW&#10;r/PV73bCm/9dcaTjd3Gapi5R6uW5f38DEagPD/HdvdYK0vEkzo1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bqjxQAAAN0AAAAPAAAAAAAAAAAAAAAAAJgCAABkcnMv&#10;ZG93bnJldi54bWxQSwUGAAAAAAQABAD1AAAAigMAAAAA&#10;" fillcolor="black" stroked="f"/>
                  <v:rect id="Rectangle 2088" o:spid="_x0000_s3108" style="position:absolute;left:1147;top:17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fOMcA&#10;AADdAAAADwAAAGRycy9kb3ducmV2LnhtbESPT2sCMRTE7wW/Q3iCt5p1sUVXo2hB8FKofw56e26e&#10;u4ubl20SdfXTN4VCj8PM/IaZzltTixs5X1lWMOgnIIhzqysuFOx3q9cRCB+QNdaWScGDPMxnnZcp&#10;ZtreeUO3bShEhLDPUEEZQpNJ6fOSDPq+bYijd7bOYIjSFVI7vEe4qWWaJO/SYMVxocSGPkrKL9ur&#10;UbAcj5bfX0P+fG5ORzoeTpe31CVK9brtYgIiUBv+w3/ttVaQDoZ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BHzjHAAAA3QAAAA8AAAAAAAAAAAAAAAAAmAIAAGRy&#10;cy9kb3ducmV2LnhtbFBLBQYAAAAABAAEAPUAAACMAwAAAAA=&#10;" fillcolor="black" stroked="f"/>
                  <v:rect id="Rectangle 2089" o:spid="_x0000_s3109" style="position:absolute;left:1147;top:17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geMQA&#10;AADdAAAADwAAAGRycy9kb3ducmV2LnhtbERPz2vCMBS+C/sfwht409Qyh9ZGmYOBF0HdDvP22ry1&#10;xealS6JW/3pzGOz48f3OV71pxYWcbywrmIwTEMSl1Q1XCr4+P0YzED4ga2wtk4IbeVgtnwY5Ztpe&#10;eU+XQ6hEDGGfoYI6hC6T0pc1GfRj2xFH7sc6gyFCV0nt8BrDTSvTJHmVBhuODTV29F5TeTqcjYL1&#10;fLb+3b3w9r4vjnT8Lk7T1CVKDZ/7twWIQH34F/+5N1pBOpnG/fF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iIHjEAAAA3QAAAA8AAAAAAAAAAAAAAAAAmAIAAGRycy9k&#10;b3ducmV2LnhtbFBLBQYAAAAABAAEAPUAAACJAwAAAAA=&#10;" fillcolor="black" stroked="f"/>
                  <v:rect id="Rectangle 2090" o:spid="_x0000_s3110" style="position:absolute;left:1147;top:17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F48cA&#10;AADdAAAADwAAAGRycy9kb3ducmV2LnhtbESPT2vCQBTE70K/w/IKvekmoRaNrlKFQi8F//RQb8/s&#10;axLMvo27W41++q4geBxm5jfMdN6ZRpzI+dqygnSQgCAurK65VPC9/eiPQPiArLGxTAou5GE+e+pN&#10;Mdf2zGs6bUIpIoR9jgqqENpcSl9UZNAPbEscvV/rDIYoXSm1w3OEm0ZmSfImDdYcFypsaVlRcdj8&#10;GQWL8WhxXL3y13W939HuZ38YZi5R6uW5e5+ACNSFR/je/tQKsnSYwu1NfAJy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uhePHAAAA3QAAAA8AAAAAAAAAAAAAAAAAmAIAAGRy&#10;cy9kb3ducmV2LnhtbFBLBQYAAAAABAAEAPUAAACMAwAAAAA=&#10;" fillcolor="black" stroked="f"/>
                  <v:rect id="Rectangle 2091" o:spid="_x0000_s3111" style="position:absolute;left:1147;top:17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blM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HY5S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8G5THAAAA3QAAAA8AAAAAAAAAAAAAAAAAmAIAAGRy&#10;cy9kb3ducmV2LnhtbFBLBQYAAAAABAAEAPUAAACMAwAAAAA=&#10;" fillcolor="black" stroked="f"/>
                  <v:rect id="Rectangle 2092" o:spid="_x0000_s3112" style="position:absolute;left:1147;top:17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D8cA&#10;AADdAAAADwAAAGRycy9kb3ducmV2LnhtbESPQWvCQBSE74X+h+UJvTUb01o0ukoVCr0I1fZQb8/s&#10;Mwlm38bdrUZ/vSsUPA4z8w0zmXWmEUdyvrasoJ+kIIgLq2suFfx8fzwPQfiArLGxTArO5GE2fXyY&#10;YK7tiVd0XIdSRAj7HBVUIbS5lL6oyKBPbEscvZ11BkOUrpTa4SnCTSOzNH2TBmuOCxW2tKio2K//&#10;jIL5aDg/fL3y8rLabmjzu90PMpcq9dTr3scgAnXhHv5vf2oFWX/w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wvg/HAAAA3QAAAA8AAAAAAAAAAAAAAAAAmAIAAGRy&#10;cy9kb3ducmV2LnhtbFBLBQYAAAAABAAEAPUAAACMAwAAAAA=&#10;" fillcolor="black" stroked="f"/>
                  <v:rect id="Rectangle 2093" o:spid="_x0000_s3113" style="position:absolute;left:1147;top:17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me8cA&#10;AADdAAAADwAAAGRycy9kb3ducmV2LnhtbESPQWsCMRSE74X+h/AK3mrWRYuuRlFB6KWgtge9PTfP&#10;3cXNy5pEXf31jVDocZiZb5jJrDW1uJLzlWUFvW4Cgji3uuJCwc/36n0IwgdkjbVlUnAnD7Pp68sE&#10;M21vvKHrNhQiQthnqKAMocmk9HlJBn3XNsTRO1pnMETpCqkd3iLc1DJNkg9psOK4UGJDy5Ly0/Zi&#10;FCxGw8V53eevx+awp/3ucBqkLlGq89bOxyACteE//Nf+1ArS3qAP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ZJnvHAAAA3QAAAA8AAAAAAAAAAAAAAAAAmAIAAGRy&#10;cy9kb3ducmV2LnhtbFBLBQYAAAAABAAEAPUAAACMAwAAAAA=&#10;" fillcolor="black" stroked="f"/>
                  <v:rect id="Rectangle 2094" o:spid="_x0000_s3114" style="position:absolute;left:1147;top:17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D4McA&#10;AADdAAAADwAAAGRycy9kb3ducmV2LnhtbESPT2vCQBTE7wW/w/IKvdWNoSkaXUWFQi8F//RQb8/s&#10;axLMvo27W41++q4geBxm5jfMZNaZRpzI+dqygkE/AUFcWF1zqeB7+/E6BOEDssbGMim4kIfZtPc0&#10;wVzbM6/ptAmliBD2OSqoQmhzKX1RkUHfty1x9H6tMxiidKXUDs8RbhqZJsm7NFhzXKiwpWVFxWHz&#10;ZxQsRsPFcfXGX9f1fke7n/0hS12i1MtzNx+DCNSFR/je/tQK0kGW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Vg+DHAAAA3QAAAA8AAAAAAAAAAAAAAAAAmAIAAGRy&#10;cy9kb3ducmV2LnhtbFBLBQYAAAAABAAEAPUAAACMAwAAAAA=&#10;" fillcolor="black" stroked="f"/>
                  <v:rect id="Rectangle 2095" o:spid="_x0000_s3115" style="position:absolute;left:1147;top:17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dl8cA&#10;AADdAAAADwAAAGRycy9kb3ducmV2LnhtbESPT2sCMRTE74V+h/AK3mrWRUVXo2ih0EvBfwe9PTfP&#10;3cXNy5qkuu2nNwXB4zAzv2Gm89bU4krOV5YV9LoJCOLc6ooLBbvt5/sIhA/IGmvLpOCXPMxnry9T&#10;zLS98Zqum1CICGGfoYIyhCaT0uclGfRd2xBH72SdwRClK6R2eItwU8s0SYbSYMVxocSGPkrKz5sf&#10;o2A5Hi0vqz5//62PBzrsj+dB6hKlOm/tYgIiUBue4Uf7SytIe4Mh/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HHZfHAAAA3QAAAA8AAAAAAAAAAAAAAAAAmAIAAGRy&#10;cy9kb3ducmV2LnhtbFBLBQYAAAAABAAEAPUAAACMAwAAAAA=&#10;" fillcolor="black" stroked="f"/>
                  <v:rect id="Rectangle 2096" o:spid="_x0000_s3116" style="position:absolute;left:1147;top:17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4DM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Dkev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LuAzHAAAA3QAAAA8AAAAAAAAAAAAAAAAAmAIAAGRy&#10;cy9kb3ducmV2LnhtbFBLBQYAAAAABAAEAPUAAACMAwAAAAA=&#10;" fillcolor="black" stroked="f"/>
                  <v:rect id="Rectangle 2097" o:spid="_x0000_s3117" style="position:absolute;left:1147;top:17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sfsQA&#10;AADdAAAADwAAAGRycy9kb3ducmV2LnhtbERPz2vCMBS+C/sfwht409Qyh9ZGmYOBF0HdDvP22ry1&#10;xealS6JW/3pzGOz48f3OV71pxYWcbywrmIwTEMSl1Q1XCr4+P0YzED4ga2wtk4IbeVgtnwY5Ztpe&#10;eU+XQ6hEDGGfoYI6hC6T0pc1GfRj2xFH7sc6gyFCV0nt8BrDTSvTJHmVBhuODTV29F5TeTqcjYL1&#10;fLb+3b3w9r4vjnT8Lk7T1CVKDZ/7twWIQH34F/+5N1pBOpnGufF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LH7EAAAA3QAAAA8AAAAAAAAAAAAAAAAAmAIAAGRycy9k&#10;b3ducmV2LnhtbFBLBQYAAAAABAAEAPUAAACJAwAAAAA=&#10;" fillcolor="black" stroked="f"/>
                  <v:rect id="Rectangle 2098" o:spid="_x0000_s3118" style="position:absolute;left:1147;top:17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J5ccA&#10;AADdAAAADwAAAGRycy9kb3ducmV2LnhtbESPQWsCMRSE74L/IbyCN826aNGtUVQQvAhqe6i35+Z1&#10;d3HzsiZRt/31jVDocZiZb5jZojW1uJPzlWUFw0ECgji3uuJCwcf7pj8B4QOyxtoyKfgmD4t5tzPD&#10;TNsHH+h+DIWIEPYZKihDaDIpfV6SQT+wDXH0vqwzGKJ0hdQOHxFuapkmyas0WHFcKLGhdUn55Xgz&#10;ClbTyeq6H/Hu53A+0enzfBmnLlGq99Iu30AEasN/+K+91QrS4XgK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ieXHAAAA3QAAAA8AAAAAAAAAAAAAAAAAmAIAAGRy&#10;cy9kb3ducmV2LnhtbFBLBQYAAAAABAAEAPUAAACMAwAAAAA=&#10;" fillcolor="black" stroked="f"/>
                  <v:rect id="Rectangle 2099" o:spid="_x0000_s3119" style="position:absolute;left:1147;top:16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qxcUA&#10;AADdAAAADwAAAGRycy9kb3ducmV2LnhtbERPy2rCQBTdF/oPwy24qxODlRgzSi0I3RR8dFF3N5nb&#10;JJi5k86Mmvr1nUXB5eG8i9VgOnEh51vLCibjBARxZXXLtYLPw+Y5A+EDssbOMin4JQ+r5eNDgbm2&#10;V97RZR9qEUPY56igCaHPpfRVQwb92PbEkfu2zmCI0NVSO7zGcNPJNElm0mDLsaHBnt4aqk77s1Gw&#10;nmfrn+2UP2678kjHr/L0krpEqdHT8LoAEWgId/G/+10rSCezuD++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urFxQAAAN0AAAAPAAAAAAAAAAAAAAAAAJgCAABkcnMv&#10;ZG93bnJldi54bWxQSwUGAAAAAAQABAD1AAAAigMAAAAA&#10;" fillcolor="black" stroked="f"/>
                  <v:rect id="Rectangle 2100" o:spid="_x0000_s3120" style="position:absolute;left:1147;top:16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JPXscA&#10;AADdAAAADwAAAGRycy9kb3ducmV2LnhtbESPT2vCQBTE70K/w/IKvekmoYpGV6mFQi8F//RQb8/s&#10;axLMvk13txr99K4geBxm5jfMbNGZRhzJ+dqygnSQgCAurK65VPC9/eiPQfiArLGxTArO5GExf+rN&#10;MNf2xGs6bkIpIoR9jgqqENpcSl9UZNAPbEscvV/rDIYoXSm1w1OEm0ZmSTKSBmuOCxW29F5Rcdj8&#10;GwXLyXj5t3rlr8t6v6Pdz/4wzFyi1Mtz9zYFEagLj/C9/akVZOkoh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CT17HAAAA3QAAAA8AAAAAAAAAAAAAAAAAmAIAAGRy&#10;cy9kb3ducmV2LnhtbFBLBQYAAAAABAAEAPUAAACMAwAAAAA=&#10;" fillcolor="black" stroked="f"/>
                  <v:rect id="Rectangle 2101" o:spid="_x0000_s3121" style="position:absolute;left:1147;top:16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RKc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4SiF+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DRKcYAAADdAAAADwAAAAAAAAAAAAAAAACYAgAAZHJz&#10;L2Rvd25yZXYueG1sUEsFBgAAAAAEAAQA9QAAAIsDAAAAAA==&#10;" fillcolor="black" stroked="f"/>
                  <v:rect id="Rectangle 2102" o:spid="_x0000_s3122" style="position:absolute;left:1147;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0s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WX/w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cdLLHAAAA3QAAAA8AAAAAAAAAAAAAAAAAmAIAAGRy&#10;cy9kb3ducmV2LnhtbFBLBQYAAAAABAAEAPUAAACMAwAAAAA=&#10;" fillcolor="black" stroked="f"/>
                  <v:rect id="Rectangle 2103" o:spid="_x0000_s3123" style="position:absolute;left:1147;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xscA&#10;AADdAAAADwAAAGRycy9kb3ducmV2LnhtbESPT2sCMRTE74LfITyhN826WLFbo2ih4EXw36HenpvX&#10;3cXNy5qkuvXTG6HQ4zAzv2Gm89bU4krOV5YVDAcJCOLc6ooLBYf9Z38CwgdkjbVlUvBLHuazbmeK&#10;mbY33tJ1FwoRIewzVFCG0GRS+rwkg35gG+LofVtnMETpCqkd3iLc1DJNkrE0WHFcKLGhj5Ly8+7H&#10;KFi+TZaXzYjX9+3pSMev0/k1dYlSL7128Q4iUBv+w3/tlVaQDsc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17MbHAAAA3QAAAA8AAAAAAAAAAAAAAAAAmAIAAGRy&#10;cy9kb3ducmV2LnhtbFBLBQYAAAAABAAEAPUAAACMAwAAAAA=&#10;" fillcolor="black" stroked="f"/>
                  <v:rect id="Rectangle 2104" o:spid="_x0000_s3124" style="position:absolute;left:1147;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JXccA&#10;AADdAAAADwAAAGRycy9kb3ducmV2LnhtbESPT2sCMRTE74V+h/AK3mrWRUVXo2ih0EvBfwe9PTfP&#10;3cXNy5qkuu2nNwXB4zAzv2Gm89bU4krOV5YV9LoJCOLc6ooLBbvt5/sIhA/IGmvLpOCXPMxnry9T&#10;zLS98Zqum1CICGGfoYIyhCaT0uclGfRd2xBH72SdwRClK6R2eItwU8s0SYbSYMVxocSGPkrKz5sf&#10;o2A5Hi0vqz5//62PBzrsj+dB6hKlOm/tYgIiUBue4Uf7SytIe8MB/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5SV3HAAAA3QAAAA8AAAAAAAAAAAAAAAAAmAIAAGRy&#10;cy9kb3ducmV2LnhtbFBLBQYAAAAABAAEAPUAAACMAwAAAAA=&#10;" fillcolor="black" stroked="f"/>
                  <v:rect id="Rectangle 2105" o:spid="_x0000_s3125" style="position:absolute;left:1147;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vXKscA&#10;AADdAAAADwAAAGRycy9kb3ducmV2LnhtbESPQWvCQBSE74L/YXmF3nRjqEGjq2ih0EtBbQ/19sy+&#10;JsHs23R3q9Ff7wpCj8PMfMPMl51pxImcry0rGA0TEMSF1TWXCr4+3wYTED4ga2wsk4ILeVgu+r05&#10;5tqeeUunXShFhLDPUUEVQptL6YuKDPqhbYmj92OdwRClK6V2eI5w08g0STJpsOa4UGFLrxUVx92f&#10;UbCeTta/mxf+uG4Pe9p/H47j1CVKPT91qxmIQF34Dz/a71pBOsoy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r1yrHAAAA3QAAAA8AAAAAAAAAAAAAAAAAmAIAAGRy&#10;cy9kb3ducmV2LnhtbFBLBQYAAAAABAAEAPUAAACMAwAAAAA=&#10;" fillcolor="black" stroked="f"/>
                  <v:rect id="Rectangle 2106" o:spid="_x0000_s3126" style="position:absolute;left:1147;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ysc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WX/w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ncrHHAAAA3QAAAA8AAAAAAAAAAAAAAAAAmAIAAGRy&#10;cy9kb3ducmV2LnhtbFBLBQYAAAAABAAEAPUAAACMAwAAAAA=&#10;" fillcolor="black" stroked="f"/>
                  <v:rect id="Rectangle 2107" o:spid="_x0000_s3127" style="position:absolute;left:1147;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mw8UA&#10;AADdAAAADwAAAGRycy9kb3ducmV2LnhtbERPy2rCQBTdF/oPwy24qxODlRgzSi0I3RR8dFF3N5nb&#10;JJi5k86Mmvr1nUXB5eG8i9VgOnEh51vLCibjBARxZXXLtYLPw+Y5A+EDssbOMin4JQ+r5eNDgbm2&#10;V97RZR9qEUPY56igCaHPpfRVQwb92PbEkfu2zmCI0NVSO7zGcNPJNElm0mDLsaHBnt4aqk77s1Gw&#10;nmfrn+2UP2678kjHr/L0krpEqdHT8LoAEWgId/G/+10rSCezODe+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ObDxQAAAN0AAAAPAAAAAAAAAAAAAAAAAJgCAABkcnMv&#10;ZG93bnJldi54bWxQSwUGAAAAAAQABAD1AAAAigMAAAAA&#10;" fillcolor="black" stroked="f"/>
                </v:group>
                <v:group id="Group 2108" o:spid="_x0000_s3128" style="position:absolute;left:4359;top:3725;width:12879;height:9682" coordorigin="921,787" coordsize="2721,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RX0scAAADdAAAADwAAAGRycy9kb3ducmV2LnhtbESPQWvCQBSE7wX/w/KE&#10;3ppNLA01ZhURKx5CoSqU3h7ZZxLMvg3ZbRL/fbdQ6HGYmW+YfDOZVgzUu8aygiSKQRCXVjdcKbic&#10;355eQTiPrLG1TAru5GCznj3kmGk78gcNJ1+JAGGXoYLa+y6T0pU1GXSR7YiDd7W9QR9kX0nd4xjg&#10;ppWLOE6lwYbDQo0d7Woqb6dvo+Aw4rh9TvZDcbvu7l/nl/fPIiGlHufTdgXC0+T/w3/to1awSNI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PRX0scAAADd&#10;AAAADwAAAAAAAAAAAAAAAACqAgAAZHJzL2Rvd25yZXYueG1sUEsFBgAAAAAEAAQA+gAAAJ4DAAAA&#10;AA==&#10;">
                  <v:rect id="Rectangle 2109" o:spid="_x0000_s3129" style="position:absolute;left:1147;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8GMUA&#10;AADdAAAADwAAAGRycy9kb3ducmV2LnhtbERPu27CMBTdK/EP1kViKw4RBZrGIKiE1KUSjw5lu8SX&#10;JEp8ndoG0n59PVTqeHTe+ao3rbiR87VlBZNxAoK4sLrmUsHHcfu4AOEDssbWMin4Jg+r5eAhx0zb&#10;O+/pdgiliCHsM1RQhdBlUvqiIoN+bDviyF2sMxgidKXUDu8x3LQyTZKZNFhzbKiwo9eKiuZwNQo2&#10;z4vN127K7z/784lOn+fmKXWJUqNhv34BEagP/+I/95tWkE7mcX9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3wYxQAAAN0AAAAPAAAAAAAAAAAAAAAAAJgCAABkcnMv&#10;ZG93bnJldi54bWxQSwUGAAAAAAQABAD1AAAAigMAAAAA&#10;" fillcolor="black" stroked="f"/>
                  <v:rect id="Rectangle 2110" o:spid="_x0000_s3130" style="position:absolute;left:1147;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Zg8gA&#10;AADdAAAADwAAAGRycy9kb3ducmV2LnhtbESPT2vCQBTE7wW/w/KE3uomoVpNXaUWCr0I9c9Bb8/s&#10;axLMvk13txr99F1B6HGYmd8w03lnGnEi52vLCtJBAoK4sLrmUsF28/E0BuEDssbGMim4kIf5rPcw&#10;xVzbM6/otA6liBD2OSqoQmhzKX1RkUE/sC1x9L6tMxiidKXUDs8RbhqZJclIGqw5LlTY0ntFxXH9&#10;axQsJuPFz9czL6+rw572u8NxmLlEqcd+9/YKIlAX/sP39qdWkKUv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W9mDyAAAAN0AAAAPAAAAAAAAAAAAAAAAAJgCAABk&#10;cnMvZG93bnJldi54bWxQSwUGAAAAAAQABAD1AAAAjQMAAAAA&#10;" fillcolor="black" stroked="f"/>
                  <v:rect id="Rectangle 2111" o:spid="_x0000_s3131" style="position:absolute;left:1147;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H9McA&#10;AADdAAAADwAAAGRycy9kb3ducmV2LnhtbESPT2sCMRTE7wW/Q3iCt5p1aauuRqkFwUuh/jno7bl5&#10;7i5uXrZJ1G0/fSMUPA4z8xtmOm9NLa7kfGVZwaCfgCDOra64ULDbLp9HIHxA1lhbJgU/5GE+6zxN&#10;MdP2xmu6bkIhIoR9hgrKEJpMSp+XZND3bUMcvZN1BkOUrpDa4S3CTS3TJHmTBiuOCyU29FFSft5c&#10;jILFeLT4/nrhz9/18UCH/fH8mrpEqV63fZ+ACNSGR/i/vdIK0sEwh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JR/THAAAA3QAAAA8AAAAAAAAAAAAAAAAAmAIAAGRy&#10;cy9kb3ducmV2LnhtbFBLBQYAAAAABAAEAPUAAACMAwAAAAA=&#10;" fillcolor="black" stroked="f"/>
                  <v:rect id="Rectangle 2112" o:spid="_x0000_s3132" style="position:absolute;left:1147;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ib8gA&#10;AADdAAAADwAAAGRycy9kb3ducmV2LnhtbESPS2/CMBCE70j9D9Yi9QYOacsjYFCphNRLpfI4wG2J&#10;lyQiXqe2gbS/vq5UieNoZr7RzBatqcWVnK8sKxj0ExDEudUVFwp221VvDMIHZI21ZVLwTR4W84fO&#10;DDNtb7ym6yYUIkLYZ6igDKHJpPR5SQZ93zbE0TtZZzBE6QqpHd4i3NQyTZKhNFhxXCixobeS8vPm&#10;YhQsJ+Pl1+czf/ysjwc67I/nl9QlSj1229cpiEBtuIf/2+9aQToYPcH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eJvyAAAAN0AAAAPAAAAAAAAAAAAAAAAAJgCAABk&#10;cnMvZG93bnJldi54bWxQSwUGAAAAAAQABAD1AAAAjQMAAAAA&#10;" fillcolor="black" stroked="f"/>
                  <v:rect id="Rectangle 2113" o:spid="_x0000_s3133" style="position:absolute;left:1147;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6G8cA&#10;AADdAAAADwAAAGRycy9kb3ducmV2LnhtbESPQWvCQBSE7wX/w/KE3pqNwbYaXUWFQi9CtT3U2zP7&#10;TILZt3F3q6m/visUPA4z8w0znXemEWdyvrasYJCkIIgLq2suFXx9vj2NQPiArLGxTAp+ycN81nuY&#10;Yq7thTd03oZSRAj7HBVUIbS5lL6oyKBPbEscvYN1BkOUrpTa4SXCTSOzNH2RBmuOCxW2tKqoOG5/&#10;jILleLQ8fQx5fd3sd7T73h+fM5cq9djvFhMQgbpwD/+337WCbPA6h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sehvHAAAA3QAAAA8AAAAAAAAAAAAAAAAAmAIAAGRy&#10;cy9kb3ducmV2LnhtbFBLBQYAAAAABAAEAPUAAACMAwAAAAA=&#10;" fillcolor="black" stroked="f"/>
                  <v:rect id="Rectangle 2114" o:spid="_x0000_s3134" style="position:absolute;left:1147;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fgM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Dl9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g34DHAAAA3QAAAA8AAAAAAAAAAAAAAAAAmAIAAGRy&#10;cy9kb3ducmV2LnhtbFBLBQYAAAAABAAEAPUAAACMAwAAAAA=&#10;" fillcolor="black" stroked="f"/>
                  <v:rect id="Rectangle 2115" o:spid="_x0000_s3135" style="position:absolute;left:1147;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B98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Wf9t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yQffHAAAA3QAAAA8AAAAAAAAAAAAAAAAAmAIAAGRy&#10;cy9kb3ducmV2LnhtbFBLBQYAAAAABAAEAPUAAACMAwAAAAA=&#10;" fillcolor="black" stroked="f"/>
                  <v:rect id="Rectangle 2116" o:spid="_x0000_s3136" style="position:absolute;left:1147;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kbMcA&#10;AADdAAAADwAAAGRycy9kb3ducmV2LnhtbESPQWvCQBSE74X+h+UJvTUbQ1s1ukotCL0I1fZQb8/s&#10;Mwlm36a7q0Z/vSsIPQ4z8w0zmXWmEUdyvrasoJ+kIIgLq2suFfx8L56HIHxA1thYJgVn8jCbPj5M&#10;MNf2xCs6rkMpIoR9jgqqENpcSl9UZNAntiWO3s46gyFKV0rt8BThppFZmr5JgzXHhQpb+qio2K8P&#10;RsF8NJz/fb3w8rLabmjzu92/Zi5V6qnXvY9BBOrCf/je/tQKsv5g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5GzHAAAA3QAAAA8AAAAAAAAAAAAAAAAAmAIAAGRy&#10;cy9kb3ducmV2LnhtbFBLBQYAAAAABAAEAPUAAACMAwAAAAA=&#10;" fillcolor="black" stroked="f"/>
                  <v:rect id="Rectangle 2117" o:spid="_x0000_s3137" style="position:absolute;left:1147;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wHsUA&#10;AADdAAAADwAAAGRycy9kb3ducmV2LnhtbERPu27CMBTdK/EP1kViKw4RBZrGIKiE1KUSjw5lu8SX&#10;JEp8ndoG0n59PVTqeHTe+ao3rbiR87VlBZNxAoK4sLrmUsHHcfu4AOEDssbWMin4Jg+r5eAhx0zb&#10;O+/pdgiliCHsM1RQhdBlUvqiIoN+bDviyF2sMxgidKXUDu8x3LQyTZKZNFhzbKiwo9eKiuZwNQo2&#10;z4vN127K7z/784lOn+fmKXWJUqNhv34BEagP/+I/95tWkE7mcW5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XAexQAAAN0AAAAPAAAAAAAAAAAAAAAAAJgCAABkcnMv&#10;ZG93bnJldi54bWxQSwUGAAAAAAQABAD1AAAAigMAAAAA&#10;" fillcolor="black" stroked="f"/>
                  <v:rect id="Rectangle 2118" o:spid="_x0000_s3138" style="position:absolute;left:1147;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3Vhc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A0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LdWFyAAAAN0AAAAPAAAAAAAAAAAAAAAAAJgCAABk&#10;cnMvZG93bnJldi54bWxQSwUGAAAAAAQABAD1AAAAjQMAAAAA&#10;" fillcolor="black" stroked="f"/>
                  <v:rect id="Rectangle 2119" o:spid="_x0000_s3139" style="position:absolute;left:1147;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MP8QA&#10;AADdAAAADwAAAGRycy9kb3ducmV2LnhtbERPy2rCQBTdF/yH4Qrd1YmhLTE6igpCNwVfC91dM9ck&#10;mLkTZ6aa9uudRcHl4bwns8404kbO15YVDAcJCOLC6ppLBfvd6i0D4QOyxsYyKfglD7Np72WCubZ3&#10;3tBtG0oRQ9jnqKAKoc2l9EVFBv3AtsSRO1tnMEToSqkd3mO4aWSaJJ/SYM2xocKWlhUVl+2PUbAY&#10;ZYvr+p2//zanIx0Pp8tH6hKlXvvdfAwiUBee4n/3l1aQDrO4P76JT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DD/EAAAA3QAAAA8AAAAAAAAAAAAAAAAAmAIAAGRycy9k&#10;b3ducmV2LnhtbFBLBQYAAAAABAAEAPUAAACJAwAAAAA=&#10;" fillcolor="black" stroked="f"/>
                  <v:rect id="Rectangle 2120" o:spid="_x0000_s3140" style="position:absolute;left:1147;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6ppMcA&#10;AADdAAAADwAAAGRycy9kb3ducmV2LnhtbESPQWvCQBSE74X+h+UVvNVNgi0xuooWCr0Uqu1Bb8/s&#10;Mwlm38bdrUZ/fbcgeBxm5htmOu9NK07kfGNZQTpMQBCXVjdcKfj5fn/OQfiArLG1TAou5GE+e3yY&#10;YqHtmVd0WodKRAj7AhXUIXSFlL6syaAf2o44envrDIYoXSW1w3OEm1ZmSfIqDTYcF2rs6K2m8rD+&#10;NQqW43x5/Brx53W129J2szu8ZC5RavDULyYgAvXhHr61P7SCLM1T+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OqaTHAAAA3QAAAA8AAAAAAAAAAAAAAAAAmAIAAGRy&#10;cy9kb3ducmV2LnhtbFBLBQYAAAAABAAEAPUAAACMAwAAAAA=&#10;" fillcolor="black" stroked="f"/>
                  <v:rect id="Rectangle 2121" o:spid="_x0000_s3141" style="position:absolute;left:1147;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w308cA&#10;AADdAAAADwAAAGRycy9kb3ducmV2LnhtbESPQWvCQBSE70L/w/IK3nRjsCWNrlIFoZeC2h7q7Zl9&#10;JsHs23R3q9Ff3xUEj8PMfMNM551pxImcry0rGA0TEMSF1TWXCr6/VoMMhA/IGhvLpOBCHuazp94U&#10;c23PvKHTNpQiQtjnqKAKoc2l9EVFBv3QtsTRO1hnMETpSqkdniPcNDJNkldpsOa4UGFLy4qK4/bP&#10;KFi8ZYvf9Zg/r5v9jnY/++NL6hKl+s/d+wREoC48wvf2h1aQjrIU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cN9PHAAAA3QAAAA8AAAAAAAAAAAAAAAAAmAIAAGRy&#10;cy9kb3ducmV2LnhtbFBLBQYAAAAABAAEAPUAAACMAwAAAAA=&#10;" fillcolor="black" stroked="f"/>
                  <v:rect id="Rectangle 2122" o:spid="_x0000_s3142" style="position:absolute;left:1147;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SSMgA&#10;AADdAAAADwAAAGRycy9kb3ducmV2LnhtbESPT2vCQBTE7wW/w/IEb3VjaiVNXUULhV4K9c+h3p7Z&#10;1ySYfRt3V4399F2h4HGYmd8w03lnGnEm52vLCkbDBARxYXXNpYLt5v0xA+EDssbGMim4kof5rPcw&#10;xVzbC6/ovA6liBD2OSqoQmhzKX1RkUE/tC1x9H6sMxiidKXUDi8RbhqZJslEGqw5LlTY0ltFxWF9&#10;MgqWL9ny+DXmz9/Vfke77/3hOXWJUoN+t3gFEagL9/B/+0MrSEfZE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EJJIyAAAAN0AAAAPAAAAAAAAAAAAAAAAAJgCAABk&#10;cnMvZG93bnJldi54bWxQSwUGAAAAAAQABAD1AAAAjQMAAAAA&#10;" fillcolor="black" stroked="f"/>
                  <v:rect id="Rectangle 2123" o:spid="_x0000_s3143" style="position:absolute;left:1147;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PMcA&#10;AADdAAAADwAAAGRycy9kb3ducmV2LnhtbESPT2vCQBTE74LfYXmF3nRjsCVGV9FCoZeCf3qot2f2&#10;NQlm36a7W41++q4geBxm5jfMbNGZRpzI+dqygtEwAUFcWF1zqeBr9z7IQPiArLGxTAou5GEx7/dm&#10;mGt75g2dtqEUEcI+RwVVCG0upS8qMuiHtiWO3o91BkOUrpTa4TnCTSPTJHmVBmuOCxW29FZRcdz+&#10;GQWrSbb6XY/587o57Gn/fTi+pC5R6vmpW05BBOrCI3xvf2gF6Sgbw+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5CjzHAAAA3QAAAA8AAAAAAAAAAAAAAAAAmAIAAGRy&#10;cy9kb3ducmV2LnhtbFBLBQYAAAAABAAEAPUAAACMAwAAAAA=&#10;" fillcolor="black" stroked="f"/>
                  <v:rect id="Rectangle 2124" o:spid="_x0000_s3144" style="position:absolute;left:1147;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vp8cA&#10;AADdAAAADwAAAGRycy9kb3ducmV2LnhtbESPQWvCQBSE74L/YXmF3nRjqBKjq2ih0EtBbQ/19sy+&#10;JsHs23R3q9Ff7wpCj8PMfMPMl51pxImcry0rGA0TEMSF1TWXCr4+3wYZCB+QNTaWScGFPCwX/d4c&#10;c23PvKXTLpQiQtjnqKAKoc2l9EVFBv3QtsTR+7HOYIjSlVI7PEe4aWSaJBNpsOa4UGFLrxUVx92f&#10;UbCeZuvfzQt/XLeHPe2/D8dx6hKlnp+61QxEoC78hx/td60gHWV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1r6fHAAAA3QAAAA8AAAAAAAAAAAAAAAAAmAIAAGRy&#10;cy9kb3ducmV2LnhtbFBLBQYAAAAABAAEAPUAAACMAwAAAAA=&#10;" fillcolor="black" stroked="f"/>
                  <v:rect id="Rectangle 2125" o:spid="_x0000_s3145" style="position:absolute;left:1147;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x0McA&#10;AADdAAAADwAAAGRycy9kb3ducmV2LnhtbESPQWvCQBSE74L/YXmF3nRjqBKjq2ih0EtBbQ/19sy+&#10;JsHs23R3q9Ff7wpCj8PMfMPMl51pxImcry0rGA0TEMSF1TWXCr4+3wYZCB+QNTaWScGFPCwX/d4c&#10;c23PvKXTLpQiQtjnqKAKoc2l9EVFBv3QtsTR+7HOYIjSlVI7PEe4aWSaJBNpsOa4UGFLrxUVx92f&#10;UbCeZuvfzQt/XLeHPe2/D8dx6hKlnp+61QxEoC78hx/td60gHWUT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nMdDHAAAA3QAAAA8AAAAAAAAAAAAAAAAAmAIAAGRy&#10;cy9kb3ducmV2LnhtbFBLBQYAAAAABAAEAPUAAACMAwAAAAA=&#10;" fillcolor="black" stroked="f"/>
                  <v:rect id="Rectangle 2126" o:spid="_x0000_s3146" style="position:absolute;left:1147;top:15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US8gA&#10;AADdAAAADwAAAGRycy9kb3ducmV2LnhtbESPT2vCQBTE7wW/w/IEb3VjqDVNXUULhV4K9c+h3p7Z&#10;1ySYfRt3V4399F2h4HGYmd8w03lnGnEm52vLCkbDBARxYXXNpYLt5v0xA+EDssbGMim4kof5rPcw&#10;xVzbC6/ovA6liBD2OSqoQmhzKX1RkUE/tC1x9H6sMxiidKXUDi8RbhqZJsmzNFhzXKiwpbeKisP6&#10;ZBQsX7Ll8euJP39X+x3tvveHceoSpQb9bvEKIlAX7uH/9odWkI6y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K5RLyAAAAN0AAAAPAAAAAAAAAAAAAAAAAJgCAABk&#10;cnMvZG93bnJldi54bWxQSwUGAAAAAAQABAD1AAAAjQMAAAAA&#10;" fillcolor="black" stroked="f"/>
                  <v:rect id="Rectangle 2127" o:spid="_x0000_s3147" style="position:absolute;left:1147;top:15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AOcQA&#10;AADdAAAADwAAAGRycy9kb3ducmV2LnhtbERPy2rCQBTdF/yH4Qrd1YmhLTE6igpCNwVfC91dM9ck&#10;mLkTZ6aa9uudRcHl4bwns8404kbO15YVDAcJCOLC6ppLBfvd6i0D4QOyxsYyKfglD7Np72WCubZ3&#10;3tBtG0oRQ9jnqKAKoc2l9EVFBv3AtsSRO1tnMEToSqkd3mO4aWSaJJ/SYM2xocKWlhUVl+2PUbAY&#10;ZYvr+p2//zanIx0Pp8tH6hKlXvvdfAwiUBee4n/3l1aQDrM4N76JT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ADnEAAAA3QAAAA8AAAAAAAAAAAAAAAAAmAIAAGRycy9k&#10;b3ducmV2LnhtbFBLBQYAAAAABAAEAPUAAACJAwAAAAA=&#10;" fillcolor="black" stroked="f"/>
                  <v:rect id="Rectangle 2128" o:spid="_x0000_s3148" style="position:absolute;left:1147;top:15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loscA&#10;AADdAAAADwAAAGRycy9kb3ducmV2LnhtbESPT2vCQBTE74V+h+UVvNWNwZYYXaUWCr0U/HfQ2zP7&#10;TILZt+nuVqOfvisIHoeZ+Q0zmXWmESdyvrasYNBPQBAXVtdcKtisv14zED4ga2wsk4ILeZhNn58m&#10;mGt75iWdVqEUEcI+RwVVCG0upS8qMuj7tiWO3sE6gyFKV0rt8BzhppFpkrxLgzXHhQpb+qyoOK7+&#10;jIL5KJv/Lob8c13ud7Tb7o9vqUuU6r10H2MQgbrwCN/b31pBOsh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4paLHAAAA3QAAAA8AAAAAAAAAAAAAAAAAmAIAAGRy&#10;cy9kb3ducmV2LnhtbFBLBQYAAAAABAAEAPUAAACMAwAAAAA=&#10;" fillcolor="black" stroked="f"/>
                  <v:rect id="Rectangle 2129" o:spid="_x0000_s3149" style="position:absolute;left:1147;top:15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a4sUA&#10;AADdAAAADwAAAGRycy9kb3ducmV2LnhtbERPz2vCMBS+C/sfwhvspqllSu2ayhwMvAjT7TBvz+at&#10;LTYvXRK1+tcvB2HHj+93sRxMJ87kfGtZwXSSgCCurG65VvD1+T7OQPiArLGzTAqu5GFZPowKzLW9&#10;8JbOu1CLGMI+RwVNCH0upa8aMugntieO3I91BkOErpba4SWGm06mSTKXBluODQ329NZQddydjILV&#10;Ilv9fjzz5rY97Gn/fTjOUpco9fQ4vL6ACDSEf/HdvdYK0uki7o9v4hO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5rixQAAAN0AAAAPAAAAAAAAAAAAAAAAAJgCAABkcnMv&#10;ZG93bnJldi54bWxQSwUGAAAAAAQABAD1AAAAigMAAAAA&#10;" fillcolor="black" stroked="f"/>
                  <v:rect id="Rectangle 2130" o:spid="_x0000_s3150" style="position:absolute;left:1147;top:15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eccA&#10;AADdAAAADwAAAGRycy9kb3ducmV2LnhtbESPT2vCQBTE74V+h+UVequbhLZodJVaKHgp+O+gt2f2&#10;mQSzb9PdVaOfvisIHoeZ+Q0zmnSmESdyvrasIO0lIIgLq2suFaxXP299ED4ga2wsk4ILeZiMn59G&#10;mGt75gWdlqEUEcI+RwVVCG0upS8qMuh7tiWO3t46gyFKV0rt8BzhppFZknxKgzXHhQpb+q6oOCyP&#10;RsF00J/+zd/597rYbWm72R0+Mpco9frSfQ1BBOrCI3xvz7SCLB2kcHsTn4A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XP3nHAAAA3QAAAA8AAAAAAAAAAAAAAAAAmAIAAGRy&#10;cy9kb3ducmV2LnhtbFBLBQYAAAAABAAEAPUAAACMAwAAAAA=&#10;" fillcolor="black" stroked="f"/>
                  <v:rect id="Rectangle 2131" o:spid="_x0000_s3151" style="position:absolute;left:1147;top:15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hDscA&#10;AADdAAAADwAAAGRycy9kb3ducmV2LnhtbESPT2sCMRTE74LfITyhN8261KKrUaog9CLUPwe9PTfP&#10;3cXNyzZJddtP3xQEj8PM/IaZLVpTixs5X1lWMBwkIIhzqysuFBz26/4YhA/IGmvLpOCHPCzm3c4M&#10;M23vvKXbLhQiQthnqKAMocmk9HlJBv3ANsTRu1hnMETpCqkd3iPc1DJNkjdpsOK4UGJDq5Ly6+7b&#10;KFhOxsuvz1fe/G7PJzodz9dR6hKlXnrt+xREoDY8w4/2h1aQDicp/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FoQ7HAAAA3QAAAA8AAAAAAAAAAAAAAAAAmAIAAGRy&#10;cy9kb3ducmV2LnhtbFBLBQYAAAAABAAEAPUAAACMAwAAAAA=&#10;" fillcolor="black" stroked="f"/>
                  <v:rect id="Rectangle 2132" o:spid="_x0000_s3152" style="position:absolute;left:1147;top:15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lcgA&#10;AADdAAAADwAAAGRycy9kb3ducmV2LnhtbESPT2sCMRTE7wW/Q3iCt5p1a0VXo2ih0Euh/jno7bl5&#10;7i5uXtYk6tpP3xQKPQ4z8xtmtmhNLW7kfGVZwaCfgCDOra64ULDbvj+PQfiArLG2TAoe5GEx7zzN&#10;MNP2zmu6bUIhIoR9hgrKEJpMSp+XZND3bUMcvZN1BkOUrpDa4T3CTS3TJBlJgxXHhRIbeispP2+u&#10;RsFqMl5dvob8+b0+HuiwP55fU5co1eu2yymIQG34D/+1P7SCdDB5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yQSVyAAAAN0AAAAPAAAAAAAAAAAAAAAAAJgCAABk&#10;cnMvZG93bnJldi54bWxQSwUGAAAAAAQABAD1AAAAjQMAAAAA&#10;" fillcolor="black" stroked="f"/>
                  <v:rect id="Rectangle 2133" o:spid="_x0000_s3153" style="position:absolute;left:1147;top:15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c4ccA&#10;AADdAAAADwAAAGRycy9kb3ducmV2LnhtbESPT2sCMRTE7wW/Q3iCt5p1sUVXo2hB8FKofw56e26e&#10;u4ubl20SdfXTN4VCj8PM/IaZzltTixs5X1lWMOgnIIhzqysuFOx3q9cRCB+QNdaWScGDPMxnnZcp&#10;ZtreeUO3bShEhLDPUEEZQpNJ6fOSDPq+bYijd7bOYIjSFVI7vEe4qWWaJO/SYMVxocSGPkrKL9ur&#10;UbAcj5bfX0P+fG5ORzoeTpe31CVK9brtYgIiUBv+w3/ttVaQDsZD+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gnOHHAAAA3QAAAA8AAAAAAAAAAAAAAAAAmAIAAGRy&#10;cy9kb3ducmV2LnhtbFBLBQYAAAAABAAEAPUAAACMAwAAAAA=&#10;" fillcolor="black" stroked="f"/>
                  <v:rect id="Rectangle 2134" o:spid="_x0000_s3154" style="position:absolute;left:1147;top:15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5escA&#10;AADdAAAADwAAAGRycy9kb3ducmV2LnhtbESPQWsCMRSE74L/IbyCN826aNGtUVQQvAhqe6i35+Z1&#10;d3HzsiZRt/31jVDocZiZb5jZojW1uJPzlWUFw0ECgji3uuJCwcf7pj8B4QOyxtoyKfgmD4t5tzPD&#10;TNsHH+h+DIWIEPYZKihDaDIpfV6SQT+wDXH0vqwzGKJ0hdQOHxFuapkmyas0WHFcKLGhdUn55Xgz&#10;ClbTyeq6H/Hu53A+0enzfBmnLlGq99Iu30AEasN/+K+91QrS4XQM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sOXrHAAAA3QAAAA8AAAAAAAAAAAAAAAAAmAIAAGRy&#10;cy9kb3ducmV2LnhtbFBLBQYAAAAABAAEAPUAAACMAwAAAAA=&#10;" fillcolor="black" stroked="f"/>
                  <v:rect id="Rectangle 2135" o:spid="_x0000_s3155" style="position:absolute;left:1147;top:15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6nDccA&#10;AADdAAAADwAAAGRycy9kb3ducmV2LnhtbESPQWsCMRSE74L/IbyCN826qOjWKFoQvAjV9lBvz83r&#10;7uLmZZtEXf31jVDocZiZb5j5sjW1uJLzlWUFw0ECgji3uuJCwefHpj8F4QOyxtoyKbiTh+Wi25lj&#10;pu2N93Q9hEJECPsMFZQhNJmUPi/JoB/Yhjh639YZDFG6QmqHtwg3tUyTZCINVhwXSmzoraT8fLgY&#10;BevZdP3zPuLdY3860vHrdB6nLlGq99KuXkEEasN/+K+91QrS4WwCz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pw3HAAAA3QAAAA8AAAAAAAAAAAAAAAAAmAIAAGRy&#10;cy9kb3ducmV2LnhtbFBLBQYAAAAABAAEAPUAAACMAwAAAAA=&#10;" fillcolor="black" stroked="f"/>
                  <v:rect id="Rectangle 2136" o:spid="_x0000_s3156" style="position:absolute;left:1147;top:15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Cls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Aygt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8gKWyAAAAN0AAAAPAAAAAAAAAAAAAAAAAJgCAABk&#10;cnMvZG93bnJldi54bWxQSwUGAAAAAAQABAD1AAAAjQMAAAAA&#10;" fillcolor="black" stroked="f"/>
                  <v:rect id="Rectangle 2137" o:spid="_x0000_s3157" style="position:absolute;left:1147;top:15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2W5MUA&#10;AADdAAAADwAAAGRycy9kb3ducmV2LnhtbERPz2vCMBS+C/sfwhvspqllSu2ayhwMvAjT7TBvz+at&#10;LTYvXRK1+tcvB2HHj+93sRxMJ87kfGtZwXSSgCCurG65VvD1+T7OQPiArLGzTAqu5GFZPowKzLW9&#10;8JbOu1CLGMI+RwVNCH0upa8aMugntieO3I91BkOErpba4SWGm06mSTKXBluODQ329NZQddydjILV&#10;Ilv9fjzz5rY97Gn/fTjOUpco9fQ4vL6ACDSEf/HdvdYK0ukizo1v4hO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ZbkxQAAAN0AAAAPAAAAAAAAAAAAAAAAAJgCAABkcnMv&#10;ZG93bnJldi54bWxQSwUGAAAAAAQABAD1AAAAigMAAAAA&#10;" fillcolor="black" stroked="f"/>
                  <v:rect id="Rectangle 2138" o:spid="_x0000_s3158" style="position:absolute;left:1147;top:15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zf8cA&#10;AADdAAAADwAAAGRycy9kb3ducmV2LnhtbESPT2vCQBTE7wW/w/KE3urG0BYTXaUWCl4K/umh3p7Z&#10;ZxLMvk13V41++q4geBxm5jfMZNaZRpzI+dqyguEgAUFcWF1zqeBn8/UyAuEDssbGMim4kIfZtPc0&#10;wVzbM6/otA6liBD2OSqoQmhzKX1RkUE/sC1x9PbWGQxRulJqh+cIN41Mk+RdGqw5LlTY0mdFxWF9&#10;NArm2Wj+t3zl7+tqt6Xt7+7wlrpEqed+9zEGEagLj/C9vdAK0mGW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hM3/HAAAA3QAAAA8AAAAAAAAAAAAAAAAAmAIAAGRy&#10;cy9kb3ducmV2LnhtbFBLBQYAAAAABAAEAPUAAACMAwAAAAA=&#10;" fillcolor="black" stroked="f"/>
                  <v:rect id="Rectangle 2139" o:spid="_x0000_s3159" style="position:absolute;left:1147;top:15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uGcYA&#10;AADdAAAADwAAAGRycy9kb3ducmV2LnhtbESPQWvCQBSE74L/YXlCb7ox1KIxq1RB6EWotod6e8k+&#10;k2D2bbq71bS/vlsQehxm5hsmX/emFVdyvrGsYDpJQBCXVjdcKXh/243nIHxA1thaJgXf5GG9Gg5y&#10;zLS98YGux1CJCGGfoYI6hC6T0pc1GfQT2xFH72ydwRClq6R2eItw08o0SZ6kwYbjQo0dbWsqL8cv&#10;o2CzmG8+Xx95/3MoTnT6KC6z1CVKPYz65yWIQH34D9/bL1pBGpH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RuGcYAAADdAAAADwAAAAAAAAAAAAAAAACYAgAAZHJz&#10;L2Rvd25yZXYueG1sUEsFBgAAAAAEAAQA9QAAAIsDAAAAAA==&#10;" fillcolor="black" stroked="f"/>
                  <v:rect id="Rectangle 2140" o:spid="_x0000_s3160" style="position:absolute;left:1147;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LgscA&#10;AADdAAAADwAAAGRycy9kb3ducmV2LnhtbESPQWsCMRSE74X+h/AK3mriosVujaKFghdBbQ/19ty8&#10;7i5uXtYk6uqvb4RCj8PMfMNMZp1txJl8qB1rGPQVCOLCmZpLDV+fH89jECEiG2wck4YrBZhNHx8m&#10;mBt34Q2dt7EUCcIhRw1VjG0uZSgqshj6riVO3o/zFmOSvpTG4yXBbSMzpV6kxZrTQoUtvVdUHLYn&#10;q2HxOl4c10Ne3Tb7He2+94dR5pXWvadu/gYiUhf/w3/tpdGQZW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4y4LHAAAA3QAAAA8AAAAAAAAAAAAAAAAAmAIAAGRy&#10;cy9kb3ducmV2LnhtbFBLBQYAAAAABAAEAPUAAACMAwAAAAA=&#10;" fillcolor="black" stroked="f"/>
                  <v:rect id="Rectangle 2141" o:spid="_x0000_s3161" style="position:absolute;left:1147;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V9ccA&#10;AADdAAAADwAAAGRycy9kb3ducmV2LnhtbESPQWsCMRSE7wX/Q3iCt5o02GK3RqmC0EtBbQ/19ty8&#10;7i5uXrZJqtv++kYQehxm5htmtuhdK04UYuPZwN1YgSAuvW24MvD+tr6dgogJ2WLrmQz8UITFfHAz&#10;w8L6M2/ptEuVyBCOBRqoU+oKKWNZk8M49h1x9j59cJiyDJW0Ac8Z7lqplXqQDhvOCzV2tKqpPO6+&#10;nYHl43T5tZnw6+/2sKf9x+F4r4MyZjTsn59AJOrTf/jafrEGtFYaLm/y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qVfXHAAAA3QAAAA8AAAAAAAAAAAAAAAAAmAIAAGRy&#10;cy9kb3ducmV2LnhtbFBLBQYAAAAABAAEAPUAAACMAwAAAAA=&#10;" fillcolor="black" stroked="f"/>
                  <v:rect id="Rectangle 2142" o:spid="_x0000_s3162" style="position:absolute;left:1147;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wbscA&#10;AADdAAAADwAAAGRycy9kb3ducmV2LnhtbESPQWsCMRSE7wX/Q3hCbzXpqsVujaJCoReh2h7q7bl5&#10;3V3cvKxJqqu/vikIPQ4z8w0znXe2ESfyoXas4XGgQBAXztRcavj8eH2YgAgR2WDjmDRcKMB81rub&#10;Ym7cmTd02sZSJAiHHDVUMba5lKGoyGIYuJY4ed/OW4xJ+lIaj+cEt43MlHqSFmtOCxW2tKqoOGx/&#10;rIbl82R5fB/x+rrZ72j3tT+MM6+0vu93ixcQkbr4H76134yGLFND+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m8G7HAAAA3QAAAA8AAAAAAAAAAAAAAAAAmAIAAGRy&#10;cy9kb3ducmV2LnhtbFBLBQYAAAAABAAEAPUAAACMAwAAAAA=&#10;" fillcolor="black" stroked="f"/>
                  <v:rect id="Rectangle 2143" o:spid="_x0000_s3163" style="position:absolute;left:1147;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oGscA&#10;AADdAAAADwAAAGRycy9kb3ducmV2LnhtbESPQWsCMRSE7wX/Q3iF3mrSxRZdjaJCoZeC2h709tw8&#10;dxc3L2uS6uqvb4RCj8PMfMNMZp1txJl8qB1reOkrEMSFMzWXGr6/3p+HIEJENtg4Jg1XCjCb9h4m&#10;mBt34TWdN7EUCcIhRw1VjG0uZSgqshj6riVO3sF5izFJX0rj8ZLgtpGZUm/SYs1pocKWlhUVx82P&#10;1bAYDRen1YA/b+v9jnbb/fE180rrp8duPgYRqYv/4b/2h9GQZW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PaBrHAAAA3QAAAA8AAAAAAAAAAAAAAAAAmAIAAGRy&#10;cy9kb3ducmV2LnhtbFBLBQYAAAAABAAEAPUAAACMAwAAAAA=&#10;" fillcolor="black" stroked="f"/>
                  <v:rect id="Rectangle 2144" o:spid="_x0000_s3164" style="position:absolute;left:1147;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NgccA&#10;AADdAAAADwAAAGRycy9kb3ducmV2LnhtbESPT2sCMRTE74LfIbxCb5p0qWK3RlGh0Euh/jnU23Pz&#10;uru4eVmTVLf99KYgeBxm5jfMdN7ZRpzJh9qxhqehAkFcOFNzqWG3fRtMQISIbLBxTBp+KcB81u9N&#10;MTfuwms6b2IpEoRDjhqqGNtcylBUZDEMXUucvG/nLcYkfSmNx0uC20ZmSo2lxZrTQoUtrSoqjpsf&#10;q2H5MlmePp/542992NP+63AcZV5p/fjQLV5BROriPXxrvxsNWaZG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DzYHHAAAA3QAAAA8AAAAAAAAAAAAAAAAAmAIAAGRy&#10;cy9kb3ducmV2LnhtbFBLBQYAAAAABAAEAPUAAACMAwAAAAA=&#10;" fillcolor="black" stroked="f"/>
                  <v:rect id="Rectangle 2145" o:spid="_x0000_s3165" style="position:absolute;left:1147;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FT9scA&#10;AADdAAAADwAAAGRycy9kb3ducmV2LnhtbESPT2sCMRTE74LfIbxCb5p0qWK3RlGh0Euh/jnU23Pz&#10;uru4eVmTVNd++qYgeBxm5jfMdN7ZRpzJh9qxhqehAkFcOFNzqWG3fRtMQISIbLBxTBquFGA+6/em&#10;mBt34TWdN7EUCcIhRw1VjG0uZSgqshiGriVO3rfzFmOSvpTG4yXBbSMzpcbSYs1pocKWVhUVx82P&#10;1bB8mSxPn8/88bs+7Gn/dTiOMq+0fnzoFq8gInXxHr61342GLFNj+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RU/bHAAAA3QAAAA8AAAAAAAAAAAAAAAAAmAIAAGRy&#10;cy9kb3ducmV2LnhtbFBLBQYAAAAABAAEAPUAAACMAwAAAAA=&#10;" fillcolor="black" stroked="f"/>
                  <v:rect id="Rectangle 2146" o:spid="_x0000_s3166" style="position:absolute;left:1147;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2bccA&#10;AADdAAAADwAAAGRycy9kb3ducmV2LnhtbESPQWsCMRSE7wX/Q3hCbzXpotZujaJCoReh2h7q7bl5&#10;3V3cvKxJqqu/vikIPQ4z8w0znXe2ESfyoXas4XGgQBAXztRcavj8eH2YgAgR2WDjmDRcKMB81rub&#10;Ym7cmTd02sZSJAiHHDVUMba5lKGoyGIYuJY4ed/OW4xJ+lIaj+cEt43MlBpLizWnhQpbWlVUHLY/&#10;VsPyebI8vg95fd3sd7T72h9GmVda3/e7xQuISF38D9/ab0ZDlqkn+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d9m3HAAAA3QAAAA8AAAAAAAAAAAAAAAAAmAIAAGRy&#10;cy9kb3ducmV2LnhtbFBLBQYAAAAABAAEAPUAAACMAwAAAAA=&#10;" fillcolor="black" stroked="f"/>
                  <v:rect id="Rectangle 2147" o:spid="_x0000_s3167" style="position:absolute;left:1147;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iH8QA&#10;AADdAAAADwAAAGRycy9kb3ducmV2LnhtbERPz2vCMBS+D/wfwhN2m8nKlFqNooPBLsJ0O8zbs3lr&#10;i81LTTKt/vXLQdjx4/s9X/a2FWfyoXGs4XmkQBCXzjRcafj6fHvKQYSIbLB1TBquFGC5GDzMsTDu&#10;wls672IlUgiHAjXUMXaFlKGsyWIYuY44cT/OW4wJ+koaj5cUbluZKTWRFhtODTV29FpTedz9Wg3r&#10;ab4+fbzw5rY97Gn/fTiOM6+0fhz2qxmISH38F9/d70ZDlqk0N71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CYh/EAAAA3QAAAA8AAAAAAAAAAAAAAAAAmAIAAGRycy9k&#10;b3ducmV2LnhtbFBLBQYAAAAABAAEAPUAAACJAwAAAAA=&#10;" fillcolor="black" stroked="f"/>
                  <v:rect id="Rectangle 2148" o:spid="_x0000_s3168" style="position:absolute;left:1147;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HhMcA&#10;AADdAAAADwAAAGRycy9kb3ducmV2LnhtbESPT2sCMRTE74V+h/AKvdXEpS26GqUWCl4K/jvo7bl5&#10;7i5uXrZJ1NVP3wiFHoeZ+Q0znna2EWfyoXasod9TIIgLZ2ouNWzWXy8DECEiG2wck4YrBZhOHh/G&#10;mBt34SWdV7EUCcIhRw1VjG0uZSgqshh6riVO3sF5izFJX0rj8ZLgtpGZUu/SYs1pocKWPisqjquT&#10;1TAbDmY/i1f+vi33O9pt98e3zCutn5+6jxGISF38D/+150ZDlqkh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Ox4THAAAA3QAAAA8AAAAAAAAAAAAAAAAAmAIAAGRy&#10;cy9kb3ducmV2LnhtbFBLBQYAAAAABAAEAPUAAACMAwAAAAA=&#10;" fillcolor="black" stroked="f"/>
                  <v:rect id="Rectangle 2149" o:spid="_x0000_s3169" style="position:absolute;left:1147;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4xMUA&#10;AADdAAAADwAAAGRycy9kb3ducmV2LnhtbERPy2rCQBTdF/oPwy10VyeGtsQ0o2ih0E3B10J3N5nb&#10;JJi5E2emGv16Z1FweTjvYjaYTpzI+daygvEoAUFcWd1yrWC7+XrJQPiArLGzTAou5GE2fXwoMNf2&#10;zCs6rUMtYgj7HBU0IfS5lL5qyKAf2Z44cr/WGQwRulpqh+cYbjqZJsm7NNhybGiwp8+GqsP6zyhY&#10;TLLFcfnKP9dVuaf9rjy8pS5R6vlpmH+ACDSEu/jf/a0VpOk47o9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7fjExQAAAN0AAAAPAAAAAAAAAAAAAAAAAJgCAABkcnMv&#10;ZG93bnJldi54bWxQSwUGAAAAAAQABAD1AAAAigMAAAAA&#10;" fillcolor="black" stroked="f"/>
                  <v:rect id="Rectangle 2150" o:spid="_x0000_s3170" style="position:absolute;left:1147;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dX8cA&#10;AADdAAAADwAAAGRycy9kb3ducmV2LnhtbESPQWvCQBSE70L/w/IKvZlNQi02ukoVhF6Eanuot2f2&#10;mQSzb9PdrUZ/fbcgeBxm5htmOu9NK07kfGNZQZakIIhLqxuuFHx9roZjED4ga2wtk4ILeZjPHgZT&#10;LLQ984ZO21CJCGFfoII6hK6Q0pc1GfSJ7Yijd7DOYIjSVVI7PEe4aWWepi/SYMNxocaOljWVx+2v&#10;UbB4HS9+Pp55fd3sd7T73h9HuUuVenrs3yYgAvXhHr6137WCPM8y+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XV/HAAAA3QAAAA8AAAAAAAAAAAAAAAAAmAIAAGRy&#10;cy9kb3ducmV2LnhtbFBLBQYAAAAABAAEAPUAAACMAwAAAAA=&#10;" fillcolor="black" stroked="f"/>
                  <v:rect id="Rectangle 2151" o:spid="_x0000_s3171" style="position:absolute;left:1147;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DKMcA&#10;AADdAAAADwAAAGRycy9kb3ducmV2LnhtbESPQWsCMRSE74X+h/AK3mrWoMVujaKFghdBbQ/19ty8&#10;7i5uXtYk6uqvb4RCj8PMfMNMZp1txJl8qB1rGPQzEMSFMzWXGr4+P57HIEJENtg4Jg1XCjCbPj5M&#10;MDfuwhs6b2MpEoRDjhqqGNtcylBUZDH0XUucvB/nLcYkfSmNx0uC20aqLHuRFmtOCxW29F5Rcdie&#10;rIbF63hxXA95ddvsd7T73h9Gymda9566+RuISF38D/+1l0aDUgMF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zwyjHAAAA3QAAAA8AAAAAAAAAAAAAAAAAmAIAAGRy&#10;cy9kb3ducmV2LnhtbFBLBQYAAAAABAAEAPUAAACMAwAAAAA=&#10;" fillcolor="black" stroked="f"/>
                  <v:rect id="Rectangle 2152" o:spid="_x0000_s3172" style="position:absolute;left:1147;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9ms8cA&#10;AADdAAAADwAAAGRycy9kb3ducmV2LnhtbESPT2sCMRTE7wW/Q3iCt5p124quRqkFwUuh/jno7bl5&#10;7i5uXrZJ1G0/fSMUPA4z8xtmOm9NLa7kfGVZwaCfgCDOra64ULDbLp9HIHxA1lhbJgU/5GE+6zxN&#10;MdP2xmu6bkIhIoR9hgrKEJpMSp+XZND3bUMcvZN1BkOUrpDa4S3CTS3TJBlKgxXHhRIb+igpP28u&#10;RsFiPFp8f73y5+/6eKDD/nh+S12iVK/bvk9ABGrDI/zfXmkFaTp4g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ZrPHAAAA3QAAAA8AAAAAAAAAAAAAAAAAmAIAAGRy&#10;cy9kb3ducmV2LnhtbFBLBQYAAAAABAAEAPUAAACMAwAAAAA=&#10;" fillcolor="black" stroked="f"/>
                  <v:rect id="Rectangle 2153" o:spid="_x0000_s3173" style="position:absolute;left:1147;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x8YA&#10;AADdAAAADwAAAGRycy9kb3ducmV2LnhtbESPQWsCMRSE74L/IbxCb5p10aKrUbRQ8CKo9aC35+Z1&#10;d3Hzsk2ibvvrG0HocZiZb5jZojW1uJHzlWUFg34Cgji3uuJCweHzozcG4QOyxtoyKfghD4t5tzPD&#10;TNs77+i2D4WIEPYZKihDaDIpfV6SQd+3DXH0vqwzGKJ0hdQO7xFuapkmyZs0WHFcKLGh95Lyy/5q&#10;FKwm49X3dsib3935RKfj+TJKXaLU60u7nIII1Ib/8LO91grSdDCE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b+x8YAAADdAAAADwAAAAAAAAAAAAAAAACYAgAAZHJz&#10;L2Rvd25yZXYueG1sUEsFBgAAAAAEAAQA9QAAAIsDAAAAAA==&#10;" fillcolor="black" stroked="f"/>
                  <v:rect id="Rectangle 2154" o:spid="_x0000_s3174" style="position:absolute;left:1147;top:1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bXM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TYcj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aW1zHAAAA3QAAAA8AAAAAAAAAAAAAAAAAmAIAAGRy&#10;cy9kb3ducmV2LnhtbFBLBQYAAAAABAAEAPUAAACMAwAAAAA=&#10;" fillcolor="black" stroked="f"/>
                  <v:rect id="Rectangle 2155" o:spid="_x0000_s3175" style="position:absolute;left:1147;top:13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jFK8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dDiC+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jFK8YAAADdAAAADwAAAAAAAAAAAAAAAACYAgAAZHJz&#10;L2Rvd25yZXYueG1sUEsFBgAAAAAEAAQA9QAAAIsDAAAAAA==&#10;" fillcolor="black" stroked="f"/>
                  <v:rect id="Rectangle 2156" o:spid="_x0000_s3176" style="position:absolute;left:1147;top:13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gsMcA&#10;AADdAAAADwAAAGRycy9kb3ducmV2LnhtbESPT2sCMRTE7wW/Q3iCt5p1aauuRqkFwUuh/jno7bl5&#10;7i5uXrZJ1G0/fSMUPA4z8xtmOm9NLa7kfGVZwaCfgCDOra64ULDbLp9HIHxA1lhbJgU/5GE+6zxN&#10;MdP2xmu6bkIhIoR9hgrKEJpMSp+XZND3bUMcvZN1BkOUrpDa4S3CTS3TJHmTBiuOCyU29FFSft5c&#10;jILFeLT4/nrhz9/18UCH/fH8mrpEqV63fZ+ACNSGR/i/vdIK0nQwh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EYLDHAAAA3QAAAA8AAAAAAAAAAAAAAAAAmAIAAGRy&#10;cy9kb3ducmV2LnhtbFBLBQYAAAAABAAEAPUAAACMAwAAAAA=&#10;" fillcolor="black" stroked="f"/>
                  <v:rect id="Rectangle 2157" o:spid="_x0000_s3177" style="position:absolute;left:1147;top:13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0wsUA&#10;AADdAAAADwAAAGRycy9kb3ducmV2LnhtbERPy2rCQBTdF/oPwy10VyeGtsQ0o2ih0E3B10J3N5nb&#10;JJi5E2emGv16Z1FweTjvYjaYTpzI+daygvEoAUFcWd1yrWC7+XrJQPiArLGzTAou5GE2fXwoMNf2&#10;zCs6rUMtYgj7HBU0IfS5lL5qyKAf2Z44cr/WGQwRulpqh+cYbjqZJsm7NNhybGiwp8+GqsP6zyhY&#10;TLLFcfnKP9dVuaf9rjy8pS5R6vlpmH+ACDSEu/jf/a0VpOk4zo1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TCxQAAAN0AAAAPAAAAAAAAAAAAAAAAAJgCAABkcnMv&#10;ZG93bnJldi54bWxQSwUGAAAAAAQABAD1AAAAigMAAAAA&#10;" fillcolor="black" stroked="f"/>
                  <v:rect id="Rectangle 2158" o:spid="_x0000_s3178" style="position:absolute;left:1147;top:13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RWccA&#10;AADdAAAADwAAAGRycy9kb3ducmV2LnhtbESPT2sCMRTE74LfITyhN8261KKrUaog9CLUPwe9PTfP&#10;3cXNyzZJddtP3xQEj8PM/IaZLVpTixs5X1lWMBwkIIhzqysuFBz26/4YhA/IGmvLpOCHPCzm3c4M&#10;M23vvKXbLhQiQthnqKAMocmk9HlJBv3ANsTRu1hnMETpCqkd3iPc1DJNkjdpsOK4UGJDq5Ly6+7b&#10;KFhOxsuvz1fe/G7PJzodz9dR6hKlXnrt+xREoDY8w4/2h1aQpsMJ/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XUVnHAAAA3QAAAA8AAAAAAAAAAAAAAAAAmAIAAGRy&#10;cy9kb3ducmV2LnhtbFBLBQYAAAAABAAEAPUAAACMAwAAAAA=&#10;" fillcolor="black" stroked="f"/>
                  <v:rect id="Rectangle 2159" o:spid="_x0000_s3179" style="position:absolute;left:1147;top:12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yecQA&#10;AADdAAAADwAAAGRycy9kb3ducmV2LnhtbERPTWsCMRC9F/wPYYTeatbQFl2NooLQS0GtB72Nm3F3&#10;cTNZk1S3/fXmUOjx8b6n88424kY+1I41DAcZCOLCmZpLDfuv9csIRIjIBhvHpOGHAsxnvacp5sbd&#10;eUu3XSxFCuGQo4YqxjaXMhQVWQwD1xIn7uy8xZigL6XxeE/htpEqy96lxZpTQ4UtrSoqLrtvq2E5&#10;Hi2vm1f+/N2ejnQ8nC5vymdaP/e7xQREpC7+i//cH0aDUirtT2/S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BMnnEAAAA3QAAAA8AAAAAAAAAAAAAAAAAmAIAAGRycy9k&#10;b3ducmV2LnhtbFBLBQYAAAAABAAEAPUAAACJAwAAAAA=&#10;" fillcolor="black" stroked="f"/>
                  <v:rect id="Rectangle 2160" o:spid="_x0000_s3180" style="position:absolute;left:1147;top:12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2X4scA&#10;AADdAAAADwAAAGRycy9kb3ducmV2LnhtbESPQWsCMRSE74X+h/AK3mrWoMVujaKFghdBbQ/19ty8&#10;7i5uXtYk6uqvb4RCj8PMfMNMZp1txJl8qB1rGPQzEMSFMzWXGr4+P57HIEJENtg4Jg1XCjCbPj5M&#10;MDfuwhs6b2MpEoRDjhqqGNtcylBUZDH0XUucvB/nLcYkfSmNx0uC20aqLHuRFmtOCxW29F5Rcdie&#10;rIbF63hxXA95ddvsd7T73h9Gymda9566+RuISF38D/+1l0aDUm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Nl+LHAAAA3QAAAA8AAAAAAAAAAAAAAAAAmAIAAGRy&#10;cy9kb3ducmV2LnhtbFBLBQYAAAAABAAEAPUAAACMAwAAAAA=&#10;" fillcolor="black" stroked="f"/>
                  <v:rect id="Rectangle 2161" o:spid="_x0000_s3181" style="position:absolute;left:1147;top:12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8JlcQA&#10;AADdAAAADwAAAGRycy9kb3ducmV2LnhtbERPTWvCQBS8C/6H5Qm96cZQi8asUgWhF6HaHurtJftM&#10;gtm36e5W0/76bkHo3Ib5YvJ1b1pxJecbywqmkwQEcWl1w5WC97fdeA7CB2SNrWVS8E0e1qvhIMdM&#10;2xsf6HoMlYgl7DNUUIfQZVL6siaDfmI74qidrTMYInWV1A5vsdy0Mk2SJ2mw4bhQY0fbmsrL8cso&#10;2Czmm8/XR97/HIoTnT6Kyyx1iVIPo/55CSJQH/7N9/SLVpBG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ZXEAAAA3QAAAA8AAAAAAAAAAAAAAAAAmAIAAGRycy9k&#10;b3ducmV2LnhtbFBLBQYAAAAABAAEAPUAAACJAwAAAAA=&#10;" fillcolor="black" stroked="f"/>
                  <v:rect id="Rectangle 2162" o:spid="_x0000_s3182" style="position:absolute;left:1147;top:12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DscA&#10;AADdAAAADwAAAGRycy9kb3ducmV2LnhtbESPQWsCMRSE7wX/Q3hCbzXbqMVujaJCoReh2h7q7bl5&#10;3V3cvKxJqqu/vikIPQ4z8w0znXe2ESfyoXas4XGQgSAunKm51PD58fowAREissHGMWm4UID5rHc3&#10;xdy4M2/otI2lSBAOOWqoYmxzKUNRkcUwcC1x8r6dtxiT9KU0Hs8JbhupsuxJWqw5LVTY0qqi4rD9&#10;sRqWz5Pl8X3E6+tmv6Pd1/4wVj7T+r7fLV5AROrif/jWfjMalFJD+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TrA7HAAAA3QAAAA8AAAAAAAAAAAAAAAAAmAIAAGRy&#10;cy9kb3ducmV2LnhtbFBLBQYAAAAABAAEAPUAAACMAwAAAAA=&#10;" fillcolor="black" stroked="f"/>
                  <v:rect id="Rectangle 2163" o:spid="_x0000_s3183" style="position:absolute;left:1147;top:12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0escA&#10;AADdAAAADwAAAGRycy9kb3ducmV2LnhtbESPQWsCMRSE7wX/Q3iF3mq2wRZdjaJCoZeC2h709tw8&#10;dxc3L2uS6uqvb4RCj8PMfMNMZp1txJl8qB1reOlnIIgLZ2ouNXx/vT8PQYSIbLBxTBquFGA27T1M&#10;MDfuwms6b2IpEoRDjhqqGNtcylBUZDH0XUucvIPzFmOSvpTG4yXBbSNVlr1JizWnhQpbWlZUHDc/&#10;VsNiNFycVgP+vK33O9pt98dX5TOtnx67+RhEpC7+h//aH0aDUm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6NHrHAAAA3QAAAA8AAAAAAAAAAAAAAAAAmAIAAGRy&#10;cy9kb3ducmV2LnhtbFBLBQYAAAAABAAEAPUAAACMAwAAAAA=&#10;" fillcolor="black" stroked="f"/>
                  <v:rect id="Rectangle 2164" o:spid="_x0000_s3184" style="position:absolute;left:1147;top:12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R4ccA&#10;AADdAAAADwAAAGRycy9kb3ducmV2LnhtbESPT2sCMRTE74LfIbxCb5ptqGK3RlGh0Euh/jnU23Pz&#10;uru4eVmTVLf99KYgeBxm5jfMdN7ZRpzJh9qxhqdhBoK4cKbmUsNu+zaYgAgR2WDjmDT8UoD5rN+b&#10;Ym7chdd03sRSJAiHHDVUMba5lKGoyGIYupY4ed/OW4xJ+lIaj5cEt41UWTaWFmtOCxW2tKqoOG5+&#10;rIbly2R5+nzmj7/1YU/7r8NxpHym9eNDt3gFEamL9/Ct/W40KKVG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2keHHAAAA3QAAAA8AAAAAAAAAAAAAAAAAmAIAAGRy&#10;cy9kb3ducmV2LnhtbFBLBQYAAAAABAAEAPUAAACMAwAAAAA=&#10;" fillcolor="black" stroked="f"/>
                  <v:rect id="Rectangle 2165" o:spid="_x0000_s3185" style="position:absolute;left:1147;top:11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PlscA&#10;AADdAAAADwAAAGRycy9kb3ducmV2LnhtbESPT2sCMRTE74LfIbxCb5ptqGK3RlGh0Euh/jnU23Pz&#10;uru4eVmTVNd++qYgeBxm5jfMdN7ZRpzJh9qxhqdhBoK4cKbmUsNu+zaYgAgR2WDjmDRcKcB81u9N&#10;MTfuwms6b2IpEoRDjhqqGNtcylBUZDEMXUucvG/nLcYkfSmNx0uC20aqLBtLizWnhQpbWlVUHDc/&#10;VsPyZbI8fT7zx+/6sKf91+E4Uj7T+vGhW7yCiNTFe/jWfjcalFJj+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kD5bHAAAA3QAAAA8AAAAAAAAAAAAAAAAAmAIAAGRy&#10;cy9kb3ducmV2LnhtbFBLBQYAAAAABAAEAPUAAACMAwAAAAA=&#10;" fillcolor="black" stroked="f"/>
                  <v:rect id="Rectangle 2166" o:spid="_x0000_s3186" style="position:absolute;left:1147;top:11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DccA&#10;AADdAAAADwAAAGRycy9kb3ducmV2LnhtbESPQWsCMRSE7wX/Q3hCbzXboNZujaJCoReh2h7q7bl5&#10;3V3cvKxJqqu/vikIPQ4z8w0znXe2ESfyoXas4XGQgSAunKm51PD58fowAREissHGMWm4UID5rHc3&#10;xdy4M2/otI2lSBAOOWqoYmxzKUNRkcUwcC1x8r6dtxiT9KU0Hs8JbhupsmwsLdacFipsaVVRcdj+&#10;WA3L58ny+D7k9XWz39Hua38YKZ9pfd/vFi8gInXxP3xrvxkNSqkn+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oqg3HAAAA3QAAAA8AAAAAAAAAAAAAAAAAmAIAAGRy&#10;cy9kb3ducmV2LnhtbFBLBQYAAAAABAAEAPUAAACMAwAAAAA=&#10;" fillcolor="black" stroked="f"/>
                  <v:rect id="Rectangle 2167" o:spid="_x0000_s3187" style="position:absolute;left:1147;top:11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8QA&#10;AADdAAAADwAAAGRycy9kb3ducmV2LnhtbERPTWsCMRC9F/wPYYTeatbQFl2NooLQS0GtB72Nm3F3&#10;cTNZk1S3/fXmUOjx8b6n88424kY+1I41DAcZCOLCmZpLDfuv9csIRIjIBhvHpOGHAsxnvacp5sbd&#10;eUu3XSxFCuGQo4YqxjaXMhQVWQwD1xIn7uy8xZigL6XxeE/htpEqy96lxZpTQ4UtrSoqLrtvq2E5&#10;Hi2vm1f+/N2ejnQ8nC5vymdaP/e7xQREpC7+i//cH0aDUirNTW/S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3Pn/EAAAA3QAAAA8AAAAAAAAAAAAAAAAAmAIAAGRycy9k&#10;b3ducmV2LnhtbFBLBQYAAAAABAAEAPUAAACJAwAAAAA=&#10;" fillcolor="black" stroked="f"/>
                  <v:rect id="Rectangle 2168" o:spid="_x0000_s3188" style="position:absolute;left:1147;top:11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b5McA&#10;AADdAAAADwAAAGRycy9kb3ducmV2LnhtbESPT2sCMRTE74V+h/AKvdWsoS26GqUWCl4K/jvo7bl5&#10;7i5uXrZJ1NVP3wiFHoeZ+Q0znna2EWfyoXasod/LQBAXztRcatisv14GIEJENtg4Jg1XCjCdPD6M&#10;MTfuwks6r2IpEoRDjhqqGNtcylBUZDH0XEucvIPzFmOSvpTG4yXBbSNVlr1LizWnhQpb+qyoOK5O&#10;VsNsOJj9LF75+7bc72i33R/flM+0fn7qPkYgInXxP/zXnhsNSqkh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7m+THAAAA3QAAAA8AAAAAAAAAAAAAAAAAmAIAAGRy&#10;cy9kb3ducmV2LnhtbFBLBQYAAAAABAAEAPUAAACMAwAAAAA=&#10;" fillcolor="black" stroked="f"/>
                  <v:rect id="Rectangle 2169" o:spid="_x0000_s3189" style="position:absolute;left:1147;top:11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ikpMUA&#10;AADdAAAADwAAAGRycy9kb3ducmV2LnhtbERPz2vCMBS+C/4P4Qm7aWq3iauNosJgl8F0O8zbs3m2&#10;pc1LTTLt9tcvB8Hjx/c7X/WmFRdyvrasYDpJQBAXVtdcKvj6fB3PQfiArLG1TAp+ycNqORzkmGl7&#10;5R1d9qEUMYR9hgqqELpMSl9UZNBPbEccuZN1BkOErpTa4TWGm1amSTKTBmuODRV2tK2oaPY/RsHm&#10;Zb45fzzx+9/ueKDD97F5Tl2i1MOoXy9ABOrDXXxzv2kFafoY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KSkxQAAAN0AAAAPAAAAAAAAAAAAAAAAAJgCAABkcnMv&#10;ZG93bnJldi54bWxQSwUGAAAAAAQABAD1AAAAigMAAAAA&#10;" fillcolor="black" stroked="f"/>
                  <v:rect id="Rectangle 2170" o:spid="_x0000_s3190" style="position:absolute;left:1147;top:11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BP8cA&#10;AADdAAAADwAAAGRycy9kb3ducmV2LnhtbESPT2sCMRTE7wW/Q3iCt5p124quRqkFwUuh/jno7bl5&#10;7i5uXrZJ1G0/fSMUPA4z8xtmOm9NLa7kfGVZwaCfgCDOra64ULDbLp9HIHxA1lhbJgU/5GE+6zxN&#10;MdP2xmu6bkIhIoR9hgrKEJpMSp+XZND3bUMcvZN1BkOUrpDa4S3CTS3TJBlKgxXHhRIb+igpP28u&#10;RsFiPFp8f73y5+/6eKDD/nh+S12iVK/bvk9ABGrDI/zfXmkFafoyg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AT/HAAAA3QAAAA8AAAAAAAAAAAAAAAAAmAIAAGRy&#10;cy9kb3ducmV2LnhtbFBLBQYAAAAABAAEAPUAAACMAwAAAAA=&#10;" fillcolor="black" stroked="f"/>
                  <v:rect id="Rectangle 2171" o:spid="_x0000_s3191" style="position:absolute;left:1147;top:11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afSMcA&#10;AADdAAAADwAAAGRycy9kb3ducmV2LnhtbESPQWsCMRSE7wX/Q3hCbzXbqMVujaJCoReh2h7q7bl5&#10;3V3cvKxJqqu/vikIPQ4z8w0znXe2ESfyoXas4XGQgSAunKm51PD58fowAREissHGMWm4UID5rHc3&#10;xdy4M2/otI2lSBAOOWqoYmxzKUNRkcUwcC1x8r6dtxiT9KU0Hs8JbhupsuxJWqw5LVTY0qqi4rD9&#10;sRqWz5Pl8X3E6+tmv6Pd1/4wVj7T+r7fLV5AROrif/jWfjMalBoq+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n0jHAAAA3QAAAA8AAAAAAAAAAAAAAAAAmAIAAGRy&#10;cy9kb3ducmV2LnhtbFBLBQYAAAAABAAEAPUAAACMAwAAAAA=&#10;" fillcolor="black" stroked="f"/>
                  <v:rect id="Rectangle 2172" o:spid="_x0000_s3192" style="position:absolute;left:1147;top:11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608cA&#10;AADdAAAADwAAAGRycy9kb3ducmV2LnhtbESPT2sCMRTE7wW/Q3iF3mq2qxZdjaKFQi9C/XPQ23Pz&#10;3F3cvGyTVFc/fSMIPQ4z8xtmMmtNLc7kfGVZwVs3AUGcW11xoWC7+XwdgvABWWNtmRRcycNs2nma&#10;YKbthVd0XodCRAj7DBWUITSZlD4vyaDv2oY4ekfrDIYoXSG1w0uEm1qmSfIuDVYcF0ps6KOk/LT+&#10;NQoWo+Hi57vPy9vqsKf97nAapC5R6uW5nY9BBGrDf/jR/tIK0rTX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KOtPHAAAA3QAAAA8AAAAAAAAAAAAAAAAAmAIAAGRy&#10;cy9kb3ducmV2LnhtbFBLBQYAAAAABAAEAPUAAACMAwAAAAA=&#10;" fillcolor="black" stroked="f"/>
                  <v:rect id="Rectangle 2173" o:spid="_x0000_s3193" style="position:absolute;left:1147;top:11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Oip8cA&#10;AADdAAAADwAAAGRycy9kb3ducmV2LnhtbESPT2sCMRTE7wW/Q3iCt5p1taKrUbRQ6KVQ/xz09tw8&#10;dxc3L9sk1W0/fSMUPA4z8xtmvmxNLa7kfGVZwaCfgCDOra64ULDfvT1PQPiArLG2TAp+yMNy0Xma&#10;Y6btjTd03YZCRAj7DBWUITSZlD4vyaDv24Y4emfrDIYoXSG1w1uEm1qmSTKWBiuOCyU29FpSftl+&#10;GwXr6WT99Tnij9/N6UjHw+nykrpEqV63Xc1ABGrDI/zfftcK0nQ4g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joqfHAAAA3QAAAA8AAAAAAAAAAAAAAAAAmAIAAGRy&#10;cy9kb3ducmV2LnhtbFBLBQYAAAAABAAEAPUAAACMAwAAAAA=&#10;" fillcolor="black" stroked="f"/>
                  <v:rect id="Rectangle 2174" o:spid="_x0000_s3194" style="position:absolute;left:1147;top:11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8HPMcA&#10;AADdAAAADwAAAGRycy9kb3ducmV2LnhtbESPT2sCMRTE74V+h/AEbzXrWkVXo9SC0Euh/jno7bl5&#10;7i5uXrZJ1G0/fSMUPA4z8xtmtmhNLa7kfGVZQb+XgCDOra64ULDbrl7GIHxA1lhbJgU/5GExf36a&#10;Yabtjdd03YRCRAj7DBWUITSZlD4vyaDv2YY4eifrDIYoXSG1w1uEm1qmSTKSBiuOCyU29F5Sft5c&#10;jILlZLz8/nrlz9/18UCH/fE8TF2iVLfTvk1BBGrDI/zf/tAK0nQwh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vBzzHAAAA3QAAAA8AAAAAAAAAAAAAAAAAmAIAAGRy&#10;cy9kb3ducmV2LnhtbFBLBQYAAAAABAAEAPUAAACMAwAAAAA=&#10;" fillcolor="black" stroked="f"/>
                  <v:rect id="Rectangle 2175" o:spid="_x0000_s3195" style="position:absolute;left:1147;top:10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ZS8cA&#10;AADdAAAADwAAAGRycy9kb3ducmV2LnhtbESPQWsCMRSE7wX/Q3iCt5p1raJbo2ih0EtBbQ96e25e&#10;dxc3L9sk1a2/3giCx2FmvmFmi9bU4kTOV5YVDPoJCOLc6ooLBd9f788TED4ga6wtk4J/8rCYd55m&#10;mGl75g2dtqEQEcI+QwVlCE0mpc9LMuj7tiGO3o91BkOUrpDa4TnCTS3TJBlLgxXHhRIbeispP27/&#10;jILVdLL6Xb/w52Vz2NN+dziOUpco1eu2y1cQgdrwCN/bH1pBmg7H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9mUvHAAAA3QAAAA8AAAAAAAAAAAAAAAAAmAIAAGRy&#10;cy9kb3ducmV2LnhtbFBLBQYAAAAABAAEAPUAAACMAwAAAAA=&#10;" fillcolor="black" stroked="f"/>
                  <v:rect id="Rectangle 2176" o:spid="_x0000_s3196" style="position:absolute;left:1147;top:10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80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vS1D/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PNDHAAAA3QAAAA8AAAAAAAAAAAAAAAAAmAIAAGRy&#10;cy9kb3ducmV2LnhtbFBLBQYAAAAABAAEAPUAAACMAwAAAAA=&#10;" fillcolor="black" stroked="f"/>
                  <v:rect id="Rectangle 2177" o:spid="_x0000_s3197" style="position:absolute;left:1147;top:10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oosUA&#10;AADdAAAADwAAAGRycy9kb3ducmV2LnhtbERPz2vCMBS+C/4P4Qm7aWq3iauNosJgl8F0O8zbs3m2&#10;pc1LTTLt9tcvB8Hjx/c7X/WmFRdyvrasYDpJQBAXVtdcKvj6fB3PQfiArLG1TAp+ycNqORzkmGl7&#10;5R1d9qEUMYR9hgqqELpMSl9UZNBPbEccuZN1BkOErpTa4TWGm1amSTKTBmuODRV2tK2oaPY/RsHm&#10;Zb45fzzx+9/ueKDD97F5Tl2i1MOoXy9ABOrDXXxzv2kFafoY58Y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qiixQAAAN0AAAAPAAAAAAAAAAAAAAAAAJgCAABkcnMv&#10;ZG93bnJldi54bWxQSwUGAAAAAAQABAD1AAAAigMAAAAA&#10;" fillcolor="black" stroked="f"/>
                  <v:rect id="Rectangle 2178" o:spid="_x0000_s3198" style="position:absolute;left:1147;top:10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NOccA&#10;AADdAAAADwAAAGRycy9kb3ducmV2LnhtbESPT2sCMRTE74V+h/AK3mrWbSu6GkULgpdC/XPQ23Pz&#10;3F3cvKxJ1G0/fSMUPA4z8xtmPG1NLa7kfGVZQa+bgCDOra64ULDdLF4HIHxA1lhbJgU/5GE6eX4a&#10;Y6btjVd0XYdCRAj7DBWUITSZlD4vyaDv2oY4ekfrDIYoXSG1w1uEm1qmSdKXBiuOCyU29FlSflpf&#10;jIL5cDA/f7/z1+/qsKf97nD6SF2iVOelnY1ABGrDI/zfXmoFafo2hP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DTnHAAAA3QAAAA8AAAAAAAAAAAAAAAAAmAIAAGRy&#10;cy9kb3ducmV2LnhtbFBLBQYAAAAABAAEAPUAAACMAwAAAAA=&#10;" fillcolor="black" stroked="f"/>
                  <v:rect id="Rectangle 2179" o:spid="_x0000_s3199" style="position:absolute;left:1147;top:10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7X2cQA&#10;AADdAAAADwAAAGRycy9kb3ducmV2LnhtbERPy4rCMBTdD/gP4QruxtTiDFqNogOCm4HxsdDdtbm2&#10;xeamk0Stfv1kMeDycN7TeWtqcSPnK8sKBv0EBHFudcWFgv1u9T4C4QOyxtoyKXiQh/ms8zbFTNs7&#10;b+i2DYWIIewzVFCG0GRS+rwkg75vG+LIna0zGCJ0hdQO7zHc1DJNkk9psOLYUGJDXyXll+3VKFiO&#10;R8vfnyF/PzenIx0Pp8tH6hKlet12MQERqA0v8b97rRWk6TDuj2/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e19nEAAAA3QAAAA8AAAAAAAAAAAAAAAAAmAIAAGRycy9k&#10;b3ducmV2LnhtbFBLBQYAAAAABAAEAPUAAACJAwAAAAA=&#10;" fillcolor="black" stroked="f"/>
                  <v:rect id="Rectangle 2180" o:spid="_x0000_s3200" style="position:absolute;left:1147;top:10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yQsYA&#10;AADdAAAADwAAAGRycy9kb3ducmV2LnhtbESPQWsCMRSE74L/IbxCb5p10aKrUbRQ8CKo9aC35+Z1&#10;d3Hzsk2ibvvrG0HocZiZb5jZojW1uJHzlWUFg34Cgji3uuJCweHzozcG4QOyxtoyKfghD4t5tzPD&#10;TNs77+i2D4WIEPYZKihDaDIpfV6SQd+3DXH0vqwzGKJ0hdQO7xFuapkmyZs0WHFcKLGh95Lyy/5q&#10;FKwm49X3dsib3935RKfj+TJKXaLU60u7nIII1Ib/8LO91grSdDiA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JyQsYAAADdAAAADwAAAAAAAAAAAAAAAACYAgAAZHJz&#10;L2Rvd25yZXYueG1sUEsFBgAAAAAEAAQA9QAAAIsDAAAAAA==&#10;" fillcolor="black" stroked="f"/>
                  <v:rect id="Rectangle 2181" o:spid="_x0000_s3201" style="position:absolute;left:1147;top:10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sNccA&#10;AADdAAAADwAAAGRycy9kb3ducmV2LnhtbESPQWsCMRSE7wX/Q3iF3mq2wRZdjaJCoZeC2h709tw8&#10;dxc3L2uS6uqvb4RCj8PMfMNMZp1txJl8qB1reOlnIIgLZ2ouNXx/vT8PQYSIbLBxTBquFGA27T1M&#10;MDfuwms6b2IpEoRDjhqqGNtcylBUZDH0XUucvIPzFmOSvpTG4yXBbSNVlr1JizWnhQpbWlZUHDc/&#10;VsNiNFycVgP+vK33O9pt98dX5TOtnx67+RhEpC7+h//aH0aDUgMF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A7DXHAAAA3QAAAA8AAAAAAAAAAAAAAAAAmAIAAGRy&#10;cy9kb3ducmV2LnhtbFBLBQYAAAAABAAEAPUAAACMAwAAAAA=&#10;" fillcolor="black" stroked="f"/>
                  <v:rect id="Rectangle 2182" o:spid="_x0000_s3202" style="position:absolute;left:1147;top:10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JrscA&#10;AADdAAAADwAAAGRycy9kb3ducmV2LnhtbESPT2sCMRTE7wW/Q3iCt5p1taKrUbRQ6KVQ/xz09tw8&#10;dxc3L9sk1W0/fSMUPA4z8xtmvmxNLa7kfGVZwaCfgCDOra64ULDfvT1PQPiArLG2TAp+yMNy0Xma&#10;Y6btjTd03YZCRAj7DBWUITSZlD4vyaDv24Y4emfrDIYoXSG1w1uEm1qmSTKWBiuOCyU29FpSftl+&#10;GwXr6WT99Tnij9/N6UjHw+nykrpEqV63Xc1ABGrDI/zfftcK0nQ0hP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MSa7HAAAA3QAAAA8AAAAAAAAAAAAAAAAAmAIAAGRy&#10;cy9kb3ducmV2LnhtbFBLBQYAAAAABAAEAPUAAACMAwAAAAA=&#10;" fillcolor="black" stroked="f"/>
                  <v:rect id="Rectangle 2183" o:spid="_x0000_s3203" style="position:absolute;left:1147;top:10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XR2scA&#10;AADdAAAADwAAAGRycy9kb3ducmV2LnhtbESPQWvCQBSE74X+h+UVvDWbhlhsdJVaEHoR1PZQb8/s&#10;Mwlm36a7W43++q4geBxm5htmMutNK47kfGNZwUuSgiAurW64UvD9tXgegfABWWNrmRScycNs+vgw&#10;wULbE6/puAmViBD2BSqoQ+gKKX1Zk0Gf2I44envrDIYoXSW1w1OEm1ZmafoqDTYcF2rs6KOm8rD5&#10;Mwrmb6P57yrn5WW929L2Z3cYZi5VavDUv49BBOrDPXxrf2oFWZbncH0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l0drHAAAA3QAAAA8AAAAAAAAAAAAAAAAAmAIAAGRy&#10;cy9kb3ducmV2LnhtbFBLBQYAAAAABAAEAPUAAACMAwAAAAA=&#10;" fillcolor="black" stroked="f"/>
                  <v:rect id="Rectangle 2184" o:spid="_x0000_s3204" style="position:absolute;left:1147;top:10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0QccA&#10;AADdAAAADwAAAGRycy9kb3ducmV2LnhtbESPT2sCMRTE74V+h/AKvdWsi4quRlFB6KXgnx7q7bl5&#10;7i5uXtYk1W0/vREEj8PM/IaZzFpTiws5X1lW0O0kIIhzqysuFHzvVh9DED4ga6wtk4I/8jCbvr5M&#10;MNP2yhu6bEMhIoR9hgrKEJpMSp+XZNB3bEMcvaN1BkOUrpDa4TXCTS3TJBlIgxXHhRIbWpaUn7a/&#10;RsFiNFyc1z3++t8c9rT/OZz6qUuUen9r52MQgdrwDD/an1pBmvb6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pdEHHAAAA3QAAAA8AAAAAAAAAAAAAAAAAmAIAAGRy&#10;cy9kb3ducmV2LnhtbFBLBQYAAAAABAAEAPUAAACMAwAAAAA=&#10;" fillcolor="black" stroked="f"/>
                  <v:rect id="Rectangle 2185" o:spid="_x0000_s3205" style="position:absolute;left:1147;top:10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qNsYA&#10;AADdAAAADwAAAGRycy9kb3ducmV2LnhtbESPQWsCMRSE74X+h/AKvdWsi4quRlFB6KVQtYd6e26e&#10;u4ublzVJdfXXN4LgcZiZb5jJrDW1OJPzlWUF3U4Cgji3uuJCwc929TEE4QOyxtoyKbiSh9n09WWC&#10;mbYXXtN5EwoRIewzVFCG0GRS+rwkg75jG+LoHawzGKJ0hdQOLxFuapkmyUAarDgulNjQsqT8uPkz&#10;Chaj4eL03eOv23q/o93v/thPXaLU+1s7H4MI1IZn+NH+1ArStDeA+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vqNsYAAADdAAAADwAAAAAAAAAAAAAAAACYAgAAZHJz&#10;L2Rvd25yZXYueG1sUEsFBgAAAAAEAAQA9QAAAIsDAAAAAA==&#10;" fillcolor="black" stroked="f"/>
                  <v:rect id="Rectangle 2186" o:spid="_x0000_s3206" style="position:absolute;left:1147;top:10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PrccA&#10;AADdAAAADwAAAGRycy9kb3ducmV2LnhtbESPT2sCMRTE7wW/Q3iF3mq2i1pdjaKFQi9C/XPQ23Pz&#10;3F3cvGyTVFc/fSMIPQ4z8xtmMmtNLc7kfGVZwVs3AUGcW11xoWC7+XwdgvABWWNtmRRcycNs2nma&#10;YKbthVd0XodCRAj7DBWUITSZlD4vyaDv2oY4ekfrDIYoXSG1w0uEm1qmSTKQBiuOCyU29FFSflr/&#10;GgWL0XDx893j5W112NN+dzj1U5co9fLczscgArXhP/xof2kFadp7h/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3T63HAAAA3QAAAA8AAAAAAAAAAAAAAAAAmAIAAGRy&#10;cy9kb3ducmV2LnhtbFBLBQYAAAAABAAEAPUAAACMAwAAAAA=&#10;" fillcolor="black" stroked="f"/>
                  <v:rect id="Rectangle 2187" o:spid="_x0000_s3207" style="position:absolute;left:1147;top:10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b38QA&#10;AADdAAAADwAAAGRycy9kb3ducmV2LnhtbERPy4rCMBTdD/gP4QruxtTiDFqNogOCm4HxsdDdtbm2&#10;xeamk0Stfv1kMeDycN7TeWtqcSPnK8sKBv0EBHFudcWFgv1u9T4C4QOyxtoyKXiQh/ms8zbFTNs7&#10;b+i2DYWIIewzVFCG0GRS+rwkg75vG+LIna0zGCJ0hdQO7zHc1DJNkk9psOLYUGJDXyXll+3VKFiO&#10;R8vfnyF/PzenIx0Pp8tH6hKlet12MQERqA0v8b97rRWk6TDOjW/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o29/EAAAA3QAAAA8AAAAAAAAAAAAAAAAAmAIAAGRycy9k&#10;b3ducmV2LnhtbFBLBQYAAAAABAAEAPUAAACJAwAAAAA=&#10;" fillcolor="black" stroked="f"/>
                  <v:rect id="Rectangle 2188" o:spid="_x0000_s3208" style="position:absolute;left:1147;top:10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RMcA&#10;AADdAAAADwAAAGRycy9kb3ducmV2LnhtbESPQWvCQBSE7wX/w/IKvdVNQyoaXcUIhV4KVXuot2f2&#10;mQSzb+PuVtP+ercgeBxm5htmtuhNK87kfGNZwcswAUFcWt1wpeBr+/Y8BuEDssbWMin4JQ+L+eBh&#10;hrm2F17TeRMqESHsc1RQh9DlUvqyJoN+aDvi6B2sMxiidJXUDi8RblqZJslIGmw4LtTY0aqm8rj5&#10;MQqKybg4fWb88bfe72j3vT++pi5R6umxX05BBOrDPXxrv2sFaZpN4P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fkTHAAAA3QAAAA8AAAAAAAAAAAAAAAAAmAIAAGRy&#10;cy9kb3ducmV2LnhtbFBLBQYAAAAABAAEAPUAAACMAwAAAAA=&#10;" fillcolor="black" stroked="f"/>
                  <v:rect id="Rectangle 2189" o:spid="_x0000_s3209" style="position:absolute;left:1147;top:10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BBMQA&#10;AADdAAAADwAAAGRycy9kb3ducmV2LnhtbERPz2vCMBS+D/Y/hCd4m6lljq42yhQGXoTpdpi31+bZ&#10;FpuXmkTt9tcvh4HHj+93sRxMJ67kfGtZwXSSgCCurG65VvD1+f6UgfABWWNnmRT8kIfl4vGhwFzb&#10;G+/oug+1iCHsc1TQhNDnUvqqIYN+YnviyB2tMxgidLXUDm8x3HQyTZIXabDl2NBgT+uGqtP+YhSs&#10;XrPV+eOZt7+78kCH7/I0S12i1Hg0vM1BBBrCXfzv3mgFaTqL++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QQTEAAAA3QAAAA8AAAAAAAAAAAAAAAAAmAIAAGRycy9k&#10;b3ducmV2LnhtbFBLBQYAAAAABAAEAPUAAACJAwAAAAA=&#10;" fillcolor="black" stroked="f"/>
                  <v:rect id="Rectangle 2190" o:spid="_x0000_s3210" style="position:absolute;left:1147;top:10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kn8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TUdD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L5J/HAAAA3QAAAA8AAAAAAAAAAAAAAAAAmAIAAGRy&#10;cy9kb3ducmV2LnhtbFBLBQYAAAAABAAEAPUAAACMAwAAAAA=&#10;" fillcolor="black" stroked="f"/>
                  <v:rect id="Rectangle 2191" o:spid="_x0000_s3211" style="position:absolute;left:1147;top:10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66McA&#10;AADdAAAADwAAAGRycy9kb3ducmV2LnhtbESPT2sCMRTE74LfIbxCb5ptqGK3RlGh0Euh/jnU23Pz&#10;uru4eVmTVLf99KYgeBxm5jfMdN7ZRpzJh9qxhqdhBoK4cKbmUsNu+zaYgAgR2WDjmDT8UoD5rN+b&#10;Ym7chdd03sRSJAiHHDVUMba5lKGoyGIYupY4ed/OW4xJ+lIaj5cEt41UWTaWFmtOCxW2tKqoOG5+&#10;rIbly2R5+nzmj7/1YU/7r8NxpHym9eNDt3gFEamL9/Ct/W40KDVS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ZeujHAAAA3QAAAA8AAAAAAAAAAAAAAAAAmAIAAGRy&#10;cy9kb3ducmV2LnhtbFBLBQYAAAAABAAEAPUAAACMAwAAAAA=&#10;" fillcolor="black" stroked="f"/>
                  <v:rect id="Rectangle 2192" o:spid="_x0000_s3212" style="position:absolute;left:1147;top:10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Xfc8cA&#10;AADdAAAADwAAAGRycy9kb3ducmV2LnhtbESPT2sCMRTE74V+h/AEbzXrWkVXo9SC0Euh/jno7bl5&#10;7i5uXrZJ1G0/fSMUPA4z8xtmtmhNLa7kfGVZQb+XgCDOra64ULDbrl7GIHxA1lhbJgU/5GExf36a&#10;Yabtjdd03YRCRAj7DBWUITSZlD4vyaDv2YY4eifrDIYoXSG1w1uEm1qmSTKSBiuOCyU29F5Sft5c&#10;jILlZLz8/nrlz9/18UCH/fE8TF2iVLfTvk1BBGrDI/zf/tAK0nQ4g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V33PHAAAA3QAAAA8AAAAAAAAAAAAAAAAAmAIAAGRy&#10;cy9kb3ducmV2LnhtbFBLBQYAAAAABAAEAPUAAACMAwAAAAA=&#10;" fillcolor="black" stroked="f"/>
                  <v:rect id="Rectangle 2193" o:spid="_x0000_s3213" style="position:absolute;left:1147;top:10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HB8cA&#10;AADdAAAADwAAAGRycy9kb3ducmV2LnhtbESPT2sCMRTE74V+h/AKvdWsi4quRlFB6KXgnx7q7bl5&#10;7i5uXtYk1W0/vREEj8PM/IaZzFpTiws5X1lW0O0kIIhzqysuFHzvVh9DED4ga6wtk4I/8jCbvr5M&#10;MNP2yhu6bEMhIoR9hgrKEJpMSp+XZNB3bEMcvaN1BkOUrpDa4TXCTS3TJBlIgxXHhRIbWpaUn7a/&#10;RsFiNFyc1z3++t8c9rT/OZz6qUuUen9r52MQgdrwDD/an1pBmvZ7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8RwfHAAAA3QAAAA8AAAAAAAAAAAAAAAAAmAIAAGRy&#10;cy9kb3ducmV2LnhtbFBLBQYAAAAABAAEAPUAAACMAwAAAAA=&#10;" fillcolor="black" stroked="f"/>
                  <v:rect id="Rectangle 2194" o:spid="_x0000_s3214" style="position:absolute;left:1147;top:10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inMcA&#10;AADdAAAADwAAAGRycy9kb3ducmV2LnhtbESPQWvCQBSE7wX/w/IK3ppNgyk2uooWBC9CtT3U2zP7&#10;TILZt+nuqml/fbcgeBxm5htmOu9NKy7kfGNZwXOSgiAurW64UvD5sXoag/ABWWNrmRT8kIf5bPAw&#10;xULbK2/psguViBD2BSqoQ+gKKX1Zk0Gf2I44ekfrDIYoXSW1w2uEm1ZmafoiDTYcF2rs6K2m8rQ7&#10;GwXL1/Hy+33Em9/tYU/7r8Mpz1yq1PCxX0xABOrDPXxrr7WCLMtz+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w4pzHAAAA3QAAAA8AAAAAAAAAAAAAAAAAmAIAAGRy&#10;cy9kb3ducmV2LnhtbFBLBQYAAAAABAAEAPUAAACMAwAAAAA=&#10;" fillcolor="black" stroked="f"/>
                  <v:rect id="Rectangle 2195" o:spid="_x0000_s3215" style="position:absolute;left:1147;top:10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868cA&#10;AADdAAAADwAAAGRycy9kb3ducmV2LnhtbESPT2sCMRTE74V+h/AK3mq2i4quRtFCoRfBPz3U23Pz&#10;uru4eVmTVFc/vREEj8PM/IaZzFpTixM5X1lW8NFNQBDnVldcKPjZfr0PQfiArLG2TAou5GE2fX2Z&#10;YKbtmdd02oRCRAj7DBWUITSZlD4vyaDv2oY4en/WGQxRukJqh+cIN7VMk2QgDVYcF0ps6LOk/LD5&#10;NwoWo+HiuOrx8rre72j3uz/0U5co1Xlr52MQgdrwDD/a31pBmvYH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ifOvHAAAA3QAAAA8AAAAAAAAAAAAAAAAAmAIAAGRy&#10;cy9kb3ducmV2LnhtbFBLBQYAAAAABAAEAPUAAACMAwAAAAA=&#10;" fillcolor="black" stroked="f"/>
                  <v:rect id="Rectangle 2196" o:spid="_x0000_s3216" style="position:absolute;left:1147;top:9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ZcM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nQ0h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u2XDHAAAA3QAAAA8AAAAAAAAAAAAAAAAAmAIAAGRy&#10;cy9kb3ducmV2LnhtbFBLBQYAAAAABAAEAPUAAACMAwAAAAA=&#10;" fillcolor="black" stroked="f"/>
                  <v:rect id="Rectangle 2197" o:spid="_x0000_s3217" style="position:absolute;left:1147;top:9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AsQA&#10;AADdAAAADwAAAGRycy9kb3ducmV2LnhtbERPz2vCMBS+D/Y/hCd4m6lljq42yhQGXoTpdpi31+bZ&#10;FpuXmkTt9tcvh4HHj+93sRxMJ67kfGtZwXSSgCCurG65VvD1+f6UgfABWWNnmRT8kIfl4vGhwFzb&#10;G+/oug+1iCHsc1TQhNDnUvqqIYN+YnviyB2tMxgidLXUDm8x3HQyTZIXabDl2NBgT+uGqtP+YhSs&#10;XrPV+eOZt7+78kCH7/I0S12i1Hg0vM1BBBrCXfzv3mgFaTqLc+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xTQLEAAAA3QAAAA8AAAAAAAAAAAAAAAAAmAIAAGRycy9k&#10;b3ducmV2LnhtbFBLBQYAAAAABAAEAPUAAACJAwAAAAA=&#10;" fillcolor="black" stroked="f"/>
                  <v:rect id="Rectangle 2198" o:spid="_x0000_s3218" style="position:absolute;left:1147;top:9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omccA&#10;AADdAAAADwAAAGRycy9kb3ducmV2LnhtbESPT2sCMRTE70K/Q3iF3jTbpRZdjVILBS+C/w56e26e&#10;u4ubl22S6uqnbwTB4zAzv2HG09bU4kzOV5YVvPcSEMS51RUXCrabn+4AhA/IGmvLpOBKHqaTl84Y&#10;M20vvKLzOhQiQthnqKAMocmk9HlJBn3PNsTRO1pnMETpCqkdXiLc1DJNkk9psOK4UGJD3yXlp/Wf&#10;UTAbDma/yw9e3FaHPe13h1M/dYlSb6/t1whEoDY8w4/2XCtI0/4Q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96JnHAAAA3QAAAA8AAAAAAAAAAAAAAAAAmAIAAGRy&#10;cy9kb3ducmV2LnhtbFBLBQYAAAAABAAEAPUAAACMAwAAAAA=&#10;" fillcolor="black" stroked="f"/>
                  <v:rect id="Rectangle 2199" o:spid="_x0000_s3219" style="position:absolute;left:1147;top:9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LucQA&#10;AADdAAAADwAAAGRycy9kb3ducmV2LnhtbERPz2vCMBS+C/sfwht403TFSdc1yhwIXgR1O8zba/PW&#10;FpuXLona+dcvh4HHj+93sRxMJy7kfGtZwdM0AUFcWd1yreDzYz3JQPiArLGzTAp+ycNy8TAqMNf2&#10;ynu6HEItYgj7HBU0IfS5lL5qyKCf2p44ct/WGQwRulpqh9cYbjqZJslcGmw5NjTY03tD1elwNgpW&#10;L9nqZzfj7W1fHun4VZ6eU5coNX4c3l5BBBrCXfzv3mgFaTqP++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ri7nEAAAA3QAAAA8AAAAAAAAAAAAAAAAAmAIAAGRycy9k&#10;b3ducmV2LnhtbFBLBQYAAAAABAAEAPUAAACJAwAAAAA=&#10;" fillcolor="black" stroked="f"/>
                  <v:rect id="Rectangle 2200" o:spid="_x0000_s3220" style="position:absolute;left:1147;top:9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cuIs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dDSE+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cuIsYAAADdAAAADwAAAAAAAAAAAAAAAACYAgAAZHJz&#10;L2Rvd25yZXYueG1sUEsFBgAAAAAEAAQA9QAAAIsDAAAAAA==&#10;" fillcolor="black" stroked="f"/>
                  <v:rect id="Rectangle 2201" o:spid="_x0000_s3221" style="position:absolute;left:1147;top:9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WwVccA&#10;AADdAAAADwAAAGRycy9kb3ducmV2LnhtbESPT2sCMRTE74LfIbxCb5ptqGK3RlGh0Euh/jnU23Pz&#10;uru4eVmTVNd++qYgeBxm5jfMdN7ZRpzJh9qxhqdhBoK4cKbmUsNu+zaYgAgR2WDjmDRcKcB81u9N&#10;MTfuwms6b2IpEoRDjhqqGNtcylBUZDEMXUucvG/nLcYkfSmNx0uC20aqLBtLizWnhQpbWlVUHDc/&#10;VsPyZbI8fT7zx+/6sKf91+E4Uj7T+vGhW7yCiNTFe/jWfjcalBor+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1sFXHAAAA3QAAAA8AAAAAAAAAAAAAAAAAmAIAAGRy&#10;cy9kb3ducmV2LnhtbFBLBQYAAAAABAAEAPUAAACMAwAAAAA=&#10;" fillcolor="black" stroked="f"/>
                  <v:rect id="Rectangle 2202" o:spid="_x0000_s3222" style="position:absolute;left:1147;top:9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VzscA&#10;AADdAAAADwAAAGRycy9kb3ducmV2LnhtbESPQWsCMRSE7wX/Q3iCt5p1raJbo2ih0EtBbQ96e25e&#10;dxc3L9sk1a2/3giCx2FmvmFmi9bU4kTOV5YVDPoJCOLc6ooLBd9f788TED4ga6wtk4J/8rCYd55m&#10;mGl75g2dtqEQEcI+QwVlCE0mpc9LMuj7tiGO3o91BkOUrpDa4TnCTS3TJBlLgxXHhRIbeispP27/&#10;jILVdLL6Xb/w52Vz2NN+dziOUpco1eu2y1cQgdrwCN/bH1pBmo6H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5Fc7HAAAA3QAAAA8AAAAAAAAAAAAAAAAAmAIAAGRy&#10;cy9kb3ducmV2LnhtbFBLBQYAAAAABAAEAPUAAACMAwAAAAA=&#10;" fillcolor="black" stroked="f"/>
                  <v:rect id="Rectangle 2203" o:spid="_x0000_s3223" style="position:absolute;left:1147;top:9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NusYA&#10;AADdAAAADwAAAGRycy9kb3ducmV2LnhtbESPQWsCMRSE74X+h/AKvdWsi4quRlFB6KVQtYd6e26e&#10;u4ublzVJdfXXN4LgcZiZb5jJrDW1OJPzlWUF3U4Cgji3uuJCwc929TEE4QOyxtoyKbiSh9n09WWC&#10;mbYXXtN5EwoRIewzVFCG0GRS+rwkg75jG+LoHawzGKJ0hdQOLxFuapkmyUAarDgulNjQsqT8uPkz&#10;Chaj4eL03eOv23q/o93v/thPXaLU+1s7H4MI1IZn+NH+1ArSdNCD+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CNusYAAADdAAAADwAAAAAAAAAAAAAAAACYAgAAZHJz&#10;L2Rvd25yZXYueG1sUEsFBgAAAAAEAAQA9QAAAIsDAAAAAA==&#10;" fillcolor="black" stroked="f"/>
                  <v:rect id="Rectangle 2204" o:spid="_x0000_s3224" style="position:absolute;left:1147;top:9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woIccA&#10;AADdAAAADwAAAGRycy9kb3ducmV2LnhtbESPT2sCMRTE74V+h/AK3mq2i4quRtFCoRfBPz3U23Pz&#10;uru4eVmTVFc/vREEj8PM/IaZzFpTixM5X1lW8NFNQBDnVldcKPjZfr0PQfiArLG2TAou5GE2fX2Z&#10;YKbtmdd02oRCRAj7DBWUITSZlD4vyaDv2oY4en/WGQxRukJqh+cIN7VMk2QgDVYcF0ps6LOk/LD5&#10;NwoWo+HiuOrx8rre72j3uz/0U5co1Xlr52MQgdrwDD/a31pBmg76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cKCHHAAAA3QAAAA8AAAAAAAAAAAAAAAAAmAIAAGRy&#10;cy9kb3ducmV2LnhtbFBLBQYAAAAABAAEAPUAAACMAwAAAAA=&#10;" fillcolor="black" stroked="f"/>
                  <v:rect id="Rectangle 2205" o:spid="_x0000_s3225" style="position:absolute;left:1147;top:9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62VscA&#10;AADdAAAADwAAAGRycy9kb3ducmV2LnhtbESPQWvCQBSE74L/YXlCb7oxtEGjq2ih4EVQ24Pentln&#10;Esy+TXe3mvbXu4VCj8PMfMPMl51pxI2cry0rGI8SEMSF1TWXCj7e34YTED4ga2wsk4Jv8rBc9Htz&#10;zLW9855uh1CKCGGfo4IqhDaX0hcVGfQj2xJH72KdwRClK6V2eI9w08g0STJpsOa4UGFLrxUV18OX&#10;UbCeTtafu2fe/uzPJzodz9eX1CVKPQ261QxEoC78h//aG60gTbM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OtlbHAAAA3QAAAA8AAAAAAAAAAAAAAAAAmAIAAGRy&#10;cy9kb3ducmV2LnhtbFBLBQYAAAAABAAEAPUAAACMAwAAAAA=&#10;" fillcolor="black" stroked="f"/>
                  <v:rect id="Rectangle 2206" o:spid="_x0000_s3226" style="position:absolute;left:1147;top:9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TzcgA&#10;AADdAAAADwAAAGRycy9kb3ducmV2LnhtbESPzWsCMRTE74X+D+EJ3mrWxfqxGqUWhF4K9eOgt+fm&#10;ubu4edkmUbf96xuh4HGYmd8ws0VranEl5yvLCvq9BARxbnXFhYLddvUyBuEDssbaMin4IQ+L+fPT&#10;DDNtb7ym6yYUIkLYZ6igDKHJpPR5SQZ9zzbE0TtZZzBE6QqpHd4i3NQyTZKhNFhxXCixofeS8vPm&#10;YhQsJ+Pl99eAP3/XxwMd9sfza+oSpbqd9m0KIlAbHuH/9odWkKbDE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AhPNyAAAAN0AAAAPAAAAAAAAAAAAAAAAAJgCAABk&#10;cnMvZG93bnJldi54bWxQSwUGAAAAAAQABAD1AAAAjQMAAAAA&#10;" fillcolor="black" stroked="f"/>
                  <v:rect id="Rectangle 2207" o:spid="_x0000_s3227" style="position:absolute;left:1147;top:9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Hv8QA&#10;AADdAAAADwAAAGRycy9kb3ducmV2LnhtbERPz2vCMBS+C/sfwht403TFSdc1yhwIXgR1O8zba/PW&#10;FpuXLona+dcvh4HHj+93sRxMJy7kfGtZwdM0AUFcWd1yreDzYz3JQPiArLGzTAp+ycNy8TAqMNf2&#10;ynu6HEItYgj7HBU0IfS5lL5qyKCf2p44ct/WGQwRulpqh9cYbjqZJslcGmw5NjTY03tD1elwNgpW&#10;L9nqZzfj7W1fHun4VZ6eU5coNX4c3l5BBBrCXfzv3mgFaTqPc+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dh7/EAAAA3QAAAA8AAAAAAAAAAAAAAAAAmAIAAGRycy9k&#10;b3ducmV2LnhtbFBLBQYAAAAABAAEAPUAAACJAwAAAAA=&#10;" fillcolor="black" stroked="f"/>
                  <v:rect id="Rectangle 2208" o:spid="_x0000_s3228" style="position:absolute;left:1147;top:9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iJMcA&#10;AADdAAAADwAAAGRycy9kb3ducmV2LnhtbESPT2sCMRTE70K/Q3iF3jTbpRVdjVILBS+C/w56e26e&#10;u4ubl22S6tZPbwTB4zAzv2HG09bU4kzOV5YVvPcSEMS51RUXCrabn+4AhA/IGmvLpOCfPEwnL50x&#10;ZtpeeEXndShEhLDPUEEZQpNJ6fOSDPqebYijd7TOYIjSFVI7vES4qWWaJH1psOK4UGJD3yXlp/Wf&#10;UTAbDma/yw9eXFeHPe13h9Nn6hKl3l7brxGIQG14hh/tuVaQpv0h3N/EJ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RIiTHAAAA3QAAAA8AAAAAAAAAAAAAAAAAmAIAAGRy&#10;cy9kb3ducmV2LnhtbFBLBQYAAAAABAAEAPUAAACMAwAAAAA=&#10;" fillcolor="black" stroked="f"/>
                  <v:rect id="Rectangle 2209" o:spid="_x0000_s3229" style="position:absolute;left:1147;top:9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dZMUA&#10;AADdAAAADwAAAGRycy9kb3ducmV2LnhtbERPz2vCMBS+C/4P4Qm7aWrZpquNosJgl8F0O8zbs3m2&#10;pc1LTTLt9tcvB8Hjx/c7X/WmFRdyvrasYDpJQBAXVtdcKvj6fB3PQfiArLG1TAp+ycNqORzkmGl7&#10;5R1d9qEUMYR9hgqqELpMSl9UZNBPbEccuZN1BkOErpTa4TWGm1amSfIsDdYcGyrsaFtR0ex/jILN&#10;y3xz/njk97/d8UCH72PzlLpEqYdRv16ACNSHu/jmftMK0nQW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h1kxQAAAN0AAAAPAAAAAAAAAAAAAAAAAJgCAABkcnMv&#10;ZG93bnJldi54bWxQSwUGAAAAAAQABAD1AAAAigMAAAAA&#10;" fillcolor="black" stroked="f"/>
                  <v:rect id="Rectangle 2210" o:spid="_x0000_s3230" style="position:absolute;left:1147;top:9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4/8cA&#10;AADdAAAADwAAAGRycy9kb3ducmV2LnhtbESPT2sCMRTE7wW/Q3iCt5p1aauuRqkFwUuh/jno7bl5&#10;7i5uXrZJ1G0/fSMUPA4z8xtmOm9NLa7kfGVZwaCfgCDOra64ULDbLp9HIHxA1lhbJgU/5GE+6zxN&#10;MdP2xmu6bkIhIoR9hgrKEJpMSp+XZND3bUMcvZN1BkOUrpDa4S3CTS3TJHmTBiuOCyU29FFSft5c&#10;jILFeLT4/nrhz9/18UCH/fH8mrpEqV63fZ+ACNSGR/i/vdIK0nQ4g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P/HAAAA3QAAAA8AAAAAAAAAAAAAAAAAmAIAAGRy&#10;cy9kb3ducmV2LnhtbFBLBQYAAAAABAAEAPUAAACMAwAAAAA=&#10;" fillcolor="black" stroked="f"/>
                  <v:rect id="Rectangle 2211" o:spid="_x0000_s3231" style="position:absolute;left:1147;top:9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iMcA&#10;AADdAAAADwAAAGRycy9kb3ducmV2LnhtbESPQWsCMRSE7wX/Q3hCbzXboNZujaJCoReh2h7q7bl5&#10;3V3cvKxJqqu/vikIPQ4z8w0znXe2ESfyoXas4XGQgSAunKm51PD58fowAREissHGMWm4UID5rHc3&#10;xdy4M2/otI2lSBAOOWqoYmxzKUNRkcUwcC1x8r6dtxiT9KU0Hs8JbhupsmwsLdacFipsaVVRcdj+&#10;WA3L58ny+D7k9XWz39Hua38YKZ9pfd/vFi8gInXxP3xrvxkNSj0p+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sJojHAAAA3QAAAA8AAAAAAAAAAAAAAAAAmAIAAGRy&#10;cy9kb3ducmV2LnhtbFBLBQYAAAAABAAEAPUAAACMAwAAAAA=&#10;" fillcolor="black" stroked="f"/>
                  <v:rect id="Rectangle 2212" o:spid="_x0000_s3232" style="position:absolute;left:1147;top:9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DE8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rT/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ggxPHAAAA3QAAAA8AAAAAAAAAAAAAAAAAmAIAAGRy&#10;cy9kb3ducmV2LnhtbFBLBQYAAAAABAAEAPUAAACMAwAAAAA=&#10;" fillcolor="black" stroked="f"/>
                  <v:rect id="Rectangle 2213" o:spid="_x0000_s3233" style="position:absolute;left:1147;top:9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bZ8cA&#10;AADdAAAADwAAAGRycy9kb3ducmV2LnhtbESPT2sCMRTE7wW/Q3iF3mq2i1pdjaKFQi9C/XPQ23Pz&#10;3F3cvGyTVFc/fSMIPQ4z8xtmMmtNLc7kfGVZwVs3AUGcW11xoWC7+XwdgvABWWNtmRRcycNs2nma&#10;YKbthVd0XodCRAj7DBWUITSZlD4vyaDv2oY4ekfrDIYoXSG1w0uEm1qmSTKQBiuOCyU29FFSflr/&#10;GgWL0XDx893j5W112NN+dzj1U5co9fLczscgArXhP/xof2kFafre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JG2fHAAAA3QAAAA8AAAAAAAAAAAAAAAAAmAIAAGRy&#10;cy9kb3ducmV2LnhtbFBLBQYAAAAABAAEAPUAAACMAwAAAAA=&#10;" fillcolor="black" stroked="f"/>
                  <v:rect id="Rectangle 2214" o:spid="_x0000_s3234" style="position:absolute;left:1147;top:9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W+/M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nQ8g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vvzHAAAA3QAAAA8AAAAAAAAAAAAAAAAAmAIAAGRy&#10;cy9kb3ducmV2LnhtbFBLBQYAAAAABAAEAPUAAACMAwAAAAA=&#10;" fillcolor="black" stroked="f"/>
                  <v:rect id="Rectangle 2215" o:spid="_x0000_s3235" style="position:absolute;left:1147;top:9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gi8gA&#10;AADdAAAADwAAAGRycy9kb3ducmV2LnhtbESPzWsCMRTE74X+D+EJ3mrWxfqxGqUWhF4K9eOgt+fm&#10;ubu4edkmUbf96xuh4HGYmd8ws0VranEl5yvLCvq9BARxbnXFhYLddvUyBuEDssbaMin4IQ+L+fPT&#10;DDNtb7ym6yYUIkLYZ6igDKHJpPR5SQZ9zzbE0TtZZzBE6QqpHd4i3NQyTZKhNFhxXCixofeS8vPm&#10;YhQsJ+Pl99eAP3/XxwMd9sfza+oSpbqd9m0KIlAbHuH/9odWkKajI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lyCLyAAAAN0AAAAPAAAAAAAAAAAAAAAAAJgCAABk&#10;cnMvZG93bnJldi54bWxQSwUGAAAAAAQABAD1AAAAjQMAAAAA&#10;" fillcolor="black" stroked="f"/>
                  <v:rect id="Rectangle 2216" o:spid="_x0000_s3236" style="position:absolute;left:1147;top:9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uFEMcA&#10;AADdAAAADwAAAGRycy9kb3ducmV2LnhtbESPT2sCMRTE7wW/Q3iCt5p1sf7ZGkULhV4KanvQ23Pz&#10;uru4edkmqW799EYQPA4z8xtmtmhNLU7kfGVZwaCfgCDOra64UPD99f48AeEDssbaMin4Jw+Leedp&#10;hpm2Z97QaRsKESHsM1RQhtBkUvq8JIO+bxvi6P1YZzBE6QqpHZ4j3NQyTZKRNFhxXCixobeS8uP2&#10;zyhYTSer3/WQPy+bw572u8PxJXWJUr1uu3wFEagNj/C9/aEVpOl4D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hRDHAAAA3QAAAA8AAAAAAAAAAAAAAAAAmAIAAGRy&#10;cy9kb3ducmV2LnhtbFBLBQYAAAAABAAEAPUAAACMAwAAAAA=&#10;" fillcolor="black" stroked="f"/>
                  <v:rect id="Rectangle 2217" o:spid="_x0000_s3237" style="position:absolute;left:1147;top:8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RYsUA&#10;AADdAAAADwAAAGRycy9kb3ducmV2LnhtbERPz2vCMBS+C/4P4Qm7aWrZpquNosJgl8F0O8zbs3m2&#10;pc1LTTLt9tcvB8Hjx/c7X/WmFRdyvrasYDpJQBAXVtdcKvj6fB3PQfiArLG1TAp+ycNqORzkmGl7&#10;5R1d9qEUMYR9hgqqELpMSl9UZNBPbEccuZN1BkOErpTa4TWGm1amSfIsDdYcGyrsaFtR0ex/jILN&#10;y3xz/njk97/d8UCH72PzlLpEqYdRv16ACNSHu/jmftMK0nQW58Y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BFixQAAAN0AAAAPAAAAAAAAAAAAAAAAAJgCAABkcnMv&#10;ZG93bnJldi54bWxQSwUGAAAAAAQABAD1AAAAigMAAAAA&#10;" fillcolor="black" stroked="f"/>
                  <v:rect id="Rectangle 2218" o:spid="_x0000_s3238" style="position:absolute;left:1147;top:8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0+ccA&#10;AADdAAAADwAAAGRycy9kb3ducmV2LnhtbESPT2sCMRTE74V+h/AK3mrWpa26GkULgpdC/XPQ23Pz&#10;3F3cvKxJ1G0/fSMUPA4z8xtmPG1NLa7kfGVZQa+bgCDOra64ULDdLF4HIHxA1lhbJgU/5GE6eX4a&#10;Y6btjVd0XYdCRAj7DBWUITSZlD4vyaDv2oY4ekfrDIYoXSG1w1uEm1qmSfIhDVYcF0ps6LOk/LS+&#10;GAXz4WB+/n7jr9/VYU/73eH0nrpEqc5LOxuBCNSGR/i/vdQK0rQ/hP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ItPnHAAAA3QAAAA8AAAAAAAAAAAAAAAAAmAIAAGRy&#10;cy9kb3ducmV2LnhtbFBLBQYAAAAABAAEAPUAAACMAwAAAAA=&#10;" fillcolor="black" stroked="f"/>
                  <v:rect id="Rectangle 2219" o:spid="_x0000_s3239" style="position:absolute;left:1147;top:8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Q8QA&#10;AADdAAAADwAAAGRycy9kb3ducmV2LnhtbERPz2vCMBS+D/Y/hDfYbaaWOWo1lSkIXoTpdpi3Z/Ns&#10;S5uXLola/euXw2DHj+/3fDGYTlzI+caygvEoAUFcWt1wpeDrc/2SgfABWWNnmRTcyMOieHyYY67t&#10;lXd02YdKxBD2OSqoQ+hzKX1Zk0E/sj1x5E7WGQwRukpqh9cYbjqZJsmbNNhwbKixp1VNZbs/GwXL&#10;abb8+Xjl7X13PNDh+9hOUpco9fw0vM9ABBrCv/jPvdEK0jSL++O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nbUPEAAAA3QAAAA8AAAAAAAAAAAAAAAAAmAIAAGRycy9k&#10;b3ducmV2LnhtbFBLBQYAAAAABAAEAPUAAACJAwAAAAA=&#10;" fillcolor="black" stroked="f"/>
                  <v:rect id="Rectangle 2220" o:spid="_x0000_s3240" style="position:absolute;left:1147;top:8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I2McA&#10;AADdAAAADwAAAGRycy9kb3ducmV2LnhtbESPQWvCQBSE70L/w/IK3nRjsCWNrlIFoZeC2h7q7Zl9&#10;JsHs23R3q9Ff3xUEj8PMfMNM551pxImcry0rGA0TEMSF1TWXCr6/VoMMhA/IGhvLpOBCHuazp94U&#10;c23PvKHTNpQiQtjnqKAKoc2l9EVFBv3QtsTRO1hnMETpSqkdniPcNDJNkldpsOa4UGFLy4qK4/bP&#10;KFi8ZYvf9Zg/r5v9jnY/++NL6hKl+s/d+wREoC48wvf2h1aQptkI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ryNjHAAAA3QAAAA8AAAAAAAAAAAAAAAAAmAIAAGRy&#10;cy9kb3ducmV2LnhtbFBLBQYAAAAABAAEAPUAAACMAwAAAAA=&#10;" fillcolor="black" stroked="f"/>
                  <v:rect id="Rectangle 2221" o:spid="_x0000_s3241" style="position:absolute;left:1147;top:8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Wr8cA&#10;AADdAAAADwAAAGRycy9kb3ducmV2LnhtbESPQUvDQBSE74L/YXmCN7Nx0ZKm2RQrCF4EWz3Y22v2&#10;mYRm38bdtY3++q5Q8DjMzDdMtZzsIA7kQ+9Yw22WgyBunOm51fD+9nRTgAgR2eDgmDT8UIBlfXlR&#10;YWnckdd02MRWJAiHEjV0MY6llKHpyGLI3EicvE/nLcYkfSuNx2OC20GqPJ9Jiz2nhQ5Heuyo2W++&#10;rYbVvFh9vd7xy+96t6Xtx25/r3yu9fXV9LAAEWmK/+Fz+9loUKpQ8PcmPQFZ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5Vq/HAAAA3QAAAA8AAAAAAAAAAAAAAAAAmAIAAGRy&#10;cy9kb3ducmV2LnhtbFBLBQYAAAAABAAEAPUAAACMAwAAAAA=&#10;" fillcolor="black" stroked="f"/>
                  <v:rect id="Rectangle 2222" o:spid="_x0000_s3242" style="position:absolute;left:1147;top:8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zNMcA&#10;AADdAAAADwAAAGRycy9kb3ducmV2LnhtbESPQWvCQBSE70L/w/IKvenGaEuMrlIFwUtBbQ/19sw+&#10;k2D2bbq71dhf7xYKPQ4z8w0zW3SmERdyvrasYDhIQBAXVtdcKvh4X/czED4ga2wsk4IbeVjMH3oz&#10;zLW98o4u+1CKCGGfo4IqhDaX0hcVGfQD2xJH72SdwRClK6V2eI1w08g0SV6kwZrjQoUtrSoqzvtv&#10;o2A5yZZf2zG//eyOBzp8Hs/PqUuUenrsXqcgAnXhP/zX3mgFaZqN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18zTHAAAA3QAAAA8AAAAAAAAAAAAAAAAAmAIAAGRy&#10;cy9kb3ducmV2LnhtbFBLBQYAAAAABAAEAPUAAACMAwAAAAA=&#10;" fillcolor="black" stroked="f"/>
                  <v:rect id="Rectangle 2223" o:spid="_x0000_s3243" style="position:absolute;left:1147;top:8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rQMcA&#10;AADdAAAADwAAAGRycy9kb3ducmV2LnhtbESPQWvCQBSE74X+h+UVvDWbBlvS6CpVEHopqO2h3p7Z&#10;ZxLMvo27W43++q4geBxm5htmPO1NK47kfGNZwUuSgiAurW64UvDzvXjOQfiArLG1TArO5GE6eXwY&#10;Y6HtiVd0XIdKRAj7AhXUIXSFlL6syaBPbEccvZ11BkOUrpLa4SnCTSuzNH2TBhuOCzV2NK+p3K//&#10;jILZez47LIf8dVltN7T53e5fM5cqNXjqP0YgAvXhHr61P7WCLMuH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ca0DHAAAA3QAAAA8AAAAAAAAAAAAAAAAAmAIAAGRy&#10;cy9kb3ducmV2LnhtbFBLBQYAAAAABAAEAPUAAACMAwAAAAA=&#10;" fillcolor="black" stroked="f"/>
                  <v:rect id="Rectangle 2224" o:spid="_x0000_s3244" style="position:absolute;left:1147;top:8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O28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02wE/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QztvHAAAA3QAAAA8AAAAAAAAAAAAAAAAAmAIAAGRy&#10;cy9kb3ducmV2LnhtbFBLBQYAAAAABAAEAPUAAACMAwAAAAA=&#10;" fillcolor="black" stroked="f"/>
                  <v:rect id="Rectangle 2225" o:spid="_x0000_s3245" style="position:absolute;left:1147;top:8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QrMcA&#10;AADdAAAADwAAAGRycy9kb3ducmV2LnhtbESPQWvCQBSE7wX/w/KE3urGUCVGV9FCwYugtge9PbPP&#10;JJh9m+5uNfbXu4VCj8PMfMPMFp1pxJWcry0rGA4SEMSF1TWXCj4/3l8yED4ga2wsk4I7eVjMe08z&#10;zLW98Y6u+1CKCGGfo4IqhDaX0hcVGfQD2xJH72ydwRClK6V2eItw08g0ScbSYM1xocKW3ioqLvtv&#10;o2A1yVZf21fe/OxORzoeTpdR6hKlnvvdcgoiUBf+w3/ttVaQptkY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CUKzHAAAA3QAAAA8AAAAAAAAAAAAAAAAAmAIAAGRy&#10;cy9kb3ducmV2LnhtbFBLBQYAAAAABAAEAPUAAACMAwAAAAA=&#10;" fillcolor="black" stroked="f"/>
                  <v:rect id="Rectangle 2226" o:spid="_x0000_s3246" style="position:absolute;left:1147;top:8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71N8cA&#10;AADdAAAADwAAAGRycy9kb3ducmV2LnhtbESPQWvCQBSE70L/w/IKvenGoG2MrlIFwUtBbQ/19sw+&#10;k2D2bbq71dhf7xYKPQ4z8w0zW3SmERdyvrasYDhIQBAXVtdcKvh4X/czED4ga2wsk4IbeVjMH3oz&#10;zLW98o4u+1CKCGGfo4IqhDaX0hcVGfQD2xJH72SdwRClK6V2eI1w08g0SZ6lwZrjQoUtrSoqzvtv&#10;o2A5yZZf2xG//eyOBzp8Hs/j1CVKPT12r1MQgbrwH/5rb7SCNM1e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O9TfHAAAA3QAAAA8AAAAAAAAAAAAAAAAAmAIAAGRy&#10;cy9kb3ducmV2LnhtbFBLBQYAAAAABAAEAPUAAACMAwAAAAA=&#10;" fillcolor="black" stroked="f"/>
                  <v:rect id="Rectangle 2227" o:spid="_x0000_s3247" style="position:absolute;left:1147;top:8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hRcQA&#10;AADdAAAADwAAAGRycy9kb3ducmV2LnhtbERPz2vCMBS+D/Y/hDfYbaaWOWo1lSkIXoTpdpi3Z/Ns&#10;S5uXLola/euXw2DHj+/3fDGYTlzI+caygvEoAUFcWt1wpeDrc/2SgfABWWNnmRTcyMOieHyYY67t&#10;lXd02YdKxBD2OSqoQ+hzKX1Zk0E/sj1x5E7WGQwRukpqh9cYbjqZJsmbNNhwbKixp1VNZbs/GwXL&#10;abb8+Xjl7X13PNDh+9hOUpco9fw0vM9ABBrCv/jPvdEK0jSLc+O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RYUXEAAAA3QAAAA8AAAAAAAAAAAAAAAAAmAIAAGRycy9k&#10;b3ducmV2LnhtbFBLBQYAAAAABAAEAPUAAACJAwAAAAA=&#10;" fillcolor="black" stroked="f"/>
                  <v:rect id="Rectangle 2228" o:spid="_x0000_s3248" style="position:absolute;left:1147;top:8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3E3scA&#10;AADdAAAADwAAAGRycy9kb3ducmV2LnhtbESPQWvCQBSE74X+h+UVems2hioxdRUtFLwI1fZQb8/s&#10;Mwlm38bdVaO/3i0Uehxm5htmMutNK87kfGNZwSBJQRCXVjdcKfj++njJQfiArLG1TAqu5GE2fXyY&#10;YKHthdd03oRKRAj7AhXUIXSFlL6syaBPbEccvb11BkOUrpLa4SXCTSuzNB1Jgw3HhRo7eq+pPGxO&#10;RsFinC+On6+8uq13W9r+7A7DzKVKPT/18zcQgfrwH/5rL7WCLMvH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N7HAAAA3QAAAA8AAAAAAAAAAAAAAAAAmAIAAGRy&#10;cy9kb3ducmV2LnhtbFBLBQYAAAAABAAEAPUAAACMAwAAAAA=&#10;" fillcolor="black" stroked="f"/>
                  <v:rect id="Rectangle 2229" o:spid="_x0000_s3249" style="position:absolute;left:1147;top:8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7nsMA&#10;AADdAAAADwAAAGRycy9kb3ducmV2LnhtbERPz2vCMBS+C/sfwht409SiotUoUxC8CNPtoLdn82yL&#10;zUuXRO321y8HwePH93u+bE0t7uR8ZVnBoJ+AIM6trrhQ8P216U1A+ICssbZMCn7Jw3Lx1pljpu2D&#10;93Q/hELEEPYZKihDaDIpfV6SQd+3DXHkLtYZDBG6QmqHjxhuapkmyVgarDg2lNjQuqT8ergZBavp&#10;ZPXzOeTd3/58otPxfB2lLlGq+95+zEAEasNL/HRvtYI0ncb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77nsMAAADdAAAADwAAAAAAAAAAAAAAAACYAgAAZHJzL2Rv&#10;d25yZXYueG1sUEsFBgAAAAAEAAQA9QAAAIgDAAAAAA==&#10;" fillcolor="black" stroked="f"/>
                  <v:rect id="Rectangle 2230" o:spid="_x0000_s3250" style="position:absolute;left:1147;top:8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eBccA&#10;AADdAAAADwAAAGRycy9kb3ducmV2LnhtbESPT2sCMRTE74LfITyhN8261KKrUaog9CLUPwe9PTfP&#10;3cXNyzZJddtP3xQEj8PM/IaZLVpTixs5X1lWMBwkIIhzqysuFBz26/4YhA/IGmvLpOCHPCzm3c4M&#10;M23vvKXbLhQiQthnqKAMocmk9HlJBv3ANsTRu1hnMETpCqkd3iPc1DJNkjdpsOK4UGJDq5Ly6+7b&#10;KFhOxsuvz1fe/G7PJzodz9dR6hKlXnrt+xREoDY8w4/2h1aQppMh/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yXgXHAAAA3QAAAA8AAAAAAAAAAAAAAAAAmAIAAGRy&#10;cy9kb3ducmV2LnhtbFBLBQYAAAAABAAEAPUAAACMAwAAAAA=&#10;" fillcolor="black" stroked="f"/>
                  <v:rect id="Rectangle 2231" o:spid="_x0000_s3251" style="position:absolute;left:1147;top:8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AcscA&#10;AADdAAAADwAAAGRycy9kb3ducmV2LnhtbESPT2sCMRTE74V+h/AKvdWsoS26GqUWCl4K/jvo7bl5&#10;7i5uXrZJ1NVP3wiFHoeZ+Q0znna2EWfyoXasod/LQBAXztRcatisv14GIEJENtg4Jg1XCjCdPD6M&#10;MTfuwks6r2IpEoRDjhqqGNtcylBUZDH0XEucvIPzFmOSvpTG4yXBbSNVlr1LizWnhQpb+qyoOK5O&#10;VsNsOJj9LF75+7bc72i33R/flM+0fn7qPkYgInXxP/zXnhsNSg0V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gwHLHAAAA3QAAAA8AAAAAAAAAAAAAAAAAmAIAAGRy&#10;cy9kb3ducmV2LnhtbFBLBQYAAAAABAAEAPUAAACMAwAAAAA=&#10;" fillcolor="black" stroked="f"/>
                  <v:rect id="Rectangle 2232" o:spid="_x0000_s3252" style="position:absolute;left:1147;top:8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l6ccA&#10;AADdAAAADwAAAGRycy9kb3ducmV2LnhtbESPT2sCMRTE74V+h/AK3mrWbSu6GkULgpdC/XPQ23Pz&#10;3F3cvKxJ1G0/fSMUPA4z8xtmPG1NLa7kfGVZQa+bgCDOra64ULDdLF4HIHxA1lhbJgU/5GE6eX4a&#10;Y6btjVd0XYdCRAj7DBWUITSZlD4vyaDv2oY4ekfrDIYoXSG1w1uEm1qmSdKXBiuOCyU29FlSflpf&#10;jIL5cDA/f7/z1+/qsKf97nD6SF2iVOelnY1ABGrDI/zfXmoFaTp8g/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sZenHAAAA3QAAAA8AAAAAAAAAAAAAAAAAmAIAAGRy&#10;cy9kb3ducmV2LnhtbFBLBQYAAAAABAAEAPUAAACMAwAAAAA=&#10;" fillcolor="black" stroked="f"/>
                  <v:rect id="Rectangle 2233" o:spid="_x0000_s3253" style="position:absolute;left:1147;top:8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9nccA&#10;AADdAAAADwAAAGRycy9kb3ducmV2LnhtbESPQWvCQBSE7wX/w/IKvdVNQyoaXcUIhV4KVXuot2f2&#10;mQSzb+PuVtP+ercgeBxm5htmtuhNK87kfGNZwcswAUFcWt1wpeBr+/Y8BuEDssbWMin4JQ+L+eBh&#10;hrm2F17TeRMqESHsc1RQh9DlUvqyJoN+aDvi6B2sMxiidJXUDi8RblqZJslIGmw4LtTY0aqm8rj5&#10;MQqKybg4fWb88bfe72j3vT++pi5R6umxX05BBOrDPXxrv2sFaTrJ4P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F/Z3HAAAA3QAAAA8AAAAAAAAAAAAAAAAAmAIAAGRy&#10;cy9kb3ducmV2LnhtbFBLBQYAAAAABAAEAPUAAACMAwAAAAA=&#10;" fillcolor="black" stroked="f"/>
                  <v:rect id="Rectangle 2234" o:spid="_x0000_s3254" style="position:absolute;left:1147;top:8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lYBscA&#10;AADdAAAADwAAAGRycy9kb3ducmV2LnhtbESPT2sCMRTE70K/Q3iF3jTbpRZdjVILBS+C/w56e26e&#10;u4ubl22S6uqnbwTB4zAzv2HG09bU4kzOV5YVvPcSEMS51RUXCrabn+4AhA/IGmvLpOBKHqaTl84Y&#10;M20vvKLzOhQiQthnqKAMocmk9HlJBn3PNsTRO1pnMETpCqkdXiLc1DJNkk9psOK4UGJD3yXlp/Wf&#10;UTAbDma/yw9e3FaHPe13h1M/dYlSb6/t1whEoDY8w4/2XCtI02Ef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JWAbHAAAA3QAAAA8AAAAAAAAAAAAAAAAAmAIAAGRy&#10;cy9kb3ducmV2LnhtbFBLBQYAAAAABAAEAPUAAACMAwAAAAA=&#10;" fillcolor="black" stroked="f"/>
                  <v:rect id="Rectangle 2235" o:spid="_x0000_s3255" style="position:absolute;left:1147;top:8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GcccA&#10;AADdAAAADwAAAGRycy9kb3ducmV2LnhtbESPT2sCMRTE70K/Q3iF3jTbpRVdjVILBS+C/w56e26e&#10;u4ubl22S6tZPbwTB4zAzv2HG09bU4kzOV5YVvPcSEMS51RUXCrabn+4AhA/IGmvLpOCfPEwnL50x&#10;ZtpeeEXndShEhLDPUEEZQpNJ6fOSDPqebYijd7TOYIjSFVI7vES4qWWaJH1psOK4UGJD3yXlp/Wf&#10;UTAbDma/yw9eXFeHPe13h9Nn6hKl3l7brxGIQG14hh/tuVaQpsM+3N/EJ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bxnHHAAAA3QAAAA8AAAAAAAAAAAAAAAAAmAIAAGRy&#10;cy9kb3ducmV2LnhtbFBLBQYAAAAABAAEAPUAAACMAwAAAAA=&#10;" fillcolor="black" stroked="f"/>
                  <v:rect id="Rectangle 2236" o:spid="_x0000_s3256" style="position:absolute;left:1147;top:8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j6scA&#10;AADdAAAADwAAAGRycy9kb3ducmV2LnhtbESPT2sCMRTE74V+h/AK3mrWpa26GkULgpdC/XPQ23Pz&#10;3F3cvKxJ1G0/fSMUPA4z8xtmPG1NLa7kfGVZQa+bgCDOra64ULDdLF4HIHxA1lhbJgU/5GE6eX4a&#10;Y6btjVd0XYdCRAj7DBWUITSZlD4vyaDv2oY4ekfrDIYoXSG1w1uEm1qmSfIhDVYcF0ps6LOk/LS+&#10;GAXz4WB+/n7jr9/VYU/73eH0nrpEqc5LOxuBCNSGR/i/vdQK0nTYh/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XY+rHAAAA3QAAAA8AAAAAAAAAAAAAAAAAmAIAAGRy&#10;cy9kb3ducmV2LnhtbFBLBQYAAAAABAAEAPUAAACMAwAAAAA=&#10;" fillcolor="black" stroked="f"/>
                  <v:rect id="Rectangle 2237" o:spid="_x0000_s3257" style="position:absolute;left:1147;top:8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3mMMA&#10;AADdAAAADwAAAGRycy9kb3ducmV2LnhtbERPz2vCMBS+C/sfwht409SiotUoUxC8CNPtoLdn82yL&#10;zUuXRO321y8HwePH93u+bE0t7uR8ZVnBoJ+AIM6trrhQ8P216U1A+ICssbZMCn7Jw3Lx1pljpu2D&#10;93Q/hELEEPYZKihDaDIpfV6SQd+3DXHkLtYZDBG6QmqHjxhuapkmyVgarDg2lNjQuqT8ergZBavp&#10;ZPXzOeTd3/58otPxfB2lLlGq+95+zEAEasNL/HRvtYI0nca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j3mMMAAADdAAAADwAAAAAAAAAAAAAAAACYAgAAZHJzL2Rv&#10;d25yZXYueG1sUEsFBgAAAAAEAAQA9QAAAIgDAAAAAA==&#10;" fillcolor="black" stroked="f"/>
                  <v:rect id="Rectangle 2238" o:spid="_x0000_s3258" style="position:absolute;left:1147;top:7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A8cA&#10;AADdAAAADwAAAGRycy9kb3ducmV2LnhtbESPQWvCQBSE74X+h+UVvNWNwYpJXUULBS8FtT3U2zP7&#10;TILZt3F31eivd4VCj8PMfMNMZp1pxJmcry0rGPQTEMSF1TWXCn6+P1/HIHxA1thYJgVX8jCbPj9N&#10;MNf2wms6b0IpIoR9jgqqENpcSl9UZND3bUscvb11BkOUrpTa4SXCTSPTJBlJgzXHhQpb+qioOGxO&#10;RsEiGy+OqyF/3da7LW1/d4e31CVK9V66+TuIQF34D/+1l1pBmmYZ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EUgPHAAAA3QAAAA8AAAAAAAAAAAAAAAAAmAIAAGRy&#10;cy9kb3ducmV2LnhtbFBLBQYAAAAABAAEAPUAAACMAwAAAAA=&#10;" fillcolor="black" stroked="f"/>
                  <v:rect id="Rectangle 2239" o:spid="_x0000_s3259" style="position:absolute;left:1147;top:7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hhMQA&#10;AADdAAAADwAAAGRycy9kb3ducmV2LnhtbERPy2oCMRTdF/oP4Qrd1cRpFZ0apRYK3RR8LXR3ndzO&#10;DE5upkmqU7/eLASXh/OezjvbiBP5UDvWMOgrEMSFMzWXGrabz+cxiBCRDTaOScM/BZjPHh+mmBt3&#10;5hWd1rEUKYRDjhqqGNtcylBUZDH0XUucuB/nLcYEfSmNx3MKt43MlBpJizWnhgpb+qioOK7/rIbF&#10;ZLz4Xb7y92V12NN+dzgOM6+0fup1728gInXxLr65v4yG7EWl/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VYYTEAAAA3QAAAA8AAAAAAAAAAAAAAAAAmAIAAGRycy9k&#10;b3ducmV2LnhtbFBLBQYAAAAABAAEAPUAAACJAwAAAAA=&#10;" fillcolor="black" stroked="f"/>
                  <v:rect id="Rectangle 2240" o:spid="_x0000_s3260" style="position:absolute;left:1147;top:7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EH8cA&#10;AADdAAAADwAAAGRycy9kb3ducmV2LnhtbESPQWsCMRSE74X+h/AK3mri1hbdGkULgpdCtT3o7bl5&#10;3V3cvKxJ1LW/vhEKPQ4z8w0zmXW2EWfyoXasYdBXIIgLZ2ouNXx9Lh9HIEJENtg4Jg1XCjCb3t9N&#10;MDfuwms6b2IpEoRDjhqqGNtcylBUZDH0XUucvG/nLcYkfSmNx0uC20ZmSr1IizWnhQpbequoOGxO&#10;VsNiPFocP4b8/rPe72i33R+eM6+07j1081cQkbr4H/5rr4yG7EkN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ZxB/HAAAA3QAAAA8AAAAAAAAAAAAAAAAAmAIAAGRy&#10;cy9kb3ducmV2LnhtbFBLBQYAAAAABAAEAPUAAACMAwAAAAA=&#10;" fillcolor="black" stroked="f"/>
                  <v:shape id="Freeform 2241" o:spid="_x0000_s3261" style="position:absolute;left:921;top:941;width:452;height:29;visibility:visible;mso-wrap-style:square;v-text-anchor:top" coordsize="4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NV8cA&#10;AADdAAAADwAAAGRycy9kb3ducmV2LnhtbESPQWvCQBSE74L/YXkFb3VjLLakrqKCUihUmiq9PrLP&#10;JHX3bciuGvvru0LB4zAz3zDTeWeNOFPra8cKRsMEBHHhdM2lgt3X+vEFhA/IGo1jUnAlD/NZvzfF&#10;TLsLf9I5D6WIEPYZKqhCaDIpfVGRRT90DXH0Dq61GKJsS6lbvES4NTJNkom0WHNcqLChVUXFMT9Z&#10;BXu//R19fzwt8rUvD5v3H7N8vhqlBg/d4hVEoC7cw//tN60gHScp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7DVfHAAAA3QAAAA8AAAAAAAAAAAAAAAAAmAIAAGRy&#10;cy9kb3ducmV2LnhtbFBLBQYAAAAABAAEAPUAAACMAwAAAAA=&#10;" path="m15,l10,,,9,,24r5,l10,29r437,l447,24r5,l452,9,447,5r,-5l437,,15,xe" fillcolor="black" stroked="f">
                    <v:path arrowok="t" o:connecttype="custom" o:connectlocs="15,0;10,0;0,9;0,24;5,24;10,29;447,29;447,24;452,24;452,9;447,5;447,0;437,0;15,0" o:connectangles="0,0,0,0,0,0,0,0,0,0,0,0,0,0"/>
                  </v:shape>
                  <v:shape id="Freeform 2242" o:spid="_x0000_s3262" style="position:absolute;left:3187;top:1171;width:72;height:139;visibility:visible;mso-wrap-style:square;v-text-anchor:top" coordsize="7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8UA&#10;AADdAAAADwAAAGRycy9kb3ducmV2LnhtbESPQWsCMRSE74X+h/AK3mq2K4isRpFqqQc96PoDnslz&#10;s7h5WTZR1/76Rij0OMzMN8xs0btG3KgLtWcFH8MMBLH2puZKwbH8ep+ACBHZYOOZFDwowGL++jLD&#10;wvg77+l2iJVIEA4FKrAxtoWUQVtyGIa+JU7e2XcOY5JdJU2H9wR3jcyzbCwd1pwWLLb0aUlfDlen&#10;wJ3s7qz1ervML6ur/65/SnqUSg3e+uUURKQ+/of/2hujIB9lI3i+SU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r6PxQAAAN0AAAAPAAAAAAAAAAAAAAAAAJgCAABkcnMv&#10;ZG93bnJldi54bWxQSwUGAAAAAAQABAD1AAAAigMAAAAA&#10;" path="m,120r,10l9,139r10,l28,130,72,19r,-9l62,,52,,43,10,,120xe" fillcolor="black" stroked="f">
                    <v:path arrowok="t" o:connecttype="custom" o:connectlocs="0,120;0,130;9,139;19,139;28,130;72,19;72,10;62,0;52,0;43,10;0,120" o:connectangles="0,0,0,0,0,0,0,0,0,0,0"/>
                  </v:shape>
                  <v:shape id="Freeform 2243" o:spid="_x0000_s3263" style="position:absolute;left:3571;top:1171;width:71;height:139;visibility:visible;mso-wrap-style:square;v-text-anchor:top" coordsize="7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SqMUA&#10;AADdAAAADwAAAGRycy9kb3ducmV2LnhtbESP3WoCMRSE7wu+QziCdzXrD0W2RhFFVkHaan2Aw+Y0&#10;G7o5WTZR1z59IxR6OczMN8x82blaXKkN1rOC0TADQVx6bdkoOH9un2cgQkTWWHsmBXcKsFz0nuaY&#10;a3/jI11P0YgE4ZCjgirGJpcylBU5DEPfECfvy7cOY5KtkbrFW4K7Wo6z7EU6tJwWKmxoXVH5fbo4&#10;BV4XxaW449vBvOPP2W4+LO6NUoN+t3oFEamL/+G/9k4rGE+yKTz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e9KoxQAAAN0AAAAPAAAAAAAAAAAAAAAAAJgCAABkcnMv&#10;ZG93bnJldi54bWxQSwUGAAAAAAQABAD1AAAAigMAAAAA&#10;" path="m43,130r9,9l62,139r9,-9l71,120,28,10,19,,9,,,10r,9l43,130xe" fillcolor="black" stroked="f">
                    <v:path arrowok="t" o:connecttype="custom" o:connectlocs="43,130;52,139;62,139;71,130;71,120;28,10;19,0;9,0;0,10;0,19;43,130" o:connectangles="0,0,0,0,0,0,0,0,0,0,0"/>
                  </v:shape>
                  <v:shape id="Freeform 2244" o:spid="_x0000_s3264" style="position:absolute;left:3230;top:1171;width:369;height:29;visibility:visible;mso-wrap-style:square;v-text-anchor:top" coordsize="36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QhcYA&#10;AADdAAAADwAAAGRycy9kb3ducmV2LnhtbESPQWvCQBSE74L/YXlCb7pxpVKiq1RR2oIXUyl4e2Sf&#10;SWr2bchuTfrvu4LQ4zAz3zDLdW9rcaPWV441TCcJCOLcmYoLDafP/fgFhA/IBmvHpOGXPKxXw8ES&#10;U+M6PtItC4WIEPYpaihDaFIpfV6SRT9xDXH0Lq61GKJsC2la7CLc1lIlyVxarDgulNjQtqT8mv1Y&#10;Dd+HWp27zeyqss1Rnd6qc777+tD6adS/LkAE6sN/+NF+NxrULHmG+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BQhcYAAADdAAAADwAAAAAAAAAAAAAAAACYAgAAZHJz&#10;L2Rvd25yZXYueG1sUEsFBgAAAAAEAAQA9QAAAIsDAAAAAA==&#10;" path="m14,l9,,,10,,24r5,l9,29r356,l365,24r4,l369,10,365,5r,-5l355,,14,xe" fillcolor="black" stroked="f">
                    <v:path arrowok="t" o:connecttype="custom" o:connectlocs="14,0;9,0;0,10;0,24;5,24;9,29;365,29;365,24;369,24;369,10;365,5;365,0;355,0;14,0" o:connectangles="0,0,0,0,0,0,0,0,0,0,0,0,0,0"/>
                  </v:shape>
                  <v:shape id="Freeform 2245" o:spid="_x0000_s3265" style="position:absolute;left:3230;top:1114;width:369;height:86;visibility:visible;mso-wrap-style:square;v-text-anchor:top" coordsize="36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9BccA&#10;AADdAAAADwAAAGRycy9kb3ducmV2LnhtbESPzWrDMBCE74G8g9hAb4mcNITgRjGmpdDmUvIH7W2x&#10;tpYda2Us1XHevioUchxm5htmkw22ET11vnKsYD5LQBAXTldcKjgdX6drED4ga2wck4Ibeci249EG&#10;U+2uvKf+EEoRIexTVGBCaFMpfWHIop+5ljh6366zGKLsSqk7vEa4beQiSVbSYsVxwWBLz4aKy+HH&#10;KijqdxN2+/NXXn8upf5Y1y/9rVbqYTLkTyACDeEe/m+/aQWLx2QFf2/iE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4/QXHAAAA3QAAAA8AAAAAAAAAAAAAAAAAmAIAAGRy&#10;cy9kb3ducmV2LnhtbFBLBQYAAAAABAAEAPUAAACMAwAAAAA=&#10;" path="m345,81r5,5l360,86r9,-10l369,67r-4,-5l345,43r-4,l331,33r-5,l321,28r-4,l312,24r-5,l297,19r-4,l288,14r-10,l273,9r-4,l264,4r-19,l240,,125,r-5,4l105,4r-4,5l91,9r-5,5l77,14r-5,5l67,19r-5,5l57,24r-4,4l48,28r-5,5l38,33,29,43r-5,l5,62,,67r,9l9,86r10,l24,81r9,-9l38,72,48,62r5,l57,57r5,l67,52r5,l77,48r4,l86,43r10,l101,38r9,l115,33r14,l134,28r53,l230,28r5,5l254,33r5,5l264,38r5,5l278,43r5,5l288,48r9,4l302,52r5,5l312,57r5,5l321,62r10,10l336,72r9,9xe" fillcolor="black" stroked="f">
                    <v:path arrowok="t" o:connecttype="custom" o:connectlocs="350,86;369,76;365,62;341,43;326,33;317,28;307,24;293,19;278,14;269,9;245,4;125,0;105,4;91,9;77,14;67,19;57,24;48,28;38,33;24,43;0,67;9,86;24,81;38,72;53,62;62,57;72,52;81,48;96,43;110,38;129,33;187,28;235,33;259,38;269,43;283,48;297,52;307,57;317,62;331,72;345,81" o:connectangles="0,0,0,0,0,0,0,0,0,0,0,0,0,0,0,0,0,0,0,0,0,0,0,0,0,0,0,0,0,0,0,0,0,0,0,0,0,0,0,0,0"/>
                  </v:shape>
                  <v:shape id="Freeform 2246" o:spid="_x0000_s3266" style="position:absolute;left:3191;top:2525;width:447;height:105;visibility:visible;mso-wrap-style:square;v-text-anchor:top" coordsize="447,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qq8cA&#10;AADdAAAADwAAAGRycy9kb3ducmV2LnhtbESP3WrCQBSE7wt9h+UUelPqxhS0RFcR00ihIPiD14fs&#10;MUmbPRuza5K+fbcgeDnMzDfMfDmYWnTUusqygvEoAkGcW11xoeB4yF7fQTiPrLG2TAp+ycFy8fgw&#10;x0TbnnfU7X0hAoRdggpK75tESpeXZNCNbEMcvLNtDfog20LqFvsAN7WMo2giDVYcFkpsaF1S/rO/&#10;GgWHr/TlNJnaj+/tFu05NZtjdomVen4aVjMQngZ/D9/an1pB/BZ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UaqvHAAAA3QAAAA8AAAAAAAAAAAAAAAAAmAIAAGRy&#10;cy9kb3ducmV2LnhtbFBLBQYAAAAABAAEAPUAAACMAwAAAAA=&#10;" path="m24,9l20,5,10,5,,14,,24r5,5l15,33r9,10l34,48r10,9l48,57,58,67r10,l77,77r5,l87,81r9,l101,86r5,l111,91r14,l130,96r14,l149,101r48,l207,105r14,-4l264,101r10,-5l288,96r5,-5l303,91r5,-5l317,86r5,-5l332,81r4,-4l346,77r5,-5l356,72,370,62r10,l394,48r10,l413,38r10,-5l427,29r5,l442,24r5,-5l447,9,437,,427,r-4,5l432,,418,,404,14r-10,5l389,19,375,29r-5,4l360,33r-9,10l346,43r-5,l336,48r-9,l322,53r-10,l308,57r-10,l293,62r-9,l279,67r-15,l255,72r-43,l202,81r14,-4l207,72r-48,l154,67r-14,l135,62r-15,l116,57r-5,l106,53r-10,l92,48r-5,l77,38r-9,l58,29r-5,l44,24,24,5r-9,l24,9xe" fillcolor="black" stroked="f">
                    <v:path arrowok="t" o:connecttype="custom" o:connectlocs="20,5;0,14;5,29;24,43;44,57;58,67;77,77;87,81;101,86;111,91;130,96;149,101;207,105;264,101;288,96;303,91;317,86;332,81;346,77;356,72;380,62;404,48;423,33;432,29;447,19;437,0;423,5;418,0;394,19;375,29;360,33;346,43;336,48;322,53;308,57;293,62;279,67;255,72;202,81;207,72;154,67;135,62;116,57;106,53;92,48;77,38;58,29;44,24;15,5" o:connectangles="0,0,0,0,0,0,0,0,0,0,0,0,0,0,0,0,0,0,0,0,0,0,0,0,0,0,0,0,0,0,0,0,0,0,0,0,0,0,0,0,0,0,0,0,0,0,0,0,0"/>
                  </v:shape>
                  <v:shape id="Freeform 2247" o:spid="_x0000_s3267" style="position:absolute;left:3187;top:1282;width:455;height:1262;visibility:visible;mso-wrap-style:square;v-text-anchor:top" coordsize="455,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2GcMA&#10;AADdAAAADwAAAGRycy9kb3ducmV2LnhtbERPz2vCMBS+D/wfwhN2GTNdhCGdUaabIMIOq27nR/Ns&#10;65qXkqRa/3tzEHb8+H7Pl4NtxZl8aBxreJlkIIhLZxquNBz2m+cZiBCRDbaOScOVAiwXo4c55sZd&#10;+JvORaxECuGQo4Y6xi6XMpQ1WQwT1xEn7ui8xZigr6TxeEnhtpUqy16lxYZTQ40drWsq/4reajh9&#10;9TODH59qpX59/1NtkNTTTuvH8fD+BiLSEP/Fd/fWaFDTLM1Nb9IT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G2GcMAAADdAAAADwAAAAAAAAAAAAAAAACYAgAAZHJzL2Rv&#10;d25yZXYueG1sUEsFBgAAAAAEAAQA9QAAAIgDAAAAAA==&#10;" path="m14,l9,,,9,,1257r4,l9,1262r442,l451,1257r4,l455,9,451,4r,-4l441,,14,r,28l441,28,427,14r,1234l441,1233r-427,l28,1248,28,14,14,28,14,xe" fillcolor="black" stroked="f">
                    <v:path arrowok="t" o:connecttype="custom" o:connectlocs="14,0;9,0;0,9;0,1257;4,1257;9,1262;451,1262;451,1257;455,1257;455,9;451,4;451,0;441,0;14,0;14,28;441,28;427,14;427,1248;441,1233;14,1233;28,1248;28,14;14,28;14,0" o:connectangles="0,0,0,0,0,0,0,0,0,0,0,0,0,0,0,0,0,0,0,0,0,0,0,0"/>
                  </v:shape>
                  <v:rect id="Rectangle 2248" o:spid="_x0000_s3268" style="position:absolute;left:3417;top:28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GcgA&#10;AADdAAAADwAAAGRycy9kb3ducmV2LnhtbESPT2sCMRTE74V+h/AKvdXEbSu6GkULhV4K9c9Bb8/N&#10;c3dx87ImqW776Ruh4HGYmd8wk1lnG3EmH2rHGvo9BYK4cKbmUsNm/f40BBEissHGMWn4oQCz6f3d&#10;BHPjLryk8yqWIkE45KihirHNpQxFRRZDz7XEyTs4bzEm6UtpPF4S3DYyU2ogLdacFips6a2i4rj6&#10;thoWo+Hi9PXCn7/L/Y522/3xNfNK68eHbj4GEamLt/B/+8NoyJ7V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78gZyAAAAN0AAAAPAAAAAAAAAAAAAAAAAJgCAABk&#10;cnMvZG93bnJldi54bWxQSwUGAAAAAAQABAD1AAAAjQMAAAAA&#10;" fillcolor="black" stroked="f"/>
                  <v:rect id="Rectangle 2249" o:spid="_x0000_s3269" style="position:absolute;left:3417;top:28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3WcUA&#10;AADdAAAADwAAAGRycy9kb3ducmV2LnhtbERPu27CMBTdK/EP1kViKw6hIJrGIKiE1KUSjw5lu8SX&#10;JEp8ndoG0n59PVTqeHTe+ao3rbiR87VlBZNxAoK4sLrmUsHHcfu4AOEDssbWMin4Jg+r5eAhx0zb&#10;O+/pdgiliCHsM1RQhdBlUvqiIoN+bDviyF2sMxgidKXUDu8x3LQyTZK5NFhzbKiwo9eKiuZwNQo2&#10;z4vN1+6J33/25xOdPs/NLHWJUqNhv34BEagP/+I/95tWkE4ncX9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PdZxQAAAN0AAAAPAAAAAAAAAAAAAAAAAJgCAABkcnMv&#10;ZG93bnJldi54bWxQSwUGAAAAAAQABAD1AAAAigMAAAAA&#10;" fillcolor="black" stroked="f"/>
                  <v:rect id="Rectangle 2250" o:spid="_x0000_s3270" style="position:absolute;left:3417;top:28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SwsgA&#10;AADdAAAADwAAAGRycy9kb3ducmV2LnhtbESPT2vCQBTE7wW/w/KE3uomqRZNXaUWCr0I9c9Bb8/s&#10;axLMvk13txr99F1B6HGYmd8w03lnGnEi52vLCtJBAoK4sLrmUsF28/E0BuEDssbGMim4kIf5rPcw&#10;xVzbM6/otA6liBD2OSqoQmhzKX1RkUE/sC1x9L6tMxiidKXUDs8RbhqZJcmLNFhzXKiwpfeKiuP6&#10;1yhYTMaLn68hL6+rw572u8NxlLlEqcd+9/YKIlAX/sP39qdWkD2n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QFLCyAAAAN0AAAAPAAAAAAAAAAAAAAAAAJgCAABk&#10;cnMvZG93bnJldi54bWxQSwUGAAAAAAQABAD1AAAAjQMAAAAA&#10;" fillcolor="black" stroked="f"/>
                  <v:rect id="Rectangle 2251" o:spid="_x0000_s3271" style="position:absolute;left:3417;top:28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MtccA&#10;AADdAAAADwAAAGRycy9kb3ducmV2LnhtbESPT2sCMRTE7wW/Q3iCt5p124quRqkFwUuh/jno7bl5&#10;7i5uXrZJ1G0/fSMUPA4z8xtmOm9NLa7kfGVZwaCfgCDOra64ULDbLp9HIHxA1lhbJgU/5GE+6zxN&#10;MdP2xmu6bkIhIoR9hgrKEJpMSp+XZND3bUMcvZN1BkOUrpDa4S3CTS3TJBlKgxXHhRIb+igpP28u&#10;RsFiPFp8f73y5+/6eKDD/nh+S12iVK/bvk9ABGrDI/zfXmkF6csgh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SzLXHAAAA3QAAAA8AAAAAAAAAAAAAAAAAmAIAAGRy&#10;cy9kb3ducmV2LnhtbFBLBQYAAAAABAAEAPUAAACMAwAAAAA=&#10;" fillcolor="black" stroked="f"/>
                  <v:rect id="Rectangle 2252" o:spid="_x0000_s3272" style="position:absolute;left:3417;top:28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5pLscA&#10;AADdAAAADwAAAGRycy9kb3ducmV2LnhtbESPQWvCQBSE7wX/w/KE3pqNsS0aXUWFQi9CtT3U2zP7&#10;TILZt3F3q6m/visUPA4z8w0znXemEWdyvrasYJCkIIgLq2suFXx9vj2NQPiArLGxTAp+ycN81nuY&#10;Yq7thTd03oZSRAj7HBVUIbS5lL6oyKBPbEscvYN1BkOUrpTa4SXCTSOzNH2VBmuOCxW2tKqoOG5/&#10;jILleLQ8fTzz+rrZ72j3vT++ZC5V6rHfLSYgAnXhHv5vv2sF2XAwh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eaS7HAAAA3QAAAA8AAAAAAAAAAAAAAAAAmAIAAGRy&#10;cy9kb3ducmV2LnhtbFBLBQYAAAAABAAEAPUAAACMAwAAAAA=&#10;" fillcolor="black" stroked="f"/>
                  <v:rect id="Rectangle 2253" o:spid="_x0000_s3273" style="position:absolute;left:3417;top:28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fxWs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Pg9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38VrHAAAA3QAAAA8AAAAAAAAAAAAAAAAAmAIAAGRy&#10;cy9kb3ducmV2LnhtbFBLBQYAAAAABAAEAPUAAACMAwAAAAA=&#10;" fillcolor="black" stroked="f"/>
                  <v:rect id="Rectangle 2254" o:spid="_x0000_s3274" style="position:absolute;left:3417;top:27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tUwccA&#10;AADdAAAADwAAAGRycy9kb3ducmV2LnhtbESPQWvCQBSE74X+h+UJvTUb01o0ukoVCr0I1fZQb8/s&#10;Mwlm38bdrUZ/vSsUPA4z8w0zmXWmEUdyvrasoJ+kIIgLq2suFfx8fzwPQfiArLGxTArO5GE2fXyY&#10;YK7tiVd0XIdSRAj7HBVUIbS5lL6oyKBPbEscvZ11BkOUrpTa4SnCTSOzNH2TBmuOCxW2tKio2K//&#10;jIL5aDg/fL3y8rLabmjzu90PMpcq9dTr3scgAnXhHv5vf2oF2Ut/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7VMHHAAAA3QAAAA8AAAAAAAAAAAAAAAAAmAIAAGRy&#10;cy9kb3ducmV2LnhtbFBLBQYAAAAABAAEAPUAAACMAwAAAAA=&#10;" fillcolor="black" stroked="f"/>
                  <v:rect id="Rectangle 2255" o:spid="_x0000_s3275" style="position:absolute;left:3417;top:27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Kt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2Ut/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pyrbHAAAA3QAAAA8AAAAAAAAAAAAAAAAAmAIAAGRy&#10;cy9kb3ducmV2LnhtbFBLBQYAAAAABAAEAPUAAACMAwAAAAA=&#10;" fillcolor="black" stroked="f"/>
                  <v:rect id="Rectangle 2256" o:spid="_x0000_s3276" style="position:absolute;left:3417;top:27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vLcgA&#10;AADdAAAADwAAAGRycy9kb3ducmV2LnhtbESPS2/CMBCE70j9D9Yi9QYOacsjYFCphNRLpfI4wG2J&#10;lyQiXqe2gbS/vq5UieNoZr7RzBatqcWVnK8sKxj0ExDEudUVFwp221VvDMIHZI21ZVLwTR4W84fO&#10;DDNtb7ym6yYUIkLYZ6igDKHJpPR5SQZ93zbE0TtZZzBE6QqpHd4i3NQyTZKhNFhxXCixobeS8vPm&#10;YhQsJ+Pl1+czf/ysjwc67I/nl9QlSj1229cpiEBtuIf/2+9aQfo0GMH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W8tyAAAAN0AAAAPAAAAAAAAAAAAAAAAAJgCAABk&#10;cnMvZG93bnJldi54bWxQSwUGAAAAAAQABAD1AAAAjQMAAAAA&#10;" fillcolor="black" stroked="f"/>
                  <v:rect id="Rectangle 2257" o:spid="_x0000_s3277" style="position:absolute;left:3417;top:27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7X8UA&#10;AADdAAAADwAAAGRycy9kb3ducmV2LnhtbERPu27CMBTdK/EP1kViKw6hIJrGIKiE1KUSjw5lu8SX&#10;JEp8ndoG0n59PVTqeHTe+ao3rbiR87VlBZNxAoK4sLrmUsHHcfu4AOEDssbWMin4Jg+r5eAhx0zb&#10;O+/pdgiliCHsM1RQhdBlUvqiIoN+bDviyF2sMxgidKXUDu8x3LQyTZK5NFhzbKiwo9eKiuZwNQo2&#10;z4vN1+6J33/25xOdPs/NLHWJUqNhv34BEagP/+I/95tWkE4ncW5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vtfxQAAAN0AAAAPAAAAAAAAAAAAAAAAAJgCAABkcnMv&#10;ZG93bnJldi54bWxQSwUGAAAAAAQABAD1AAAAigMAAAAA&#10;" fillcolor="black" stroked="f"/>
                  <v:rect id="Rectangle 2258" o:spid="_x0000_s3278" style="position:absolute;left:3417;top:27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exMgA&#10;AADdAAAADwAAAGRycy9kb3ducmV2LnhtbESPT2sCMRTE7wW/Q3iCt5p1a0VXo2ih0Euh/jno7bl5&#10;7i5uXtYk6tpP3xQKPQ4z8xtmtmhNLW7kfGVZwaCfgCDOra64ULDbvj+PQfiArLG2TAoe5GEx7zzN&#10;MNP2zmu6bUIhIoR9hgrKEJpMSp+XZND3bUMcvZN1BkOUrpDa4T3CTS3TJBlJgxXHhRIbeispP2+u&#10;RsFqMl5dvob8+b0+HuiwP55fU5co1eu2yymIQG34D/+1P7SC9GUw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l7EyAAAAN0AAAAPAAAAAAAAAAAAAAAAAJgCAABk&#10;cnMvZG93bnJldi54bWxQSwUGAAAAAAQABAD1AAAAjQMAAAAA&#10;" fillcolor="black" stroked="f"/>
                  <v:rect id="Rectangle 2259" o:spid="_x0000_s3279" style="position:absolute;left:3417;top:27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A95MUA&#10;AADdAAAADwAAAGRycy9kb3ducmV2LnhtbERPz2vCMBS+C/4P4Qm7aWq3iauNosJgl8F0O8zbs3m2&#10;pc1LTTLt9tcvB8Hjx/c7X/WmFRdyvrasYDpJQBAXVtdcKvj6fB3PQfiArLG1TAp+ycNqORzkmGl7&#10;5R1d9qEUMYR9hgqqELpMSl9UZNBPbEccuZN1BkOErpTa4TWGm1amSTKTBmuODRV2tK2oaPY/RsHm&#10;Zb45fzzx+9/ueKDD97F5Tl2i1MOoXy9ABOrDXXxzv2kF6WMa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D3kxQAAAN0AAAAPAAAAAAAAAAAAAAAAAJgCAABkcnMv&#10;ZG93bnJldi54bWxQSwUGAAAAAAQABAD1AAAAigMAAAAA&#10;" fillcolor="black" stroked="f"/>
                  <v:rect id="Rectangle 2260" o:spid="_x0000_s3280" style="position:absolute;left:3417;top:27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Yf8cA&#10;AADdAAAADwAAAGRycy9kb3ducmV2LnhtbESPT2sCMRTE7wW/Q3iCt5p124quRqkFwUuh/jno7bl5&#10;7i5uXrZJ1G0/fSMUPA4z8xtmOm9NLa7kfGVZwaCfgCDOra64ULDbLp9HIHxA1lhbJgU/5GE+6zxN&#10;MdP2xmu6bkIhIoR9hgrKEJpMSp+XZND3bUMcvZN1BkOUrpDa4S3CTS3TJBlKgxXHhRIb+igpP28u&#10;RsFiPFp8f73y5+/6eKDD/nh+S12iVK/bvk9ABGrDI/zfXmkF6Us6g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smH/HAAAA3QAAAA8AAAAAAAAAAAAAAAAAmAIAAGRy&#10;cy9kb3ducmV2LnhtbFBLBQYAAAAABAAEAPUAAACMAwAAAAA=&#10;" fillcolor="black" stroked="f"/>
                  <v:rect id="Rectangle 2261" o:spid="_x0000_s3281" style="position:absolute;left:3417;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GCMcA&#10;AADdAAAADwAAAGRycy9kb3ducmV2LnhtbESPQWsCMRSE7wX/Q3hCbzXbqMVujaJCoReh2h7q7bl5&#10;3V3cvKxJqqu/vikIPQ4z8w0znXe2ESfyoXas4XGQgSAunKm51PD58fowAREissHGMWm4UID5rHc3&#10;xdy4M2/otI2lSBAOOWqoYmxzKUNRkcUwcC1x8r6dtxiT9KU0Hs8JbhupsuxJWqw5LVTY0qqi4rD9&#10;sRqWz5Pl8X3E6+tmv6Pd1/4wVj7T+r7fLV5AROrif/jWfjMa1FAp+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BgjHAAAA3QAAAA8AAAAAAAAAAAAAAAAAmAIAAGRy&#10;cy9kb3ducmV2LnhtbFBLBQYAAAAABAAEAPUAAACMAwAAAAA=&#10;" fillcolor="black" stroked="f"/>
                  <v:rect id="Rectangle 2262" o:spid="_x0000_s3282" style="position:absolute;left:3417;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Kjk8cA&#10;AADdAAAADwAAAGRycy9kb3ducmV2LnhtbESPT2sCMRTE7wW/Q3iF3mq2qxZdjaKFQi9C/XPQ23Pz&#10;3F3cvGyTVFc/fSMIPQ4z8xtmMmtNLc7kfGVZwVs3AUGcW11xoWC7+XwdgvABWWNtmRRcycNs2nma&#10;YKbthVd0XodCRAj7DBWUITSZlD4vyaDv2oY4ekfrDIYoXSG1w0uEm1qmSfIuDVYcF0ps6KOk/LT+&#10;NQoWo+Hi57vPy9vqsKf97nAapC5R6uW5nY9BBGrDf/jR/tIK0l7a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yo5PHAAAA3QAAAA8AAAAAAAAAAAAAAAAAmAIAAGRy&#10;cy9kb3ducmV2LnhtbFBLBQYAAAAABAAEAPUAAACMAwAAAAA=&#10;" fillcolor="black" stroked="f"/>
                  <v:rect id="Rectangle 2263" o:spid="_x0000_s3283" style="position:absolute;left:3417;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758cA&#10;AADdAAAADwAAAGRycy9kb3ducmV2LnhtbESPT2sCMRTE7wW/Q3iCt5p1taKrUbRQ6KVQ/xz09tw8&#10;dxc3L9sk1W0/fSMUPA4z8xtmvmxNLa7kfGVZwaCfgCDOra64ULDfvT1PQPiArLG2TAp+yMNy0Xma&#10;Y6btjTd03YZCRAj7DBWUITSZlD4vyaDv24Y4emfrDIYoXSG1w1uEm1qmSTKWBiuOCyU29FpSftl+&#10;GwXr6WT99Tnij9/N6UjHw+nykrpEqV63Xc1ABGrDI/zfftcK0mE6g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bO+fHAAAA3QAAAA8AAAAAAAAAAAAAAAAAmAIAAGRy&#10;cy9kb3ducmV2LnhtbFBLBQYAAAAABAAEAPUAAACMAwAAAAA=&#10;" fillcolor="black" stroked="f"/>
                  <v:rect id="Rectangle 2264" o:spid="_x0000_s3284" style="position:absolute;left:3417;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efMcA&#10;AADdAAAADwAAAGRycy9kb3ducmV2LnhtbESPT2sCMRTE74V+h/AEbzXrWkVXo9SC0Euh/jno7bl5&#10;7i5uXrZJ1G0/fSMUPA4z8xtmtmhNLa7kfGVZQb+XgCDOra64ULDbrl7GIHxA1lhbJgU/5GExf36a&#10;Yabtjdd03YRCRAj7DBWUITSZlD4vyaDv2YY4eifrDIYoXSG1w1uEm1qmSTKSBiuOCyU29F5Sft5c&#10;jILlZLz8/nrlz9/18UCH/fE8TF2iVLfTvk1BBGrDI/zf/tAK0kE6h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nnzHAAAA3QAAAA8AAAAAAAAAAAAAAAAAmAIAAGRy&#10;cy9kb3ducmV2LnhtbFBLBQYAAAAABAAEAPUAAACMAwAAAAA=&#10;" fillcolor="black" stroked="f"/>
                  <v:rect id="Rectangle 2265" o:spid="_x0000_s3285" style="position:absolute;left:3417;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AC8cA&#10;AADdAAAADwAAAGRycy9kb3ducmV2LnhtbESPQWsCMRSE7wX/Q3iCt5p1raJbo2ih0EtBbQ96e25e&#10;dxc3L9sk1a2/3giCx2FmvmFmi9bU4kTOV5YVDPoJCOLc6ooLBd9f788TED4ga6wtk4J/8rCYd55m&#10;mGl75g2dtqEQEcI+QwVlCE0mpc9LMuj7tiGO3o91BkOUrpDa4TnCTS3TJBlLgxXHhRIbeispP27/&#10;jILVdLL6Xb/w52Vz2NN+dziOUpco1eu2y1cQgdrwCN/bH1pBOkzH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FAAvHAAAA3QAAAA8AAAAAAAAAAAAAAAAAmAIAAGRy&#10;cy9kb3ducmV2LnhtbFBLBQYAAAAABAAEAPUAAACMAwAAAAA=&#10;" fillcolor="black" stroked="f"/>
                  <v:rect id="Rectangle 2266" o:spid="_x0000_s3286" style="position:absolute;left:3417;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lk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te0D/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JpZDHAAAA3QAAAA8AAAAAAAAAAAAAAAAAmAIAAGRy&#10;cy9kb3ducmV2LnhtbFBLBQYAAAAABAAEAPUAAACMAwAAAAA=&#10;" fillcolor="black" stroked="f"/>
                  <v:rect id="Rectangle 2267" o:spid="_x0000_s3287" style="position:absolute;left:3417;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4sUA&#10;AADdAAAADwAAAGRycy9kb3ducmV2LnhtbERPz2vCMBS+C/4P4Qm7aWq3iauNosJgl8F0O8zbs3m2&#10;pc1LTTLt9tcvB8Hjx/c7X/WmFRdyvrasYDpJQBAXVtdcKvj6fB3PQfiArLG1TAp+ycNqORzkmGl7&#10;5R1d9qEUMYR9hgqqELpMSl9UZNBPbEccuZN1BkOErpTa4TWGm1amSTKTBmuODRV2tK2oaPY/RsHm&#10;Zb45fzzx+9/ueKDD97F5Tl2i1MOoXy9ABOrDXXxzv2kF6WMa58Y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FjHixQAAAN0AAAAPAAAAAAAAAAAAAAAAAJgCAABkcnMv&#10;ZG93bnJldi54bWxQSwUGAAAAAAQABAD1AAAAigMAAAAA&#10;" fillcolor="black" stroked="f"/>
                  <v:rect id="Rectangle 2268" o:spid="_x0000_s3288" style="position:absolute;left:3417;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UeccA&#10;AADdAAAADwAAAGRycy9kb3ducmV2LnhtbESPT2sCMRTE74V+h/AK3mrWbSu6GkULgpdC/XPQ23Pz&#10;3F3cvKxJ1G0/fSMUPA4z8xtmPG1NLa7kfGVZQa+bgCDOra64ULDdLF4HIHxA1lhbJgU/5GE6eX4a&#10;Y6btjVd0XYdCRAj7DBWUITSZlD4vyaDv2oY4ekfrDIYoXSG1w1uEm1qmSdKXBiuOCyU29FlSflpf&#10;jIL5cDA/f7/z1+/qsKf97nD6SF2iVOelnY1ABGrDI/zfXmoF6Vs6hP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alHnHAAAA3QAAAA8AAAAAAAAAAAAAAAAAmAIAAGRy&#10;cy9kb3ducmV2LnhtbFBLBQYAAAAABAAEAPUAAACMAwAAAAA=&#10;" fillcolor="black" stroked="f"/>
                  <v:rect id="Rectangle 2269" o:spid="_x0000_s3289" style="position:absolute;left:3417;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rOcQA&#10;AADdAAAADwAAAGRycy9kb3ducmV2LnhtbERPz2vCMBS+C/sfwht403RVh1ajTGHgZaDOg96ezVtb&#10;bF66JNPOv94cBI8f3+/ZojW1uJDzlWUFb/0EBHFudcWFgv33Z28MwgdkjbVlUvBPHhbzl84MM22v&#10;vKXLLhQihrDPUEEZQpNJ6fOSDPq+bYgj92OdwRChK6R2eI3hppZpkrxLgxXHhhIbWpWUn3d/RsFy&#10;Ml7+bob8dduejnQ8nM6j1CVKdV/bjymIQG14ih/utVaQDgZxf3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5qznEAAAA3QAAAA8AAAAAAAAAAAAAAAAAmAIAAGRycy9k&#10;b3ducmV2LnhtbFBLBQYAAAAABAAEAPUAAACJAwAAAAA=&#10;" fillcolor="black" stroked="f"/>
                  <v:rect id="Rectangle 2270" o:spid="_x0000_s3290" style="position:absolute;left:3417;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OoscA&#10;AADdAAAADwAAAGRycy9kb3ducmV2LnhtbESPQWvCQBSE7wX/w/KE3pqNsS0aXUWFQi9CtT3U2zP7&#10;TILZt3F3q6m/visUPA4z8w0znXemEWdyvrasYJCkIIgLq2suFXx9vj2NQPiArLGxTAp+ycN81nuY&#10;Yq7thTd03oZSRAj7HBVUIbS5lL6oyKBPbEscvYN1BkOUrpTa4SXCTSOzNH2VBmuOCxW2tKqoOG5/&#10;jILleLQ8fTzz+rrZ72j3vT++ZC5V6rHfLSYgAnXhHv5vv2sF2XA4g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1DqLHAAAA3QAAAA8AAAAAAAAAAAAAAAAAmAIAAGRy&#10;cy9kb3ducmV2LnhtbFBLBQYAAAAABAAEAPUAAACMAwAAAAA=&#10;" fillcolor="black" stroked="f"/>
                  <v:rect id="Rectangle 2271" o:spid="_x0000_s3291" style="position:absolute;left:3417;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Q1ccA&#10;AADdAAAADwAAAGRycy9kb3ducmV2LnhtbESPT2sCMRTE7wW/Q3iF3mq2qxZdjaKFQi9C/XPQ23Pz&#10;3F3cvGyTVFc/fSMIPQ4z8xtmMmtNLc7kfGVZwVs3AUGcW11xoWC7+XwdgvABWWNtmRRcycNs2nma&#10;YKbthVd0XodCRAj7DBWUITSZlD4vyaDv2oY4ekfrDIYoXSG1w0uEm1qmSfIuDVYcF0ps6KOk/LT+&#10;NQoWo+Hi57vPy9vqsKf97nAapC5R6uW5nY9BBGrDf/jR/tIK0l4vhf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nkNXHAAAA3QAAAA8AAAAAAAAAAAAAAAAAmAIAAGRy&#10;cy9kb3ducmV2LnhtbFBLBQYAAAAABAAEAPUAAACMAwAAAAA=&#10;" fillcolor="black" stroked="f"/>
                  <v:rect id="Rectangle 2272" o:spid="_x0000_s3292" style="position:absolute;left:3417;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1TscA&#10;AADdAAAADwAAAGRycy9kb3ducmV2LnhtbESPQWvCQBSE70L/w/KE3nRjosWmrlILgheh2h7q7Zl9&#10;TYLZt+nuVqO/visIPQ4z8w0zW3SmESdyvrasYDRMQBAXVtdcKvj8WA2mIHxA1thYJgUX8rCYP/Rm&#10;mGt75i2ddqEUEcI+RwVVCG0upS8qMuiHtiWO3rd1BkOUrpTa4TnCTSPTJHmSBmuOCxW29FZRcdz9&#10;GgXL5+ny533Mm+v2sKf91+E4SV2i1GO/e30BEagL/+F7e60VpFmW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NU7HAAAA3QAAAA8AAAAAAAAAAAAAAAAAmAIAAGRy&#10;cy9kb3ducmV2LnhtbFBLBQYAAAAABAAEAPUAAACMAwAAAAA=&#10;" fillcolor="black" stroked="f"/>
                  <v:rect id="Rectangle 2273" o:spid="_x0000_s3293" style="position:absolute;left:3417;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OscA&#10;AADdAAAADwAAAGRycy9kb3ducmV2LnhtbESPQWvCQBSE7wX/w/KE3pqN0RaNrlILhV4EtT3U2zP7&#10;TILZt+nuVlN/vSsUPA4z8w0zW3SmESdyvrasYJCkIIgLq2suFXx9vj+NQfiArLGxTAr+yMNi3nuY&#10;Ya7tmTd02oZSRAj7HBVUIbS5lL6oyKBPbEscvYN1BkOUrpTa4TnCTSOzNH2RBmuOCxW29FZRcdz+&#10;GgXLyXj5sx7x6rLZ72j3vT8+Zy5V6rHfvU5BBOrCPfzf/tAKsuFwB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CrTrHAAAA3QAAAA8AAAAAAAAAAAAAAAAAmAIAAGRy&#10;cy9kb3ducmV2LnhtbFBLBQYAAAAABAAEAPUAAACMAwAAAAA=&#10;" fillcolor="black" stroked="f"/>
                  <v:rect id="Rectangle 2274" o:spid="_x0000_s3294" style="position:absolute;left:3417;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4IoccA&#10;AADdAAAADwAAAGRycy9kb3ducmV2LnhtbESPQWsCMRSE7wX/Q3hCbzXrWouuRtFCoZeC2h7q7bl5&#10;7i5uXtYk1a2/3giCx2FmvmGm89bU4kTOV5YV9HsJCOLc6ooLBT/fHy8jED4ga6wtk4J/8jCfdZ6m&#10;mGl75jWdNqEQEcI+QwVlCE0mpc9LMuh7tiGO3t46gyFKV0jt8BzhppZpkrxJgxXHhRIbei8pP2z+&#10;jILleLQ8rl7567LebWn7uzsMU5co9dxtFxMQgdrwCN/bn1pBOhgM4f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OCKHHAAAA3QAAAA8AAAAAAAAAAAAAAAAAmAIAAGRy&#10;cy9kb3ducmV2LnhtbFBLBQYAAAAABAAEAPUAAACMAwAAAAA=&#10;" fillcolor="black" stroked="f"/>
                  <v:rect id="Rectangle 2275" o:spid="_x0000_s3295" style="position:absolute;left:3417;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W1scA&#10;AADdAAAADwAAAGRycy9kb3ducmV2LnhtbESPQWsCMRSE70L/Q3iF3jTrakVXo9SC4EWotod6e26e&#10;u4ubl20SdfXXm0Khx2FmvmFmi9bU4kLOV5YV9HsJCOLc6ooLBV+fq+4YhA/IGmvLpOBGHhbzp84M&#10;M22vvKXLLhQiQthnqKAMocmk9HlJBn3PNsTRO1pnMETpCqkdXiPc1DJNkpE0WHFcKLGh95Ly0+5s&#10;FCwn4+XPx5A39+1hT/vvw+k1dYlSL8/t2xREoDb8h//aa60gHQx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cltbHAAAA3QAAAA8AAAAAAAAAAAAAAAAAmAIAAGRy&#10;cy9kb3ducmV2LnhtbFBLBQYAAAAABAAEAPUAAACMAwAAAAA=&#10;" fillcolor="black" stroked="f"/>
                  <v:rect id="Rectangle 2276" o:spid="_x0000_s3296" style="position:absolute;left:3417;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zTcgA&#10;AADdAAAADwAAAGRycy9kb3ducmV2LnhtbESPT2sCMRTE74LfITyhN812bauuRtFCoZdC/XPQ23Pz&#10;uru4eVmTVLd++kYo9DjMzG+Y2aI1tbiQ85VlBY+DBARxbnXFhYLd9q0/BuEDssbaMin4IQ+Lebcz&#10;w0zbK6/psgmFiBD2GSooQ2gyKX1ekkE/sA1x9L6sMxiidIXUDq8RbmqZJsmLNFhxXCixodeS8tPm&#10;2yhYTcar8+cTf9zWxwMd9sfTc+oSpR567XIKIlAb/sN/7XetIB0OR3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UDNNyAAAAN0AAAAPAAAAAAAAAAAAAAAAAJgCAABk&#10;cnMvZG93bnJldi54bWxQSwUGAAAAAAQABAD1AAAAjQMAAAAA&#10;" fillcolor="black" stroked="f"/>
                  <v:rect id="Rectangle 2277" o:spid="_x0000_s3297" style="position:absolute;left:3417;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P8QA&#10;AADdAAAADwAAAGRycy9kb3ducmV2LnhtbERPz2vCMBS+C/sfwht403RVh1ajTGHgZaDOg96ezVtb&#10;bF66JNPOv94cBI8f3+/ZojW1uJDzlWUFb/0EBHFudcWFgv33Z28MwgdkjbVlUvBPHhbzl84MM22v&#10;vKXLLhQihrDPUEEZQpNJ6fOSDPq+bYgj92OdwRChK6R2eI3hppZpkrxLgxXHhhIbWpWUn3d/RsFy&#10;Ml7+bob8dduejnQ8nM6j1CVKdV/bjymIQG14ih/utVaQDgZxbn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pz/EAAAA3QAAAA8AAAAAAAAAAAAAAAAAmAIAAGRycy9k&#10;b3ducmV2LnhtbFBLBQYAAAAABAAEAPUAAACJAwAAAAA=&#10;" fillcolor="black" stroked="f"/>
                  <v:rect id="Rectangle 2278" o:spid="_x0000_s3298" style="position:absolute;left:3417;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CpM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Wb8/gt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AqTHAAAA3QAAAA8AAAAAAAAAAAAAAAAAmAIAAGRy&#10;cy9kb3ducmV2LnhtbFBLBQYAAAAABAAEAPUAAACMAwAAAAA=&#10;" fillcolor="black" stroked="f"/>
                  <v:rect id="Rectangle 2279" o:spid="_x0000_s3299" style="position:absolute;left:3417;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RMQA&#10;AADdAAAADwAAAGRycy9kb3ducmV2LnhtbERPz2vCMBS+D/wfwhO8zdTqxHVGUUHwMpi6w7w9m2db&#10;bF5qErXzrzeHwY4f3+/pvDW1uJHzlWUFg34Cgji3uuJCwfd+/ToB4QOyxtoyKfglD/NZ52WKmbZ3&#10;3tJtFwoRQ9hnqKAMocmk9HlJBn3fNsSRO1lnMEToCqkd3mO4qWWaJGNpsOLYUGJDq5Ly8+5qFCzf&#10;J8vL14g/H9vjgQ4/x/Nb6hKlet128QEiUBv+xX/ujVaQDkdxf3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2ETEAAAA3QAAAA8AAAAAAAAAAAAAAAAAmAIAAGRycy9k&#10;b3ducmV2LnhtbFBLBQYAAAAABAAEAPUAAACJAwAAAAA=&#10;" fillcolor="black" stroked="f"/>
                  <v:rect id="Rectangle 2280" o:spid="_x0000_s3300" style="position:absolute;left:3417;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N938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Po+G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zfd/HAAAA3QAAAA8AAAAAAAAAAAAAAAAAmAIAAGRy&#10;cy9kb3ducmV2LnhtbFBLBQYAAAAABAAEAPUAAACMAwAAAAA=&#10;" fillcolor="black" stroked="f"/>
                  <v:rect id="Rectangle 2281" o:spid="_x0000_s3301" style="position:absolute;left:3417;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jqMcA&#10;AADdAAAADwAAAGRycy9kb3ducmV2LnhtbESPT2sCMRTE7wW/Q3iCt5p1taKrUbRQ6KVQ/xz09tw8&#10;dxc3L9sk1W0/fSMUPA4z8xtmvmxNLa7kfGVZwaCfgCDOra64ULDfvT1PQPiArLG2TAp+yMNy0Xma&#10;Y6btjTd03YZCRAj7DBWUITSZlD4vyaDv24Y4emfrDIYoXSG1w1uEm1qmSTKWBiuOCyU29FpSftl+&#10;GwXr6WT99Tnij9/N6UjHw+nykrpEqV63Xc1ABGrDI/zfftcK0uEohf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h46jHAAAA3QAAAA8AAAAAAAAAAAAAAAAAmAIAAGRy&#10;cy9kb3ducmV2LnhtbFBLBQYAAAAABAAEAPUAAACMAwAAAAA=&#10;" fillcolor="black" stroked="f"/>
                  <v:rect id="Rectangle 2282" o:spid="_x0000_s3302" style="position:absolute;left:3417;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GM8cA&#10;AADdAAAADwAAAGRycy9kb3ducmV2LnhtbESPQWvCQBSE7wX/w/KE3pqN0RaNrlILhV4EtT3U2zP7&#10;TILZt+nuVlN/vSsUPA4z8w0zW3SmESdyvrasYJCkIIgLq2suFXx9vj+NQfiArLGxTAr+yMNi3nuY&#10;Ya7tmTd02oZSRAj7HBVUIbS5lL6oyKBPbEscvYN1BkOUrpTa4TnCTSOzNH2RBmuOCxW29FZRcdz+&#10;GgXLyXj5sx7x6rLZ72j3vT8+Zy5V6rHfvU5BBOrCPfzf/tAKsuFoC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tRjPHAAAA3QAAAA8AAAAAAAAAAAAAAAAAmAIAAGRy&#10;cy9kb3ducmV2LnhtbFBLBQYAAAAABAAEAPUAAACMAwAAAAA=&#10;" fillcolor="black" stroked="f"/>
                  <v:rect id="Rectangle 2283" o:spid="_x0000_s3303" style="position:absolute;left:3417;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eR8gA&#10;AADdAAAADwAAAGRycy9kb3ducmV2LnhtbESPT2vCQBTE74V+h+UJvdWNaSqaukotCF4K9c9Bb8/s&#10;axLMvk13V4399F2h4HGYmd8wk1lnGnEm52vLCgb9BARxYXXNpYLtZvE8AuEDssbGMim4kofZ9PFh&#10;grm2F17ReR1KESHsc1RQhdDmUvqiIoO+b1vi6H1bZzBE6UqpHV4i3DQyTZKhNFhzXKiwpY+KiuP6&#10;ZBTMx6P5z1fGn7+rw572u8PxNXWJUk+97v0NRKAu3MP/7aVWkL5kG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hN5HyAAAAN0AAAAPAAAAAAAAAAAAAAAAAJgCAABk&#10;cnMvZG93bnJldi54bWxQSwUGAAAAAAQABAD1AAAAjQMAAAAA&#10;" fillcolor="black" stroked="f"/>
                  <v:rect id="Rectangle 2284" o:spid="_x0000_s3304" style="position:absolute;left:3417;top:26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73McA&#10;AADdAAAADwAAAGRycy9kb3ducmV2LnhtbESPQWsCMRSE74X+h/AKvdWsqxZdjVIFwYugtod6e26e&#10;u4ubl22S6uqvNwWhx2FmvmEms9bU4kzOV5YVdDsJCOLc6ooLBV+fy7chCB+QNdaWScGVPMymz08T&#10;zLS98JbOu1CICGGfoYIyhCaT0uclGfQd2xBH72idwRClK6R2eIlwU8s0Sd6lwYrjQokNLUrKT7tf&#10;o2A+Gs5/Nn1e37aHPe2/D6dB6hKlXl/ajzGIQG34Dz/aK60g7fUH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Ie9zHAAAA3QAAAA8AAAAAAAAAAAAAAAAAmAIAAGRy&#10;cy9kb3ducmV2LnhtbFBLBQYAAAAABAAEAPUAAACMAwAAAAA=&#10;" fillcolor="black" stroked="f"/>
                  <v:rect id="Rectangle 2285" o:spid="_x0000_s3305" style="position:absolute;left:3417;top:26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rlq8cA&#10;AADdAAAADwAAAGRycy9kb3ducmV2LnhtbESPQWsCMRSE70L/Q3iF3jTrakVXo1RB8CJU20O9PTfP&#10;3cXNyzZJdfXXm0Khx2FmvmFmi9bU4kLOV5YV9HsJCOLc6ooLBZ8f6+4YhA/IGmvLpOBGHhbzp84M&#10;M22vvKPLPhQiQthnqKAMocmk9HlJBn3PNsTRO1lnMETpCqkdXiPc1DJNkpE0WHFcKLGhVUn5ef9j&#10;FCwn4+X3+5C3993xQIev4/k1dYlSL8/t2xREoDb8h//aG60gHQx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a5avHAAAA3QAAAA8AAAAAAAAAAAAAAAAAmAIAAGRy&#10;cy9kb3ducmV2LnhtbFBLBQYAAAAABAAEAPUAAACMAwAAAAA=&#10;" fillcolor="black" stroked="f"/>
                  <v:rect id="Rectangle 2286" o:spid="_x0000_s3306" style="position:absolute;left:3417;top:26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AMMgA&#10;AADdAAAADwAAAGRycy9kb3ducmV2LnhtbESPQWsCMRSE74L/ITyhN826tdZujVKFgpdCtR709tw8&#10;dxc3L9sk6tpf3xQKHoeZ+YaZzltTiws5X1lWMBwkIIhzqysuFGy/3vsTED4ga6wtk4IbeZjPup0p&#10;ZtpeeU2XTShEhLDPUEEZQpNJ6fOSDPqBbYijd7TOYIjSFVI7vEa4qWWaJGNpsOK4UGJDy5Ly0+Zs&#10;FCxeJovvzxF//KwPe9rvDqen1CVKPfTat1cQgdpwD/+3V1pB+jh6h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VkAwyAAAAN0AAAAPAAAAAAAAAAAAAAAAAJgCAABk&#10;cnMvZG93bnJldi54bWxQSwUGAAAAAAQABAD1AAAAjQMAAAAA&#10;" fillcolor="black" stroked="f"/>
                  <v:rect id="Rectangle 2287" o:spid="_x0000_s3307" style="position:absolute;left:3417;top:26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UQsQA&#10;AADdAAAADwAAAGRycy9kb3ducmV2LnhtbERPz2vCMBS+D/wfwhO8zdTqxHVGUUHwMpi6w7w9m2db&#10;bF5qErXzrzeHwY4f3+/pvDW1uJHzlWUFg34Cgji3uuJCwfd+/ToB4QOyxtoyKfglD/NZ52WKmbZ3&#10;3tJtFwoRQ9hnqKAMocmk9HlJBn3fNsSRO1lnMEToCqkd3mO4qWWaJGNpsOLYUGJDq5Ly8+5qFCzf&#10;J8vL14g/H9vjgQ4/x/Nb6hKlet128QEiUBv+xX/ujVaQDkdxbn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J1ELEAAAA3QAAAA8AAAAAAAAAAAAAAAAAmAIAAGRycy9k&#10;b3ducmV2LnhtbFBLBQYAAAAABAAEAPUAAACJAwAAAAA=&#10;" fillcolor="black" stroked="f"/>
                  <v:rect id="Rectangle 2288" o:spid="_x0000_s3308" style="position:absolute;left:3417;top:26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x2c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Po8m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cdnHAAAA3QAAAA8AAAAAAAAAAAAAAAAAmAIAAGRy&#10;cy9kb3ducmV2LnhtbFBLBQYAAAAABAAEAPUAAACMAwAAAAA=&#10;" fillcolor="black" stroked="f"/>
                  <v:rect id="Rectangle 2289" o:spid="_x0000_s3309" style="position:absolute;left:3417;top:26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OmcUA&#10;AADdAAAADwAAAGRycy9kb3ducmV2LnhtbERPu27CMBTdK/EP1kXqVhzCQzTFiQoSEkulAh3Kdokv&#10;SUR8ndouhH59PVTqeHTey6I3rbiS841lBeNRAoK4tLrhSsHHYfO0AOEDssbWMim4k4ciHzwsMdP2&#10;xju67kMlYgj7DBXUIXSZlL6syaAf2Y44cmfrDIYIXSW1w1sMN61Mk2QuDTYcG2rsaF1Tedl/GwWr&#10;58Xq633Kbz+705GOn6fLLHWJUo/D/vUFRKA+/Iv/3FutIJ3M4v7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k6ZxQAAAN0AAAAPAAAAAAAAAAAAAAAAAJgCAABkcnMv&#10;ZG93bnJldi54bWxQSwUGAAAAAAQABAD1AAAAigMAAAAA&#10;" fillcolor="black" stroked="f"/>
                  <v:rect id="Rectangle 2290" o:spid="_x0000_s3310" style="position:absolute;left:3417;top:26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rAscA&#10;AADdAAAADwAAAGRycy9kb3ducmV2LnhtbESPQWvCQBSE74X+h+UJvTUb01o0ukoVCr0I1fZQb8/s&#10;Mwlm38bdrUZ/vSsUPA4z8w0zmXWmEUdyvrasoJ+kIIgLq2suFfx8fzwPQfiArLGxTArO5GE2fXyY&#10;YK7tiVd0XIdSRAj7HBVUIbS5lL6oyKBPbEscvZ11BkOUrpTa4SnCTSOzNH2TBmuOCxW2tKio2K//&#10;jIL5aDg/fL3y8rLabmjzu90PMpcq9dTr3scgAnXhHv5vf2oF2cu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q6wLHAAAA3QAAAA8AAAAAAAAAAAAAAAAAmAIAAGRy&#10;cy9kb3ducmV2LnhtbFBLBQYAAAAABAAEAPUAAACMAwAAAAA=&#10;" fillcolor="black" stroked="f"/>
                  <v:rect id="Rectangle 2291" o:spid="_x0000_s3311" style="position:absolute;left:3417;top:26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1dccA&#10;AADdAAAADwAAAGRycy9kb3ducmV2LnhtbESPT2sCMRTE74V+h/AEbzXrWkVXo9SC0Euh/jno7bl5&#10;7i5uXrZJ1G0/fSMUPA4z8xtmtmhNLa7kfGVZQb+XgCDOra64ULDbrl7GIHxA1lhbJgU/5GExf36a&#10;Yabtjdd03YRCRAj7DBWUITSZlD4vyaDv2YY4eifrDIYoXSG1w1uEm1qmSTKSBiuOCyU29F5Sft5c&#10;jILlZLz8/nrlz9/18UCH/fE8TF2iVLfTvk1BBGrDI/zf/tAK0sEw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4dXXHAAAA3QAAAA8AAAAAAAAAAAAAAAAAmAIAAGRy&#10;cy9kb3ducmV2LnhtbFBLBQYAAAAABAAEAPUAAACMAwAAAAA=&#10;" fillcolor="black" stroked="f"/>
                  <v:rect id="Rectangle 2292" o:spid="_x0000_s3312" style="position:absolute;left:3417;top:26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Q7scA&#10;AADdAAAADwAAAGRycy9kb3ducmV2LnhtbESPQWsCMRSE7wX/Q3hCbzXrWouuRtFCoZeC2h7q7bl5&#10;7i5uXtYk1a2/3giCx2FmvmGm89bU4kTOV5YV9HsJCOLc6ooLBT/fHy8jED4ga6wtk4J/8jCfdZ6m&#10;mGl75jWdNqEQEcI+QwVlCE0mpc9LMuh7tiGO3t46gyFKV0jt8BzhppZpkrxJgxXHhRIbei8pP2z+&#10;jILleLQ8rl7567LebWn7uzsMU5co9dxtFxMQgdrwCN/bn1pBOhgO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00O7HAAAA3QAAAA8AAAAAAAAAAAAAAAAAmAIAAGRy&#10;cy9kb3ducmV2LnhtbFBLBQYAAAAABAAEAPUAAACMAwAAAAA=&#10;" fillcolor="black" stroked="f"/>
                  <v:rect id="Rectangle 2293" o:spid="_x0000_s3313" style="position:absolute;left:3417;top:26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ImscA&#10;AADdAAAADwAAAGRycy9kb3ducmV2LnhtbESPQWsCMRSE74X+h/AKvdWsqxZdjVIFwYugtod6e26e&#10;u4ubl22S6uqvNwWhx2FmvmEms9bU4kzOV5YVdDsJCOLc6ooLBV+fy7chCB+QNdaWScGVPMymz08T&#10;zLS98JbOu1CICGGfoYIyhCaT0uclGfQd2xBH72idwRClK6R2eIlwU8s0Sd6lwYrjQokNLUrKT7tf&#10;o2A+Gs5/Nn1e37aHPe2/D6dB6hKlXl/ajzGIQG34Dz/aK60g7Q36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dSJrHAAAA3QAAAA8AAAAAAAAAAAAAAAAAmAIAAGRy&#10;cy9kb3ducmV2LnhtbFBLBQYAAAAABAAEAPUAAACMAwAAAAA=&#10;" fillcolor="black" stroked="f"/>
                  <v:rect id="Rectangle 2294" o:spid="_x0000_s3314" style="position:absolute;left:3417;top:26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tAcgA&#10;AADdAAAADwAAAGRycy9kb3ducmV2LnhtbESPT2vCQBTE74V+h+UJvdWNqSmaukoVCl4K9c9Bb8/s&#10;axLMvo27W0399K5Q6HGYmd8wk1lnGnEm52vLCgb9BARxYXXNpYLt5uN5BMIHZI2NZVLwSx5m08eH&#10;CebaXnhF53UoRYSwz1FBFUKbS+mLigz6vm2Jo/dtncEQpSuldniJcNPINElepcGa40KFLS0qKo7r&#10;H6NgPh7NT19D/ryuDnva7w7HLHWJUk+97v0NRKAu/If/2kutIH3JMr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e0ByAAAAN0AAAAPAAAAAAAAAAAAAAAAAJgCAABk&#10;cnMvZG93bnJldi54bWxQSwUGAAAAAAQABAD1AAAAjQMAAAAA&#10;" fillcolor="black" stroked="f"/>
                  <v:rect id="Rectangle 2295" o:spid="_x0000_s3315" style="position:absolute;left:3417;top:26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NzdsgA&#10;AADdAAAADwAAAGRycy9kb3ducmV2LnhtbESPT2sCMRTE74V+h/AKvdWs6x90NUoVBC+C2h7q7bl5&#10;7i5uXrZJqquf3hQKPQ4z8xtmOm9NLS7kfGVZQbeTgCDOra64UPD5sXobgfABWWNtmRTcyMN89vw0&#10;xUzbK+/osg+FiBD2GSooQ2gyKX1ekkHfsQ1x9E7WGQxRukJqh9cIN7VMk2QoDVYcF0psaFlSft7/&#10;GAWL8Wjxve3z5r47HujwdTwPUpco9frSvk9ABGrDf/ivvdYK0t5gC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w3N2yAAAAN0AAAAPAAAAAAAAAAAAAAAAAJgCAABk&#10;cnMvZG93bnJldi54bWxQSwUGAAAAAAQABAD1AAAAjQMAAAAA&#10;" fillcolor="black" stroked="f"/>
                  <v:rect id="Rectangle 2296" o:spid="_x0000_s3316" style="position:absolute;left:3417;top:25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7cgA&#10;AADdAAAADwAAAGRycy9kb3ducmV2LnhtbESPQWsCMRSE7wX/Q3hCbzXrtlq7NUoVCr0I1XrQ23Pz&#10;3F3cvGyTqKu/vhEKHoeZ+YYZT1tTixM5X1lW0O8lIIhzqysuFKx/Pp9GIHxA1lhbJgUX8jCddB7G&#10;mGl75iWdVqEQEcI+QwVlCE0mpc9LMuh7tiGO3t46gyFKV0jt8BzhppZpkgylwYrjQokNzUvKD6uj&#10;UTB7G81+v194cV3utrTd7A6D1CVKPXbbj3cQgdpwD/+3v7SC9Hnw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j9btyAAAAN0AAAAPAAAAAAAAAAAAAAAAAJgCAABk&#10;cnMvZG93bnJldi54bWxQSwUGAAAAAAQABAD1AAAAjQMAAAAA&#10;" fillcolor="black" stroked="f"/>
                  <v:rect id="Rectangle 2297" o:spid="_x0000_s3317" style="position:absolute;left:3417;top:25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Cn8UA&#10;AADdAAAADwAAAGRycy9kb3ducmV2LnhtbERPu27CMBTdK/EP1kXqVhzCQzTFiQoSEkulAh3Kdokv&#10;SUR8ndouhH59PVTqeHTey6I3rbiS841lBeNRAoK4tLrhSsHHYfO0AOEDssbWMim4k4ciHzwsMdP2&#10;xju67kMlYgj7DBXUIXSZlL6syaAf2Y44cmfrDIYIXSW1w1sMN61Mk2QuDTYcG2rsaF1Tedl/GwWr&#10;58Xq633Kbz+705GOn6fLLHWJUo/D/vUFRKA+/Iv/3FutIJ3M4tz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EKfxQAAAN0AAAAPAAAAAAAAAAAAAAAAAJgCAABkcnMv&#10;ZG93bnJldi54bWxQSwUGAAAAAAQABAD1AAAAigMAAAAA&#10;" fillcolor="black" stroked="f"/>
                  <v:rect id="Rectangle 2298" o:spid="_x0000_s3318" style="position:absolute;left:3417;top:25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znBMcA&#10;AADdAAAADwAAAGRycy9kb3ducmV2LnhtbESPQWsCMRSE74L/IbxCb5rtVouuRtGC4KWgtod6e26e&#10;u4ubl20SdeuvNwWhx2FmvmGm89bU4kLOV5YVvPQTEMS51RUXCr4+V70RCB+QNdaWScEveZjPup0p&#10;ZtpeeUuXXShEhLDPUEEZQpNJ6fOSDPq+bYijd7TOYIjSFVI7vEa4qWWaJG/SYMVxocSG3kvKT7uz&#10;UbAcj5Y/mwF/3LaHPe2/D6dh6hKlnp/axQREoDb8hx/ttVaQvg7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c5wTHAAAA3QAAAA8AAAAAAAAAAAAAAAAAmAIAAGRy&#10;cy9kb3ducmV2LnhtbFBLBQYAAAAABAAEAPUAAACMAwAAAAA=&#10;" fillcolor="black" stroked="f"/>
                  <v:rect id="Rectangle 2299" o:spid="_x0000_s3319" style="position:absolute;left:3417;top:25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EJMUA&#10;AADdAAAADwAAAGRycy9kb3ducmV2LnhtbERPu27CMBTdK/EP1kViKw6hIJrGIKiE1KUSr6FsN/Ft&#10;EhFfp7aBtF9fD5U6Hp13vupNK27kfGNZwWScgCAurW64UnA6bh8XIHxA1thaJgXf5GG1HDzkmGl7&#10;5z3dDqESMYR9hgrqELpMSl/WZNCPbUccuU/rDIYIXSW1w3sMN61Mk2QuDTYcG2rs6LWm8nK4GgWb&#10;58Xma/fE7z/74kznj+IyS12i1GjYr19ABOrDv/jP/aYVpNN53B/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oQkxQAAAN0AAAAPAAAAAAAAAAAAAAAAAJgCAABkcnMv&#10;ZG93bnJldi54bWxQSwUGAAAAAAQABAD1AAAAigMAAAAA&#10;" fillcolor="black" stroked="f"/>
                  <v:rect id="Rectangle 2300" o:spid="_x0000_s3320" style="position:absolute;left:3417;top:25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v8cA&#10;AADdAAAADwAAAGRycy9kb3ducmV2LnhtbESPQWvCQBSE74X+h+UJvTUb01Y0ukotCL0I1fZQb8/s&#10;Mwlm36a7q0Z/vSsIPQ4z8w0zmXWmEUdyvrasoJ+kIIgLq2suFfx8L56HIHxA1thYJgVn8jCbPj5M&#10;MNf2xCs6rkMpIoR9jgqqENpcSl9UZNAntiWO3s46gyFKV0rt8BThppFZmg6kwZrjQoUtfVRU7NcH&#10;o2A+Gs7/vl55eVltN7T53e7fMpcq9dTr3scgAnXhP3xvf2oF2cu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GIb/HAAAA3QAAAA8AAAAAAAAAAAAAAAAAmAIAAGRy&#10;cy9kb3ducmV2LnhtbFBLBQYAAAAABAAEAPUAAACMAwAAAAA=&#10;" fillcolor="black" stroked="f"/>
                  <v:rect id="Rectangle 2301" o:spid="_x0000_s3321" style="position:absolute;left:3417;top:25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yMcA&#10;AADdAAAADwAAAGRycy9kb3ducmV2LnhtbESPQWsCMRSE7wX/Q3iCt5p1raJbo2ih0EtBbQ96e25e&#10;dxc3L9sk1a2/3giCx2FmvmFmi9bU4kTOV5YVDPoJCOLc6ooLBd9f788TED4ga6wtk4J/8rCYd55m&#10;mGl75g2dtqEQEcI+QwVlCE0mpc9LMuj7tiGO3o91BkOUrpDa4TnCTS3TJBlLgxXHhRIbeispP27/&#10;jILVdLL6Xb/w52Vz2NN+dziOUpco1eu2y1cQgdrwCN/bH1pBOhyn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Uv8jHAAAA3QAAAA8AAAAAAAAAAAAAAAAAmAIAAGRy&#10;cy9kb3ducmV2LnhtbFBLBQYAAAAABAAEAPUAAACMAwAAAAA=&#10;" fillcolor="black" stroked="f"/>
                  <v:rect id="Rectangle 2302" o:spid="_x0000_s3322" style="position:absolute;left:3417;top:25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aU8cA&#10;AADdAAAADwAAAGRycy9kb3ducmV2LnhtbESPQWsCMRSE70L/Q3iF3jTrakVXo9SC4EWotod6e26e&#10;u4ubl20SdfXXm0Khx2FmvmFmi9bU4kLOV5YV9HsJCOLc6ooLBV+fq+4YhA/IGmvLpOBGHhbzp84M&#10;M22vvKXLLhQiQthnqKAMocmk9HlJBn3PNsTRO1pnMETpCqkdXiPc1DJNkpE0WHFcKLGh95Ly0+5s&#10;FCwn4+XPx5A39+1hT/vvw+k1dYlSL8/t2xREoDb8h//aa60gHYw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YGlPHAAAA3QAAAA8AAAAAAAAAAAAAAAAAmAIAAGRy&#10;cy9kb3ducmV2LnhtbFBLBQYAAAAABAAEAPUAAACMAwAAAAA=&#10;" fillcolor="black" stroked="f"/>
                  <v:rect id="Rectangle 2303" o:spid="_x0000_s3323" style="position:absolute;left:3417;top:25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GCJ8cA&#10;AADdAAAADwAAAGRycy9kb3ducmV2LnhtbESPQWsCMRSE70L/Q3iF3jTrakVXo1RB8CJU20O9PTfP&#10;3cXNyzZJdfXXm0Khx2FmvmFmi9bU4kLOV5YV9HsJCOLc6ooLBZ8f6+4YhA/IGmvLpOBGHhbzp84M&#10;M22vvKPLPhQiQthnqKAMocmk9HlJBn3PNsTRO1lnMETpCqkdXiPc1DJNkpE0WHFcKLGhVUn5ef9j&#10;FCwn4+X3+5C3993xQIev4/k1dYlSL8/t2xREoDb8h//aG60gHYy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xgifHAAAA3QAAAA8AAAAAAAAAAAAAAAAAmAIAAGRy&#10;cy9kb3ducmV2LnhtbFBLBQYAAAAABAAEAPUAAACMAwAAAAA=&#10;" fillcolor="black" stroked="f"/>
                  <v:rect id="Rectangle 2304" o:spid="_x0000_s3324" style="position:absolute;left:3417;top:25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nvMgA&#10;AADdAAAADwAAAGRycy9kb3ducmV2LnhtbESPT2sCMRTE74V+h/AKvdWs6x90NUoVBC+C2h7q7bl5&#10;7i5uXrZJqquf3hQKPQ4z8xtmOm9NLS7kfGVZQbeTgCDOra64UPD5sXobgfABWWNtmRTcyMN89vw0&#10;xUzbK+/osg+FiBD2GSooQ2gyKX1ekkHfsQ1x9E7WGQxRukJqh9cIN7VMk2QoDVYcF0psaFlSft7/&#10;GAWL8Wjxve3z5r47HujwdTwPUpco9frSvk9ABGrDf/ivvdYK0t5wA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fSe8yAAAAN0AAAAPAAAAAAAAAAAAAAAAAJgCAABk&#10;cnMvZG93bnJldi54bWxQSwUGAAAAAAQABAD1AAAAjQMAAAAA&#10;" fillcolor="black" stroked="f"/>
                  <v:rect id="Rectangle 2305" o:spid="_x0000_s3325" style="position:absolute;left:3417;top:25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y8cA&#10;AADdAAAADwAAAGRycy9kb3ducmV2LnhtbESPQWvCQBSE70L/w/KE3nRjWoNNXaUWhF4EtT3U2zP7&#10;mgSzb9PdVaO/3hUKPQ4z8w0znXemESdyvrasYDRMQBAXVtdcKvj6XA4mIHxA1thYJgUX8jCfPfSm&#10;mGt75g2dtqEUEcI+RwVVCG0upS8qMuiHtiWO3o91BkOUrpTa4TnCTSPTJMmkwZrjQoUtvVdUHLZH&#10;o2DxMln8rp95dd3sd7T73h/GqUuUeux3b68gAnXhP/zX/tAK0qcsg/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vucvHAAAA3QAAAA8AAAAAAAAAAAAAAAAAmAIAAGRy&#10;cy9kb3ducmV2LnhtbFBLBQYAAAAABAAEAPUAAACMAwAAAAA=&#10;" fillcolor="black" stroked="f"/>
                  <v:rect id="Rectangle 2306" o:spid="_x0000_s3326" style="position:absolute;left:3417;top:25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cUM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jh+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4xxQyAAAAN0AAAAPAAAAAAAAAAAAAAAAAJgCAABk&#10;cnMvZG93bnJldi54bWxQSwUGAAAAAAQABAD1AAAAjQMAAAAA&#10;" fillcolor="black" stroked="f"/>
                  <v:rect id="Rectangle 2307" o:spid="_x0000_s3327" style="position:absolute;left:3417;top:25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yIIsUA&#10;AADdAAAADwAAAGRycy9kb3ducmV2LnhtbERPu27CMBTdK/EP1kViKw6hIJrGIKiE1KUSr6FsN/Ft&#10;EhFfp7aBtF9fD5U6Hp13vupNK27kfGNZwWScgCAurW64UnA6bh8XIHxA1thaJgXf5GG1HDzkmGl7&#10;5z3dDqESMYR9hgrqELpMSl/WZNCPbUccuU/rDIYIXSW1w3sMN61Mk2QuDTYcG2rs6LWm8nK4GgWb&#10;58Xma/fE7z/74kznj+IyS12i1GjYr19ABOrDv/jP/aYVpNN5nBv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fIgixQAAAN0AAAAPAAAAAAAAAAAAAAAAAJgCAABkcnMv&#10;ZG93bnJldi54bWxQSwUGAAAAAAQABAD1AAAAigMAAAAA&#10;" fillcolor="black" stroked="f"/>
                  <v:rect id="Rectangle 2308" o:spid="_x0000_s3328" style="position:absolute;left:3417;top:25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tuccA&#10;AADdAAAADwAAAGRycy9kb3ducmV2LnhtbESPQWsCMRSE74L/IbxCb5rtVkVXo6hQ8FJQ20O9PTfP&#10;3cXNy5qkuvXXm0Khx2FmvmFmi9bU4krOV5YVvPQTEMS51RUXCj4/3npjED4ga6wtk4If8rCYdzsz&#10;zLS98Y6u+1CICGGfoYIyhCaT0uclGfR92xBH72SdwRClK6R2eItwU8s0SUbSYMVxocSG1iXl5/23&#10;UbCajFeX7YDf77vjgQ5fx/MwdYlSz0/tcgoiUBv+w3/tjVaQvo4m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LbnHAAAA3QAAAA8AAAAAAAAAAAAAAAAAmAIAAGRy&#10;cy9kb3ducmV2LnhtbFBLBQYAAAAABAAEAPUAAACMAwAAAAA=&#10;" fillcolor="black" stroked="f"/>
                </v:group>
                <v:group id="Group 2309" o:spid="_x0000_s3329" style="position:absolute;left:16173;top:5202;width:24;height:6818" coordorigin="3417,1099" coordsize="5,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MGc8QAAADdAAAADwAAAGRycy9kb3ducmV2LnhtbERPy2rCQBTdF/yH4Qrd&#10;NZMYWkvqKCJWXEhBI5TuLplrEszcCZkxj7/vLApdHs57tRlNI3rqXG1ZQRLFIIgLq2suFVzzz5d3&#10;EM4ja2wsk4KJHGzWs6cVZtoOfKb+4ksRQthlqKDyvs2kdEVFBl1kW+LA3Wxn0AfYlVJ3OIRw08hF&#10;HL9JgzWHhgpb2lVU3C8Po+Aw4LBNk31/ut9200/++vV9Skip5/m4/QDhafT/4j/3UStYpMu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dMGc8QAAADdAAAA&#10;DwAAAAAAAAAAAAAAAACqAgAAZHJzL2Rvd25yZXYueG1sUEsFBgAAAAAEAAQA+gAAAJsDAAAAAA==&#10;">
                  <v:rect id="Rectangle 2310" o:spid="_x0000_s3330" style="position:absolute;left:3417;top:25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3YsgA&#10;AADdAAAADwAAAGRycy9kb3ducmV2LnhtbESPS2/CMBCE70j9D9Yi9QYOacsjYFCphNRLpfI4wG2J&#10;lyQiXqe2gbS/vq5UieNoZr7RzBatqcWVnK8sKxj0ExDEudUVFwp221VvDMIHZI21ZVLwTR4W84fO&#10;DDNtb7ym6yYUIkLYZ6igDKHJpPR5SQZ93zbE0TtZZzBE6QqpHd4i3NQyTZKhNFhxXCixobeS8vPm&#10;YhQsJ+Pl1+czf/ysjwc67I/nl9QlSj1229cpiEBtuIf/2+9aQfo0GsD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7diyAAAAN0AAAAPAAAAAAAAAAAAAAAAAJgCAABk&#10;cnMvZG93bnJldi54bWxQSwUGAAAAAAQABAD1AAAAjQMAAAAA&#10;" fillcolor="black" stroked="f"/>
                  <v:rect id="Rectangle 2311" o:spid="_x0000_s3331" style="position:absolute;left:3417;top:25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pFc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td+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NKRXHAAAA3QAAAA8AAAAAAAAAAAAAAAAAmAIAAGRy&#10;cy9kb3ducmV2LnhtbFBLBQYAAAAABAAEAPUAAACMAwAAAAA=&#10;" fillcolor="black" stroked="f"/>
                  <v:rect id="Rectangle 2312" o:spid="_x0000_s3332" style="position:absolute;left:3417;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MjsgA&#10;AADdAAAADwAAAGRycy9kb3ducmV2LnhtbESPT2sCMRTE74LfITyhN812bauuRtFCoZdC/XPQ23Pz&#10;uru4eVmTVLd++kYo9DjMzG+Y2aI1tbiQ85VlBY+DBARxbnXFhYLd9q0/BuEDssbaMin4IQ+Lebcz&#10;w0zbK6/psgmFiBD2GSooQ2gyKX1ekkE/sA1x9L6sMxiidIXUDq8RbmqZJsmLNFhxXCixodeS8tPm&#10;2yhYTcar8+cTf9zWxwMd9sfTc+oSpR567XIKIlAb/sN/7XetIB2Ohn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YyOyAAAAN0AAAAPAAAAAAAAAAAAAAAAAJgCAABk&#10;cnMvZG93bnJldi54bWxQSwUGAAAAAAQABAD1AAAAjQMAAAAA&#10;" fillcolor="black" stroked="f"/>
                  <v:rect id="Rectangle 2313" o:spid="_x0000_s3333" style="position:absolute;left:3417;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sgA&#10;AADdAAAADwAAAGRycy9kb3ducmV2LnhtbESPQWsCMRSE74L/ITyhN826tdZujVKFgpdCtR709tw8&#10;dxc3L9sk6tpf3xQKHoeZ+YaZzltTiws5X1lWMBwkIIhzqysuFGy/3vsTED4ga6wtk4IbeZjPup0p&#10;ZtpeeU2XTShEhLDPUEEZQpNJ6fOSDPqBbYijd7TOYIjSFVI7vEa4qWWaJGNpsOK4UGJDy5Ly0+Zs&#10;FCxeJovvzxF//KwPe9rvDqen1CVKPfTat1cQgdpwD/+3V1pB+vg8g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6BT6yAAAAN0AAAAPAAAAAAAAAAAAAAAAAJgCAABk&#10;cnMvZG93bnJldi54bWxQSwUGAAAAAAQABAD1AAAAjQMAAAAA&#10;" fillcolor="black" stroked="f"/>
                  <v:rect id="Rectangle 2314" o:spid="_x0000_s3334" style="position:absolute;left:3417;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xYcgA&#10;AADdAAAADwAAAGRycy9kb3ducmV2LnhtbESPQWsCMRSE7wX/Q3hCbzXrtlq7NUoVCr0I1XrQ23Pz&#10;3F3cvGyTqKu/vhEKHoeZ+YYZT1tTixM5X1lW0O8lIIhzqysuFKx/Pp9GIHxA1lhbJgUX8jCddB7G&#10;mGl75iWdVqEQEcI+QwVlCE0mpc9LMuh7tiGO3t46gyFKV0jt8BzhppZpkgylwYrjQokNzUvKD6uj&#10;UTB7G81+v194cV3utrTd7A6D1CVKPXbbj3cQgdpwD/+3v7SC9Pl1A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pLFhyAAAAN0AAAAPAAAAAAAAAAAAAAAAAJgCAABk&#10;cnMvZG93bnJldi54bWxQSwUGAAAAAAQABAD1AAAAjQMAAAAA&#10;" fillcolor="black" stroked="f"/>
                  <v:rect id="Rectangle 2315" o:spid="_x0000_s3335" style="position:absolute;left:3417;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vFs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vg8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di8WyAAAAN0AAAAPAAAAAAAAAAAAAAAAAJgCAABk&#10;cnMvZG93bnJldi54bWxQSwUGAAAAAAQABAD1AAAAjQMAAAAA&#10;" fillcolor="black" stroked="f"/>
                  <v:rect id="Rectangle 2316" o:spid="_x0000_s3336" style="position:absolute;left:3417;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KjcgA&#10;AADdAAAADwAAAGRycy9kb3ducmV2LnhtbESPS2/CMBCE75X6H6ytxK04TVseAYMKUiUulcrjALcl&#10;XpKIeJ3aLgR+fY1UieNoZr7RjKetqcWJnK8sK3jpJiCIc6srLhRs1p/PAxA+IGusLZOCC3mYTh4f&#10;xphpe+YlnVahEBHCPkMFZQhNJqXPSzLou7Yhjt7BOoMhSldI7fAc4aaWaZL0pMGK40KJDc1Lyo+r&#10;X6NgNhzMfr7f+Ou63O9ot90f31OXKNV5aj9GIAK14R7+by+0gvS134fbm/g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OoqNyAAAAN0AAAAPAAAAAAAAAAAAAAAAAJgCAABk&#10;cnMvZG93bnJldi54bWxQSwUGAAAAAAQABAD1AAAAjQMAAAAA&#10;" fillcolor="black" stroked="f"/>
                  <v:rect id="Rectangle 2317" o:spid="_x0000_s3337" style="position:absolute;left:3417;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e/8QA&#10;AADdAAAADwAAAGRycy9kb3ducmV2LnhtbERPPW/CMBDdK/EfrENiKw5pS2nAIEBC6oJUoEPZjvhI&#10;IuJzahsI/Ho8VOr49L4ns9bU4kLOV5YVDPoJCOLc6ooLBd+71fMIhA/IGmvLpOBGHmbTztMEM22v&#10;vKHLNhQihrDPUEEZQpNJ6fOSDPq+bYgjd7TOYIjQFVI7vMZwU8s0SYbSYMWxocSGliXlp+3ZKFh8&#10;jBa/X6+8vm8Oe9r/HE5vqUuU6nXb+RhEoDb8i//cn1pB+vIe58Y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lHv/EAAAA3QAAAA8AAAAAAAAAAAAAAAAAmAIAAGRycy9k&#10;b3ducmV2LnhtbFBLBQYAAAAABAAEAPUAAACJAwAAAAA=&#10;" fillcolor="black" stroked="f"/>
                  <v:rect id="Rectangle 2318" o:spid="_x0000_s3338" style="position:absolute;left:3417;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7ZMgA&#10;AADdAAAADwAAAGRycy9kb3ducmV2LnhtbESPQWsCMRSE7wX/Q3hCbzXrqq1ujaKFQi+CWg96e25e&#10;dxc3L2uS6ra/3hSEHoeZ+YaZzltTiws5X1lW0O8lIIhzqysuFOw+35/GIHxA1lhbJgU/5GE+6zxM&#10;MdP2yhu6bEMhIoR9hgrKEJpMSp+XZND3bEMcvS/rDIYoXSG1w2uEm1qmSfIsDVYcF0ps6K2k/LT9&#10;NgqWk/HyvB7y6ndzPNBhfzyNUpco9dhtF68gArXhP3xvf2gF6eBl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6btkyAAAAN0AAAAPAAAAAAAAAAAAAAAAAJgCAABk&#10;cnMvZG93bnJldi54bWxQSwUGAAAAAAQABAD1AAAAjQMAAAAA&#10;" fillcolor="black" stroked="f"/>
                  <v:rect id="Rectangle 2319" o:spid="_x0000_s3339" style="position:absolute;left:3417;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i3sUA&#10;AADdAAAADwAAAGRycy9kb3ducmV2LnhtbERPu27CMBTdK/EP1kViKw6hRSFgEFSq1KVSeQywXeJL&#10;EhFfp7YLab++HpAYj857vuxMI67kfG1ZwWiYgCAurK65VLDfvT9nIHxA1thYJgW/5GG56D3NMdf2&#10;xhu6bkMpYgj7HBVUIbS5lL6oyKAf2pY4cmfrDIYIXSm1w1sMN41Mk2QiDdYcGyps6a2i4rL9MQrW&#10;02z9/fXCn3+b05GOh9PlNXWJUoN+t5qBCNSFh/ju/tAK0nEW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LexQAAAN0AAAAPAAAAAAAAAAAAAAAAAJgCAABkcnMv&#10;ZG93bnJldi54bWxQSwUGAAAAAAQABAD1AAAAigMAAAAA&#10;" fillcolor="black" stroked="f"/>
                  <v:rect id="Rectangle 2320" o:spid="_x0000_s3340" style="position:absolute;left:3417;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HRcgA&#10;AADdAAAADwAAAGRycy9kb3ducmV2LnhtbESPT2vCQBTE7wW/w/IEb3VjaiVNXUULhV4K9c+h3p7Z&#10;1ySYfRt3V4399F2h4HGYmd8w03lnGnEm52vLCkbDBARxYXXNpYLt5v0xA+EDssbGMim4kof5rPcw&#10;xVzbC6/ovA6liBD2OSqoQmhzKX1RkUE/tC1x9H6sMxiidKXUDi8RbhqZJslEGqw5LlTY0ltFxWF9&#10;MgqWL9ny+DXmz9/Vfke77/3hOXWJUoN+t3gFEagL9/B/+0MrSJ+y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sdFyAAAAN0AAAAPAAAAAAAAAAAAAAAAAJgCAABk&#10;cnMvZG93bnJldi54bWxQSwUGAAAAAAQABAD1AAAAjQMAAAAA&#10;" fillcolor="black" stroked="f"/>
                  <v:rect id="Rectangle 2321" o:spid="_x0000_s3341" style="position:absolute;left:3417;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ZMscA&#10;AADdAAAADwAAAGRycy9kb3ducmV2LnhtbESPQWvCQBSE70L/w/IKvenGaEuMrlIFwUtBbQ/19sw+&#10;k2D2bbq71dhf7xYKPQ4z8w0zW3SmERdyvrasYDhIQBAXVtdcKvh4X/czED4ga2wsk4IbeVjMH3oz&#10;zLW98o4u+1CKCGGfo4IqhDaX0hcVGfQD2xJH72SdwRClK6V2eI1w08g0SV6kwZrjQoUtrSoqzvtv&#10;o2A5yZZf2zG//eyOBzp8Hs/PqUuUenrsXqcgAnXhP/zX3mgF6ShL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YWTLHAAAA3QAAAA8AAAAAAAAAAAAAAAAAmAIAAGRy&#10;cy9kb3ducmV2LnhtbFBLBQYAAAAABAAEAPUAAACMAwAAAAA=&#10;" fillcolor="black" stroked="f"/>
                  <v:rect id="Rectangle 2322" o:spid="_x0000_s3342" style="position:absolute;left:3417;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T8qcgA&#10;AADdAAAADwAAAGRycy9kb3ducmV2LnhtbESPT2vCQBTE7wW/w/IEb3VjtJKmrqKFQi+F+udQb8/s&#10;axLMvk13V4399F2h4HGYmd8ws0VnGnEm52vLCkbDBARxYXXNpYLd9u0xA+EDssbGMim4kofFvPcw&#10;w1zbC6/pvAmliBD2OSqoQmhzKX1RkUE/tC1x9L6tMxiidKXUDi8RbhqZJslUGqw5LlTY0mtFxXFz&#10;MgpWz9nq53PCH7/rw572X4fjU+oSpQb9bvkCIlAX7uH/9rtWkI6z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1PypyAAAAN0AAAAPAAAAAAAAAAAAAAAAAJgCAABk&#10;cnMvZG93bnJldi54bWxQSwUGAAAAAAQABAD1AAAAjQMAAAAA&#10;" fillcolor="black" stroked="f"/>
                  <v:rect id="Rectangle 2323" o:spid="_x0000_s3343" style="position:absolute;left:3417;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1k3ccA&#10;AADdAAAADwAAAGRycy9kb3ducmV2LnhtbESPQWvCQBSE74X+h+UJvdWNqZUYXaUWBC+FanvQ2zP7&#10;TILZt+nuqrG/visUPA4z8w0znXemEWdyvrasYNBPQBAXVtdcKvj+Wj5nIHxA1thYJgVX8jCfPT5M&#10;Mdf2wms6b0IpIoR9jgqqENpcSl9UZND3bUscvYN1BkOUrpTa4SXCTSPTJBlJgzXHhQpbeq+oOG5O&#10;RsFinC1+Pof88bve72i33R9fU5co9dTr3iYgAnXhHv5vr7SC9CUb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9ZN3HAAAA3QAAAA8AAAAAAAAAAAAAAAAAmAIAAGRy&#10;cy9kb3ducmV2LnhtbFBLBQYAAAAABAAEAPUAAACMAwAAAAA=&#10;" fillcolor="black" stroked="f"/>
                  <v:rect id="Rectangle 2324" o:spid="_x0000_s3344" style="position:absolute;left:3417;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BRs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6VM2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xwUbHAAAA3QAAAA8AAAAAAAAAAAAAAAAAmAIAAGRy&#10;cy9kb3ducmV2LnhtbFBLBQYAAAAABAAEAPUAAACMAwAAAAA=&#10;" fillcolor="black" stroked="f"/>
                  <v:rect id="Rectangle 2325" o:spid="_x0000_s3345" style="position:absolute;left:3417;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fMccA&#10;AADdAAAADwAAAGRycy9kb3ducmV2LnhtbESPQWvCQBSE74X+h+UJvdWNaSsxukoVCr0I1fagt2f2&#10;mQSzb+PuVqO/3hUKPQ4z8w0zmXWmESdyvrasYNBPQBAXVtdcKvj5/njOQPiArLGxTAou5GE2fXyY&#10;YK7tmVd0WodSRAj7HBVUIbS5lL6oyKDv25Y4envrDIYoXSm1w3OEm0amSTKUBmuOCxW2tKioOKx/&#10;jYL5KJsfv155eV3ttrTd7A5vqUuUeup172MQgbrwH/5rf2oF6Us2hP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jXzHHAAAA3QAAAA8AAAAAAAAAAAAAAAAAmAIAAGRy&#10;cy9kb3ducmV2LnhtbFBLBQYAAAAABAAEAPUAAACMAwAAAAA=&#10;" fillcolor="black" stroked="f"/>
                  <v:rect id="Rectangle 2326" o:spid="_x0000_s3346" style="position:absolute;left:3417;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qsgA&#10;AADdAAAADwAAAGRycy9kb3ducmV2LnhtbESPQWvCQBSE74L/YXlCb7oxbW0aXUULQi8FtT3U2zP7&#10;TILZt+nuqml/fbcg9DjMzDfMbNGZRlzI+dqygvEoAUFcWF1zqeDjfT3MQPiArLGxTAq+ycNi3u/N&#10;MNf2ylu67EIpIoR9jgqqENpcSl9UZNCPbEscvaN1BkOUrpTa4TXCTSPTJJlIgzXHhQpbeqmoOO3O&#10;RsHqOVt9bR747Wd72NP+83B6TF2i1N2gW05BBOrCf/jWftUK0vvsCf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7/qqyAAAAN0AAAAPAAAAAAAAAAAAAAAAAJgCAABk&#10;cnMvZG93bnJldi54bWxQSwUGAAAAAAQABAD1AAAAjQMAAAAA&#10;" fillcolor="black" stroked="f"/>
                  <v:rect id="Rectangle 2327" o:spid="_x0000_s3347" style="position:absolute;left:3417;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u2MUA&#10;AADdAAAADwAAAGRycy9kb3ducmV2LnhtbERPu27CMBTdK/EP1kViKw6hRSFgEFSq1KVSeQywXeJL&#10;EhFfp7YLab++HpAYj857vuxMI67kfG1ZwWiYgCAurK65VLDfvT9nIHxA1thYJgW/5GG56D3NMdf2&#10;xhu6bkMpYgj7HBVUIbS5lL6oyKAf2pY4cmfrDIYIXSm1w1sMN41Mk2QiDdYcGyps6a2i4rL9MQrW&#10;02z9/fXCn3+b05GOh9PlNXWJUoN+t5qBCNSFh/ju/tAK0nEW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G7YxQAAAN0AAAAPAAAAAAAAAAAAAAAAAJgCAABkcnMv&#10;ZG93bnJldi54bWxQSwUGAAAAAAQABAD1AAAAigMAAAAA&#10;" fillcolor="black" stroked="f"/>
                  <v:rect id="Rectangle 2328" o:spid="_x0000_s3348" style="position:absolute;left:3417;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LQ8gA&#10;AADdAAAADwAAAGRycy9kb3ducmV2LnhtbESPT2vCQBTE7wW/w/IEb3XT1EpMXUULhV4K9c+h3p7Z&#10;1ySYfRt3V4399F2h4HGYmd8w03lnGnEm52vLCp6GCQjiwuqaSwXbzftjBsIHZI2NZVJwJQ/zWe9h&#10;irm2F17ReR1KESHsc1RQhdDmUvqiIoN+aFvi6P1YZzBE6UqpHV4i3DQyTZKxNFhzXKiwpbeKisP6&#10;ZBQsJ9ny+DXiz9/Vfke77/3hJXWJUoN+t3gFEagL9/B/+0MrSJ+z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PMtDyAAAAN0AAAAPAAAAAAAAAAAAAAAAAJgCAABk&#10;cnMvZG93bnJldi54bWxQSwUGAAAAAAQABAD1AAAAjQMAAAAA&#10;" fillcolor="black" stroked="f"/>
                  <v:rect id="Rectangle 2329" o:spid="_x0000_s3349" style="position:absolute;left:3417;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A8QA&#10;AADdAAAADwAAAGRycy9kb3ducmV2LnhtbERPz2vCMBS+C/4P4QneNLU60c4oKgy8DKbuMG/P5q0t&#10;Ni81ybTbX78cBI8f3+/FqjW1uJHzlWUFo2ECgji3uuJCwefxbTAD4QOyxtoyKfglD6tlt7PATNs7&#10;7+l2CIWIIewzVFCG0GRS+rwkg35oG+LIfVtnMEToCqkd3mO4qWWaJFNpsOLYUGJD25Lyy+HHKNjM&#10;Z5vrx4Tf//bnE52+zpeX1CVK9Xvt+hVEoDY8xQ/3TitIx/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f9APEAAAA3QAAAA8AAAAAAAAAAAAAAAAAmAIAAGRycy9k&#10;b3ducmV2LnhtbFBLBQYAAAAABAAEAPUAAACJAwAAAAA=&#10;" fillcolor="black" stroked="f"/>
                  <v:rect id="Rectangle 2330" o:spid="_x0000_s3350" style="position:absolute;left:3417;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NRmMgA&#10;AADdAAAADwAAAGRycy9kb3ducmV2LnhtbESPT2sCMRTE7wW/Q3iCt5p1a0VXo2ih0Euh/jno7bl5&#10;7i5uXtYk6tpP3xQKPQ4z8xtmtmhNLW7kfGVZwaCfgCDOra64ULDbvj+PQfiArLG2TAoe5GEx7zzN&#10;MNP2zmu6bUIhIoR9hgrKEJpMSp+XZND3bUMcvZN1BkOUrpDa4T3CTS3TJBlJgxXHhRIbeispP2+u&#10;RsFqMl5dvob8+b0+HuiwP55fU5co1eu2yymIQG34D/+1P7SC9GUy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k1GYyAAAAN0AAAAPAAAAAAAAAAAAAAAAAJgCAABk&#10;cnMvZG93bnJldi54bWxQSwUGAAAAAAQABAD1AAAAjQMAAAAA&#10;" fillcolor="black" stroked="f"/>
                  <v:rect id="Rectangle 2331" o:spid="_x0000_s3351" style="position:absolute;left:3417;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HP78cA&#10;AADdAAAADwAAAGRycy9kb3ducmV2LnhtbESPT2sCMRTE74V+h/AK3mrWbSu6GkULgpdC/XPQ23Pz&#10;3F3cvKxJ1G0/fSMUPA4z8xtmPG1NLa7kfGVZQa+bgCDOra64ULDdLF4HIHxA1lhbJgU/5GE6eX4a&#10;Y6btjVd0XYdCRAj7DBWUITSZlD4vyaDv2oY4ekfrDIYoXSG1w1uEm1qmSdKXBiuOCyU29FlSflpf&#10;jIL5cDA/f7/z1+/qsKf97nD6SF2iVOelnY1ABGrDI/zfXmoF6dsw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Bz+/HAAAA3QAAAA8AAAAAAAAAAAAAAAAAmAIAAGRy&#10;cy9kb3ducmV2LnhtbFBLBQYAAAAABAAEAPUAAACMAwAAAAA=&#10;" fillcolor="black" stroked="f"/>
                  <v:rect id="Rectangle 2332" o:spid="_x0000_s3352" style="position:absolute;left:3417;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qdM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WX/Uh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NanTHAAAA3QAAAA8AAAAAAAAAAAAAAAAAmAIAAGRy&#10;cy9kb3ducmV2LnhtbFBLBQYAAAAABAAEAPUAAACMAwAAAAA=&#10;" fillcolor="black" stroked="f"/>
                  <v:rect id="Rectangle 2333" o:spid="_x0000_s3353" style="position:absolute;left:3417;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AM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Pk9G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8gDHAAAA3QAAAA8AAAAAAAAAAAAAAAAAmAIAAGRy&#10;cy9kb3ducmV2LnhtbFBLBQYAAAAABAAEAPUAAACMAwAAAAA=&#10;" fillcolor="black" stroked="f"/>
                  <v:rect id="Rectangle 2334" o:spid="_x0000_s3354" style="position:absolute;left:3417;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Xm8cA&#10;AADdAAAADwAAAGRycy9kb3ducmV2LnhtbESPQWsCMRSE74L/IbxCb5rtVouuRtGC4KWgtod6e26e&#10;u4ubl20SdeuvNwWhx2FmvmGm89bU4kLOV5YVvPQTEMS51RUXCr4+V70RCB+QNdaWScEveZjPup0p&#10;ZtpeeUuXXShEhLDPUEEZQpNJ6fOSDPq+bYijd7TOYIjSFVI7vEa4qWWaJG/SYMVxocSG3kvKT7uz&#10;UbAcj5Y/mwF/3LaHPe2/D6dh6hKlnp/axQREoDb8hx/ttVaQvo6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V5vHAAAA3QAAAA8AAAAAAAAAAAAAAAAAmAIAAGRy&#10;cy9kb3ducmV2LnhtbFBLBQYAAAAABAAEAPUAAACMAwAAAAA=&#10;" fillcolor="black" stroked="f"/>
                  <v:rect id="Rectangle 2335" o:spid="_x0000_s3355" style="position:absolute;left:3417;top:24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J7McA&#10;AADdAAAADwAAAGRycy9kb3ducmV2LnhtbESPQWsCMRSE74L/IbxCb5rtVkVXo6hQ8FJQ20O9PTfP&#10;3cXNy5qkuvXXm0Khx2FmvmFmi9bU4krOV5YVvPQTEMS51RUXCj4/3npjED4ga6wtk4If8rCYdzsz&#10;zLS98Y6u+1CICGGfoYIyhCaT0uclGfR92xBH72SdwRClK6R2eItwU8s0SUbSYMVxocSG1iXl5/23&#10;UbCajFeX7YDf77vjgQ5fx/MwdYlSz0/tcgoiUBv+w3/tjVaQvk5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6yezHAAAA3QAAAA8AAAAAAAAAAAAAAAAAmAIAAGRy&#10;cy9kb3ducmV2LnhtbFBLBQYAAAAABAAEAPUAAACMAwAAAAA=&#10;" fillcolor="black" stroked="f"/>
                  <v:rect id="Rectangle 2336" o:spid="_x0000_s3356" style="position:absolute;left:3417;top:24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sd8gA&#10;AADdAAAADwAAAGRycy9kb3ducmV2LnhtbESPQWsCMRSE7wX/Q3hCbzXrqq1ujaKFQi+CWg96e25e&#10;dxc3L2uS6ra/3hSEHoeZ+YaZzltTiws5X1lW0O8lIIhzqysuFOw+35/GIHxA1lhbJgU/5GE+6zxM&#10;MdP2yhu6bEMhIoR9hgrKEJpMSp+XZND3bEMcvS/rDIYoXSG1w2uEm1qmSfIsDVYcF0ps6K2k/LT9&#10;NgqWk/HyvB7y6ndzPNBhfzyNUpco9dhtF68gArXhP3xvf2gF6WDy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Nmx3yAAAAN0AAAAPAAAAAAAAAAAAAAAAAJgCAABk&#10;cnMvZG93bnJldi54bWxQSwUGAAAAAAQABAD1AAAAjQMAAAAA&#10;" fillcolor="black" stroked="f"/>
                  <v:rect id="Rectangle 2337" o:spid="_x0000_s3357" style="position:absolute;left:3417;top:24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4BcQA&#10;AADdAAAADwAAAGRycy9kb3ducmV2LnhtbERPz2vCMBS+C/4P4QneNLU60c4oKgy8DKbuMG/P5q0t&#10;Ni81ybTbX78cBI8f3+/FqjW1uJHzlWUFo2ECgji3uuJCwefxbTAD4QOyxtoyKfglD6tlt7PATNs7&#10;7+l2CIWIIewzVFCG0GRS+rwkg35oG+LIfVtnMEToCqkd3mO4qWWaJFNpsOLYUGJD25Lyy+HHKNjM&#10;Z5vrx4Tf//bnE52+zpeX1CVK9Xvt+hVEoDY8xQ/3TitIx/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p+AXEAAAA3QAAAA8AAAAAAAAAAAAAAAAAmAIAAGRycy9k&#10;b3ducmV2LnhtbFBLBQYAAAAABAAEAPUAAACJAwAAAAA=&#10;" fillcolor="black" stroked="f"/>
                  <v:rect id="Rectangle 2338" o:spid="_x0000_s3358" style="position:absolute;left:3417;top:24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dnscA&#10;AADdAAAADwAAAGRycy9kb3ducmV2LnhtbESPQWvCQBSE7wX/w/IEb3VjasWkrqKFQi+Fanuot2f2&#10;mQSzb+PuqrG/visUPA4z8w0zW3SmEWdyvrasYDRMQBAXVtdcKvj+enucgvABWWNjmRRcycNi3nuY&#10;Ya7thdd03oRSRAj7HBVUIbS5lL6oyKAf2pY4envrDIYoXSm1w0uEm0amSTKRBmuOCxW29FpRcdic&#10;jIJVNl0dP8f88bvebWn7szs8py5RatDvli8gAnXhHv5vv2sF6VOW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lXZ7HAAAA3QAAAA8AAAAAAAAAAAAAAAAAmAIAAGRy&#10;cy9kb3ducmV2LnhtbFBLBQYAAAAABAAEAPUAAACMAwAAAAA=&#10;" fillcolor="black" stroked="f"/>
                  <v:rect id="Rectangle 2339" o:spid="_x0000_s3359" style="position:absolute;left:3417;top:23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4cQA&#10;AADdAAAADwAAAGRycy9kb3ducmV2LnhtbERPy2oCMRTdF/oP4Qrd1cRBxY5GqYVCN0J9LOruOrnO&#10;DE5upkmqo1/fLASXh/OeLTrbiDP5UDvWMOgrEMSFMzWXGnbbz9cJiBCRDTaOScOVAizmz08zzI27&#10;8JrOm1iKFMIhRw1VjG0uZSgqshj6riVO3NF5izFBX0rj8ZLCbSMzpcbSYs2pocKWPioqTps/q2H5&#10;Nln+fg95dVsf9rT/OZxGmVdav/S69ymISF18iO/uL6MhG6q0P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OHEAAAA3QAAAA8AAAAAAAAAAAAAAAAAmAIAAGRycy9k&#10;b3ducmV2LnhtbFBLBQYAAAAABAAEAPUAAACJAwAAAAA=&#10;" fillcolor="black" stroked="f"/>
                  <v:rect id="Rectangle 2340" o:spid="_x0000_s3360" style="position:absolute;left:3417;top:23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MJescA&#10;AADdAAAADwAAAGRycy9kb3ducmV2LnhtbESPQWsCMRSE70L/Q3iF3jRx0aKrUWqh4EVQ20O9PTev&#10;u4ubl20Sddtf3whCj8PMfMPMl51txIV8qB1rGA4UCOLCmZpLDR/vb/0JiBCRDTaOScMPBVguHnpz&#10;zI278o4u+1iKBOGQo4YqxjaXMhQVWQwD1xIn78t5izFJX0rj8ZrgtpGZUs/SYs1pocKWXisqTvuz&#10;1bCaTlbf2xFvfnfHAx0+j6dx5pXWT4/dywxEpC7+h+/ttdGQjdQ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zCXrHAAAA3QAAAA8AAAAAAAAAAAAAAAAAmAIAAGRy&#10;cy9kb3ducmV2LnhtbFBLBQYAAAAABAAEAPUAAACMAwAAAAA=&#10;" fillcolor="black" stroked="f"/>
                  <v:rect id="Rectangle 2341" o:spid="_x0000_s3361" style="position:absolute;left:3417;top:23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DccA&#10;AADdAAAADwAAAGRycy9kb3ducmV2LnhtbESPQWsCMRSE7wX/Q3iF3mrSxRZdjaJCoZeC2h709tw8&#10;dxc3L2uS6uqvb4RCj8PMfMNMZp1txJl8qB1reOkrEMSFMzWXGr6/3p+HIEJENtg4Jg1XCjCb9h4m&#10;mBt34TWdN7EUCcIhRw1VjG0uZSgqshj6riVO3sF5izFJX0rj8ZLgtpGZUm/SYs1pocKWlhUVx82P&#10;1bAYDRen1YA/b+v9jnbb/fE180rrp8duPgYRqYv/4b/2h9GQDVQ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hlw3HAAAA3QAAAA8AAAAAAAAAAAAAAAAAmAIAAGRy&#10;cy9kb3ducmV2LnhtbFBLBQYAAAAABAAEAPUAAACMAwAAAAA=&#10;" fillcolor="black" stroked="f"/>
                  <v:rect id="Rectangle 2342" o:spid="_x0000_s3362" style="position:absolute;left:3417;top:23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ylsgA&#10;AADdAAAADwAAAGRycy9kb3ducmV2LnhtbESPT2sCMRTE74V+h/AK3mrS1YquRqmFQi+F+uegt+fm&#10;ubu4edkmqW776Ruh4HGYmd8ws0VnG3EmH2rHGp76CgRx4UzNpYbt5u1xDCJEZIONY9LwQwEW8/u7&#10;GebGXXhF53UsRYJwyFFDFWObSxmKiiyGvmuJk3d03mJM0pfSeLwkuG1kptRIWqw5LVTY0mtFxWn9&#10;bTUsJ+Pl1+eQP35Xhz3td4fTc+aV1r2H7mUKIlIXb+H/9rvRkA3VA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rTKWyAAAAN0AAAAPAAAAAAAAAAAAAAAAAJgCAABk&#10;cnMvZG93bnJldi54bWxQSwUGAAAAAAQABAD1AAAAjQMAAAAA&#10;" fillcolor="black" stroked="f"/>
                  <v:rect id="Rectangle 2343" o:spid="_x0000_s3363" style="position:absolute;left:3417;top:23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Sq4sgA&#10;AADdAAAADwAAAGRycy9kb3ducmV2LnhtbESPQUsDMRSE7wX/Q3iCt27iskrdNi1WEHoRbPVgb6+b&#10;192lm5c1SdvVX2+EQo/DzHzDzBaD7cSJfGgda7jPFAjiypmWaw2fH6/jCYgQkQ12jknDDwVYzG9G&#10;MyyNO/OaTptYiwThUKKGJsa+lDJUDVkMmeuJk7d33mJM0tfSeDwnuO1krtSjtNhyWmiwp5eGqsPm&#10;aDUsnybL7/eC337Xuy1tv3aHh9wrre9uh+cpiEhDvIYv7ZXRkBeqgP836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RKriyAAAAN0AAAAPAAAAAAAAAAAAAAAAAJgCAABk&#10;cnMvZG93bnJldi54bWxQSwUGAAAAAAQABAD1AAAAjQMAAAAA&#10;" fillcolor="black" stroked="f"/>
                  <v:rect id="Rectangle 2344" o:spid="_x0000_s3364" style="position:absolute;left:3417;top:23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PeccA&#10;AADdAAAADwAAAGRycy9kb3ducmV2LnhtbESPQWsCMRSE74L/ITyhN01ctOhqlFoo9FJQ20O9PTfP&#10;3cXNyzZJddtf3whCj8PMfMMs151txIV8qB1rGI8UCOLCmZpLDR/vL8MZiBCRDTaOScMPBViv+r0l&#10;5sZdeUeXfSxFgnDIUUMVY5tLGYqKLIaRa4mTd3LeYkzSl9J4vCa4bWSm1KO0WHNaqLCl54qK8/7b&#10;atjMZ5uv7YTffnfHAx0+j+dp5pXWD4PuaQEiUhf/w/f2q9GQTdQ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ID3nHAAAA3QAAAA8AAAAAAAAAAAAAAAAAmAIAAGRy&#10;cy9kb3ducmV2LnhtbFBLBQYAAAAABAAEAPUAAACMAwAAAAA=&#10;" fillcolor="black" stroked="f"/>
                  <v:rect id="Rectangle 2345" o:spid="_x0000_s3365" style="position:absolute;left:3417;top:23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RDscA&#10;AADdAAAADwAAAGRycy9kb3ducmV2LnhtbESPQWsCMRSE74L/ITyhN01crOhqlFoo9FKotod6e26e&#10;u4ubl22S6tZf3whCj8PMfMMs151txJl8qB1rGI8UCOLCmZpLDZ8fL8MZiBCRDTaOScMvBViv+r0l&#10;5sZdeEvnXSxFgnDIUUMVY5tLGYqKLIaRa4mTd3TeYkzSl9J4vCS4bWSm1FRarDktVNjSc0XFafdj&#10;NWzms833+4TfrtvDnvZfh9Nj5pXWD4PuaQEiUhf/w/f2q9GQTdQ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kQ7HAAAA3QAAAA8AAAAAAAAAAAAAAAAAmAIAAGRy&#10;cy9kb3ducmV2LnhtbFBLBQYAAAAABAAEAPUAAACMAwAAAAA=&#10;" fillcolor="black" stroked="f"/>
                  <v:rect id="Rectangle 2346" o:spid="_x0000_s3366" style="position:absolute;left:3417;top:23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0lccA&#10;AADdAAAADwAAAGRycy9kb3ducmV2LnhtbESPQWsCMRSE7wX/Q3gFbzXpoq1ujaIFwUuh2h709ty8&#10;7i5uXrZJ1LW/vhEKPQ4z8w0znXe2EWfyoXas4XGgQBAXztRcavj8WD2MQYSIbLBxTBquFGA+691N&#10;MTfuwhs6b2MpEoRDjhqqGNtcylBUZDEMXEucvC/nLcYkfSmNx0uC20ZmSj1JizWnhQpbeq2oOG5P&#10;VsNyMl5+vw/57Wdz2NN+dziOMq+07t93ixcQkbr4H/5rr42GbKie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WNJXHAAAA3QAAAA8AAAAAAAAAAAAAAAAAmAIAAGRy&#10;cy9kb3ducmV2LnhtbFBLBQYAAAAABAAEAPUAAACMAwAAAAA=&#10;" fillcolor="black" stroked="f"/>
                  <v:rect id="Rectangle 2347" o:spid="_x0000_s3367" style="position:absolute;left:3417;top:23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g58QA&#10;AADdAAAADwAAAGRycy9kb3ducmV2LnhtbERPy2oCMRTdF/oP4Qrd1cRBxY5GqYVCN0J9LOruOrnO&#10;DE5upkmqo1/fLASXh/OeLTrbiDP5UDvWMOgrEMSFMzWXGnbbz9cJiBCRDTaOScOVAizmz08zzI27&#10;8JrOm1iKFMIhRw1VjG0uZSgqshj6riVO3NF5izFBX0rj8ZLCbSMzpcbSYs2pocKWPioqTps/q2H5&#10;Nln+fg95dVsf9rT/OZxGmVdav/S69ymISF18iO/uL6MhG6o0N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JoOfEAAAA3QAAAA8AAAAAAAAAAAAAAAAAmAIAAGRycy9k&#10;b3ducmV2LnhtbFBLBQYAAAAABAAEAPUAAACJAwAAAAA=&#10;" fillcolor="black" stroked="f"/>
                  <v:rect id="Rectangle 2348" o:spid="_x0000_s3368" style="position:absolute;left:3417;top:23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FfMcA&#10;AADdAAAADwAAAGRycy9kb3ducmV2LnhtbESPQWsCMRSE70L/Q3hCb5q42KKrUWqh4KVQrQe9PTfP&#10;3cXNyzaJuu2vbwpCj8PMfMPMl51txJV8qB1rGA0VCOLCmZpLDbvPt8EERIjIBhvHpOGbAiwXD705&#10;5sbdeEPXbSxFgnDIUUMVY5tLGYqKLIaha4mTd3LeYkzSl9J4vCW4bWSm1LO0WHNaqLCl14qK8/Zi&#10;Naymk9XXx5jffzbHAx32x/NT5pXWj/3uZQYiUhf/w/f22mjIxmo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FBXzHAAAA3QAAAA8AAAAAAAAAAAAAAAAAmAIAAGRy&#10;cy9kb3ducmV2LnhtbFBLBQYAAAAABAAEAPUAAACMAwAAAAA=&#10;" fillcolor="black" stroked="f"/>
                  <v:rect id="Rectangle 2349" o:spid="_x0000_s3369" style="position:absolute;left:3417;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6PMUA&#10;AADdAAAADwAAAGRycy9kb3ducmV2LnhtbERPy2rCQBTdC/2H4Ra604lBxaYZpRYKbgQfXdTdTeY2&#10;CWbupDOjpv16ZyG4PJx3vuxNKy7kfGNZwXiUgCAurW64UvB1+BzOQfiArLG1TAr+yMNy8TTIMdP2&#10;yju67EMlYgj7DBXUIXSZlL6syaAf2Y44cj/WGQwRukpqh9cYblqZJslMGmw4NtTY0UdN5Wl/NgpW&#10;r/PV73bCm/9dcaTjd3Gapi5R6uW5f38DEagPD/HdvdYK0sk47o9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jo8xQAAAN0AAAAPAAAAAAAAAAAAAAAAAJgCAABkcnMv&#10;ZG93bnJldi54bWxQSwUGAAAAAAQABAD1AAAAigMAAAAA&#10;" fillcolor="black" stroked="f"/>
                  <v:rect id="Rectangle 2350" o:spid="_x0000_s3370" style="position:absolute;left:3417;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fp8cA&#10;AADdAAAADwAAAGRycy9kb3ducmV2LnhtbESPT2vCQBTE74LfYXmF3nSTYItGV9FCoZeCf3qot2f2&#10;NQlm36a7W41++q4geBxm5jfMbNGZRpzI+dqygnSYgCAurK65VPC1ex+MQfiArLGxTAou5GEx7/dm&#10;mGt75g2dtqEUEcI+RwVVCG0upS8qMuiHtiWO3o91BkOUrpTa4TnCTSOzJHmVBmuOCxW29FZRcdz+&#10;GQWryXj1ux7x53Vz2NP++3B8yVyi1PNTt5yCCNSFR/je/tAKslGa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qn6fHAAAA3QAAAA8AAAAAAAAAAAAAAAAAmAIAAGRy&#10;cy9kb3ducmV2LnhtbFBLBQYAAAAABAAEAPUAAACMAwAAAAA=&#10;" fillcolor="black" stroked="f"/>
                  <v:rect id="Rectangle 2351" o:spid="_x0000_s3371" style="position:absolute;left:3417;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gB0MYA&#10;AADdAAAADwAAAGRycy9kb3ducmV2LnhtbESPQWsCMRSE74L/IbxCb5p10aKrUbRQ8CKo9aC35+Z1&#10;d3Hzsk2ibvvrG0HocZiZb5jZojW1uJHzlWUFg34Cgji3uuJCweHzozcG4QOyxtoyKfghD4t5tzPD&#10;TNs77+i2D4WIEPYZKihDaDIpfV6SQd+3DXH0vqwzGKJ0hdQO7xFuapkmyZs0WHFcKLGh95Lyy/5q&#10;FKwm49X3dsib3935RKfj+TJKXaLU60u7nIII1Ib/8LO91grS4SCF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gB0MYAAADdAAAADwAAAAAAAAAAAAAAAACYAgAAZHJz&#10;L2Rvd25yZXYueG1sUEsFBgAAAAAEAAQA9QAAAIsDAAAAAA==&#10;" fillcolor="black" stroked="f"/>
                  <v:rect id="Rectangle 2352" o:spid="_x0000_s3372" style="position:absolute;left:3417;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S8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jo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0pEvHAAAA3QAAAA8AAAAAAAAAAAAAAAAAmAIAAGRy&#10;cy9kb3ducmV2LnhtbFBLBQYAAAAABAAEAPUAAACMAwAAAAA=&#10;" fillcolor="black" stroked="f"/>
                  <v:rect id="Rectangle 2353" o:spid="_x0000_s3373" style="position:absolute;left:3417;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08P8cA&#10;AADdAAAADwAAAGRycy9kb3ducmV2LnhtbESPQWvCQBSE7wX/w/IKvTUbQxSbuooKhV6Eqj3U2zP7&#10;mgSzb+PuVtP+ercgeBxm5htmOu9NK87kfGNZwTBJQRCXVjdcKfjcvT1PQPiArLG1TAp+ycN8NniY&#10;YqHthTd03oZKRAj7AhXUIXSFlL6syaBPbEccvW/rDIYoXSW1w0uEm1ZmaTqWBhuOCzV2tKqpPG5/&#10;jILly2R5+sh5/bc57Gn/dTiOMpcq9fTYL15BBOrDPXxrv2sFWT7M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dPD/HAAAA3QAAAA8AAAAAAAAAAAAAAAAAmAIAAGRy&#10;cy9kb3ducmV2LnhtbFBLBQYAAAAABAAEAPUAAACMAwAAAAA=&#10;" fillcolor="black" stroked="f"/>
                  <v:rect id="Rectangle 2354" o:spid="_x0000_s3374" style="position:absolute;left:3417;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ZpMcA&#10;AADdAAAADwAAAGRycy9kb3ducmV2LnhtbESPQWsCMRSE74X+h/AK3mrWRYuuRlFB6KWgtge9PTfP&#10;3cXNy5pEXf31jVDocZiZb5jJrDW1uJLzlWUFvW4Cgji3uuJCwc/36n0IwgdkjbVlUnAnD7Pp68sE&#10;M21vvKHrNhQiQthnqKAMocmk9HlJBn3XNsTRO1pnMETpCqkd3iLc1DJNkg9psOK4UGJDy5Ly0/Zi&#10;FCxGw8V53eevx+awp/3ucBqkLlGq89bOxyACteE//Nf+1ArSfm8A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RmaTHAAAA3QAAAA8AAAAAAAAAAAAAAAAAmAIAAGRy&#10;cy9kb3ducmV2LnhtbFBLBQYAAAAABAAEAPUAAACMAwAAAAA=&#10;" fillcolor="black" stroked="f"/>
                  <v:rect id="Rectangle 2355" o:spid="_x0000_s3375" style="position:absolute;left:3417;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MH08cA&#10;AADdAAAADwAAAGRycy9kb3ducmV2LnhtbESPT2sCMRTE74LfITyhN826WLFbo2ih4EXw36HenpvX&#10;3cXNy5qkuvXTG6HQ4zAzv2Gm89bU4krOV5YVDAcJCOLc6ooLBYf9Z38CwgdkjbVlUvBLHuazbmeK&#10;mbY33tJ1FwoRIewzVFCG0GRS+rwkg35gG+LofVtnMETpCqkd3iLc1DJNkrE0WHFcKLGhj5Ly8+7H&#10;KFi+TZaXzYjX9+3pSMev0/k1dYlSL7128Q4iUBv+w3/tlVaQjoZ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DB9PHAAAA3QAAAA8AAAAAAAAAAAAAAAAAmAIAAGRy&#10;cy9kb3ducmV2LnhtbFBLBQYAAAAABAAEAPUAAACMAwAAAAA=&#10;" fillcolor="black" stroked="f"/>
                  <v:rect id="Rectangle 2356" o:spid="_x0000_s3376" style="position:absolute;left:3417;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SMcA&#10;AADdAAAADwAAAGRycy9kb3ducmV2LnhtbESPQWvCQBSE7wX/w/KE3pqNwbYaXUWFQi9CtT3U2zP7&#10;TILZt3F3q6m/visUPA4z8w0znXemEWdyvrasYJCkIIgLq2suFXx9vj2NQPiArLGxTAp+ycN81nuY&#10;Yq7thTd03oZSRAj7HBVUIbS5lL6oyKBPbEscvYN1BkOUrpTa4SXCTSOzNH2RBmuOCxW2tKqoOG5/&#10;jILleLQ8fQx5fd3sd7T73h+fM5cq9djvFhMQgbpwD/+337WCbDh4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PokjHAAAA3QAAAA8AAAAAAAAAAAAAAAAAmAIAAGRy&#10;cy9kb3ducmV2LnhtbFBLBQYAAAAABAAEAPUAAACMAwAAAAA=&#10;" fillcolor="black" stroked="f"/>
                  <v:rect id="Rectangle 2357" o:spid="_x0000_s3377" style="position:absolute;left:3417;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A2OsUA&#10;AADdAAAADwAAAGRycy9kb3ducmV2LnhtbERPy2rCQBTdC/2H4Ra604lBxaYZpRYKbgQfXdTdTeY2&#10;CWbupDOjpv16ZyG4PJx3vuxNKy7kfGNZwXiUgCAurW64UvB1+BzOQfiArLG1TAr+yMNy8TTIMdP2&#10;yju67EMlYgj7DBXUIXSZlL6syaAf2Y44cj/WGQwRukpqh9cYblqZJslMGmw4NtTY0UdN5Wl/NgpW&#10;r/PV73bCm/9dcaTjd3Gapi5R6uW5f38DEagPD/HdvdYK0sk4zo1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DY6xQAAAN0AAAAPAAAAAAAAAAAAAAAAAJgCAABkcnMv&#10;ZG93bnJldi54bWxQSwUGAAAAAAQABAD1AAAAigMAAAAA&#10;" fillcolor="black" stroked="f"/>
                  <v:rect id="Rectangle 2358" o:spid="_x0000_s3378" style="position:absolute;left:3417;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ToccA&#10;AADdAAAADwAAAGRycy9kb3ducmV2LnhtbESPT2sCMRTE7wW/Q3iCt5p1sUVXo2hB8FKofw56e26e&#10;u4ubl20SdfXTN4VCj8PM/IaZzltTixs5X1lWMOgnIIhzqysuFOx3q9cRCB+QNdaWScGDPMxnnZcp&#10;ZtreeUO3bShEhLDPUEEZQpNJ6fOSDPq+bYijd7bOYIjSFVI7vEe4qWWaJO/SYMVxocSGPkrKL9ur&#10;UbAcj5bfX0P+fG5ORzoeTpe31CVK9brtYgIiUBv+w3/ttVaQDgd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6HHAAAA3QAAAA8AAAAAAAAAAAAAAAAAmAIAAGRy&#10;cy9kb3ducmV2LnhtbFBLBQYAAAAABAAEAPUAAACMAwAAAAA=&#10;" fillcolor="black" stroked="f"/>
                  <v:rect id="Rectangle 2359" o:spid="_x0000_s3379" style="position:absolute;left:3417;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wgcQA&#10;AADdAAAADwAAAGRycy9kb3ducmV2LnhtbERPy4rCMBTdD/gP4QruxtTiDFqNogOCm4HxsdDdtbm2&#10;xeamk0Stfv1kMeDycN7TeWtqcSPnK8sKBv0EBHFudcWFgv1u9T4C4QOyxtoyKXiQh/ms8zbFTNs7&#10;b+i2DYWIIewzVFCG0GRS+rwkg75vG+LIna0zGCJ0hdQO7zHc1DJNkk9psOLYUGJDXyXll+3VKFiO&#10;R8vfnyF/PzenIx0Pp8tH6hKlet12MQERqA0v8b97rRWkwzTuj2/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K8IHEAAAA3QAAAA8AAAAAAAAAAAAAAAAAmAIAAGRycy9k&#10;b3ducmV2LnhtbFBLBQYAAAAABAAEAPUAAACJAwAAAAA=&#10;" fillcolor="black" stroked="f"/>
                  <v:rect id="Rectangle 2360" o:spid="_x0000_s3380" style="position:absolute;left:3417;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VGsYA&#10;AADdAAAADwAAAGRycy9kb3ducmV2LnhtbESPQWsCMRSE74L/IbxCb5p10aKrUbRQ8CKo9aC35+Z1&#10;d3Hzsk2ibvvrG0HocZiZb5jZojW1uJHzlWUFg34Cgji3uuJCweHzozcG4QOyxtoyKfghD4t5tzPD&#10;TNs77+i2D4WIEPYZKihDaDIpfV6SQd+3DXH0vqwzGKJ0hdQO7xFuapkmyZs0WHFcKLGh95Lyy/5q&#10;FKwm49X3dsib3935RKfj+TJKXaLU60u7nIII1Ib/8LO91grSYTqA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ZVGsYAAADdAAAADwAAAAAAAAAAAAAAAACYAgAAZHJz&#10;L2Rvd25yZXYueG1sUEsFBgAAAAAEAAQA9QAAAIsDAAAAAA==&#10;" fillcolor="black" stroked="f"/>
                  <v:rect id="Rectangle 2361" o:spid="_x0000_s3381" style="position:absolute;left:3417;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LbccA&#10;AADdAAAADwAAAGRycy9kb3ducmV2LnhtbESPQWsCMRSE7wX/Q3iF3mq2wRZdjaJCoZeC2h709tw8&#10;dxc3L2uS6uqvb4RCj8PMfMNMZp1txJl8qB1reOlnIIgLZ2ouNXx/vT8PQYSIbLBxTBquFGA27T1M&#10;MDfuwms6b2IpEoRDjhqqGNtcylBUZDH0XUucvIPzFmOSvpTG4yXBbSNVlr1JizWnhQpbWlZUHDc/&#10;VsNiNFycVgP+vK33O9pt98dX5TOtnx67+RhEpC7+h//aH0aDGigF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Uy23HAAAA3QAAAA8AAAAAAAAAAAAAAAAAmAIAAGRy&#10;cy9kb3ducmV2LnhtbFBLBQYAAAAABAAEAPUAAACMAwAAAAA=&#10;" fillcolor="black" stroked="f"/>
                  <v:rect id="Rectangle 2362" o:spid="_x0000_s3382" style="position:absolute;left:3417;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u9scA&#10;AADdAAAADwAAAGRycy9kb3ducmV2LnhtbESPT2sCMRTE7wW/Q3iCt5p1taKrUbRQ6KVQ/xz09tw8&#10;dxc3L9sk1W0/fSMUPA4z8xtmvmxNLa7kfGVZwaCfgCDOra64ULDfvT1PQPiArLG2TAp+yMNy0Xma&#10;Y6btjTd03YZCRAj7DBWUITSZlD4vyaDv24Y4emfrDIYoXSG1w1uEm1qmSTKWBiuOCyU29FpSftl+&#10;GwXr6WT99Tnij9/N6UjHw+nykrpEqV63Xc1ABGrDI/zfftcK0lE6hP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YbvbHAAAA3QAAAA8AAAAAAAAAAAAAAAAAmAIAAGRy&#10;cy9kb3ducmV2LnhtbFBLBQYAAAAABAAEAPUAAACMAwAAAAA=&#10;" fillcolor="black" stroked="f"/>
                  <v:rect id="Rectangle 2363" o:spid="_x0000_s3383" style="position:absolute;left:3417;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2gscA&#10;AADdAAAADwAAAGRycy9kb3ducmV2LnhtbESPQWvCQBSE74X+h+UVvDWbhlhsdJVaEHoR1PZQb8/s&#10;Mwlm36a7W43++q4geBxm5htmMutNK47kfGNZwUuSgiAurW64UvD9tXgegfABWWNrmRScycNs+vgw&#10;wULbE6/puAmViBD2BSqoQ+gKKX1Zk0Gf2I44envrDIYoXSW1w1OEm1ZmafoqDTYcF2rs6KOm8rD5&#10;Mwrmb6P57yrn5WW929L2Z3cYZi5VavDUv49BBOrDPXxrf2oFWZ7lcH0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x9oLHAAAA3QAAAA8AAAAAAAAAAAAAAAAAmAIAAGRy&#10;cy9kb3ducmV2LnhtbFBLBQYAAAAABAAEAPUAAACMAwAAAAA=&#10;" fillcolor="black" stroked="f"/>
                  <v:rect id="Rectangle 2364" o:spid="_x0000_s3384" style="position:absolute;left:3417;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1TGccA&#10;AADdAAAADwAAAGRycy9kb3ducmV2LnhtbESPT2sCMRTE74V+h/AKvdWsi4quRlFB6KXgnx7q7bl5&#10;7i5uXtYk1W0/vREEj8PM/IaZzFpTiws5X1lW0O0kIIhzqysuFHzvVh9DED4ga6wtk4I/8jCbvr5M&#10;MNP2yhu6bEMhIoR9hgrKEJpMSp+XZNB3bEMcvaN1BkOUrpDa4TXCTS3TJBlIgxXHhRIbWpaUn7a/&#10;RsFiNFyc1z3++t8c9rT/OZz6qUuUen9r52MQgdrwDD/an1pB2kv7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9UxnHAAAA3QAAAA8AAAAAAAAAAAAAAAAAmAIAAGRy&#10;cy9kb3ducmV2LnhtbFBLBQYAAAAABAAEAPUAAACMAwAAAAA=&#10;" fillcolor="black" stroked="f"/>
                  <v:rect id="Rectangle 2365" o:spid="_x0000_s3385" style="position:absolute;left:3417;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bsYA&#10;AADdAAAADwAAAGRycy9kb3ducmV2LnhtbESPQWsCMRSE74X+h/AKvdWsi4quRlFB6KVQtYd6e26e&#10;u4ublzVJdfXXN4LgcZiZb5jJrDW1OJPzlWUF3U4Cgji3uuJCwc929TEE4QOyxtoyKbiSh9n09WWC&#10;mbYXXtN5EwoRIewzVFCG0GRS+rwkg75jG+LoHawzGKJ0hdQOLxFuapkmyUAarDgulNjQsqT8uPkz&#10;Chaj4eL03eOv23q/o93v/thPXaLU+1s7H4MI1IZn+NH+1ArSXjqA+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NbsYAAADdAAAADwAAAAAAAAAAAAAAAACYAgAAZHJz&#10;L2Rvd25yZXYueG1sUEsFBgAAAAAEAAQA9QAAAIsDAAAAAA==&#10;" fillcolor="black" stroked="f"/>
                  <v:rect id="Rectangle 2366" o:spid="_x0000_s3386" style="position:absolute;left:3417;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o9ccA&#10;AADdAAAADwAAAGRycy9kb3ducmV2LnhtbESPT2sCMRTE7wW/Q3iF3mq2i1pdjaKFQi9C/XPQ23Pz&#10;3F3cvGyTVFc/fSMIPQ4z8xtmMmtNLc7kfGVZwVs3AUGcW11xoWC7+XwdgvABWWNtmRRcycNs2nma&#10;YKbthVd0XodCRAj7DBWUITSZlD4vyaDv2oY4ekfrDIYoXSG1w0uEm1qmSTKQBiuOCyU29FFSflr/&#10;GgWL0XDx893j5W112NN+dzj1U5co9fLczscgArXhP/xof2kFaS99h/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aPXHAAAA3QAAAA8AAAAAAAAAAAAAAAAAmAIAAGRy&#10;cy9kb3ducmV2LnhtbFBLBQYAAAAABAAEAPUAAACMAwAAAAA=&#10;" fillcolor="black" stroked="f"/>
                  <v:rect id="Rectangle 2367" o:spid="_x0000_s3387" style="position:absolute;left:3417;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8h8QA&#10;AADdAAAADwAAAGRycy9kb3ducmV2LnhtbERPy4rCMBTdD/gP4QruxtTiDFqNogOCm4HxsdDdtbm2&#10;xeamk0Stfv1kMeDycN7TeWtqcSPnK8sKBv0EBHFudcWFgv1u9T4C4QOyxtoyKXiQh/ms8zbFTNs7&#10;b+i2DYWIIewzVFCG0GRS+rwkg75vG+LIna0zGCJ0hdQO7zHc1DJNkk9psOLYUGJDXyXll+3VKFiO&#10;R8vfnyF/PzenIx0Pp8tH6hKlet12MQERqA0v8b97rRWkwzTOjW/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8/IfEAAAA3QAAAA8AAAAAAAAAAAAAAAAAmAIAAGRycy9k&#10;b3ducmV2LnhtbFBLBQYAAAAABAAEAPUAAACJAwAAAAA=&#10;" fillcolor="black" stroked="f"/>
                  <v:rect id="Rectangle 2368" o:spid="_x0000_s3388" style="position:absolute;left:3417;top:21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ZHMcA&#10;AADdAAAADwAAAGRycy9kb3ducmV2LnhtbESPQWvCQBSE7wX/w/IKvdVNQyoaXcUIhV4KVXuot2f2&#10;mQSzb+PuVtP+ercgeBxm5htmtuhNK87kfGNZwcswAUFcWt1wpeBr+/Y8BuEDssbWMin4JQ+L+eBh&#10;hrm2F17TeRMqESHsc1RQh9DlUvqyJoN+aDvi6B2sMxiidJXUDi8RblqZJslIGmw4LtTY0aqm8rj5&#10;MQqKybg4fWb88bfe72j3vT++pi5R6umxX05BBOrDPXxrv2sFaZZO4P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wWRzHAAAA3QAAAA8AAAAAAAAAAAAAAAAAmAIAAGRy&#10;cy9kb3ducmV2LnhtbFBLBQYAAAAABAAEAPUAAACMAwAAAAA=&#10;" fillcolor="black" stroked="f"/>
                  <v:rect id="Rectangle 2369" o:spid="_x0000_s3389" style="position:absolute;left:3417;top:21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mXMQA&#10;AADdAAAADwAAAGRycy9kb3ducmV2LnhtbERPz2vCMBS+D/wfwhO8zdTqxHVGUUHwMpi6w7w9m2db&#10;bF5qErXzrzeHwY4f3+/pvDW1uJHzlWUFg34Cgji3uuJCwfd+/ToB4QOyxtoyKfglD/NZ52WKmbZ3&#10;3tJtFwoRQ9hnqKAMocmk9HlJBn3fNsSRO1lnMEToCqkd3mO4qWWaJGNpsOLYUGJDq5Ly8+5qFCzf&#10;J8vL14g/H9vjgQ4/x/Nb6hKlet128QEiUBv+xX/ujVaQjoZxf3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ZlzEAAAA3QAAAA8AAAAAAAAAAAAAAAAAmAIAAGRycy9k&#10;b3ducmV2LnhtbFBLBQYAAAAABAAEAPUAAACJAwAAAAA=&#10;" fillcolor="black" stroked="f"/>
                  <v:rect id="Rectangle 2370" o:spid="_x0000_s3390" style="position:absolute;left:3417;top:21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8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jp6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fw8fHAAAA3QAAAA8AAAAAAAAAAAAAAAAAmAIAAGRy&#10;cy9kb3ducmV2LnhtbFBLBQYAAAAABAAEAPUAAACMAwAAAAA=&#10;" fillcolor="black" stroked="f"/>
                  <v:rect id="Rectangle 2371" o:spid="_x0000_s3391" style="position:absolute;left:3417;top:21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1dsMcA&#10;AADdAAAADwAAAGRycy9kb3ducmV2LnhtbESPT2sCMRTE7wW/Q3iCt5p1taKrUbRQ6KVQ/xz09tw8&#10;dxc3L9sk1W0/fSMUPA4z8xtmvmxNLa7kfGVZwaCfgCDOra64ULDfvT1PQPiArLG2TAp+yMNy0Xma&#10;Y6btjTd03YZCRAj7DBWUITSZlD4vyaDv24Y4emfrDIYoXSG1w1uEm1qmSTKWBiuOCyU29FpSftl+&#10;GwXr6WT99Tnij9/N6UjHw+nykrpEqV63Xc1ABGrDI/zfftcK0tEwhf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NXbDHAAAA3QAAAA8AAAAAAAAAAAAAAAAAmAIAAGRy&#10;cy9kb3ducmV2LnhtbFBLBQYAAAAABAAEAPUAAACMAwAAAAA=&#10;" fillcolor="black" stroked="f"/>
                  <v:rect id="Rectangle 2372" o:spid="_x0000_s3392" style="position:absolute;left:3417;top:21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4K8cA&#10;AADdAAAADwAAAGRycy9kb3ducmV2LnhtbESPQWvCQBSE7wX/w/KE3pqN0RaNrlILhV4EtT3U2zP7&#10;TILZt+nuVlN/vSsUPA4z8w0zW3SmESdyvrasYJCkIIgLq2suFXx9vj+NQfiArLGxTAr+yMNi3nuY&#10;Ya7tmTd02oZSRAj7HBVUIbS5lL6oyKBPbEscvYN1BkOUrpTa4TnCTSOzNH2RBmuOCxW29FZRcdz+&#10;GgXLyXj5sx7x6rLZ72j3vT8+Zy5V6rHfvU5BBOrCPfzf/tAKstFwC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B+CvHAAAA3QAAAA8AAAAAAAAAAAAAAAAAmAIAAGRy&#10;cy9kb3ducmV2LnhtbFBLBQYAAAAABAAEAPUAAACMAwAAAAA=&#10;" fillcolor="black" stroked="f"/>
                  <v:rect id="Rectangle 2373" o:spid="_x0000_s3393" style="position:absolute;left:3417;top:21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X8gA&#10;AADdAAAADwAAAGRycy9kb3ducmV2LnhtbESPT2vCQBTE74V+h+UJvdWNaSqaukotCF4K9c9Bb8/s&#10;axLMvk13V4399F2h4HGYmd8wk1lnGnEm52vLCgb9BARxYXXNpYLtZvE8AuEDssbGMim4kofZ9PFh&#10;grm2F17ReR1KESHsc1RQhdDmUvqiIoO+b1vi6H1bZzBE6UqpHV4i3DQyTZKhNFhzXKiwpY+KiuP6&#10;ZBTMx6P5z1fGn7+rw572u8PxNXWJUk+97v0NRKAu3MP/7aVWkGYvG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KGBfyAAAAN0AAAAPAAAAAAAAAAAAAAAAAJgCAABk&#10;cnMvZG93bnJldi54bWxQSwUGAAAAAAQABAD1AAAAjQMAAAAA&#10;" fillcolor="black" stroked="f"/>
                  <v:rect id="Rectangle 2374" o:spid="_x0000_s3394" style="position:absolute;left:3417;top:19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FxMcA&#10;AADdAAAADwAAAGRycy9kb3ducmV2LnhtbESPQWsCMRSE74X+h/AKvdWsqxZdjVIFwYugtod6e26e&#10;u4ubl22S6uqvNwWhx2FmvmEms9bU4kzOV5YVdDsJCOLc6ooLBV+fy7chCB+QNdaWScGVPMymz08T&#10;zLS98JbOu1CICGGfoYIyhCaT0uclGfQd2xBH72idwRClK6R2eIlwU8s0Sd6lwYrjQokNLUrKT7tf&#10;o2A+Gs5/Nn1e37aHPe2/D6dB6hKlXl/ajzGIQG34Dz/aK60g7fcG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xcTHAAAA3QAAAA8AAAAAAAAAAAAAAAAAmAIAAGRy&#10;cy9kb3ducmV2LnhtbFBLBQYAAAAABAAEAPUAAACMAwAAAAA=&#10;" fillcolor="black" stroked="f"/>
                  <v:rect id="Rectangle 2375" o:spid="_x0000_s3395" style="position:absolute;left:3417;top:19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bs8cA&#10;AADdAAAADwAAAGRycy9kb3ducmV2LnhtbESPQWsCMRSE70L/Q3iF3jTrakVXo1RB8CJU20O9PTfP&#10;3cXNyzZJdfXXm0Khx2FmvmFmi9bU4kLOV5YV9HsJCOLc6ooLBZ8f6+4YhA/IGmvLpOBGHhbzp84M&#10;M22vvKPLPhQiQthnqKAMocmk9HlJBn3PNsTRO1lnMETpCqkdXiPc1DJNkpE0WHFcKLGhVUn5ef9j&#10;FCwn4+X3+5C3993xQIev4/k1dYlSL8/t2xREoDb8h//aG60gHQ5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2W7PHAAAA3QAAAA8AAAAAAAAAAAAAAAAAmAIAAGRy&#10;cy9kb3ducmV2LnhtbFBLBQYAAAAABAAEAPUAAACMAwAAAAA=&#10;" fillcolor="black" stroked="f"/>
                  <v:rect id="Rectangle 2376" o:spid="_x0000_s3396" style="position:absolute;left:3417;top:19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r+KMgA&#10;AADdAAAADwAAAGRycy9kb3ducmV2LnhtbESPQWsCMRSE74L/ITyhN826tdZujVKFgpdCtR709tw8&#10;dxc3L9sk6tpf3xQKHoeZ+YaZzltTiws5X1lWMBwkIIhzqysuFGy/3vsTED4ga6wtk4IbeZjPup0p&#10;ZtpeeU2XTShEhLDPUEEZQpNJ6fOSDPqBbYijd7TOYIjSFVI7vEa4qWWaJGNpsOK4UGJDy5Ly0+Zs&#10;FCxeJovvzxF//KwPe9rvDqen1CVKPfTat1cQgdpwD/+3V1pBOnp8h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4oyAAAAN0AAAAPAAAAAAAAAAAAAAAAAJgCAABk&#10;cnMvZG93bnJldi54bWxQSwUGAAAAAAQABAD1AAAAjQMAAAAA&#10;" fillcolor="black" stroked="f"/>
                  <v:rect id="Rectangle 2377" o:spid="_x0000_s3397" style="position:absolute;left:3417;top:19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qWsQA&#10;AADdAAAADwAAAGRycy9kb3ducmV2LnhtbERPz2vCMBS+D/wfwhO8zdTqxHVGUUHwMpi6w7w9m2db&#10;bF5qErXzrzeHwY4f3+/pvDW1uJHzlWUFg34Cgji3uuJCwfd+/ToB4QOyxtoyKfglD/NZ52WKmbZ3&#10;3tJtFwoRQ9hnqKAMocmk9HlJBn3fNsSRO1lnMEToCqkd3mO4qWWaJGNpsOLYUGJDq5Ly8+5qFCzf&#10;J8vL14g/H9vjgQ4/x/Nb6hKlet128QEiUBv+xX/ujVaQjoZxbn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alrEAAAA3QAAAA8AAAAAAAAAAAAAAAAAmAIAAGRycy9k&#10;b3ducmV2LnhtbFBLBQYAAAAABAAEAPUAAACJAwAAAAA=&#10;" fillcolor="black" stroked="f"/>
                  <v:rect id="Rectangle 2378" o:spid="_x0000_s3398" style="position:absolute;left:3417;top:19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Pwc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jp4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pz8HHAAAA3QAAAA8AAAAAAAAAAAAAAAAAmAIAAGRy&#10;cy9kb3ducmV2LnhtbFBLBQYAAAAABAAEAPUAAACMAwAAAAA=&#10;" fillcolor="black" stroked="f"/>
                  <v:rect id="Rectangle 2379" o:spid="_x0000_s3399" style="position:absolute;left:3417;top:19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VIcQA&#10;AADdAAAADwAAAGRycy9kb3ducmV2LnhtbERPy2rCQBTdF/yH4Ra6q5OGKDY6igoFN0J9LOrumrkm&#10;wcydODNq2q/vLASXh/OezDrTiBs5X1tW8NFPQBAXVtdcKtjvvt5HIHxA1thYJgW/5GE27b1MMNf2&#10;zhu6bUMpYgj7HBVUIbS5lL6oyKDv25Y4cifrDIYIXSm1w3sMN41Mk2QoDdYcGypsaVlRcd5ejYLF&#10;52hx+c54/bc5HujwczwPUpco9fbazccgAnXhKX64V1pBmmVxf3wTn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VFSHEAAAA3QAAAA8AAAAAAAAAAAAAAAAAmAIAAGRycy9k&#10;b3ducmV2LnhtbFBLBQYAAAAABAAEAPUAAACJAwAAAAA=&#10;" fillcolor="black" stroked="f"/>
                  <v:rect id="Rectangle 2380" o:spid="_x0000_s3400" style="position:absolute;left:3417;top:19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wuscA&#10;AADdAAAADwAAAGRycy9kb3ducmV2LnhtbESPQWvCQBSE7wX/w/IKvTUbQxSbuooKhV6Eqj3U2zP7&#10;mgSzb+PuVtP+ercgeBxm5htmOu9NK87kfGNZwTBJQRCXVjdcKfjcvT1PQPiArLG1TAp+ycN8NniY&#10;YqHthTd03oZKRAj7AhXUIXSFlL6syaBPbEccvW/rDIYoXSW1w0uEm1ZmaTqWBhuOCzV2tKqpPG5/&#10;jILly2R5+sh5/bc57Gn/dTiOMpcq9fTYL15BBOrDPXxrv2sFWZ4P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ZsLrHAAAA3QAAAA8AAAAAAAAAAAAAAAAAmAIAAGRy&#10;cy9kb3ducmV2LnhtbFBLBQYAAAAABAAEAPUAAACMAwAAAAA=&#10;" fillcolor="black" stroked="f"/>
                  <v:rect id="Rectangle 2381" o:spid="_x0000_s3401" style="position:absolute;left:3417;top:19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uzccA&#10;AADdAAAADwAAAGRycy9kb3ducmV2LnhtbESPQWvCQBSE74X+h+UVvDWbhlhsdJVaEHoR1PZQb8/s&#10;Mwlm36a7W43++q4geBxm5htmMutNK47kfGNZwUuSgiAurW64UvD9tXgegfABWWNrmRScycNs+vgw&#10;wULbE6/puAmViBD2BSqoQ+gKKX1Zk0Gf2I44envrDIYoXSW1w1OEm1ZmafoqDTYcF2rs6KOm8rD5&#10;Mwrmb6P57yrn5WW929L2Z3cYZi5VavDUv49BBOrDPXxrf2oFWZ5ncH0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Ls3HAAAA3QAAAA8AAAAAAAAAAAAAAAAAmAIAAGRy&#10;cy9kb3ducmV2LnhtbFBLBQYAAAAABAAEAPUAAACMAwAAAAA=&#10;" fillcolor="black" stroked="f"/>
                  <v:rect id="Rectangle 2382" o:spid="_x0000_s3402" style="position:absolute;left:3417;top:19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eLVsgA&#10;AADdAAAADwAAAGRycy9kb3ducmV2LnhtbESPT2vCQBTE74V+h+UJvdWNaSqaukotCF4K9c9Bb8/s&#10;axLMvk13V4399F2h4HGYmd8wk1lnGnEm52vLCgb9BARxYXXNpYLtZvE8AuEDssbGMim4kofZ9PFh&#10;grm2F17ReR1KESHsc1RQhdDmUvqiIoO+b1vi6H1bZzBE6UqpHV4i3DQyTZKhNFhzXKiwpY+KiuP6&#10;ZBTMx6P5z1fGn7+rw572u8PxNXWJUk+97v0NRKAu3MP/7aVWkGbZC9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4tWyAAAAN0AAAAPAAAAAAAAAAAAAAAAAJgCAABk&#10;cnMvZG93bnJldi54bWxQSwUGAAAAAAQABAD1AAAAjQMAAAAA&#10;" fillcolor="black" stroked="f"/>
                  <v:rect id="Rectangle 2383" o:spid="_x0000_s3403" style="position:absolute;left:3417;top:19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TIscA&#10;AADdAAAADwAAAGRycy9kb3ducmV2LnhtbESPQWvCQBSE74X+h+UVvDWbhlhsdJVaEHoR1PZQb8/s&#10;Mwlm36a7W43++q4geBxm5htmMutNK47kfGNZwUuSgiAurW64UvD9tXgegfABWWNrmRScycNs+vgw&#10;wULbE6/puAmViBD2BSqoQ+gKKX1Zk0Gf2I44envrDIYoXSW1w1OEm1ZmafoqDTYcF2rs6KOm8rD5&#10;Mwrmb6P57yrn5WW929L2Z3cYZi5VavDUv49BBOrDPXxrf2oFWZ7ncH0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uEyLHAAAA3QAAAA8AAAAAAAAAAAAAAAAAmAIAAGRy&#10;cy9kb3ducmV2LnhtbFBLBQYAAAAABAAEAPUAAACMAwAAAAA=&#10;" fillcolor="black" stroked="f"/>
                  <v:rect id="Rectangle 2384" o:spid="_x0000_s3404" style="position:absolute;left:3417;top:19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2uccA&#10;AADdAAAADwAAAGRycy9kb3ducmV2LnhtbESPQWvCQBSE70L/w/IKvZlNQxSbukoVhF4KVXuot2f2&#10;NQlm36a7W43+ercgeBxm5htmOu9NK47kfGNZwXOSgiAurW64UvC1XQ0nIHxA1thaJgVn8jCfPQym&#10;WGh74jUdN6ESEcK+QAV1CF0hpS9rMugT2xFH78c6gyFKV0nt8BThppVZmo6lwYbjQo0dLWsqD5s/&#10;o2DxMln8fub8cVnvd7T73h9GmUuVenrs315BBOrDPXxrv2sFWZ6P4P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itrnHAAAA3QAAAA8AAAAAAAAAAAAAAAAAmAIAAGRy&#10;cy9kb3ducmV2LnhtbFBLBQYAAAAABAAEAPUAAACMAwAAAAA=&#10;" fillcolor="black" stroked="f"/>
                  <v:rect id="Rectangle 2385" o:spid="_x0000_s3405" style="position:absolute;left:3417;top:19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zsgA&#10;AADdAAAADwAAAGRycy9kb3ducmV2LnhtbESPT2vCQBTE70K/w/IKvZlNQxSbukoVhF4K/umh3p7Z&#10;1ySYfZvubjX207sFweMwM79hpvPetOJEzjeWFTwnKQji0uqGKwWfu9VwAsIHZI2tZVJwIQ/z2cNg&#10;ioW2Z97QaRsqESHsC1RQh9AVUvqyJoM+sR1x9L6tMxiidJXUDs8RblqZpelYGmw4LtTY0bKm8rj9&#10;NQoWL5PFzzrnj7/NYU/7r8NxlLlUqafH/u0VRKA+3MO39rtWkOX5GP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CjOyAAAAN0AAAAPAAAAAAAAAAAAAAAAAJgCAABk&#10;cnMvZG93bnJldi54bWxQSwUGAAAAAAQABAD1AAAAjQMAAAAA&#10;" fillcolor="black" stroked="f"/>
                  <v:rect id="Rectangle 2386" o:spid="_x0000_s3406" style="position:absolute;left:3417;top:19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NVccA&#10;AADdAAAADwAAAGRycy9kb3ducmV2LnhtbESPQWvCQBSE70L/w/KE3nRjiNamrlILgheh2h7q7Zl9&#10;TYLZt+nuVqO/visIPQ4z8w0zW3SmESdyvrasYDRMQBAXVtdcKvj8WA2mIHxA1thYJgUX8rCYP/Rm&#10;mGt75i2ddqEUEcI+RwVVCG0upS8qMuiHtiWO3rd1BkOUrpTa4TnCTSPTJJlIgzXHhQpbequoOO5+&#10;jYLl83T5857x5ro97Gn/dTiOU5co9djvXl9ABOrCf/jeXmsFaZY9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8jVXHAAAA3QAAAA8AAAAAAAAAAAAAAAAAmAIAAGRy&#10;cy9kb3ducmV2LnhtbFBLBQYAAAAABAAEAPUAAACMAwAAAAA=&#10;" fillcolor="black" stroked="f"/>
                  <v:rect id="Rectangle 2387" o:spid="_x0000_s3407" style="position:absolute;left:3417;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ZJ8QA&#10;AADdAAAADwAAAGRycy9kb3ducmV2LnhtbERPy2rCQBTdF/yH4Ra6q5OGKDY6igoFN0J9LOrumrkm&#10;wcydODNq2q/vLASXh/OezDrTiBs5X1tW8NFPQBAXVtdcKtjvvt5HIHxA1thYJgW/5GE27b1MMNf2&#10;zhu6bUMpYgj7HBVUIbS5lL6oyKDv25Y4cifrDIYIXSm1w3sMN41Mk2QoDdYcGypsaVlRcd5ejYLF&#10;52hx+c54/bc5HujwczwPUpco9fbazccgAnXhKX64V1pBmmVxbnwTn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jGSfEAAAA3QAAAA8AAAAAAAAAAAAAAAAAmAIAAGRycy9k&#10;b3ducmV2LnhtbFBLBQYAAAAABAAEAPUAAACJAwAAAAA=&#10;" fillcolor="black" stroked="f"/>
                  <v:rect id="Rectangle 2388" o:spid="_x0000_s3408" style="position:absolute;left:3417;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vMcA&#10;AADdAAAADwAAAGRycy9kb3ducmV2LnhtbESPT2vCQBTE70K/w/IKvemmIS0aXaUWCr0U/HfQ2zP7&#10;TILZt+nuVqOfvisIHoeZ+Q0zmXWmESdyvras4HWQgCAurK65VLBZf/WHIHxA1thYJgUX8jCbPvUm&#10;mGt75iWdVqEUEcI+RwVVCG0upS8qMugHtiWO3sE6gyFKV0rt8BzhppFpkrxLgzXHhQpb+qyoOK7+&#10;jIL5aDj/XWT8c13ud7Tb7o9vqUuUennuPsYgAnXhEb63v7WCNMt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vvLzHAAAA3QAAAA8AAAAAAAAAAAAAAAAAmAIAAGRy&#10;cy9kb3ducmV2LnhtbFBLBQYAAAAABAAEAPUAAACMAwAAAAA=&#10;" fillcolor="black" stroked="f"/>
                  <v:rect id="Rectangle 2389" o:spid="_x0000_s3409" style="position:absolute;left:3417;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D/MQA&#10;AADdAAAADwAAAGRycy9kb3ducmV2LnhtbERPy4rCMBTdC/MP4Q6403SKilajjILgRvAxi3F3be60&#10;xeamk0TtzNebheDycN6zRWtqcSPnK8sKPvoJCOLc6ooLBV/HdW8MwgdkjbVlUvBHHhbzt84MM23v&#10;vKfbIRQihrDPUEEZQpNJ6fOSDPq+bYgj92OdwRChK6R2eI/hppZpkoykwYpjQ4kNrUrKL4erUbCc&#10;jJe/uwFv//fnE52+z5dh6hKluu/t5xREoDa8xE/3RitIB8O4P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Mg/zEAAAA3QAAAA8AAAAAAAAAAAAAAAAAmAIAAGRycy9k&#10;b3ducmV2LnhtbFBLBQYAAAAABAAEAPUAAACJAwAAAAA=&#10;" fillcolor="black" stroked="f"/>
                  <v:rect id="Rectangle 2390" o:spid="_x0000_s3410" style="position:absolute;left:3417;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AmZ8cA&#10;AADdAAAADwAAAGRycy9kb3ducmV2LnhtbESPQWsCMRSE74X+h/AK3mrWRYuuRlFB6KWgtge9PTfP&#10;3cXNy5pEXf31jVDocZiZb5jJrDW1uJLzlWUFvW4Cgji3uuJCwc/36n0IwgdkjbVlUnAnD7Pp68sE&#10;M21vvKHrNhQiQthnqKAMocmk9HlJBn3XNsTRO1pnMETpCqkd3iLc1DJNkg9psOK4UGJDy5Ly0/Zi&#10;FCxGw8V53eevx+awp/3ucBqkLlGq89bOxyACteE//Nf+1ArS/qAH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AJmfHAAAA3QAAAA8AAAAAAAAAAAAAAAAAmAIAAGRy&#10;cy9kb3ducmV2LnhtbFBLBQYAAAAABAAEAPUAAACMAwAAAAA=&#10;" fillcolor="black" stroked="f"/>
                  <v:rect id="Rectangle 2391" o:spid="_x0000_s3411" style="position:absolute;left:3417;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4EMcA&#10;AADdAAAADwAAAGRycy9kb3ducmV2LnhtbESPT2sCMRTE74V+h/AKvdWsi4quRlFB6KXgnx7q7bl5&#10;7i5uXtYk1W0/vREEj8PM/IaZzFpTiws5X1lW0O0kIIhzqysuFHzvVh9DED4ga6wtk4I/8jCbvr5M&#10;MNP2yhu6bEMhIoR9hgrKEJpMSp+XZNB3bEMcvaN1BkOUrpDa4TXCTS3TJBlIgxXHhRIbWpaUn7a/&#10;RsFiNFyc1z3++t8c9rT/OZz6qUuUen9r52MQgdrwDD/an1pB2uun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SuBDHAAAA3QAAAA8AAAAAAAAAAAAAAAAAmAIAAGRy&#10;cy9kb3ducmV2LnhtbFBLBQYAAAAABAAEAPUAAACMAwAAAAA=&#10;" fillcolor="black" stroked="f"/>
                  <v:rect id="Rectangle 2392" o:spid="_x0000_s3412" style="position:absolute;left:3417;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di8cA&#10;AADdAAAADwAAAGRycy9kb3ducmV2LnhtbESPQWsCMRSE74X+h/AKvdWsqxZdjVIFwYugtod6e26e&#10;u4ubl22S6uqvNwWhx2FmvmEms9bU4kzOV5YVdDsJCOLc6ooLBV+fy7chCB+QNdaWScGVPMymz08T&#10;zLS98JbOu1CICGGfoYIyhCaT0uclGfQd2xBH72idwRClK6R2eIlwU8s0Sd6lwYrjQokNLUrKT7tf&#10;o2A+Gs5/Nn1e37aHPe2/D6dB6hKlXl/ajzGIQG34Dz/aK60g7Q96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eHYvHAAAA3QAAAA8AAAAAAAAAAAAAAAAAmAIAAGRy&#10;cy9kb3ducmV2LnhtbFBLBQYAAAAABAAEAPUAAACMAwAAAAA=&#10;" fillcolor="black" stroked="f"/>
                  <v:rect id="Rectangle 2393" o:spid="_x0000_s3413" style="position:absolute;left:3417;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eF/8cA&#10;AADdAAAADwAAAGRycy9kb3ducmV2LnhtbESPQWvCQBSE70L/w/IKvZlNQxSbukoVhF4KVXuot2f2&#10;NQlm36a7W43+ercgeBxm5htmOu9NK47kfGNZwXOSgiAurW64UvC1XQ0nIHxA1thaJgVn8jCfPQym&#10;WGh74jUdN6ESEcK+QAV1CF0hpS9rMugT2xFH78c6gyFKV0nt8BThppVZmo6lwYbjQo0dLWsqD5s/&#10;o2DxMln8fub8cVnvd7T73h9GmUuVenrs315BBOrDPXxrv2sFWT7K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3hf/HAAAA3QAAAA8AAAAAAAAAAAAAAAAAmAIAAGRy&#10;cy9kb3ducmV2LnhtbFBLBQYAAAAABAAEAPUAAACMAwAAAAA=&#10;" fillcolor="black" stroked="f"/>
                  <v:rect id="Rectangle 2394" o:spid="_x0000_s3414" style="position:absolute;left:3417;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gZMcA&#10;AADdAAAADwAAAGRycy9kb3ducmV2LnhtbESPT2vCQBTE74V+h+UVequbBlM0uooKQi8F//RQb8/s&#10;axLMvo27W41++q4geBxm5jfMeNqZRpzI+dqygvdeAoK4sLrmUsH3dvk2AOEDssbGMim4kIfp5Plp&#10;jLm2Z17TaRNKESHsc1RQhdDmUvqiIoO+Z1vi6P1aZzBE6UqpHZ4j3DQyTZIPabDmuFBhS4uKisPm&#10;zyiYDwfz46rPX9f1fke7n/0hS12i1OtLNxuBCNSFR/je/tQK0n6Wwe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7IGTHAAAA3QAAAA8AAAAAAAAAAAAAAAAAmAIAAGRy&#10;cy9kb3ducmV2LnhtbFBLBQYAAAAABAAEAPUAAACMAwAAAAA=&#10;" fillcolor="black" stroked="f"/>
                  <v:rect id="Rectangle 2395" o:spid="_x0000_s3415" style="position:absolute;left:3417;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E8cA&#10;AADdAAAADwAAAGRycy9kb3ducmV2LnhtbESPT2sCMRTE74LfIbxCb5rtoqKrUbRQ6EXw30Fvz81z&#10;d3Hzsk1SXfvpTaHQ4zAzv2Fmi9bU4kbOV5YVvPUTEMS51RUXCg77j94YhA/IGmvLpOBBHhbzbmeG&#10;mbZ33tJtFwoRIewzVFCG0GRS+rwkg75vG+LoXawzGKJ0hdQO7xFuapkmyUgarDgulNjQe0n5dfdt&#10;FKwm49XXZsDrn+35RKfj+TpMXaLU60u7nIII1Ib/8F/7UytIB8MR/L6JT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pvhPHAAAA3QAAAA8AAAAAAAAAAAAAAAAAmAIAAGRy&#10;cy9kb3ducmV2LnhtbFBLBQYAAAAABAAEAPUAAACMAwAAAAA=&#10;" fillcolor="black" stroked="f"/>
                  <v:rect id="Rectangle 2396" o:spid="_x0000_s3416" style="position:absolute;left:3417;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biMcA&#10;AADdAAAADwAAAGRycy9kb3ducmV2LnhtbESPQWvCQBSE7wX/w/KE3pqNQVuNrlILhV4EtT3U2zP7&#10;TILZt+nuVlN/vSsUPA4z8w0zW3SmESdyvrasYJCkIIgLq2suFXx9vj+NQfiArLGxTAr+yMNi3nuY&#10;Ya7tmTd02oZSRAj7HBVUIbS5lL6oyKBPbEscvYN1BkOUrpTa4TnCTSOzNH2WBmuOCxW29FZRcdz+&#10;GgXLyXj5sx7y6rLZ72j3vT+OMpcq9djvXqcgAnXhHv5vf2gF2XD0Ar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lG4jHAAAA3QAAAA8AAAAAAAAAAAAAAAAAmAIAAGRy&#10;cy9kb3ducmV2LnhtbFBLBQYAAAAABAAEAPUAAACMAwAAAAA=&#10;" fillcolor="black" stroked="f"/>
                  <v:rect id="Rectangle 2397" o:spid="_x0000_s3417" style="position:absolute;left:3417;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P+sQA&#10;AADdAAAADwAAAGRycy9kb3ducmV2LnhtbERPy4rCMBTdC/MP4Q6403SKilajjILgRvAxi3F3be60&#10;xeamk0TtzNebheDycN6zRWtqcSPnK8sKPvoJCOLc6ooLBV/HdW8MwgdkjbVlUvBHHhbzt84MM23v&#10;vKfbIRQihrDPUEEZQpNJ6fOSDPq+bYgj92OdwRChK6R2eI/hppZpkoykwYpjQ4kNrUrKL4erUbCc&#10;jJe/uwFv//fnE52+z5dh6hKluu/t5xREoDa8xE/3RitIB8M4N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6j/rEAAAA3QAAAA8AAAAAAAAAAAAAAAAAmAIAAGRycy9k&#10;b3ducmV2LnhtbFBLBQYAAAAABAAEAPUAAACJAwAAAAA=&#10;" fillcolor="black" stroked="f"/>
                  <v:rect id="Rectangle 2398" o:spid="_x0000_s3418" style="position:absolute;left:3417;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qYccA&#10;AADdAAAADwAAAGRycy9kb3ducmV2LnhtbESPQWsCMRSE7wX/Q3iCt5p10aKrUVQQeimo7UFvz81z&#10;d3HzsiZRt/31jVDocZiZb5jZojW1uJPzlWUFg34Cgji3uuJCwdfn5nUMwgdkjbVlUvBNHhbzzssM&#10;M20fvKP7PhQiQthnqKAMocmk9HlJBn3fNsTRO1tnMETpCqkdPiLc1DJNkjdpsOK4UGJD65Lyy/5m&#10;FKwm49V1O+SPn93pSMfD6TJKXaJUr9supyACteE//Nd+1wrS4WgC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2KmHHAAAA3QAAAA8AAAAAAAAAAAAAAAAAmAIAAGRy&#10;cy9kb3ducmV2LnhtbFBLBQYAAAAABAAEAPUAAACMAwAAAAA=&#10;" fillcolor="black" stroked="f"/>
                  <v:rect id="Rectangle 2399" o:spid="_x0000_s3419" style="position:absolute;left:3417;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JQcUA&#10;AADdAAAADwAAAGRycy9kb3ducmV2LnhtbERPy2rCQBTdC/7DcIXudNJgJcaMUguFbgo+uqi7m8xt&#10;EszcSWemmvr1nUXB5eG8i81gOnEh51vLCh5nCQjiyuqWawUfx9dpBsIHZI2dZVLwSx426/GowFzb&#10;K+/pcgi1iCHsc1TQhNDnUvqqIYN+ZnviyH1ZZzBE6GqpHV5juOlkmiQLabDl2NBgTy8NVefDj1Gw&#10;XWbb792c32/78kSnz/L8lLpEqYfJ8LwCEWgId/G/+00rSOeLuD++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ElBxQAAAN0AAAAPAAAAAAAAAAAAAAAAAJgCAABkcnMv&#10;ZG93bnJldi54bWxQSwUGAAAAAAQABAD1AAAAigMAAAAA&#10;" fillcolor="black" stroked="f"/>
                  <v:rect id="Rectangle 2400" o:spid="_x0000_s3420" style="position:absolute;left:3417;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s2scA&#10;AADdAAAADwAAAGRycy9kb3ducmV2LnhtbESPT2sCMRTE74LfITyhN826WLFbo2ih4EXw36HenpvX&#10;3cXNy5qkuvXTG6HQ4zAzv2Gm89bU4krOV5YVDAcJCOLc6ooLBYf9Z38CwgdkjbVlUvBLHuazbmeK&#10;mbY33tJ1FwoRIewzVFCG0GRS+rwkg35gG+LofVtnMETpCqkd3iLc1DJNkrE0WHFcKLGhj5Ly8+7H&#10;KFi+TZaXzYjX9+3pSMev0/k1dYlSL7128Q4iUBv+w3/tlVaQjsZD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s7NrHAAAA3QAAAA8AAAAAAAAAAAAAAAAAmAIAAGRy&#10;cy9kb3ducmV2LnhtbFBLBQYAAAAABAAEAPUAAACMAwAAAAA=&#10;" fillcolor="black" stroked="f"/>
                  <v:rect id="Rectangle 2401" o:spid="_x0000_s3421" style="position:absolute;left:3417;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5yrcYA&#10;AADdAAAADwAAAGRycy9kb3ducmV2LnhtbESPQWsCMRSE74X+h/AKvdWsi4quRlFB6KVQtYd6e26e&#10;u4ublzVJdfXXN4LgcZiZb5jJrDW1OJPzlWUF3U4Cgji3uuJCwc929TEE4QOyxtoyKbiSh9n09WWC&#10;mbYXXtN5EwoRIewzVFCG0GRS+rwkg75jG+LoHawzGKJ0hdQOLxFuapkmyUAarDgulNjQsqT8uPkz&#10;Chaj4eL03eOv23q/o93v/thPXaLU+1s7H4MI1IZn+NH+1ArS3iCF+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5yrcYAAADdAAAADwAAAAAAAAAAAAAAAACYAgAAZHJz&#10;L2Rvd25yZXYueG1sUEsFBgAAAAAEAAQA9QAAAIsDAAAAAA==&#10;" fillcolor="black" stroked="f"/>
                  <v:rect id="Rectangle 2402" o:spid="_x0000_s3422" style="position:absolute;left:3417;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NscA&#10;AADdAAAADwAAAGRycy9kb3ducmV2LnhtbESPQWsCMRSE70L/Q3iF3jTrakVXo1RB8CJU20O9PTfP&#10;3cXNyzZJdfXXm0Khx2FmvmFmi9bU4kLOV5YV9HsJCOLc6ooLBZ8f6+4YhA/IGmvLpOBGHhbzp84M&#10;M22vvKPLPhQiQthnqKAMocmk9HlJBn3PNsTRO1lnMETpCqkdXiPc1DJNkpE0WHFcKLGhVUn5ef9j&#10;FCwn4+X3+5C3993xQIev4/k1dYlSL8/t2xREoDb8h//aG60gHY4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y1zbHAAAA3QAAAA8AAAAAAAAAAAAAAAAAmAIAAGRy&#10;cy9kb3ducmV2LnhtbFBLBQYAAAAABAAEAPUAAACMAwAAAAA=&#10;" fillcolor="black" stroked="f"/>
                  <v:rect id="Rectangle 2403" o:spid="_x0000_s3423" style="position:absolute;left:3417;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PQsgA&#10;AADdAAAADwAAAGRycy9kb3ducmV2LnhtbESPT2vCQBTE70K/w/IKvZlNQxSbukoVhF4K/umh3p7Z&#10;1ySYfZvubjX207sFweMwM79hpvPetOJEzjeWFTwnKQji0uqGKwWfu9VwAsIHZI2tZVJwIQ/z2cNg&#10;ioW2Z97QaRsqESHsC1RQh9AVUvqyJoM+sR1x9L6tMxiidJXUDs8RblqZpelYGmw4LtTY0bKm8rj9&#10;NQoWL5PFzzrnj7/NYU/7r8NxlLlUqafH/u0VRKA+3MO39rtWkOXjHP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m09CyAAAAN0AAAAPAAAAAAAAAAAAAAAAAJgCAABk&#10;cnMvZG93bnJldi54bWxQSwUGAAAAAAQABAD1AAAAjQMAAAAA&#10;" fillcolor="black" stroked="f"/>
                  <v:rect id="Rectangle 2404" o:spid="_x0000_s3424" style="position:absolute;left:3417;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q2ccA&#10;AADdAAAADwAAAGRycy9kb3ducmV2LnhtbESPT2sCMRTE74LfIbxCb5rtoqKrUbRQ6EXw30Fvz81z&#10;d3Hzsk1SXfvpTaHQ4zAzv2Fmi9bU4kbOV5YVvPUTEMS51RUXCg77j94YhA/IGmvLpOBBHhbzbmeG&#10;mbZ33tJtFwoRIewzVFCG0GRS+rwkg75vG+LoXawzGKJ0hdQO7xFuapkmyUgarDgulNjQe0n5dfdt&#10;FKwm49XXZsDrn+35RKfj+TpMXaLU60u7nIII1Ib/8F/7UytIB6Mh/L6JT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X6tnHAAAA3QAAAA8AAAAAAAAAAAAAAAAAmAIAAGRy&#10;cy9kb3ducmV2LnhtbFBLBQYAAAAABAAEAPUAAACMAwAAAAA=&#10;" fillcolor="black" stroked="f"/>
                  <v:rect id="Rectangle 2405" o:spid="_x0000_s3425" style="position:absolute;left:3417;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0rscA&#10;AADdAAAADwAAAGRycy9kb3ducmV2LnhtbESPT2vCQBTE70K/w/IK3nTTYINNXaUKghfBPz3U2zP7&#10;mgSzb9PdVdN+ercgeBxm5jfMZNaZRlzI+dqygpdhAoK4sLrmUsHnfjkYg/ABWWNjmRT8kofZ9Kk3&#10;wVzbK2/psguliBD2OSqoQmhzKX1RkUE/tC1x9L6tMxiidKXUDq8RbhqZJkkmDdYcFypsaVFRcdqd&#10;jYL523j+sxnx+m97PNDh63h6TV2iVP+5+3gHEagLj/C9vdIK0lGWwf+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FdK7HAAAA3QAAAA8AAAAAAAAAAAAAAAAAmAIAAGRy&#10;cy9kb3ducmV2LnhtbFBLBQYAAAAABAAEAPUAAACMAwAAAAA=&#10;" fillcolor="black" stroked="f"/>
                  <v:rect id="Rectangle 2406" o:spid="_x0000_s3426" style="position:absolute;left:3417;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RNccA&#10;AADdAAAADwAAAGRycy9kb3ducmV2LnhtbESPQWsCMRSE7wX/Q3hCbzXrYq2uRtFCoZeC2h7q7bl5&#10;7i5uXtYk1a2/3giCx2FmvmGm89bU4kTOV5YV9HsJCOLc6ooLBT/fHy8jED4ga6wtk4J/8jCfdZ6m&#10;mGl75jWdNqEQEcI+QwVlCE0mpc9LMuh7tiGO3t46gyFKV0jt8BzhppZpkgylwYrjQokNvZeUHzZ/&#10;RsFyPFoeVwP+uqx3W9r+7g6vqUuUeu62iwmIQG14hO/tT60gHQzf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J0TXHAAAA3QAAAA8AAAAAAAAAAAAAAAAAmAIAAGRy&#10;cy9kb3ducmV2LnhtbFBLBQYAAAAABAAEAPUAAACMAwAAAAA=&#10;" fillcolor="black" stroked="f"/>
                  <v:rect id="Rectangle 2407" o:spid="_x0000_s3427" style="position:absolute;left:3417;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FR8UA&#10;AADdAAAADwAAAGRycy9kb3ducmV2LnhtbERPy2rCQBTdC/7DcIXudNJgJcaMUguFbgo+uqi7m8xt&#10;EszcSWemmvr1nUXB5eG8i81gOnEh51vLCh5nCQjiyuqWawUfx9dpBsIHZI2dZVLwSx426/GowFzb&#10;K+/pcgi1iCHsc1TQhNDnUvqqIYN+ZnviyH1ZZzBE6GqpHV5juOlkmiQLabDl2NBgTy8NVefDj1Gw&#10;XWbb792c32/78kSnz/L8lLpEqYfJ8LwCEWgId/G/+00rSOeLODe+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kVHxQAAAN0AAAAPAAAAAAAAAAAAAAAAAJgCAABkcnMv&#10;ZG93bnJldi54bWxQSwUGAAAAAAQABAD1AAAAigMAAAAA&#10;" fillcolor="black" stroked="f"/>
                  <v:rect id="Rectangle 2408" o:spid="_x0000_s3428" style="position:absolute;left:3417;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rg3McA&#10;AADdAAAADwAAAGRycy9kb3ducmV2LnhtbESPT2sCMRTE74LfITyhN812saJbo2ih4EXw36HenpvX&#10;3cXNy5qkuvXTG6HQ4zAzv2Gm89bU4krOV5YVvA4SEMS51RUXCg77z/4YhA/IGmvLpOCXPMxn3c4U&#10;M21vvKXrLhQiQthnqKAMocmk9HlJBv3ANsTR+7bOYIjSFVI7vEW4qWWaJCNpsOK4UGJDHyXl592P&#10;UbCcjJeXzZDX9+3pSMev0/ktdYlSL7128Q4iUBv+w3/tlVaQDkcT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a4NzHAAAA3QAAAA8AAAAAAAAAAAAAAAAAmAIAAGRy&#10;cy9kb3ducmV2LnhtbFBLBQYAAAAABAAEAPUAAACMAwAAAAA=&#10;" fillcolor="black" stroked="f"/>
                  <v:rect id="Rectangle 2409" o:spid="_x0000_s3429" style="position:absolute;left:3417;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nfnMQA&#10;AADdAAAADwAAAGRycy9kb3ducmV2LnhtbERPz2vCMBS+C/sfwht403RFnVajTGHgZaDOg96ezVtb&#10;bF66JNPOv94cBI8f3+/ZojW1uJDzlWUFb/0EBHFudcWFgv33Z28MwgdkjbVlUvBPHhbzl84MM22v&#10;vKXLLhQihrDPUEEZQpNJ6fOSDPq+bYgj92OdwRChK6R2eI3hppZpkoykwYpjQ4kNrUrKz7s/o2A5&#10;GS9/NwP+um1PRzoeTudh6hKluq/txxREoDY8xQ/3WitIB+9xf3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535zEAAAA3QAAAA8AAAAAAAAAAAAAAAAAmAIAAGRycy9k&#10;b3ducmV2LnhtbFBLBQYAAAAABAAEAPUAAACJAwAAAAA=&#10;" fillcolor="black" stroked="f"/>
                  <v:rect id="Rectangle 2410" o:spid="_x0000_s3430" style="position:absolute;left:3417;top:18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6B8cA&#10;AADdAAAADwAAAGRycy9kb3ducmV2LnhtbESPQWvCQBSE7wX/w/KE3pqNwbYaXUWFQi9CtT3U2zP7&#10;TILZt3F3q6m/visUPA4z8w0znXemEWdyvrasYJCkIIgLq2suFXx9vj2NQPiArLGxTAp+ycN81nuY&#10;Yq7thTd03oZSRAj7HBVUIbS5lL6oyKBPbEscvYN1BkOUrpTa4SXCTSOzNH2RBmuOCxW2tKqoOG5/&#10;jILleLQ8fQx5fd3sd7T73h+fM5cq9djvFhMQgbpwD/+337WCbPg6g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1egfHAAAA3QAAAA8AAAAAAAAAAAAAAAAAmAIAAGRy&#10;cy9kb3ducmV2LnhtbFBLBQYAAAAABAAEAPUAAACMAwAAAAA=&#10;" fillcolor="black" stroked="f"/>
                  <v:rect id="Rectangle 2411" o:spid="_x0000_s3431" style="position:absolute;left:3417;top:18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cMcA&#10;AADdAAAADwAAAGRycy9kb3ducmV2LnhtbESPT2sCMRTE7wW/Q3iF3mq2i1pdjaKFQi9C/XPQ23Pz&#10;3F3cvGyTVFc/fSMIPQ4z8xtmMmtNLc7kfGVZwVs3AUGcW11xoWC7+XwdgvABWWNtmRRcycNs2nma&#10;YKbthVd0XodCRAj7DBWUITSZlD4vyaDv2oY4ekfrDIYoXSG1w0uEm1qmSTKQBiuOCyU29FFSflr/&#10;GgWL0XDx893j5W112NN+dzj1U5co9fLczscgArXhP/xof2kFae89hf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5HDHAAAA3QAAAA8AAAAAAAAAAAAAAAAAmAIAAGRy&#10;cy9kb3ducmV2LnhtbFBLBQYAAAAABAAEAPUAAACMAwAAAAA=&#10;" fillcolor="black" stroked="f"/>
                  <v:rect id="Rectangle 2412" o:spid="_x0000_s3432" style="position:absolute;left:3417;top:18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B68gA&#10;AADdAAAADwAAAGRycy9kb3ducmV2LnhtbESPQWsCMRSE74L/ITyhN826tdZujVKFgpdCtR709tw8&#10;dxc3L9sk6tpf3xQKHoeZ+YaZzltTiws5X1lWMBwkIIhzqysuFGy/3vsTED4ga6wtk4IbeZjPup0p&#10;ZtpeeU2XTShEhLDPUEEZQpNJ6fOSDPqBbYijd7TOYIjSFVI7vEa4qWWaJGNpsOK4UGJDy5Ly0+Zs&#10;FCxeJovvzxF//KwPe9rvDqen1CVKPfTat1cQgdpwD/+3V1pBOnp+hL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q0HryAAAAN0AAAAPAAAAAAAAAAAAAAAAAJgCAABk&#10;cnMvZG93bnJldi54bWxQSwUGAAAAAAQABAD1AAAAjQMAAAAA&#10;" fillcolor="black" stroked="f"/>
                  <v:rect id="Rectangle 2413" o:spid="_x0000_s3433" style="position:absolute;left:3417;top:18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Zn8cA&#10;AADdAAAADwAAAGRycy9kb3ducmV2LnhtbESPQWvCQBSE70L/w/KE3nRjiNamrlILgheh2h7q7Zl9&#10;TYLZt+nuVqO/visIPQ4z8w0zW3SmESdyvrasYDRMQBAXVtdcKvj8WA2mIHxA1thYJgUX8rCYP/Rm&#10;mGt75i2ddqEUEcI+RwVVCG0upS8qMuiHtiWO3rd1BkOUrpTa4TnCTSPTJJlIgzXHhQpbequoOO5+&#10;jYLl83T5857x5ro97Gn/dTiOU5co9djvXl9ABOrCf/jeXmsFafaU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C2Z/HAAAA3QAAAA8AAAAAAAAAAAAAAAAAmAIAAGRy&#10;cy9kb3ducmV2LnhtbFBLBQYAAAAABAAEAPUAAACMAwAAAAA=&#10;" fillcolor="black" stroked="f"/>
                  <v:rect id="Rectangle 2414" o:spid="_x0000_s3434" style="position:absolute;left:3417;top:17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8BMcA&#10;AADdAAAADwAAAGRycy9kb3ducmV2LnhtbESPQWvCQBSE7wX/w/KE3pqNQVuNrlILhV4EtT3U2zP7&#10;TILZt+nuVlN/vSsUPA4z8w0zW3SmESdyvrasYJCkIIgLq2suFXx9vj+NQfiArLGxTAr+yMNi3nuY&#10;Ya7tmTd02oZSRAj7HBVUIbS5lL6oyKBPbEscvYN1BkOUrpTa4TnCTSOzNH2WBmuOCxW29FZRcdz+&#10;GgXLyXj5sx7y6rLZ72j3vT+OMpcq9djvXqcgAnXhHv5vf2gF2fBlB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OfATHAAAA3QAAAA8AAAAAAAAAAAAAAAAAmAIAAGRy&#10;cy9kb3ducmV2LnhtbFBLBQYAAAAABAAEAPUAAACMAwAAAAA=&#10;" fillcolor="black" stroked="f"/>
                  <v:rect id="Rectangle 2415" o:spid="_x0000_s3435" style="position:absolute;left:3417;top:17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ic8cA&#10;AADdAAAADwAAAGRycy9kb3ducmV2LnhtbESPQWsCMRSE7wX/Q3hCbzXrYq2uRtFCoZeC2h7q7bl5&#10;7i5uXtYk1a2/3giCx2FmvmGm89bU4kTOV5YV9HsJCOLc6ooLBT/fHy8jED4ga6wtk4J/8jCfdZ6m&#10;mGl75jWdNqEQEcI+QwVlCE0mpc9LMuh7tiGO3t46gyFKV0jt8BzhppZpkgylwYrjQokNvZeUHzZ/&#10;RsFyPFoeVwP+uqx3W9r+7g6vqUuUeu62iwmIQG14hO/tT60gHbwN4f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c4nPHAAAA3QAAAA8AAAAAAAAAAAAAAAAAmAIAAGRy&#10;cy9kb3ducmV2LnhtbFBLBQYAAAAABAAEAPUAAACMAwAAAAA=&#10;" fillcolor="black" stroked="f"/>
                  <v:rect id="Rectangle 2416" o:spid="_x0000_s3436" style="position:absolute;left:3417;top:17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BH6McA&#10;AADdAAAADwAAAGRycy9kb3ducmV2LnhtbESPQWsCMRSE70L/Q3iF3jTrolVXo9SC4EWotod6e26e&#10;u4ubl20SdfXXm0Khx2FmvmFmi9bU4kLOV5YV9HsJCOLc6ooLBV+fq+4YhA/IGmvLpOBGHhbzp84M&#10;M22vvKXLLhQiQthnqKAMocmk9HlJBn3PNsTRO1pnMETpCqkdXiPc1DJNkldpsOK4UGJD7yXlp93Z&#10;KFhOxsufjwFv7tvDnvbfh9MwdYlSL8/t2xREoDb8h//aa60gHYx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R+jHAAAA3QAAAA8AAAAAAAAAAAAAAAAAmAIAAGRy&#10;cy9kb3ducmV2LnhtbFBLBQYAAAAABAAEAPUAAACMAwAAAAA=&#10;" fillcolor="black" stroked="f"/>
                  <v:rect id="Rectangle 2417" o:spid="_x0000_s3437" style="position:absolute;left:3417;top:17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msQA&#10;AADdAAAADwAAAGRycy9kb3ducmV2LnhtbERPz2vCMBS+C/sfwht403RFnVajTGHgZaDOg96ezVtb&#10;bF66JNPOv94cBI8f3+/ZojW1uJDzlWUFb/0EBHFudcWFgv33Z28MwgdkjbVlUvBPHhbzl84MM22v&#10;vKXLLhQihrDPUEEZQpNJ6fOSDPq+bYgj92OdwRChK6R2eI3hppZpkoykwYpjQ4kNrUrKz7s/o2A5&#10;GS9/NwP+um1PRzoeTudh6hKluq/txxREoDY8xQ/3WitIB+9xbn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P05rEAAAA3QAAAA8AAAAAAAAAAAAAAAAAmAIAAGRycy9k&#10;b3ducmV2LnhtbFBLBQYAAAAABAAEAPUAAACJAwAAAAA=&#10;" fillcolor="black" stroked="f"/>
                  <v:rect id="Rectangle 2418" o:spid="_x0000_s3438" style="position:absolute;left:3417;top:17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2AccA&#10;AADdAAAADwAAAGRycy9kb3ducmV2LnhtbESPQWvCQBSE7wX/w/IKvTWbBm01uooKhV6Eanuot2f2&#10;mQSzb+PuVqO/visUPA4z8w0zmXWmESdyvras4CVJQRAXVtdcKvj+en8egvABWWNjmRRcyMNs2nuY&#10;YK7tmdd02oRSRAj7HBVUIbS5lL6oyKBPbEscvb11BkOUrpTa4TnCTSOzNH2VBmuOCxW2tKyoOGx+&#10;jYLFaLg4fvZ5dV3vtrT92R0GmUuVenrs5mMQgbpwD/+3P7SCrP82gt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DdgHHAAAA3QAAAA8AAAAAAAAAAAAAAAAAmAIAAGRy&#10;cy9kb3ducmV2LnhtbFBLBQYAAAAABAAEAPUAAACMAwAAAAA=&#10;" fillcolor="black" stroked="f"/>
                  <v:rect id="Rectangle 2419" o:spid="_x0000_s3439" style="position:absolute;left:3417;top:17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vu8QA&#10;AADdAAAADwAAAGRycy9kb3ducmV2LnhtbERPy2rCQBTdF/yH4Qru6sRgS4yOogWhm0J9LHR3zVyT&#10;YOZOOjPV6Nd3FgWXh/OeLTrTiCs5X1tWMBomIIgLq2suFex369cMhA/IGhvLpOBOHhbz3ssMc21v&#10;vKHrNpQihrDPUUEVQptL6YuKDPqhbYkjd7bOYIjQlVI7vMVw08g0Sd6lwZpjQ4UtfVRUXLa/RsFq&#10;kq1+vsf89dicjnQ8nC5vqUuUGvS75RREoC48xf/uT60gHWdxf3wTn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r7vEAAAA3QAAAA8AAAAAAAAAAAAAAAAAmAIAAGRycy9k&#10;b3ducmV2LnhtbFBLBQYAAAAABAAEAPUAAACJAwAAAAA=&#10;" fillcolor="black" stroked="f"/>
                  <v:rect id="Rectangle 2420" o:spid="_x0000_s3440" style="position:absolute;left:3417;top:17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KIMcA&#10;AADdAAAADwAAAGRycy9kb3ducmV2LnhtbESPT2vCQBTE74LfYXmF3nRjsCVGV9FCoZeCf3qot2f2&#10;NQlm36a7W41++q4geBxm5jfMbNGZRpzI+dqygtEwAUFcWF1zqeBr9z7IQPiArLGxTAou5GEx7/dm&#10;mGt75g2dtqEUEcI+RwVVCG0upS8qMuiHtiWO3o91BkOUrpTa4TnCTSPTJHmVBmuOCxW29FZRcdz+&#10;GQWrSbb6XY/587o57Gn/fTi+pC5R6vmpW05BBOrCI3xvf2gF6Tgb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gCiDHAAAA3QAAAA8AAAAAAAAAAAAAAAAAmAIAAGRy&#10;cy9kb3ducmV2LnhtbFBLBQYAAAAABAAEAPUAAACMAwAAAAA=&#10;" fillcolor="black" stroked="f"/>
                  <v:rect id="Rectangle 2421" o:spid="_x0000_s3441" style="position:absolute;left:3417;top:17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UV8cA&#10;AADdAAAADwAAAGRycy9kb3ducmV2LnhtbESPQWvCQBSE74X+h+UVvDWbBlvS6CpVEHopqO2h3p7Z&#10;ZxLMvo27W43++q4geBxm5htmPO1NK47kfGNZwUuSgiAurW64UvDzvXjOQfiArLG1TArO5GE6eXwY&#10;Y6HtiVd0XIdKRAj7AhXUIXSFlL6syaBPbEccvZ11BkOUrpLa4SnCTSuzNH2TBhuOCzV2NK+p3K//&#10;jILZez47LIf8dVltN7T53e5fM5cqNXjqP0YgAvXhHr61P7WCbJhn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ylFfHAAAA3QAAAA8AAAAAAAAAAAAAAAAAmAIAAGRy&#10;cy9kb3ducmV2LnhtbFBLBQYAAAAABAAEAPUAAACMAwAAAAA=&#10;" fillcolor="black" stroked="f"/>
                  <v:rect id="Rectangle 2422" o:spid="_x0000_s3442" style="position:absolute;left:3417;top:17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4xzMcA&#10;AADdAAAADwAAAGRycy9kb3ducmV2LnhtbESPQWvCQBSE74X+h+UJvdWNqZUYXaUWBC+FanvQ2zP7&#10;TILZt+nuqrG/visUPA4z8w0znXemEWdyvrasYNBPQBAXVtdcKvj+Wj5nIHxA1thYJgVX8jCfPT5M&#10;Mdf2wms6b0IpIoR9jgqqENpcSl9UZND3bUscvYN1BkOUrpTa4SXCTSPTJBlJgzXHhQpbeq+oOG5O&#10;RsFinC1+Pof88bve72i33R9fU5co9dTr3iYgAnXhHv5vr7SCdJi9wO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MczHAAAA3QAAAA8AAAAAAAAAAAAAAAAAmAIAAGRy&#10;cy9kb3ducmV2LnhtbFBLBQYAAAAABAAEAPUAAACMAwAAAAA=&#10;" fillcolor="black" stroked="f"/>
                  <v:rect id="Rectangle 2423" o:spid="_x0000_s3443" style="position:absolute;left:3417;top:17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puMcA&#10;AADdAAAADwAAAGRycy9kb3ducmV2LnhtbESPQWvCQBSE74L/YXmF3nTTEEuauooWCr0Ianuot2f2&#10;NQlm36a7W43++q4geBxm5htmOu9NK47kfGNZwdM4AUFcWt1wpeDr832Ug/ABWWNrmRScycN8NhxM&#10;sdD2xBs6bkMlIoR9gQrqELpCSl/WZNCPbUccvR/rDIYoXSW1w1OEm1amSfIsDTYcF2rs6K2m8rD9&#10;MwqWL/nyd53x6rLZ72j3vT9MUpco9fjQL15BBOrDPXxrf2gFaZZncH0Tn4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qbjHAAAA3QAAAA8AAAAAAAAAAAAAAAAAmAIAAGRy&#10;cy9kb3ducmV2LnhtbFBLBQYAAAAABAAEAPUAAACMAwAAAAA=&#10;" fillcolor="black" stroked="f"/>
                  <v:rect id="Rectangle 2424" o:spid="_x0000_s3444" style="position:absolute;left:3417;top:17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sMI8cA&#10;AADdAAAADwAAAGRycy9kb3ducmV2LnhtbESPQWvCQBSE70L/w/IK3nTToCVNXaUKghehag/19sy+&#10;JsHs23R31eiv7xYEj8PMfMNMZp1pxJmcry0reBkmIIgLq2suFXztloMMhA/IGhvLpOBKHmbTp94E&#10;c20vvKHzNpQiQtjnqKAKoc2l9EVFBv3QtsTR+7HOYIjSlVI7vES4aWSaJK/SYM1xocKWFhUVx+3J&#10;KJi/ZfPfzxGvb5vDnvbfh+M4dYlS/efu4x1EoC48wvf2SitIR9kY/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DCPHAAAA3QAAAA8AAAAAAAAAAAAAAAAAmAIAAGRy&#10;cy9kb3ducmV2LnhtbFBLBQYAAAAABAAEAPUAAACMAwAAAAA=&#10;" fillcolor="black" stroked="f"/>
                  <v:rect id="Rectangle 2425" o:spid="_x0000_s3445" style="position:absolute;left:3417;top:17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SVMcA&#10;AADdAAAADwAAAGRycy9kb3ducmV2LnhtbESPT2vCQBTE74V+h+UVvNVNg5UYXaUWCl4E//RQb8/s&#10;axLMvk13V0399K4geBxm5jfMZNaZRpzI+dqygrd+AoK4sLrmUsH39us1A+EDssbGMin4Jw+z6fPT&#10;BHNtz7ym0yaUIkLY56igCqHNpfRFRQZ937bE0fu1zmCI0pVSOzxHuGlkmiRDabDmuFBhS58VFYfN&#10;0SiYj7L532rAy8t6v6Pdz/7wnrpEqd5L9zEGEagLj/C9vdAK0kE2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JklTHAAAA3QAAAA8AAAAAAAAAAAAAAAAAmAIAAGRy&#10;cy9kb3ducmV2LnhtbFBLBQYAAAAABAAEAPUAAACMAwAAAAA=&#10;" fillcolor="black" stroked="f"/>
                  <v:rect id="Rectangle 2426" o:spid="_x0000_s3446" style="position:absolute;left:3417;top:17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3z8gA&#10;AADdAAAADwAAAGRycy9kb3ducmV2LnhtbESPT2vCQBTE7wW/w/IEb3Vj0JqmrqKFQi+F+udQb8/s&#10;axLMvk13V4399F2h4HGYmd8ws0VnGnEm52vLCkbDBARxYXXNpYLd9u0xA+EDssbGMim4kofFvPcw&#10;w1zbC6/pvAmliBD2OSqoQmhzKX1RkUE/tC1x9L6tMxiidKXUDi8RbhqZJsmTNFhzXKiwpdeKiuPm&#10;ZBSsnrPVz+eYP37Xhz3tvw7HSeoSpQb9bvkCIlAX7uH/9rtWkI6zK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TfPyAAAAN0AAAAPAAAAAAAAAAAAAAAAAJgCAABk&#10;cnMvZG93bnJldi54bWxQSwUGAAAAAAQABAD1AAAAjQMAAAAA&#10;" fillcolor="black" stroked="f"/>
                  <v:rect id="Rectangle 2427" o:spid="_x0000_s3447" style="position:absolute;left:3417;top:17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jvcQA&#10;AADdAAAADwAAAGRycy9kb3ducmV2LnhtbERPy2rCQBTdF/yH4Qru6sRgS4yOogWhm0J9LHR3zVyT&#10;YOZOOjPV6Nd3FgWXh/OeLTrTiCs5X1tWMBomIIgLq2suFex369cMhA/IGhvLpOBOHhbz3ssMc21v&#10;vKHrNpQihrDPUUEVQptL6YuKDPqhbYkjd7bOYIjQlVI7vMVw08g0Sd6lwZpjQ4UtfVRUXLa/RsFq&#10;kq1+vsf89dicjnQ8nC5vqUuUGvS75RREoC48xf/uT60gHWdxbnwTn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ao73EAAAA3QAAAA8AAAAAAAAAAAAAAAAAmAIAAGRycy9k&#10;b3ducmV2LnhtbFBLBQYAAAAABAAEAPUAAACJAwAAAAA=&#10;" fillcolor="black" stroked="f"/>
                  <v:rect id="Rectangle 2428" o:spid="_x0000_s3448" style="position:absolute;left:3417;top:17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GJscA&#10;AADdAAAADwAAAGRycy9kb3ducmV2LnhtbESPT2vCQBTE70K/w/IKvemmwZYYXaUWCr0U/HfQ2zP7&#10;TILZt+nuVqOfvisIHoeZ+Q0zmXWmESdyvras4HWQgCAurK65VLBZf/UzED4ga2wsk4ILeZhNn3oT&#10;zLU985JOq1CKCGGfo4IqhDaX0hcVGfQD2xJH72CdwRClK6V2eI5w08g0Sd6lwZrjQoUtfVZUHFd/&#10;RsF8lM1/F0P+uS73O9pt98e31CVKvTx3H2MQgbrwCN/b31pBOsx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WBibHAAAA3QAAAA8AAAAAAAAAAAAAAAAAmAIAAGRy&#10;cy9kb3ducmV2LnhtbFBLBQYAAAAABAAEAPUAAACMAwAAAAA=&#10;" fillcolor="black" stroked="f"/>
                  <v:rect id="Rectangle 2429" o:spid="_x0000_s3449" style="position:absolute;left:3417;top:17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5ZsQA&#10;AADdAAAADwAAAGRycy9kb3ducmV2LnhtbERPy4rCMBTdD/gP4QqzG1OLI1qNogMDbgZ8LXR3ba5t&#10;sbnpJFE78/VmIbg8nPd03ppa3Mj5yrKCfi8BQZxbXXGhYL/7/hiB8AFZY22ZFPyRh/ms8zbFTNs7&#10;b+i2DYWIIewzVFCG0GRS+rwkg75nG+LIna0zGCJ0hdQO7zHc1DJNkqE0WHFsKLGhr5Lyy/ZqFCzH&#10;o+XvesA//5vTkY6H0+UzdYlS7912MQERqA0v8dO90grSwTjuj2/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1OWbEAAAA3QAAAA8AAAAAAAAAAAAAAAAAmAIAAGRycy9k&#10;b3ducmV2LnhtbFBLBQYAAAAABAAEAPUAAACJAwAAAAA=&#10;" fillcolor="black" stroked="f"/>
                  <v:rect id="Rectangle 2430" o:spid="_x0000_s3450" style="position:absolute;left:3417;top:17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c/ccA&#10;AADdAAAADwAAAGRycy9kb3ducmV2LnhtbESPT2sCMRTE7wW/Q3iCt5p1sUVXo2hB8FKofw56e26e&#10;u4ubl20SdfXTN4VCj8PM/IaZzltTixs5X1lWMOgnIIhzqysuFOx3q9cRCB+QNdaWScGDPMxnnZcp&#10;ZtreeUO3bShEhLDPUEEZQpNJ6fOSDPq+bYijd7bOYIjSFVI7vEe4qWWaJO/SYMVxocSGPkrKL9ur&#10;UbAcj5bfX0P+fG5ORzoeTpe31CVK9brtYgIiUBv+w3/ttVaQDscD+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5nP3HAAAA3QAAAA8AAAAAAAAAAAAAAAAAmAIAAGRy&#10;cy9kb3ducmV2LnhtbFBLBQYAAAAABAAEAPUAAACMAwAAAAA=&#10;" fillcolor="black" stroked="f"/>
                  <v:rect id="Rectangle 2431" o:spid="_x0000_s3451" style="position:absolute;left:3417;top:17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scA&#10;AADdAAAADwAAAGRycy9kb3ducmV2LnhtbESPQWvCQBSE7wX/w/IKvdVNQyoaXcUIhV4KVXuot2f2&#10;mQSzb+PuVtP+ercgeBxm5htmtuhNK87kfGNZwcswAUFcWt1wpeBr+/Y8BuEDssbWMin4JQ+L+eBh&#10;hrm2F17TeRMqESHsc1RQh9DlUvqyJoN+aDvi6B2sMxiidJXUDi8RblqZJslIGmw4LtTY0aqm8rj5&#10;MQqKybg4fWb88bfe72j3vT++pi5R6umxX05BBOrDPXxrv2sFaTZJ4f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orHAAAA3QAAAA8AAAAAAAAAAAAAAAAAmAIAAGRy&#10;cy9kb3ducmV2LnhtbFBLBQYAAAAABAAEAPUAAACMAwAAAAA=&#10;" fillcolor="black" stroked="f"/>
                  <v:rect id="Rectangle 2432" o:spid="_x0000_s3452" style="position:absolute;left:3417;top:17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nEc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ji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npxHHAAAA3QAAAA8AAAAAAAAAAAAAAAAAmAIAAGRy&#10;cy9kb3ducmV2LnhtbFBLBQYAAAAABAAEAPUAAACMAwAAAAA=&#10;" fillcolor="black" stroked="f"/>
                  <v:rect id="Rectangle 2433" o:spid="_x0000_s3453" style="position:absolute;left:3417;top:17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4/ZccA&#10;AADdAAAADwAAAGRycy9kb3ducmV2LnhtbESPT2vCQBTE70K/w/IKvemmIS0aXaUWCr0U/HfQ2zP7&#10;TILZt+nuVqOfvisIHoeZ+Q0zmXWmESdyvras4HWQgCAurK65VLBZf/WHIHxA1thYJgUX8jCbPvUm&#10;mGt75iWdVqEUEcI+RwVVCG0upS8qMugHtiWO3sE6gyFKV0rt8BzhppFpkrxLgzXHhQpb+qyoOK7+&#10;jIL5aDj/XWT8c13ud7Tb7o9vqUuUennuPsYgAnXhEb63v7WCNBtl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OP2XHAAAA3QAAAA8AAAAAAAAAAAAAAAAAmAIAAGRy&#10;cy9kb3ducmV2LnhtbFBLBQYAAAAABAAEAPUAAACMAwAAAAA=&#10;" fillcolor="black" stroked="f"/>
                  <v:rect id="Rectangle 2434" o:spid="_x0000_s3454" style="position:absolute;left:3417;top:16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a/scA&#10;AADdAAAADwAAAGRycy9kb3ducmV2LnhtbESPQWsCMRSE7wX/Q3iCt5p10aKrUVQQeimo7UFvz81z&#10;d3HzsiZRt/31jVDocZiZb5jZojW1uJPzlWUFg34Cgji3uuJCwdfn5nUMwgdkjbVlUvBNHhbzzssM&#10;M20fvKP7PhQiQthnqKAMocmk9HlJBn3fNsTRO1tnMETpCqkdPiLc1DJNkjdpsOK4UGJD65Lyy/5m&#10;FKwm49V1O+SPn93pSMfD6TJKXaJUr9supyACteE//Nd+1wrS4WQE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Cmv7HAAAA3QAAAA8AAAAAAAAAAAAAAAAAmAIAAGRy&#10;cy9kb3ducmV2LnhtbFBLBQYAAAAABAAEAPUAAACMAwAAAAA=&#10;" fillcolor="black" stroked="f"/>
                  <v:rect id="Rectangle 2435" o:spid="_x0000_s3455" style="position:absolute;left:3417;top:16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EiccA&#10;AADdAAAADwAAAGRycy9kb3ducmV2LnhtbESPT2sCMRTE74LfITyhN812saJbo2ih4EXw36HenpvX&#10;3cXNy5qkuvXTG6HQ4zAzv2Gm89bU4krOV5YVvA4SEMS51RUXCg77z/4YhA/IGmvLpOCXPMxn3c4U&#10;M21vvKXrLhQiQthnqKAMocmk9HlJBv3ANsTR+7bOYIjSFVI7vEW4qWWaJCNpsOK4UGJDHyXl592P&#10;UbCcjJeXzZDX9+3pSMev0/ktdYlSL7128Q4iUBv+w3/tlVaQDic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QBInHAAAA3QAAAA8AAAAAAAAAAAAAAAAAmAIAAGRy&#10;cy9kb3ducmV2LnhtbFBLBQYAAAAABAAEAPUAAACMAwAAAAA=&#10;" fillcolor="black" stroked="f"/>
                  <v:rect id="Rectangle 2436" o:spid="_x0000_s3456" style="position:absolute;left:3417;top:16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hEscA&#10;AADdAAAADwAAAGRycy9kb3ducmV2LnhtbESPQWvCQBSE7wX/w/IKvTWbBm01uooKhV6Eanuot2f2&#10;mQSzb+PuVqO/visUPA4z8w0zmXWmESdyvras4CVJQRAXVtdcKvj+en8egvABWWNjmRRcyMNs2nuY&#10;YK7tmdd02oRSRAj7HBVUIbS5lL6oyKBPbEscvb11BkOUrpTa4TnCTSOzNH2VBmuOCxW2tKyoOGx+&#10;jYLFaLg4fvZ5dV3vtrT92R0GmUuVenrs5mMQgbpwD/+3P7SCrD96g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RLHAAAA3QAAAA8AAAAAAAAAAAAAAAAAmAIAAGRy&#10;cy9kb3ducmV2LnhtbFBLBQYAAAAABAAEAPUAAACMAwAAAAA=&#10;" fillcolor="black" stroked="f"/>
                  <v:rect id="Rectangle 2437" o:spid="_x0000_s3457" style="position:absolute;left:3417;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1YMQA&#10;AADdAAAADwAAAGRycy9kb3ducmV2LnhtbERPy4rCMBTdD/gP4QqzG1OLI1qNogMDbgZ8LXR3ba5t&#10;sbnpJFE78/VmIbg8nPd03ppa3Mj5yrKCfi8BQZxbXXGhYL/7/hiB8AFZY22ZFPyRh/ms8zbFTNs7&#10;b+i2DYWIIewzVFCG0GRS+rwkg75nG+LIna0zGCJ0hdQO7zHc1DJNkqE0WHFsKLGhr5Lyy/ZqFCzH&#10;o+XvesA//5vTkY6H0+UzdYlS7912MQERqA0v8dO90grSwTjOjW/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DNWDEAAAA3QAAAA8AAAAAAAAAAAAAAAAAmAIAAGRycy9k&#10;b3ducmV2LnhtbFBLBQYAAAAABAAEAPUAAACJAwAAAAA=&#10;" fillcolor="black" stroked="f"/>
                  <v:rect id="Rectangle 2438" o:spid="_x0000_s3458" style="position:absolute;left:3417;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8cA&#10;AADdAAAADwAAAGRycy9kb3ducmV2LnhtbESPT2vCQBTE70K/w/KE3nRjsMVEV6mFQi8F//RQb8/s&#10;Mwlm36a7W41++q4geBxm5jfMbNGZRpzI+dqygtEwAUFcWF1zqeB7+zGYgPABWWNjmRRcyMNi/tSb&#10;Ya7tmdd02oRSRAj7HBVUIbS5lL6oyKAf2pY4egfrDIYoXSm1w3OEm0amSfIqDdYcFyps6b2i4rj5&#10;MwqW2WT5uxrz13W939HuZ398SV2i1HO/e5uCCNSFR/je/tQK0nGW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PkPvHAAAA3QAAAA8AAAAAAAAAAAAAAAAAmAIAAGRy&#10;cy9kb3ducmV2LnhtbFBLBQYAAAAABAAEAPUAAACMAwAAAAA=&#10;" fillcolor="black" stroked="f"/>
                  <v:rect id="Rectangle 2439" o:spid="_x0000_s3459" style="position:absolute;left:3417;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fMQA&#10;AADdAAAADwAAAGRycy9kb3ducmV2LnhtbERPy2oCMRTdC/2HcIXuNHGoYkej1EKhm4KvRd1dJ9eZ&#10;wcnNNEl12q83C8Hl4bzny8424kI+1I41jIYKBHHhTM2lhv3uYzAFESKywcYxafijAMvFU2+OuXFX&#10;3tBlG0uRQjjkqKGKsc2lDEVFFsPQtcSJOzlvMSboS2k8XlO4bWSm1ERarDk1VNjSe0XFeftrNaxe&#10;p6uf9Qt//W+OBzp8H8/jzCutn/vd2wxEpC4+xHf3p9GQjVXan96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eo3zEAAAA3QAAAA8AAAAAAAAAAAAAAAAAmAIAAGRycy9k&#10;b3ducmV2LnhtbFBLBQYAAAAABAAEAPUAAACJAwAAAAA=&#10;" fillcolor="black" stroked="f"/>
                  <v:rect id="Rectangle 2440" o:spid="_x0000_s3460" style="position:absolute;left:3417;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G58cA&#10;AADdAAAADwAAAGRycy9kb3ducmV2LnhtbESPQWsCMRSE74X+h/AEbzVx0aKrUWpB6KWgtod6e26e&#10;u4ubl20Sddtf3whCj8PMfMPMl51txIV8qB1rGA4UCOLCmZpLDZ8f66cJiBCRDTaOScMPBVguHh/m&#10;mBt35S1ddrEUCcIhRw1VjG0uZSgqshgGriVO3tF5izFJX0rj8ZrgtpGZUs/SYs1pocKWXisqTruz&#10;1bCaTlbfmxG//24Pe9p/HU7jzCut+73uZQYiUhf/w/f2m9GQjdU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BufHAAAA3QAAAA8AAAAAAAAAAAAAAAAAmAIAAGRy&#10;cy9kb3ducmV2LnhtbFBLBQYAAAAABAAEAPUAAACMAwAAAAA=&#10;" fillcolor="black" stroked="f"/>
                  <v:rect id="Rectangle 2441" o:spid="_x0000_s3461" style="position:absolute;left:3417;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YkMcA&#10;AADdAAAADwAAAGRycy9kb3ducmV2LnhtbESPT2sCMRTE74LfIbxCb5p0qWK3RlGh0Euh/jnU23Pz&#10;uru4eVmTVLf99KYgeBxm5jfMdN7ZRpzJh9qxhqehAkFcOFNzqWG3fRtMQISIbLBxTBp+KcB81u9N&#10;MTfuwms6b2IpEoRDjhqqGNtcylBUZDEMXUucvG/nLcYkfSmNx0uC20ZmSo2lxZrTQoUtrSoqjpsf&#10;q2H5MlmePp/542992NP+63AcZV5p/fjQLV5BROriPXxrvxsN2Uhl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mJDHAAAA3QAAAA8AAAAAAAAAAAAAAAAAmAIAAGRy&#10;cy9kb3ducmV2LnhtbFBLBQYAAAAABAAEAPUAAACMAwAAAAA=&#10;" fillcolor="black" stroked="f"/>
                  <v:rect id="Rectangle 2442" o:spid="_x0000_s3462" style="position:absolute;left:3417;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w9C8gA&#10;AADdAAAADwAAAGRycy9kb3ducmV2LnhtbESPQUsDMRSE70L/Q3iCN5u4WmnXTUsrCF4EWz20t7eb&#10;5+7SzcuaxHbtr28KgsdhZr5hisVgO3EgH1rHGu7GCgRx5UzLtYbPj5fbKYgQkQ12jknDLwVYzEdX&#10;BebGHXlNh02sRYJwyFFDE2OfSxmqhiyGseuJk/flvMWYpK+l8XhMcNvJTKlHabHltNBgT88NVfvN&#10;j9Wwmk1X3+8P/HZalzvabcv9JPNK65vrYfkEItIQ/8N/7VejIZuoe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TD0LyAAAAN0AAAAPAAAAAAAAAAAAAAAAAJgCAABk&#10;cnMvZG93bnJldi54bWxQSwUGAAAAAAQABAD1AAAAjQMAAAAA&#10;" fillcolor="black" stroked="f"/>
                  <v:rect id="Rectangle 2443" o:spid="_x0000_s3463" style="position:absolute;left:3417;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Wlf8cA&#10;AADdAAAADwAAAGRycy9kb3ducmV2LnhtbESPQWsCMRSE74L/ITyhN01ctOhqlFoo9FJQ20O9PTfP&#10;3cXNyzZJddtf3whCj8PMfMMs151txIV8qB1rGI8UCOLCmZpLDR/vL8MZiBCRDTaOScMPBViv+r0l&#10;5sZdeUeXfSxFgnDIUUMVY5tLGYqKLIaRa4mTd3LeYkzSl9J4vCa4bWSm1KO0WHNaqLCl54qK8/7b&#10;atjMZ5uv7YTffnfHAx0+j+dp5pXWD4PuaQEiUhf/w/f2q9GQTdUE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pX/HAAAA3QAAAA8AAAAAAAAAAAAAAAAAmAIAAGRy&#10;cy9kb3ducmV2LnhtbFBLBQYAAAAABAAEAPUAAACMAwAAAAA=&#10;" fillcolor="black" stroked="f"/>
                  <v:rect id="Rectangle 2444" o:spid="_x0000_s3464" style="position:absolute;left:3417;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A5MgA&#10;AADdAAAADwAAAGRycy9kb3ducmV2LnhtbESPQUsDMRSE74L/ITzBm5u4uKVumxZbELwItnqwt9fN&#10;6+7Szcs2ie3qr2+EQo/DzHzDTOeD7cSRfGgda3jMFAjiypmWaw1fn68PYxAhIhvsHJOGXwown93e&#10;TLE07sQrOq5jLRKEQ4kamhj7UspQNWQxZK4nTt7OeYsxSV9L4/GU4LaTuVIjabHltNBgT8uGqv36&#10;x2pYPI8Xh48nfv9bbTe0+d7ui9wrre/vhpcJiEhDvIYv7TejIS9UAf9v0hO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6QDkyAAAAN0AAAAPAAAAAAAAAAAAAAAAAJgCAABk&#10;cnMvZG93bnJldi54bWxQSwUGAAAAAAQABAD1AAAAjQMAAAAA&#10;" fillcolor="black" stroked="f"/>
                  <v:rect id="Rectangle 2445" o:spid="_x0000_s3465" style="position:absolute;left:3417;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uek8cA&#10;AADdAAAADwAAAGRycy9kb3ducmV2LnhtbESPQWsCMRSE74L/ITyhN026VNHVKLVQ6KWgtod6e25e&#10;dxc3L9sk1a2/3ghCj8PMfMMsVp1txIl8qB1reBwpEMSFMzWXGj4/XodTECEiG2wck4Y/CrBa9nsL&#10;zI0785ZOu1iKBOGQo4YqxjaXMhQVWQwj1xIn79t5izFJX0rj8ZzgtpGZUhNpsea0UGFLLxUVx92v&#10;1bCeTdc/myd+v2wPe9p/HY7jzCutHwbd8xxEpC7+h+/tN6MhG6sJ3N6k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7npPHAAAA3QAAAA8AAAAAAAAAAAAAAAAAmAIAAGRy&#10;cy9kb3ducmV2LnhtbFBLBQYAAAAABAAEAPUAAACMAwAAAAA=&#10;" fillcolor="black" stroked="f"/>
                  <v:rect id="Rectangle 2446" o:spid="_x0000_s3466" style="position:absolute;left:3417;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7CMgA&#10;AADdAAAADwAAAGRycy9kb3ducmV2LnhtbESPT2sCMRTE74V+h/AK3mrSRauuRqmFQi+F+uegt+fm&#10;ubu4edkmqW776Ruh4HGYmd8ws0VnG3EmH2rHGp76CgRx4UzNpYbt5u1xDCJEZIONY9LwQwEW8/u7&#10;GebGXXhF53UsRYJwyFFDFWObSxmKiiyGvmuJk3d03mJM0pfSeLwkuG1kptSztFhzWqiwpdeKitP6&#10;22pYTsbLr88Bf/yuDnva7w6nYeaV1r2H7mUKIlIXb+H/9rvRkA3VC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dzsIyAAAAN0AAAAPAAAAAAAAAAAAAAAAAJgCAABk&#10;cnMvZG93bnJldi54bWxQSwUGAAAAAAQABAD1AAAAjQMAAAAA&#10;" fillcolor="black" stroked="f"/>
                  <v:rect id="Rectangle 2447" o:spid="_x0000_s3467" style="position:absolute;left:3417;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vesQA&#10;AADdAAAADwAAAGRycy9kb3ducmV2LnhtbERPy2oCMRTdC/2HcIXuNHGoYkej1EKhm4KvRd1dJ9eZ&#10;wcnNNEl12q83C8Hl4bzny8424kI+1I41jIYKBHHhTM2lhv3uYzAFESKywcYxafijAMvFU2+OuXFX&#10;3tBlG0uRQjjkqKGKsc2lDEVFFsPQtcSJOzlvMSboS2k8XlO4bWSm1ERarDk1VNjSe0XFeftrNaxe&#10;p6uf9Qt//W+OBzp8H8/jzCutn/vd2wxEpC4+xHf3p9GQjVWam96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or3rEAAAA3QAAAA8AAAAAAAAAAAAAAAAAmAIAAGRycy9k&#10;b3ducmV2LnhtbFBLBQYAAAAABAAEAPUAAACJAwAAAAA=&#10;" fillcolor="black" stroked="f"/>
                  <v:rect id="Rectangle 2448" o:spid="_x0000_s3468" style="position:absolute;left:3417;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K4ccA&#10;AADdAAAADwAAAGRycy9kb3ducmV2LnhtbESPQWsCMRSE74X+h/AK3mrSRYuuRqkFoZeCWg96e26e&#10;u4ubl20Sddtf3whCj8PMfMNM551txIV8qB1reOkrEMSFMzWXGrZfy+cRiBCRDTaOScMPBZjPHh+m&#10;mBt35TVdNrEUCcIhRw1VjG0uZSgqshj6riVO3tF5izFJX0rj8ZrgtpGZUq/SYs1pocKW3isqTpuz&#10;1bAYjxbfqwF//q4Pe9rvDqdh5pXWvafubQIiUhf/w/f2h9GQDdUY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CuHHAAAA3QAAAA8AAAAAAAAAAAAAAAAAmAIAAGRy&#10;cy9kb3ducmV2LnhtbFBLBQYAAAAABAAEAPUAAACMAwAAAAA=&#10;" fillcolor="black" stroked="f"/>
                  <v:rect id="Rectangle 2449" o:spid="_x0000_s3469" style="position:absolute;left:3417;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c1ocQA&#10;AADdAAAADwAAAGRycy9kb3ducmV2LnhtbERPz2vCMBS+C/sfwht409Qyh9ZGmYOBF0HdDvP22ry1&#10;xealS6JW/3pzGOz48f3OV71pxYWcbywrmIwTEMSl1Q1XCr4+P0YzED4ga2wtk4IbeVgtnwY5Ztpe&#10;eU+XQ6hEDGGfoYI6hC6T0pc1GfRj2xFH7sc6gyFCV0nt8BrDTSvTJHmVBhuODTV29F5TeTqcjYL1&#10;fLb+3b3w9r4vjnT8Lk7T1CVKDZ/7twWIQH34F/+5N1pBOp3E/fF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HNaHEAAAA3QAAAA8AAAAAAAAAAAAAAAAAmAIAAGRycy9k&#10;b3ducmV2LnhtbFBLBQYAAAAABAAEAPUAAACJAwAAAAA=&#10;" fillcolor="black" stroked="f"/>
                  <v:rect id="Rectangle 2450" o:spid="_x0000_s3470" style="position:absolute;left:3417;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QOscA&#10;AADdAAAADwAAAGRycy9kb3ducmV2LnhtbESPT2vCQBTE70K/w/IKvekmoRaNrlKFQi8F//RQb8/s&#10;axLMvo27W41++q4geBxm5jfMdN6ZRpzI+dqygnSQgCAurK65VPC9/eiPQPiArLGxTAou5GE+e+pN&#10;Mdf2zGs6bUIpIoR9jgqqENpcSl9UZNAPbEscvV/rDIYoXSm1w3OEm0ZmSfImDdYcFypsaVlRcdj8&#10;GQWL8WhxXL3y13W939HuZ38YZi5R6uW5e5+ACNSFR/je/tQKsmGawu1NfAJy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LkDrHAAAA3QAAAA8AAAAAAAAAAAAAAAAAmAIAAGRy&#10;cy9kb3ducmV2LnhtbFBLBQYAAAAABAAEAPUAAACMAwAAAAA=&#10;" fillcolor="black" stroked="f"/>
                  <v:rect id="Rectangle 2451" o:spid="_x0000_s3471" style="position:absolute;left:3417;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kOTc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HQ1T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ZDk3HAAAA3QAAAA8AAAAAAAAAAAAAAAAAmAIAAGRy&#10;cy9kb3ducmV2LnhtbFBLBQYAAAAABAAEAPUAAACMAwAAAAA=&#10;" fillcolor="black" stroked="f"/>
                  <v:rect id="Rectangle 2452" o:spid="_x0000_s3472" style="position:absolute;left:3417;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r1scA&#10;AADdAAAADwAAAGRycy9kb3ducmV2LnhtbESPQWvCQBSE74X+h+UJvTUb01o0ukoVCr0I1fZQb8/s&#10;Mwlm38bdrUZ/vSsUPA4z8w0zmXWmEUdyvrasoJ+kIIgLq2suFfx8fzwPQfiArLGxTArO5GE2fXyY&#10;YK7tiVd0XIdSRAj7HBVUIbS5lL6oyKBPbEscvZ11BkOUrpTa4SnCTSOzNH2TBmuOCxW2tKio2K//&#10;jIL5aDg/fL3y8rLabmjzu90PMpcq9dTr3scgAnXhHv5vf2oF2aD/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Vq9bHAAAA3QAAAA8AAAAAAAAAAAAAAAAAmAIAAGRy&#10;cy9kb3ducmV2LnhtbFBLBQYAAAAABAAEAPUAAACMAwAAAAA=&#10;" fillcolor="black" stroked="f"/>
                  <v:rect id="Rectangle 2453" o:spid="_x0000_s3473" style="position:absolute;left:3417;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zoscA&#10;AADdAAAADwAAAGRycy9kb3ducmV2LnhtbESPQWsCMRSE74X+h/AK3mrWRYuuRlFB6KWgtge9PTfP&#10;3cXNy5pEXf31jVDocZiZb5jJrDW1uJLzlWUFvW4Cgji3uuJCwc/36n0IwgdkjbVlUnAnD7Pp68sE&#10;M21vvKHrNhQiQthnqKAMocmk9HlJBn3XNsTRO1pnMETpCqkd3iLc1DJNkg9psOK4UGJDy5Ly0/Zi&#10;FCxGw8V53eevx+awp/3ucBqkLlGq89bOxyACteE//Nf+1ArSQa8P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8M6LHAAAA3QAAAA8AAAAAAAAAAAAAAAAAmAIAAGRy&#10;cy9kb3ducmV2LnhtbFBLBQYAAAAABAAEAPUAAACMAwAAAAA=&#10;" fillcolor="black" stroked="f"/>
                  <v:rect id="Rectangle 2454" o:spid="_x0000_s3474" style="position:absolute;left:3417;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OccA&#10;AADdAAAADwAAAGRycy9kb3ducmV2LnhtbESPT2vCQBTE7wW/w/IKvdWNoSkaXUWFQi8F//RQb8/s&#10;axLMvo27W41++q4geBxm5jfMZNaZRpzI+dqygkE/AUFcWF1zqeB7+/E6BOEDssbGMim4kIfZtPc0&#10;wVzbM6/ptAmliBD2OSqoQmhzKX1RkUHfty1x9H6tMxiidKXUDs8RbhqZJsm7NFhzXKiwpWVFxWHz&#10;ZxQsRsPFcfXGX9f1fke7n/0hS12i1MtzNx+DCNSFR/je/tQK0myQ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wljnHAAAA3QAAAA8AAAAAAAAAAAAAAAAAmAIAAGRy&#10;cy9kb3ducmV2LnhtbFBLBQYAAAAABAAEAPUAAACMAwAAAAA=&#10;" fillcolor="black" stroked="f"/>
                  <v:rect id="Rectangle 2455" o:spid="_x0000_s3475" style="position:absolute;left:3417;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TscA&#10;AADdAAAADwAAAGRycy9kb3ducmV2LnhtbESPT2sCMRTE74V+h/AK3mrWRUVXo2ih0EvBfwe9PTfP&#10;3cXNy5qkuu2nNwXB4zAzv2Gm89bU4krOV5YV9LoJCOLc6ooLBbvt5/sIhA/IGmvLpOCXPMxnry9T&#10;zLS98Zqum1CICGGfoYIyhCaT0uclGfRd2xBH72SdwRClK6R2eItwU8s0SYbSYMVxocSGPkrKz5sf&#10;o2A5Hi0vqz5//62PBzrsj+dB6hKlOm/tYgIiUBue4Uf7SytIB70h/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CE7HAAAA3QAAAA8AAAAAAAAAAAAAAAAAmAIAAGRy&#10;cy9kb3ducmV2LnhtbFBLBQYAAAAABAAEAPUAAACMAwAAAAA=&#10;" fillcolor="black" stroked="f"/>
                  <v:rect id="Rectangle 2456" o:spid="_x0000_s3476" style="position:absolute;left:3417;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6t1c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joav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urdXHAAAA3QAAAA8AAAAAAAAAAAAAAAAAmAIAAGRy&#10;cy9kb3ducmV2LnhtbFBLBQYAAAAABAAEAPUAAACMAwAAAAA=&#10;" fillcolor="black" stroked="f"/>
                  <v:rect id="Rectangle 2457" o:spid="_x0000_s3477" style="position:absolute;left:3417;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5p8QA&#10;AADdAAAADwAAAGRycy9kb3ducmV2LnhtbERPz2vCMBS+C/sfwht409Qyh9ZGmYOBF0HdDvP22ry1&#10;xealS6JW/3pzGOz48f3OV71pxYWcbywrmIwTEMSl1Q1XCr4+P0YzED4ga2wtk4IbeVgtnwY5Ztpe&#10;eU+XQ6hEDGGfoYI6hC6T0pc1GfRj2xFH7sc6gyFCV0nt8BrDTSvTJHmVBhuODTV29F5TeTqcjYL1&#10;fLb+3b3w9r4vjnT8Lk7T1CVKDZ/7twWIQH34F/+5N1pBOp3EufF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xOafEAAAA3QAAAA8AAAAAAAAAAAAAAAAAmAIAAGRycy9k&#10;b3ducmV2LnhtbFBLBQYAAAAABAAEAPUAAACJAwAAAAA=&#10;" fillcolor="black" stroked="f"/>
                  <v:rect id="Rectangle 2458" o:spid="_x0000_s3478" style="position:absolute;left:3417;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cPMcA&#10;AADdAAAADwAAAGRycy9kb3ducmV2LnhtbESPQWsCMRSE74L/IbyCN826aNGtUVQQvAhqe6i35+Z1&#10;d3HzsiZRt/31jVDocZiZb5jZojW1uJPzlWUFw0ECgji3uuJCwcf7pj8B4QOyxtoyKfgmD4t5tzPD&#10;TNsHH+h+DIWIEPYZKihDaDIpfV6SQT+wDXH0vqwzGKJ0hdQOHxFuapkmyas0WHFcKLGhdUn55Xgz&#10;ClbTyeq6H/Hu53A+0enzfBmnLlGq99Iu30AEasN/+K+91QrS8XAK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9nDzHAAAA3QAAAA8AAAAAAAAAAAAAAAAAmAIAAGRy&#10;cy9kb3ducmV2LnhtbFBLBQYAAAAABAAEAPUAAACMAwAAAAA=&#10;" fillcolor="black" stroked="f"/>
                  <v:rect id="Rectangle 2459" o:spid="_x0000_s3479" style="position:absolute;left:3417;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HMQA&#10;AADdAAAADwAAAGRycy9kb3ducmV2LnhtbERPz2vCMBS+D/Y/hCd4m6lljq42yhQGXoTpdpi31+bZ&#10;FpuXmkTt9tcvh4HHj+93sRxMJ67kfGtZwXSSgCCurG65VvD1+f6UgfABWWNnmRT8kIfl4vGhwFzb&#10;G+/oug+1iCHsc1TQhNDnUvqqIYN+YnviyB2tMxgidLXUDm8x3HQyTZIXabDl2NBgT+uGqtP+YhSs&#10;XrPV+eOZt7+78kCH7/I0S12i1Hg0vM1BBBrCXfzv3mgF6SyN++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r/xzEAAAA3QAAAA8AAAAAAAAAAAAAAAAAmAIAAGRycy9k&#10;b3ducmV2LnhtbFBLBQYAAAAABAAEAPUAAACJAwAAAAA=&#10;" fillcolor="black" stroked="f"/>
                  <v:rect id="Rectangle 2460" o:spid="_x0000_s3480" style="position:absolute;left:3417;top:15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dah8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HaVD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nWofHAAAA3QAAAA8AAAAAAAAAAAAAAAAAmAIAAGRy&#10;cy9kb3ducmV2LnhtbFBLBQYAAAAABAAEAPUAAACMAwAAAAA=&#10;" fillcolor="black" stroked="f"/>
                  <v:rect id="Rectangle 2461" o:spid="_x0000_s3481" style="position:absolute;left:3417;top:15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E8McA&#10;AADdAAAADwAAAGRycy9kb3ducmV2LnhtbESPT2sCMRTE74LfIbxCb5ptqGK3RlGh0Euh/jnU23Pz&#10;uru4eVmTVLf99KYgeBxm5jfMdN7ZRpzJh9qxhqdhBoK4cKbmUsNu+zaYgAgR2WDjmDT8UoD5rN+b&#10;Ym7chdd03sRSJAiHHDVUMba5lKGoyGIYupY4ed/OW4xJ+lIaj5cEt41UWTaWFmtOCxW2tKqoOG5+&#10;rIbly2R5+nzmj7/1YU/7r8NxpHym9eNDt3gFEamL9/Ct/W40qJFS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1xPDHAAAA3QAAAA8AAAAAAAAAAAAAAAAAmAIAAGRy&#10;cy9kb3ducmV2LnhtbFBLBQYAAAAABAAEAPUAAACMAwAAAAA=&#10;" fillcolor="black" stroked="f"/>
                  <v:rect id="Rectangle 2462" o:spid="_x0000_s3482" style="position:absolute;left:3417;top:15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ha8cA&#10;AADdAAAADwAAAGRycy9kb3ducmV2LnhtbESPT2sCMRTE74V+h/AEbzXrWkVXo9SC0Euh/jno7bl5&#10;7i5uXrZJ1G0/fSMUPA4z8xtmtmhNLa7kfGVZQb+XgCDOra64ULDbrl7GIHxA1lhbJgU/5GExf36a&#10;Yabtjdd03YRCRAj7DBWUITSZlD4vyaDv2YY4eifrDIYoXSG1w1uEm1qmSTKSBiuOCyU29F5Sft5c&#10;jILlZLz8/nrlz9/18UCH/fE8TF2iVLfTvk1BBGrDI/zf/tAK0mE6g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5YWvHAAAA3QAAAA8AAAAAAAAAAAAAAAAAmAIAAGRy&#10;cy9kb3ducmV2LnhtbFBLBQYAAAAABAAEAPUAAACMAwAAAAA=&#10;" fillcolor="black" stroked="f"/>
                  <v:rect id="Rectangle 2463" o:spid="_x0000_s3483" style="position:absolute;left:3417;top:15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5H8cA&#10;AADdAAAADwAAAGRycy9kb3ducmV2LnhtbESPT2sCMRTE74V+h/AKvdWsi4quRlFB6KXgnx7q7bl5&#10;7i5uXtYk1W0/vREEj8PM/IaZzFpTiws5X1lW0O0kIIhzqysuFHzvVh9DED4ga6wtk4I/8jCbvr5M&#10;MNP2yhu6bEMhIoR9hgrKEJpMSp+XZNB3bEMcvaN1BkOUrpDa4TXCTS3TJBlIgxXHhRIbWpaUn7a/&#10;RsFiNFyc1z3++t8c9rT/OZz6qUuUen9r52MQgdrwDD/an1pB2k97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Q+R/HAAAA3QAAAA8AAAAAAAAAAAAAAAAAmAIAAGRy&#10;cy9kb3ducmV2LnhtbFBLBQYAAAAABAAEAPUAAACMAwAAAAA=&#10;" fillcolor="black" stroked="f"/>
                  <v:rect id="Rectangle 2464" o:spid="_x0000_s3484" style="position:absolute;left:3417;top:15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chMcA&#10;AADdAAAADwAAAGRycy9kb3ducmV2LnhtbESPQWvCQBSE7wX/w/IK3ppNgyk2uooWBC9CtT3U2zP7&#10;TILZt+nuqml/fbcgeBxm5htmOu9NKy7kfGNZwXOSgiAurW64UvD5sXoag/ABWWNrmRT8kIf5bPAw&#10;xULbK2/psguViBD2BSqoQ+gKKX1Zk0Gf2I44ekfrDIYoXSW1w2uEm1ZmafoiDTYcF2rs6K2m8rQ7&#10;GwXL1/Hy+33Em9/tYU/7r8Mpz1yq1PCxX0xABOrDPXxrr7WCLM9y+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cXITHAAAA3QAAAA8AAAAAAAAAAAAAAAAAmAIAAGRy&#10;cy9kb3ducmV2LnhtbFBLBQYAAAAABAAEAPUAAACMAwAAAAA=&#10;" fillcolor="black" stroked="f"/>
                  <v:rect id="Rectangle 2465" o:spid="_x0000_s3485" style="position:absolute;left:3417;top:15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C88cA&#10;AADdAAAADwAAAGRycy9kb3ducmV2LnhtbESPT2sCMRTE74V+h/AK3mq2i4quRtFCoRfBPz3U23Pz&#10;uru4eVmTVFc/vREEj8PM/IaZzFpTixM5X1lW8NFNQBDnVldcKPjZfr0PQfiArLG2TAou5GE2fX2Z&#10;YKbtmdd02oRCRAj7DBWUITSZlD4vyaDv2oY4en/WGQxRukJqh+cIN7VMk2QgDVYcF0ps6LOk/LD5&#10;NwoWo+HiuOrx8rre72j3uz/0U5co1Xlr52MQgdrwDD/a31pB2k8H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OwvPHAAAA3QAAAA8AAAAAAAAAAAAAAAAAmAIAAGRy&#10;cy9kb3ducmV2LnhtbFBLBQYAAAAABAAEAPUAAACMAwAAAAA=&#10;" fillcolor="black" stroked="f"/>
                  <v:rect id="Rectangle 2466" o:spid="_x0000_s3486" style="position:absolute;left:3417;top:15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naM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lE6h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CZ2jHAAAA3QAAAA8AAAAAAAAAAAAAAAAAmAIAAGRy&#10;cy9kb3ducmV2LnhtbFBLBQYAAAAABAAEAPUAAACMAwAAAAA=&#10;" fillcolor="black" stroked="f"/>
                  <v:rect id="Rectangle 2467" o:spid="_x0000_s3487" style="position:absolute;left:3417;top:15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3zGsQA&#10;AADdAAAADwAAAGRycy9kb3ducmV2LnhtbERPz2vCMBS+D/Y/hCd4m6lljq42yhQGXoTpdpi31+bZ&#10;FpuXmkTt9tcvh4HHj+93sRxMJ67kfGtZwXSSgCCurG65VvD1+f6UgfABWWNnmRT8kIfl4vGhwFzb&#10;G+/oug+1iCHsc1TQhNDnUvqqIYN+YnviyB2tMxgidLXUDm8x3HQyTZIXabDl2NBgT+uGqtP+YhSs&#10;XrPV+eOZt7+78kCH7/I0S12i1Hg0vM1BBBrCXfzv3mgF6SyNc+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d8xrEAAAA3QAAAA8AAAAAAAAAAAAAAAAAmAIAAGRycy9k&#10;b3ducmV2LnhtbFBLBQYAAAAABAAEAPUAAACJAwAAAAA=&#10;" fillcolor="black" stroked="f"/>
                  <v:rect id="Rectangle 2468" o:spid="_x0000_s3488" style="position:absolute;left:3417;top:15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WgccA&#10;AADdAAAADwAAAGRycy9kb3ducmV2LnhtbESPT2sCMRTE70K/Q3iF3jTbpRZdjVILBS+C/w56e26e&#10;u4ubl22S6uqnbwTB4zAzv2HG09bU4kzOV5YVvPcSEMS51RUXCrabn+4AhA/IGmvLpOBKHqaTl84Y&#10;M20vvKLzOhQiQthnqKAMocmk9HlJBn3PNsTRO1pnMETpCqkdXiLc1DJNkk9psOK4UGJD3yXlp/Wf&#10;UTAbDma/yw9e3FaHPe13h1M/dYlSb6/t1whEoDY8w4/2XCtI++kQ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RVoHHAAAA3QAAAA8AAAAAAAAAAAAAAAAAmAIAAGRy&#10;cy9kb3ducmV2LnhtbFBLBQYAAAAABAAEAPUAAACMAwAAAAA=&#10;" fillcolor="black" stroked="f"/>
                  <v:rect id="Rectangle 2469" o:spid="_x0000_s3489" style="position:absolute;left:3417;top:15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pwcUA&#10;AADdAAAADwAAAGRycy9kb3ducmV2LnhtbERPu27CMBTdK/EP1kXqVhzCQzTFiQoSEkulAh3Kdokv&#10;SUR8ndouhH59PVTqeHTey6I3rbiS841lBeNRAoK4tLrhSsHHYfO0AOEDssbWMim4k4ciHzwsMdP2&#10;xju67kMlYgj7DBXUIXSZlL6syaAf2Y44cmfrDIYIXSW1w1sMN61Mk2QuDTYcG2rsaF1Tedl/GwWr&#10;58Xq633Kbz+705GOn6fLLHWJUo/D/vUFRKA+/Iv/3FutIJ1N4v7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mnBxQAAAN0AAAAPAAAAAAAAAAAAAAAAAJgCAABkcnMv&#10;ZG93bnJldi54bWxQSwUGAAAAAAQABAD1AAAAigMAAAAA&#10;" fillcolor="black" stroked="f"/>
                  <v:rect id="Rectangle 2470" o:spid="_x0000_s3490" style="position:absolute;left:3417;top:15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7MWscA&#10;AADdAAAADwAAAGRycy9kb3ducmV2LnhtbESPQWvCQBSE74X+h+UJvTUb01o0ukoVCr0I1fZQb8/s&#10;Mwlm38bdrUZ/vSsUPA4z8w0zmXWmEUdyvrasoJ+kIIgLq2suFfx8fzwPQfiArLGxTArO5GE2fXyY&#10;YK7tiVd0XIdSRAj7HBVUIbS5lL6oyKBPbEscvZ11BkOUrpTa4SnCTSOzNH2TBmuOCxW2tKio2K//&#10;jIL5aDg/fL3y8rLabmjzu90PMpcq9dTr3scgAnXhHv5vf2oF2eCl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FrHAAAA3QAAAA8AAAAAAAAAAAAAAAAAmAIAAGRy&#10;cy9kb3ducmV2LnhtbFBLBQYAAAAABAAEAPUAAACMAwAAAAA=&#10;" fillcolor="black" stroked="f"/>
                  <v:rect id="Rectangle 2471" o:spid="_x0000_s3491" style="position:absolute;left:3417;top:15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xSLccA&#10;AADdAAAADwAAAGRycy9kb3ducmV2LnhtbESPT2sCMRTE74V+h/AEbzXrWkVXo9SC0Euh/jno7bl5&#10;7i5uXrZJ1G0/fSMUPA4z8xtmtmhNLa7kfGVZQb+XgCDOra64ULDbrl7GIHxA1lhbJgU/5GExf36a&#10;Yabtjdd03YRCRAj7DBWUITSZlD4vyaDv2YY4eifrDIYoXSG1w1uEm1qmSTKSBiuOCyU29F5Sft5c&#10;jILlZLz8/nrlz9/18UCH/fE8TF2iVLfTvk1BBGrDI/zf/tAK0uEg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sUi3HAAAA3QAAAA8AAAAAAAAAAAAAAAAAmAIAAGRy&#10;cy9kb3ducmV2LnhtbFBLBQYAAAAABAAEAPUAAACMAwAAAAA=&#10;" fillcolor="black" stroked="f"/>
                  <v:rect id="Rectangle 2472" o:spid="_x0000_s3492" style="position:absolute;left:3417;top:15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3tscA&#10;AADdAAAADwAAAGRycy9kb3ducmV2LnhtbESPQWsCMRSE7wX/Q3hCbzXrWouuRtFCoZeC2h7q7bl5&#10;7i5uXtYk1a2/3giCx2FmvmGm89bU4kTOV5YV9HsJCOLc6ooLBT/fHy8jED4ga6wtk4J/8jCfdZ6m&#10;mGl75jWdNqEQEcI+QwVlCE0mpc9LMuh7tiGO3t46gyFKV0jt8BzhppZpkrxJgxXHhRIbei8pP2z+&#10;jILleLQ8rl7567LebWn7uzsMU5co9dxtFxMQgdrwCN/bn1pBOhwM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g97bHAAAA3QAAAA8AAAAAAAAAAAAAAAAAmAIAAGRy&#10;cy9kb3ducmV2LnhtbFBLBQYAAAAABAAEAPUAAACMAwAAAAA=&#10;" fillcolor="black" stroked="f"/>
                  <v:rect id="Rectangle 2473" o:spid="_x0000_s3493" style="position:absolute;left:3417;top:15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lvwscA&#10;AADdAAAADwAAAGRycy9kb3ducmV2LnhtbESPQWsCMRSE74X+h/AKvdWsqxZdjVIFwYugtod6e26e&#10;u4ubl22S6uqvNwWhx2FmvmEms9bU4kzOV5YVdDsJCOLc6ooLBV+fy7chCB+QNdaWScGVPMymz08T&#10;zLS98JbOu1CICGGfoYIyhCaT0uclGfQd2xBH72idwRClK6R2eIlwU8s0Sd6lwYrjQokNLUrKT7tf&#10;o2A+Gs5/Nn1e37aHPe2/D6dB6hKlXl/ajzGIQG34Dz/aK60gHfT6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b8LHAAAA3QAAAA8AAAAAAAAAAAAAAAAAmAIAAGRy&#10;cy9kb3ducmV2LnhtbFBLBQYAAAAABAAEAPUAAACMAwAAAAA=&#10;" fillcolor="black" stroked="f"/>
                  <v:rect id="Rectangle 2474" o:spid="_x0000_s3494" style="position:absolute;left:3417;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KWcgA&#10;AADdAAAADwAAAGRycy9kb3ducmV2LnhtbESPT2vCQBTE74V+h+UJvdWNqSmaukoVCl4K9c9Bb8/s&#10;axLMvo27W0399K5Q6HGYmd8wk1lnGnEm52vLCgb9BARxYXXNpYLt5uN5BMIHZI2NZVLwSx5m08eH&#10;CebaXnhF53UoRYSwz1FBFUKbS+mLigz6vm2Jo/dtncEQpSuldniJcNPINElepcGa40KFLS0qKo7r&#10;H6NgPh7NT19D/ryuDnva7w7HLHWJUk+97v0NRKAu/If/2kutIM1eMr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hcpZyAAAAN0AAAAPAAAAAAAAAAAAAAAAAJgCAABk&#10;cnMvZG93bnJldi54bWxQSwUGAAAAAAQABAD1AAAAjQMAAAAA&#10;" fillcolor="black" stroked="f"/>
                  <v:rect id="Rectangle 2475" o:spid="_x0000_s3495" style="position:absolute;left:3417;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ULsgA&#10;AADdAAAADwAAAGRycy9kb3ducmV2LnhtbESPT2sCMRTE74V+h/AKvdWs6x90NUoVBC+C2h7q7bl5&#10;7i5uXrZJqquf3hQKPQ4z8xtmOm9NLS7kfGVZQbeTgCDOra64UPD5sXobgfABWWNtmRTcyMN89vw0&#10;xUzbK+/osg+FiBD2GSooQ2gyKX1ekkHfsQ1x9E7WGQxRukJqh9cIN7VMk2QoDVYcF0psaFlSft7/&#10;GAWL8Wjxve3z5r47HujwdTwPUpco9frSvk9ABGrDf/ivvdYK0kFvC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V1QuyAAAAN0AAAAPAAAAAAAAAAAAAAAAAJgCAABk&#10;cnMvZG93bnJldi54bWxQSwUGAAAAAAQABAD1AAAAjQMAAAAA&#10;" fillcolor="black" stroked="f"/>
                  <v:rect id="Rectangle 2476" o:spid="_x0000_s3496" style="position:absolute;left:3417;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xtcgA&#10;AADdAAAADwAAAGRycy9kb3ducmV2LnhtbESPQWsCMRSE7wX/Q3hCbzXrtlq7NUoVCr0I1XrQ23Pz&#10;3F3cvGyTqKu/vhEKHoeZ+YYZT1tTixM5X1lW0O8lIIhzqysuFKx/Pp9GIHxA1lhbJgUX8jCddB7G&#10;mGl75iWdVqEQEcI+QwVlCE0mpc9LMuh7tiGO3t46gyFKV0jt8BzhppZpkgylwYrjQokNzUvKD6uj&#10;UTB7G81+v194cV3utrTd7A6D1CVKPXbbj3cQgdpwD/+3v7SCdPD8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G1yAAAAN0AAAAPAAAAAAAAAAAAAAAAAJgCAABk&#10;cnMvZG93bnJldi54bWxQSwUGAAAAAAQABAD1AAAAjQMAAAAA&#10;" fillcolor="black" stroked="f"/>
                  <v:rect id="Rectangle 2477" o:spid="_x0000_s3497" style="position:absolute;left:3417;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lx8UA&#10;AADdAAAADwAAAGRycy9kb3ducmV2LnhtbERPu27CMBTdK/EP1kXqVhzCQzTFiQoSEkulAh3Kdokv&#10;SUR8ndouhH59PVTqeHTey6I3rbiS841lBeNRAoK4tLrhSsHHYfO0AOEDssbWMim4k4ciHzwsMdP2&#10;xju67kMlYgj7DBXUIXSZlL6syaAf2Y44cmfrDIYIXSW1w1sMN61Mk2QuDTYcG2rsaF1Tedl/GwWr&#10;58Xq633Kbz+705GOn6fLLHWJUo/D/vUFRKA+/Iv/3FutIJ1N4tz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GXHxQAAAN0AAAAPAAAAAAAAAAAAAAAAAJgCAABkcnMv&#10;ZG93bnJldi54bWxQSwUGAAAAAAQABAD1AAAAigMAAAAA&#10;" fillcolor="black" stroked="f"/>
                  <v:rect id="Rectangle 2478" o:spid="_x0000_s3498" style="position:absolute;left:3417;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AXMcA&#10;AADdAAAADwAAAGRycy9kb3ducmV2LnhtbESPQWsCMRSE74L/IbxCb5rtVouuRtGC4KWgtod6e26e&#10;u4ubl20SdeuvNwWhx2FmvmGm89bU4kLOV5YVvPQTEMS51RUXCr4+V70RCB+QNdaWScEveZjPup0p&#10;ZtpeeUuXXShEhLDPUEEZQpNJ6fOSDPq+bYijd7TOYIjSFVI7vEa4qWWaJG/SYMVxocSG3kvKT7uz&#10;UbAcj5Y/mwF/3LaHPe2/D6dh6hKlnp/axQREoDb8hx/ttVaQDl/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IwFzHAAAA3QAAAA8AAAAAAAAAAAAAAAAAmAIAAGRy&#10;cy9kb3ducmV2LnhtbFBLBQYAAAAABAAEAPUAAACMAwAAAAA=&#10;" fillcolor="black" stroked="f"/>
                  <v:rect id="Rectangle 2479" o:spid="_x0000_s3499" style="position:absolute;left:3417;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avMQA&#10;AADdAAAADwAAAGRycy9kb3ducmV2LnhtbERPy4rCMBTdC/MP4Q6403SKilajjILgRvAxi3F3be60&#10;xeamk0TtzNebheDycN6zRWtqcSPnK8sKPvoJCOLc6ooLBV/HdW8MwgdkjbVlUvBHHhbzt84MM23v&#10;vKfbIRQihrDPUEEZQpNJ6fOSDPq+bYgj92OdwRChK6R2eI/hppZpkoykwYpjQ4kNrUrKL4erUbCc&#10;jJe/uwFv//fnE52+z5dh6hKluu/t5xREoDa8xE/3RitIh4O4P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0GrzEAAAA3QAAAA8AAAAAAAAAAAAAAAAAmAIAAGRycy9k&#10;b3ducmV2LnhtbFBLBQYAAAAABAAEAPUAAACJAwAAAAA=&#10;" fillcolor="black" stroked="f"/>
                  <v:rect id="Rectangle 2480" o:spid="_x0000_s3500" style="position:absolute;left:3417;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J8cA&#10;AADdAAAADwAAAGRycy9kb3ducmV2LnhtbESPQWsCMRSE74X+h/AK3mrWRYuuRlFB6KWgtge9PTfP&#10;3cXNy5pEXf31jVDocZiZb5jJrDW1uJLzlWUFvW4Cgji3uuJCwc/36n0IwgdkjbVlUnAnD7Pp68sE&#10;M21vvKHrNhQiQthnqKAMocmk9HlJBn3XNsTRO1pnMETpCqkd3iLc1DJNkg9psOK4UGJDy5Ly0/Zi&#10;FCxGw8V53eevx+awp/3ucBqkLlGq89bOxyACteE//Nf+1ArSQb8H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4vyfHAAAA3QAAAA8AAAAAAAAAAAAAAAAAmAIAAGRy&#10;cy9kb3ducmV2LnhtbFBLBQYAAAAABAAEAPUAAACMAwAAAAA=&#10;" fillcolor="black" stroked="f"/>
                  <v:rect id="Rectangle 2481" o:spid="_x0000_s3501" style="position:absolute;left:3417;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hUMcA&#10;AADdAAAADwAAAGRycy9kb3ducmV2LnhtbESPT2sCMRTE74V+h/AKvdWsi4quRlFB6KXgnx7q7bl5&#10;7i5uXtYk1W0/vREEj8PM/IaZzFpTiws5X1lW0O0kIIhzqysuFHzvVh9DED4ga6wtk4I/8jCbvr5M&#10;MNP2yhu6bEMhIoR9hgrKEJpMSp+XZNB3bEMcvaN1BkOUrpDa4TXCTS3TJBlIgxXHhRIbWpaUn7a/&#10;RsFiNFyc1z3++t8c9rT/OZz6qUuUen9r52MQgdrwDD/an1pB2u+l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IVDHAAAA3QAAAA8AAAAAAAAAAAAAAAAAmAIAAGRy&#10;cy9kb3ducmV2LnhtbFBLBQYAAAAABAAEAPUAAACMAwAAAAA=&#10;" fillcolor="black" stroked="f"/>
                  <v:rect id="Rectangle 2482" o:spid="_x0000_s3502" style="position:absolute;left:3417;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Ey8cA&#10;AADdAAAADwAAAGRycy9kb3ducmV2LnhtbESPQWsCMRSE74X+h/AKvdWsqxZdjVIFwYugtod6e26e&#10;u4ubl22S6uqvNwWhx2FmvmEms9bU4kzOV5YVdDsJCOLc6ooLBV+fy7chCB+QNdaWScGVPMymz08T&#10;zLS98JbOu1CICGGfoYIyhCaT0uclGfQd2xBH72idwRClK6R2eIlwU8s0Sd6lwYrjQokNLUrKT7tf&#10;o2A+Gs5/Nn1e37aHPe2/D6dB6hKlXl/ajzGIQG34Dz/aK60gHfR7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mhMvHAAAA3QAAAA8AAAAAAAAAAAAAAAAAmAIAAGRy&#10;cy9kb3ducmV2LnhtbFBLBQYAAAAABAAEAPUAAACMAwAAAAA=&#10;" fillcolor="black" stroked="f"/>
                  <v:rect id="Rectangle 2483" o:spid="_x0000_s3503" style="position:absolute;left:3417;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8cv8cA&#10;AADdAAAADwAAAGRycy9kb3ducmV2LnhtbESPQWvCQBSE70L/w/IKvZlNQxSbukoVhF4KVXuot2f2&#10;NQlm36a7W43+ercgeBxm5htmOu9NK47kfGNZwXOSgiAurW64UvC1XQ0nIHxA1thaJgVn8jCfPQym&#10;WGh74jUdN6ESEcK+QAV1CF0hpS9rMugT2xFH78c6gyFKV0nt8BThppVZmo6lwYbjQo0dLWsqD5s/&#10;o2DxMln8fub8cVnvd7T73h9GmUuVenrs315BBOrDPXxrv2sF2SjP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HL/HAAAA3QAAAA8AAAAAAAAAAAAAAAAAmAIAAGRy&#10;cy9kb3ducmV2LnhtbFBLBQYAAAAABAAEAPUAAACMAwAAAAA=&#10;" fillcolor="black" stroked="f"/>
                  <v:rect id="Rectangle 2484" o:spid="_x0000_s3504" style="position:absolute;left:3417;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5JMcA&#10;AADdAAAADwAAAGRycy9kb3ducmV2LnhtbESPT2vCQBTE74V+h+UVequbBlM0uooKQi8F//RQb8/s&#10;axLMvo27W41++q4geBxm5jfMeNqZRpzI+dqygvdeAoK4sLrmUsH3dvk2AOEDssbGMim4kIfp5Plp&#10;jLm2Z17TaRNKESHsc1RQhdDmUvqiIoO+Z1vi6P1aZzBE6UqpHZ4j3DQyTZIPabDmuFBhS4uKisPm&#10;zyiYDwfz46rPX9f1fke7n/0hS12i1OtLNxuBCNSFR/je/tQK0qyfwe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DuSTHAAAA3QAAAA8AAAAAAAAAAAAAAAAAmAIAAGRy&#10;cy9kb3ducmV2LnhtbFBLBQYAAAAABAAEAPUAAACMAwAAAAA=&#10;" fillcolor="black" stroked="f"/>
                  <v:rect id="Rectangle 2485" o:spid="_x0000_s3505" style="position:absolute;left:3417;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nU8cA&#10;AADdAAAADwAAAGRycy9kb3ducmV2LnhtbESPT2sCMRTE74LfIbxCb5rtoqKrUbRQ6EXw30Fvz81z&#10;d3Hzsk1SXfvpTaHQ4zAzv2Fmi9bU4kbOV5YVvPUTEMS51RUXCg77j94YhA/IGmvLpOBBHhbzbmeG&#10;mbZ33tJtFwoRIewzVFCG0GRS+rwkg75vG+LoXawzGKJ0hdQO7xFuapkmyUgarDgulNjQe0n5dfdt&#10;FKwm49XXZsDrn+35RKfj+TpMXaLU60u7nIII1Ib/8F/7UytIh4MR/L6JT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J1PHAAAA3QAAAA8AAAAAAAAAAAAAAAAAmAIAAGRy&#10;cy9kb3ducmV2LnhtbFBLBQYAAAAABAAEAPUAAACMAwAAAAA=&#10;" fillcolor="black" stroked="f"/>
                  <v:rect id="Rectangle 2486" o:spid="_x0000_s3506" style="position:absolute;left:3417;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2CyMcA&#10;AADdAAAADwAAAGRycy9kb3ducmV2LnhtbESPQWvCQBSE7wX/w/KE3pqNQVuNrlILhV4EtT3U2zP7&#10;TILZt+nuVlN/vSsUPA4z8w0zW3SmESdyvrasYJCkIIgLq2suFXx9vj+NQfiArLGxTAr+yMNi3nuY&#10;Ya7tmTd02oZSRAj7HBVUIbS5lL6oyKBPbEscvYN1BkOUrpTa4TnCTSOzNH2WBmuOCxW29FZRcdz+&#10;GgXLyXj5sx7y6rLZ72j3vT+OMpcq9djvXqcgAnXhHv5vf2gF2Wj4Ar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dgsjHAAAA3QAAAA8AAAAAAAAAAAAAAAAAmAIAAGRy&#10;cy9kb3ducmV2LnhtbFBLBQYAAAAABAAEAPUAAACMAwAAAAA=&#10;" fillcolor="black" stroked="f"/>
                  <v:rect id="Rectangle 2487" o:spid="_x0000_s3507" style="position:absolute;left:3417;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WusQA&#10;AADdAAAADwAAAGRycy9kb3ducmV2LnhtbERPy4rCMBTdC/MP4Q6403SKilajjILgRvAxi3F3be60&#10;xeamk0TtzNebheDycN6zRWtqcSPnK8sKPvoJCOLc6ooLBV/HdW8MwgdkjbVlUvBHHhbzt84MM23v&#10;vKfbIRQihrDPUEEZQpNJ6fOSDPq+bYgj92OdwRChK6R2eI/hppZpkoykwYpjQ4kNrUrKL4erUbCc&#10;jJe/uwFv//fnE52+z5dh6hKluu/t5xREoDa8xE/3RitIh4M4N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CFrrEAAAA3QAAAA8AAAAAAAAAAAAAAAAAmAIAAGRycy9k&#10;b3ducmV2LnhtbFBLBQYAAAAABAAEAPUAAACJAwAAAAA=&#10;" fillcolor="black" stroked="f"/>
                  <v:rect id="Rectangle 2488" o:spid="_x0000_s3508" style="position:absolute;left:3417;top:1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IccA&#10;AADdAAAADwAAAGRycy9kb3ducmV2LnhtbESPQWsCMRSE7wX/Q3iCt5p10aKrUVQQeimo7UFvz81z&#10;d3HzsiZRt/31jVDocZiZb5jZojW1uJPzlWUFg34Cgji3uuJCwdfn5nUMwgdkjbVlUvBNHhbzzssM&#10;M20fvKP7PhQiQthnqKAMocmk9HlJBn3fNsTRO1tnMETpCqkdPiLc1DJNkjdpsOK4UGJD65Lyy/5m&#10;FKwm49V1O+SPn93pSMfD6TJKXaJUr9supyACteE//Nd+1wrS0XAC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OsyHHAAAA3QAAAA8AAAAAAAAAAAAAAAAAmAIAAGRy&#10;cy9kb3ducmV2LnhtbFBLBQYAAAAABAAEAPUAAACMAwAAAAA=&#10;" fillcolor="black" stroked="f"/>
                  <v:rect id="Rectangle 2489" o:spid="_x0000_s3509" style="position:absolute;left:3417;top:13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MYcQA&#10;AADdAAAADwAAAGRycy9kb3ducmV2LnhtbERPy2rCQBTdC/7DcAvudNLQFBsdRQsFN0J9LOrumrkm&#10;wcyddGbU6Nd3FgWXh/OezjvTiCs5X1tW8DpKQBAXVtdcKtjvvoZjED4ga2wsk4I7eZjP+r0p5tre&#10;eEPXbShFDGGfo4IqhDaX0hcVGfQj2xJH7mSdwRChK6V2eIvhppFpkrxLgzXHhgpb+qyoOG8vRsHy&#10;Y7z8/X7j9WNzPNDh53jOUpcoNXjpFhMQgbrwFP+7V1pBmmVxf3wTn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tjGHEAAAA3QAAAA8AAAAAAAAAAAAAAAAAmAIAAGRycy9k&#10;b3ducmV2LnhtbFBLBQYAAAAABAAEAPUAAACJAwAAAAA=&#10;" fillcolor="black" stroked="f"/>
                  <v:rect id="Rectangle 2490" o:spid="_x0000_s3510" style="position:absolute;left:3417;top:13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Ep+scA&#10;AADdAAAADwAAAGRycy9kb3ducmV2LnhtbESPT2vCQBTE7wW/w/IKvdWNoSkaXUWFQi8F//RQb8/s&#10;axLMvo27W41++q4geBxm5jfMZNaZRpzI+dqygkE/AUFcWF1zqeB7+/E6BOEDssbGMim4kIfZtPc0&#10;wVzbM6/ptAmliBD2OSqoQmhzKX1RkUHfty1x9H6tMxiidKXUDs8RbhqZJsm7NFhzXKiwpWVFxWHz&#10;ZxQsRsPFcfXGX9f1fke7n/0hS12i1MtzNx+DCNSFR/je/tQK0iwbwO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hKfrHAAAA3QAAAA8AAAAAAAAAAAAAAAAAmAIAAGRy&#10;cy9kb3ducmV2LnhtbFBLBQYAAAAABAAEAPUAAACMAwAAAAA=&#10;" fillcolor="black" stroked="f"/>
                  <v:rect id="Rectangle 2491" o:spid="_x0000_s3511" style="position:absolute;left:3417;top:13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3jccA&#10;AADdAAAADwAAAGRycy9kb3ducmV2LnhtbESPQWvCQBSE7wX/w/IK3ppNgyk2uooWBC9CtT3U2zP7&#10;TILZt+nuqml/fbcgeBxm5htmOu9NKy7kfGNZwXOSgiAurW64UvD5sXoag/ABWWNrmRT8kIf5bPAw&#10;xULbK2/psguViBD2BSqoQ+gKKX1Zk0Gf2I44ekfrDIYoXSW1w2uEm1ZmafoiDTYcF2rs6K2m8rQ7&#10;GwXL1/Hy+33Em9/tYU/7r8Mpz1yq1PCxX0xABOrDPXxrr7WCLM8z+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zt43HAAAA3QAAAA8AAAAAAAAAAAAAAAAAmAIAAGRy&#10;cy9kb3ducmV2LnhtbFBLBQYAAAAABAAEAPUAAACMAwAAAAA=&#10;" fillcolor="black" stroked="f"/>
                  <v:rect id="Rectangle 2492" o:spid="_x0000_s3512" style="position:absolute;left:3417;top:13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8SFsgA&#10;AADdAAAADwAAAGRycy9kb3ducmV2LnhtbESPT2vCQBTE74V+h+UJvdWNqSmaukoVCl4K9c9Bb8/s&#10;axLMvo27W0399K5Q6HGYmd8wk1lnGnEm52vLCgb9BARxYXXNpYLt5uN5BMIHZI2NZVLwSx5m08eH&#10;CebaXnhF53UoRYSwz1FBFUKbS+mLigz6vm2Jo/dtncEQpSuldniJcNPINElepcGa40KFLS0qKo7r&#10;H6NgPh7NT19D/ryuDnva7w7HLHWJUk+97v0NRKAu/If/2kutIM2yF7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xIWyAAAAN0AAAAPAAAAAAAAAAAAAAAAAJgCAABk&#10;cnMvZG93bnJldi54bWxQSwUGAAAAAAQABAD1AAAAjQMAAAAA&#10;" fillcolor="black" stroked="f"/>
                  <v:rect id="Rectangle 2493" o:spid="_x0000_s3513" style="position:absolute;left:3417;top:12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aKYscA&#10;AADdAAAADwAAAGRycy9kb3ducmV2LnhtbESPT2vCQBTE74V+h+UVequbBlM0uooKQi8F//RQb8/s&#10;axLMvo27W41++q4geBxm5jfMeNqZRpzI+dqygvdeAoK4sLrmUsH3dvk2AOEDssbGMim4kIfp5Plp&#10;jLm2Z17TaRNKESHsc1RQhdDmUvqiIoO+Z1vi6P1aZzBE6UqpHZ4j3DQyTZIPabDmuFBhS4uKisPm&#10;zyiYDwfz46rPX9f1fke7n/0hS12i1OtLNxuBCNSFR/je/tQK0izrw+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imLHAAAA3QAAAA8AAAAAAAAAAAAAAAAAmAIAAGRy&#10;cy9kb3ducmV2LnhtbFBLBQYAAAAABAAEAPUAAACMAwAAAAA=&#10;" fillcolor="black" stroked="f"/>
                  <v:rect id="Rectangle 2494" o:spid="_x0000_s3514" style="position:absolute;left:3417;top:12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ccA&#10;AADdAAAADwAAAGRycy9kb3ducmV2LnhtbESPQWvCQBSE74L/YXmF3nTTYMRGV1FB6KVQbQ/19sw+&#10;k2D2bdzdavTXu4VCj8PMfMPMFp1pxIWcry0reBkmIIgLq2suFXx9bgYTED4ga2wsk4IbeVjM+70Z&#10;5tpeeUuXXShFhLDPUUEVQptL6YuKDPqhbYmjd7TOYIjSlVI7vEa4aWSaJGNpsOa4UGFL64qK0+7H&#10;KFi9TlbnjxG/37eHPe2/D6csdYlSz0/dcgoiUBf+w3/tN60gzbIM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aL/nHAAAA3QAAAA8AAAAAAAAAAAAAAAAAmAIAAGRy&#10;cy9kb3ducmV2LnhtbFBLBQYAAAAABAAEAPUAAACMAwAAAAA=&#10;" fillcolor="black" stroked="f"/>
                  <v:rect id="Rectangle 2495" o:spid="_x0000_s3515" style="position:absolute;left:3417;top:12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xjscA&#10;AADdAAAADwAAAGRycy9kb3ducmV2LnhtbESPT2vCQBTE74V+h+UVvDWbBiMaXaUWCr0U/HfQ2zP7&#10;mgSzb9Pdrab99G5B8DjMzG+Y2aI3rTiT841lBS9JCoK4tLrhSsFu+/48BuEDssbWMin4JQ+L+ePD&#10;DAttL7ym8yZUIkLYF6igDqErpPRlTQZ9Yjvi6H1ZZzBE6SqpHV4i3LQyS9ORNNhwXKixo7eaytPm&#10;xyhYTsbL79WQP//WxwMd9sdTnrlUqcFT/zoFEagP9/Ct/aEVZHk+gv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IsY7HAAAA3QAAAA8AAAAAAAAAAAAAAAAAmAIAAGRy&#10;cy9kb3ducmV2LnhtbFBLBQYAAAAABAAEAPUAAACMAwAAAAA=&#10;" fillcolor="black" stroked="f"/>
                  <v:rect id="Rectangle 2496" o:spid="_x0000_s3516" style="position:absolute;left:3417;top:12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UFcgA&#10;AADdAAAADwAAAGRycy9kb3ducmV2LnhtbESPT2vCQBTE74V+h+UJvdWNoamaukotCF4K9c9Bb8/s&#10;axLMvk13V4399F2h4HGYmd8wk1lnGnEm52vLCgb9BARxYXXNpYLtZvE8AuEDssbGMim4kofZ9PFh&#10;grm2F17ReR1KESHsc1RQhdDmUvqiIoO+b1vi6H1bZzBE6UqpHV4i3DQyTZJXabDmuFBhSx8VFcf1&#10;ySiYj0fzn68X/vxdHfa03x2OWeoSpZ563fsbiEBduIf/20utIM2yI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xBQVyAAAAN0AAAAPAAAAAAAAAAAAAAAAAJgCAABk&#10;cnMvZG93bnJldi54bWxQSwUGAAAAAAQABAD1AAAAjQMAAAAA&#10;" fillcolor="black" stroked="f"/>
                  <v:rect id="Rectangle 2497" o:spid="_x0000_s3517" style="position:absolute;left:3417;top:12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uAZ8QA&#10;AADdAAAADwAAAGRycy9kb3ducmV2LnhtbERPy2rCQBTdC/7DcAvudNLQFBsdRQsFN0J9LOrumrkm&#10;wcyddGbU6Nd3FgWXh/OezjvTiCs5X1tW8DpKQBAXVtdcKtjvvoZjED4ga2wsk4I7eZjP+r0p5tre&#10;eEPXbShFDGGfo4IqhDaX0hcVGfQj2xJH7mSdwRChK6V2eIvhppFpkrxLgzXHhgpb+qyoOG8vRsHy&#10;Y7z8/X7j9WNzPNDh53jOUpcoNXjpFhMQgbrwFP+7V1pBmmVxbnwTn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gGfEAAAA3QAAAA8AAAAAAAAAAAAAAAAAmAIAAGRycy9k&#10;b3ducmV2LnhtbFBLBQYAAAAABAAEAPUAAACJAwAAAAA=&#10;" fillcolor="black" stroked="f"/>
                  <v:rect id="Rectangle 2498" o:spid="_x0000_s3518" style="position:absolute;left:3417;top:12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l/McA&#10;AADdAAAADwAAAGRycy9kb3ducmV2LnhtbESPT2vCQBTE7wW/w/IKvdVNQ1M0uooKhV4K/umh3p7Z&#10;ZxLMvo27W41++q4geBxm5jfMeNqZRpzI+dqygrd+AoK4sLrmUsHP5vN1AMIHZI2NZVJwIQ/TSe9p&#10;jLm2Z17RaR1KESHsc1RQhdDmUvqiIoO+b1vi6O2tMxiidKXUDs8RbhqZJsmHNFhzXKiwpUVFxWH9&#10;ZxTMh4P5cfnO39fVbkvb390hS12i1MtzNxuBCNSFR/je/tIK0iwbwu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XJfzHAAAA3QAAAA8AAAAAAAAAAAAAAAAAmAIAAGRy&#10;cy9kb3ducmV2LnhtbFBLBQYAAAAABAAEAPUAAACMAwAAAAA=&#10;" fillcolor="black" stroked="f"/>
                  <v:rect id="Rectangle 2499" o:spid="_x0000_s3519" style="position:absolute;left:3417;top:11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G3MUA&#10;AADdAAAADwAAAGRycy9kb3ducmV2LnhtbERPy2rCQBTdF/yH4Qrd1UlDlTTNKFoodFPwtdDdTeY2&#10;CWbuxJmppn59Z1FweTjvYjGYTlzI+daygudJAoK4srrlWsF+9/GUgfABWWNnmRT8kofFfPRQYK7t&#10;lTd02YZaxBD2OSpoQuhzKX3VkEE/sT1x5L6tMxgidLXUDq8x3HQyTZKZNNhybGiwp/eGqtP2xyhY&#10;vWar8/qFv26b8kjHQ3mapi5R6nE8LN9ABBrCXfzv/tQK0uks7o9v4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UbcxQAAAN0AAAAPAAAAAAAAAAAAAAAAAJgCAABkcnMv&#10;ZG93bnJldi54bWxQSwUGAAAAAAQABAD1AAAAigMAAAAA&#10;" fillcolor="black" stroked="f"/>
                  <v:rect id="Rectangle 2500" o:spid="_x0000_s3520" style="position:absolute;left:3417;top:11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jR8cA&#10;AADdAAAADwAAAGRycy9kb3ducmV2LnhtbESPT2sCMRTE74V+h/AK3mrWRUVXo2ih0EvBfwe9PTfP&#10;3cXNy5qkuu2nNwXB4zAzv2Gm89bU4krOV5YV9LoJCOLc6ooLBbvt5/sIhA/IGmvLpOCXPMxnry9T&#10;zLS98Zqum1CICGGfoYIyhCaT0uclGfRd2xBH72SdwRClK6R2eItwU8s0SYbSYMVxocSGPkrKz5sf&#10;o2A5Hi0vqz5//62PBzrsj+dB6hKlOm/tYgIiUBue4Uf7SytIB8Me/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N40fHAAAA3QAAAA8AAAAAAAAAAAAAAAAAmAIAAGRy&#10;cy9kb3ducmV2LnhtbFBLBQYAAAAABAAEAPUAAACMAwAAAAA=&#10;" fillcolor="black" stroked="f"/>
                  <v:rect id="Rectangle 2501" o:spid="_x0000_s3521" style="position:absolute;left:3417;top:11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9MMcA&#10;AADdAAAADwAAAGRycy9kb3ducmV2LnhtbESPT2sCMRTE74V+h/AK3mq2i4quRtFCoRfBPz3U23Pz&#10;uru4eVmTVFc/vREEj8PM/IaZzFpTixM5X1lW8NFNQBDnVldcKPjZfr0PQfiArLG2TAou5GE2fX2Z&#10;YKbtmdd02oRCRAj7DBWUITSZlD4vyaDv2oY4en/WGQxRukJqh+cIN7VMk2QgDVYcF0ps6LOk/LD5&#10;NwoWo+HiuOrx8rre72j3uz/0U5co1Xlr52MQgdrwDD/a31pB2h+k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ffTDHAAAA3QAAAA8AAAAAAAAAAAAAAAAAmAIAAGRy&#10;cy9kb3ducmV2LnhtbFBLBQYAAAAABAAEAPUAAACMAwAAAAA=&#10;" fillcolor="black" stroked="f"/>
                  <v:rect id="Rectangle 2502" o:spid="_x0000_s3522" style="position:absolute;left:3417;top:11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PYq8gA&#10;AADdAAAADwAAAGRycy9kb3ducmV2LnhtbESPT2sCMRTE74V+h/AKvdWs6x90NUoVBC+C2h7q7bl5&#10;7i5uXrZJqquf3hQKPQ4z8xtmOm9NLS7kfGVZQbeTgCDOra64UPD5sXobgfABWWNtmRTcyMN89vw0&#10;xUzbK+/osg+FiBD2GSooQ2gyKX1ekkHfsQ1x9E7WGQxRukJqh9cIN7VMk2QoDVYcF0psaFlSft7/&#10;GAWL8Wjxve3z5r47HujwdTwPUpco9frSvk9ABGrDf/ivvdYK0sGwB7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k9iryAAAAN0AAAAPAAAAAAAAAAAAAAAAAJgCAABk&#10;cnMvZG93bnJldi54bWxQSwUGAAAAAAQABAD1AAAAjQMAAAAA&#10;" fillcolor="black" stroked="f"/>
                  <v:rect id="Rectangle 2503" o:spid="_x0000_s3523" style="position:absolute;left:3417;top:11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A38cA&#10;AADdAAAADwAAAGRycy9kb3ducmV2LnhtbESPT2sCMRTE74LfIbxCb5rtoqKrUbRQ6EXw30Fvz81z&#10;d3Hzsk1SXfvpTaHQ4zAzv2Fmi9bU4kbOV5YVvPUTEMS51RUXCg77j94YhA/IGmvLpOBBHhbzbmeG&#10;mbZ33tJtFwoRIewzVFCG0GRS+rwkg75vG+LoXawzGKJ0hdQO7xFuapkmyUgarDgulNjQe0n5dfdt&#10;FKwm49XXZsDrn+35RKfj+TpMXaLU60u7nIII1Ib/8F/7UytIh6MB/L6JT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QN/HAAAA3QAAAA8AAAAAAAAAAAAAAAAAmAIAAGRy&#10;cy9kb3ducmV2LnhtbFBLBQYAAAAABAAEAPUAAACMAwAAAAA=&#10;" fillcolor="black" stroked="f"/>
                  <v:rect id="Rectangle 2504" o:spid="_x0000_s3524" style="position:absolute;left:3417;top:11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lRMcA&#10;AADdAAAADwAAAGRycy9kb3ducmV2LnhtbESPT2vCQBTE74V+h+UVvDWbBiMaXaUWCr0U/HfQ2zP7&#10;mgSzb9Pdrab99G5B8DjMzG+Y2aI3rTiT841lBS9JCoK4tLrhSsFu+/48BuEDssbWMin4JQ+L+ePD&#10;DAttL7ym8yZUIkLYF6igDqErpPRlTQZ9Yjvi6H1ZZzBE6SqpHV4i3LQyS9ORNNhwXKixo7eaytPm&#10;xyhYTsbL79WQP//WxwMd9sdTnrlUqcFT/zoFEagP9/Ct/aEVZPkoh/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25UTHAAAA3QAAAA8AAAAAAAAAAAAAAAAAmAIAAGRy&#10;cy9kb3ducmV2LnhtbFBLBQYAAAAABAAEAPUAAACMAwAAAAA=&#10;" fillcolor="black" stroked="f"/>
                  <v:rect id="Rectangle 2505" o:spid="_x0000_s3525" style="position:absolute;left:3417;top:11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M8cA&#10;AADdAAAADwAAAGRycy9kb3ducmV2LnhtbESPT2vCQBTE74V+h+UVvNVNgwaNrlILBS8F/x309sy+&#10;JsHs23R31bSf3i0IHoeZ+Q0znXemERdyvras4K2fgCAurK65VLDbfr6OQPiArLGxTAp+ycN89vw0&#10;xVzbK6/psgmliBD2OSqoQmhzKX1RkUHfty1x9L6tMxiidKXUDq8RbhqZJkkmDdYcFyps6aOi4rQ5&#10;GwWL8Wjxsxrw19/6eKDD/ngapi5RqvfSvU9ABOrCI3xvL7WCdJhl8P8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ezPHAAAA3QAAAA8AAAAAAAAAAAAAAAAAmAIAAGRy&#10;cy9kb3ducmV2LnhtbFBLBQYAAAAABAAEAPUAAACMAwAAAAA=&#10;" fillcolor="black" stroked="f"/>
                  <v:rect id="Rectangle 2506" o:spid="_x0000_s3526" style="position:absolute;left:3417;top:11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jeqMcA&#10;AADdAAAADwAAAGRycy9kb3ducmV2LnhtbESPQWsCMRSE74X+h/AKvdWsi1pdjVIFwYugtod6e26e&#10;u4ubl22S6uqvNwWhx2FmvmEms9bU4kzOV5YVdDsJCOLc6ooLBV+fy7chCB+QNdaWScGVPMymz08T&#10;zLS98JbOu1CICGGfoYIyhCaT0uclGfQd2xBH72idwRClK6R2eIlwU8s0SQbSYMVxocSGFiXlp92v&#10;UTAfDec/mx6vb9vDnvbfh1M/dYlSry/txxhEoDb8hx/tlVaQ9gfv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3qjHAAAA3QAAAA8AAAAAAAAAAAAAAAAAmAIAAGRy&#10;cy9kb3ducmV2LnhtbFBLBQYAAAAABAAEAPUAAACMAwAAAAA=&#10;" fillcolor="black" stroked="f"/>
                  <v:rect id="Rectangle 2507" o:spid="_x0000_s3527" style="position:absolute;left:3417;top:11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dK2sUA&#10;AADdAAAADwAAAGRycy9kb3ducmV2LnhtbERPy2rCQBTdF/yH4Qrd1UlDlTTNKFoodFPwtdDdTeY2&#10;CWbuxJmppn59Z1FweTjvYjGYTlzI+daygudJAoK4srrlWsF+9/GUgfABWWNnmRT8kofFfPRQYK7t&#10;lTd02YZaxBD2OSpoQuhzKX3VkEE/sT1x5L6tMxgidLXUDq8x3HQyTZKZNNhybGiwp/eGqtP2xyhY&#10;vWar8/qFv26b8kjHQ3mapi5R6nE8LN9ABBrCXfzv/tQK0ukszo1v4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0raxQAAAN0AAAAPAAAAAAAAAAAAAAAAAJgCAABkcnMv&#10;ZG93bnJldi54bWxQSwUGAAAAAAQABAD1AAAAigMAAAAA&#10;" fillcolor="black" stroked="f"/>
                  <v:rect id="Rectangle 2508" o:spid="_x0000_s3528" style="position:absolute;left:3417;top:11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vQccA&#10;AADdAAAADwAAAGRycy9kb3ducmV2LnhtbESPQWsCMRSE7wX/Q3iCt5rtoqJbo2ih4EVQ20O9PTev&#10;u4ublzWJuvbXm4LgcZiZb5jpvDW1uJDzlWUFb/0EBHFudcWFgu+vz9cxCB+QNdaWScGNPMxnnZcp&#10;ZtpeeUuXXShEhLDPUEEZQpNJ6fOSDPq+bYij92udwRClK6R2eI1wU8s0SUbSYMVxocSGPkrKj7uz&#10;UbCcjJenzYDXf9vDnvY/h+MwdYlSvW67eAcRqA3P8KO90grS4WgC/2/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770HHAAAA3QAAAA8AAAAAAAAAAAAAAAAAmAIAAGRy&#10;cy9kb3ducmV2LnhtbFBLBQYAAAAABAAEAPUAAACMAwAAAAA=&#10;" fillcolor="black" stroked="f"/>
                  <v:rect id="Rectangle 2509" o:spid="_x0000_s3529" style="position:absolute;left:3417;top:10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jQAcQA&#10;AADdAAAADwAAAGRycy9kb3ducmV2LnhtbERPz2vCMBS+D/wfwhO8zdSi03VGUUHwMpi6w7w9m2db&#10;bF5qErXzrzeHwY4f3+/pvDW1uJHzlWUFg34Cgji3uuJCwfd+/ToB4QOyxtoyKfglD/NZ52WKmbZ3&#10;3tJtFwoRQ9hnqKAMocmk9HlJBn3fNsSRO1lnMEToCqkd3mO4qWWaJG/SYMWxocSGViXl593VKFi+&#10;T5aXryF/PrbHAx1+judR6hKlet128QEiUBv+xX/ujVaQjsZxf3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Y0AHEAAAA3QAAAA8AAAAAAAAAAAAAAAAAmAIAAGRycy9k&#10;b3ducmV2LnhtbFBLBQYAAAAABAAEAPUAAACJAwAAAAA=&#10;" fillcolor="black" stroked="f"/>
                </v:group>
                <v:group id="Group 2510" o:spid="_x0000_s3530" style="position:absolute;top:2319;width:35684;height:13540" coordorigin=",490" coordsize="7539,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RhEMUAAADdAAAADwAAAGRycy9kb3ducmV2LnhtbESPQYvCMBSE78L+h/CE&#10;vWlaF3WpRhFZlz2IoC6It0fzbIvNS2liW/+9EQSPw8x8w8yXnSlFQ7UrLCuIhxEI4tTqgjMF/8fN&#10;4BuE88gaS8uk4E4OlouP3hwTbVveU3PwmQgQdgkqyL2vEildmpNBN7QVcfAutjbog6wzqWtsA9yU&#10;chRFE2mw4LCQY0XrnNLr4WYU/LbYrr7in2Z7vazv5+N4d9rGpNRnv1vNQHjq/Dv8av9pBaPxN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UYRDFAAAA3QAA&#10;AA8AAAAAAAAAAAAAAAAAqgIAAGRycy9kb3ducmV2LnhtbFBLBQYAAAAABAAEAPoAAACcAwAAAAA=&#10;">
                  <v:rect id="Rectangle 2511" o:spid="_x0000_s3531" style="position:absolute;left:3417;top:10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r7c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tE4hf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6+3HAAAA3QAAAA8AAAAAAAAAAAAAAAAAmAIAAGRy&#10;cy9kb3ducmV2LnhtbFBLBQYAAAAABAAEAPUAAACMAwAAAAA=&#10;" fillcolor="black" stroked="f"/>
                  <v:rect id="Rectangle 2512" o:spid="_x0000_s3532" style="position:absolute;left:3417;top:10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OdsgA&#10;AADdAAAADwAAAGRycy9kb3ducmV2LnhtbESPQWsCMRSE7wX/Q3hCbzXrtlq7NUoVCr0I1XrQ23Pz&#10;3F3cvGyTqKu/vhEKHoeZ+YYZT1tTixM5X1lW0O8lIIhzqysuFKx/Pp9GIHxA1lhbJgUX8jCddB7G&#10;mGl75iWdVqEQEcI+QwVlCE0mpc9LMuh7tiGO3t46gyFKV0jt8BzhppZpkgylwYrjQokNzUvKD6uj&#10;UTB7G81+v194cV3utrTd7A6D1CVKPXbbj3cQgdpwD/+3v7SCdPD6D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k52yAAAAN0AAAAPAAAAAAAAAAAAAAAAAJgCAABk&#10;cnMvZG93bnJldi54bWxQSwUGAAAAAAQABAD1AAAAjQMAAAAA&#10;" fillcolor="black" stroked="f"/>
                  <v:rect id="Rectangle 2513" o:spid="_x0000_s3533" style="position:absolute;left:3417;top:10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PWAscA&#10;AADdAAAADwAAAGRycy9kb3ducmV2LnhtbESPQWvCQBSE7wX/w/KE3pqNQVuNrlILhV4EtT3U2zP7&#10;TILZt+nuVlN/vSsUPA4z8w0zW3SmESdyvrasYJCkIIgLq2suFXx9vj+NQfiArLGxTAr+yMNi3nuY&#10;Ya7tmTd02oZSRAj7HBVUIbS5lL6oyKBPbEscvYN1BkOUrpTa4TnCTSOzNH2WBmuOCxW29FZRcdz+&#10;GgXLyXj5sx7y6rLZ72j3vT+OMpcq9djvXqcgAnXhHv5vf2gF2ehlC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1gLHAAAA3QAAAA8AAAAAAAAAAAAAAAAAmAIAAGRy&#10;cy9kb3ducmV2LnhtbFBLBQYAAAAABAAEAPUAAACMAwAAAAA=&#10;" fillcolor="black" stroked="f"/>
                  <v:rect id="Rectangle 2514" o:spid="_x0000_s3534" style="position:absolute;left:3417;top:10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9zmcgA&#10;AADdAAAADwAAAGRycy9kb3ducmV2LnhtbESPT2vCQBTE74V+h+UJvdWNoamaukotCF4K9c9Bb8/s&#10;axLMvk13V4399F2h4HGYmd8wk1lnGnEm52vLCgb9BARxYXXNpYLtZvE8AuEDssbGMim4kofZ9PFh&#10;grm2F17ReR1KESHsc1RQhdDmUvqiIoO+b1vi6H1bZzBE6UqpHV4i3DQyTZJXabDmuFBhSx8VFcf1&#10;ySiYj0fzn68X/vxdHfa03x2OWeoSpZ563fsbiEBduIf/20utIM2GG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73OZyAAAAN0AAAAPAAAAAAAAAAAAAAAAAJgCAABk&#10;cnMvZG93bnJldi54bWxQSwUGAAAAAAQABAD1AAAAjQMAAAAA&#10;" fillcolor="black" stroked="f"/>
                  <v:rect id="Rectangle 2515" o:spid="_x0000_s3535" style="position:absolute;left:3417;top:10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t7scA&#10;AADdAAAADwAAAGRycy9kb3ducmV2LnhtbESPQWsCMRSE74X+h/AKvdWsi1pdjVIFwYugtod6e26e&#10;u4ubl22S6uqvNwWhx2FmvmEms9bU4kzOV5YVdDsJCOLc6ooLBV+fy7chCB+QNdaWScGVPMymz08T&#10;zLS98JbOu1CICGGfoYIyhCaT0uclGfQd2xBH72idwRClK6R2eIlwU8s0SQbSYMVxocSGFiXlp92v&#10;UTAfDec/mx6vb9vDnvbfh1M/dYlSry/txxhEoDb8hx/tlVaQ9t8H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7e7HAAAA3QAAAA8AAAAAAAAAAAAAAAAAmAIAAGRy&#10;cy9kb3ducmV2LnhtbFBLBQYAAAAABAAEAPUAAACMAwAAAAA=&#10;" fillcolor="black" stroked="f"/>
                  <v:rect id="Rectangle 2516" o:spid="_x0000_s3536" style="position:absolute;left:3417;top:10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IdccA&#10;AADdAAAADwAAAGRycy9kb3ducmV2LnhtbESPQWsCMRSE70L/Q3iF3jTrolVXo1RB8CJU20O9PTfP&#10;3cXNyzZJdfXXm0Khx2FmvmFmi9bU4kLOV5YV9HsJCOLc6ooLBZ8f6+4YhA/IGmvLpOBGHhbzp84M&#10;M22vvKPLPhQiQthnqKAMocmk9HlJBn3PNsTRO1lnMETpCqkdXiPc1DJNkldpsOK4UGJDq5Ly8/7H&#10;KFhOxsvv9wFv77vjgQ5fx/MwdYlSL8/t2xREoDb8h//aG60gHY5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xSHXHAAAA3QAAAA8AAAAAAAAAAAAAAAAAmAIAAGRy&#10;cy9kb3ducmV2LnhtbFBLBQYAAAAABAAEAPUAAACMAwAAAAA=&#10;" fillcolor="black" stroked="f"/>
                  <v:rect id="Rectangle 2517" o:spid="_x0000_s3537" style="position:absolute;left:3417;top:10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7cB8QA&#10;AADdAAAADwAAAGRycy9kb3ducmV2LnhtbERPz2vCMBS+D/wfwhO8zdSi03VGUUHwMpi6w7w9m2db&#10;bF5qErXzrzeHwY4f3+/pvDW1uJHzlWUFg34Cgji3uuJCwfd+/ToB4QOyxtoyKfglD/NZ52WKmbZ3&#10;3tJtFwoRQ9hnqKAMocmk9HlJBn3fNsSRO1lnMEToCqkd3mO4qWWaJG/SYMWxocSGViXl593VKFi+&#10;T5aXryF/PrbHAx1+judR6hKlet128QEiUBv+xX/ujVaQjsZxbn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u3AfEAAAA3QAAAA8AAAAAAAAAAAAAAAAAmAIAAGRycy9k&#10;b3ducmV2LnhtbFBLBQYAAAAABAAEAPUAAACJAwAAAAA=&#10;" fillcolor="black" stroked="f"/>
                  <v:rect id="Rectangle 2518" o:spid="_x0000_s3538" style="position:absolute;left:3417;top:10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5nM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jl4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eZzHAAAA3QAAAA8AAAAAAAAAAAAAAAAAmAIAAGRy&#10;cy9kb3ducmV2LnhtbFBLBQYAAAAABAAEAPUAAACMAwAAAAA=&#10;" fillcolor="black" stroked="f"/>
                  <v:rect id="Rectangle 2519" o:spid="_x0000_s3539" style="position:absolute;left:3417;top:10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2gJsQA&#10;AADdAAAADwAAAGRycy9kb3ducmV2LnhtbERPy2rCQBTdF/yH4Qrd1YlBS4yOogWhm4Kvhe6umWsS&#10;zNxJZ6aa9uudRcHl4bxni8404kbO15YVDAcJCOLC6ppLBYf9+i0D4QOyxsYyKfglD4t572WGubZ3&#10;3tJtF0oRQ9jnqKAKoc2l9EVFBv3AtsSRu1hnMEToSqkd3mO4aWSaJO/SYM2xocKWPioqrrsfo2A1&#10;yVbfmxF//W3PJzodz9dx6hKlXvvdcgoiUBee4n/3p1aQjrO4P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NoCbEAAAA3QAAAA8AAAAAAAAAAAAAAAAAmAIAAGRycy9k&#10;b3ducmV2LnhtbFBLBQYAAAAABAAEAPUAAACJAwAAAAA=&#10;" fillcolor="black" stroked="f"/>
                  <v:rect id="Rectangle 2520" o:spid="_x0000_s3540" style="position:absolute;left:3417;top:10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vccA&#10;AADdAAAADwAAAGRycy9kb3ducmV2LnhtbESPQWvCQBSE74L/YXmF3nRjqBKjq2ih0EtBbQ/19sy+&#10;JsHs23R3q9Ff7wpCj8PMfMPMl51pxImcry0rGA0TEMSF1TWXCr4+3wYZCB+QNTaWScGFPCwX/d4c&#10;c23PvKXTLpQiQtjnqKAKoc2l9EVFBv3QtsTR+7HOYIjSlVI7PEe4aWSaJBNpsOa4UGFLrxUVx92f&#10;UbCeZuvfzQt/XLeHPe2/D8dx6hKlnp+61QxEoC78hx/td60gHWc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BBb3HAAAA3QAAAA8AAAAAAAAAAAAAAAAAmAIAAGRy&#10;cy9kb3ducmV2LnhtbFBLBQYAAAAABAAEAPUAAACMAwAAAAA=&#10;" fillcolor="black" stroked="f"/>
                  <v:rect id="Rectangle 2521" o:spid="_x0000_s3541" style="position:absolute;left:3417;top:10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bys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R1kK/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Tm8rHAAAA3QAAAA8AAAAAAAAAAAAAAAAAmAIAAGRy&#10;cy9kb3ducmV2LnhtbFBLBQYAAAAABAAEAPUAAACMAwAAAAA=&#10;" fillcolor="black" stroked="f"/>
                  <v:rect id="Rectangle 2522" o:spid="_x0000_s3542" style="position:absolute;left:3417;top:10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8+Uc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6Th7g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fPlHHAAAA3QAAAA8AAAAAAAAAAAAAAAAAmAIAAGRy&#10;cy9kb3ducmV2LnhtbFBLBQYAAAAABAAEAPUAAACMAwAAAAA=&#10;" fillcolor="black" stroked="f"/>
                  <v:rect id="Rectangle 2523" o:spid="_x0000_s3543" style="position:absolute;left:3417;top:10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amJccA&#10;AADdAAAADwAAAGRycy9kb3ducmV2LnhtbESPQWvCQBSE70L/w/IK3nTToCVNXaUKghehag/19sy+&#10;JsHs23R31eiv7xYEj8PMfMNMZp1pxJmcry0reBkmIIgLq2suFXztloMMhA/IGhvLpOBKHmbTp94E&#10;c20vvKHzNpQiQtjnqKAKoc2l9EVFBv3QtsTR+7HOYIjSlVI7vES4aWSaJK/SYM1xocKWFhUVx+3J&#10;KJi/ZfPfzxGvb5vDnvbfh+M4dYlS/efu4x1EoC48wvf2SitIx9kI/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2piXHAAAA3QAAAA8AAAAAAAAAAAAAAAAAmAIAAGRy&#10;cy9kb3ducmV2LnhtbFBLBQYAAAAABAAEAPUAAACMAwAAAAA=&#10;" fillcolor="black" stroked="f"/>
                  <v:rect id="Rectangle 2524" o:spid="_x0000_s3544" style="position:absolute;left:3417;top:10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DvsgA&#10;AADdAAAADwAAAGRycy9kb3ducmV2LnhtbESPT2vCQBTE74LfYXmF3nTT0JQYXUULhV4K9c9Bb8/s&#10;Mwlm36a7W41++m6h0OMwM79hZovetOJCzjeWFTyNExDEpdUNVwp227dRDsIHZI2tZVJwIw+L+XAw&#10;w0LbK6/psgmViBD2BSqoQ+gKKX1Zk0E/th1x9E7WGQxRukpqh9cIN61Mk+RFGmw4LtTY0WtN5Xnz&#10;bRSsJvnq6/OZP+7r44EO++M5S12i1ONDv5yCCNSH//Bf+10rSLM8g9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OgO+yAAAAN0AAAAPAAAAAAAAAAAAAAAAAJgCAABk&#10;cnMvZG93bnJldi54bWxQSwUGAAAAAAQABAD1AAAAjQMAAAAA&#10;" fillcolor="black" stroked="f"/>
                  <v:rect id="Rectangle 2525" o:spid="_x0000_s3545" style="position:absolute;left:3417;top:10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yccA&#10;AADdAAAADwAAAGRycy9kb3ducmV2LnhtbESPT2vCQBTE70K/w/IKvZlNQ5UYXaUWCr0U/HfQ2zP7&#10;mgSzb9Pdrab99G5B8DjMzG+Y2aI3rTiT841lBc9JCoK4tLrhSsFu+z7MQfiArLG1TAp+ycNi/jCY&#10;YaHthdd03oRKRAj7AhXUIXSFlL6syaBPbEccvS/rDIYoXSW1w0uEm1ZmaTqWBhuOCzV29FZTedr8&#10;GAXLSb78Xr3w59/6eKDD/ngaZS5V6umxf52CCNSHe/jW/tAKslE+hv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oncnHAAAA3QAAAA8AAAAAAAAAAAAAAAAAmAIAAGRy&#10;cy9kb3ducmV2LnhtbFBLBQYAAAAABAAEAPUAAACMAwAAAAA=&#10;" fillcolor="black" stroked="f"/>
                  <v:rect id="Rectangle 2526" o:spid="_x0000_s3546" style="position:absolute;left:3417;top:10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4UscA&#10;AADdAAAADwAAAGRycy9kb3ducmV2LnhtbESPQWvCQBSE74X+h+UJvdWNodYYXaUWBC+FanvQ2zP7&#10;TILZt+nuqrG/visUPA4z8w0znXemEWdyvrasYNBPQBAXVtdcKvj+Wj5nIHxA1thYJgVX8jCfPT5M&#10;Mdf2wms6b0IpIoR9jgqqENpcSl9UZND3bUscvYN1BkOUrpTa4SXCTSPTJHmVBmuOCxW29F5Rcdyc&#10;jILFOFv8fL7wx+96v6Pddn8cpi5R6qnXvU1ABOrCPfzfXmkF6TAbwe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kOFLHAAAA3QAAAA8AAAAAAAAAAAAAAAAAmAIAAGRy&#10;cy9kb3ducmV2LnhtbFBLBQYAAAAABAAEAPUAAACMAwAAAAA=&#10;" fillcolor="black" stroked="f"/>
                  <v:rect id="Rectangle 2527" o:spid="_x0000_s3547" style="position:absolute;left:3417;top:10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sIMQA&#10;AADdAAAADwAAAGRycy9kb3ducmV2LnhtbERPy2rCQBTdF/yH4Qrd1YlBS4yOogWhm4Kvhe6umWsS&#10;zNxJZ6aa9uudRcHl4bxni8404kbO15YVDAcJCOLC6ppLBYf9+i0D4QOyxsYyKfglD4t572WGubZ3&#10;3tJtF0oRQ9jnqKAKoc2l9EVFBv3AtsSRu1hnMEToSqkd3mO4aWSaJO/SYM2xocKWPioqrrsfo2A1&#10;yVbfmxF//W3PJzodz9dx6hKlXvvdcgoiUBee4n/3p1aQjrM4N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7rCDEAAAA3QAAAA8AAAAAAAAAAAAAAAAAmAIAAGRycy9k&#10;b3ducmV2LnhtbFBLBQYAAAAABAAEAPUAAACJAwAAAAA=&#10;" fillcolor="black" stroked="f"/>
                  <v:rect id="Rectangle 2528" o:spid="_x0000_s3548" style="position:absolute;left:3417;top:10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Ju8cA&#10;AADdAAAADwAAAGRycy9kb3ducmV2LnhtbESPT2vCQBTE74LfYXmF3nTTUCVGV9FCoZeCf3qot2f2&#10;mQSzb9Pdrab99K4geBxm5jfMbNGZRpzJ+dqygpdhAoK4sLrmUsHX7n2QgfABWWNjmRT8kYfFvN+b&#10;Ya7thTd03oZSRAj7HBVUIbS5lL6oyKAf2pY4ekfrDIYoXSm1w0uEm0amSTKWBmuOCxW29FZRcdr+&#10;GgWrSbb6Wb/y5//msKf99+E0Sl2i1PNTt5yCCNSFR/je/tAK0lE2g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3CbvHAAAA3QAAAA8AAAAAAAAAAAAAAAAAmAIAAGRy&#10;cy9kb3ducmV2LnhtbFBLBQYAAAAABAAEAPUAAACMAwAAAAA=&#10;" fillcolor="black" stroked="f"/>
                  <v:rect id="Rectangle 2529" o:spid="_x0000_s3549" style="position:absolute;left:3417;top:10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2+8UA&#10;AADdAAAADwAAAGRycy9kb3ducmV2LnhtbERPz2vCMBS+D/Y/hDfwNtMVHbUzyioIuwzU7TBvz+at&#10;LTYvNYm1+tebw2DHj+/3fDmYVvTkfGNZwcs4AUFcWt1wpeD7a/2cgfABWWNrmRRcycNy8fgwx1zb&#10;C2+p34VKxBD2OSqoQ+hyKX1Zk0E/th1x5H6tMxgidJXUDi8x3LQyTZJXabDh2FBjR6uayuPubBQU&#10;s6w4bSb8edse9rT/ORynqUuUGj0N728gAg3hX/zn/tAK0uks7o9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Db7xQAAAN0AAAAPAAAAAAAAAAAAAAAAAJgCAABkcnMv&#10;ZG93bnJldi54bWxQSwUGAAAAAAQABAD1AAAAigMAAAAA&#10;" fillcolor="black" stroked="f"/>
                  <v:rect id="Rectangle 2530" o:spid="_x0000_s3550" style="position:absolute;left:3417;top:10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TYMcA&#10;AADdAAAADwAAAGRycy9kb3ducmV2LnhtbESPQWsCMRSE74L/IbyCN826aNGtUVQQvAhqe6i35+Z1&#10;d3HzsiZRt/31jVDocZiZb5jZojW1uJPzlWUFw0ECgji3uuJCwcf7pj8B4QOyxtoyKfgmD4t5tzPD&#10;TNsHH+h+DIWIEPYZKihDaDIpfV6SQT+wDXH0vqwzGKJ0hdQOHxFuapkmyas0WHFcKLGhdUn55Xgz&#10;ClbTyeq6H/Hu53A+0enzfBmnLlGq99Iu30AEasN/+K+91QrS8XQI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Yk2DHAAAA3QAAAA8AAAAAAAAAAAAAAAAAmAIAAGRy&#10;cy9kb3ducmV2LnhtbFBLBQYAAAAABAAEAPUAAACMAwAAAAA=&#10;" fillcolor="black" stroked="f"/>
                  <v:rect id="Rectangle 2531" o:spid="_x0000_s3551" style="position:absolute;left:3417;top:9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NF8cA&#10;AADdAAAADwAAAGRycy9kb3ducmV2LnhtbESPT2sCMRTE70K/Q3iF3jTbpRZdjVILBS+C/w56e26e&#10;u4ubl22S6uqnbwTB4zAzv2HG09bU4kzOV5YVvPcSEMS51RUXCrabn+4AhA/IGmvLpOBKHqaTl84Y&#10;M20vvKLzOhQiQthnqKAMocmk9HlJBn3PNsTRO1pnMETpCqkdXiLc1DJNkk9psOK4UGJD3yXlp/Wf&#10;UTAbDma/yw9e3FaHPe13h1M/dYlSb6/t1whEoDY8w4/2XCtI+8MU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KDRfHAAAA3QAAAA8AAAAAAAAAAAAAAAAAmAIAAGRy&#10;cy9kb3ducmV2LnhtbFBLBQYAAAAABAAEAPUAAACMAwAAAAA=&#10;" fillcolor="black" stroked="f"/>
                  <v:rect id="Rectangle 2532" o:spid="_x0000_s3552" style="position:absolute;left:3417;top:9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aojMcA&#10;AADdAAAADwAAAGRycy9kb3ducmV2LnhtbESPQWsCMRSE74L/IbxCb5rtVouuRtGC4KWgtod6e26e&#10;u4ubl20SdeuvNwWhx2FmvmGm89bU4kLOV5YVvPQTEMS51RUXCr4+V70RCB+QNdaWScEveZjPup0p&#10;ZtpeeUuXXShEhLDPUEEZQpNJ6fOSDPq+bYijd7TOYIjSFVI7vEa4qWWaJG/SYMVxocSG3kvKT7uz&#10;UbAcj5Y/mwF/3LaHPe2/D6dh6hKlnp/axQREoDb8hx/ttVaQDsev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GqIzHAAAA3QAAAA8AAAAAAAAAAAAAAAAAmAIAAGRy&#10;cy9kb3ducmV2LnhtbFBLBQYAAAAABAAEAPUAAACMAwAAAAA=&#10;" fillcolor="black" stroked="f"/>
                  <v:rect id="Rectangle 2533" o:spid="_x0000_s3553" style="position:absolute;left:3417;top:9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w+McA&#10;AADdAAAADwAAAGRycy9kb3ducmV2LnhtbESPQWsCMRSE7wX/Q3iCt5p10aKrUVQQeimo7UFvz81z&#10;d3HzsiZRt/31jVDocZiZb5jZojW1uJPzlWUFg34Cgji3uuJCwdfn5nUMwgdkjbVlUvBNHhbzzssM&#10;M20fvKP7PhQiQthnqKAMocmk9HlJBn3fNsTRO1tnMETpCqkdPiLc1DJNkjdpsOK4UGJD65Lyy/5m&#10;FKwm49V1O+SPn93pSMfD6TJKXaJUr9supyACteE//Nd+1wrS0WQI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vMPjHAAAA3QAAAA8AAAAAAAAAAAAAAAAAmAIAAGRy&#10;cy9kb3ducmV2LnhtbFBLBQYAAAAABAAEAPUAAACMAwAAAAA=&#10;" fillcolor="black" stroked="f"/>
                  <v:rect id="Rectangle 2534" o:spid="_x0000_s3554" style="position:absolute;left:3417;top:9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Y8cA&#10;AADdAAAADwAAAGRycy9kb3ducmV2LnhtbESPT2vCQBTE7wW/w/IKvdVNQ1M0uooKhV4K/umh3p7Z&#10;ZxLMvo27W41++q4geBxm5jfMeNqZRpzI+dqygrd+AoK4sLrmUsHP5vN1AMIHZI2NZVJwIQ/TSe9p&#10;jLm2Z17RaR1KESHsc1RQhdDmUvqiIoO+b1vi6O2tMxiidKXUDs8RbhqZJsmHNFhzXKiwpUVFxWH9&#10;ZxTMh4P5cfnO39fVbkvb390hS12i1MtzNxuBCNSFR/je/tIK0myYwe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jlWPHAAAA3QAAAA8AAAAAAAAAAAAAAAAAmAIAAGRy&#10;cy9kb3ducmV2LnhtbFBLBQYAAAAABAAEAPUAAACMAwAAAAA=&#10;" fillcolor="black" stroked="f"/>
                  <v:rect id="Rectangle 2535" o:spid="_x0000_s3555" style="position:absolute;left:3417;top:9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ELFMcA&#10;AADdAAAADwAAAGRycy9kb3ducmV2LnhtbESPQWsCMRSE7wX/Q3iCt5rtoqJbo2ih4EVQ20O9PTev&#10;u4ublzWJuvbXm4LgcZiZb5jpvDW1uJDzlWUFb/0EBHFudcWFgu+vz9cxCB+QNdaWScGNPMxnnZcp&#10;ZtpeeUuXXShEhLDPUEEZQpNJ6fOSDPq+bYij92udwRClK6R2eI1wU8s0SUbSYMVxocSGPkrKj7uz&#10;UbCcjJenzYDXf9vDnvY/h+MwdYlSvW67eAcRqA3P8KO90grS4WQE/2/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xCxTHAAAA3QAAAA8AAAAAAAAAAAAAAAAAmAIAAGRy&#10;cy9kb3ducmV2LnhtbFBLBQYAAAAABAAEAPUAAACMAwAAAAA=&#10;" fillcolor="black" stroked="f"/>
                  <v:rect id="Rectangle 2536" o:spid="_x0000_s3556" style="position:absolute;left:3417;top:9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uj8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jiav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9ro/HAAAA3QAAAA8AAAAAAAAAAAAAAAAAmAIAAGRy&#10;cy9kb3ducmV2LnhtbFBLBQYAAAAABAAEAPUAAACMAwAAAAA=&#10;" fillcolor="black" stroked="f"/>
                  <v:rect id="Rectangle 2537" o:spid="_x0000_s3557" style="position:absolute;left:3417;top:9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I6/cUA&#10;AADdAAAADwAAAGRycy9kb3ducmV2LnhtbERPz2vCMBS+D/Y/hDfwNtMVHbUzyioIuwzU7TBvz+at&#10;LTYvNYm1+tebw2DHj+/3fDmYVvTkfGNZwcs4AUFcWt1wpeD7a/2cgfABWWNrmRRcycNy8fgwx1zb&#10;C2+p34VKxBD2OSqoQ+hyKX1Zk0E/th1x5H6tMxgidJXUDi8x3LQyTZJXabDh2FBjR6uayuPubBQU&#10;s6w4bSb8edse9rT/ORynqUuUGj0N728gAg3hX/zn/tAK0ukszo1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jr9xQAAAN0AAAAPAAAAAAAAAAAAAAAAAJgCAABkcnMv&#10;ZG93bnJldi54bWxQSwUGAAAAAAQABAD1AAAAigMAAAAA&#10;" fillcolor="black" stroked="f"/>
                  <v:rect id="Rectangle 2538" o:spid="_x0000_s3558" style="position:absolute;left:3417;top:9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fZscA&#10;AADdAAAADwAAAGRycy9kb3ducmV2LnhtbESPQWvCQBSE7wX/w/IK3ppNQxWTuooWCl6Eqj3U2zP7&#10;mgSzb9PdVdP+ercgeBxm5htmOu9NK87kfGNZwXOSgiAurW64UvC5e3+agPABWWNrmRT8kof5bPAw&#10;xULbC2/ovA2ViBD2BSqoQ+gKKX1Zk0Gf2I44et/WGQxRukpqh5cIN63M0nQsDTYcF2rs6K2m8rg9&#10;GQXLfLL8+Xjh9d/msKf91+E4ylyq1PCxX7yCCNSHe/jWXmkF2SjP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2bHAAAA3QAAAA8AAAAAAAAAAAAAAAAAmAIAAGRy&#10;cy9kb3ducmV2LnhtbFBLBQYAAAAABAAEAPUAAACMAwAAAAA=&#10;" fillcolor="black" stroked="f"/>
                  <v:rect id="Rectangle 2539" o:spid="_x0000_s3559" style="position:absolute;left:3417;top:9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vCAMQA&#10;AADdAAAADwAAAGRycy9kb3ducmV2LnhtbERPy2oCMRTdF/yHcAvd1aSDFZ0aRQtCNwVfC91dJ7cz&#10;g5ObaZLq1K83C8Hl4bwns8424kw+1I41vPUVCOLCmZpLDbvt8nUEIkRkg41j0vBPAWbT3tMEc+Mu&#10;vKbzJpYihXDIUUMVY5tLGYqKLIa+a4kT9+O8xZigL6XxeEnhtpGZUkNpsebUUGFLnxUVp82f1bAY&#10;jxa/qwF/X9fHAx32x9N75pXWL8/d/ANEpC4+xHf3l9GQDVXan96kJ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7wgDEAAAA3QAAAA8AAAAAAAAAAAAAAAAAmAIAAGRycy9k&#10;b3ducmV2LnhtbFBLBQYAAAAABAAEAPUAAACJAwAAAAA=&#10;" fillcolor="black" stroked="f"/>
                  <v:rect id="Rectangle 2540" o:spid="_x0000_s3560" style="position:absolute;left:3417;top:9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dnm8cA&#10;AADdAAAADwAAAGRycy9kb3ducmV2LnhtbESPQWsCMRSE74X+h/AEbzVxsaKrUWpB6KVQbQ/19tw8&#10;dxc3L9sk6tZf3whCj8PMfMPMl51txJl8qB1rGA4UCOLCmZpLDV+f66cJiBCRDTaOScMvBVguHh/m&#10;mBt34Q2dt7EUCcIhRw1VjG0uZSgqshgGriVO3sF5izFJX0rj8ZLgtpGZUmNpsea0UGFLrxUVx+3J&#10;alhNJ6ufjxG/Xzf7He2+98fnzCut+73uZQYiUhf/w/f2m9GQjdU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3Z5vHAAAA3QAAAA8AAAAAAAAAAAAAAAAAmAIAAGRy&#10;cy9kb3ducmV2LnhtbFBLBQYAAAAABAAEAPUAAACMAwAAAAA=&#10;" fillcolor="black" stroked="f"/>
                  <v:rect id="Rectangle 2541" o:spid="_x0000_s3561" style="position:absolute;left:3417;top:9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57McA&#10;AADdAAAADwAAAGRycy9kb3ducmV2LnhtbESPT2sCMRTE74LfIbxCb5p0qWK3RlGh0Euh/jnU23Pz&#10;uru4eVmTVNd++qYgeBxm5jfMdN7ZRpzJh9qxhqehAkFcOFNzqWG3fRtMQISIbLBxTBquFGA+6/em&#10;mBt34TWdN7EUCcIhRw1VjG0uZSgqshiGriVO3rfzFmOSvpTG4yXBbSMzpcbSYs1pocKWVhUVx82P&#10;1bB8mSxPn8/88bs+7Gn/dTiOMq+0fnzoFq8gInXxHr61342GbKwy+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l+ezHAAAA3QAAAA8AAAAAAAAAAAAAAAAAmAIAAGRy&#10;cy9kb3ducmV2LnhtbFBLBQYAAAAABAAEAPUAAACMAwAAAAA=&#10;" fillcolor="black" stroked="f"/>
                  <v:rect id="Rectangle 2542" o:spid="_x0000_s3562" style="position:absolute;left:3417;top:9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lcd8cA&#10;AADdAAAADwAAAGRycy9kb3ducmV2LnhtbESPQWsCMRSE7wX/Q3hCbzVx24pujaKFQi+FanvQ23Pz&#10;uru4edkmqW799UYQPA4z8w0znXe2EQfyoXasYThQIIgLZ2ouNXx/vT2MQYSIbLBxTBr+KcB81rub&#10;Ym7ckVd0WMdSJAiHHDVUMba5lKGoyGIYuJY4eT/OW4xJ+lIaj8cEt43MlBpJizWnhQpbeq2o2K//&#10;rIblZLz8/Xzij9Nqt6XtZrd/zrzS+r7fLV5AROriLXxtvxsN2Ug9wu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pXHfHAAAA3QAAAA8AAAAAAAAAAAAAAAAAmAIAAGRy&#10;cy9kb3ducmV2LnhtbFBLBQYAAAAABAAEAPUAAACMAwAAAAA=&#10;" fillcolor="black" stroked="f"/>
                  <v:rect id="Rectangle 2543" o:spid="_x0000_s3563" style="position:absolute;left:3417;top:9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EA8cA&#10;AADdAAAADwAAAGRycy9kb3ducmV2LnhtbESPQWsCMRSE74L/ITyhN01crOhqlFoo9FKotod6e26e&#10;u4ubl22S6tZf3whCj8PMfMMs151txJl8qB1rGI8UCOLCmZpLDZ8fL8MZiBCRDTaOScMvBViv+r0l&#10;5sZdeEvnXSxFgnDIUUMVY5tLGYqKLIaRa4mTd3TeYkzSl9J4vCS4bWSm1FRarDktVNjSc0XFafdj&#10;NWzms833+4TfrtvDnvZfh9Nj5pXWD4PuaQEiUhf/w/f2q9GQTdUE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AxAPHAAAA3QAAAA8AAAAAAAAAAAAAAAAAmAIAAGRy&#10;cy9kb3ducmV2LnhtbFBLBQYAAAAABAAEAPUAAACMAwAAAAA=&#10;" fillcolor="black" stroked="f"/>
                  <v:rect id="Rectangle 2544" o:spid="_x0000_s3564" style="position:absolute;left:3417;top:9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hmMcA&#10;AADdAAAADwAAAGRycy9kb3ducmV2LnhtbESPQWsCMRSE74L/ITyhN026VNHVKLVQ6KWgtod6e25e&#10;dxc3L9sk1a2/3ghCj8PMfMMsVp1txIl8qB1reBwpEMSFMzWXGj4/XodTECEiG2wck4Y/CrBa9nsL&#10;zI0785ZOu1iKBOGQo4YqxjaXMhQVWQwj1xIn79t5izFJX0rj8ZzgtpGZUhNpsea0UGFLLxUVx92v&#10;1bCeTdc/myd+v2wPe9p/HY7jzCutHwbd8xxEpC7+h+/tN6Mhm6gx3N6k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YZjHAAAA3QAAAA8AAAAAAAAAAAAAAAAAmAIAAGRy&#10;cy9kb3ducmV2LnhtbFBLBQYAAAAABAAEAPUAAACMAwAAAAA=&#10;" fillcolor="black" stroked="f"/>
                  <v:rect id="Rectangle 2545" o:spid="_x0000_s3565" style="position:absolute;left:3417;top:9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78cA&#10;AADdAAAADwAAAGRycy9kb3ducmV2LnhtbESPQWsCMRSE74X+h/AEbzVxsYuuRqkFoZdCtT3o7bl5&#10;7i5uXrZJ1G1/fVMo9DjMzDfMYtXbVlzJh8axhvFIgSAunWm40vDxvnmYgggR2WDrmDR8UYDV8v5u&#10;gYVxN97SdRcrkSAcCtRQx9gVUoayJoth5Dri5J2ctxiT9JU0Hm8JbluZKZVLiw2nhRo7eq6pPO8u&#10;VsN6Nl1/vk349Xt7PNBhfzw/Zl5pPRz0T3MQkfr4H/5rvxgNWa5y+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e/+/HAAAA3QAAAA8AAAAAAAAAAAAAAAAAmAIAAGRy&#10;cy9kb3ducmV2LnhtbFBLBQYAAAAABAAEAPUAAACMAwAAAAA=&#10;" fillcolor="black" stroked="f"/>
                  <v:rect id="Rectangle 2546" o:spid="_x0000_s3566" style="position:absolute;left:3417;top:9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adMgA&#10;AADdAAAADwAAAGRycy9kb3ducmV2LnhtbESPQUsDMRSE70L/Q3iCN5u4aG3XTUsrCF4EWz20t7eb&#10;5+7SzcuaxHbtr28KgsdhZr5hisVgO3EgH1rHGu7GCgRx5UzLtYbPj5fbKYgQkQ12jknDLwVYzEdX&#10;BebGHXlNh02sRYJwyFFDE2OfSxmqhiyGseuJk/flvMWYpK+l8XhMcNvJTKmJtNhyWmiwp+eGqv3m&#10;x2pYzaar7/d7fjutyx3ttuX+IfNK65vrYfkEItIQ/8N/7VejIZuoR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Ulp0yAAAAN0AAAAPAAAAAAAAAAAAAAAAAJgCAABk&#10;cnMvZG93bnJldi54bWxQSwUGAAAAAAQABAD1AAAAjQMAAAAA&#10;" fillcolor="black" stroked="f"/>
                  <v:rect id="Rectangle 2547" o:spid="_x0000_s3567" style="position:absolute;left:3417;top:9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3OBsQA&#10;AADdAAAADwAAAGRycy9kb3ducmV2LnhtbERPy2oCMRTdF/yHcAvd1aSDFZ0aRQtCNwVfC91dJ7cz&#10;g5ObaZLq1K83C8Hl4bwns8424kw+1I41vPUVCOLCmZpLDbvt8nUEIkRkg41j0vBPAWbT3tMEc+Mu&#10;vKbzJpYihXDIUUMVY5tLGYqKLIa+a4kT9+O8xZigL6XxeEnhtpGZUkNpsebUUGFLnxUVp82f1bAY&#10;jxa/qwF/X9fHAx32x9N75pXWL8/d/ANEpC4+xHf3l9GQDVWam96kJ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NzgbEAAAA3QAAAA8AAAAAAAAAAAAAAAAAmAIAAGRycy9k&#10;b3ducmV2LnhtbFBLBQYAAAAABAAEAPUAAACJAwAAAAA=&#10;" fillcolor="black" stroked="f"/>
                  <v:rect id="Rectangle 2548" o:spid="_x0000_s3568" style="position:absolute;left:3417;top:9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rnccA&#10;AADdAAAADwAAAGRycy9kb3ducmV2LnhtbESPQWsCMRSE74X+h/AK3mrSxYquRqkFoZdCtR709tw8&#10;dxc3L9sk6tZf3whCj8PMfMNM551txJl8qB1reOkrEMSFMzWXGjbfy+cRiBCRDTaOScMvBZjPHh+m&#10;mBt34RWd17EUCcIhRw1VjG0uZSgqshj6riVO3sF5izFJX0rj8ZLgtpGZUkNpsea0UGFL7xUVx/XJ&#10;aliMR4ufrwF/Xlf7He22++Nr5pXWvafubQIiUhf/w/f2h9GQDdUY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Ba53HAAAA3QAAAA8AAAAAAAAAAAAAAAAAmAIAAGRy&#10;cy9kb3ducmV2LnhtbFBLBQYAAAAABAAEAPUAAACMAwAAAAA=&#10;" fillcolor="black" stroked="f"/>
                  <v:rect id="Rectangle 2549" o:spid="_x0000_s3569" style="position:absolute;left:3417;top:9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U3cUA&#10;AADdAAAADwAAAGRycy9kb3ducmV2LnhtbERPy2rCQBTdF/oPwy24qxODlRgzSi0I3RR8dFF3N5nb&#10;JJi5k86Mmvr1nUXB5eG8i9VgOnEh51vLCibjBARxZXXLtYLPw+Y5A+EDssbOMin4JQ+r5eNDgbm2&#10;V97RZR9qEUPY56igCaHPpfRVQwb92PbEkfu2zmCI0NVSO7zGcNPJNElm0mDLsaHBnt4aqk77s1Gw&#10;nmfrn+2UP2678kjHr/L0krpEqdHT8LoAEWgId/G/+10rSGeTuD++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lTdxQAAAN0AAAAPAAAAAAAAAAAAAAAAAJgCAABkcnMv&#10;ZG93bnJldi54bWxQSwUGAAAAAAQABAD1AAAAigMAAAAA&#10;" fillcolor="black" stroked="f"/>
                  <v:rect id="Rectangle 2550" o:spid="_x0000_s3570" style="position:absolute;left:3417;top:9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xRscA&#10;AADdAAAADwAAAGRycy9kb3ducmV2LnhtbESPT2vCQBTE70K/w/IKvekmoYpGV6mFQi8F//RQb8/s&#10;axLMvk13txr99K4geBxm5jfMbNGZRhzJ+dqygnSQgCAurK65VPC9/eiPQfiArLGxTArO5GExf+rN&#10;MNf2xGs6bkIpIoR9jgqqENpcSl9UZNAPbEscvV/rDIYoXSm1w1OEm0ZmSTKSBmuOCxW29F5Rcdj8&#10;GwXLyXj5t3rlr8t6v6Pdz/4wzFyi1Mtz9zYFEagLj/C9/akVZKM0h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u8UbHAAAA3QAAAA8AAAAAAAAAAAAAAAAAmAIAAGRy&#10;cy9kb3ducmV2LnhtbFBLBQYAAAAABAAEAPUAAACMAwAAAAA=&#10;" fillcolor="black" stroked="f"/>
                  <v:rect id="Rectangle 2551" o:spid="_x0000_s3571" style="position:absolute;left:3417;top:9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c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0TCF+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McYAAADdAAAADwAAAAAAAAAAAAAAAACYAgAAZHJz&#10;L2Rvd25yZXYueG1sUEsFBgAAAAAEAAQA9QAAAIsDAAAAAA==&#10;" fillcolor="black" stroked="f"/>
                  <v:rect id="Rectangle 2552" o:spid="_x0000_s3572" style="position:absolute;left:3417;top:8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Kq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2aD/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yqrHAAAA3QAAAA8AAAAAAAAAAAAAAAAAmAIAAGRy&#10;cy9kb3ducmV2LnhtbFBLBQYAAAAABAAEAPUAAACMAwAAAAA=&#10;" fillcolor="black" stroked="f"/>
                  <v:rect id="Rectangle 2553" o:spid="_x0000_s3573" style="position:absolute;left:3417;top:8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lS3scA&#10;AADdAAAADwAAAGRycy9kb3ducmV2LnhtbESPT2sCMRTE74LfITyhN826WLFbo2ih4EXw36HenpvX&#10;3cXNy5qkuvXTG6HQ4zAzv2Gm89bU4krOV5YVDAcJCOLc6ooLBYf9Z38CwgdkjbVlUvBLHuazbmeK&#10;mbY33tJ1FwoRIewzVFCG0GRS+rwkg35gG+LofVtnMETpCqkd3iLc1DJNkrE0WHFcKLGhj5Ly8+7H&#10;KFi+TZaXzYjX9+3pSMev0/k1dYlSL7128Q4iUBv+w3/tlVaQjoc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ZUt7HAAAA3QAAAA8AAAAAAAAAAAAAAAAAmAIAAGRy&#10;cy9kb3ducmV2LnhtbFBLBQYAAAAABAAEAPUAAACMAwAAAAA=&#10;" fillcolor="black" stroked="f"/>
                  <v:rect id="Rectangle 2554" o:spid="_x0000_s3574" style="position:absolute;left:3417;top:8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X3RccA&#10;AADdAAAADwAAAGRycy9kb3ducmV2LnhtbESPT2sCMRTE74V+h/AK3mrWRUVXo2ih0EvBfwe9PTfP&#10;3cXNy5qkuu2nNwXB4zAzv2Gm89bU4krOV5YV9LoJCOLc6ooLBbvt5/sIhA/IGmvLpOCXPMxnry9T&#10;zLS98Zqum1CICGGfoYIyhCaT0uclGfRd2xBH72SdwRClK6R2eItwU8s0SYbSYMVxocSGPkrKz5sf&#10;o2A5Hi0vqz5//62PBzrsj+dB6hKlOm/tYgIiUBue4Uf7SytIh70B/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V90XHAAAA3QAAAA8AAAAAAAAAAAAAAAAAmAIAAGRy&#10;cy9kb3ducmV2LnhtbFBLBQYAAAAABAAEAPUAAACMAwAAAAA=&#10;" fillcolor="black" stroked="f"/>
                  <v:rect id="Rectangle 2555" o:spid="_x0000_s3575" style="position:absolute;left:3417;top:8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pMscA&#10;AADdAAAADwAAAGRycy9kb3ducmV2LnhtbESPQWvCQBSE74L/YXmF3nRjqEGjq2ih0EtBbQ/19sy+&#10;JsHs23R3q9Ff7wpCj8PMfMPMl51pxImcry0rGA0TEMSF1TWXCr4+3wYTED4ga2wsk4ILeVgu+r05&#10;5tqeeUunXShFhLDPUUEVQptL6YuKDPqhbYmj92OdwRClK6V2eI5w08g0STJpsOa4UGFLrxUVx92f&#10;UbCeTta/mxf+uG4Pe9p/H47j1CVKPT91qxmIQF34Dz/a71pBmo0y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HaTLHAAAA3QAAAA8AAAAAAAAAAAAAAAAAmAIAAGRy&#10;cy9kb3ducmV2LnhtbFBLBQYAAAAABAAEAPUAAACMAwAAAAA=&#10;" fillcolor="black" stroked="f"/>
                  <v:rect id="Rectangle 2556" o:spid="_x0000_s3576" style="position:absolute;left:3417;top:8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Mqc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2aD/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zKnHAAAA3QAAAA8AAAAAAAAAAAAAAAAAmAIAAGRy&#10;cy9kb3ducmV2LnhtbFBLBQYAAAAABAAEAPUAAACMAwAAAAA=&#10;" fillcolor="black" stroked="f"/>
                  <v:rect id="Rectangle 2557" o:spid="_x0000_s3577" style="position:absolute;left:3417;top:8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Y28UA&#10;AADdAAAADwAAAGRycy9kb3ducmV2LnhtbERPy2rCQBTdF/oPwy24qxODlRgzSi0I3RR8dFF3N5nb&#10;JJi5k86Mmvr1nUXB5eG8i9VgOnEh51vLCibjBARxZXXLtYLPw+Y5A+EDssbOMin4JQ+r5eNDgbm2&#10;V97RZR9qEUPY56igCaHPpfRVQwb92PbEkfu2zmCI0NVSO7zGcNPJNElm0mDLsaHBnt4aqk77s1Gw&#10;nmfrn+2UP2678kjHr/L0krpEqdHT8LoAEWgId/G/+10rSGeTODe+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FjbxQAAAN0AAAAPAAAAAAAAAAAAAAAAAJgCAABkcnMv&#10;ZG93bnJldi54bWxQSwUGAAAAAAQABAD1AAAAigMAAAAA&#10;" fillcolor="black" stroked="f"/>
                  <v:rect id="Rectangle 2558" o:spid="_x0000_s3578" style="position:absolute;left:3417;top:8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9QMcA&#10;AADdAAAADwAAAGRycy9kb3ducmV2LnhtbESPQWsCMRSE74L/IbyCN826qOjWKFoQvAjV9lBvz83r&#10;7uLmZZtEXf31jVDocZiZb5j5sjW1uJLzlWUFw0ECgji3uuJCwefHpj8F4QOyxtoyKbiTh+Wi25lj&#10;pu2N93Q9hEJECPsMFZQhNJmUPi/JoB/Yhjh639YZDFG6QmqHtwg3tUyTZCINVhwXSmzoraT8fLgY&#10;BevZdP3zPuLdY3860vHrdB6nLlGq99KuXkEEasN/+K+91QrSyXAGz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DHAAAA3QAAAA8AAAAAAAAAAAAAAAAAmAIAAGRy&#10;cy9kb3ducmV2LnhtbFBLBQYAAAAABAAEAPUAAACMAwAAAAA=&#10;" fillcolor="black" stroked="f"/>
                  <v:rect id="Rectangle 2559" o:spid="_x0000_s3579" style="position:absolute;left:3417;top:8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eYMQA&#10;AADdAAAADwAAAGRycy9kb3ducmV2LnhtbERPz2vCMBS+C/sfwht403TFSdc1yhwIXgR1O8zba/PW&#10;FpuXLona+dcvh4HHj+93sRxMJy7kfGtZwdM0AUFcWd1yreDzYz3JQPiArLGzTAp+ycNy8TAqMNf2&#10;ynu6HEItYgj7HBU0IfS5lL5qyKCf2p44ct/WGQwRulpqh9cYbjqZJslcGmw5NjTY03tD1elwNgpW&#10;L9nqZzfj7W1fHun4VZ6eU5coNX4c3l5BBBrCXfzv3mgF6TyN++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nmDEAAAA3QAAAA8AAAAAAAAAAAAAAAAAmAIAAGRycy9k&#10;b3ducmV2LnhtbFBLBQYAAAAABAAEAPUAAACJAwAAAAA=&#10;" fillcolor="black" stroked="f"/>
                  <v:rect id="Rectangle 2560" o:spid="_x0000_s3580" style="position:absolute;left:3417;top:8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7+8YA&#10;AADdAAAADwAAAGRycy9kb3ducmV2LnhtbESPQWsCMRSE74L/ITyhN826tKKrUbRQ8CJU7aHenpvn&#10;7uLmZZukuvXXN4LgcZiZb5jZojW1uJDzlWUFw0ECgji3uuJCwdf+oz8G4QOyxtoyKfgjD4t5tzPD&#10;TNsrb+myC4WIEPYZKihDaDIpfV6SQT+wDXH0TtYZDFG6QmqH1wg3tUyTZCQNVhwXSmzovaT8vPs1&#10;ClaT8ern85U3t+3xQIfv4/ktdYlSL712OQURqA3P8KO91grSUTqE+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I7+8YAAADdAAAADwAAAAAAAAAAAAAAAACYAgAAZHJz&#10;L2Rvd25yZXYueG1sUEsFBgAAAAAEAAQA9QAAAIsDAAAAAA==&#10;" fillcolor="black" stroked="f"/>
                  <v:rect id="Rectangle 2561" o:spid="_x0000_s3581" style="position:absolute;left:3417;top:8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ljMcA&#10;AADdAAAADwAAAGRycy9kb3ducmV2LnhtbESPT2sCMRTE74LfIbxCb5ptqGK3RlGh0Euh/jnU23Pz&#10;uru4eVmTVNd++qYgeBxm5jfMdN7ZRpzJh9qxhqdhBoK4cKbmUsNu+zaYgAgR2WDjmDRcKcB81u9N&#10;MTfuwms6b2IpEoRDjhqqGNtcylBUZDEMXUucvG/nLcYkfSmNx0uC20aqLBtLizWnhQpbWlVUHDc/&#10;VsPyZbI8fT7zx+/6sKf91+E4Uj7T+vGhW7yCiNTFe/jWfjca1Fgp+H+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QpYzHAAAA3QAAAA8AAAAAAAAAAAAAAAAAmAIAAGRy&#10;cy9kb3ducmV2LnhtbFBLBQYAAAAABAAEAPUAAACMAwAAAAA=&#10;" fillcolor="black" stroked="f"/>
                  <v:rect id="Rectangle 2562" o:spid="_x0000_s3582" style="position:absolute;left:3417;top:8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AF8cA&#10;AADdAAAADwAAAGRycy9kb3ducmV2LnhtbESPQWsCMRSE7wX/Q3iCt5p1raJbo2ih0EtBbQ96e25e&#10;dxc3L9sk1a2/3giCx2FmvmFmi9bU4kTOV5YVDPoJCOLc6ooLBd9f788TED4ga6wtk4J/8rCYd55m&#10;mGl75g2dtqEQEcI+QwVlCE0mpc9LMuj7tiGO3o91BkOUrpDa4TnCTS3TJBlLgxXHhRIbeispP27/&#10;jILVdLL6Xb/w52Vz2NN+dziOUpco1eu2y1cQgdrwCN/bH1pBOk6H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cABfHAAAA3QAAAA8AAAAAAAAAAAAAAAAAmAIAAGRy&#10;cy9kb3ducmV2LnhtbFBLBQYAAAAABAAEAPUAAACMAwAAAAA=&#10;" fillcolor="black" stroked="f"/>
                  <v:rect id="Rectangle 2563" o:spid="_x0000_s3583" style="position:absolute;left:3417;top:8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YY8YA&#10;AADdAAAADwAAAGRycy9kb3ducmV2LnhtbESPQWsCMRSE74X+h/AKvdWsi4quRlFB6KVQtYd6e26e&#10;u4ublzVJdfXXN4LgcZiZb5jJrDW1OJPzlWUF3U4Cgji3uuJCwc929TEE4QOyxtoyKbiSh9n09WWC&#10;mbYXXtN5EwoRIewzVFCG0GRS+rwkg75jG+LoHawzGKJ0hdQOLxFuapkmyUAarDgulNjQsqT8uPkz&#10;Chaj4eL03eOv23q/o93v/thPXaLU+1s7H4MI1IZn+NH+1ArSQdqD+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WYY8YAAADdAAAADwAAAAAAAAAAAAAAAACYAgAAZHJz&#10;L2Rvd25yZXYueG1sUEsFBgAAAAAEAAQA9QAAAIsDAAAAAA==&#10;" fillcolor="black" stroked="f"/>
                  <v:rect id="Rectangle 2564" o:spid="_x0000_s3584" style="position:absolute;left:3417;top:8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9+McA&#10;AADdAAAADwAAAGRycy9kb3ducmV2LnhtbESPT2sCMRTE74V+h/AK3mq2i4quRtFCoRfBPz3U23Pz&#10;uru4eVmTVFc/vREEj8PM/IaZzFpTixM5X1lW8NFNQBDnVldcKPjZfr0PQfiArLG2TAou5GE2fX2Z&#10;YKbtmdd02oRCRAj7DBWUITSZlD4vyaDv2oY4en/WGQxRukJqh+cIN7VMk2QgDVYcF0ps6LOk/LD5&#10;NwoWo+HiuOrx8rre72j3uz/0U5co1Xlr52MQgdrwDD/a31pBOkj7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5PfjHAAAA3QAAAA8AAAAAAAAAAAAAAAAAmAIAAGRy&#10;cy9kb3ducmV2LnhtbFBLBQYAAAAABAAEAPUAAACMAwAAAAA=&#10;" fillcolor="black" stroked="f"/>
                  <v:rect id="Rectangle 2565" o:spid="_x0000_s3585" style="position:absolute;left:3417;top:8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jj8cA&#10;AADdAAAADwAAAGRycy9kb3ducmV2LnhtbESPQWvCQBSE74L/YXlCb7oxtEGjq2ih4EVQ24Pentln&#10;Esy+TXe3mvbXu4VCj8PMfMPMl51pxI2cry0rGI8SEMSF1TWXCj7e34YTED4ga2wsk4Jv8rBc9Htz&#10;zLW9855uh1CKCGGfo4IqhDaX0hcVGfQj2xJH72KdwRClK6V2eI9w08g0STJpsOa4UGFLrxUV18OX&#10;UbCeTtafu2fe/uzPJzodz9eX1CVKPQ261QxEoC78h//aG60gzdI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ro4/HAAAA3QAAAA8AAAAAAAAAAAAAAAAAmAIAAGRy&#10;cy9kb3ducmV2LnhtbFBLBQYAAAAABAAEAPUAAACMAwAAAAA=&#10;" fillcolor="black" stroked="f"/>
                  <v:rect id="Rectangle 2566" o:spid="_x0000_s3586" style="position:absolute;left:3417;top:8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cGFMgA&#10;AADdAAAADwAAAGRycy9kb3ducmV2LnhtbESPzWsCMRTE74X+D+EJ3mrWxfqxGqUWhF4K9eOgt+fm&#10;ubu4edkmUbf96xuh4HGYmd8ws0VranEl5yvLCvq9BARxbnXFhYLddvUyBuEDssbaMin4IQ+L+fPT&#10;DDNtb7ym6yYUIkLYZ6igDKHJpPR5SQZ9zzbE0TtZZzBE6QqpHd4i3NQyTZKhNFhxXCixofeS8vPm&#10;YhQsJ+Pl99eAP3/XxwMd9sfza+oSpbqd9m0KIlAbHuH/9odWkA7TE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5wYUyAAAAN0AAAAPAAAAAAAAAAAAAAAAAJgCAABk&#10;cnMvZG93bnJldi54bWxQSwUGAAAAAAQABAD1AAAAjQMAAAAA&#10;" fillcolor="black" stroked="f"/>
                  <v:rect id="Rectangle 2567" o:spid="_x0000_s3587" style="position:absolute;left:3417;top:8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iSZsQA&#10;AADdAAAADwAAAGRycy9kb3ducmV2LnhtbERPz2vCMBS+C/sfwht403TFSdc1yhwIXgR1O8zba/PW&#10;FpuXLona+dcvh4HHj+93sRxMJy7kfGtZwdM0AUFcWd1yreDzYz3JQPiArLGzTAp+ycNy8TAqMNf2&#10;ynu6HEItYgj7HBU0IfS5lL5qyKCf2p44ct/WGQwRulpqh9cYbjqZJslcGmw5NjTY03tD1elwNgpW&#10;L9nqZzfj7W1fHun4VZ6eU5coNX4c3l5BBBrCXfzv3mgF6TyNc+O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4kmbEAAAA3QAAAA8AAAAAAAAAAAAAAAAAmAIAAGRycy9k&#10;b3ducmV2LnhtbFBLBQYAAAAABAAEAPUAAACJAwAAAAA=&#10;" fillcolor="black" stroked="f"/>
                  <v:rect id="Rectangle 2568" o:spid="_x0000_s3588" style="position:absolute;left:3417;top:8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ccA&#10;AADdAAAADwAAAGRycy9kb3ducmV2LnhtbESPT2sCMRTE70K/Q3iF3jTbpRVdjVILBS+C/w56e26e&#10;u4ubl22S6tZPbwTB4zAzv2HG09bU4kzOV5YVvPcSEMS51RUXCrabn+4AhA/IGmvLpOCfPEwnL50x&#10;ZtpeeEXndShEhLDPUEEZQpNJ6fOSDPqebYijd7TOYIjSFVI7vES4qWWaJH1psOK4UGJD3yXlp/Wf&#10;UTAbDma/yw9eXFeHPe13h9Nn6hKl3l7brxGIQG14hh/tuVaQ9tMh3N/EJ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0N/3HAAAA3QAAAA8AAAAAAAAAAAAAAAAAmAIAAGRy&#10;cy9kb3ducmV2LnhtbFBLBQYAAAAABAAEAPUAAACMAwAAAAA=&#10;" fillcolor="black" stroked="f"/>
                  <v:rect id="Rectangle 2569" o:spid="_x0000_s3589" style="position:absolute;left:3417;top:8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cIvcUA&#10;AADdAAAADwAAAGRycy9kb3ducmV2LnhtbERPu27CMBTdK/EP1kViKw6hIJrGIKiE1KUSr6FsN/Ft&#10;EhFfp7aBtF9fD5U6Hp13vupNK27kfGNZwWScgCAurW64UnA6bh8XIHxA1thaJgXf5GG1HDzkmGl7&#10;5z3dDqESMYR9hgrqELpMSl/WZNCPbUccuU/rDIYIXSW1w3sMN61Mk2QuDTYcG2rs6LWm8nK4GgWb&#10;58Xma/fE7z/74kznj+IyS12i1GjYr19ABOrDv/jP/aYVpPNp3B/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wi9xQAAAN0AAAAPAAAAAAAAAAAAAAAAAJgCAABkcnMv&#10;ZG93bnJldi54bWxQSwUGAAAAAAQABAD1AAAAigMAAAAA&#10;" fillcolor="black" stroked="f"/>
                  <v:rect id="Rectangle 2570" o:spid="_x0000_s3590" style="position:absolute;left:3417;top:8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utJ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2eCl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brSbHAAAA3QAAAA8AAAAAAAAAAAAAAAAAmAIAAGRy&#10;cy9kb3ducmV2LnhtbFBLBQYAAAAABAAEAPUAAACMAwAAAAA=&#10;" fillcolor="black" stroked="f"/>
                  <v:rect id="Rectangle 2571" o:spid="_x0000_s3591" style="position:absolute;left:3417;top:8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zUccA&#10;AADdAAAADwAAAGRycy9kb3ducmV2LnhtbESPQWsCMRSE7wX/Q3iCt5p1raJbo2ih0EtBbQ96e25e&#10;dxc3L9sk1a2/3giCx2FmvmFmi9bU4kTOV5YVDPoJCOLc6ooLBd9f788TED4ga6wtk4J/8rCYd55m&#10;mGl75g2dtqEQEcI+QwVlCE0mpc9LMuj7tiGO3o91BkOUrpDa4TnCTS3TJBlLgxXHhRIbeispP27/&#10;jILVdLL6Xb/w52Vz2NN+dziOUpco1eu2y1cQgdrwCN/bH1pBOh6m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JM1HHAAAA3QAAAA8AAAAAAAAAAAAAAAAAmAIAAGRy&#10;cy9kb3ducmV2LnhtbFBLBQYAAAAABAAEAPUAAACMAwAAAAA=&#10;" fillcolor="black" stroked="f"/>
                  <v:rect id="Rectangle 2572" o:spid="_x0000_s3592" style="position:absolute;left:3417;top:8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WyscA&#10;AADdAAAADwAAAGRycy9kb3ducmV2LnhtbESPQWsCMRSE70L/Q3iF3jTrakVXo9SC4EWotod6e26e&#10;u4ubl20SdfXXm0Khx2FmvmFmi9bU4kLOV5YV9HsJCOLc6ooLBV+fq+4YhA/IGmvLpOBGHhbzp84M&#10;M22vvKXLLhQiQthnqKAMocmk9HlJBn3PNsTRO1pnMETpCqkdXiPc1DJNkpE0WHFcKLGh95Ly0+5s&#10;FCwn4+XPx5A39+1hT/vvw+k1dYlSL8/t2xREoDb8h//aa60gHQ0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FlsrHAAAA3QAAAA8AAAAAAAAAAAAAAAAAmAIAAGRy&#10;cy9kb3ducmV2LnhtbFBLBQYAAAAABAAEAPUAAACMAwAAAAA=&#10;" fillcolor="black" stroked="f"/>
                  <v:rect id="Rectangle 2573" o:spid="_x0000_s3593" style="position:absolute;left:3417;top:7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OvscA&#10;AADdAAAADwAAAGRycy9kb3ducmV2LnhtbESPQWsCMRSE70L/Q3iF3jTrakVXo1RB8CJU20O9PTfP&#10;3cXNyzZJdfXXm0Khx2FmvmFmi9bU4kLOV5YV9HsJCOLc6ooLBZ8f6+4YhA/IGmvLpOBGHhbzp84M&#10;M22vvKPLPhQiQthnqKAMocmk9HlJBn3PNsTRO1lnMETpCqkdXiPc1DJNkpE0WHFcKLGhVUn5ef9j&#10;FCwn4+X3+5C3993xQIev4/k1dYlSL8/t2xREoDb8h//aG60gHQ2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sDr7HAAAA3QAAAA8AAAAAAAAAAAAAAAAAmAIAAGRy&#10;cy9kb3ducmV2LnhtbFBLBQYAAAAABAAEAPUAAACMAwAAAAA=&#10;" fillcolor="black" stroked="f"/>
                  <v:rect id="Rectangle 2574" o:spid="_x0000_s3594" style="position:absolute;left:3417;top:7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JcgA&#10;AADdAAAADwAAAGRycy9kb3ducmV2LnhtbESPT2sCMRTE74V+h/AKvdWs6x90NUoVBC+C2h7q7bl5&#10;7i5uXrZJqquf3hQKPQ4z8xtmOm9NLS7kfGVZQbeTgCDOra64UPD5sXobgfABWWNtmRTcyMN89vw0&#10;xUzbK+/osg+FiBD2GSooQ2gyKX1ekkHfsQ1x9E7WGQxRukJqh9cIN7VMk2QoDVYcF0psaFlSft7/&#10;GAWL8Wjxve3z5r47HujwdTwPUpco9frSvk9ABGrDf/ivvdYK0mFvA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oKslyAAAAN0AAAAPAAAAAAAAAAAAAAAAAJgCAABk&#10;cnMvZG93bnJldi54bWxQSwUGAAAAAAQABAD1AAAAjQMAAAAA&#10;" fillcolor="black" stroked="f"/>
                  <v:rect id="Rectangle 2575" o:spid="_x0000_s3595" style="position:absolute;left:3417;top:7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I1UscA&#10;AADdAAAADwAAAGRycy9kb3ducmV2LnhtbESPQWvCQBSE70L/w/KE3nRjWoNNXaUWhF4EtT3U2zP7&#10;mgSzb9PdVaO/3hUKPQ4z8w0znXemESdyvrasYDRMQBAXVtdcKvj6XA4mIHxA1thYJgUX8jCfPfSm&#10;mGt75g2dtqEUEcI+RwVVCG0upS8qMuiHtiWO3o91BkOUrpTa4TnCTSPTJMmkwZrjQoUtvVdUHLZH&#10;o2DxMln8rp95dd3sd7T73h/GqUuUeux3b68gAnXhP/zX/tAK0uwpg/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yNVLHAAAA3QAAAA8AAAAAAAAAAAAAAAAAmAIAAGRy&#10;cy9kb3ducmV2LnhtbFBLBQYAAAAABAAEAPUAAACMAwAAAAA=&#10;" fillcolor="black" stroked="f"/>
                  <v:shape id="Freeform 2576" o:spid="_x0000_s3596" style="position:absolute;left:3187;top:941;width:455;height:29;visibility:visible;mso-wrap-style:square;v-text-anchor:top" coordsize="45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dVsYA&#10;AADdAAAADwAAAGRycy9kb3ducmV2LnhtbESPwW7CMBBE75X4B2uRuBUHKBSlGIRaQOVStYQPWOJt&#10;HBGvo9iB9O9xJSSOo5l5o1msOluJCzW+dKxgNExAEOdOl1woOGbb5zkIH5A1Vo5JwR95WC17TwtM&#10;tbvyD10OoRARwj5FBSaEOpXS54Ys+qGriaP36xqLIcqmkLrBa4TbSo6TZCYtlhwXDNb0big/H1qr&#10;4DydZ5Nsb8zHbnP6KvS2ld8vrVKDfrd+AxGoC4/wvf2pFYxnk1f4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wdVsYAAADdAAAADwAAAAAAAAAAAAAAAACYAgAAZHJz&#10;L2Rvd25yZXYueG1sUEsFBgAAAAAEAAQA9QAAAIsDAAAAAA==&#10;" path="m14,l9,,,9,,24r4,l9,29r442,l451,24r4,l455,9,451,5r,-5l441,,14,xe" fillcolor="black" stroked="f">
                    <v:path arrowok="t" o:connecttype="custom" o:connectlocs="14,0;9,0;0,9;0,24;4,24;9,29;451,29;451,24;455,24;455,9;451,5;451,0;441,0;14,0" o:connectangles="0,0,0,0,0,0,0,0,0,0,0,0,0,0"/>
                  </v:shape>
                  <v:shape id="Freeform 2577" o:spid="_x0000_s3597" style="position:absolute;left:3628;top:2189;width:370;height:29;visibility:visible;mso-wrap-style:square;v-text-anchor:top" coordsize="37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1AWsYA&#10;AADdAAAADwAAAGRycy9kb3ducmV2LnhtbESPwWrCQBCG74LvsIzgpdSNClJSV6mCkJOgtdDeptlp&#10;kpqdDdk1Rp++cyh4HP75v/lmue5drTpqQ+XZwHSSgCLOva24MHB63z2/gAoR2WLtmQzcKMB6NRws&#10;MbX+ygfqjrFQAuGQooEyxibVOuQlOQwT3xBL9uNbh1HGttC2xavAXa1nSbLQDiuWCyU2tC0pPx8v&#10;TjR+v7vL18d9g5ydi/3TIdv03acx41H/9goqUh8fy//tzBqYLeaiK98IAv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1AWsYAAADdAAAADwAAAAAAAAAAAAAAAACYAgAAZHJz&#10;L2Rvd25yZXYueG1sUEsFBgAAAAAEAAQA9QAAAIsDAAAAAA==&#10;" path="m355,29r10,l365,24r5,l370,9,365,5r,-5l10,,,9,,24r5,l10,29r4,l355,29xe" fillcolor="black" stroked="f">
                    <v:path arrowok="t" o:connecttype="custom" o:connectlocs="355,29;365,29;365,24;370,24;370,9;365,5;365,0;10,0;0,9;0,24;5,24;10,29;14,29;355,29" o:connectangles="0,0,0,0,0,0,0,0,0,0,0,0,0,0"/>
                  </v:shape>
                  <v:shape id="Freeform 2578" o:spid="_x0000_s3598" style="position:absolute;left:1358;top:2189;width:1843;height:29;visibility:visible;mso-wrap-style:square;v-text-anchor:top" coordsize="184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Nbi8IA&#10;AADdAAAADwAAAGRycy9kb3ducmV2LnhtbESPQYvCMBSE74L/ITzBi2xTuyBu1ygiKOJNd8Hro3nb&#10;FpuXksRa/fUbQfA4zHwzzGLVm0Z05HxtWcE0SUEQF1bXXCr4/dl+zEH4gKyxsUwK7uRhtRwOFphr&#10;e+MjdadQiljCPkcFVQhtLqUvKjLoE9sSR+/POoMhSldK7fAWy00jszSdSYM1x4UKW9pUVFxOV6Mg&#10;0g/H2fky2RwOumyl0btup9R41K+/QQTqwzv8ovdaQTb7/ILnm/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1uLwgAAAN0AAAAPAAAAAAAAAAAAAAAAAJgCAABkcnMvZG93&#10;bnJldi54bWxQSwUGAAAAAAQABAD1AAAAhwMAAAAA&#10;" path="m1829,29r9,l1838,24r5,l1843,9r-5,-4l1838,,10,,,9,,24r5,l10,29r5,l1829,29xe" fillcolor="black" stroked="f">
                    <v:path arrowok="t" o:connecttype="custom" o:connectlocs="1829,29;1838,29;1838,24;1843,24;1843,9;1838,5;1838,0;10,0;0,9;0,24;5,24;10,29;15,29;1829,29" o:connectangles="0,0,0,0,0,0,0,0,0,0,0,0,0,0"/>
                  </v:shape>
                  <v:shape id="Freeform 2579" o:spid="_x0000_s3599" style="position:absolute;left:566;top:2189;width:370;height:29;visibility:visible;mso-wrap-style:square;v-text-anchor:top" coordsize="37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IcYA&#10;AADdAAAADwAAAGRycy9kb3ducmV2LnhtbESPwWrCQBCG74LvsIzgpdSNIlJSV6mCkJOgtdDeptlp&#10;kpqdDdk1Rp++cyh4HP75v/lmue5drTpqQ+XZwHSSgCLOva24MHB63z2/gAoR2WLtmQzcKMB6NRws&#10;MbX+ygfqjrFQAuGQooEyxibVOuQlOQwT3xBL9uNbh1HGttC2xavAXa1nSbLQDiuWCyU2tC0pPx8v&#10;TjR+v7vL18d9g5ydi/3TIdv03acx41H/9goqUh8fy//tzBqYLebiL98IAv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0/IcYAAADdAAAADwAAAAAAAAAAAAAAAACYAgAAZHJz&#10;L2Rvd25yZXYueG1sUEsFBgAAAAAEAAQA9QAAAIsDAAAAAA==&#10;" path="m355,29r10,l365,24r5,l370,9,365,5r,-5l10,,,9,,24r5,l10,29r5,l355,29xe" fillcolor="black" stroked="f">
                    <v:path arrowok="t" o:connecttype="custom" o:connectlocs="355,29;365,29;365,24;370,24;370,9;365,5;365,0;10,0;0,9;0,24;5,24;10,29;15,29;355,29" o:connectangles="0,0,0,0,0,0,0,0,0,0,0,0,0,0"/>
                  </v:shape>
                  <v:shape id="Freeform 2580" o:spid="_x0000_s3600" style="position:absolute;left:581;top:504;width:3407;height:1704;visibility:visible;mso-wrap-style:square;v-text-anchor:top" coordsize="3407,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r08cA&#10;AADdAAAADwAAAGRycy9kb3ducmV2LnhtbESPT2vCQBTE7wW/w/IEL0U3ig0SXUVSilrw4J+Lt2f2&#10;mQSzb0N2Nem37wqFHoeZ+Q2zWHWmEk9qXGlZwXgUgSDOrC45V3A+fQ1nIJxH1lhZJgU/5GC17L0t&#10;MNG25QM9jz4XAcIuQQWF93UipcsKMuhGtiYO3s02Bn2QTS51g22Am0pOoiiWBksOCwXWlBaU3Y8P&#10;o+D+PuNdej2ZtPxuP+LN9bKffl6UGvS79RyEp87/h//aW61gEk/H8Ho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Va9PHAAAA3QAAAA8AAAAAAAAAAAAAAAAAmAIAAGRy&#10;cy9kb3ducmV2LnhtbFBLBQYAAAAABAAEAPUAAACMAwAAAAA=&#10;" path="m,l,1704r360,l360,451r14,l374,446r19,-4l393,437r19,-5l412,427r10,l422,422r77,-38l499,379r19,-5l518,370r19,-5l537,360r19,-5l556,350r10,l566,346r2841,l3407,,,xe" stroked="f">
                    <v:path arrowok="t" o:connecttype="custom" o:connectlocs="0,0;0,1704;360,1704;360,451;374,451;374,446;393,442;393,437;412,432;412,427;422,427;422,422;499,384;499,379;518,374;518,370;537,365;537,360;556,355;556,350;566,350;566,346;3407,346;3407,0;0,0" o:connectangles="0,0,0,0,0,0,0,0,0,0,0,0,0,0,0,0,0,0,0,0,0,0,0,0,0"/>
                  </v:shape>
                  <v:shape id="Freeform 2581" o:spid="_x0000_s3601" style="position:absolute;left:1152;top:850;width:2265;height:1358;visibility:visible;mso-wrap-style:square;v-text-anchor:top" coordsize="2265,1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F2sYA&#10;AADdAAAADwAAAGRycy9kb3ducmV2LnhtbESP0WoCMRRE3wX/IVzBF6nZriJlaxRpEQtFbG0/4Lq5&#10;btZubsIm1fXvTUHo4zAzZ5j5srONOFMbascKHscZCOLS6ZorBd9f64cnECEia2wck4IrBVgu+r05&#10;Ftpd+JPO+1iJBOFQoAIToy+kDKUhi2HsPHHyjq61GJNsK6lbvCS4bWSeZTNpsea0YNDTi6HyZ/9r&#10;FYz0x+t0wqvMbk/em83ufbM7HJQaDrrVM4hIXfwP39tvWkE+m+bw9yY9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KF2sYAAADdAAAADwAAAAAAAAAAAAAAAACYAgAAZHJz&#10;L2Rvd25yZXYueG1sUEsFBgAAAAAEAAQA9QAAAIsDAAAAAA==&#10;" path="m,l,4r9,l9,9r10,l19,14r10,l29,19r9,l38,24r10,l48,28r9,l57,33r10,l72,43r9,l81,48r10,l91,52r10,l101,57r9,l110,62r10,l120,67r9,l129,72r10,l144,81r9,l153,86r10,l163,91r10,l173,96r9,l182,100r10,l192,105r9,l206,115r,1243l2054,1358r,-1253l2068,105r,-5l2087,96r,-5l2107,86r,-5l2126,76r,-4l2145,67r,-5l2155,62r,-5l2265,4r,-4l,xe" stroked="f">
                    <v:path arrowok="t" o:connecttype="custom" o:connectlocs="0,0;0,4;9,4;9,9;19,9;19,14;29,14;29,19;38,19;38,24;48,24;48,28;57,28;57,33;67,33;72,43;81,43;81,48;91,48;91,52;101,52;101,57;110,57;110,62;120,62;120,67;129,67;129,72;139,72;144,81;153,81;153,86;163,86;163,91;173,91;173,96;182,96;182,100;192,100;192,105;201,105;206,115;206,1358;2054,1358;2054,105;2068,105;2068,100;2087,96;2087,91;2107,86;2107,81;2126,76;2126,72;2145,67;2145,62;2155,62;2155,57;2265,4;2265,0;0,0" o:connectangles="0,0,0,0,0,0,0,0,0,0,0,0,0,0,0,0,0,0,0,0,0,0,0,0,0,0,0,0,0,0,0,0,0,0,0,0,0,0,0,0,0,0,0,0,0,0,0,0,0,0,0,0,0,0,0,0,0,0,0,0"/>
                  </v:shape>
                  <v:shape id="Freeform 2582" o:spid="_x0000_s3602" style="position:absolute;left:3422;top:850;width:566;height:1358;visibility:visible;mso-wrap-style:square;v-text-anchor:top" coordsize="566,1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6LMYA&#10;AADdAAAADwAAAGRycy9kb3ducmV2LnhtbESPQWvCQBSE74L/YXlCb3UTFZHUVUSxSD3VCr2+Zl+T&#10;aPZtkl1N6q93hYLHYWa+YebLzpTiSo0rLCuIhxEI4tTqgjMFx6/t6wyE88gaS8uk4I8cLBf93hwT&#10;bVv+pOvBZyJA2CWoIPe+SqR0aU4G3dBWxMH7tY1BH2STSd1gG+CmlKMomkqDBYeFHCta55SeDxej&#10;IN3Ep1rGH+/1z74+s1yN28ntW6mXQbd6A+Gp88/wf3unFYymkzE83o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6LMYAAADdAAAADwAAAAAAAAAAAAAAAACYAgAAZHJz&#10;L2Rvd25yZXYueG1sUEsFBgAAAAAEAAQA9QAAAIsDAAAAAA==&#10;" path="m,l,4r9,l9,9r10,l19,14r10,l29,19r9,l38,24r10,l48,28r9,l57,33r10,l72,43r9,l81,48r10,l91,52r10,l101,57r9,l110,62r10,l120,67r9,l129,72r10,l144,81r9,l153,86r10,l163,91r10,l173,96r9,l182,100r10,l192,105r9,l206,115r,1243l566,1358,566,,,xe" stroked="f">
                    <v:path arrowok="t" o:connecttype="custom" o:connectlocs="0,0;0,4;9,4;9,9;19,9;19,14;29,14;29,19;38,19;38,24;48,24;48,28;57,28;57,33;67,33;72,43;81,43;81,48;91,48;91,52;101,52;101,57;110,57;110,62;120,62;120,67;129,67;129,72;139,72;144,81;153,81;153,86;163,86;163,91;173,91;173,96;182,96;182,100;192,100;192,105;201,105;206,115;206,1358;566,1358;566,0;0,0" o:connectangles="0,0,0,0,0,0,0,0,0,0,0,0,0,0,0,0,0,0,0,0,0,0,0,0,0,0,0,0,0,0,0,0,0,0,0,0,0,0,0,0,0,0,0,0,0,0"/>
                  </v:shape>
                  <v:line id="Line 2583" o:spid="_x0000_s3603" style="position:absolute;flip:y;visibility:visible;mso-wrap-style:square" from="581,504" to="582,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etLscAAADdAAAADwAAAGRycy9kb3ducmV2LnhtbESPQWsCMRSE74X+h/AK3mq2IlZWo0iL&#10;IgUr2nrw9ty87i5uXpYkuum/N4WCx2FmvmGm82gacSXna8sKXvoZCOLC6ppLBd9fy+cxCB+QNTaW&#10;ScEveZjPHh+mmGvb8Y6u+1CKBGGfo4IqhDaX0hcVGfR92xIn78c6gyFJV0rtsEtw08hBlo2kwZrT&#10;QoUtvVVUnPcXo2D3+cont7rEczx1m+3xUH4c3hdK9Z7iYgIiUAz38H97rRUMRsMh/L1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60uxwAAAN0AAAAPAAAAAAAA&#10;AAAAAAAAAKECAABkcnMvZG93bnJldi54bWxQSwUGAAAAAAQABAD5AAAAlQMAAAAA&#10;" strokeweight="0"/>
                  <v:shape id="Freeform 2584" o:spid="_x0000_s3604" style="position:absolute;left:581;top:504;width:211;height:365;visibility:visible;mso-wrap-style:square;v-text-anchor:top" coordsize="211,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h/FMQA&#10;AADdAAAADwAAAGRycy9kb3ducmV2LnhtbESPQYvCMBSE74L/ITxhb5paVJZqFBFcPMnqevH2bJ5t&#10;tXkpSaz132+EhT0OM/MNs1h1phYtOV9ZVjAeJSCIc6srLhScfrbDTxA+IGusLZOCF3lYLfu9BWba&#10;PvlA7TEUIkLYZ6igDKHJpPR5SQb9yDbE0btaZzBE6QqpHT4j3NQyTZKZNFhxXCixoU1J+f34MArO&#10;929zXaeHx+70pS9uf2vNedIq9THo1nMQgbrwH/5r77SCdDaZwvt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YfxTEAAAA3QAAAA8AAAAAAAAAAAAAAAAAmAIAAGRycy9k&#10;b3ducmV2LnhtbFBLBQYAAAAABAAEAPUAAACJAwAAAAA=&#10;" path="m,365r,-5l4,355r,-5l9,346r,-5l14,336r5,-5l19,326r5,-4l24,317r9,-10l33,302r5,-4l38,293r5,-5l43,283r9,-9l52,269r5,-5l57,259r10,-9l67,245r5,-5l72,235r4,-5l76,226,86,216r,-5l91,206r,-4l96,197r,-5l105,182r,-4l110,173r,-5l120,158r,-4l124,149r,-5l129,139r,-5l139,125r,-5l144,115r,-5l148,106r,-5l158,91r,-5l163,82r,-5l172,67r,-5l177,58r,-5l182,48r,-5l192,34r,-5l196,24r,-5l201,14r,-4l211,e" filled="f" strokeweight="0">
                    <v:path arrowok="t" o:connecttype="custom" o:connectlocs="0,360;4,350;9,341;19,331;24,322;33,307;38,298;43,288;52,274;57,264;67,250;72,240;76,230;86,216;91,206;96,197;105,182;110,173;120,158;124,149;129,139;139,125;144,115;148,106;158,91;163,82;172,67;177,58;182,48;192,34;196,24;201,14;211,0" o:connectangles="0,0,0,0,0,0,0,0,0,0,0,0,0,0,0,0,0,0,0,0,0,0,0,0,0,0,0,0,0,0,0,0,0"/>
                  </v:shape>
                  <v:shape id="Freeform 2585" o:spid="_x0000_s3605" style="position:absolute;left:581;top:504;width:417;height:725;visibility:visible;mso-wrap-style:square;v-text-anchor:top" coordsize="417,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Dl8UA&#10;AADdAAAADwAAAGRycy9kb3ducmV2LnhtbESPS2sCMRSF94L/IdxCdzWjlKGORhFBcVOoj9btbXI7&#10;M3RyM06ijv56IwguD+fxccbT1lbiRI0vHSvo9xIQxNqZknMFu+3i7QOED8gGK8ek4EIeppNuZ4yZ&#10;cWde02kTchFH2GeooAihzqT0uiCLvudq4uj9ucZiiLLJpWnwHMdtJQdJkkqLJUdCgTXNC9L/m6O9&#10;c3++959fw9nvVR6Wl+tWY/+olXp9aWcjEIHa8Aw/2iujYJC+p3B/E5+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MOXxQAAAN0AAAAPAAAAAAAAAAAAAAAAAJgCAABkcnMv&#10;ZG93bnJldi54bWxQSwUGAAAAAAQABAD1AAAAigMAAAAA&#10;" path="m,725r,-5l4,715r,-5l9,706r5,-5l14,696r5,-5l19,686r5,-4l24,677r9,-10l33,662r5,-4l38,653,48,643r,-5l52,634r,-5l57,624r,-5l67,610r,-5l72,600r,-5l76,590r,-4l86,576r,-5l91,566r,-4l96,557r,-5l105,542r,-4l110,533r,-5l120,518r,-4l124,509r,-5l129,499r,-5l139,485r,-5l144,475r,-5l148,466r,-5l158,451r,-5l163,442r,-5l168,432r,-5l177,418r,-5l182,408r,-5l192,394r,-5l196,384r,-5l201,374r,-4l211,360r,-5l216,350r,-4l220,341r,-5l230,326r,-4l235,317r,-5l240,307r,-5l249,293r,-5l254,283r,-5l264,269r,-5l268,259r,-5l273,250r,-5l283,235r,-5l288,226r,-5l292,216r,-5l302,202r,-5l307,192r,-5l312,182r,-4l321,168r,-5l326,158r,-4l336,144r,-5l340,134r,-4l345,125r,-5l355,110r,-4l360,101r,-5l364,91r,-5l374,77r,-5l379,67r,-5l384,58r,-5l393,43r,-5l398,34r,-5l403,24r,-5l412,10r,-5l417,e" filled="f" strokeweight="0">
                    <v:path arrowok="t" o:connecttype="custom" o:connectlocs="4,715;14,701;19,686;33,667;38,653;52,634;57,619;72,600;76,586;91,566;96,552;110,533;120,514;129,499;139,480;148,466;158,446;168,432;177,413;192,394;196,379;211,360;216,346;230,326;235,312;249,293;254,278;268,259;273,245;288,226;292,211;307,192;312,178;326,158;336,139;345,125;355,106;364,91;374,72;384,58;393,38;403,24;412,5" o:connectangles="0,0,0,0,0,0,0,0,0,0,0,0,0,0,0,0,0,0,0,0,0,0,0,0,0,0,0,0,0,0,0,0,0,0,0,0,0,0,0,0,0,0,0"/>
                  </v:shape>
                  <v:shape id="Freeform 2586" o:spid="_x0000_s3606" style="position:absolute;left:581;top:970;width:355;height:619;visibility:visible;mso-wrap-style:square;v-text-anchor:top" coordsize="35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mw8QA&#10;AADdAAAADwAAAGRycy9kb3ducmV2LnhtbESPT4vCMBTE78J+h/AWvGmqqLtU0yJdBG/in8Me3zbP&#10;tti8lCSr9dsbQfA4zMxvmFXem1ZcyfnGsoLJOAFBXFrdcKXgdNyMvkH4gKyxtUwK7uQhzz4GK0y1&#10;vfGerodQiQhhn6KCOoQuldKXNRn0Y9sRR+9sncEQpaukdniLcNPKaZIspMGG40KNHRU1lZfDv1GA&#10;Zjsv79Xur3AXrfvJ71EW6x+lhp/9egkiUB/e4Vd7qxVMF7MveL6JT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ZsPEAAAA3QAAAA8AAAAAAAAAAAAAAAAAmAIAAGRycy9k&#10;b3ducmV2LnhtbFBLBQYAAAAABAAEAPUAAACJAwAAAAA=&#10;" path="m,619r,-5l4,609r,-5l9,600r,-5l14,590r5,-5l19,580r5,-4l24,571r9,-10l33,556r5,-4l38,547r5,-5l43,537r9,-9l52,523r5,-5l57,513r5,-5l62,504,72,494r,-5l76,484r,-4l86,470r,-5l91,460r,-4l96,451r,-5l105,436r,-4l110,427r,-5l115,417r,-5l124,403r,-5l129,393r,-5l139,379r,-5l144,369r,-5l148,360r,-5l158,345r,-5l163,336r,-5l168,326r,-5l177,312r,-5l182,302r,-5l192,288r,-5l196,278r,-5l201,268r,-4l211,254r,-5l216,244r,-4l220,235r,-5l230,220r,-4l235,211r,-5l244,196r,-4l249,187r,-5l254,177r,-5l264,163r,-5l268,153r,-5l273,144r,-5l283,129r,-5l288,120r,-5l292,110r,-5l302,96r,-5l307,86r,-5l316,72r,-5l321,62r,-5l326,52r,-4l336,38r,-5l340,28r,-4l345,19r,-5l355,4r,-4e" filled="f" strokeweight="0">
                    <v:path arrowok="t" o:connecttype="custom" o:connectlocs="0,614;4,604;9,595;19,585;24,576;33,561;38,552;43,542;52,528;57,518;62,508;72,494;76,484;86,470;91,460;96,451;105,436;110,427;115,417;124,403;129,393;139,379;144,369;148,360;158,345;163,336;168,326;177,312;182,302;192,288;196,278;201,268;211,254;216,244;220,235;230,220;235,211;244,196;249,187;254,177;264,163;268,153;273,144;283,129;288,120;292,110;302,96;307,86;316,72;321,62;326,52;336,38;340,28;345,19;355,4" o:connectangles="0,0,0,0,0,0,0,0,0,0,0,0,0,0,0,0,0,0,0,0,0,0,0,0,0,0,0,0,0,0,0,0,0,0,0,0,0,0,0,0,0,0,0,0,0,0,0,0,0,0,0,0,0,0,0"/>
                  </v:shape>
                  <v:shape id="Freeform 2587" o:spid="_x0000_s3607" style="position:absolute;left:950;top:504;width:255;height:446;visibility:visible;mso-wrap-style:square;v-text-anchor:top" coordsize="255,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1DsMA&#10;AADdAAAADwAAAGRycy9kb3ducmV2LnhtbERPz2vCMBS+D/Y/hCfsNlNlFOmMZQgDdRetwnZ8a97a&#10;0ualJLHt/OvNYbDjx/d7nU+mEwM531hWsJgnIIhLqxuuFFzO788rED4ga+wsk4Jf8pBvHh/WmGk7&#10;8omGIlQihrDPUEEdQp9J6cuaDPq57Ykj92OdwRChq6R2OMZw08llkqTSYMOxocaetjWVbXE1Cj51&#10;+y37Pd34enDHr8tHua+2K6WeZtPbK4hAU/gX/7l3WsEyfYlz45v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r1DsMAAADdAAAADwAAAAAAAAAAAAAAAACYAgAAZHJzL2Rv&#10;d25yZXYueG1sUEsFBgAAAAAEAAQA9QAAAIgDAAAAAA==&#10;" path="m,446r,-4l5,437r,-5l10,427r,-5l15,418r4,-5l19,408r5,-5l24,398r5,-4l29,389,39,379r,-5l43,370r,-5l53,355r,-5l58,346r,-5l63,336r,-5l72,322r,-5l77,312r,-5l82,302r,-4l91,288r,-5l96,278r,-4l106,264r,-5l111,254r,-4l115,245r,-5l125,230r,-4l130,221r,-5l135,211r,-5l144,197r,-5l149,187r,-5l154,178r,-5l163,163r,-5l168,154r,-5l178,139r,-5l183,130r,-5l187,120r,-5l197,106r,-5l202,96r,-5l207,86r,-4l216,72r,-5l221,62r,-4l231,48r,-5l235,38r,-4l240,29r,-5l250,14r,-4l255,5r,-5e" filled="f" strokeweight="0">
                    <v:path arrowok="t" o:connecttype="custom" o:connectlocs="0,442;5,432;10,422;19,413;24,403;29,394;39,379;43,370;53,355;58,346;63,336;72,322;77,312;82,302;91,288;96,278;106,264;111,254;115,245;125,230;130,221;135,211;144,197;149,187;154,178;163,163;168,154;178,139;183,130;187,120;197,106;202,96;207,86;216,72;221,62;231,48;235,38;240,29;250,14;255,5" o:connectangles="0,0,0,0,0,0,0,0,0,0,0,0,0,0,0,0,0,0,0,0,0,0,0,0,0,0,0,0,0,0,0,0,0,0,0,0,0,0,0,0"/>
                  </v:shape>
                  <v:shape id="Freeform 2588" o:spid="_x0000_s3608" style="position:absolute;left:581;top:1330;width:355;height:619;visibility:visible;mso-wrap-style:square;v-text-anchor:top" coordsize="35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XKsQA&#10;AADdAAAADwAAAGRycy9kb3ducmV2LnhtbESPT4vCMBTE78J+h/AWvGmqqOxW0yJdBG/in8Me3zbP&#10;tti8lCSr9dsbQfA4zMxvmFXem1ZcyfnGsoLJOAFBXFrdcKXgdNyMvkD4gKyxtUwK7uQhzz4GK0y1&#10;vfGerodQiQhhn6KCOoQuldKXNRn0Y9sRR+9sncEQpaukdniLcNPKaZIspMGG40KNHRU1lZfDv1GA&#10;Zjsv79Xur3AXrfvJ71EW6x+lhp/9egkiUB/e4Vd7qxVMF7NveL6JT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VyrEAAAA3QAAAA8AAAAAAAAAAAAAAAAAmAIAAGRycy9k&#10;b3ducmV2LnhtbFBLBQYAAAAABAAEAPUAAACJAwAAAAA=&#10;" path="m,619r,-5l4,609r,-5l9,600r,-5l14,590r5,-5l19,580r5,-4l24,571r9,-10l33,556r5,-4l38,547r5,-5l43,537r9,-9l52,523r5,-5l57,513r5,-5l62,504,72,494r,-5l76,484r,-4l86,470r,-5l91,460r,-4l96,451r,-5l105,436r,-4l110,427r,-5l115,417r,-5l124,403r,-5l129,393r,-5l134,384r,-5l144,369r,-5l148,360r,-5l158,345r,-5l163,336r,-5l168,326r,-5l177,312r,-5l182,302r,-5l187,292r,-4l196,278r,-5l201,268r,-4l211,254r,-5l216,244r,-4l220,235r,-5l230,220r,-4l235,211r,-5l240,201r,-5l249,187r,-5l254,177r,-5l259,168r,-5l268,153r,-5l273,144r,-5l283,129r,-5l288,120r,-5l292,110r,-5l302,96r,-5l307,86r,-5l312,76r,-4l321,62r,-5l326,52r,-4l336,38r,-5l340,28r,-4l345,19r,-5l355,4r,-4e" filled="f" strokeweight="0">
                    <v:path arrowok="t" o:connecttype="custom" o:connectlocs="0,614;4,604;9,595;19,585;24,576;33,561;38,552;43,542;52,528;57,518;62,508;72,494;76,484;86,470;91,460;96,451;105,436;110,427;115,417;124,403;129,393;134,384;144,369;148,360;158,345;163,336;168,326;177,312;182,302;187,292;196,278;201,268;211,254;216,244;220,235;230,220;235,211;240,201;249,187;254,177;259,168;268,153;273,144;283,129;288,120;292,110;302,96;307,86;312,76;321,62;326,52;336,38;340,28;345,19;355,4" o:connectangles="0,0,0,0,0,0,0,0,0,0,0,0,0,0,0,0,0,0,0,0,0,0,0,0,0,0,0,0,0,0,0,0,0,0,0,0,0,0,0,0,0,0,0,0,0,0,0,0,0,0,0,0,0,0,0"/>
                  </v:shape>
                  <v:shape id="Freeform 2589" o:spid="_x0000_s3609" style="position:absolute;left:1200;top:504;width:211;height:370;visibility:visible;mso-wrap-style:square;v-text-anchor:top" coordsize="21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wsIA&#10;AADdAAAADwAAAGRycy9kb3ducmV2LnhtbERPy4rCMBTdC/MP4Q6409RCi3ZMixUGZBbiYz7g0lzb&#10;anNTmox2/t4sBJeH814Xo+nEnQbXWlawmEcgiCurW64V/J6/Z0sQziNr7CyTgn9yUOQfkzVm2j74&#10;SPeTr0UIYZehgsb7PpPSVQ0ZdHPbEwfuYgeDPsChlnrARwg3nYyjKJUGWw4NDfa0bai6nf6Mgu21&#10;TMpDiz/ppXSrJN538rhZKDX9HDdfIDyN/i1+uXdaQZwmYX94E56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CyrCwgAAAN0AAAAPAAAAAAAAAAAAAAAAAJgCAABkcnMvZG93&#10;bnJldi54bWxQSwUGAAAAAAQABAD1AAAAhwMAAAAA&#10;" path="m,370r5,-5l5,360r4,-5l9,350r5,-4l14,341,24,331r,-5l29,322r,-5l38,307r,-5l43,298r,-5l48,288r,-5l57,274r,-5l62,264r,-5l67,254r,-4l77,240r,-5l81,230r,-4l86,221r,-5l96,206r,-4l101,197r,-5l110,182r,-4l115,173r,-5l120,163r,-5l129,149r,-5l134,139r,-5l139,130r,-5l149,115r,-5l153,106r,-5l163,91r,-5l168,82r,-5l173,72r,-5l182,58r,-5l187,48r,-5l192,38r,-4l201,24r,-5l206,14r,-4l211,5r,-5e" filled="f" strokeweight="0">
                    <v:path arrowok="t" o:connecttype="custom" o:connectlocs="5,365;9,355;14,346;24,331;29,322;38,307;43,298;48,288;57,274;62,264;67,254;77,240;81,230;86,221;96,206;101,197;110,182;115,173;120,163;129,149;134,139;139,130;149,115;153,106;163,91;168,82;173,72;182,58;187,48;192,38;201,24;206,14;211,5" o:connectangles="0,0,0,0,0,0,0,0,0,0,0,0,0,0,0,0,0,0,0,0,0,0,0,0,0,0,0,0,0,0,0,0,0"/>
                  </v:shape>
                  <v:shape id="Freeform 2590" o:spid="_x0000_s3610" style="position:absolute;left:638;top:1690;width:298;height:513;visibility:visible;mso-wrap-style:square;v-text-anchor:top" coordsize="298,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HVsYA&#10;AADdAAAADwAAAGRycy9kb3ducmV2LnhtbESPQWvCQBSE7wX/w/IEb3WjYJDUVUTQVnpp1Yq9PbKv&#10;STD7dsmuSfz33ULB4zAz3zCLVW9q0VLjK8sKJuMEBHFudcWFgtNx+zwH4QOyxtoyKbiTh9Vy8LTA&#10;TNuOP6k9hEJECPsMFZQhuExKn5dk0I+tI47ej20MhiibQuoGuwg3tZwmSSoNVhwXSnS0KSm/Hm5G&#10;wbz9Mh/WYrd9v+y61L1+3915r9Ro2K9fQATqwyP8337TCqbpbAJ/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3HVsYAAADdAAAADwAAAAAAAAAAAAAAAACYAgAAZHJz&#10;L2Rvd25yZXYueG1sUEsFBgAAAAAEAAQA9QAAAIsDAAAAAA==&#10;" path="m,513r5,-5l5,504r5,-5l10,494r5,-5l15,484r9,-9l24,470r5,-5l29,460r10,-9l39,446r4,-5l43,436r5,-4l48,427,58,417r,-5l63,408r,-5l67,398r,-5l77,384r,-5l82,374r,-5l91,360r,-5l96,350r,-5l101,340r,-4l111,326r,-5l115,316r,-4l120,307r,-5l130,292r,-4l135,283r,-5l144,268r,-4l149,259r,-5l154,249r,-5l163,235r,-5l168,225r,-5l173,216r,-5l183,201r,-5l187,192r,-5l197,177r,-5l202,168r,-5l207,158r,-5l216,144r,-5l221,134r,-5l226,124r,-4l235,110r,-5l240,100r,-4l250,86r,-5l255,76r,-4l259,67r,-5l269,52r,-4l274,43r,-5l279,33r,-5l288,19r,-5l293,9r,-5l298,e" filled="f" strokeweight="0">
                    <v:path arrowok="t" o:connecttype="custom" o:connectlocs="5,508;10,499;15,489;24,475;29,465;39,451;43,441;48,432;58,417;63,408;67,398;77,384;82,374;91,360;96,350;101,340;111,326;115,316;120,307;130,292;135,283;144,268;149,259;154,249;163,235;168,225;173,216;183,201;187,192;197,177;202,168;207,158;216,144;221,134;226,124;235,110;240,100;250,86;255,76;259,67;269,52;274,43;279,33;288,19;293,9;298,0" o:connectangles="0,0,0,0,0,0,0,0,0,0,0,0,0,0,0,0,0,0,0,0,0,0,0,0,0,0,0,0,0,0,0,0,0,0,0,0,0,0,0,0,0,0,0,0,0,0"/>
                  </v:shape>
                  <v:shape id="Freeform 2591" o:spid="_x0000_s3611" style="position:absolute;left:1358;top:504;width:264;height:456;visibility:visible;mso-wrap-style:square;v-text-anchor:top" coordsize="264,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N/MUA&#10;AADdAAAADwAAAGRycy9kb3ducmV2LnhtbESPQWvCQBSE7wX/w/KE3ppdUw0ldRVRhIIn00Lp7ZF9&#10;TZZm38bsqvHfdwsFj8PMfMMs16PrxIWGYD1rmGUKBHHtjeVGw8f7/ukFRIjIBjvPpOFGAdarycMS&#10;S+OvfKRLFRuRIBxK1NDG2JdShrolhyHzPXHyvv3gMCY5NNIMeE1w18lcqUI6tJwWWuxp21L9U52d&#10;BtzOreo31ZdVxSHE0/nzuLs9a/04HTevICKN8R7+b78ZDXmxyOHv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w38xQAAAN0AAAAPAAAAAAAAAAAAAAAAAJgCAABkcnMv&#10;ZG93bnJldi54bWxQSwUGAAAAAAQABAD1AAAAigMAAAAA&#10;" path="m,456r5,-5l5,446r5,-4l10,437r9,-10l19,422r5,-4l24,413r5,-5l29,403r10,-9l39,389r4,-5l43,379r5,-5l48,370,58,360r,-5l63,350r,-4l72,336r,-5l77,326r,-4l82,317r,-5l91,302r,-4l96,293r,-5l101,283r,-5l111,269r,-5l115,259r,-5l125,245r,-5l130,235r,-5l135,226r,-5l144,211r,-5l149,202r,-5l154,192r,-5l163,178r,-5l168,168r,-5l178,154r,-5l183,144r,-5l187,134r,-4l197,120r,-5l202,110r,-4l206,101r,-5l216,86r,-4l221,77r,-5l230,62r,-4l235,53r,-5l240,43r,-5l250,29r,-5l254,19r,-5l264,5r,-5e" filled="f" strokeweight="0">
                    <v:path arrowok="t" o:connecttype="custom" o:connectlocs="5,451;10,442;19,427;24,418;29,408;39,394;43,384;48,374;58,360;63,350;72,336;77,326;82,317;91,302;96,293;101,283;111,269;115,259;125,245;130,235;135,226;144,211;149,202;154,192;163,178;168,168;178,154;183,144;187,134;197,120;202,110;206,101;216,86;221,77;230,62;235,53;240,43;250,29;254,19;264,5" o:connectangles="0,0,0,0,0,0,0,0,0,0,0,0,0,0,0,0,0,0,0,0,0,0,0,0,0,0,0,0,0,0,0,0,0,0,0,0,0,0,0,0"/>
                  </v:shape>
                  <v:shape id="Freeform 2592" o:spid="_x0000_s3612" style="position:absolute;left:849;top:2050;width:87;height:153;visibility:visible;mso-wrap-style:square;v-text-anchor:top" coordsize="8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7LMQA&#10;AADdAAAADwAAAGRycy9kb3ducmV2LnhtbESPQWsCMRSE7wX/Q3iF3mpW2y51axQRhd6ktkuvj81z&#10;E9y8LEnU9d83BcHjMDPfMPPl4DpxphCtZwWTcQGCuPHacqvg53v7/A4iJmSNnWdScKUIy8XoYY6V&#10;9hf+ovM+tSJDOFaowKTUV1LGxpDDOPY9cfYOPjhMWYZW6oCXDHednBZFKR1azgsGe1obao77k1Pw&#10;awZbhp2breq6Ploz271uJgelnh6H1QeIREO6h2/tT61gWr69wP+b/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OyzEAAAA3QAAAA8AAAAAAAAAAAAAAAAAmAIAAGRycy9k&#10;b3ducmV2LnhtbFBLBQYAAAAABAAEAPUAAACJAwAAAAA=&#10;" path="m,153r,-5l5,144r5,-5l10,134r5,-5l15,124r9,-9l24,110r5,-5l29,100r5,-4l34,91,44,81r,-5l48,72r,-5l53,62r,-5l63,48r,-5l68,38r,-5l72,28r,-4l82,14r,-5l87,4,87,e" filled="f" strokeweight="0">
                    <v:path arrowok="t" o:connecttype="custom" o:connectlocs="0,153;0,148;5,144;10,139;10,134;15,129;15,124;24,115;24,110;29,105;29,100;34,96;34,91;44,81;44,76;48,72;48,67;53,62;53,57;63,48;63,43;68,38;68,33;72,28;72,24;82,14;82,9;87,4;87,0" o:connectangles="0,0,0,0,0,0,0,0,0,0,0,0,0,0,0,0,0,0,0,0,0,0,0,0,0,0,0,0,0"/>
                  </v:shape>
                  <v:shape id="Freeform 2593" o:spid="_x0000_s3613" style="position:absolute;left:1358;top:504;width:470;height:816;visibility:visible;mso-wrap-style:square;v-text-anchor:top" coordsize="47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gWxsYA&#10;AADdAAAADwAAAGRycy9kb3ducmV2LnhtbESPQWvCQBSE74X+h+UVems2ig0ldRVpsXjwUNMgPT6y&#10;zySYfRt21yT+e7dQ8DjMzDfMcj2ZTgzkfGtZwSxJQRBXVrdcKyh/ti9vIHxA1thZJgVX8rBePT4s&#10;Mdd25AMNRahFhLDPUUETQp9L6auGDPrE9sTRO1lnMETpaqkdjhFuOjlP00wabDkuNNjTR0PVubgY&#10;BWPdfc++PouxTKvFORzd79HsrVLPT9PmHUSgKdzD/+2dVjDPXhfw9yY+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gWxsYAAADdAAAADwAAAAAAAAAAAAAAAACYAgAAZHJz&#10;L2Rvd25yZXYueG1sUEsFBgAAAAAEAAQA9QAAAIsDAAAAAA==&#10;" path="m,816r5,-5l5,806r5,-4l10,797r5,-5l15,787r9,-9l24,773r5,-5l29,763r10,-9l39,749r4,-5l43,739r5,-5l48,730,58,720r,-5l63,710r,-4l67,701r,-5l77,686r,-4l82,677r,-5l87,667r,-5l96,653r,-5l101,643r,-5l111,629r,-5l115,619r,-5l120,610r,-5l130,595r,-5l135,586r,-5l139,576r,-5l149,562r,-5l154,552r,-5l159,542r,-4l168,528r,-5l173,518r,-4l183,504r,-5l187,494r,-4l192,485r,-5l202,470r,-4l206,461r,-5l211,451r,-5l221,437r,-5l226,427r,-5l230,418r,-5l240,403r,-5l245,394r,-5l250,384r,-5l259,370r,-5l264,360r,-5l274,346r,-5l278,336r,-5l283,326r,-4l293,312r,-5l298,302r,-4l302,293r,-5l312,278r,-4l317,269r,-5l322,259r,-5l331,245r,-5l336,235r,-5l346,221r,-5l350,211r,-5l355,202r,-5l365,187r,-5l370,178r,-5l374,168r,-5l384,154r,-5l389,144r,-5l394,134r,-4l403,120r,-5l408,110r,-4l418,96r,-5l422,86r,-4l427,77r,-5l437,62r,-4l442,53r,-5l446,43r,-5l456,29r,-5l461,19r,-5l466,10r,-5l470,e" filled="f" strokeweight="0">
                    <v:path arrowok="t" o:connecttype="custom" o:connectlocs="5,806;15,792;24,773;39,754;43,739;58,720;63,706;77,686;82,672;96,653;101,638;115,619;120,605;135,586;139,571;154,552;159,538;173,518;183,499;192,485;202,466;211,451;221,432;230,418;240,398;250,384;259,365;274,346;278,331;293,312;298,298;312,278;317,264;331,245;336,230;350,211;355,197;370,178;374,163;389,144;394,130;408,110;418,91;427,77;437,58;446,43;456,24;466,10" o:connectangles="0,0,0,0,0,0,0,0,0,0,0,0,0,0,0,0,0,0,0,0,0,0,0,0,0,0,0,0,0,0,0,0,0,0,0,0,0,0,0,0,0,0,0,0,0,0,0,0"/>
                  </v:shape>
                  <v:shape id="Freeform 2594" o:spid="_x0000_s3614" style="position:absolute;left:1358;top:504;width:682;height:1176;visibility:visible;mso-wrap-style:square;v-text-anchor:top" coordsize="682,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mnsUA&#10;AADdAAAADwAAAGRycy9kb3ducmV2LnhtbESPT2vCQBTE70K/w/IKvUjdNBD/RFeRUsGrxkOPj+xz&#10;E8y+TbPbmPbTu4LgcZiZ3zCrzWAb0VPna8cKPiYJCOLS6ZqNglOxe5+D8AFZY+OYFPyRh836ZbTC&#10;XLsrH6g/BiMihH2OCqoQ2lxKX1Zk0U9cSxy9s+sshig7I3WH1wi3jUyTZCot1hwXKmzps6Lycvy1&#10;Cnib0c887Mak2690VvTm/3thlHp7HbZLEIGG8Aw/2nutIJ1mG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yaexQAAAN0AAAAPAAAAAAAAAAAAAAAAAJgCAABkcnMv&#10;ZG93bnJldi54bWxQSwUGAAAAAAQABAD1AAAAigMAAAAA&#10;" path="m,1176r5,-5l5,1166r5,-4l10,1157r5,-5l15,1147r9,-9l24,1133r5,-5l29,1123r10,-9l39,1109r4,-5l43,1099r5,-5l48,1090r10,-10l58,1075r5,-5l63,1066r4,-5l67,1056r10,-10l77,1042r5,-5l82,1032r9,-10l91,1018r5,-5l96,1008r5,-5l101,998r10,-9l111,984r4,-5l115,974r5,-4l120,965r10,-10l130,950r5,-4l135,941r4,-5l139,931r10,-9l149,917r5,-5l154,907r9,-9l163,893r5,-5l168,883r5,-5l173,874r10,-10l183,859r4,-5l187,850r5,-5l192,840r10,-10l202,826r4,-5l206,816r10,-10l216,802r5,-5l221,792r5,-5l226,782r9,-9l235,768r5,-5l240,758r5,-4l245,749r9,-10l254,734r5,-4l259,725r10,-10l269,710r5,-4l274,701r4,-5l278,691r10,-9l288,677r5,-5l293,667r5,-5l298,658r9,-10l307,643r5,-5l312,634r10,-10l322,619r4,-5l326,610r5,-5l331,600r10,-10l341,586r5,-5l346,576r4,-5l350,566r10,-9l360,552r5,-5l365,542r5,-4l370,533r9,-10l379,518r5,-4l384,509r10,-10l394,494r4,-4l398,485r5,-5l403,475r10,-9l413,461r5,-5l418,451r4,-5l422,442r10,-10l432,427r5,-5l437,418r9,-10l446,403r5,-5l451,394r5,-5l456,384r10,-10l466,370r4,-5l470,360r5,-5l475,350r10,-9l485,336r5,-5l490,326r9,-9l499,312r5,-5l504,302r5,-4l509,293r9,-10l518,278r5,-4l523,269r5,-5l528,259r10,-9l538,245r4,-5l542,235r10,-9l552,221r5,-5l557,211r5,-5l562,202r9,-10l571,187r5,-5l576,178r5,-5l581,168r9,-10l590,154r5,-5l595,144r10,-10l605,130r5,-5l610,120r4,-5l614,110r10,-9l624,96r5,-5l629,86r5,-4l634,77r9,-10l643,62r5,-4l648,53r5,-5l653,43r9,-9l662,29r5,-5l667,19r10,-9l677,5,682,e" filled="f" strokeweight="0">
                    <v:path arrowok="t" o:connecttype="custom" o:connectlocs="10,1162;24,1138;39,1114;48,1094;63,1070;77,1046;91,1022;101,1003;115,979;130,955;139,936;154,912;168,888;183,864;192,845;206,821;221,797;235,773;245,754;259,730;274,706;288,682;298,662;312,638;326,614;341,590;350,571;365,547;379,523;394,499;403,480;418,456;432,432;446,408;456,389;470,365;485,341;499,317;509,298;523,274;538,250;552,226;562,206;576,182;590,158;605,134;614,115;629,91;643,67;653,48;667,24;682,0" o:connectangles="0,0,0,0,0,0,0,0,0,0,0,0,0,0,0,0,0,0,0,0,0,0,0,0,0,0,0,0,0,0,0,0,0,0,0,0,0,0,0,0,0,0,0,0,0,0,0,0,0,0,0,0"/>
                  </v:shape>
                  <v:shape id="Freeform 2595" o:spid="_x0000_s3615" style="position:absolute;left:1358;top:504;width:888;height:1536;visibility:visible;mso-wrap-style:square;v-text-anchor:top" coordsize="888,1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Ew8QA&#10;AADdAAAADwAAAGRycy9kb3ducmV2LnhtbESPQWvCQBSE7wX/w/IEb7pRaDCpq6i0ovVUW/D6yD6z&#10;Idm3IbvV+O9dodDjMDPfMItVbxtxpc5XjhVMJwkI4sLpiksFP98f4zkIH5A1No5JwZ08rJaDlwXm&#10;2t34i66nUIoIYZ+jAhNCm0vpC0MW/cS1xNG7uM5iiLIrpe7wFuG2kbMkSaXFiuOCwZa2hor69GsV&#10;1HqTHfbmUh/fs50LGZ3xszorNRr26zcQgfrwH/5r77WCWfqawv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RMPEAAAA3QAAAA8AAAAAAAAAAAAAAAAAmAIAAGRycy9k&#10;b3ducmV2LnhtbFBLBQYAAAAABAAEAPUAAACJAwAAAAA=&#10;" path="m,1536r5,-5l5,1526r5,-4l10,1517r5,-5l15,1507r9,-9l24,1493r5,-5l29,1483r5,-5l34,1474r9,-10l43,1459r5,-5l48,1450r10,-10l58,1435r5,-5l63,1426r4,-5l67,1416r10,-10l77,1402r5,-5l82,1392r5,-5l87,1382r9,-9l96,1368r5,-5l101,1358r5,-4l106,1349r9,-10l115,1334r5,-4l120,1325r10,-10l130,1310r5,-4l135,1301r4,-5l139,1291r10,-9l149,1277r5,-5l154,1267r5,-5l159,1258r9,-10l168,1243r5,-5l173,1234r10,-10l183,1219r4,-5l187,1210r5,-5l192,1200r10,-10l202,1186r4,-5l206,1176r5,-5l211,1166r10,-9l221,1152r5,-5l226,1142r4,-4l230,1133r10,-10l240,1118r5,-4l245,1109r9,-10l254,1094r5,-4l259,1085r5,-5l264,1075r10,-9l274,1061r4,-5l278,1051r5,-5l283,1042r10,-10l293,1027r5,-5l298,1018r4,-5l302,1008r10,-10l312,994r5,-5l317,984r9,-10l326,970r5,-5l331,960r5,-5l336,950r10,-9l346,936r4,-5l350,926r5,-4l355,917r10,-10l365,902r5,-4l370,893r9,-10l379,878r5,-4l384,869r5,-5l389,859r9,-9l398,845r5,-5l403,835r5,-5l408,826r10,-10l418,811r4,-5l422,802r5,-5l427,792r10,-10l437,778r5,-5l442,768r9,-10l451,754r5,-5l456,744r5,-5l461,734r9,-9l470,720r5,-5l475,710r5,-4l480,701r10,-10l490,686r4,-4l494,677r10,-10l504,662r5,-4l509,653r5,-5l514,643r9,-9l523,629r5,-5l528,619r5,-5l533,610r9,-10l542,595r5,-5l547,586r5,-5l552,576r10,-10l562,562r4,-5l566,552r10,-10l576,538r5,-5l581,528r5,-5l586,518r9,-9l595,504r5,-5l600,494r5,-4l605,485r9,-10l614,470r5,-4l619,461r10,-10l629,446r5,-4l634,437r4,-5l638,427r10,-9l648,413r5,-5l653,403r5,-5l658,394r9,-10l667,379r5,-5l672,370r5,-5l677,360r9,-10l686,346r5,-5l691,336r10,-10l701,322r5,-5l706,312r4,-5l710,302r10,-9l720,288r5,-5l725,278r5,-4l730,269r9,-10l739,254r5,-4l744,245r10,-10l754,230r4,-4l758,221r5,-5l763,211r10,-9l773,197r5,-5l778,187r4,-5l782,178r10,-10l792,163r5,-5l797,154r5,-5l802,144r9,-10l811,130r5,-5l816,120r10,-10l826,106r4,-5l830,96r5,-5l835,86r10,-9l845,72r5,-5l850,62r4,-4l854,53,864,43r,-5l869,34r,-5l874,24r,-5l883,10r,-5l888,e" filled="f" strokeweight="0">
                    <v:path arrowok="t" o:connecttype="custom" o:connectlocs="10,1517;29,1488;43,1459;63,1430;77,1402;96,1373;106,1349;130,1315;139,1291;159,1262;173,1234;192,1205;206,1176;226,1147;240,1118;259,1090;274,1061;293,1032;302,1008;326,974;336,950;355,922;370,893;389,864;403,835;422,806;437,778;456,749;470,720;490,691;504,662;523,634;533,610;552,581;566,552;586,523;600,494;619,466;634,437;653,408;667,379;686,350;701,322;720,293;730,269;754,235;763,211;782,182;797,154;816,125;830,96;850,67;864,38;883,10" o:connectangles="0,0,0,0,0,0,0,0,0,0,0,0,0,0,0,0,0,0,0,0,0,0,0,0,0,0,0,0,0,0,0,0,0,0,0,0,0,0,0,0,0,0,0,0,0,0,0,0,0,0,0,0,0,0"/>
                  </v:shape>
                  <v:shape id="Freeform 2596" o:spid="_x0000_s3616" style="position:absolute;left:1469;top:504;width:988;height:1699;visibility:visible;mso-wrap-style:square;v-text-anchor:top" coordsize="988,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2+0sYA&#10;AADdAAAADwAAAGRycy9kb3ducmV2LnhtbESPQWvCQBSE7wX/w/IEb3VToVZTVxFB6kERk1Lo7ZF9&#10;TdJm34bsU+O/dwuFHoeZ+YZZrHrXqAt1ofZs4GmcgCIuvK25NPCebx9noIIgW2w8k4EbBVgtBw8L&#10;TK2/8okumZQqQjikaKASaVOtQ1GRwzD2LXH0vnznUKLsSm07vEa4a/QkSabaYc1xocKWNhUVP9nZ&#10;GZjLvp2LPpw/PqXIQ/52zDbfR2NGw379Ckqol//wX3tnDUymzy/w+yY+Ab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2+0sYAAADdAAAADwAAAAAAAAAAAAAAAACYAgAAZHJz&#10;L2Rvd25yZXYueG1sUEsFBgAAAAAEAAQA9QAAAIsDAAAAAA==&#10;" path="m,1699r9,-9l9,1685r5,-5l14,1675r5,-5l19,1666r9,-10l28,1651r5,-5l33,1642r10,-10l43,1627r5,-5l48,1618r4,-5l52,1608r10,-10l62,1594r5,-5l67,1584r5,-5l72,1574r9,-9l81,1560r5,-5l86,1550r9,-9l95,1536r5,-5l100,1526r5,-4l105,1517r10,-10l115,1502r4,-4l119,1493r10,-10l129,1478r5,-4l134,1469r5,-5l139,1459r9,-9l148,1445r5,-5l153,1435r5,-5l158,1426r9,-10l167,1411r5,-5l172,1402r10,-10l182,1387r5,-5l187,1378r4,-5l191,1368r10,-10l201,1354r5,-5l206,1344r5,-5l211,1334r9,-9l220,1320r5,-5l225,1310r10,-9l235,1296r4,-5l239,1286r5,-4l244,1277r10,-10l254,1262r5,-4l259,1253r4,-5l263,1243r10,-9l273,1229r5,-5l278,1219r9,-9l287,1205r5,-5l292,1195r5,-5l297,1186r10,-10l307,1171r4,-5l311,1162r5,-5l316,1152r10,-10l326,1138r5,-5l331,1128r9,-10l340,1114r5,-5l345,1104r5,-5l350,1094r9,-9l359,1080r5,-5l364,1070r5,-4l369,1061r10,-10l379,1046r4,-4l383,1037r10,-10l393,1022r5,-4l398,1013r5,-5l403,1003r9,-9l412,989r5,-5l417,979r10,-9l427,965r4,-5l431,955r5,-5l436,946r10,-10l446,931r5,-5l451,922r4,-5l455,912r10,-10l465,898r5,-5l470,888r9,-10l479,874r5,-5l484,864r5,-5l489,854r10,-9l499,840r4,-5l503,830r5,-4l508,821r10,-10l518,806r5,-4l523,797r9,-10l532,782r5,-4l537,773r5,-5l542,763r9,-9l551,749r5,-5l556,739r5,-5l561,730r10,-10l571,715r4,-5l575,706r10,-10l585,691r5,-5l590,682r5,-5l595,672r9,-10l604,658r5,-5l609,648r5,-5l614,638r9,-9l623,624r5,-5l628,614r10,-9l638,600r5,-5l643,590r4,-4l647,581r10,-10l657,566r5,-4l662,557r5,-5l667,547r9,-9l676,533r5,-5l681,523r10,-9l691,509r4,-5l695,499r5,-5l700,490r10,-10l710,475r5,-5l715,466r4,-5l719,456r10,-10l729,442r5,-5l734,432r9,-10l743,418r5,-5l748,408r5,-5l753,398r10,-9l763,384r4,-5l767,374r10,-9l777,360r5,-5l782,350r5,-4l787,341r9,-10l796,326r5,-4l801,317r5,-5l806,307r9,-9l815,293r5,-5l820,283r10,-9l830,269r5,-5l835,259r4,-5l839,250r10,-10l849,235r5,-5l854,226r5,-5l859,216r9,-10l868,202r5,-5l873,192r10,-10l883,178r4,-5l887,168r5,-5l892,158r10,-9l902,144r5,-5l907,134r4,-4l911,125r10,-10l921,110r5,-4l926,101r9,-10l935,86r5,-4l940,77r5,-5l945,67r10,-9l955,53r4,-5l959,43r5,-5l964,34,974,24r,-5l979,14r,-4l988,e" filled="f" strokeweight="0">
                    <v:path arrowok="t" o:connecttype="custom" o:connectlocs="14,1675;33,1646;48,1618;67,1589;81,1560;100,1531;115,1502;134,1474;148,1445;167,1416;182,1387;201,1358;211,1334;235,1301;244,1277;263,1248;278,1219;297,1190;311,1162;331,1133;345,1104;364,1075;379,1046;398,1018;412,989;431,960;446,931;465,902;479,874;499,845;508,821;532,787;542,763;561,734;575,706;595,677;609,648;628,619;643,590;662,562;676,533;695,504;710,475;729,446;743,418;763,389;777,360;796,331;806,307;830,274;839,250;859,221;873,192;892,163;907,134;926,106;940,77;959,48;974,19" o:connectangles="0,0,0,0,0,0,0,0,0,0,0,0,0,0,0,0,0,0,0,0,0,0,0,0,0,0,0,0,0,0,0,0,0,0,0,0,0,0,0,0,0,0,0,0,0,0,0,0,0,0,0,0,0,0,0,0,0,0,0"/>
                  </v:shape>
                  <v:shape id="Freeform 2597" o:spid="_x0000_s3617" style="position:absolute;left:1675;top:504;width:984;height:1699;visibility:visible;mso-wrap-style:square;v-text-anchor:top" coordsize="984,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Lx8AA&#10;AADdAAAADwAAAGRycy9kb3ducmV2LnhtbERPTYvCMBC9L/gfwgheRFMFRapRpCLq0e7ieWjGptpM&#10;ShO17q/fHIQ9Pt73atPZWjyp9ZVjBZNxAoK4cLriUsHP9360AOEDssbaMSl4k4fNuve1wlS7F5/p&#10;mYdSxBD2KSowITSplL4wZNGPXUMcuatrLYYI21LqFl8x3NZymiRzabHi2GCwocxQcc8fVsF1a2iX&#10;Z7eDfuApw+FlZ5vhr1KDfrddggjUhX/xx33UCqbzWZwb38Qn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WLx8AAAADdAAAADwAAAAAAAAAAAAAAAACYAgAAZHJzL2Rvd25y&#10;ZXYueG1sUEsFBgAAAAAEAAQA9QAAAIUDAAAAAA==&#10;" path="m,1699r5,-5l5,1690r9,-10l14,1675r5,-5l19,1666r10,-10l29,1651r4,-5l33,1642r5,-5l38,1632r10,-10l48,1618r5,-5l53,1608r4,-5l57,1598r10,-9l67,1584r5,-5l72,1574r9,-9l81,1560r5,-5l86,1550r5,-4l91,1541r10,-10l101,1526r4,-4l105,1517r5,-5l110,1507r10,-9l120,1493r5,-5l125,1483r9,-9l134,1469r5,-5l139,1459r5,-5l144,1450r9,-10l153,1435r5,-5l158,1426r5,-5l163,1416r10,-10l173,1402r4,-5l177,1392r10,-10l187,1378r5,-5l192,1368r5,-5l197,1358r9,-9l206,1344r5,-5l211,1334r5,-4l216,1325r9,-10l225,1310r5,-4l230,1301r10,-10l240,1286r5,-4l245,1277r4,-5l249,1267r10,-9l259,1253r5,-5l264,1243r5,-5l269,1234r9,-10l278,1219r5,-5l283,1210r5,-5l288,1200r9,-10l297,1186r5,-5l302,1176r10,-10l312,1162r5,-5l317,1152r4,-5l321,1142r10,-9l331,1128r5,-5l336,1118r5,-4l341,1109r9,-10l350,1094r5,-4l355,1085r10,-10l365,1070r4,-4l369,1061r5,-5l374,1051r10,-9l384,1037r5,-5l389,1027r4,-5l393,1018r10,-10l403,1003r5,-5l408,994r9,-10l417,979r5,-5l422,970r5,-5l427,960r10,-10l437,946r4,-5l441,936r5,-5l446,926r10,-9l456,912r5,-5l461,902r9,-9l470,888r5,-5l475,878r5,-4l480,869r9,-10l489,854r5,-4l494,845r5,-5l499,835r10,-9l509,821r4,-5l513,811r5,-5l518,802r10,-10l528,787r5,-5l533,778r9,-10l542,763r5,-5l547,754r5,-5l552,744r9,-10l561,730r5,-5l566,720r5,-5l571,710r10,-9l581,696r4,-5l585,686r10,-9l595,672r5,-5l600,662r5,-4l605,653r9,-10l614,638r5,-4l619,629r5,-5l624,619r9,-9l633,605r5,-5l638,595r10,-9l648,581r5,-5l653,571r4,-5l657,562r10,-10l667,547r5,-5l672,538r5,-5l677,528r9,-10l686,514r5,-5l691,504r10,-10l701,490r4,-5l705,480r5,-5l710,470r10,-9l720,456r5,-5l725,446r4,-4l729,437r10,-10l739,422r5,-4l744,413r9,-10l753,398r5,-4l758,389r5,-5l763,379r10,-9l773,365r4,-5l777,355r5,-5l782,346r10,-10l792,331r5,-5l797,322r4,-5l801,312r10,-10l811,298r5,-5l816,288r9,-10l825,274r5,-5l830,264r5,-5l835,254r10,-9l845,240r4,-5l849,230r5,-4l854,221r10,-10l864,206r5,-4l869,197r9,-10l878,182r5,-4l883,173r5,-5l888,163r9,-9l897,149r5,-5l902,139r5,-5l907,130r9,-10l916,115r5,-5l921,106,931,96r,-5l936,86r,-4l940,77r,-5l950,62r,-4l955,53r,-5l960,43r,-5l969,29r,-5l974,19r,-5l984,5r,-5e" filled="f" strokeweight="0">
                    <v:path arrowok="t" o:connecttype="custom" o:connectlocs="14,1675;33,1646;48,1618;67,1589;81,1560;101,1531;110,1507;134,1474;144,1450;163,1421;177,1392;197,1363;211,1334;230,1306;245,1277;264,1248;278,1219;297,1190;312,1162;331,1133;341,1109;365,1075;374,1051;393,1022;408,994;427,965;441,936;461,907;475,878;494,850;509,821;528,792;542,763;561,734;571,710;595,677;605,653;624,624;638,595;657,566;672,538;691,509;705,480;725,451;739,422;758,394;773,365;792,336;801,312;825,278;835,254;854,226;869,197;888,168;902,139;921,110;936,82;955,53;969,24" o:connectangles="0,0,0,0,0,0,0,0,0,0,0,0,0,0,0,0,0,0,0,0,0,0,0,0,0,0,0,0,0,0,0,0,0,0,0,0,0,0,0,0,0,0,0,0,0,0,0,0,0,0,0,0,0,0,0,0,0,0,0"/>
                  </v:shape>
                  <v:shape id="Freeform 2598" o:spid="_x0000_s3618" style="position:absolute;left:1886;top:504;width:979;height:1699;visibility:visible;mso-wrap-style:square;v-text-anchor:top" coordsize="979,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LscA&#10;AADdAAAADwAAAGRycy9kb3ducmV2LnhtbESPT0sDMRTE74LfIbyCN5ttodVumxa1LQiWQv8dentu&#10;nsni5mXdxO367RtB8DjMzG+Y2aJzlWipCaVnBYN+BoK48Lpko+B4WN8/gggRWWPlmRT8UIDF/PZm&#10;hrn2F95Ru49GJAiHHBXYGOtcylBYchj6viZO3odvHMYkGyN1g5cEd5UcZtlYOiw5LVis6cVS8bn/&#10;dgrO5m21tGEr3dE8rx7eWzxtsi+l7nrd0xREpC7+h//ar1rBcDyawO+b9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fqC7HAAAA3QAAAA8AAAAAAAAAAAAAAAAAmAIAAGRy&#10;cy9kb3ducmV2LnhtbFBLBQYAAAAABAAEAPUAAACMAwAAAAA=&#10;" path="m,1699r5,-5l5,1690r5,-5l10,1680r9,-10l19,1666r5,-5l24,1656r5,-5l29,1646r9,-9l38,1632r5,-5l43,1622r10,-9l53,1608r5,-5l58,1598r4,-4l62,1589r10,-10l72,1574r5,-4l77,1565r5,-5l82,1555r9,-9l91,1541r5,-5l96,1531r5,-5l101,1522r9,-10l110,1507r5,-5l115,1498r5,-5l120,1488r10,-10l130,1474r4,-5l134,1464r10,-10l144,1450r5,-5l149,1440r5,-5l154,1430r9,-9l163,1416r5,-5l168,1406r5,-4l173,1397r9,-10l182,1382r5,-4l187,1373r5,-5l192,1363r10,-9l202,1349r4,-5l206,1339r10,-9l216,1325r5,-5l221,1315r5,-5l226,1306r9,-10l235,1291r5,-5l240,1282r5,-5l245,1272r9,-10l254,1258r5,-5l259,1248r5,-5l264,1238r10,-9l274,1224r4,-5l278,1214r10,-9l288,1200r5,-5l293,1190r5,-4l298,1181r9,-10l307,1166r5,-4l312,1157r5,-5l317,1147r9,-9l326,1133r5,-5l331,1123r5,-5l336,1114r10,-10l346,1099r4,-5l350,1090r10,-10l360,1075r5,-5l365,1066r5,-5l370,1056r9,-10l379,1042r5,-5l384,1032r5,-5l389,1022r9,-9l398,1008r5,-5l403,998r5,-4l408,989r10,-10l418,974r4,-4l422,965r10,-10l432,950r5,-4l437,941r5,-5l442,931r9,-9l451,917r5,-5l456,907r5,-5l461,898r9,-10l470,883r5,-5l475,874r5,-5l480,864r10,-10l490,850r4,-5l494,840r5,-5l499,830r10,-9l509,816r5,-5l514,806r9,-9l523,792r5,-5l528,782r5,-4l533,773r9,-10l542,758r5,-4l547,749r5,-5l552,739r10,-9l562,725r4,-5l566,715r5,-5l571,706r10,-10l581,691r5,-5l586,682r9,-10l595,667r5,-5l600,658r5,-5l605,648r9,-10l614,634r5,-5l619,624r5,-5l624,614r10,-9l634,600r4,-5l638,590r5,-4l643,581r10,-10l653,566r5,-4l658,557r9,-10l667,542r5,-4l672,533r5,-5l677,523r9,-9l686,509r5,-5l691,499r5,-5l696,490r9,-10l705,475r5,-5l710,466r5,-5l715,456r10,-10l725,442r4,-5l729,432r10,-10l739,418r5,-5l744,408r5,-5l749,398r9,-9l758,384r5,-5l763,374r5,-4l768,365r9,-10l777,350r5,-4l782,341r5,-5l787,331r10,-9l797,317r4,-5l801,307r10,-9l811,293r5,-5l816,283r5,-5l821,274r9,-10l830,259r5,-5l835,250r5,-5l840,240r9,-10l849,226r5,-5l854,216r5,-5l859,206r10,-9l869,192r4,-5l873,182r5,-4l878,173r10,-10l888,158r5,-4l893,149r9,-10l902,134r5,-4l907,125r5,-5l912,115r9,-9l921,101r5,-5l926,91r5,-5l931,82,941,72r,-5l945,62r,-4l950,53r,-5l960,38r,-4l965,29r,-5l974,14r,-4l979,5r,-5e" filled="f" strokeweight="0">
                    <v:path arrowok="t" o:connecttype="custom" o:connectlocs="10,1680;29,1651;43,1622;62,1594;77,1565;96,1536;110,1507;130,1478;144,1450;163,1421;173,1397;192,1368;206,1339;226,1310;240,1282;259,1253;274,1224;293,1195;307,1166;326,1138;336,1114;360,1080;370,1056;389,1027;403,998;422,970;437,941;456,912;470,883;490,854;499,830;523,797;533,773;552,744;566,715;586,686;600,658;619,629;634,600;653,571;667,542;686,514;696,490;715,461;729,432;749,403;763,374;782,346;797,317;816,288;830,259;849,230;859,206;878,178;893,149;912,120;926,91;945,62;960,34;979,5" o:connectangles="0,0,0,0,0,0,0,0,0,0,0,0,0,0,0,0,0,0,0,0,0,0,0,0,0,0,0,0,0,0,0,0,0,0,0,0,0,0,0,0,0,0,0,0,0,0,0,0,0,0,0,0,0,0,0,0,0,0,0,0"/>
                  </v:shape>
                  <v:shape id="Freeform 2599" o:spid="_x0000_s3619" style="position:absolute;left:2092;top:504;width:984;height:1699;visibility:visible;mso-wrap-style:square;v-text-anchor:top" coordsize="984,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NfMAA&#10;AADdAAAADwAAAGRycy9kb3ducmV2LnhtbERPTYvCMBC9L/gfwix4kTXVQ1mqUaQiukereB6aselu&#10;MylNqtVfvzkIHh/ve7kebCNu1PnasYLZNAFBXDpdc6XgfNp9fYPwAVlj45gUPMjDejX6WGKm3Z2P&#10;dCtCJWII+wwVmBDaTEpfGrLop64ljtzVdRZDhF0ldYf3GG4bOU+SVFqsOTYYbCk3VP4VvVVw3Rja&#10;FvnvXvf4k+PksrXt5KnU+HPYLEAEGsJb/HIftIJ5msb98U1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9NfMAAAADdAAAADwAAAAAAAAAAAAAAAACYAgAAZHJzL2Rvd25y&#10;ZXYueG1sUEsFBgAAAAAEAAQA9QAAAIUDAAAAAA==&#10;" path="m,1699r,-5l5,1690r5,-5l10,1680r5,-5l15,1670r9,-9l24,1656r5,-5l29,1646r5,-4l34,1637r10,-10l44,1622r4,-4l48,1613r5,-5l53,1603r10,-9l63,1589r5,-5l68,1579r9,-9l77,1565r5,-5l82,1555r5,-5l87,1546r9,-10l96,1531r5,-5l101,1522r5,-5l106,1512r10,-10l116,1498r4,-5l120,1488r10,-10l130,1474r5,-5l135,1464r5,-5l140,1454r9,-9l149,1440r5,-5l154,1430r5,-4l159,1421r9,-10l168,1406r5,-4l173,1397r10,-10l183,1382r5,-4l188,1373r4,-5l192,1363r10,-9l202,1349r5,-5l207,1339r5,-5l212,1330r9,-10l221,1315r5,-5l226,1306r10,-10l236,1291r4,-5l240,1282r5,-5l245,1272r10,-10l255,1258r5,-5l260,1248r9,-10l269,1234r5,-5l274,1224r5,-5l279,1214r9,-9l288,1200r5,-5l293,1190r5,-4l298,1181r10,-10l308,1166r4,-4l312,1157r10,-10l322,1142r5,-4l327,1133r5,-5l332,1123r9,-9l341,1109r5,-5l346,1099r5,-5l351,1090r9,-10l360,1075r5,-5l365,1066r10,-10l375,1051r5,-5l380,1042r4,-5l384,1032r10,-10l394,1018r5,-5l399,1008r5,-5l404,998r9,-9l413,984r5,-5l418,974r10,-9l428,960r4,-5l432,950r5,-4l437,941r10,-10l447,926r5,-4l452,917r4,-5l456,907r10,-9l466,893r5,-5l471,883r9,-9l480,869r5,-5l485,859r5,-5l490,850r9,-10l499,835r5,-5l504,826r5,-5l509,816r10,-10l519,802r4,-5l523,792r10,-10l533,778r5,-5l538,768r5,-5l543,758r9,-9l552,744r5,-5l557,734r5,-4l562,725r9,-10l571,710r5,-4l576,701r10,-10l586,686r5,-4l591,677r4,-5l595,667r10,-9l605,653r5,-5l610,643r9,-9l619,629r5,-5l624,619r5,-5l629,610r10,-10l639,595r4,-5l643,586r5,-5l648,576r10,-10l658,562r5,-5l663,552r9,-10l672,538r5,-5l677,528r5,-5l682,518r9,-9l691,504r5,-5l696,494r5,-4l701,485r10,-10l711,470r4,-4l715,461r10,-10l725,446r5,-4l730,437r5,-5l735,427r9,-9l744,413r5,-5l749,403r5,-5l754,394r9,-10l763,379r5,-5l768,370r10,-10l778,355r5,-5l783,346r4,-5l787,336r10,-10l797,322r5,-5l802,312r5,-5l807,302r9,-9l816,288r5,-5l821,278r10,-9l831,264r4,-5l835,254r5,-4l840,245r10,-10l850,230r5,-4l855,221r4,-5l859,211r10,-9l869,197r5,-5l874,187r9,-9l883,173r5,-5l888,163r5,-5l893,154r10,-10l903,139r4,-5l907,130r10,-10l917,115r5,-5l922,106r5,-5l927,96r9,-10l936,82r5,-5l941,72r5,-5l946,62r9,-9l955,48r5,-5l960,38r10,-9l970,24r5,-5l975,14r4,-4l979,5,984,e" filled="f" strokeweight="0">
                    <v:path arrowok="t" o:connecttype="custom" o:connectlocs="10,1680;29,1651;44,1622;63,1594;77,1565;96,1536;106,1512;130,1478;140,1454;159,1426;173,1397;192,1368;207,1339;226,1310;240,1282;260,1253;274,1224;293,1195;308,1166;327,1138;341,1109;360,1080;375,1051;394,1022;404,998;428,965;437,941;456,912;471,883;490,854;504,826;523,797;538,768;557,739;571,710;591,682;605,653;624,624;639,595;658,566;672,538;691,509;701,485;725,451;735,427;754,398;768,370;787,341;802,312;821,283;835,254;855,226;869,197;888,168;903,139;922,110;936,82;955,53;970,24;984,0" o:connectangles="0,0,0,0,0,0,0,0,0,0,0,0,0,0,0,0,0,0,0,0,0,0,0,0,0,0,0,0,0,0,0,0,0,0,0,0,0,0,0,0,0,0,0,0,0,0,0,0,0,0,0,0,0,0,0,0,0,0,0,0"/>
                  </v:shape>
                  <v:shape id="Freeform 2600" o:spid="_x0000_s3620" style="position:absolute;left:2304;top:504;width:979;height:1699;visibility:visible;mso-wrap-style:square;v-text-anchor:top" coordsize="979,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ulccA&#10;AADdAAAADwAAAGRycy9kb3ducmV2LnhtbESPT0vDQBTE70K/w/IKvdlNeogSuw32jyAoQms9eHtm&#10;n7uh2bcxu03jt3cFweMwM79hltXoWjFQHxrPCvJ5BoK49rpho+D4+nB9CyJEZI2tZ1LwTQGq1eRq&#10;iaX2F97TcIhGJAiHEhXYGLtSylBbchjmviNO3qfvHcYkeyN1j5cEd61cZFkhHTacFix2tLFUnw5n&#10;p+DdPO22NrxIdzTr3c3HgG/P2ZdSs+l4fwci0hj/w3/tR61gURQ5/L5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FbpXHAAAA3QAAAA8AAAAAAAAAAAAAAAAAmAIAAGRy&#10;cy9kb3ducmV2LnhtbFBLBQYAAAAABAAEAPUAAACMAwAAAAA=&#10;" path="m,1699r,-5l4,1690r,-5l9,1680r5,-5l14,1670r5,-4l19,1661r5,-5l24,1651r9,-9l33,1637r5,-5l38,1627r5,-5l43,1618r9,-10l52,1603r5,-5l57,1594r5,-5l62,1584r10,-10l72,1570r4,-5l76,1560r10,-10l86,1546r5,-5l91,1536r5,-5l96,1526r9,-9l105,1512r5,-5l110,1502r5,-4l115,1493r9,-10l124,1478r5,-4l129,1469r5,-5l134,1459r10,-9l144,1445r4,-5l148,1435r10,-9l158,1421r5,-5l163,1411r5,-5l168,1402r9,-10l177,1387r5,-5l182,1378r5,-5l187,1368r9,-10l196,1354r5,-5l201,1344r10,-10l211,1330r5,-5l216,1320r4,-5l220,1310r10,-9l230,1296r5,-5l235,1286r5,-4l240,1277r9,-10l249,1262r5,-4l254,1253r5,-5l259,1243r9,-9l268,1229r5,-5l273,1219r10,-9l283,1205r4,-5l287,1195r5,-5l292,1186r10,-10l302,1171r5,-5l307,1162r4,-5l311,1152r10,-10l321,1138r5,-5l326,1128r9,-10l335,1114r5,-5l340,1104r5,-5l345,1094r10,-9l355,1080r4,-5l359,1070r5,-4l364,1061r10,-10l374,1046r5,-4l379,1037r4,-5l383,1027r10,-9l393,1013r5,-5l398,1003r9,-9l407,989r5,-5l412,979r5,-5l417,970r10,-10l427,955r4,-5l431,946r5,-5l436,936r10,-10l446,922r5,-5l451,912r9,-10l460,898r5,-5l465,888r5,-5l470,878r9,-9l479,864r5,-5l484,854r5,-4l489,845r10,-10l499,830r4,-4l503,821r5,-5l508,811r10,-9l518,797r5,-5l523,787r9,-9l532,773r5,-5l537,763r5,-5l542,754r9,-10l551,739r5,-5l556,730r5,-5l561,720r10,-10l571,706r4,-5l575,696r10,-10l585,682r5,-5l590,672r5,-5l595,662r9,-9l604,648r5,-5l609,638r5,-4l614,629r9,-10l623,614r5,-4l628,605r5,-5l633,595r10,-9l643,581r4,-5l647,571r10,-9l657,557r5,-5l662,547r5,-5l667,538r9,-10l676,523r5,-5l681,514r5,-5l686,504r9,-10l695,490r5,-5l700,480r5,-5l705,470r10,-9l715,456r4,-5l719,446r10,-9l729,432r5,-5l734,422r5,-4l739,413r9,-10l748,398r5,-4l753,389r5,-5l758,379r9,-9l767,365r5,-5l772,355r10,-9l782,341r5,-5l787,331r4,-5l791,322r10,-10l801,307r5,-5l806,298r5,-5l811,288r9,-10l820,274r5,-5l825,264r5,-5l830,254r9,-9l839,240r5,-5l844,230r10,-9l854,216r5,-5l859,206r4,-4l863,197r10,-10l873,182r5,-4l878,173r5,-5l883,163r9,-9l892,149r5,-5l897,139r10,-9l907,125r4,-5l911,115r5,-5l916,106,926,96r,-5l931,86r,-4l935,77r,-5l945,62r,-4l950,53r,-5l955,43r,-5l964,29r,-5l969,19r,-5l979,5r,-5e" filled="f" strokeweight="0">
                    <v:path arrowok="t" o:connecttype="custom" o:connectlocs="9,1680;24,1656;38,1627;57,1598;72,1570;91,1541;105,1512;124,1483;134,1459;158,1426;168,1402;187,1373;201,1344;220,1315;235,1286;254,1258;268,1229;287,1200;302,1171;321,1142;335,1114;355,1085;364,1061;383,1032;398,1003;417,974;431,946;451,917;465,888;484,859;499,830;518,802;532,773;551,744;561,720;585,686;595,662;614,634;628,605;647,576;662,547;681,518;695,490;715,461;729,432;748,403;758,379;782,346;791,322;811,293;825,264;844,235;859,206;878,178;892,149;911,120;926,91;945,62;955,38;979,5" o:connectangles="0,0,0,0,0,0,0,0,0,0,0,0,0,0,0,0,0,0,0,0,0,0,0,0,0,0,0,0,0,0,0,0,0,0,0,0,0,0,0,0,0,0,0,0,0,0,0,0,0,0,0,0,0,0,0,0,0,0,0,0"/>
                  </v:shape>
                  <v:shape id="Freeform 2601" o:spid="_x0000_s3621" style="position:absolute;left:2510;top:1003;width:691;height:1200;visibility:visible;mso-wrap-style:square;v-text-anchor:top" coordsize="69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KfMQA&#10;AADdAAAADwAAAGRycy9kb3ducmV2LnhtbESPQWvCQBSE7wX/w/IEb3VjwFCiq4giFA+CVu+P7DMb&#10;zb6N2W0S/323UOhxmJlvmOV6sLXoqPWVYwWzaQKCuHC64lLB5Wv//gHCB2SNtWNS8CIP69XobYm5&#10;dj2fqDuHUkQI+xwVmBCaXEpfGLLop64hjt7NtRZDlG0pdYt9hNtapkmSSYsVxwWDDW0NFY/zt1Ww&#10;fV4fh3tybPr9IWTz3eneDWan1GQ8bBYgAg3hP/zX/tQK0ixL4fdNf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cSnzEAAAA3QAAAA8AAAAAAAAAAAAAAAAAmAIAAGRycy9k&#10;b3ducmV2LnhtbFBLBQYAAAAABAAEAPUAAACJAwAAAAA=&#10;" path="m,1200r,-5l5,1191r,-5l10,1181r4,-5l14,1171r5,-4l19,1162r10,-10l29,1147r5,-4l34,1138r4,-5l38,1128r10,-9l48,1114r5,-5l53,1104r5,-5l58,1095r9,-10l67,1080r5,-5l72,1071r5,-5l77,1061r9,-10l86,1047r5,-5l91,1037r10,-10l101,1023r4,-5l105,1013r5,-5l110,1003r10,-9l120,989r5,-5l125,979r4,-4l129,970r10,-10l139,955r5,-4l144,946r9,-10l153,931r5,-4l158,922r5,-5l163,912r10,-9l173,898r4,-5l177,888r5,-5l182,879r10,-10l192,864r5,-5l197,855r9,-10l206,840r5,-5l211,831r5,-5l216,821r9,-10l225,807r5,-5l230,797r5,-5l235,787r10,-9l245,773r4,-5l249,763r10,-9l259,749r5,-5l264,739r5,-4l269,730r9,-10l278,715r5,-4l283,706r5,-5l288,696r9,-9l297,682r5,-5l302,672r5,-5l307,663r10,-10l317,648r4,-5l321,639r10,-10l331,624r5,-5l336,615r5,-5l341,605r9,-10l350,591r5,-5l355,581r5,-5l360,571r9,-9l369,557r5,-5l374,547r10,-9l384,533r5,-5l389,523r4,-4l393,514r10,-10l403,499r5,-4l408,490r5,-5l413,480r9,-9l422,466r5,-5l427,456r10,-9l437,442r4,-5l441,432r5,-5l446,423r10,-10l456,408r5,-5l461,399r4,-5l465,389r10,-10l475,375r5,-5l480,365r9,-10l489,351r5,-5l494,341r5,-5l499,331r10,-9l509,317r4,-5l513,307r5,-4l518,298r10,-10l528,283r5,-4l533,274r9,-10l542,259r5,-4l547,250r5,-5l552,240r9,-9l561,226r5,-5l566,216r5,-5l571,207r10,-10l581,192r4,-5l585,183r5,-5l590,173r10,-10l600,159r5,-5l605,149r9,-10l614,135r5,-5l619,125r5,-5l624,115r9,-9l633,101r5,-5l638,91r5,-4l643,82,653,72r,-5l657,63r,-5l667,48r,-5l672,39r,-5l677,29r,-5l686,15r,-5l691,5r,-5e" filled="f" strokeweight="0">
                    <v:path arrowok="t" o:connecttype="custom" o:connectlocs="5,1186;19,1167;34,1143;48,1119;58,1099;72,1075;86,1051;101,1027;110,1008;125,984;139,960;153,936;163,917;177,893;192,869;206,845;216,826;230,802;245,778;259,754;269,735;283,711;297,687;307,667;321,643;336,619;350,595;360,576;374,552;389,528;403,504;413,485;427,461;441,437;456,413;465,394;480,370;494,346;509,322;518,303;533,279;547,255;561,231;571,211;585,187;600,163;614,139;624,120;638,96;653,72;667,48;677,29;691,5" o:connectangles="0,0,0,0,0,0,0,0,0,0,0,0,0,0,0,0,0,0,0,0,0,0,0,0,0,0,0,0,0,0,0,0,0,0,0,0,0,0,0,0,0,0,0,0,0,0,0,0,0,0,0,0,0"/>
                  </v:shape>
                  <v:shape id="Freeform 2602" o:spid="_x0000_s3622" style="position:absolute;left:3239;top:504;width:250;height:432;visibility:visible;mso-wrap-style:square;v-text-anchor:top" coordsize="25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6ssQA&#10;AADdAAAADwAAAGRycy9kb3ducmV2LnhtbESPQWsCMRSE7wX/Q3iF3mq2Loa6NYoIVntrVfD63Dx3&#10;l25eliTq+u8bQehxmJlvmOm8t624kA+NYw1vwwwEcelMw5WG/W71+g4iRGSDrWPScKMA89ngaYqF&#10;cVf+ocs2ViJBOBSooY6xK6QMZU0Ww9B1xMk7OW8xJukraTxeE9y2cpRlSlpsOC3U2NGypvJ3e7Ya&#10;PjM/ydVxfDx9l/1XHhaH0Km11i/P/eIDRKQ+/ocf7Y3RMFIqh/ub9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OrLEAAAA3QAAAA8AAAAAAAAAAAAAAAAAmAIAAGRycy9k&#10;b3ducmV2LnhtbFBLBQYAAAAABAAEAPUAAACJAwAAAAA=&#10;" path="m,432l10,422r,-4l15,413r,-5l20,403r,-5l29,389r,-5l34,379r,-5l44,365r,-5l48,355r,-5l53,346r,-5l63,331r,-5l68,322r,-5l72,312r,-5l82,298r,-5l87,288r,-5l96,274r,-5l101,264r,-5l106,254r,-4l116,240r,-5l120,230r,-4l125,221r,-5l135,206r,-4l140,197r,-5l144,187r,-5l154,173r,-5l159,163r,-5l168,149r,-5l173,139r,-5l178,130r,-5l188,115r,-5l192,106r,-5l197,96r,-5l207,82r,-5l212,72r,-5l221,58r,-5l226,48r,-5l231,38r,-4l240,24r,-5l245,14r,-4l250,5r,-5e" filled="f" strokeweight="0">
                    <v:path arrowok="t" o:connecttype="custom" o:connectlocs="10,422;15,413;20,403;29,389;34,379;44,365;48,355;53,346;63,331;68,322;72,312;82,298;87,288;96,274;101,264;106,254;116,240;120,230;125,221;135,206;140,197;144,187;154,173;159,163;168,149;173,139;178,130;188,115;192,106;197,96;207,82;212,72;221,58;226,48;231,38;240,24;245,14;250,5" o:connectangles="0,0,0,0,0,0,0,0,0,0,0,0,0,0,0,0,0,0,0,0,0,0,0,0,0,0,0,0,0,0,0,0,0,0,0,0,0,0"/>
                  </v:shape>
                  <v:shape id="Freeform 2603" o:spid="_x0000_s3623" style="position:absolute;left:2716;top:1363;width:485;height:840;visibility:visible;mso-wrap-style:square;v-text-anchor:top" coordsize="48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OsMUA&#10;AADdAAAADwAAAGRycy9kb3ducmV2LnhtbESPQWvCQBSE74L/YXlCb7qp2lCjq4gieBGpFurxkX1N&#10;gtm3YXeN6b93hYLHYWa+YRarztSiJecrywreRwkI4tzqigsF3+fd8BOED8gaa8uk4I88rJb93gIz&#10;be/8Re0pFCJC2GeooAyhyaT0eUkG/cg2xNH7tc5giNIVUju8R7ip5ThJUmmw4rhQYkObkvLr6WYU&#10;tJvO0XH2cz16/NhOisP+ct5dlHobdOs5iEBdeIX/23utYJymU3i+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Y6wxQAAAN0AAAAPAAAAAAAAAAAAAAAAAJgCAABkcnMv&#10;ZG93bnJldi54bWxQSwUGAAAAAAQABAD1AAAAigMAAAAA&#10;" path="m,840r10,-9l10,826r5,-5l15,816r4,-5l19,807,29,797r,-5l34,787r,-4l39,778r,-5l48,763r,-4l53,754r,-5l58,744r,-5l67,730r,-5l72,720r,-5l82,706r,-5l87,696r,-5l91,687r,-5l101,672r,-5l106,663r,-5l111,653r,-5l120,639r,-5l125,629r,-5l130,619r,-4l139,605r,-5l144,595r,-4l154,581r,-5l159,571r,-4l163,562r,-5l173,547r,-4l178,538r,-5l183,528r,-5l192,514r,-5l197,504r,-5l202,495r,-5l211,480r,-5l216,471r,-5l226,456r,-5l231,447r,-5l235,437r,-5l245,423r,-5l250,413r,-5l255,403r,-4l264,389r,-5l269,379r,-4l274,370r,-5l283,355r,-4l288,346r,-5l293,336r,-5l303,322r,-5l307,312r,-5l317,298r,-5l322,288r,-5l327,279r,-5l336,264r,-5l341,255r,-5l346,245r,-5l355,231r,-5l360,221r,-5l365,211r,-4l375,197r,-5l379,187r,-4l389,173r,-5l394,163r,-4l399,154r,-5l408,139r,-4l413,130r,-5l418,120r,-5l427,106r,-5l432,96r,-5l437,87r,-5l447,72r,-5l451,63r,-5l461,48r,-5l466,39r,-5l471,29r,-5l480,15r,-5l485,5r,-5e" filled="f" strokeweight="0">
                    <v:path arrowok="t" o:connecttype="custom" o:connectlocs="10,826;19,811;29,792;39,778;48,759;58,744;67,725;82,706;87,691;101,672;106,658;120,639;125,624;139,605;144,591;159,571;163,557;178,538;183,523;197,504;202,490;216,471;226,451;235,437;245,418;255,403;264,384;274,370;283,351;293,336;303,317;317,298;322,283;336,264;341,250;355,231;360,216;375,197;379,183;394,163;399,149;413,130;418,115;432,96;437,82;451,63;461,43;471,29;480,10" o:connectangles="0,0,0,0,0,0,0,0,0,0,0,0,0,0,0,0,0,0,0,0,0,0,0,0,0,0,0,0,0,0,0,0,0,0,0,0,0,0,0,0,0,0,0,0,0,0,0,0,0"/>
                  </v:shape>
                  <v:shape id="Freeform 2604" o:spid="_x0000_s3624" style="position:absolute;left:3484;top:504;width:216;height:374;visibility:visible;mso-wrap-style:square;v-text-anchor:top" coordsize="21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5Q8sUA&#10;AADdAAAADwAAAGRycy9kb3ducmV2LnhtbESPQWvCQBSE7wX/w/KE3urGQIOkboIILW0vahTPj93X&#10;JJh9G7LbmPbXu4WCx2FmvmHW5WQ7MdLgW8cKlosEBLF2puVawen4+rQC4QOywc4xKfghD2Uxe1hj&#10;btyVDzRWoRYRwj5HBU0IfS6l1w1Z9AvXE0fvyw0WQ5RDLc2A1wi3nUyTJJMWW44LDfa0bUhfqm+r&#10;4KDPGx0+9rs3w/vT55j+UnI5KvU4nzYvIAJN4R7+b78bBWmWPcPfm/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7lDyxQAAAN0AAAAPAAAAAAAAAAAAAAAAAJgCAABkcnMv&#10;ZG93bnJldi54bWxQSwUGAAAAAAQABAD1AAAAigMAAAAA&#10;" path="m,374r,-4l5,365r,-5l10,355r,-5l15,346r4,-5l19,336r5,-5l24,326r5,-4l29,317,39,307r,-5l43,298r,-5l48,288r,-5l58,274r,-5l63,264r,-5l72,250r,-5l77,240r,-5l82,230r,-4l91,216r,-5l96,206r,-4l101,197r,-5l111,182r,-4l115,173r,-5l120,163r,-5l130,149r,-5l134,139r,-5l144,125r,-5l149,115r,-5l154,106r,-5l163,91r,-5l168,82r,-5l173,72r,-5l182,58r,-5l187,48r,-5l192,38r,-4l202,24r,-5l206,14r,-4l216,e" filled="f" strokeweight="0">
                    <v:path arrowok="t" o:connecttype="custom" o:connectlocs="0,370;5,360;10,350;19,341;24,331;29,322;39,307;43,298;48,288;58,274;63,264;72,250;77,240;82,230;91,216;96,206;101,197;111,182;115,173;120,163;130,149;134,139;144,125;149,115;154,106;163,91;168,82;173,72;182,58;187,48;192,38;202,24;206,14;216,0" o:connectangles="0,0,0,0,0,0,0,0,0,0,0,0,0,0,0,0,0,0,0,0,0,0,0,0,0,0,0,0,0,0,0,0,0,0"/>
                  </v:shape>
                  <v:shape id="Freeform 2605" o:spid="_x0000_s3625" style="position:absolute;left:2923;top:1723;width:278;height:480;visibility:visible;mso-wrap-style:square;v-text-anchor:top" coordsize="27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AMYA&#10;AADdAAAADwAAAGRycy9kb3ducmV2LnhtbESPT2vCQBTE70K/w/IKXopuGuii0VVKi9BDPdT/x9fs&#10;axLMvg3ZVdNv7wqCx2FmfsNM552txZlaXznW8DpMQBDnzlRcaNisF4MRCB+QDdaOScM/eZjPnnpT&#10;zIy78A+dV6EQEcI+Qw1lCE0mpc9LsuiHriGO3p9rLYYo20KaFi8RbmuZJomSFiuOCyU29FFSflyd&#10;rIblTtEi/V4eP932xe4PY+5+31jr/nP3PgERqAuP8L39ZTSkSim4vYlP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YAMYAAADdAAAADwAAAAAAAAAAAAAAAACYAgAAZHJz&#10;L2Rvd25yZXYueG1sUEsFBgAAAAAEAAQA9QAAAIsDAAAAAA==&#10;" path="m,480r4,-5l4,471,14,461r,-5l19,451r,-4l28,437r,-5l33,427r,-4l38,418r,-5l48,403r,-4l52,394r,-5l62,379r,-4l67,370r,-5l72,360r,-5l81,346r,-5l86,336r,-5l91,327r,-5l100,312r,-5l105,303r,-5l115,288r,-5l120,279r,-5l124,269r,-5l134,255r,-5l139,245r,-5l144,235r,-4l153,221r,-5l158,211r,-4l168,197r,-5l172,187r,-4l177,178r,-5l187,163r,-4l192,154r,-5l196,144r,-5l206,130r,-5l211,120r,-5l220,106r,-5l225,96r,-5l230,87r,-5l240,72r,-5l244,63r,-5l249,53r,-5l259,39r,-5l264,29r,-5l273,15r,-5l278,5r,-5e" filled="f" strokeweight="0">
                    <v:path arrowok="t" o:connecttype="custom" o:connectlocs="4,475;14,461;19,451;28,437;33,427;38,418;48,403;52,394;62,379;67,370;72,360;81,346;86,336;91,327;100,312;105,303;115,288;120,279;124,269;134,255;139,245;144,235;153,221;158,211;168,197;172,187;177,178;187,163;192,154;196,144;206,130;211,120;220,106;225,96;230,87;240,72;244,63;249,53;259,39;264,29;273,15;278,5" o:connectangles="0,0,0,0,0,0,0,0,0,0,0,0,0,0,0,0,0,0,0,0,0,0,0,0,0,0,0,0,0,0,0,0,0,0,0,0,0,0,0,0,0,0"/>
                  </v:shape>
                  <v:shape id="Freeform 2606" o:spid="_x0000_s3626" style="position:absolute;left:3628;top:504;width:278;height:485;visibility:visible;mso-wrap-style:square;v-text-anchor:top" coordsize="278,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3msUA&#10;AADdAAAADwAAAGRycy9kb3ducmV2LnhtbESPQWsCMRSE70L/Q3gFb5pVS1q3RhFB8FZ0S9vjY/O6&#10;u7h5WZKo2/56Iwgeh5n5hlmsetuKM/nQONYwGWcgiEtnGq40fBbb0RuIEJENto5Jwx8FWC2fBgvM&#10;jbvwns6HWIkE4ZCjhjrGLpcylDVZDGPXESfv13mLMUlfSePxkuC2ldMsU9Jiw2mhxo42NZXHw8lq&#10;aD6KolIvXxv3PbPqZ+fns/951Hr43K/fQUTq4yN8b++MhqlSr3B7k5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PeaxQAAAN0AAAAPAAAAAAAAAAAAAAAAAJgCAABkcnMv&#10;ZG93bnJldi54bWxQSwUGAAAAAAQABAD1AAAAigMAAAAA&#10;" path="m,485r5,-5l5,475r5,-5l10,466r4,-5l14,456,24,446r,-4l29,437r,-5l34,427r,-5l43,413r,-5l48,403r,-5l58,389r,-5l62,379r,-5l67,370r,-5l77,355r,-5l82,346r,-5l86,336r,-5l96,322r,-5l101,312r,-5l110,298r,-5l115,288r,-5l120,278r,-4l130,264r,-5l134,254r,-4l139,245r,-5l149,230r,-4l154,221r,-5l163,206r,-4l168,197r,-5l173,187r,-5l182,173r,-5l187,163r,-5l192,154r,-5l202,139r,-5l206,130r,-5l216,115r,-5l221,106r,-5l226,96r,-5l235,82r,-5l240,72r,-5l245,62r,-4l254,48r,-5l259,38r,-4l269,24r,-5l274,14r,-4l278,5r,-5e" filled="f" strokeweight="0">
                    <v:path arrowok="t" o:connecttype="custom" o:connectlocs="5,480;10,470;14,461;24,446;29,437;34,427;43,413;48,403;58,389;62,379;67,370;77,355;82,346;86,336;96,322;101,312;110,298;115,288;120,278;130,264;134,254;139,245;149,230;154,221;163,206;168,197;173,187;182,173;187,163;192,154;202,139;206,130;216,115;221,106;226,96;235,82;240,72;245,62;254,48;259,38;269,24;274,14;278,5" o:connectangles="0,0,0,0,0,0,0,0,0,0,0,0,0,0,0,0,0,0,0,0,0,0,0,0,0,0,0,0,0,0,0,0,0,0,0,0,0,0,0,0,0,0,0"/>
                  </v:shape>
                  <v:shape id="Freeform 2607" o:spid="_x0000_s3627" style="position:absolute;left:3134;top:2083;width:67;height:120;visibility:visible;mso-wrap-style:square;v-text-anchor:top" coordsize="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c8MA&#10;AADdAAAADwAAAGRycy9kb3ducmV2LnhtbERPTYvCMBC9L/gfwgh7W1M91LUaRURBhKVsFcHb2Ixt&#10;sZnUJmr995vDgsfH+54tOlOLB7WusqxgOIhAEOdWV1woOOw3X98gnEfWWFsmBS9ysJj3PmaYaPvk&#10;X3pkvhAhhF2CCkrvm0RKl5dk0A1sQxy4i20N+gDbQuoWnyHc1HIURbE0WHFoKLGhVUn5NbsbBWna&#10;HW4TezpGO737WZ/v6VhmF6U++91yCsJT59/if/dWKxjFcZgb3oQn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5c8MAAADdAAAADwAAAAAAAAAAAAAAAACYAgAAZHJzL2Rv&#10;d25yZXYueG1sUEsFBgAAAAAEAAQA9QAAAIgDAAAAAA==&#10;" path="m,120r5,-5l5,111r4,-5l9,101r5,-5l14,91,24,82r,-5l29,72r,-5l33,63r,-5l43,48r,-5l48,39r,-5l53,29r,-5l62,15r,-5l67,5,67,e" filled="f" strokeweight="0">
                    <v:path arrowok="t" o:connecttype="custom" o:connectlocs="0,120;5,115;5,111;9,106;9,101;14,96;14,91;24,82;24,77;29,72;29,67;33,63;33,58;43,48;43,43;48,39;48,34;53,29;53,24;62,15;62,10;67,5;67,0" o:connectangles="0,0,0,0,0,0,0,0,0,0,0,0,0,0,0,0,0,0,0,0,0,0,0"/>
                  </v:shape>
                  <v:shape id="Freeform 2608" o:spid="_x0000_s3628" style="position:absolute;left:3628;top:730;width:355;height:619;visibility:visible;mso-wrap-style:square;v-text-anchor:top" coordsize="35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LSsQA&#10;AADdAAAADwAAAGRycy9kb3ducmV2LnhtbESPQWvCQBSE74X+h+UVvNWNQoOmriFECt6kSQ89PrOv&#10;STD7NuyuGv+9KxQ8DjPzDbPJJzOICznfW1awmCcgiBure24V/NRf7ysQPiBrHCyTght5yLevLxvM&#10;tL3yN12q0IoIYZ+hgi6EMZPSNx0Z9HM7EkfvzzqDIUrXSu3wGuFmkMskSaXBnuNChyOVHTWn6mwU&#10;oNl/NLf2cCzdSetp8VvLstgpNXubik8QgabwDP+391rBMk3X8HgTn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C0rEAAAA3QAAAA8AAAAAAAAAAAAAAAAAmAIAAGRycy9k&#10;b3ducmV2LnhtbFBLBQYAAAAABAAEAPUAAACJAwAAAAA=&#10;" path="m,619r,-5l5,609r,-5l10,600r4,-5l14,590r5,-5l19,580r10,-9l29,566r5,-5l34,556r4,-4l38,547,48,537r,-5l53,528r,-5l58,518r,-5l67,504r,-5l72,494r,-5l82,480r,-5l86,470r,-5l91,460r,-4l101,446r,-5l106,436r,-4l110,427r,-5l120,412r,-4l125,403r,-5l130,393r,-5l139,379r,-5l144,369r,-5l154,355r,-5l158,345r,-5l163,336r,-5l173,321r,-5l178,312r,-5l182,302r,-5l192,288r,-5l197,278r,-5l206,264r,-5l211,254r,-5l216,244r,-4l226,230r,-5l230,220r,-4l235,211r,-5l245,196r,-4l250,187r,-5l254,177r,-5l264,163r,-5l269,153r,-5l278,139r,-5l283,129r,-5l288,120r,-5l298,105r,-5l302,96r,-5l307,86r,-5l317,72r,-5l322,62r,-5l331,48r,-5l336,38r,-5l341,28r,-4l350,14r,-5l355,4r,-4e" filled="f" strokeweight="0">
                    <v:path arrowok="t" o:connecttype="custom" o:connectlocs="0,614;5,604;14,595;19,585;29,571;34,561;38,552;48,537;53,528;58,518;67,504;72,494;82,480;86,470;91,460;101,446;106,436;110,427;120,412;125,403;130,393;139,379;144,369;154,355;158,345;163,336;173,321;178,312;182,302;192,288;197,278;206,264;211,254;216,244;226,230;230,220;235,211;245,196;250,187;254,177;264,163;269,153;278,139;283,129;288,120;298,105;302,96;307,86;317,72;322,62;331,48;336,38;341,28;350,14;355,4" o:connectangles="0,0,0,0,0,0,0,0,0,0,0,0,0,0,0,0,0,0,0,0,0,0,0,0,0,0,0,0,0,0,0,0,0,0,0,0,0,0,0,0,0,0,0,0,0,0,0,0,0,0,0,0,0,0,0"/>
                  </v:shape>
                  <v:shape id="Freeform 2609" o:spid="_x0000_s3629" style="position:absolute;left:3628;top:1090;width:355;height:619;visibility:visible;mso-wrap-style:square;v-text-anchor:top" coordsize="35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0Cr0A&#10;AADdAAAADwAAAGRycy9kb3ducmV2LnhtbERPyQrCMBC9C/5DGMGbpgouVKNIRfAmLgePYzO2xWZS&#10;kqj1781B8Ph4+3Ldmlq8yPnKsoLRMAFBnFtdcaHgct4N5iB8QNZYWyYFH/KwXnU7S0y1ffORXqdQ&#10;iBjCPkUFZQhNKqXPSzLoh7YhjtzdOoMhQldI7fAdw00tx0kylQYrjg0lNpSVlD9OT6MAzX6Sf4rD&#10;LXMPrdvR9SyzzVapfq/dLEAEasNf/HPvtYLxdBb3xzfx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Vk0Cr0AAADdAAAADwAAAAAAAAAAAAAAAACYAgAAZHJzL2Rvd25yZXYu&#10;eG1sUEsFBgAAAAAEAAQA9QAAAIIDAAAAAA==&#10;" path="m,619r,-5l5,609r,-5l10,600r4,-5l14,590r5,-5l19,580r5,-4l24,571,34,561r,-5l38,552r,-5l48,537r,-5l53,528r,-5l58,518r,-5l67,504r,-5l72,494r,-5l77,484r,-4l86,470r,-5l91,460r,-4l96,451r,-5l106,436r,-4l110,427r,-5l120,412r,-4l125,403r,-5l130,393r,-5l139,379r,-5l144,369r,-5l149,360r,-5l158,345r,-5l163,336r,-5l173,321r,-5l178,312r,-5l182,302r,-5l192,288r,-5l197,278r,-5l202,268r,-4l211,254r,-5l216,244r,-4l226,230r,-5l230,220r,-4l235,211r,-5l245,196r,-4l250,187r,-5l254,177r,-5l264,163r,-5l269,153r,-5l278,139r,-5l283,129r,-5l288,120r,-5l298,105r,-5l302,96r,-5l307,86r,-5l317,72r,-5l322,62r,-5l331,48r,-5l336,38r,-5l341,28r,-4l350,14r,-5l355,4r,-4e" filled="f" strokeweight="0">
                    <v:path arrowok="t" o:connecttype="custom" o:connectlocs="0,614;5,604;14,595;19,585;24,576;34,561;38,552;48,537;53,528;58,518;67,504;72,494;77,484;86,470;91,460;96,451;106,436;110,427;120,412;125,403;130,393;139,379;144,369;149,360;158,345;163,336;173,321;178,312;182,302;192,288;197,278;202,268;211,254;216,244;226,230;230,220;235,211;245,196;250,187;254,177;264,163;269,153;278,139;283,129;288,120;298,105;302,96;307,86;317,72;322,62;331,48;336,38;341,28;350,14;355,4" o:connectangles="0,0,0,0,0,0,0,0,0,0,0,0,0,0,0,0,0,0,0,0,0,0,0,0,0,0,0,0,0,0,0,0,0,0,0,0,0,0,0,0,0,0,0,0,0,0,0,0,0,0,0,0,0,0,0"/>
                  </v:shape>
                  <v:shape id="Freeform 2610" o:spid="_x0000_s3630" style="position:absolute;left:3628;top:1450;width:355;height:619;visibility:visible;mso-wrap-style:square;v-text-anchor:top" coordsize="35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WRkcQA&#10;AADdAAAADwAAAGRycy9kb3ducmV2LnhtbESPQWvCQBSE74X+h+UVvNVNhEZJXUOIFLxJtYcen9nX&#10;JJh9G3ZXTf69KxQ8DjPzDbMuRtOLKznfWVaQzhMQxLXVHTcKfo5f7ysQPiBr7C2Tgok8FJvXlzXm&#10;2t74m66H0IgIYZ+jgjaEIZfS1y0Z9HM7EEfvzzqDIUrXSO3wFuGml4skyaTBjuNCiwNVLdXnw8Uo&#10;QLP7qKdmf6rcWesx/T3KqtwqNXsby08QgcbwDP+3d1rBIlum8HgTn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VkZHEAAAA3QAAAA8AAAAAAAAAAAAAAAAAmAIAAGRycy9k&#10;b3ducmV2LnhtbFBLBQYAAAAABAAEAPUAAACJAwAAAAA=&#10;" path="m,619r,-5l5,609r,-5l10,600r4,-5l14,590r5,-5l19,580r10,-9l29,566r5,-5l34,556r4,-4l38,547,48,537r,-5l53,528r,-5l58,518r,-5l67,504r,-5l72,494r,-5l77,484r,-4l86,470r,-5l91,460r,-4l101,446r,-5l106,436r,-4l110,427r,-5l120,412r,-4l125,403r,-5l130,393r,-5l139,379r,-5l144,369r,-5l149,360r,-5l158,345r,-5l163,336r,-5l173,321r,-5l178,312r,-5l182,302r,-5l192,288r,-5l197,278r,-5l202,268r,-4l211,254r,-5l216,244r,-4l221,235r,-5l230,220r,-4l235,211r,-5l245,196r,-4l250,187r,-5l254,177r,-5l264,163r,-5l269,153r,-5l274,144r,-5l283,129r,-5l288,120r,-5l293,110r,-5l302,96r,-5l307,86r,-5l317,72r,-5l322,62r,-5l326,52r,-4l336,38r,-5l341,28r,-4l346,19r,-5l355,4r,-4e" filled="f" strokeweight="0">
                    <v:path arrowok="t" o:connecttype="custom" o:connectlocs="0,614;5,604;14,595;19,585;29,571;34,561;38,552;48,537;53,528;58,518;67,504;72,494;77,484;86,470;91,460;101,446;106,436;110,427;120,412;125,403;130,393;139,379;144,369;149,360;158,345;163,336;173,321;178,312;182,302;192,288;197,278;202,268;211,254;216,244;221,235;230,220;235,211;245,196;250,187;254,177;264,163;269,153;274,144;283,129;288,120;293,110;302,96;307,86;317,72;322,62;326,52;336,38;341,28;346,19;355,4" o:connectangles="0,0,0,0,0,0,0,0,0,0,0,0,0,0,0,0,0,0,0,0,0,0,0,0,0,0,0,0,0,0,0,0,0,0,0,0,0,0,0,0,0,0,0,0,0,0,0,0,0,0,0,0,0,0,0"/>
                  </v:shape>
                  <v:shape id="Freeform 2611" o:spid="_x0000_s3631" style="position:absolute;left:3758;top:1810;width:225;height:393;visibility:visible;mso-wrap-style:square;v-text-anchor:top" coordsize="225,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24asUA&#10;AADdAAAADwAAAGRycy9kb3ducmV2LnhtbESPT4vCMBTE78J+h/AWvIimW0GlaxRRZEX04L/72+Zt&#10;W2xeSpO19dsbQfA4zPxmmOm8NaW4Ue0Kywq+BhEI4tTqgjMF59O6PwHhPLLG0jIpuJOD+eyjM8VE&#10;24YPdDv6TIQSdgkqyL2vEildmpNBN7AVcfD+bG3QB1lnUtfYhHJTyjiKRtJgwWEhx4qWOaXX479R&#10;EO8Wq81w0lwvvz9uP1xti97S35XqfraLbxCeWv8Ov+iNDtxoHMPz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bhqxQAAAN0AAAAPAAAAAAAAAAAAAAAAAJgCAABkcnMv&#10;ZG93bnJldi54bWxQSwUGAAAAAAQABAD1AAAAigMAAAAA&#10;" path="m,393r,-5l4,384r5,-5l9,374r5,-5l14,364r5,-4l19,355r9,-10l28,340r5,-4l33,331r5,-5l38,321r10,-9l48,307r4,-5l52,297r10,-9l62,283r5,-5l67,273r5,-5l72,264r9,-10l81,249r5,-5l86,240r5,-5l91,230r9,-10l100,216r5,-5l105,206r10,-10l115,192r5,-5l120,182r4,-5l124,172r10,-9l134,158r5,-5l139,148r5,-4l144,139r9,-10l153,124r5,-4l158,115r10,-10l168,100r4,-4l172,91r5,-5l177,81r10,-9l187,67r5,-5l192,57r9,-9l201,43r5,-5l206,33r5,-5l211,24r9,-10l220,9r5,-5l225,e" filled="f" strokeweight="0">
                    <v:path arrowok="t" o:connecttype="custom" o:connectlocs="0,388;9,379;14,369;19,360;28,345;33,336;38,326;48,312;52,302;62,288;67,278;72,268;81,254;86,244;91,235;100,220;105,211;115,196;120,187;124,177;134,163;139,153;144,144;153,129;158,120;168,105;172,96;177,86;187,72;192,62;201,48;206,38;211,28;220,14;225,4" o:connectangles="0,0,0,0,0,0,0,0,0,0,0,0,0,0,0,0,0,0,0,0,0,0,0,0,0,0,0,0,0,0,0,0,0,0,0"/>
                  </v:shape>
                  <v:shape id="Freeform 2612" o:spid="_x0000_s3632" style="position:absolute;left:3964;top:2170;width:19;height:33;visibility:visible;mso-wrap-style:square;v-text-anchor:top" coordsize="1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LAsgA&#10;AADdAAAADwAAAGRycy9kb3ducmV2LnhtbESPT2vCQBTE7wW/w/KEXopuqjS20VVKQdCDAf/Rentk&#10;n0ls9m3IbjX99q4geBxm5jfMZNaaSpypcaVlBa/9CARxZnXJuYLddt57B+E8ssbKMin4Jwezaedp&#10;gom2F17TeeNzESDsElRQeF8nUrqsIIOub2vi4B1tY9AH2eRSN3gJcFPJQRTF0mDJYaHAmr4Kyn43&#10;f0bBPE2X69PLxz79ie3uW/vV22G4Uuq5236OQXhq/SN8by+0gkE8GsLtTXg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IsCyAAAAN0AAAAPAAAAAAAAAAAAAAAAAJgCAABk&#10;cnMvZG93bnJldi54bWxQSwUGAAAAAAQABAD1AAAAjQMAAAAA&#10;" path="m,33l5,28r,-4l14,14r,-5l19,4,19,e" filled="f" strokeweight="0">
                    <v:path arrowok="t" o:connecttype="custom" o:connectlocs="0,33;5,28;5,24;14,14;14,9;19,4;19,0" o:connectangles="0,0,0,0,0,0,0"/>
                  </v:shape>
                  <v:shape id="Freeform 2613" o:spid="_x0000_s3633" style="position:absolute;left:566;top:490;width:3432;height:1728;visibility:visible;mso-wrap-style:square;v-text-anchor:top" coordsize="3432,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asMA&#10;AADdAAAADwAAAGRycy9kb3ducmV2LnhtbESPQYvCMBSE74L/ITxhb5rqiq5do7irgtdtFT0+mrdt&#10;sXkpTdT6740geBxm5htmvmxNJa7UuNKyguEgAkGcWV1yrmCfbvtfIJxH1lhZJgV3crBcdDtzjLW9&#10;8R9dE5+LAGEXo4LC+zqW0mUFGXQDWxMH7982Bn2QTS51g7cAN5UcRdFEGiw5LBRY029B2Tm5GAWr&#10;Q3KeZUNqzTT9WR+R96dPuVHqo9euvkF4av07/GrvtILRZDqG55v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ZasMAAADdAAAADwAAAAAAAAAAAAAAAACYAgAAZHJzL2Rv&#10;d25yZXYueG1sUEsFBgAAAAAEAAQA9QAAAIgDAAAAAA==&#10;" path="m2635,1728r10,l2645,1723r4,l2649,465r-9,15l2856,369r-10,l3057,480r-9,-15l3048,1723r4,l3057,1728r370,l3427,1723r5,l3432,9r-5,-5l3427,,10,,,9,,1723r5,l10,1728r369,l379,1723r5,l384,465r-9,15l586,369r-10,l787,480r-9,-15l778,1723r5,l787,1728r5,l2635,1728r,-29l792,1699r15,14l807,465r,-5l807,456r-5,l797,451,586,340r-5,l576,340,365,451r-5,5l355,460r,5l355,1713r15,-14l15,1699r14,14l29,14,15,28r3402,l3403,14r,1699l3417,1699r-355,l3076,1713r,-1248l3076,460r,-4l3072,456r-5,-5l2856,340r-5,l2846,340,2630,451r-5,5l2621,460r,5l2621,1713r14,-14l2635,1728xe" fillcolor="black" stroked="f">
                    <v:path arrowok="t" o:connecttype="custom" o:connectlocs="2645,1728;2649,1723;2640,480;2846,369;3048,465;3052,1723;3427,1728;3432,1723;3427,4;10,0;0,1723;10,1728;379,1723;384,465;586,369;787,480;778,1723;787,1728;2635,1728;792,1699;807,465;807,456;797,451;581,340;365,451;355,460;355,1713;15,1699;29,14;3417,28;3403,1713;3062,1699;3076,465;3076,456;3067,451;2851,340;2630,451;2621,460;2621,1713;2635,1728" o:connectangles="0,0,0,0,0,0,0,0,0,0,0,0,0,0,0,0,0,0,0,0,0,0,0,0,0,0,0,0,0,0,0,0,0,0,0,0,0,0,0,0"/>
                  </v:shape>
                  <v:shape id="Freeform 2614" o:spid="_x0000_s3634" style="position:absolute;top:2189;width:595;height:29;visibility:visible;mso-wrap-style:square;v-text-anchor:top" coordsize="59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ZDcgA&#10;AADdAAAADwAAAGRycy9kb3ducmV2LnhtbESPT2vCQBTE70K/w/IKvemmAW2NrtIWWjxYwUT8c3tk&#10;n0lo9m2aXTV++65Q8DjMzG+Y6bwztThT6yrLCp4HEQji3OqKCwWb7LP/CsJ5ZI21ZVJwJQfz2UNv&#10;iom2F17TOfWFCBB2CSoovW8SKV1ekkE3sA1x8I62NeiDbAupW7wEuKllHEUjabDisFBiQx8l5T/p&#10;ySiwsVztx1/D7feaf9+X22WWHnaZUk+P3dsEhKfO38P/7YVWEI9ehnB7E5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hkNyAAAAN0AAAAPAAAAAAAAAAAAAAAAAJgCAABk&#10;cnMvZG93bnJldi54bWxQSwUGAAAAAAQABAD1AAAAjQMAAAAA&#10;" path="m581,29r9,l590,24r5,l595,9,590,5r,-5l10,,,9,,24r5,l10,29r4,l581,29xe" fillcolor="black" stroked="f">
                    <v:path arrowok="t" o:connecttype="custom" o:connectlocs="581,29;590,29;590,24;595,24;595,9;590,5;590,0;10,0;0,9;0,24;5,24;10,29;14,29;581,29" o:connectangles="0,0,0,0,0,0,0,0,0,0,0,0,0,0"/>
                  </v:shape>
                  <v:shape id="Freeform 2615" o:spid="_x0000_s3635" style="position:absolute;left:3969;top:2189;width:595;height:29;visibility:visible;mso-wrap-style:square;v-text-anchor:top" coordsize="59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HesgA&#10;AADdAAAADwAAAGRycy9kb3ducmV2LnhtbESPQWvCQBSE7wX/w/IEb3XTgKmmrlKFFg+2YCJqb4/s&#10;axKafZtmV03/fbdQ8DjMzDfMfNmbRlyoc7VlBQ/jCARxYXXNpYJ9/nI/BeE8ssbGMin4IQfLxeBu&#10;jqm2V97RJfOlCBB2KSqovG9TKV1RkUE3ti1x8D5tZ9AH2ZVSd3gNcNPIOIoSabDmsFBhS+uKiq/s&#10;bBTYWL6fZq+Tw9uOv1fbwzbPPo65UqNh//wEwlPvb+H/9kYriJPHBP7eh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Id6yAAAAN0AAAAPAAAAAAAAAAAAAAAAAJgCAABk&#10;cnMvZG93bnJldi54bWxQSwUGAAAAAAQABAD1AAAAjQMAAAAA&#10;" path="m14,l9,,,9,,24r5,l9,29r581,l590,24r5,l595,9,590,5r,-5l581,,14,xe" fillcolor="black" stroked="f">
                    <v:path arrowok="t" o:connecttype="custom" o:connectlocs="14,0;9,0;0,9;0,24;5,24;9,29;590,29;590,24;595,24;595,9;590,5;590,0;581,0;14,0" o:connectangles="0,0,0,0,0,0,0,0,0,0,0,0,0,0"/>
                  </v:shape>
                  <v:shape id="Freeform 2616" o:spid="_x0000_s3636" style="position:absolute;top:2189;width:29;height:1161;visibility:visible;mso-wrap-style:square;v-text-anchor:top" coordsize="29,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eMscA&#10;AADdAAAADwAAAGRycy9kb3ducmV2LnhtbESPQWvCQBSE74L/YXlCb3VjDlqjqxRpaaFYMe3B4yP7&#10;mmybfRuymxj/vSsUPA4z8w2z3g62Fj213jhWMJsmIIgLpw2XCr6/Xh+fQPiArLF2TAou5GG7GY/W&#10;mGl35iP1eShFhLDPUEEVQpNJ6YuKLPqpa4ij9+NaiyHKtpS6xXOE21qmSTKXFg3HhQob2lVU/OWd&#10;VVCbIe8a/3b4XaYfx/K07/oX86nUw2R4XoEINIR7+L/9rhWk88UC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kXjLHAAAA3QAAAA8AAAAAAAAAAAAAAAAAmAIAAGRy&#10;cy9kb3ducmV2LnhtbFBLBQYAAAAABAAEAPUAAACMAwAAAAA=&#10;" path="m29,14r,-5l24,5,24,,10,,,9,,1157r5,l10,1161r14,l24,1157r5,l29,1147,29,14xe" fillcolor="black" stroked="f">
                    <v:path arrowok="t" o:connecttype="custom" o:connectlocs="29,14;29,9;24,5;24,0;10,0;0,9;0,1157;5,1157;10,1161;24,1161;24,1157;29,1157;29,1147;29,14" o:connectangles="0,0,0,0,0,0,0,0,0,0,0,0,0,0"/>
                  </v:shape>
                  <v:shape id="Freeform 2617" o:spid="_x0000_s3637" style="position:absolute;left:4535;top:2189;width:29;height:1161;visibility:visible;mso-wrap-style:square;v-text-anchor:top" coordsize="29,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KQMQA&#10;AADdAAAADwAAAGRycy9kb3ducmV2LnhtbERPz2vCMBS+C/sfwht4m+l6cLMzyhiKgqi022HHR/PW&#10;ZmteSpPW7r83B8Hjx/d7uR5tIwbqvHGs4HmWgCAunTZcKfj63D69gvABWWPjmBT8k4f16mGyxEy7&#10;C+c0FKESMYR9hgrqENpMSl/WZNHPXEscuR/XWQwRdpXUHV5iuG1kmiRzadFwbKixpY+ayr+itwoa&#10;MxZ963fn30V6yKvvYz9szEmp6eP4/gYi0Bju4pt7rxWk85c4N76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7ykDEAAAA3QAAAA8AAAAAAAAAAAAAAAAAmAIAAGRycy9k&#10;b3ducmV2LnhtbFBLBQYAAAAABAAEAPUAAACJAwAAAAA=&#10;" path="m29,14r,-5l24,5,24,,10,,,9,,1157r5,l10,1161r14,l24,1157r5,l29,1147,29,14xe" fillcolor="black" stroked="f">
                    <v:path arrowok="t" o:connecttype="custom" o:connectlocs="29,14;29,9;24,5;24,0;10,0;0,9;0,1157;5,1157;10,1161;24,1161;24,1157;29,1157;29,1147;29,14" o:connectangles="0,0,0,0,0,0,0,0,0,0,0,0,0,0"/>
                  </v:shape>
                  <v:rect id="Rectangle 2618" o:spid="_x0000_s3638" style="position:absolute;left:14;top:2770;width:454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iQsYA&#10;AADdAAAADwAAAGRycy9kb3ducmV2LnhtbESPT2sCMRTE74LfITyht5po2627NYoIQqHtoWvB62Pz&#10;9g/dvKybqOu3N4WCx2FmfsMs14NtxZl63zjWMJsqEMSFMw1XGn72u8cFCB+QDbaOScOVPKxX49ES&#10;M+Mu/E3nPFQiQthnqKEOocuk9EVNFv3UdcTRK11vMUTZV9L0eIlw28q5Uom02HBcqLGjbU3Fb36y&#10;GjB5Nsev8ulz/3FKMK0GtXs5KK0fJsPmDUSgIdzD/+13o2GevKbw9yY+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ViQsYAAADdAAAADwAAAAAAAAAAAAAAAACYAgAAZHJz&#10;L2Rvd25yZXYueG1sUEsFBgAAAAAEAAQA9QAAAIsDAAAAAA==&#10;" stroked="f"/>
                  <v:line id="Line 2619" o:spid="_x0000_s3639" style="position:absolute;visibility:visible;mso-wrap-style:square" from="4372,2770" to="4550,2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lm8MMAAADdAAAADwAAAGRycy9kb3ducmV2LnhtbERPz2vCMBS+C/sfwhN2s6nCaleNMsaG&#10;2007BY+P5tkGm5fSZG333y+HwY4f3+/tfrKtGKj3xrGCZZKCIK6cNlwrOH+9L3IQPiBrbB2Tgh/y&#10;sN89zLZYaDfyiYYy1CKGsC9QQRNCV0jpq4Ys+sR1xJG7ud5iiLCvpe5xjOG2las0zaRFw7GhwY5e&#10;G6ru5bdVYI7Z4elzfXm+yLdDWF7ze27sWanH+fSyARFoCv/iP/eHVrDK8rg/volP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JZvDDAAAA3QAAAA8AAAAAAAAAAAAA&#10;AAAAoQIAAGRycy9kb3ducmV2LnhtbFBLBQYAAAAABAAEAPkAAACRAwAAAAA=&#10;" strokeweight="0"/>
                  <v:line id="Line 2620" o:spid="_x0000_s3640" style="position:absolute;visibility:visible;mso-wrap-style:square" from="4190,2770" to="4550,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XDa8UAAADdAAAADwAAAGRycy9kb3ducmV2LnhtbESPQWvCQBSE7wX/w/IK3uomgmkaXUXE&#10;Yr1Vq+DxkX1NFrNvQ3ar6b93BcHjMDPfMLNFbxtxoc4bxwrSUQKCuHTacKXg8PP5loPwAVlj45gU&#10;/JOHxXzwMsNCuyvv6LIPlYgQ9gUqqENoCyl9WZNFP3ItcfR+XWcxRNlVUnd4jXDbyHGSZNKi4bhQ&#10;Y0urmsrz/s8qMN/ZZrJ9P34c5XoT0lN+zo09KDV87ZdTEIH68Aw/2l9awTjLU7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XDa8UAAADdAAAADwAAAAAAAAAA&#10;AAAAAAChAgAAZHJzL2Rvd25yZXYueG1sUEsFBgAAAAAEAAQA+QAAAJMDAAAAAA==&#10;" strokeweight="0"/>
                  <v:line id="Line 2621" o:spid="_x0000_s3641" style="position:absolute;visibility:visible;mso-wrap-style:square" from="4017,2770" to="4550,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ddHMUAAADdAAAADwAAAGRycy9kb3ducmV2LnhtbESPQWvCQBSE7wX/w/IK3urGgGkaXUXE&#10;Yr1Vq+DxkX1NFrNvQ3ar6b93BcHjMDPfMLNFbxtxoc4bxwrGowQEcem04UrB4efzLQfhA7LGxjEp&#10;+CcPi/ngZYaFdlfe0WUfKhEh7AtUUIfQFlL6siaLfuRa4uj9us5iiLKrpO7wGuG2kWmSZNKi4bhQ&#10;Y0urmsrz/s8qMN/ZZrJ9P34c5XoTxqf8nBt7UGr42i+nIAL14Rl+tL+0gjTLU7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ddHMUAAADdAAAADwAAAAAAAAAA&#10;AAAAAAChAgAAZHJzL2Rvd25yZXYueG1sUEsFBgAAAAAEAAQA+QAAAJMDAAAAAA==&#10;" strokeweight="0"/>
                  <v:line id="Line 2622" o:spid="_x0000_s3642" style="position:absolute;visibility:visible;mso-wrap-style:square" from="3834,2770" to="4401,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4h8UAAADdAAAADwAAAGRycy9kb3ducmV2LnhtbESPT2vCQBTE7wW/w/IEb3Wj0hijq0hp&#10;0d78Cx4f2WeymH0bsltNv71bKPQ4zMxvmMWqs7W4U+uNYwWjYQKCuHDacKngdPx8zUD4gKyxdkwK&#10;fsjDatl7WWCu3YP3dD+EUkQI+xwVVCE0uZS+qMiiH7qGOHpX11oMUbal1C0+ItzWcpwkqbRoOC5U&#10;2NB7RcXt8G0VmF26efuanmdn+bEJo0t2y4w9KTXod+s5iEBd+A//tbdawTjNJv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v4h8UAAADdAAAADwAAAAAAAAAA&#10;AAAAAAChAgAAZHJzL2Rvd25yZXYueG1sUEsFBgAAAAAEAAQA+QAAAJMDAAAAAA==&#10;" strokeweight="0"/>
                  <v:line id="Line 2623" o:spid="_x0000_s3643" style="position:absolute;visibility:visible;mso-wrap-style:square" from="3662,2770" to="422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g88UAAADdAAAADwAAAGRycy9kb3ducmV2LnhtbESPT2vCQBTE7wW/w/IEb3Wj2Bijq0hp&#10;0d78Cx4f2WeymH0bsltNv71bKPQ4zMxvmMWqs7W4U+uNYwWjYQKCuHDacKngdPx8zUD4gKyxdkwK&#10;fsjDatl7WWCu3YP3dD+EUkQI+xwVVCE0uZS+qMiiH7qGOHpX11oMUbal1C0+ItzWcpwkqbRoOC5U&#10;2NB7RcXt8G0VmF26efuanmdn+bEJo0t2y4w9KTXod+s5iEBd+A//tbdawTjNJv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Jg88UAAADdAAAADwAAAAAAAAAA&#10;AAAAAAChAgAAZHJzL2Rvd25yZXYueG1sUEsFBgAAAAAEAAQA+QAAAJMDAAAAAA==&#10;" strokeweight="0"/>
                  <v:line id="Line 2624" o:spid="_x0000_s3644" style="position:absolute;visibility:visible;mso-wrap-style:square" from="3479,2770" to="4046,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7FaMUAAADdAAAADwAAAGRycy9kb3ducmV2LnhtbESPT4vCMBTE7wt+h/AEb2uqYLdWo4is&#10;6N7Wf+Dx0TzbYPNSmqzWb79ZWPA4zMxvmPmys7W4U+uNYwWjYQKCuHDacKngdNy8ZyB8QNZYOyYF&#10;T/KwXPTe5phr9+A93Q+hFBHCPkcFVQhNLqUvKrLoh64hjt7VtRZDlG0pdYuPCLe1HCdJKi0ajgsV&#10;NrSuqLgdfqwC851uJ18f5+lZfm7D6JLdMmNPSg363WoGIlAXXuH/9k4rGKfZBP7exCc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7FaMUAAADdAAAADwAAAAAAAAAA&#10;AAAAAAChAgAAZHJzL2Rvd25yZXYueG1sUEsFBgAAAAAEAAQA+QAAAJMDAAAAAA==&#10;" strokeweight="0"/>
                  <v:line id="Line 2625" o:spid="_x0000_s3645" style="position:absolute;visibility:visible;mso-wrap-style:square" from="3307,2770" to="3873,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xbH8UAAADdAAAADwAAAGRycy9kb3ducmV2LnhtbESPQWvCQBSE70L/w/IEb7pRME2jqxSx&#10;aG9tquDxkX0mi9m3IbvV+O+7gtDjMDPfMMt1bxtxpc4bxwqmkwQEcem04UrB4edjnIHwAVlj45gU&#10;3MnDevUyWGKu3Y2/6VqESkQI+xwV1CG0uZS+rMmin7iWOHpn11kMUXaV1B3eItw2cpYkqbRoOC7U&#10;2NKmpvJS/FoF5ivdzT9fj29Hud2F6Sm7ZMYelBoN+/cFiEB9+A8/23utYJZmKTzexCc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xbH8UAAADdAAAADwAAAAAAAAAA&#10;AAAAAAChAgAAZHJzL2Rvd25yZXYueG1sUEsFBgAAAAAEAAQA+QAAAJMDAAAAAA==&#10;" strokeweight="0"/>
                  <v:line id="Line 2626" o:spid="_x0000_s3646" style="position:absolute;visibility:visible;mso-wrap-style:square" from="3124,2770" to="369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hMUAAADdAAAADwAAAGRycy9kb3ducmV2LnhtbESPT4vCMBTE7wt+h/CEva2pgrVWo4is&#10;uN7Wf+Dx0TzbYPNSmqx2v/1GWPA4zMxvmPmys7W4U+uNYwXDQQKCuHDacKngdNx8ZCB8QNZYOyYF&#10;v+Rhuei9zTHX7sF7uh9CKSKEfY4KqhCaXEpfVGTRD1xDHL2ray2GKNtS6hYfEW5rOUqSVFo0HBcq&#10;bGhdUXE7/FgF5jvdjneT8/QsP7dheMlumbEnpd773WoGIlAXXuH/9pdWMEqzCTzfxCc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hMUAAADdAAAADwAAAAAAAAAA&#10;AAAAAAChAgAAZHJzL2Rvd25yZXYueG1sUEsFBgAAAAAEAAQA+QAAAJMDAAAAAA==&#10;" strokeweight="0"/>
                  <v:line id="Line 2627" o:spid="_x0000_s3647" style="position:absolute;visibility:visible;mso-wrap-style:square" from="2942,2770" to="350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9q9sMAAADdAAAADwAAAGRycy9kb3ducmV2LnhtbERPz2vCMBS+C/sfwhN2s6nCaleNMsaG&#10;2007BY+P5tkGm5fSZG333y+HwY4f3+/tfrKtGKj3xrGCZZKCIK6cNlwrOH+9L3IQPiBrbB2Tgh/y&#10;sN89zLZYaDfyiYYy1CKGsC9QQRNCV0jpq4Ys+sR1xJG7ud5iiLCvpe5xjOG2las0zaRFw7GhwY5e&#10;G6ru5bdVYI7Z4elzfXm+yLdDWF7ze27sWanH+fSyARFoCv/iP/eHVrDK8jg3volP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avbDAAAA3QAAAA8AAAAAAAAAAAAA&#10;AAAAoQIAAGRycy9kb3ducmV2LnhtbFBLBQYAAAAABAAEAPkAAACRAwAAAAA=&#10;" strokeweight="0"/>
                  <v:line id="Line 2628" o:spid="_x0000_s3648" style="position:absolute;visibility:visible;mso-wrap-style:square" from="2769,2770" to="3335,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PPbcUAAADdAAAADwAAAGRycy9kb3ducmV2LnhtbESPT4vCMBTE7wt+h/CEva2pwnZrNYos&#10;K+pt/QceH82zDTYvpYlav71ZWPA4zMxvmOm8s7W4UeuNYwXDQQKCuHDacKngsF9+ZCB8QNZYOyYF&#10;D/Iwn/Xepphrd+ct3XahFBHCPkcFVQhNLqUvKrLoB64hjt7ZtRZDlG0pdYv3CLe1HCVJKi0ajgsV&#10;NvRdUXHZXa0C85uuPjdfx/FR/qzC8JRdMmMPSr33u8UERKAuvML/7bVWMEqzMfy9iU9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PPbcUAAADdAAAADwAAAAAAAAAA&#10;AAAAAAChAgAAZHJzL2Rvd25yZXYueG1sUEsFBgAAAAAEAAQA+QAAAJMDAAAAAA==&#10;" strokeweight="0"/>
                  <v:line id="Line 2629" o:spid="_x0000_s3649" style="position:absolute;visibility:visible;mso-wrap-style:square" from="2587,2770" to="3153,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wLcMAAADdAAAADwAAAGRycy9kb3ducmV2LnhtbERPz2vCMBS+D/wfwht4m2kFu9oZi4ji&#10;dtucwo6P5q0JNi+lidr998thsOPH93tVj64TNxqC9awgn2UgiBuvLbcKTp/7pxJEiMgaO8+k4IcC&#10;1OvJwwor7e/8QbdjbEUK4VChAhNjX0kZGkMOw8z3xIn79oPDmODQSj3gPYW7Ts6zrJAOLacGgz1t&#10;DTWX49UpsO/FYfH2fF6e5e4Q86/yUlp3Umr6OG5eQEQa47/4z/2qFcyLZdqf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Q8C3DAAAA3QAAAA8AAAAAAAAAAAAA&#10;AAAAoQIAAGRycy9kb3ducmV2LnhtbFBLBQYAAAAABAAEAPkAAACRAwAAAAA=&#10;" strokeweight="0"/>
                  <v:line id="Line 2630" o:spid="_x0000_s3650" style="position:absolute;visibility:visible;mso-wrap-style:square" from="2414,2770" to="298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VtsYAAADdAAAADwAAAGRycy9kb3ducmV2LnhtbESPzWrDMBCE74W+g9hCbo3sQFzHtRJK&#10;aUlya34MPS7W1haxVsZSE+fto0Ihx2FmvmHK1Wg7cabBG8cK0mkCgrh22nCj4Hj4fM5B+ICssXNM&#10;Cq7kYbV8fCix0O7COzrvQyMihH2BCtoQ+kJKX7dk0U9dTxy9HzdYDFEOjdQDXiLcdnKWJJm0aDgu&#10;tNjTe0v1af9rFZivbD3fvlSLSn6sQ/qdn3Jjj0pNnsa3VxCBxnAP/7c3WsEsW6Tw9yY+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cVbbGAAAA3QAAAA8AAAAAAAAA&#10;AAAAAAAAoQIAAGRycy9kb3ducmV2LnhtbFBLBQYAAAAABAAEAPkAAACUAwAAAAA=&#10;" strokeweight="0"/>
                  <v:line id="Line 2631" o:spid="_x0000_s3651" style="position:absolute;visibility:visible;mso-wrap-style:square" from="2232,2770" to="279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7LwcYAAADdAAAADwAAAGRycy9kb3ducmV2LnhtbESPQWvCQBSE7wX/w/KE3urGQNMYs4qU&#10;FuuttQY8PrLPZDH7NmS3mv57t1DwOMzMN0y5Hm0nLjR441jBfJaAIK6dNtwoOHy/P+UgfEDW2Dkm&#10;Bb/kYb2aPJRYaHflL7rsQyMihH2BCtoQ+kJKX7dk0c9cTxy9kxsshiiHRuoBrxFuO5kmSSYtGo4L&#10;Lfb02lJ93v9YBeYz2z7vXqpFJd+2YX7Mz7mxB6Uep+NmCSLQGO7h//aHVpBmixT+3sQn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Oy8HGAAAA3QAAAA8AAAAAAAAA&#10;AAAAAAAAoQIAAGRycy9kb3ducmV2LnhtbFBLBQYAAAAABAAEAPkAAACUAwAAAAA=&#10;" strokeweight="0"/>
                  <v:line id="Line 2632" o:spid="_x0000_s3652" style="position:absolute;visibility:visible;mso-wrap-style:square" from="2059,2770" to="2625,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JuWsYAAADdAAAADwAAAGRycy9kb3ducmV2LnhtbESPT2vCQBTE7wW/w/IEb3Wj0hijq0ip&#10;aG+tf8DjI/tMFrNvQ3bV9Nu7hUKPw8z8hlmsOluLO7XeOFYwGiYgiAunDZcKjofNawbCB2SNtWNS&#10;8EMeVsveywJz7R78Tfd9KEWEsM9RQRVCk0vpi4os+qFriKN3ca3FEGVbSt3iI8JtLcdJkkqLhuNC&#10;hQ29V1Rc9zerwHyl27fP6Wl2kh/bMDpn18zYo1KDfreegwjUhf/wX3unFYzT2Q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CblrGAAAA3QAAAA8AAAAAAAAA&#10;AAAAAAAAoQIAAGRycy9kb3ducmV2LnhtbFBLBQYAAAAABAAEAPkAAACUAwAAAAA=&#10;" strokeweight="0"/>
                  <v:line id="Line 2633" o:spid="_x0000_s3653" style="position:absolute;visibility:visible;mso-wrap-style:square" from="1876,2770" to="2443,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v2LsYAAADdAAAADwAAAGRycy9kb3ducmV2LnhtbESPT2vCQBTE7wW/w/IEb3Wj2Bijq0ip&#10;aG+tf8DjI/tMFrNvQ3bV9Nu7hUKPw8z8hlmsOluLO7XeOFYwGiYgiAunDZcKjofNawbCB2SNtWNS&#10;8EMeVsveywJz7R78Tfd9KEWEsM9RQRVCk0vpi4os+qFriKN3ca3FEGVbSt3iI8JtLcdJkkqLhuNC&#10;hQ29V1Rc9zerwHyl27fP6Wl2kh/bMDpn18zYo1KDfreegwjUhf/wX3unFYzT2Q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r9i7GAAAA3QAAAA8AAAAAAAAA&#10;AAAAAAAAoQIAAGRycy9kb3ducmV2LnhtbFBLBQYAAAAABAAEAPkAAACUAwAAAAA=&#10;" strokeweight="0"/>
                  <v:line id="Line 2634" o:spid="_x0000_s3654" style="position:absolute;visibility:visible;mso-wrap-style:square" from="1704,2770" to="227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dTtcUAAADdAAAADwAAAGRycy9kb3ducmV2LnhtbESPQWvCQBSE74X+h+UVvDUbBdMYXUVE&#10;0d5aa6DHR/aZLGbfhuyq8d93C4Ueh5n5hlmsBtuKG/XeOFYwTlIQxJXThmsFp6/daw7CB2SNrWNS&#10;8CAPq+Xz0wIL7e78SbdjqEWEsC9QQRNCV0jpq4Ys+sR1xNE7u95iiLKvpe7xHuG2lZM0zaRFw3Gh&#10;wY42DVWX49UqMB/Zfvr+Vs5Kud2H8Xd+yY09KTV6GdZzEIGG8B/+ax+0gkk2m8Lvm/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dTtcUAAADdAAAADwAAAAAAAAAA&#10;AAAAAAChAgAAZHJzL2Rvd25yZXYueG1sUEsFBgAAAAAEAAQA+QAAAJMDAAAAAA==&#10;" strokeweight="0"/>
                  <v:line id="Line 2635" o:spid="_x0000_s3655" style="position:absolute;visibility:visible;mso-wrap-style:square" from="1521,2770" to="208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NwsUAAADdAAAADwAAAGRycy9kb3ducmV2LnhtbESPT4vCMBTE7wt+h/AEb2uqYK1do4i4&#10;uHvzL+zx0TzbYPNSmqx2v/1GEDwOM/MbZr7sbC1u1HrjWMFomIAgLpw2XCo4HT/fMxA+IGusHZOC&#10;P/KwXPTe5phrd+c93Q6hFBHCPkcFVQhNLqUvKrLoh64hjt7FtRZDlG0pdYv3CLe1HCdJKi0ajgsV&#10;NrSuqLgefq0Cs0u3k+/peXaWm20Y/WTXzNiTUoN+t/oAEagLr/Cz/aUVjNNZCo838Qn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XNwsUAAADdAAAADwAAAAAAAAAA&#10;AAAAAAChAgAAZHJzL2Rvd25yZXYueG1sUEsFBgAAAAAEAAQA+QAAAJMDAAAAAA==&#10;" strokeweight="0"/>
                  <v:line id="Line 2636" o:spid="_x0000_s3656" style="position:absolute;visibility:visible;mso-wrap-style:square" from="1339,2770" to="1905,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oWcUAAADdAAAADwAAAGRycy9kb3ducmV2LnhtbESPQWvCQBSE70L/w/IK3nSj0Bijq4i0&#10;qLdqFXp8ZJ/JYvZtyG41/ntXKHgcZuYbZr7sbC2u1HrjWMFomIAgLpw2XCo4/nwNMhA+IGusHZOC&#10;O3lYLt56c8y1u/GerodQighhn6OCKoQml9IXFVn0Q9cQR+/sWoshyraUusVbhNtajpMklRYNx4UK&#10;G1pXVFwOf1aB+U43H7vJaXqSn5sw+s0umbFHpfrv3WoGIlAXXuH/9lYrGKfTCTzfxCc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loWcUAAADdAAAADwAAAAAAAAAA&#10;AAAAAAChAgAAZHJzL2Rvd25yZXYueG1sUEsFBgAAAAAEAAQA+QAAAJMDAAAAAA==&#10;" strokeweight="0"/>
                  <v:line id="Line 2637" o:spid="_x0000_s3657" style="position:absolute;visibility:visible;mso-wrap-style:square" from="1166,2770" to="173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8K8MAAADdAAAADwAAAGRycy9kb3ducmV2LnhtbERPz2vCMBS+D/wfwht4m2kFu9oZi4ji&#10;dtucwo6P5q0JNi+lidr998thsOPH93tVj64TNxqC9awgn2UgiBuvLbcKTp/7pxJEiMgaO8+k4IcC&#10;1OvJwwor7e/8QbdjbEUK4VChAhNjX0kZGkMOw8z3xIn79oPDmODQSj3gPYW7Ts6zrJAOLacGgz1t&#10;DTWX49UpsO/FYfH2fF6e5e4Q86/yUlp3Umr6OG5eQEQa47/4z/2qFcyLZ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m/CvDAAAA3QAAAA8AAAAAAAAAAAAA&#10;AAAAoQIAAGRycy9kb3ducmV2LnhtbFBLBQYAAAAABAAEAPkAAACRAwAAAAA=&#10;" strokeweight="0"/>
                  <v:line id="Line 2638" o:spid="_x0000_s3658" style="position:absolute;visibility:visible;mso-wrap-style:square" from="984,2770" to="155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pZsMUAAADdAAAADwAAAGRycy9kb3ducmV2LnhtbESPT2vCQBTE7wW/w/IKvdWNQtMkdRUR&#10;xXqr/6DHR/Y1Wcy+DdlV02/vCoLHYWZ+w0xmvW3EhTpvHCsYDRMQxKXThisFh/3qPQPhA7LGxjEp&#10;+CcPs+ngZYKFdlfe0mUXKhEh7AtUUIfQFlL6siaLfuha4uj9uc5iiLKrpO7wGuG2keMkSaVFw3Gh&#10;xpYWNZWn3dkqMD/p+mPzecyPcrkOo9/slBl7UOrttZ9/gQjUh2f40f7WCsZpnsP9TXw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pZsMUAAADdAAAADwAAAAAAAAAA&#10;AAAAAAChAgAAZHJzL2Rvd25yZXYueG1sUEsFBgAAAAAEAAQA+QAAAJMDAAAAAA==&#10;" strokeweight="0"/>
                  <v:line id="Line 2639" o:spid="_x0000_s3659" style="position:absolute;visibility:visible;mso-wrap-style:square" from="811,2770" to="1377,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qN8MAAADdAAAADwAAAGRycy9kb3ducmV2LnhtbERPz2vCMBS+D/wfwhN2W9MKaq3GIjJx&#10;u22ugsdH82yDzUtpMu3+++Uw2PHj+70pR9uJOw3eOFaQJSkI4tppw42C6uvwkoPwAVlj55gU/JCH&#10;cjt52mCh3YM/6X4KjYgh7AtU0IbQF1L6uiWLPnE9ceSubrAYIhwaqQd8xHDbyVmaLqRFw7GhxZ72&#10;LdW307dVYD4Wx/n78rw6y9djyC75LTe2Uup5Ou7WIAKN4V/8537TCmbLNO6Pb+IT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7ajfDAAAA3QAAAA8AAAAAAAAAAAAA&#10;AAAAoQIAAGRycy9kb3ducmV2LnhtbFBLBQYAAAAABAAEAPkAAACRAwAAAAA=&#10;" strokeweight="0"/>
                  <v:line id="Line 2640" o:spid="_x0000_s3660" style="position:absolute;visibility:visible;mso-wrap-style:square" from="629,2770" to="1195,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fPrMUAAADdAAAADwAAAGRycy9kb3ducmV2LnhtbESPT4vCMBTE7wt+h/CEva1pBbVWo4go&#10;7t7Wf+Dx0TzbYPNSmqjdb79ZWPA4zMxvmPmys7V4UOuNYwXpIAFBXDhtuFRwOm4/MhA+IGusHZOC&#10;H/KwXPTe5phr9+Q9PQ6hFBHCPkcFVQhNLqUvKrLoB64hjt7VtRZDlG0pdYvPCLe1HCbJWFo0HBcq&#10;bGhdUXE73K0C8z3ejb4m5+lZbnYhvWS3zNiTUu/9bjUDEagLr/B/+1MrGE6SFP7exCc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fPrMUAAADdAAAADwAAAAAAAAAA&#10;AAAAAAChAgAAZHJzL2Rvd25yZXYueG1sUEsFBgAAAAAEAAQA+QAAAJMDAAAAAA==&#10;" strokeweight="0"/>
                  <v:line id="Line 2641" o:spid="_x0000_s3661" style="position:absolute;visibility:visible;mso-wrap-style:square" from="456,2770" to="102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VR28UAAADdAAAADwAAAGRycy9kb3ducmV2LnhtbESPT4vCMBTE7wt+h/AEb2tqQa3VKCIr&#10;7t7Wf+Dx0TzbYPNSmqzWb79ZWPA4zMxvmMWqs7W4U+uNYwWjYQKCuHDacKngdNy+ZyB8QNZYOyYF&#10;T/KwWvbeFphr9+A93Q+hFBHCPkcFVQhNLqUvKrLoh64hjt7VtRZDlG0pdYuPCLe1TJNkIi0ajgsV&#10;NrSpqLgdfqwC8z3Zjb+m59lZfuzC6JLdMmNPSg363XoOIlAXXuH/9qdWkE6TFP7e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VR28UAAADdAAAADwAAAAAAAAAA&#10;AAAAAAChAgAAZHJzL2Rvd25yZXYueG1sUEsFBgAAAAAEAAQA+QAAAJMDAAAAAA==&#10;" strokeweight="0"/>
                  <v:line id="Line 2642" o:spid="_x0000_s3662" style="position:absolute;visibility:visible;mso-wrap-style:square" from="274,2770" to="84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0QMUAAADdAAAADwAAAGRycy9kb3ducmV2LnhtbESPT4vCMBTE7wt+h/AEb2uqslqrUURc&#10;dG/+BY+P5tkGm5fSZLX77c3Cwh6HmfkNM1+2thIParxxrGDQT0AQ504bLhScT5/vKQgfkDVWjknB&#10;D3lYLjpvc8y0e/KBHsdQiAhhn6GCMoQ6k9LnJVn0fVcTR+/mGoshyqaQusFnhNtKDpNkLC0ajgsl&#10;1rQuKb8fv60Csx9vP74ml+lFbrZhcE3vqbFnpXrddjUDEagN/+G/9k4rGE6SE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0QMUAAADdAAAADwAAAAAAAAAA&#10;AAAAAAChAgAAZHJzL2Rvd25yZXYueG1sUEsFBgAAAAAEAAQA+QAAAJMDAAAAAA==&#10;" strokeweight="0"/>
                  <v:line id="Line 2643" o:spid="_x0000_s3663" style="position:absolute;visibility:visible;mso-wrap-style:square" from="101,2770" to="667,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BsNMUAAADdAAAADwAAAGRycy9kb3ducmV2LnhtbESPT4vCMBTE7wt+h/AEb2uquFqrUURc&#10;dG/+BY+P5tkGm5fSZLX77c3Cwh6HmfkNM1+2thIParxxrGDQT0AQ504bLhScT5/vKQgfkDVWjknB&#10;D3lYLjpvc8y0e/KBHsdQiAhhn6GCMoQ6k9LnJVn0fVcTR+/mGoshyqaQusFnhNtKDpNkLC0ajgsl&#10;1rQuKb8fv60Csx9vP74ml+lFbrZhcE3vqbFnpXrddjUDEagN/+G/9k4rGE6SE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BsNMUAAADdAAAADwAAAAAAAAAA&#10;AAAAAAChAgAAZHJzL2Rvd25yZXYueG1sUEsFBgAAAAAEAAQA+QAAAJMDAAAAAA==&#10;" strokeweight="0"/>
                  <v:line id="Line 2644" o:spid="_x0000_s3664" style="position:absolute;visibility:visible;mso-wrap-style:square" from="14,2866" to="485,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zJr8QAAADdAAAADwAAAGRycy9kb3ducmV2LnhtbESPQYvCMBSE78L+h/AEb5oqqN1qlGXZ&#10;Rb2pq+Dx0TzbYPNSmqzWf28EweMwM98w82VrK3GlxhvHCoaDBARx7rThQsHh77efgvABWWPlmBTc&#10;ycNy8dGZY6bdjXd03YdCRAj7DBWUIdSZlD4vyaIfuJo4emfXWAxRNoXUDd4i3FZylCQTadFwXCix&#10;pu+S8sv+3yow28lqvJkeP4/yZxWGp/SSGntQqtdtv2YgArXhHX6111rBaJqM4fkmP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TMmvxAAAAN0AAAAPAAAAAAAAAAAA&#10;AAAAAKECAABkcnMvZG93bnJldi54bWxQSwUGAAAAAAQABAD5AAAAkgMAAAAA&#10;" strokeweight="0"/>
                  <v:line id="Line 2645" o:spid="_x0000_s3665" style="position:absolute;visibility:visible;mso-wrap-style:square" from="14,3048" to="30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5X2MUAAADdAAAADwAAAGRycy9kb3ducmV2LnhtbESPT4vCMBTE7wt+h/CEva2pgrVWo4is&#10;uN7Wf+Dx0TzbYPNSmqx2v/1GWPA4zMxvmPmys7W4U+uNYwXDQQKCuHDacKngdNx8ZCB8QNZYOyYF&#10;v+Rhuei9zTHX7sF7uh9CKSKEfY4KqhCaXEpfVGTRD1xDHL2ray2GKNtS6hYfEW5rOUqSVFo0HBcq&#10;bGhdUXE7/FgF5jvdjneT8/QsP7dheMlumbEnpd773WoGIlAXXuH/9pdWMJokKTzfxCc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5X2MUAAADdAAAADwAAAAAAAAAA&#10;AAAAAAChAgAAZHJzL2Rvd25yZXYueG1sUEsFBgAAAAAEAAQA+QAAAJMDAAAAAA==&#10;" strokeweight="0"/>
                  <v:line id="Line 2646" o:spid="_x0000_s3666" style="position:absolute;visibility:visible;mso-wrap-style:square" from="14,3221" to="13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LyQ8UAAADdAAAADwAAAGRycy9kb3ducmV2LnhtbESPT4vCMBTE7wt+h/CEva2pgrZWo4go&#10;7t7Wf+Dx0TzbYPNSmqjdb79ZWPA4zMxvmPmys7V4UOuNYwXDQQKCuHDacKngdNx+ZCB8QNZYOyYF&#10;P+Rhuei9zTHX7sl7ehxCKSKEfY4KqhCaXEpfVGTRD1xDHL2ray2GKNtS6hafEW5rOUqSibRoOC5U&#10;2NC6ouJ2uFsF5nuyG3+l5+lZbnZheMlumbEnpd773WoGIlAXXuH/9qdWMEqTFP7exCc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LyQ8UAAADdAAAADwAAAAAAAAAA&#10;AAAAAAChAgAAZHJzL2Rvd25yZXYueG1sUEsFBgAAAAAEAAQA+QAAAJMDAAAAAA==&#10;" strokeweight="0"/>
                  <v:shape id="Freeform 2647" o:spid="_x0000_s3667" style="position:absolute;top:2755;width:4564;height:595;visibility:visible;mso-wrap-style:square;v-text-anchor:top" coordsize="4564,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JsMQA&#10;AADdAAAADwAAAGRycy9kb3ducmV2LnhtbERPTWvCQBC9F/wPywje6saATYyuIrWCvZRqRPA2ZMck&#10;mp0N2VXTf989FHp8vO/FqjeNeFDnassKJuMIBHFhdc2lgmO+fU1BOI+ssbFMCn7IwWo5eFlgpu2T&#10;9/Q4+FKEEHYZKqi8bzMpXVGRQTe2LXHgLrYz6APsSqk7fIZw08g4it6kwZpDQ4UtvVdU3A53o2D6&#10;leabj1Tz6R6fvzf7JJ99JlelRsN+PQfhqff/4j/3TiuIkyjMDW/C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0ybDEAAAA3QAAAA8AAAAAAAAAAAAAAAAAmAIAAGRycy9k&#10;b3ducmV2LnhtbFBLBQYAAAAABAAEAPUAAACJAwAAAAA=&#10;" path="m,581r,10l5,591r5,4l4559,595r,-4l4564,591r,-581l4559,5r,-5l10,,,10r,5l,581r29,l29,15,14,29r4536,l4535,15r,566l4550,567,14,567r15,14l,581xe" fillcolor="black" stroked="f">
                    <v:path arrowok="t" o:connecttype="custom" o:connectlocs="0,581;0,591;5,591;10,595;4559,595;4559,591;4564,591;4564,10;4559,5;4559,0;10,0;0,10;0,15;0,581;29,581;29,15;14,29;4550,29;4535,15;4535,581;4550,567;14,567;29,581;0,581" o:connectangles="0,0,0,0,0,0,0,0,0,0,0,0,0,0,0,0,0,0,0,0,0,0,0,0"/>
                  </v:shape>
                  <v:shape id="Freeform 2648" o:spid="_x0000_s3668" style="position:absolute;left:7083;top:1171;width:72;height:139;visibility:visible;mso-wrap-style:square;v-text-anchor:top" coordsize="7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0lfMYA&#10;AADdAAAADwAAAGRycy9kb3ducmV2LnhtbESPzW7CMBCE75V4B2srcStOc4CSYhDiR/TQHiA8wNZe&#10;4oh4HcUGQp8eV6rU42hmvtHMFr1rxJW6UHtW8DrKQBBrb2quFBzL7csbiBCRDTaeScGdAizmg6cZ&#10;FsbfeE/XQ6xEgnAoUIGNsS2kDNqSwzDyLXHyTr5zGJPsKmk6vCW4a2SeZWPpsOa0YLGllSV9Plyc&#10;Avdtv05abz6X+Xl98bv6p6R7qdTwuV++g4jUx//wX/vDKMgn2RR+36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0lfMYAAADdAAAADwAAAAAAAAAAAAAAAACYAgAAZHJz&#10;L2Rvd25yZXYueG1sUEsFBgAAAAAEAAQA9QAAAIsDAAAAAA==&#10;" path="m,120r,10l10,139r10,l29,130,72,19r,-9l63,,53,,44,10,,120xe" fillcolor="black" stroked="f">
                    <v:path arrowok="t" o:connecttype="custom" o:connectlocs="0,120;0,130;10,139;20,139;29,130;72,19;72,10;63,0;53,0;44,10;0,120" o:connectangles="0,0,0,0,0,0,0,0,0,0,0"/>
                  </v:shape>
                  <v:shape id="Freeform 2649" o:spid="_x0000_s3669" style="position:absolute;left:7467;top:1171;width:72;height:139;visibility:visible;mso-wrap-style:square;v-text-anchor:top" coordsize="7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4aPMIA&#10;AADdAAAADwAAAGRycy9kb3ducmV2LnhtbERPvW7CMBDeK/EO1iGxFYcMUKUYhICqDGUo6QMc9hFH&#10;xOcoNhB4+npAYvz0/c+XvWvElbpQe1YwGWcgiLU3NVcK/sqv9w8QISIbbDyTgjsFWC4Gb3MsjL/x&#10;L10PsRIphEOBCmyMbSFl0JYchrFviRN38p3DmGBXSdPhLYW7RuZZNpUOa04NFltaW9Lnw8UpcEe7&#10;P2m9/Vnl583Ff9ePku6lUqNhv/oEEamPL/HTvTMK8tkk7U9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ho8wgAAAN0AAAAPAAAAAAAAAAAAAAAAAJgCAABkcnMvZG93&#10;bnJldi54bWxQSwUGAAAAAAQABAD1AAAAhwMAAAAA&#10;" path="m44,130r9,9l63,139r9,-9l72,120,29,10,20,,10,,,10r,9l44,130xe" fillcolor="black" stroked="f">
                    <v:path arrowok="t" o:connecttype="custom" o:connectlocs="44,130;53,139;63,139;72,130;72,120;29,10;20,0;10,0;0,10;0,19;44,130" o:connectangles="0,0,0,0,0,0,0,0,0,0,0"/>
                  </v:shape>
                  <v:shape id="Freeform 2650" o:spid="_x0000_s3670" style="position:absolute;left:7127;top:1171;width:369;height:29;visibility:visible;mso-wrap-style:square;v-text-anchor:top" coordsize="36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1sQscA&#10;AADdAAAADwAAAGRycy9kb3ducmV2LnhtbESPQWvCQBSE74L/YXmCN91kC21JXUVLixa8mErB2yP7&#10;mkSzb0N2Nem/7wqFHoeZ+YZZrAbbiBt1vnasIZ0nIIgLZ2ouNRw/32fPIHxANtg4Jg0/5GG1HI8W&#10;mBnX84FueShFhLDPUEMVQptJ6YuKLPq5a4mj9+06iyHKrpSmwz7CbSNVkjxKizXHhQpbeq2ouORX&#10;q+G8b9Sp3zxcVL45qOO2PhVvXx9aTyfD+gVEoCH8h//aO6NBPaUp3N/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dbELHAAAA3QAAAA8AAAAAAAAAAAAAAAAAmAIAAGRy&#10;cy9kb3ducmV2LnhtbFBLBQYAAAAABAAEAPUAAACMAwAAAAA=&#10;" path="m14,l9,,,10,,24r4,l9,29r355,l364,24r5,l369,10,364,5r,-5l355,,14,xe" fillcolor="black" stroked="f">
                    <v:path arrowok="t" o:connecttype="custom" o:connectlocs="14,0;9,0;0,10;0,24;4,24;9,29;364,29;364,24;369,24;369,10;364,5;364,0;355,0;14,0" o:connectangles="0,0,0,0,0,0,0,0,0,0,0,0,0,0"/>
                  </v:shape>
                  <v:shape id="Freeform 2651" o:spid="_x0000_s3671" style="position:absolute;left:7127;top:1114;width:369;height:86;visibility:visible;mso-wrap-style:square;v-text-anchor:top" coordsize="36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BwsYA&#10;AADdAAAADwAAAGRycy9kb3ducmV2LnhtbESPQWvCQBSE7wX/w/IK3urGUKykriKWQvUiWgW9PbKv&#10;2aTZtyG7xvjvXaHQ4zAz3zCzRW9r0VHrS8cKxqMEBHHudMmFgsP358sUhA/IGmvHpOBGHhbzwdMM&#10;M+2uvKNuHwoRIewzVGBCaDIpfW7Ioh+5hjh6P661GKJsC6lbvEa4rWWaJBNpseS4YLChlaH8d3+x&#10;CvJqbcJmdzwvq9Or1Ntp9dHdKqWGz/3yHUSgPvyH/9pfWkH6Nk7h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BwsYAAADdAAAADwAAAAAAAAAAAAAAAACYAgAAZHJz&#10;L2Rvd25yZXYueG1sUEsFBgAAAAAEAAQA9QAAAIsDAAAAAA==&#10;" path="m345,81r5,5l360,86r9,-10l369,67r-5,-5l345,43r-5,l331,33r-5,l321,28r-5,l312,24r-5,l297,19r-5,l288,14r-10,l273,9r-5,l264,4r-20,l240,,124,r-4,4l105,4r-5,5l91,9r-5,5l76,14r-4,5l67,19r-5,5l57,24r-5,4l48,28r-5,5l38,33,28,43r-4,l4,62,,67r,9l9,86r10,l24,81r9,-9l38,72,48,62r4,l57,57r5,l67,52r5,l76,48r5,l86,43r10,l100,38r10,l115,33r14,l134,28r53,l230,28r5,5l254,33r5,5l264,38r4,5l278,43r5,5l288,48r9,4l302,52r5,5l312,57r4,5l321,62r10,10l336,72r9,9xe" fillcolor="black" stroked="f">
                    <v:path arrowok="t" o:connecttype="custom" o:connectlocs="350,86;369,76;364,62;340,43;326,33;316,28;307,24;292,19;278,14;268,9;244,4;124,0;105,4;91,9;76,14;67,19;57,24;48,28;38,33;24,43;0,67;9,86;24,81;38,72;52,62;62,57;72,52;81,48;96,43;110,38;129,33;187,28;235,33;259,38;268,43;283,48;297,52;307,57;316,62;331,72;345,81" o:connectangles="0,0,0,0,0,0,0,0,0,0,0,0,0,0,0,0,0,0,0,0,0,0,0,0,0,0,0,0,0,0,0,0,0,0,0,0,0,0,0,0,0"/>
                  </v:shape>
                  <v:shape id="Freeform 2652" o:spid="_x0000_s3672" style="position:absolute;left:7088;top:2525;width:447;height:105;visibility:visible;mso-wrap-style:square;v-text-anchor:top" coordsize="447,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WbMYA&#10;AADdAAAADwAAAGRycy9kb3ducmV2LnhtbESP3YrCMBSE74V9h3AWvBFNraBLNcriH8KCsCpeH5pj&#10;W7c5qU3U+vYbQfBymJlvmMmsMaW4Ue0Kywr6vQgEcWp1wZmCw37V/QLhPLLG0jIpeJCD2fSjNcFE&#10;2zv/0m3nMxEg7BJUkHtfJVK6NCeDrmcr4uCdbG3QB1lnUtd4D3BTyjiKhtJgwWEhx4rmOaV/u6tR&#10;sP9ZdI7DkV2et1u0p4VZH1aXWKn2Z/M9BuGp8e/wq73RCuJRfwDPN+EJ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lWbMYAAADdAAAADwAAAAAAAAAAAAAAAACYAgAAZHJz&#10;L2Rvd25yZXYueG1sUEsFBgAAAAAEAAQA9QAAAIsDAAAAAA==&#10;" path="m24,9l19,5r-9,l,14,,24r5,5l15,33r9,10l34,48r9,9l48,57,58,67r9,l77,77r5,l87,81r9,l101,86r5,l111,91r14,l130,96r14,l149,101r48,l207,105r14,-4l264,101r10,-5l288,96r5,-5l303,91r4,-5l317,86r5,-5l331,81r5,-4l346,77r5,-5l355,72,370,62r9,l394,48r9,l413,38r10,-5l427,29r5,l442,24r5,-5l447,9,437,,427,r-4,5l432,,418,,403,14r-9,5l389,19,375,29r-5,4l360,33r-9,10l346,43r-5,l336,48r-9,l322,53r-10,l307,57r-9,l293,62r-10,l279,67r-15,l255,72r-44,l202,81r14,-4l207,72r-48,l154,67r-15,l135,62r-15,l115,57r-4,l106,53r-10,l91,48r-4,l77,38r-10,l58,29r-5,l43,24,24,5r-9,l24,9xe" fillcolor="black" stroked="f">
                    <v:path arrowok="t" o:connecttype="custom" o:connectlocs="19,5;0,14;5,29;24,43;43,57;58,67;77,77;87,81;101,86;111,91;130,96;149,101;207,105;264,101;288,96;303,91;317,86;331,81;346,77;355,72;379,62;403,48;423,33;432,29;447,19;437,0;423,5;418,0;394,19;375,29;360,33;346,43;336,48;322,53;307,57;293,62;279,67;255,72;202,81;207,72;154,67;135,62;115,57;106,53;91,48;77,38;58,29;43,24;15,5" o:connectangles="0,0,0,0,0,0,0,0,0,0,0,0,0,0,0,0,0,0,0,0,0,0,0,0,0,0,0,0,0,0,0,0,0,0,0,0,0,0,0,0,0,0,0,0,0,0,0,0,0"/>
                  </v:shape>
                  <v:shape id="Freeform 2653" o:spid="_x0000_s3673" style="position:absolute;left:7083;top:1282;width:456;height:1262;visibility:visible;mso-wrap-style:square;v-text-anchor:top" coordsize="45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dhcYA&#10;AADdAAAADwAAAGRycy9kb3ducmV2LnhtbESPQWvCQBSE70L/w/IKvdWNwdaSuhEpWjyIqC30+si+&#10;JiHZt2F3m8R/3xUEj8PMfMMsV6NpRU/O15YVzKYJCOLC6ppLBd9f2+c3ED4ga2wtk4ILeVjlD5Ml&#10;ZtoOfKL+HEoRIewzVFCF0GVS+qIig35qO+Lo/VpnMETpSqkdDhFuWpkmyas0WHNcqLCjj4qK5vxn&#10;FMgx3eyPzvUpfjY/h80wLF7kWqmnx3H9DiLQGO7hW3unFaSL2Ryub+ITk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9dhcYAAADdAAAADwAAAAAAAAAAAAAAAACYAgAAZHJz&#10;L2Rvd25yZXYueG1sUEsFBgAAAAAEAAQA9QAAAIsDAAAAAA==&#10;" path="m15,l10,,,9,,1257r5,l10,1262r442,l452,1257r4,l456,9,452,4r,-4l442,,15,r,28l442,28,428,14r,1234l442,1233r-427,l29,1248,29,14,15,28,15,xe" fillcolor="black" stroked="f">
                    <v:path arrowok="t" o:connecttype="custom" o:connectlocs="15,0;10,0;0,9;0,1257;5,1257;10,1262;452,1262;452,1257;456,1257;456,9;452,4;452,0;442,0;15,0;15,28;442,28;428,14;428,1248;442,1233;15,1233;29,1248;29,14;15,28;15,0" o:connectangles="0,0,0,0,0,0,0,0,0,0,0,0,0,0,0,0,0,0,0,0,0,0,0,0"/>
                  </v:shape>
                  <v:rect id="Rectangle 2654" o:spid="_x0000_s3674" style="position:absolute;left:7314;top:28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42M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vg5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0+NjHAAAA3QAAAA8AAAAAAAAAAAAAAAAAmAIAAGRy&#10;cy9kb3ducmV2LnhtbFBLBQYAAAAABAAEAPUAAACMAwAAAAA=&#10;" fillcolor="black" stroked="f"/>
                  <v:rect id="Rectangle 2655" o:spid="_x0000_s3675" style="position:absolute;left:7314;top:28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mr8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2Vt/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Zq/HAAAA3QAAAA8AAAAAAAAAAAAAAAAAmAIAAGRy&#10;cy9kb3ducmV2LnhtbFBLBQYAAAAABAAEAPUAAACMAwAAAAA=&#10;" fillcolor="black" stroked="f"/>
                  <v:rect id="Rectangle 2656" o:spid="_x0000_s3676" style="position:absolute;left:7314;top:28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DNMcA&#10;AADdAAAADwAAAGRycy9kb3ducmV2LnhtbESPQWvCQBSE74X+h+UJvTUbQ1s1ukotCL0I1fZQb8/s&#10;Mwlm36a7q0Z/vSsIPQ4z8w0zmXWmEUdyvrasoJ+kIIgLq2suFfx8L56HIHxA1thYJgVn8jCbPj5M&#10;MNf2xCs6rkMpIoR9jgqqENpcSl9UZNAntiWO3s46gyFKV0rt8BThppFZmr5JgzXHhQpb+qio2K8P&#10;RsF8NJz/fb3w8rLabmjzu92/Zi5V6qnXvY9BBOrCf/je/tQKskF/AL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qwzTHAAAA3QAAAA8AAAAAAAAAAAAAAAAAmAIAAGRy&#10;cy9kb3ducmV2LnhtbFBLBQYAAAAABAAEAPUAAACMAwAAAAA=&#10;" fillcolor="black" stroked="f"/>
                  <v:rect id="Rectangle 2657" o:spid="_x0000_s3677" style="position:absolute;left:7314;top:28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XRsUA&#10;AADdAAAADwAAAGRycy9kb3ducmV2LnhtbERPu27CMBTdK/EP1kViKw4RBZrGIKiE1KUSjw5lu8SX&#10;JEp8ndoG0n59PVTqeHTe+ao3rbiR87VlBZNxAoK4sLrmUsHHcfu4AOEDssbWMin4Jg+r5eAhx0zb&#10;O+/pdgiliCHsM1RQhdBlUvqiIoN+bDviyF2sMxgidKXUDu8x3LQyTZKZNFhzbKiwo9eKiuZwNQo2&#10;z4vN127K7z/784lOn+fmKXWJUqNhv34BEagP/+I/95tWkM4ncW5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VdGxQAAAN0AAAAPAAAAAAAAAAAAAAAAAJgCAABkcnMv&#10;ZG93bnJldi54bWxQSwUGAAAAAAQABAD1AAAAigMAAAAA&#10;" fillcolor="black" stroked="f"/>
                  <v:rect id="Rectangle 2658" o:spid="_x0000_s3678" style="position:absolute;left:7314;top:28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y3c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gw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ufLdyAAAAN0AAAAPAAAAAAAAAAAAAAAAAJgCAABk&#10;cnMvZG93bnJldi54bWxQSwUGAAAAAAQABAD1AAAAjQMAAAAA&#10;" fillcolor="black" stroked="f"/>
                  <v:rect id="Rectangle 2659" o:spid="_x0000_s3679" style="position:absolute;left:7314;top:28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cUA&#10;AADdAAAADwAAAGRycy9kb3ducmV2LnhtbERPz2vCMBS+C/4P4Qm7aWrZpquNosJgl8F0O8zbs3m2&#10;pc1LTTLt9tcvB8Hjx/c7X/WmFRdyvrasYDpJQBAXVtdcKvj6fB3PQfiArLG1TAp+ycNqORzkmGl7&#10;5R1d9qEUMYR9hgqqELpMSl9UZNBPbEccuZN1BkOErpTa4TWGm1amSfIsDdYcGyrsaFtR0ex/jILN&#10;y3xz/njk97/d8UCH72PzlLpEqYdRv16ACNSHu/jmftMK0lka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5H9xQAAAN0AAAAPAAAAAAAAAAAAAAAAAJgCAABkcnMv&#10;ZG93bnJldi54bWxQSwUGAAAAAAQABAD1AAAAigMAAAAA&#10;" fillcolor="black" stroked="f"/>
                  <v:rect id="Rectangle 2660" o:spid="_x0000_s3680" style="position:absolute;left:7314;top:27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0ZscA&#10;AADdAAAADwAAAGRycy9kb3ducmV2LnhtbESPT2sCMRTE7wW/Q3iCt5p1aauuRqkFwUuh/jno7bl5&#10;7i5uXrZJ1G0/fSMUPA4z8xtmOm9NLa7kfGVZwaCfgCDOra64ULDbLp9HIHxA1lhbJgU/5GE+6zxN&#10;MdP2xmu6bkIhIoR9hgrKEJpMSp+XZND3bUMcvZN1BkOUrpDa4S3CTS3TJHmTBiuOCyU29FFSft5c&#10;jILFeLT4/nrhz9/18UCH/fH8mrpEqV63fZ+ACNSGR/i/vdIK0mE6g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jNGbHAAAA3QAAAA8AAAAAAAAAAAAAAAAAmAIAAGRy&#10;cy9kb3ducmV2LnhtbFBLBQYAAAAABAAEAPUAAACMAwAAAAA=&#10;" fillcolor="black" stroked="f"/>
                  <v:rect id="Rectangle 2661" o:spid="_x0000_s3681" style="position:absolute;left:7314;top:27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qEccA&#10;AADdAAAADwAAAGRycy9kb3ducmV2LnhtbESPQWsCMRSE7wX/Q3hCbzXboNZujaJCoReh2h7q7bl5&#10;3V3cvKxJqqu/vikIPQ4z8w0znXe2ESfyoXas4XGQgSAunKm51PD58fowAREissHGMWm4UID5rHc3&#10;xdy4M2/otI2lSBAOOWqoYmxzKUNRkcUwcC1x8r6dtxiT9KU0Hs8JbhupsmwsLdacFipsaVVRcdj+&#10;WA3L58ny+D7k9XWz39Hua38YKZ9pfd/vFi8gInXxP3xrvxkN6kkp+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xqhHHAAAA3QAAAA8AAAAAAAAAAAAAAAAAmAIAAGRy&#10;cy9kb3ducmV2LnhtbFBLBQYAAAAABAAEAPUAAACMAwAAAAA=&#10;" fillcolor="black" stroked="f"/>
                  <v:rect id="Rectangle 2662" o:spid="_x0000_s3682" style="position:absolute;left:7314;top:27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0Pis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n76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9D4rHAAAA3QAAAA8AAAAAAAAAAAAAAAAAmAIAAGRy&#10;cy9kb3ducmV2LnhtbFBLBQYAAAAABAAEAPUAAACMAwAAAAA=&#10;" fillcolor="black" stroked="f"/>
                  <v:rect id="Rectangle 2663" o:spid="_x0000_s3683" style="position:absolute;left:7314;top:27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X/scA&#10;AADdAAAADwAAAGRycy9kb3ducmV2LnhtbESPT2sCMRTE7wW/Q3iF3mq2i1pdjaKFQi9C/XPQ23Pz&#10;3F3cvGyTVFc/fSMIPQ4z8xtmMmtNLc7kfGVZwVs3AUGcW11xoWC7+XwdgvABWWNtmRRcycNs2nma&#10;YKbthVd0XodCRAj7DBWUITSZlD4vyaDv2oY4ekfrDIYoXSG1w0uEm1qmSTKQBiuOCyU29FFSflr/&#10;GgWL0XDx893j5W112NN+dzj1U5co9fLczscgArXhP/xof2kF6Xva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Ul/7HAAAA3QAAAA8AAAAAAAAAAAAAAAAAmAIAAGRy&#10;cy9kb3ducmV2LnhtbFBLBQYAAAAABAAEAPUAAACMAwAAAAA=&#10;" fillcolor="black" stroked="f"/>
                  <v:rect id="Rectangle 2664" o:spid="_x0000_s3684" style="position:absolute;left:7314;top:27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yZc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nE6gv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YMmXHAAAA3QAAAA8AAAAAAAAAAAAAAAAAmAIAAGRy&#10;cy9kb3ducmV2LnhtbFBLBQYAAAAABAAEAPUAAACMAwAAAAA=&#10;" fillcolor="black" stroked="f"/>
                  <v:rect id="Rectangle 2665" o:spid="_x0000_s3685" style="position:absolute;left:7314;top:27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EsgA&#10;AADdAAAADwAAAGRycy9kb3ducmV2LnhtbESPzWsCMRTE74X+D+EJ3mrWxfqxGqUWhF4K9eOgt+fm&#10;ubu4edkmUbf96xuh4HGYmd8ws0VranEl5yvLCvq9BARxbnXFhYLddvUyBuEDssbaMin4IQ+L+fPT&#10;DDNtb7ym6yYUIkLYZ6igDKHJpPR5SQZ9zzbE0TtZZzBE6QqpHd4i3NQyTZKhNFhxXCixofeS8vPm&#10;YhQsJ+Pl99eAP3/XxwMd9sfza+oSpbqd9m0KIlAbHuH/9odWkI7SI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SqwSyAAAAN0AAAAPAAAAAAAAAAAAAAAAAJgCAABk&#10;cnMvZG93bnJldi54bWxQSwUGAAAAAAQABAD1AAAAjQMAAAAA&#10;" fillcolor="black" stroked="f"/>
                  <v:rect id="Rectangle 2666" o:spid="_x0000_s3686" style="position:absolute;left:7314;top:27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JiccA&#10;AADdAAAADwAAAGRycy9kb3ducmV2LnhtbESPT2sCMRTE7wW/Q3iCt5p1sf7ZGkULhV4KanvQ23Pz&#10;uru4edkmqW799EYQPA4z8xtmtmhNLU7kfGVZwaCfgCDOra64UPD99f48AeEDssbaMin4Jw+Leedp&#10;hpm2Z97QaRsKESHsM1RQhtBkUvq8JIO+bxvi6P1YZzBE6QqpHZ4j3NQyTZKRNFhxXCixobeS8uP2&#10;zyhYTSer3/WQPy+bw572u8PxJXWJUr1uu3wFEagNj/C9/aEVpON0D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GCYnHAAAA3QAAAA8AAAAAAAAAAAAAAAAAmAIAAGRy&#10;cy9kb3ducmV2LnhtbFBLBQYAAAAABAAEAPUAAACMAwAAAAA=&#10;" fillcolor="black" stroked="f"/>
                  <v:rect id="Rectangle 2667" o:spid="_x0000_s3687" style="position:absolute;left:7314;top:27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md+8UA&#10;AADdAAAADwAAAGRycy9kb3ducmV2LnhtbERPz2vCMBS+C/4P4Qm7aWrZpquNosJgl8F0O8zbs3m2&#10;pc1LTTLt9tcvB8Hjx/c7X/WmFRdyvrasYDpJQBAXVtdcKvj6fB3PQfiArLG1TAp+ycNqORzkmGl7&#10;5R1d9qEUMYR9hgqqELpMSl9UZNBPbEccuZN1BkOErpTa4TWGm1amSfIsDdYcGyrsaFtR0ex/jILN&#10;y3xz/njk97/d8UCH72PzlLpEqYdRv16ACNSHu/jmftMK0lka58Y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37xQAAAN0AAAAPAAAAAAAAAAAAAAAAAJgCAABkcnMv&#10;ZG93bnJldi54bWxQSwUGAAAAAAQABAD1AAAAigMAAAAA&#10;" fillcolor="black" stroked="f"/>
                  <v:rect id="Rectangle 2668" o:spid="_x0000_s3688" style="position:absolute;left:7314;top:27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4YMcA&#10;AADdAAAADwAAAGRycy9kb3ducmV2LnhtbESPT2sCMRTE74V+h/AK3mrWpa26GkULgpdC/XPQ23Pz&#10;3F3cvKxJ1G0/fSMUPA4z8xtmPG1NLa7kfGVZQa+bgCDOra64ULDdLF4HIHxA1lhbJgU/5GE6eX4a&#10;Y6btjVd0XYdCRAj7DBWUITSZlD4vyaDv2oY4ekfrDIYoXSG1w1uEm1qmSfIhDVYcF0ps6LOk/LS+&#10;GAXz4WB+/n7jr9/VYU/73eH0nrpEqc5LOxuBCNSGR/i/vdQK0n46hP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VOGDHAAAA3QAAAA8AAAAAAAAAAAAAAAAAmAIAAGRy&#10;cy9kb3ducmV2LnhtbFBLBQYAAAAABAAEAPUAAACMAwAAAAA=&#10;" fillcolor="black" stroked="f"/>
                  <v:rect id="Rectangle 2669" o:spid="_x0000_s3689" style="position:absolute;left:7314;top:27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HIMQA&#10;AADdAAAADwAAAGRycy9kb3ducmV2LnhtbERPPW/CMBDdK/EfrENiKw5pS2nAIEBC6oJUoEPZjvhI&#10;IuJzahsI/Ho8VOr49L4ns9bU4kLOV5YVDPoJCOLc6ooLBd+71fMIhA/IGmvLpOBGHmbTztMEM22v&#10;vKHLNhQihrDPUEEZQpNJ6fOSDPq+bYgjd7TOYIjQFVI7vMZwU8s0SYbSYMWxocSGliXlp+3ZKFh8&#10;jBa/X6+8vm8Oe9r/HE5vqUuU6nXb+RhEoDb8i//cn1pB+v4S98c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ByDEAAAA3QAAAA8AAAAAAAAAAAAAAAAAmAIAAGRycy9k&#10;b3ducmV2LnhtbFBLBQYAAAAABAAEAPUAAACJAwAAAAA=&#10;" fillcolor="black" stroked="f"/>
                  <v:rect id="Rectangle 2670" o:spid="_x0000_s3690" style="position:absolute;left:7314;top:27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iu8gA&#10;AADdAAAADwAAAGRycy9kb3ducmV2LnhtbESPS2/CMBCE70j9D9Yi9QYOacsjYFCphNRLpfI4wG2J&#10;lyQiXqe2gbS/vq5UieNoZr7RzBatqcWVnK8sKxj0ExDEudUVFwp221VvDMIHZI21ZVLwTR4W84fO&#10;DDNtb7ym6yYUIkLYZ6igDKHJpPR5SQZ93zbE0TtZZzBE6QqpHd4i3NQyTZKhNFhxXCixobeS8vPm&#10;YhQsJ+Pl1+czf/ysjwc67I/nl9QlSj1229cpiEBtuIf/2+9aQTp6GsD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eqK7yAAAAN0AAAAPAAAAAAAAAAAAAAAAAJgCAABk&#10;cnMvZG93bnJldi54bWxQSwUGAAAAAAQABAD1AAAAjQMAAAAA&#10;" fillcolor="black" stroked="f"/>
                  <v:rect id="Rectangle 2671" o:spid="_x0000_s3691" style="position:absolute;left:7314;top:27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8z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v5r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oPMzHAAAA3QAAAA8AAAAAAAAAAAAAAAAAmAIAAGRy&#10;cy9kb3ducmV2LnhtbFBLBQYAAAAABAAEAPUAAACMAwAAAAA=&#10;" fillcolor="black" stroked="f"/>
                  <v:rect id="Rectangle 2672" o:spid="_x0000_s3692" style="position:absolute;left:7314;top:27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ZV8gA&#10;AADdAAAADwAAAGRycy9kb3ducmV2LnhtbESPT2sCMRTE74LfITyhN812bauuRtFCoZdC/XPQ23Pz&#10;uru4eVmTVLd++kYo9DjMzG+Y2aI1tbiQ85VlBY+DBARxbnXFhYLd9q0/BuEDssbaMin4IQ+Lebcz&#10;w0zbK6/psgmFiBD2GSooQ2gyKX1ekkE/sA1x9L6sMxiidIXUDq8RbmqZJsmLNFhxXCixodeS8tPm&#10;2yhYTcar8+cTf9zWxwMd9sfTc+oSpR567XIKIlAb/sN/7XetIB0Nh3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5JlXyAAAAN0AAAAPAAAAAAAAAAAAAAAAAJgCAABk&#10;cnMvZG93bnJldi54bWxQSwUGAAAAAAQABAD1AAAAjQMAAAAA&#10;" fillcolor="black" stroked="f"/>
                  <v:rect id="Rectangle 2673" o:spid="_x0000_s3693" style="position:absolute;left:7314;top:27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BI8gA&#10;AADdAAAADwAAAGRycy9kb3ducmV2LnhtbESPQWsCMRSE74L/ITyhN826tdZujVKFgpdCtR709tw8&#10;dxc3L9sk6tpf3xQKHoeZ+YaZzltTiws5X1lWMBwkIIhzqysuFGy/3vsTED4ga6wtk4IbeZjPup0p&#10;ZtpeeU2XTShEhLDPUEEZQpNJ6fOSDPqBbYijd7TOYIjSFVI7vEa4qWWaJGNpsOK4UGJDy5Ly0+Zs&#10;FCxeJovvzxF//KwPe9rvDqen1CVKPfTat1cQgdpwD/+3V1pB+vw4g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DQEjyAAAAN0AAAAPAAAAAAAAAAAAAAAAAJgCAABk&#10;cnMvZG93bnJldi54bWxQSwUGAAAAAAQABAD1AAAAjQMAAAAA&#10;" fillcolor="black" stroked="f"/>
                  <v:rect id="Rectangle 2674" o:spid="_x0000_s3694" style="position:absolute;left:7314;top:27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kuMgA&#10;AADdAAAADwAAAGRycy9kb3ducmV2LnhtbESPQWsCMRSE7wX/Q3hCbzXrtlq7NUoVCr0I1XrQ23Pz&#10;3F3cvGyTqKu/vhEKHoeZ+YYZT1tTixM5X1lW0O8lIIhzqysuFKx/Pp9GIHxA1lhbJgUX8jCddB7G&#10;mGl75iWdVqEQEcI+QwVlCE0mpc9LMuh7tiGO3t46gyFKV0jt8BzhppZpkgylwYrjQokNzUvKD6uj&#10;UTB7G81+v194cV3utrTd7A6D1CVKPXbbj3cQgdpwD/+3v7SC9PV5A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QaS4yAAAAN0AAAAPAAAAAAAAAAAAAAAAAJgCAABk&#10;cnMvZG93bnJldi54bWxQSwUGAAAAAAQABAD1AAAAjQMAAAAA&#10;" fillcolor="black" stroked="f"/>
                  <v:rect id="Rectangle 2675" o:spid="_x0000_s3695" style="position:absolute;left:7314;top:27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6z8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vw4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kzrPyAAAAN0AAAAPAAAAAAAAAAAAAAAAAJgCAABk&#10;cnMvZG93bnJldi54bWxQSwUGAAAAAAQABAD1AAAAjQMAAAAA&#10;" fillcolor="black" stroked="f"/>
                  <v:rect id="Rectangle 2676" o:spid="_x0000_s3696" style="position:absolute;left:7314;top:27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VMgA&#10;AADdAAAADwAAAGRycy9kb3ducmV2LnhtbESPS2/CMBCE75X6H6ytxK04TVseAYMKUiUulcrjALcl&#10;XpKIeJ3aLgR+fY1UieNoZr7RjKetqcWJnK8sK3jpJiCIc6srLhRs1p/PAxA+IGusLZOCC3mYTh4f&#10;xphpe+YlnVahEBHCPkMFZQhNJqXPSzLou7Yhjt7BOoMhSldI7fAc4aaWaZL0pMGK40KJDc1Lyo+r&#10;X6NgNhzMfr7f+Ou63O9ot90f31OXKNV5aj9GIAK14R7+by+0grT/2ofbm/g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359UyAAAAN0AAAAPAAAAAAAAAAAAAAAAAJgCAABk&#10;cnMvZG93bnJldi54bWxQSwUGAAAAAAQABAD1AAAAjQMAAAAA&#10;" fillcolor="black" stroked="f"/>
                  <v:rect id="Rectangle 2677" o:spid="_x0000_s3697" style="position:absolute;left:7314;top:27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ALJsQA&#10;AADdAAAADwAAAGRycy9kb3ducmV2LnhtbERPPW/CMBDdK/EfrENiKw5pS2nAIEBC6oJUoEPZjvhI&#10;IuJzahsI/Ho8VOr49L4ns9bU4kLOV5YVDPoJCOLc6ooLBd+71fMIhA/IGmvLpOBGHmbTztMEM22v&#10;vKHLNhQihrDPUEEZQpNJ6fOSDPq+bYgjd7TOYIjQFVI7vMZwU8s0SYbSYMWxocSGliXlp+3ZKFh8&#10;jBa/X6+8vm8Oe9r/HE5vqUuU6nXb+RhEoDb8i//cn1pB+v4S58Y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ACybEAAAA3QAAAA8AAAAAAAAAAAAAAAAAmAIAAGRycy9k&#10;b3ducmV2LnhtbFBLBQYAAAAABAAEAPUAAACJAwAAAAA=&#10;" fillcolor="black" stroked="f"/>
                  <v:rect id="Rectangle 2678" o:spid="_x0000_s3698" style="position:absolute;left:7314;top:27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uvcgA&#10;AADdAAAADwAAAGRycy9kb3ducmV2LnhtbESPQWsCMRSE7wX/Q3hCbzXrqq1ujaKFQi+CWg96e25e&#10;dxc3L2uS6ra/3hSEHoeZ+YaZzltTiws5X1lW0O8lIIhzqysuFOw+35/GIHxA1lhbJgU/5GE+6zxM&#10;MdP2yhu6bEMhIoR9hgrKEJpMSp+XZND3bEMcvS/rDIYoXSG1w2uEm1qmSfIsDVYcF0ps6K2k/LT9&#10;NgqWk/HyvB7y6ndzPNBhfzyNUpco9dhtF68gArXhP3xvf2gF6ctg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K69yAAAAN0AAAAPAAAAAAAAAAAAAAAAAJgCAABk&#10;cnMvZG93bnJldi54bWxQSwUGAAAAAAQABAD1AAAAjQMAAAAA&#10;" fillcolor="black" stroked="f"/>
                  <v:rect id="Rectangle 2679" o:spid="_x0000_s3699" style="position:absolute;left:7314;top:270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0XcQA&#10;AADdAAAADwAAAGRycy9kb3ducmV2LnhtbERPz2vCMBS+C/sfwht403RFnVajTGHgZaDOg96ezVtb&#10;bF66JNPOv94cBI8f3+/ZojW1uJDzlWUFb/0EBHFudcWFgv33Z28MwgdkjbVlUvBPHhbzl84MM22v&#10;vKXLLhQihrDPUEEZQpNJ6fOSDPq+bYgj92OdwRChK6R2eI3hppZpkoykwYpjQ4kNrUrKz7s/o2A5&#10;GS9/NwP+um1PRzoeTudh6hKluq/txxREoDY8xQ/3WitI3wdxf3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wdF3EAAAA3QAAAA8AAAAAAAAAAAAAAAAAmAIAAGRycy9k&#10;b3ducmV2LnhtbFBLBQYAAAAABAAEAPUAAACJAwAAAAA=&#10;" fillcolor="black" stroked="f"/>
                  <v:rect id="Rectangle 2680" o:spid="_x0000_s3700" style="position:absolute;left:7314;top:270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RxscA&#10;AADdAAAADwAAAGRycy9kb3ducmV2LnhtbESPQWvCQBSE7wX/w/KE3pqNwbYaXUWFQi9CtT3U2zP7&#10;TILZt3F3q6m/visUPA4z8w0znXemEWdyvrasYJCkIIgLq2suFXx9vj2NQPiArLGxTAp+ycN81nuY&#10;Yq7thTd03oZSRAj7HBVUIbS5lL6oyKBPbEscvYN1BkOUrpTa4SXCTSOzNH2RBmuOCxW2tKqoOG5/&#10;jILleLQ8fQx5fd3sd7T73h+fM5cq9djvFhMQgbpwD/+337WC7HU4g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80cbHAAAA3QAAAA8AAAAAAAAAAAAAAAAAmAIAAGRy&#10;cy9kb3ducmV2LnhtbFBLBQYAAAAABAAEAPUAAACMAwAAAAA=&#10;" fillcolor="black" stroked="f"/>
                  <v:rect id="Rectangle 2681" o:spid="_x0000_s3701" style="position:absolute;left:7314;top:269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5PsccA&#10;AADdAAAADwAAAGRycy9kb3ducmV2LnhtbESPT2sCMRTE7wW/Q3iF3mq2i1pdjaKFQi9C/XPQ23Pz&#10;3F3cvGyTVFc/fSMIPQ4z8xtmMmtNLc7kfGVZwVs3AUGcW11xoWC7+XwdgvABWWNtmRRcycNs2nma&#10;YKbthVd0XodCRAj7DBWUITSZlD4vyaDv2oY4ekfrDIYoXSG1w0uEm1qmSTKQBiuOCyU29FFSflr/&#10;GgWL0XDx893j5W112NN+dzj1U5co9fLczscgArXhP/xof2kF6Xsvhf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uT7HHAAAA3QAAAA8AAAAAAAAAAAAAAAAAmAIAAGRy&#10;cy9kb3ducmV2LnhtbFBLBQYAAAAABAAEAPUAAACMAwAAAAA=&#10;" fillcolor="black" stroked="f"/>
                  <v:rect id="Rectangle 2682" o:spid="_x0000_s3702" style="position:absolute;left:7314;top:26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KsgA&#10;AADdAAAADwAAAGRycy9kb3ducmV2LnhtbESPQWsCMRSE74L/ITyhN826tdZujVKFgpdCtR709tw8&#10;dxc3L9sk6tpf3xQKHoeZ+YaZzltTiws5X1lWMBwkIIhzqysuFGy/3vsTED4ga6wtk4IbeZjPup0p&#10;ZtpeeU2XTShEhLDPUEEZQpNJ6fOSDPqBbYijd7TOYIjSFVI7vEa4qWWaJGNpsOK4UGJDy5Ly0+Zs&#10;FCxeJovvzxF//KwPe9rvDqen1CVKPfTat1cQgdpwD/+3V1pB+jx6hL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4uoqyAAAAN0AAAAPAAAAAAAAAAAAAAAAAJgCAABk&#10;cnMvZG93bnJldi54bWxQSwUGAAAAAAQABAD1AAAAjQMAAAAA&#10;" fillcolor="black" stroked="f"/>
                  <v:rect id="Rectangle 2683" o:spid="_x0000_s3703" style="position:absolute;left:7314;top:26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yXscA&#10;AADdAAAADwAAAGRycy9kb3ducmV2LnhtbESPQWvCQBSE70L/w/KE3nRjiNamrlILgheh2h7q7Zl9&#10;TYLZt+nuVqO/visIPQ4z8w0zW3SmESdyvrasYDRMQBAXVtdcKvj8WA2mIHxA1thYJgUX8rCYP/Rm&#10;mGt75i2ddqEUEcI+RwVVCG0upS8qMuiHtiWO3rd1BkOUrpTa4TnCTSPTJJlIgzXHhQpbequoOO5+&#10;jYLl83T5857x5ro97Gn/dTiOU5co9djvXl9ABOrCf/jeXmsF6VOW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Lcl7HAAAA3QAAAA8AAAAAAAAAAAAAAAAAmAIAAGRy&#10;cy9kb3ducmV2LnhtbFBLBQYAAAAABAAEAPUAAACMAwAAAAA=&#10;" fillcolor="black" stroked="f"/>
                  <v:rect id="Rectangle 2684" o:spid="_x0000_s3704" style="position:absolute;left:7314;top:268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XxccA&#10;AADdAAAADwAAAGRycy9kb3ducmV2LnhtbESPQWvCQBSE7wX/w/KE3pqNQVuNrlILhV4EtT3U2zP7&#10;TILZt+nuVlN/vSsUPA4z8w0zW3SmESdyvrasYJCkIIgLq2suFXx9vj+NQfiArLGxTAr+yMNi3nuY&#10;Ya7tmTd02oZSRAj7HBVUIbS5lL6oyKBPbEscvYN1BkOUrpTa4TnCTSOzNH2WBmuOCxW29FZRcdz+&#10;GgXLyXj5sx7y6rLZ72j3vT+OMpcq9djvXqcgAnXhHv5vf2gF2ctwB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H18XHAAAA3QAAAA8AAAAAAAAAAAAAAAAAmAIAAGRy&#10;cy9kb3ducmV2LnhtbFBLBQYAAAAABAAEAPUAAACMAwAAAAA=&#10;" fillcolor="black" stroked="f"/>
                  <v:rect id="Rectangle 2685" o:spid="_x0000_s3705" style="position:absolute;left:7314;top:267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JsscA&#10;AADdAAAADwAAAGRycy9kb3ducmV2LnhtbESPQWsCMRSE7wX/Q3hCbzXrYq2uRtFCoZeC2h7q7bl5&#10;7i5uXtYk1a2/3giCx2FmvmGm89bU4kTOV5YV9HsJCOLc6ooLBT/fHy8jED4ga6wtk4J/8jCfdZ6m&#10;mGl75jWdNqEQEcI+QwVlCE0mpc9LMuh7tiGO3t46gyFKV0jt8BzhppZpkgylwYrjQokNvZeUHzZ/&#10;RsFyPFoeVwP+uqx3W9r+7g6vqUuUeu62iwmIQG14hO/tT60gfRsM4f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VSbLHAAAA3QAAAA8AAAAAAAAAAAAAAAAAmAIAAGRy&#10;cy9kb3ducmV2LnhtbFBLBQYAAAAABAAEAPUAAACMAwAAAAA=&#10;" fillcolor="black" stroked="f"/>
                  <v:rect id="Rectangle 2686" o:spid="_x0000_s3706" style="position:absolute;left:7314;top:267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sKccA&#10;AADdAAAADwAAAGRycy9kb3ducmV2LnhtbESPQWsCMRSE70L/Q3iF3jTrolVXo9SC4EWotod6e26e&#10;u4ubl20SdfXXm0Khx2FmvmFmi9bU4kLOV5YV9HsJCOLc6ooLBV+fq+4YhA/IGmvLpOBGHhbzp84M&#10;M22vvKXLLhQiQthnqKAMocmk9HlJBn3PNsTRO1pnMETpCqkdXiPc1DJNkldpsOK4UGJD7yXlp93Z&#10;KFhOxsufjwFv7tvDnvbfh9MwdYlSL8/t2xREoDb8h//aa60gHQ1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Z7CnHAAAA3QAAAA8AAAAAAAAAAAAAAAAAmAIAAGRy&#10;cy9kb3ducmV2LnhtbFBLBQYAAAAABAAEAPUAAACMAwAAAAA=&#10;" fillcolor="black" stroked="f"/>
                  <v:rect id="Rectangle 2687" o:spid="_x0000_s3707" style="position:absolute;left:7314;top:266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4W8QA&#10;AADdAAAADwAAAGRycy9kb3ducmV2LnhtbERPz2vCMBS+C/sfwht403RFnVajTGHgZaDOg96ezVtb&#10;bF66JNPOv94cBI8f3+/ZojW1uJDzlWUFb/0EBHFudcWFgv33Z28MwgdkjbVlUvBPHhbzl84MM22v&#10;vKXLLhQihrDPUEEZQpNJ6fOSDPq+bYgj92OdwRChK6R2eI3hppZpkoykwYpjQ4kNrUrKz7s/o2A5&#10;GS9/NwP+um1PRzoeTudh6hKluq/txxREoDY8xQ/3WitI3wdxbn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GeFvEAAAA3QAAAA8AAAAAAAAAAAAAAAAAmAIAAGRycy9k&#10;b3ducmV2LnhtbFBLBQYAAAAABAAEAPUAAACJAwAAAAA=&#10;" fillcolor="black" stroked="f"/>
                  <v:rect id="Rectangle 2688" o:spid="_x0000_s3708" style="position:absolute;left:7314;top:266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dwMcA&#10;AADdAAAADwAAAGRycy9kb3ducmV2LnhtbESPQWvCQBSE7wX/w/IKvTWbBm01uooKhV6Eanuot2f2&#10;mQSzb+PuVqO/visUPA4z8w0zmXWmESdyvras4CVJQRAXVtdcKvj+en8egvABWWNjmRRcyMNs2nuY&#10;YK7tmdd02oRSRAj7HBVUIbS5lL6oyKBPbEscvb11BkOUrpTa4TnCTSOzNH2VBmuOCxW2tKyoOGx+&#10;jYLFaLg4fvZ5dV3vtrT92R0GmUuVenrs5mMQgbpwD/+3P7SC7K0/gt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K3cDHAAAA3QAAAA8AAAAAAAAAAAAAAAAAmAIAAGRy&#10;cy9kb3ducmV2LnhtbFBLBQYAAAAABAAEAPUAAACMAwAAAAA=&#10;" fillcolor="black" stroked="f"/>
                  <v:rect id="Rectangle 2689" o:spid="_x0000_s3709" style="position:absolute;left:7314;top:265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igMQA&#10;AADdAAAADwAAAGRycy9kb3ducmV2LnhtbERPz2vCMBS+D/wfwhO8zdSi03VGUUHwMpi6w7w9m2db&#10;bF5qErXzrzeHwY4f3+/pvDW1uJHzlWUFg34Cgji3uuJCwfd+/ToB4QOyxtoyKfglD/NZ52WKmbZ3&#10;3tJtFwoRQ9hnqKAMocmk9HlJBn3fNsSRO1lnMEToCqkd3mO4qWWaJG/SYMWxocSGViXl593VKFi+&#10;T5aXryF/PrbHAx1+judR6hKlet128QEiUBv+xX/ujVaQjkdxf3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4oDEAAAA3QAAAA8AAAAAAAAAAAAAAAAAmAIAAGRycy9k&#10;b3ducmV2LnhtbFBLBQYAAAAABAAEAPUAAACJAwAAAAA=&#10;" fillcolor="black" stroked="f"/>
                  <v:rect id="Rectangle 2690" o:spid="_x0000_s3710" style="position:absolute;left:7314;top:265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VHG8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vo6G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RxvHAAAA3QAAAA8AAAAAAAAAAAAAAAAAmAIAAGRy&#10;cy9kb3ducmV2LnhtbFBLBQYAAAAABAAEAPUAAACMAwAAAAA=&#10;" fillcolor="black" stroked="f"/>
                  <v:rect id="Rectangle 2691" o:spid="_x0000_s3711" style="position:absolute;left:7314;top:265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fZbMcA&#10;AADdAAAADwAAAGRycy9kb3ducmV2LnhtbESPT2sCMRTE7wW/Q3iCt5p10aqrUbRQ6KVQ/xz09tw8&#10;dxc3L9sk1W0/fSMUPA4z8xtmvmxNLa7kfGVZwaCfgCDOra64ULDfvT1PQPiArLG2TAp+yMNy0Xma&#10;Y6btjTd03YZCRAj7DBWUITSZlD4vyaDv24Y4emfrDIYoXSG1w1uEm1qmSfIiDVYcF0ps6LWk/LL9&#10;NgrW08n663PIH7+b05GOh9NllLpEqV63Xc1ABGrDI/zfftcK0vEohf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32WzHAAAA3QAAAA8AAAAAAAAAAAAAAAAAmAIAAGRy&#10;cy9kb3ducmV2LnhtbFBLBQYAAAAABAAEAPUAAACMAwAAAAA=&#10;" fillcolor="black" stroked="f"/>
                  <v:rect id="Rectangle 2692" o:spid="_x0000_s3712" style="position:absolute;left:7314;top:26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898gA&#10;AADdAAAADwAAAGRycy9kb3ducmV2LnhtbESPQWsCMRSE7wX/Q3hCbzXrtlq7NUoVCr0I1XrQ23Pz&#10;3F3cvGyTqKu/vhEKHoeZ+YYZT1tTixM5X1lW0O8lIIhzqysuFKx/Pp9GIHxA1lhbJgUX8jCddB7G&#10;mGl75iWdVqEQEcI+QwVlCE0mpc9LMuh7tiGO3t46gyFKV0jt8BzhppZpkgylwYrjQokNzUvKD6uj&#10;UTB7G81+v194cV3utrTd7A6D1CVKPXbbj3cQgdpwD/+3v7SC9HXwD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3z3yAAAAN0AAAAPAAAAAAAAAAAAAAAAAJgCAABk&#10;cnMvZG93bnJldi54bWxQSwUGAAAAAAQABAD1AAAAjQMAAAAA&#10;" fillcolor="black" stroked="f"/>
                  <v:rect id="Rectangle 2693" o:spid="_x0000_s3713" style="position:absolute;left:7314;top:26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Lkg8cA&#10;AADdAAAADwAAAGRycy9kb3ducmV2LnhtbESPQWvCQBSE7wX/w/KE3pqNQVuNrlILhV4EtT3U2zP7&#10;TILZt+nuVlN/vSsUPA4z8w0zW3SmESdyvrasYJCkIIgLq2suFXx9vj+NQfiArLGxTAr+yMNi3nuY&#10;Ya7tmTd02oZSRAj7HBVUIbS5lL6oyKBPbEscvYN1BkOUrpTa4TnCTSOzNH2WBmuOCxW29FZRcdz+&#10;GgXLyXj5sx7y6rLZ72j3vT+OMpcq9djvXqcgAnXhHv5vf2gF2ctoCL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5IPHAAAA3QAAAA8AAAAAAAAAAAAAAAAAmAIAAGRy&#10;cy9kb3ducmV2LnhtbFBLBQYAAAAABAAEAPUAAACMAwAAAAA=&#10;" fillcolor="black" stroked="f"/>
                  <v:rect id="Rectangle 2694" o:spid="_x0000_s3714" style="position:absolute;left:7314;top:263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BGMgA&#10;AADdAAAADwAAAGRycy9kb3ducmV2LnhtbESPT2vCQBTE74V+h+UJvdWNoamaukotCF4K9c9Bb8/s&#10;axLMvk13V4399F2h4HGYmd8wk1lnGnEm52vLCgb9BARxYXXNpYLtZvE8AuEDssbGMim4kofZ9PFh&#10;grm2F17ReR1KESHsc1RQhdDmUvqiIoO+b1vi6H1bZzBE6UqpHV4i3DQyTZJXabDmuFBhSx8VFcf1&#10;ySiYj0fzn68X/vxdHfa03x2OWeoSpZ563fsbiEBduIf/20utIB1mG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kEYyAAAAN0AAAAPAAAAAAAAAAAAAAAAAJgCAABk&#10;cnMvZG93bnJldi54bWxQSwUGAAAAAAQABAD1AAAAjQMAAAAA&#10;" fillcolor="black" stroked="f"/>
                  <v:rect id="Rectangle 2695" o:spid="_x0000_s3715" style="position:absolute;left:7314;top:263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fb8cA&#10;AADdAAAADwAAAGRycy9kb3ducmV2LnhtbESPQWsCMRSE74X+h/AKvdWsi1pdjVIFwYugtod6e26e&#10;u4ubl22S6uqvNwWhx2FmvmEms9bU4kzOV5YVdDsJCOLc6ooLBV+fy7chCB+QNdaWScGVPMymz08T&#10;zLS98JbOu1CICGGfoYIyhCaT0uclGfQd2xBH72idwRClK6R2eIlwU8s0SQbSYMVxocSGFiXlp92v&#10;UTAfDec/mx6vb9vDnvbfh1M/dYlSry/txxhEoDb8hx/tlVaQvvcH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M32/HAAAA3QAAAA8AAAAAAAAAAAAAAAAAmAIAAGRy&#10;cy9kb3ducmV2LnhtbFBLBQYAAAAABAAEAPUAAACMAwAAAAA=&#10;" fillcolor="black" stroked="f"/>
                  <v:rect id="Rectangle 2696" o:spid="_x0000_s3716" style="position:absolute;left:7314;top:262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69McA&#10;AADdAAAADwAAAGRycy9kb3ducmV2LnhtbESPQWsCMRSE70L/Q3iF3jTrolVXo1RB8CJU20O9PTfP&#10;3cXNyzZJdfXXm0Khx2FmvmFmi9bU4kLOV5YV9HsJCOLc6ooLBZ8f6+4YhA/IGmvLpOBGHhbzp84M&#10;M22vvKPLPhQiQthnqKAMocmk9HlJBn3PNsTRO1lnMETpCqkdXiPc1DJNkldpsOK4UGJDq5Ly8/7H&#10;KFhOxsvv9wFv77vjgQ5fx/MwdYlSL8/t2xREoDb8h//aG60gHQ1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AevTHAAAA3QAAAA8AAAAAAAAAAAAAAAAAmAIAAGRy&#10;cy9kb3ducmV2LnhtbFBLBQYAAAAABAAEAPUAAACMAwAAAAA=&#10;" fillcolor="black" stroked="f"/>
                  <v:rect id="Rectangle 2697" o:spid="_x0000_s3717" style="position:absolute;left:7314;top:262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hsQA&#10;AADdAAAADwAAAGRycy9kb3ducmV2LnhtbERPz2vCMBS+D/wfwhO8zdSi03VGUUHwMpi6w7w9m2db&#10;bF5qErXzrzeHwY4f3+/pvDW1uJHzlWUFg34Cgji3uuJCwfd+/ToB4QOyxtoyKfglD/NZ52WKmbZ3&#10;3tJtFwoRQ9hnqKAMocmk9HlJBn3fNsSRO1lnMEToCqkd3mO4qWWaJG/SYMWxocSGViXl593VKFi+&#10;T5aXryF/PrbHAx1+judR6hKlet128QEiUBv+xX/ujVaQjkdxbn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f7obEAAAA3QAAAA8AAAAAAAAAAAAAAAAAmAIAAGRycy9k&#10;b3ducmV2LnhtbFBLBQYAAAAABAAEAPUAAACJAwAAAAA=&#10;" fillcolor="black" stroked="f"/>
                  <v:rect id="Rectangle 2698" o:spid="_x0000_s3718" style="position:absolute;left:7314;top:261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LHc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vo4m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TSx3HAAAA3QAAAA8AAAAAAAAAAAAAAAAAmAIAAGRy&#10;cy9kb3ducmV2LnhtbFBLBQYAAAAABAAEAPUAAACMAwAAAAA=&#10;" fillcolor="black" stroked="f"/>
                  <v:rect id="Rectangle 2699" o:spid="_x0000_s3719" style="position:absolute;left:7314;top:261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oPcUA&#10;AADdAAAADwAAAGRycy9kb3ducmV2LnhtbERPu27CMBTdK/EP1kXqVhwiXk1xooKExFKpQIeyXeJL&#10;EhFfp7YLoV9fD5U6Hp33suhNK67kfGNZwXiUgCAurW64UvBx2DwtQPiArLG1TAru5KHIBw9LzLS9&#10;8Y6u+1CJGMI+QwV1CF0mpS9rMuhHtiOO3Nk6gyFCV0nt8BbDTSvTJJlJgw3Hhho7WtdUXvbfRsHq&#10;ebH6ep/w28/udKTj5+kyTV2i1OOwf30BEagP/+I/91YrSOezuD++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Sg9xQAAAN0AAAAPAAAAAAAAAAAAAAAAAJgCAABkcnMv&#10;ZG93bnJldi54bWxQSwUGAAAAAAQABAD1AAAAigMAAAAA&#10;" fillcolor="black" stroked="f"/>
                  <v:rect id="Rectangle 2700" o:spid="_x0000_s3720" style="position:absolute;left:7314;top:260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Nps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2du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jabHAAAA3QAAAA8AAAAAAAAAAAAAAAAAmAIAAGRy&#10;cy9kb3ducmV2LnhtbFBLBQYAAAAABAAEAPUAAACMAwAAAAA=&#10;" fillcolor="black" stroked="f"/>
                  <v:rect id="Rectangle 2701" o:spid="_x0000_s3721" style="position:absolute;left:7314;top:260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T0cgA&#10;AADdAAAADwAAAGRycy9kb3ducmV2LnhtbESPzWsCMRTE74X+D+EJ3mrWxfqxGqUWhF4K9eOgt+fm&#10;ubu4edkmUbf96xuh4HGYmd8ws0VranEl5yvLCvq9BARxbnXFhYLddvUyBuEDssbaMin4IQ+L+fPT&#10;DDNtb7ym6yYUIkLYZ6igDKHJpPR5SQZ9zzbE0TtZZzBE6QqpHd4i3NQyTZKhNFhxXCixofeS8vPm&#10;YhQsJ+Pl99eAP3/XxwMd9sfza+oSpbqd9m0KIlAbHuH/9odWkI6GK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GxPRyAAAAN0AAAAPAAAAAAAAAAAAAAAAAJgCAABk&#10;cnMvZG93bnJldi54bWxQSwUGAAAAAAQABAD1AAAAjQMAAAAA&#10;" fillcolor="black" stroked="f"/>
                  <v:rect id="Rectangle 2702" o:spid="_x0000_s3722" style="position:absolute;left:7314;top:259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2Ss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jx+hP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7ZKyAAAAN0AAAAPAAAAAAAAAAAAAAAAAJgCAABk&#10;cnMvZG93bnJldi54bWxQSwUGAAAAAAQABAD1AAAAjQMAAAAA&#10;" fillcolor="black" stroked="f"/>
                  <v:rect id="Rectangle 2703" o:spid="_x0000_s3723" style="position:absolute;left:7314;top:25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uPscA&#10;AADdAAAADwAAAGRycy9kb3ducmV2LnhtbESPQWsCMRSE7wX/Q3hCbzXrYq2uRtFCoZeC2h7q7bl5&#10;7i5uXtYk1a2/3giCx2FmvmGm89bU4kTOV5YV9HsJCOLc6ooLBT/fHy8jED4ga6wtk4J/8jCfdZ6m&#10;mGl75jWdNqEQEcI+QwVlCE0mpc9LMuh7tiGO3t46gyFKV0jt8BzhppZpkgylwYrjQokNvZeUHzZ/&#10;RsFyPFoeVwP+uqx3W9r+7g6vqUuUeu62iwmIQG14hO/tT60gfRsO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Lj7HAAAA3QAAAA8AAAAAAAAAAAAAAAAAmAIAAGRy&#10;cy9kb3ducmV2LnhtbFBLBQYAAAAABAAEAPUAAACMAwAAAAA=&#10;" fillcolor="black" stroked="f"/>
                  <v:rect id="Rectangle 2704" o:spid="_x0000_s3724" style="position:absolute;left:7314;top:25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LpccA&#10;AADdAAAADwAAAGRycy9kb3ducmV2LnhtbESPQWsCMRSE74X+h/AKvdWsi1pdjVIFwYugtod6e26e&#10;u4ubl22S6uqvNwWhx2FmvmEms9bU4kzOV5YVdDsJCOLc6ooLBV+fy7chCB+QNdaWScGVPMymz08T&#10;zLS98JbOu1CICGGfoYIyhCaT0uclGfQd2xBH72idwRClK6R2eIlwU8s0SQbSYMVxocSGFiXlp92v&#10;UTAfDec/mx6vb9vDnvbfh1M/dYlSry/txxhEoDb8hx/tlVaQvg/6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yi6XHAAAA3QAAAA8AAAAAAAAAAAAAAAAAmAIAAGRy&#10;cy9kb3ducmV2LnhtbFBLBQYAAAAABAAEAPUAAACMAwAAAAA=&#10;" fillcolor="black" stroked="f"/>
                  <v:rect id="Rectangle 2705" o:spid="_x0000_s3725" style="position:absolute;left:7314;top:25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V0sgA&#10;AADdAAAADwAAAGRycy9kb3ducmV2LnhtbESPT2vCQBTE74V+h+UJvdWNoaaaukoVCl4K9c9Bb8/s&#10;axLMvo27W0399K5Q6HGYmd8wk1lnGnEm52vLCgb9BARxYXXNpYLt5uN5BMIHZI2NZVLwSx5m08eH&#10;CebaXnhF53UoRYSwz1FBFUKbS+mLigz6vm2Jo/dtncEQpSuldniJcNPINEkyabDmuFBhS4uKiuP6&#10;xyiYj0fz09cLf15Xhz3td4fjMHWJUk+97v0NRKAu/If/2kutIH3NMr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BXSyAAAAN0AAAAPAAAAAAAAAAAAAAAAAJgCAABk&#10;cnMvZG93bnJldi54bWxQSwUGAAAAAAQABAD1AAAAjQMAAAAA&#10;" fillcolor="black" stroked="f"/>
                  <v:rect id="Rectangle 2706" o:spid="_x0000_s3726" style="position:absolute;left:7314;top:25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wSccA&#10;AADdAAAADwAAAGRycy9kb3ducmV2LnhtbESPT2sCMRTE74V+h/AKvdWsi39Xo1RB8CKo7aHenpvn&#10;7uLmZZukuvrpTaHQ4zAzv2Gm89bU4kLOV5YVdDsJCOLc6ooLBZ8fq7cRCB+QNdaWScGNPMxnz09T&#10;zLS98o4u+1CICGGfoYIyhCaT0uclGfQd2xBH72SdwRClK6R2eI1wU8s0SQbSYMVxocSGliXl5/2P&#10;UbAYjxbf2x5v7rvjgQ5fx3M/dYlSry/t+wREoDb8h//aa60gHQ6G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ssEnHAAAA3QAAAA8AAAAAAAAAAAAAAAAAmAIAAGRy&#10;cy9kb3ducmV2LnhtbFBLBQYAAAAABAAEAPUAAACMAwAAAAA=&#10;" fillcolor="black" stroked="f"/>
                  <v:rect id="Rectangle 2707" o:spid="_x0000_s3727" style="position:absolute;left:7314;top:25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MkO8UA&#10;AADdAAAADwAAAGRycy9kb3ducmV2LnhtbERPu27CMBTdK/EP1kXqVhwiXk1xooKExFKpQIeyXeJL&#10;EhFfp7YLoV9fD5U6Hp33suhNK67kfGNZwXiUgCAurW64UvBx2DwtQPiArLG1TAru5KHIBw9LzLS9&#10;8Y6u+1CJGMI+QwV1CF0mpS9rMuhHtiOO3Nk6gyFCV0nt8BbDTSvTJJlJgw3Hhho7WtdUXvbfRsHq&#10;ebH6ep/w28/udKTj5+kyTV2i1OOwf30BEagP/+I/91YrSOezODe+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yQ7xQAAAN0AAAAPAAAAAAAAAAAAAAAAAJgCAABkcnMv&#10;ZG93bnJldi54bWxQSwUGAAAAAAQABAD1AAAAigMAAAAA&#10;" fillcolor="black" stroked="f"/>
                  <v:rect id="Rectangle 2708" o:spid="_x0000_s3728" style="position:absolute;left:7314;top:25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oMcA&#10;AADdAAAADwAAAGRycy9kb3ducmV2LnhtbESPQWsCMRSE74L/IbxCb5rtUq2uRtGC4KWgtod6e26e&#10;u4ubl20SdeuvNwWhx2FmvmGm89bU4kLOV5YVvPQTEMS51RUXCr4+V70RCB+QNdaWScEveZjPup0p&#10;ZtpeeUuXXShEhLDPUEEZQpNJ6fOSDPq+bYijd7TOYIjSFVI7vEa4qWWaJENpsOK4UGJD7yXlp93Z&#10;KFiOR8ufzSt/3LaHPe2/D6dB6hKlnp/axQREoDb8hx/ttVaQvg3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aDHAAAA3QAAAA8AAAAAAAAAAAAAAAAAmAIAAGRy&#10;cy9kb3ducmV2LnhtbFBLBQYAAAAABAAEAPUAAACMAwAAAAA=&#10;" fillcolor="black" stroked="f"/>
                  <v:rect id="Rectangle 2709" o:spid="_x0000_s3729" style="position:absolute;left:7314;top:25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4MUA&#10;AADdAAAADwAAAGRycy9kb3ducmV2LnhtbERPu27CMBTdK/EP1kViKw4RBZrGIKiE1KUSr6FsN/Ft&#10;EhFfp7aBtF9fD5U6Hp13vupNK27kfGNZwWScgCAurW64UnA6bh8XIHxA1thaJgXf5GG1HDzkmGl7&#10;5z3dDqESMYR9hgrqELpMSl/WZNCPbUccuU/rDIYIXSW1w3sMN61Mk2QmDTYcG2rs6LWm8nK4GgWb&#10;58Xmazfl9599cabzR3F5Sl2i1GjYr19ABOrDv/jP/aYVpPN53B/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L7gxQAAAN0AAAAPAAAAAAAAAAAAAAAAAJgCAABkcnMv&#10;ZG93bnJldi54bWxQSwUGAAAAAAQABAD1AAAAigMAAAAA&#10;" fillcolor="black" stroked="f"/>
                  <v:rect id="Rectangle 2710" o:spid="_x0000_s3730" style="position:absolute;left:7314;top:25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be8cA&#10;AADdAAAADwAAAGRycy9kb3ducmV2LnhtbESPQWvCQBSE74X+h+UJvTUbQ1s1ukotCL0I1fZQb8/s&#10;Mwlm36a7q0Z/vSsIPQ4z8w0zmXWmEUdyvrasoJ+kIIgLq2suFfx8L56HIHxA1thYJgVn8jCbPj5M&#10;MNf2xCs6rkMpIoR9jgqqENpcSl9UZNAntiWO3s46gyFKV0rt8BThppFZmr5JgzXHhQpb+qio2K8P&#10;RsF8NJz/fb3w8rLabmjzu92/Zi5V6qnXvY9BBOrCf/je/tQKssG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QG3vHAAAA3QAAAA8AAAAAAAAAAAAAAAAAmAIAAGRy&#10;cy9kb3ducmV2LnhtbFBLBQYAAAAABAAEAPUAAACMAwAAAAA=&#10;" fillcolor="black" stroked="f"/>
                </v:group>
                <v:group id="Group 2711" o:spid="_x0000_s3731" style="position:absolute;left:34619;top:5292;width:24;height:6817" coordorigin="7314,1118" coordsize="5,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KRhsYAAADdAAAADwAAAGRycy9kb3ducmV2LnhtbESPQWvCQBSE7wX/w/IE&#10;b3WTSKtEVxGx4kEKVUG8PbLPJJh9G7LbJP77riD0OMzMN8xi1ZtKtNS40rKCeByBIM6sLjlXcD59&#10;vc9AOI+ssbJMCh7kYLUcvC0w1bbjH2qPPhcBwi5FBYX3dSqlywoy6Ma2Jg7ezTYGfZBNLnWDXYCb&#10;SiZR9CkNlhwWCqxpU1B2P/4aBbsOu/Uk3raH+23zuJ4+vi+HmJQaDfv1HISn3v+HX+29VpBMpw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wpGGxgAAAN0A&#10;AAAPAAAAAAAAAAAAAAAAAKoCAABkcnMvZG93bnJldi54bWxQSwUGAAAAAAQABAD6AAAAnQMAAAAA&#10;">
                  <v:rect id="Rectangle 2712" o:spid="_x0000_s3732" style="position:absolute;left:7314;top:25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l8gA&#10;AADdAAAADwAAAGRycy9kb3ducmV2LnhtbESPS2/CMBCE75X6H6ytxK04TVseAYMKUiUulcrjALcl&#10;XpKIeJ3aLgR+fY1UieNoZr7RjKetqcWJnK8sK3jpJiCIc6srLhRs1p/PAxA+IGusLZOCC3mYTh4f&#10;xphpe+YlnVahEBHCPkMFZQhNJqXPSzLou7Yhjt7BOoMhSldI7fAc4aaWaZL0pMGK40KJDc1Lyo+r&#10;X6NgNhzMfr7f+Ou63O9ot90f31OXKNV5aj9GIAK14R7+by+0grTff4Xbm/g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jiCXyAAAAN0AAAAPAAAAAAAAAAAAAAAAAJgCAABk&#10;cnMvZG93bnJldi54bWxQSwUGAAAAAAQABAD1AAAAjQMAAAAA&#10;" fillcolor="black" stroked="f"/>
                  <v:rect id="Rectangle 2713" o:spid="_x0000_s3733" style="position:absolute;left:7314;top:25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448cA&#10;AADdAAAADwAAAGRycy9kb3ducmV2LnhtbESPQWsCMRSE70L/Q3iF3jTrolVXo9SC4EWotod6e26e&#10;u4ubl20SdfXXm0Khx2FmvmFmi9bU4kLOV5YV9HsJCOLc6ooLBV+fq+4YhA/IGmvLpOBGHhbzp84M&#10;M22vvKXLLhQiQthnqKAMocmk9HlJBn3PNsTRO1pnMETpCqkdXiPc1DJNkldpsOK4UGJD7yXlp93Z&#10;KFhOxsufjwFv7tvDnvbfh9MwdYlSL8/t2xREoDb8h//aa60gHY0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nuOPHAAAA3QAAAA8AAAAAAAAAAAAAAAAAmAIAAGRy&#10;cy9kb3ducmV2LnhtbFBLBQYAAAAABAAEAPUAAACMAwAAAAA=&#10;" fillcolor="black" stroked="f"/>
                  <v:rect id="Rectangle 2714" o:spid="_x0000_s3734" style="position:absolute;left:7314;top:25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deMcA&#10;AADdAAAADwAAAGRycy9kb3ducmV2LnhtbESPQWsCMRSE70L/Q3iF3jTrolVXo1RB8CJU20O9PTfP&#10;3cXNyzZJdfXXm0Khx2FmvmFmi9bU4kLOV5YV9HsJCOLc6ooLBZ8f6+4YhA/IGmvLpOBGHhbzp84M&#10;M22vvKPLPhQiQthnqKAMocmk9HlJBn3PNsTRO1lnMETpCqkdXiPc1DJNkldpsOK4UGJDq5Ly8/7H&#10;KFhOxsvv9wFv77vjgQ5fx/MwdYlSL8/t2xREoDb8h//aG60gHY2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rHXjHAAAA3QAAAA8AAAAAAAAAAAAAAAAAmAIAAGRy&#10;cy9kb3ducmV2LnhtbFBLBQYAAAAABAAEAPUAAACMAwAAAAA=&#10;" fillcolor="black" stroked="f"/>
                  <v:rect id="Rectangle 2715" o:spid="_x0000_s3735" style="position:absolute;left:7314;top:25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D8cA&#10;AADdAAAADwAAAGRycy9kb3ducmV2LnhtbESPT2sCMRTE74V+h/AKvdWsi39Xo1RB8CKo7aHenpvn&#10;7uLmZZukuvrpTaHQ4zAzv2Gm89bU4kLOV5YVdDsJCOLc6ooLBZ8fq7cRCB+QNdaWScGNPMxnz09T&#10;zLS98o4u+1CICGGfoYIyhCaT0uclGfQd2xBH72SdwRClK6R2eI1wU8s0SQbSYMVxocSGliXl5/2P&#10;UbAYjxbf2x5v7rvjgQ5fx3M/dYlSry/t+wREoDb8h//aa60gHQ4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5gw/HAAAA3QAAAA8AAAAAAAAAAAAAAAAAmAIAAGRy&#10;cy9kb3ducmV2LnhtbFBLBQYAAAAABAAEAPUAAACMAwAAAAA=&#10;" fillcolor="black" stroked="f"/>
                  <v:rect id="Rectangle 2716" o:spid="_x0000_s3736" style="position:absolute;left:7314;top:25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mlMcA&#10;AADdAAAADwAAAGRycy9kb3ducmV2LnhtbESPQWvCQBSE70L/w/KE3nRjaI1NXaUWhF4EtT3U2zP7&#10;mgSzb9PdVaO/3hUKPQ4z8w0znXemESdyvrasYDRMQBAXVtdcKvj6XA4mIHxA1thYJgUX8jCfPfSm&#10;mGt75g2dtqEUEcI+RwVVCG0upS8qMuiHtiWO3o91BkOUrpTa4TnCTSPTJBlLgzXHhQpbeq+oOGyP&#10;RsHiZbL4XT/x6rrZ72j3vT88py5R6rHfvb2CCNSF//Bf+0MrSLMsg/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1JpTHAAAA3QAAAA8AAAAAAAAAAAAAAAAAmAIAAGRy&#10;cy9kb3ducmV2LnhtbFBLBQYAAAAABAAEAPUAAACMAwAAAAA=&#10;" fillcolor="black" stroked="f"/>
                  <v:rect id="Rectangle 2717" o:spid="_x0000_s3737" style="position:absolute;left:7314;top:25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y5sUA&#10;AADdAAAADwAAAGRycy9kb3ducmV2LnhtbERPu27CMBTdK/EP1kViKw4RBZrGIKiE1KUSr6FsN/Ft&#10;EhFfp7aBtF9fD5U6Hp13vupNK27kfGNZwWScgCAurW64UnA6bh8XIHxA1thaJgXf5GG1HDzkmGl7&#10;5z3dDqESMYR9hgrqELpMSl/WZNCPbUccuU/rDIYIXSW1w3sMN61Mk2QmDTYcG2rs6LWm8nK4GgWb&#10;58Xmazfl9599cabzR3F5Sl2i1GjYr19ABOrDv/jP/aYVpPN5nBv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KrLmxQAAAN0AAAAPAAAAAAAAAAAAAAAAAJgCAABkcnMv&#10;ZG93bnJldi54bWxQSwUGAAAAAAQABAD1AAAAigMAAAAA&#10;" fillcolor="black" stroked="f"/>
                  <v:rect id="Rectangle 2718" o:spid="_x0000_s3738" style="position:absolute;left:7314;top:25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XfccA&#10;AADdAAAADwAAAGRycy9kb3ducmV2LnhtbESPT2sCMRTE74LfIbxCb5rtUv+tRlGh4KWgtod6e26e&#10;u4ublzVJdeunN4VCj8PM/IaZLVpTiys5X1lW8NJPQBDnVldcKPj8eOuNQfiArLG2TAp+yMNi3u3M&#10;MNP2xju67kMhIoR9hgrKEJpMSp+XZND3bUMcvZN1BkOUrpDa4S3CTS3TJBlKgxXHhRIbWpeUn/ff&#10;RsFqMl5dtq/8ft8dD3T4Op4HqUuUen5ql1MQgdrwH/5rb7SCdDSawO+b+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mF33HAAAA3QAAAA8AAAAAAAAAAAAAAAAAmAIAAGRy&#10;cy9kb3ducmV2LnhtbFBLBQYAAAAABAAEAPUAAACMAwAAAAA=&#10;" fillcolor="black" stroked="f"/>
                  <v:rect id="Rectangle 2719" o:spid="_x0000_s3739" style="position:absolute;left:7314;top:25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Ox8UA&#10;AADdAAAADwAAAGRycy9kb3ducmV2LnhtbERPu27CMBTdK/EP1kViKw4RLSFgEFSq1KVSeQywXeJL&#10;EhFfp7YLab++HpAYj857vuxMI67kfG1ZwWiYgCAurK65VLDfvT9nIHxA1thYJgW/5GG56D3NMdf2&#10;xhu6bkMpYgj7HBVUIbS5lL6oyKAf2pY4cmfrDIYIXSm1w1sMN41Mk+RVGqw5NlTY0ltFxWX7YxSs&#10;p9n6+2vMn3+b05GOh9PlJXWJUoN+t5qBCNSFh/ju/tAK0kkW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7HxQAAAN0AAAAPAAAAAAAAAAAAAAAAAJgCAABkcnMv&#10;ZG93bnJldi54bWxQSwUGAAAAAAQABAD1AAAAigMAAAAA&#10;" fillcolor="black" stroked="f"/>
                  <v:rect id="Rectangle 2720" o:spid="_x0000_s3740" style="position:absolute;left:7314;top:25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rXMgA&#10;AADdAAAADwAAAGRycy9kb3ducmV2LnhtbESPT2vCQBTE7wW/w/IEb3VjqDVNXUULhV4K9c+h3p7Z&#10;1ySYfRt3V4399F2h4HGYmd8w03lnGnEm52vLCkbDBARxYXXNpYLt5v0xA+EDssbGMim4kof5rPcw&#10;xVzbC6/ovA6liBD2OSqoQmhzKX1RkUE/tC1x9H6sMxiidKXUDi8RbhqZJsmzNFhzXKiwpbeKisP6&#10;ZBQsX7Ll8euJP39X+x3tvveHceoSpQb9bvEKIlAX7uH/9odWkE6y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xWtcyAAAAN0AAAAPAAAAAAAAAAAAAAAAAJgCAABk&#10;cnMvZG93bnJldi54bWxQSwUGAAAAAAQABAD1AAAAjQMAAAAA&#10;" fillcolor="black" stroked="f"/>
                  <v:rect id="Rectangle 2721" o:spid="_x0000_s3741" style="position:absolute;left:7314;top:25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f1K8cA&#10;AADdAAAADwAAAGRycy9kb3ducmV2LnhtbESPQWvCQBSE70L/w/IKvenGoG2MrlIFwUtBbQ/19sw+&#10;k2D2bbq71dhf7xYKPQ4z8w0zW3SmERdyvrasYDhIQBAXVtdcKvh4X/czED4ga2wsk4IbeVjMH3oz&#10;zLW98o4u+1CKCGGfo4IqhDaX0hcVGfQD2xJH72SdwRClK6V2eI1w08g0SZ6lwZrjQoUtrSoqzvtv&#10;o2A5yZZf2xG//eyOBzp8Hs/j1CVKPT12r1MQgbrwH/5rb7SC9CVL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X9SvHAAAA3QAAAA8AAAAAAAAAAAAAAAAAmAIAAGRy&#10;cy9kb3ducmV2LnhtbFBLBQYAAAAABAAEAPUAAACMAwAAAAA=&#10;" fillcolor="black" stroked="f"/>
                  <v:rect id="Rectangle 2722" o:spid="_x0000_s3742" style="position:absolute;left:7314;top:25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QsMgA&#10;AADdAAAADwAAAGRycy9kb3ducmV2LnhtbESPQWvCQBSE74L/YXlCb7oxbW0aXUULQi8FtT3U2zP7&#10;TILZt+nuqml/fbcg9DjMzDfMbNGZRlzI+dqygvEoAUFcWF1zqeDjfT3MQPiArLGxTAq+ycNi3u/N&#10;MNf2ylu67EIpIoR9jgqqENpcSl9UZNCPbEscvaN1BkOUrpTa4TXCTSPTJJlIgzXHhQpbeqmoOO3O&#10;RsHqOVt9bR747Wd72NP+83B6TF2i1N2gW05BBOrCf/jWftUK0qfsHv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W1CwyAAAAN0AAAAPAAAAAAAAAAAAAAAAAJgCAABk&#10;cnMvZG93bnJldi54bWxQSwUGAAAAAAQABAD1AAAAjQMAAAAA&#10;" fillcolor="black" stroked="f"/>
                  <v:rect id="Rectangle 2723" o:spid="_x0000_s3743" style="position:absolute;left:7314;top:25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IxMgA&#10;AADdAAAADwAAAGRycy9kb3ducmV2LnhtbESPT2vCQBTE7wW/w/IEb3Vj0JqmrqKFQi+F+udQb8/s&#10;axLMvk13V4399F2h4HGYmd8ws0VnGnEm52vLCkbDBARxYXXNpYLd9u0xA+EDssbGMim4kofFvPcw&#10;w1zbC6/pvAmliBD2OSqoQmhzKX1RkUE/tC1x9L6tMxiidKXUDi8RbhqZJsmTNFhzXKiwpdeKiuPm&#10;ZBSsnrPVz+eYP37Xhz3tvw7HSeoSpQb9bvkCIlAX7uH/9rtWkE6z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sjEyAAAAN0AAAAPAAAAAAAAAAAAAAAAAJgCAABk&#10;cnMvZG93bnJldi54bWxQSwUGAAAAAAQABAD1AAAAjQMAAAAA&#10;" fillcolor="black" stroked="f"/>
                  <v:rect id="Rectangle 2724" o:spid="_x0000_s3744" style="position:absolute;left:7314;top:24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5tX8cA&#10;AADdAAAADwAAAGRycy9kb3ducmV2LnhtbESPQWvCQBSE74X+h+UJvdWNodYYXaUWBC+FanvQ2zP7&#10;TILZt+nuqrG/visUPA4z8w0znXemEWdyvrasYNBPQBAXVtdcKvj+Wj5nIHxA1thYJgVX8jCfPT5M&#10;Mdf2wms6b0IpIoR9jgqqENpcSl9UZND3bUscvYN1BkOUrpTa4SXCTSPTJHmVBmuOCxW29F5Rcdyc&#10;jILFOFv8fL7wx+96v6Pddn8cpi5R6qnXvU1ABOrCPfzfXmkF6Sgb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bV/HAAAA3QAAAA8AAAAAAAAAAAAAAAAAmAIAAGRy&#10;cy9kb3ducmV2LnhtbFBLBQYAAAAABAAEAPUAAACMAwAAAAA=&#10;" fillcolor="black" stroked="f"/>
                  <v:rect id="Rectangle 2725" o:spid="_x0000_s3745" style="position:absolute;left:7314;top:24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zzKMcA&#10;AADdAAAADwAAAGRycy9kb3ducmV2LnhtbESPQWvCQBSE70L/w/KE3nRjaG2aukotCL0Ianuot2f2&#10;NQlm36a7q0Z/vSsIPQ4z8w0zmXWmEUdyvrasYDRMQBAXVtdcKvj+WgwyED4ga2wsk4IzeZhNH3oT&#10;zLU98ZqOm1CKCGGfo4IqhDaX0hcVGfRD2xJH79c6gyFKV0rt8BThppFpkoylwZrjQoUtfVRU7DcH&#10;o2D+ms3/Vk+8vKx3W9r+7PbPqUuUeux3728gAnXhP3xvf2oF6Us2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s8yjHAAAA3QAAAA8AAAAAAAAAAAAAAAAAmAIAAGRy&#10;cy9kb3ducmV2LnhtbFBLBQYAAAAABAAEAPUAAACMAwAAAAA=&#10;" fillcolor="black" stroked="f"/>
                  <v:rect id="Rectangle 2726" o:spid="_x0000_s3746" style="position:absolute;left:7314;top:24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Ws8cA&#10;AADdAAAADwAAAGRycy9kb3ducmV2LnhtbESPQWvCQBSE74X+h+UJvdWNoa0xukoVCr0I1fagt2f2&#10;mQSzb+PuVqO/3hUKPQ4z8w0zmXWmESdyvrasYNBPQBAXVtdcKvj5/njOQPiArLGxTAou5GE2fXyY&#10;YK7tmVd0WodSRAj7HBVUIbS5lL6oyKDv25Y4envrDIYoXSm1w3OEm0amSfImDdYcFypsaVFRcVj/&#10;GgXzUTY/fr3w8rrabWm72R1eU5co9dTr3scgAnXhP/zX/tQK0mE2hP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gVrPHAAAA3QAAAA8AAAAAAAAAAAAAAAAAmAIAAGRy&#10;cy9kb3ducmV2LnhtbFBLBQYAAAAABAAEAPUAAACMAwAAAAA=&#10;" fillcolor="black" stroked="f"/>
                  <v:rect id="Rectangle 2727" o:spid="_x0000_s3747" style="position:absolute;left:7314;top:24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wcUA&#10;AADdAAAADwAAAGRycy9kb3ducmV2LnhtbERPu27CMBTdK/EP1kViKw4RLSFgEFSq1KVSeQywXeJL&#10;EhFfp7YLab++HpAYj857vuxMI67kfG1ZwWiYgCAurK65VLDfvT9nIHxA1thYJgW/5GG56D3NMdf2&#10;xhu6bkMpYgj7HBVUIbS5lL6oyKAf2pY4cmfrDIYIXSm1w1sMN41Mk+RVGqw5NlTY0ltFxWX7YxSs&#10;p9n6+2vMn3+b05GOh9PlJXWJUoN+t5qBCNSFh/ju/tAK0kkW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LBxQAAAN0AAAAPAAAAAAAAAAAAAAAAAJgCAABkcnMv&#10;ZG93bnJldi54bWxQSwUGAAAAAAQABAD1AAAAigMAAAAA&#10;" fillcolor="black" stroked="f"/>
                  <v:rect id="Rectangle 2728" o:spid="_x0000_s3748" style="position:absolute;left:7314;top:24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nWsgA&#10;AADdAAAADwAAAGRycy9kb3ducmV2LnhtbESPT2vCQBTE7wW/w/IEb3XTUGtMXUULhV4K9c+h3p7Z&#10;1ySYfRt3V4399F2h4HGYmd8w03lnGnEm52vLCp6GCQjiwuqaSwXbzftjBsIHZI2NZVJwJQ/zWe9h&#10;irm2F17ReR1KESHsc1RQhdDmUvqiIoN+aFvi6P1YZzBE6UqpHV4i3DQyTZIXabDmuFBhS28VFYf1&#10;yShYTrLl8euZP39X+x3tvveHUeoSpQb9bvEKIlAX7uH/9odWkI6z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2dayAAAAN0AAAAPAAAAAAAAAAAAAAAAAJgCAABk&#10;cnMvZG93bnJldi54bWxQSwUGAAAAAAQABAD1AAAAjQMAAAAA&#10;" fillcolor="black" stroked="f"/>
                  <v:rect id="Rectangle 2729" o:spid="_x0000_s3749" style="position:absolute;left:7314;top:24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BYGsQA&#10;AADdAAAADwAAAGRycy9kb3ducmV2LnhtbERPz2vCMBS+C/4P4QneNLXo1M4oKgy8DKbuMG/P5q0t&#10;Ni81ybTbX78cBI8f3+/FqjW1uJHzlWUFo2ECgji3uuJCwefxbTAD4QOyxtoyKfglD6tlt7PATNs7&#10;7+l2CIWIIewzVFCG0GRS+rwkg35oG+LIfVtnMEToCqkd3mO4qWWaJC/SYMWxocSGtiXll8OPUbCZ&#10;zzbXjzG//+3PJzp9nS+T1CVK9Xvt+hVEoDY8xQ/3TitIp/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QWBrEAAAA3QAAAA8AAAAAAAAAAAAAAAAAmAIAAGRycy9k&#10;b3ducmV2LnhtbFBLBQYAAAAABAAEAPUAAACJAwAAAAA=&#10;" fillcolor="black" stroked="f"/>
                  <v:rect id="Rectangle 2730" o:spid="_x0000_s3750" style="position:absolute;left:7314;top:24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9gc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gy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HP2ByAAAAN0AAAAPAAAAAAAAAAAAAAAAAJgCAABk&#10;cnMvZG93bnJldi54bWxQSwUGAAAAAAQABAD1AAAAjQMAAAAA&#10;" fillcolor="black" stroked="f"/>
                  <v:rect id="Rectangle 2731" o:spid="_x0000_s3751" style="position:absolute;left:7314;top:24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5j9scA&#10;AADdAAAADwAAAGRycy9kb3ducmV2LnhtbESPT2sCMRTE74V+h/AK3mrWpa26GkULgpdC/XPQ23Pz&#10;3F3cvKxJ1G0/fSMUPA4z8xtmPG1NLa7kfGVZQa+bgCDOra64ULDdLF4HIHxA1lhbJgU/5GE6eX4a&#10;Y6btjVd0XYdCRAj7DBWUITSZlD4vyaDv2oY4ekfrDIYoXSG1w1uEm1qmSfIhDVYcF0ps6LOk/LS+&#10;GAXz4WB+/n7jr9/VYU/73eH0nrpEqc5LOxuBCNSGR/i/vdQK0v4w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OY/bHAAAA3QAAAA8AAAAAAAAAAAAAAAAAmAIAAGRy&#10;cy9kb3ducmV2LnhtbFBLBQYAAAAABAAEAPUAAACMAwAAAAA=&#10;" fillcolor="black" stroked="f"/>
                  <v:rect id="Rectangle 2732" o:spid="_x0000_s3752" style="position:absolute;left:7314;top:24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LGbcgA&#10;AADdAAAADwAAAGRycy9kb3ducmV2LnhtbESPQWsCMRSE7wX/Q3hCbzXrqq1ujaKFQi+CWg96e25e&#10;dxc3L2uS6ra/3hSEHoeZ+YaZzltTiws5X1lW0O8lIIhzqysuFOw+35/GIHxA1lhbJgU/5GE+6zxM&#10;MdP2yhu6bEMhIoR9hgrKEJpMSp+XZND3bEMcvS/rDIYoXSG1w2uEm1qmSfIsDVYcF0ps6K2k/LT9&#10;NgqWk/HyvB7y6ndzPNBhfzyNUpco9dhtF68gArXhP3xvf2gF6ctkAH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gsZtyAAAAN0AAAAPAAAAAAAAAAAAAAAAAJgCAABk&#10;cnMvZG93bnJldi54bWxQSwUGAAAAAAQABAD1AAAAjQMAAAAA&#10;" fillcolor="black" stroked="f"/>
                  <v:rect id="Rectangle 2733" o:spid="_x0000_s3753" style="position:absolute;left:7314;top:24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eGccA&#10;AADdAAAADwAAAGRycy9kb3ducmV2LnhtbESPQWvCQBSE7wX/w/IKvTWbBm01uooKhV6Eanuot2f2&#10;mQSzb+PuVqO/visUPA4z8w0zmXWmESdyvras4CVJQRAXVtdcKvj+en8egvABWWNjmRRcyMNs2nuY&#10;YK7tmdd02oRSRAj7HBVUIbS5lL6oyKBPbEscvb11BkOUrpTa4TnCTSOzNH2VBmuOCxW2tKyoOGx+&#10;jYLFaLg4fvZ5dV3vtrT92R0GmUuVenrs5mMQgbpwD/+3P7SC7G3Uh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rXhnHAAAA3QAAAA8AAAAAAAAAAAAAAAAAmAIAAGRy&#10;cy9kb3ducmV2LnhtbFBLBQYAAAAABAAEAPUAAACMAwAAAAA=&#10;" fillcolor="black" stroked="f"/>
                  <v:rect id="Rectangle 2734" o:spid="_x0000_s3754" style="position:absolute;left:7314;top:24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7gs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vk5G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n+4LHAAAA3QAAAA8AAAAAAAAAAAAAAAAAmAIAAGRy&#10;cy9kb3ducmV2LnhtbFBLBQYAAAAABAAEAPUAAACMAwAAAAA=&#10;" fillcolor="black" stroked="f"/>
                  <v:rect id="Rectangle 2735" o:spid="_x0000_s3755" style="position:absolute;left:7314;top:24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9ccA&#10;AADdAAAADwAAAGRycy9kb3ducmV2LnhtbESPQWsCMRSE74L/IbxCb5rtUq2uRtGC4KWgtod6e26e&#10;u4ubl20SdeuvNwWhx2FmvmGm89bU4kLOV5YVvPQTEMS51RUXCr4+V70RCB+QNdaWScEveZjPup0p&#10;ZtpeeUuXXShEhLDPUEEZQpNJ6fOSDPq+bYijd7TOYIjSFVI7vEa4qWWaJENpsOK4UGJD7yXlp93Z&#10;KFiOR8ufzSt/3LaHPe2/D6dB6hKlnp/axQREoDb8hx/ttVaQvo2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1ZfXHAAAA3QAAAA8AAAAAAAAAAAAAAAAAmAIAAGRy&#10;cy9kb3ducmV2LnhtbFBLBQYAAAAABAAEAPUAAACMAwAAAAA=&#10;" fillcolor="black" stroked="f"/>
                  <v:rect id="Rectangle 2736" o:spid="_x0000_s3756" style="position:absolute;left:7314;top:24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AbscA&#10;AADdAAAADwAAAGRycy9kb3ducmV2LnhtbESPT2sCMRTE74LfIbxCb5rtUv+tRlGh4KWgtod6e26e&#10;u4ublzVJdeunN4VCj8PM/IaZLVpTiys5X1lW8NJPQBDnVldcKPj8eOuNQfiArLG2TAp+yMNi3u3M&#10;MNP2xju67kMhIoR9hgrKEJpMSp+XZND3bUMcvZN1BkOUrpDa4S3CTS3TJBlKgxXHhRIbWpeUn/ff&#10;RsFqMl5dtq/8ft8dD3T4Op4HqUuUen5ql1MQgdrwH/5rb7SCdDQZwe+b+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5wG7HAAAA3QAAAA8AAAAAAAAAAAAAAAAAmAIAAGRy&#10;cy9kb3ducmV2LnhtbFBLBQYAAAAABAAEAPUAAACMAwAAAAA=&#10;" fillcolor="black" stroked="f"/>
                  <v:rect id="Rectangle 2737" o:spid="_x0000_s3757" style="position:absolute;left:7314;top:24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UHMQA&#10;AADdAAAADwAAAGRycy9kb3ducmV2LnhtbERPz2vCMBS+C/4P4QneNLXo1M4oKgy8DKbuMG/P5q0t&#10;Ni81ybTbX78cBI8f3+/FqjW1uJHzlWUFo2ECgji3uuJCwefxbTAD4QOyxtoyKfglD6tlt7PATNs7&#10;7+l2CIWIIewzVFCG0GRS+rwkg35oG+LIfVtnMEToCqkd3mO4qWWaJC/SYMWxocSGtiXll8OPUbCZ&#10;zzbXjzG//+3PJzp9nS+T1CVK9Xvt+hVEoDY8xQ/3TitIp/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VBzEAAAA3QAAAA8AAAAAAAAAAAAAAAAAmAIAAGRycy9k&#10;b3ducmV2LnhtbFBLBQYAAAAABAAEAPUAAACJAwAAAAA=&#10;" fillcolor="black" stroked="f"/>
                  <v:rect id="Rectangle 2738" o:spid="_x0000_s3758" style="position:absolute;left:7314;top:24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h8cA&#10;AADdAAAADwAAAGRycy9kb3ducmV2LnhtbESPQWvCQBSE7wX/w/IEb3VjqNWkrqKFQi+Fanuot2f2&#10;mQSzb+PuqrG/visUPA4z8w0zW3SmEWdyvrasYDRMQBAXVtdcKvj+enucgvABWWNjmRRcycNi3nuY&#10;Ya7thdd03oRSRAj7HBVUIbS5lL6oyKAf2pY4envrDIYoXSm1w0uEm0amSfIsDdYcFyps6bWi4rA5&#10;GQWrbLo6fj7xx+96t6Xtz+4wTl2i1KDfLV9ABOrCPfzfftcK0kmW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q8YfHAAAA3QAAAA8AAAAAAAAAAAAAAAAAmAIAAGRy&#10;cy9kb3ducmV2LnhtbFBLBQYAAAAABAAEAPUAAACMAwAAAAA=&#10;" fillcolor="black" stroked="f"/>
                  <v:rect id="Rectangle 2739" o:spid="_x0000_s3759" style="position:absolute;left:7314;top:24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Zy8QA&#10;AADdAAAADwAAAGRycy9kb3ducmV2LnhtbERPz2vCMBS+C/4P4QneNFlxo+uMooPBLgN1HvT2bN7a&#10;YvNSk0y7/fXmMNjx4/s9X/a2FVfyoXGs4WGqQBCXzjRcadh/vk1yECEiG2wdk4YfCrBcDAdzLIy7&#10;8Zauu1iJFMKhQA11jF0hZShrshimriNO3JfzFmOCvpLG4y2F21ZmSj1Jiw2nhho7eq2pPO++rYb1&#10;c76+bGb88bs9Hel4OJ0fM6+0Ho/61QuISH38F/+5342GLFdpf3qTn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WcvEAAAA3QAAAA8AAAAAAAAAAAAAAAAAmAIAAGRycy9k&#10;b3ducmV2LnhtbFBLBQYAAAAABAAEAPUAAACJAwAAAAA=&#10;" fillcolor="black" stroked="f"/>
                  <v:rect id="Rectangle 2740" o:spid="_x0000_s3760" style="position:absolute;left:7314;top:24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8UMcA&#10;AADdAAAADwAAAGRycy9kb3ducmV2LnhtbESPQWsCMRSE7wX/Q3hCbzVxacu6GqUWCr0U1Pagt+fm&#10;ubu4edkmqW776xtB8DjMzDfMbNHbVpzIh8axhvFIgSAunWm40vD1+faQgwgR2WDrmDT8UoDFfHA3&#10;w8K4M6/ptImVSBAOBWqoY+wKKUNZk8Uwch1x8g7OW4xJ+koaj+cEt63MlHqWFhtOCzV29FpTedz8&#10;WA3LSb78Xj3yx996v6Pddn98yrzS+n7Yv0xBROrjLXxtvxsNWa7GcHmTn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i/FDHAAAA3QAAAA8AAAAAAAAAAAAAAAAAmAIAAGRy&#10;cy9kb3ducmV2LnhtbFBLBQYAAAAABAAEAPUAAACMAwAAAAA=&#10;" fillcolor="black" stroked="f"/>
                  <v:rect id="Rectangle 2741" o:spid="_x0000_s3761" style="position:absolute;left:7314;top:24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iJ8cA&#10;AADdAAAADwAAAGRycy9kb3ducmV2LnhtbESPQWsCMRSE74X+h/AK3mrSRcu6GqUWCl4EtT3U23Pz&#10;uru4edkmUbf99Y0g9DjMzDfMbNHbVpzJh8axhqehAkFcOtNwpeHj/e0xBxEissHWMWn4oQCL+f3d&#10;DAvjLryl8y5WIkE4FKihjrErpAxlTRbD0HXEyfty3mJM0lfSeLwkuG1lptSztNhwWqixo9eayuPu&#10;ZDUsJ/nyezPi9e/2sKf95+E4zrzSevDQv0xBROrjf/jWXhkNWa4yuL5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wYifHAAAA3QAAAA8AAAAAAAAAAAAAAAAAmAIAAGRy&#10;cy9kb3ducmV2LnhtbFBLBQYAAAAABAAEAPUAAACMAwAAAAA=&#10;" fillcolor="black" stroked="f"/>
                  <v:rect id="Rectangle 2742" o:spid="_x0000_s3762" style="position:absolute;left:7314;top:24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HvMgA&#10;AADdAAAADwAAAGRycy9kb3ducmV2LnhtbESPT0sDMRTE74LfITyhN5u42rLdNi1WELwI9s+hvb1u&#10;nrtLNy9rkrarn94IBY/DzPyGmS1624oz+dA41vAwVCCIS2carjRsN6/3OYgQkQ22jknDNwVYzG9v&#10;ZlgYd+EVndexEgnCoUANdYxdIWUoa7IYhq4jTt6n8xZjkr6SxuMlwW0rM6XG0mLDaaHGjl5qKo/r&#10;k9WwnOTLr48nfv9ZHfa03x2Oo8wrrQd3/fMURKQ+/oev7TejIcvVI/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PMe8yAAAAN0AAAAPAAAAAAAAAAAAAAAAAJgCAABk&#10;cnMvZG93bnJldi54bWxQSwUGAAAAAAQABAD1AAAAjQMAAAAA&#10;" fillcolor="black" stroked="f"/>
                  <v:rect id="Rectangle 2743" o:spid="_x0000_s3763" style="position:absolute;left:7314;top:24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fyMgA&#10;AADdAAAADwAAAGRycy9kb3ducmV2LnhtbESPQUsDMRSE74L/ITzBm5u4tGXdNi22IHgp2OrB3l43&#10;r7tLNy/bJLarv74RBI/DzHzDzBaD7cSZfGgda3jMFAjiypmWaw0f7y8PBYgQkQ12jknDNwVYzG9v&#10;Zlgad+ENnbexFgnCoUQNTYx9KWWoGrIYMtcTJ+/gvMWYpK+l8XhJcNvJXKmJtNhyWmiwp1VD1XH7&#10;ZTUsn4rl6W3E65/Nfke7z/1xnHul9f3d8DwFEWmI/+G/9qvRkBdqBL9v0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1V/IyAAAAN0AAAAPAAAAAAAAAAAAAAAAAJgCAABk&#10;cnMvZG93bnJldi54bWxQSwUGAAAAAAQABAD1AAAAjQMAAAAA&#10;" fillcolor="black" stroked="f"/>
                  <v:rect id="Rectangle 2744" o:spid="_x0000_s3764" style="position:absolute;left:7314;top:24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6U8cA&#10;AADdAAAADwAAAGRycy9kb3ducmV2LnhtbESPQWsCMRSE74X+h/AEbzVx0bKuRqkFoZdCtT3o7bl5&#10;7i5uXrZJ1G1/fVMo9DjMzDfMYtXbVlzJh8axhvFIgSAunWm40vDxvnnIQYSIbLB1TBq+KMBqeX+3&#10;wMK4G2/puouVSBAOBWqoY+wKKUNZk8Uwch1x8k7OW4xJ+koaj7cEt63MlHqUFhtOCzV29FxTed5d&#10;rIb1LF9/vk349Xt7PNBhfzxPM6+0Hg76pzmISH38D/+1X4yGLFdT+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lPHAAAA3QAAAA8AAAAAAAAAAAAAAAAAmAIAAGRy&#10;cy9kb3ducmV2LnhtbFBLBQYAAAAABAAEAPUAAACMAwAAAAA=&#10;" fillcolor="black" stroked="f"/>
                  <v:rect id="Rectangle 2745" o:spid="_x0000_s3765" style="position:absolute;left:7314;top:23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kJMcA&#10;AADdAAAADwAAAGRycy9kb3ducmV2LnhtbESPQWsCMRSE74X+h/AEbzVxsbKuRqkFoZdCtT3o7bl5&#10;7i5uXrZJ1G1/fVMo9DjMzDfMYtXbVlzJh8axhvFIgSAunWm40vDxvnnIQYSIbLB1TBq+KMBqeX+3&#10;wMK4G2/puouVSBAOBWqoY+wKKUNZk8Uwch1x8k7OW4xJ+koaj7cEt63MlJpKiw2nhRo7eq6pPO8u&#10;VsN6lq8/3yb8+r09HuiwP54fM6+0Hg76pzmISH38D/+1X4yGLFdT+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LZCTHAAAA3QAAAA8AAAAAAAAAAAAAAAAAmAIAAGRy&#10;cy9kb3ducmV2LnhtbFBLBQYAAAAABAAEAPUAAACMAwAAAAA=&#10;" fillcolor="black" stroked="f"/>
                  <v:rect id="Rectangle 2746" o:spid="_x0000_s3766" style="position:absolute;left:7314;top:23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Bv8gA&#10;AADdAAAADwAAAGRycy9kb3ducmV2LnhtbESPT0sDMRTE74LfITyhN5u4aLvdNi1WELwI9s+hvb1u&#10;nrtLNy9rkrarn94IBY/DzPyGmS1624oz+dA41vAwVCCIS2carjRsN6/3OYgQkQ22jknDNwVYzG9v&#10;ZlgYd+EVndexEgnCoUANdYxdIWUoa7IYhq4jTt6n8xZjkr6SxuMlwW0rM6VG0mLDaaHGjl5qKo/r&#10;k9WwnOTLr49Hfv9ZHfa03x2OT5lXWg/u+ucpiEh9/A9f229GQ5arMf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8G/yAAAAN0AAAAPAAAAAAAAAAAAAAAAAJgCAABk&#10;cnMvZG93bnJldi54bWxQSwUGAAAAAAQABAD1AAAAjQMAAAAA&#10;" fillcolor="black" stroked="f"/>
                  <v:rect id="Rectangle 2747" o:spid="_x0000_s3767" style="position:absolute;left:7314;top:23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hVzcQA&#10;AADdAAAADwAAAGRycy9kb3ducmV2LnhtbERPz2vCMBS+C/4P4QneNFlxo+uMooPBLgN1HvT2bN7a&#10;YvNSk0y7/fXmMNjx4/s9X/a2FVfyoXGs4WGqQBCXzjRcadh/vk1yECEiG2wdk4YfCrBcDAdzLIy7&#10;8Zauu1iJFMKhQA11jF0hZShrshimriNO3JfzFmOCvpLG4y2F21ZmSj1Jiw2nhho7eq2pPO++rYb1&#10;c76+bGb88bs9Hel4OJ0fM6+0Ho/61QuISH38F/+5342GLFdpbnqTn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YVc3EAAAA3QAAAA8AAAAAAAAAAAAAAAAAmAIAAGRycy9k&#10;b3ducmV2LnhtbFBLBQYAAAAABAAEAPUAAACJAwAAAAA=&#10;" fillcolor="black" stroked="f"/>
                  <v:rect id="Rectangle 2748" o:spid="_x0000_s3768" style="position:absolute;left:7314;top:23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wVscA&#10;AADdAAAADwAAAGRycy9kb3ducmV2LnhtbESPT2sCMRTE74V+h/AKvdXEpS3rapRaKPRS8N9Bb8/N&#10;c3dx87JNUt320zeC4HGYmd8wk1lvW3EiHxrHGoYDBYK4dKbhSsNm/fGUgwgR2WDrmDT8UoDZ9P5u&#10;goVxZ17SaRUrkSAcCtRQx9gVUoayJoth4Dri5B2ctxiT9JU0Hs8JbluZKfUqLTacFmrs6L2m8rj6&#10;sRrmo3z+vXjmr7/lfke77f74knml9eND/zYGEamPt/C1/Wk0ZLkaweVNe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U8FbHAAAA3QAAAA8AAAAAAAAAAAAAAAAAmAIAAGRy&#10;cy9kb3ducmV2LnhtbFBLBQYAAAAABAAEAPUAAACMAwAAAAA=&#10;" fillcolor="black" stroked="f"/>
                  <v:rect id="Rectangle 2749" o:spid="_x0000_s3769" style="position:absolute;left:7314;top:23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PFsQA&#10;AADdAAAADwAAAGRycy9kb3ducmV2LnhtbERPy2rCQBTdF/yH4Qrd1YmhLTE6igpCNwVfC91dM9ck&#10;mLkTZ6aa9uudRcHl4bwns8404kbO15YVDAcJCOLC6ppLBfvd6i0D4QOyxsYyKfglD7Np72WCubZ3&#10;3tBtG0oRQ9jnqKAKoc2l9EVFBv3AtsSRO1tnMEToSqkd3mO4aWSaJJ/SYM2xocKWlhUVl+2PUbAY&#10;ZYvr+p2//zanIx0Pp8tH6hKlXvvdfAwiUBee4n/3l1aQZsO4P76JT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3zxbEAAAA3QAAAA8AAAAAAAAAAAAAAAAAmAIAAGRycy9k&#10;b3ducmV2LnhtbFBLBQYAAAAABAAEAPUAAACJAwAAAAA=&#10;" fillcolor="black" stroked="f"/>
                  <v:rect id="Rectangle 2750" o:spid="_x0000_s3770" style="position:absolute;left:7314;top:23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qjccA&#10;AADdAAAADwAAAGRycy9kb3ducmV2LnhtbESPQWvCQBSE74X+h+UVvNVNgi0xuooWCr0Uqu1Bb8/s&#10;Mwlm38bdrUZ/fbcgeBxm5htmOu9NK07kfGNZQTpMQBCXVjdcKfj5fn/OQfiArLG1TAou5GE+e3yY&#10;YqHtmVd0WodKRAj7AhXUIXSFlL6syaAf2o44envrDIYoXSW1w3OEm1ZmSfIqDTYcF2rs6K2m8rD+&#10;NQqW43x5/Brx53W129J2szu8ZC5RavDULyYgAvXhHr61P7SCLE9T+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7ao3HAAAA3QAAAA8AAAAAAAAAAAAAAAAAmAIAAGRy&#10;cy9kb3ducmV2LnhtbFBLBQYAAAAABAAEAPUAAACMAwAAAAA=&#10;" fillcolor="black" stroked="f"/>
                  <v:rect id="Rectangle 2751" o:spid="_x0000_s3771" style="position:absolute;left:7314;top:23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n0+scA&#10;AADdAAAADwAAAGRycy9kb3ducmV2LnhtbESPQWvCQBSE70L/w/IK3nRjsCWNrlIFoZeC2h7q7Zl9&#10;JsHs23R3q9Ff3xUEj8PMfMNM551pxImcry0rGA0TEMSF1TWXCr6/VoMMhA/IGhvLpOBCHuazp94U&#10;c23PvKHTNpQiQtjnqKAKoc2l9EVFBv3QtsTRO1hnMETpSqkdniPcNDJNkldpsOa4UGFLy4qK4/bP&#10;KFi8ZYvf9Zg/r5v9jnY/++NL6hKl+s/d+wREoC48wvf2h1aQZqMU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9PrHAAAA3QAAAA8AAAAAAAAAAAAAAAAAmAIAAGRy&#10;cy9kb3ducmV2LnhtbFBLBQYAAAAABAAEAPUAAACMAwAAAAA=&#10;" fillcolor="black" stroked="f"/>
                  <v:rect id="Rectangle 2752" o:spid="_x0000_s3772" style="position:absolute;left:7314;top:23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VRYcgA&#10;AADdAAAADwAAAGRycy9kb3ducmV2LnhtbESPT2vCQBTE7wW/w/IEb3VjaiVNXUULhV4K9c+h3p7Z&#10;1ySYfRt3V4399F2h4HGYmd8w03lnGnEm52vLCkbDBARxYXXNpYLt5v0xA+EDssbGMim4kof5rPcw&#10;xVzbC6/ovA6liBD2OSqoQmhzKX1RkUE/tC1x9H6sMxiidKXUDi8RbhqZJslEGqw5LlTY0ltFxWF9&#10;MgqWL9ny+DXmz9/Vfke77/3hOXWJUoN+t3gFEagL9/B/+0MrSLPRE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5VFhyAAAAN0AAAAPAAAAAAAAAAAAAAAAAJgCAABk&#10;cnMvZG93bnJldi54bWxQSwUGAAAAAAQABAD1AAAAjQMAAAAA&#10;" fillcolor="black" stroked="f"/>
                  <v:rect id="Rectangle 2753" o:spid="_x0000_s3773" style="position:absolute;left:7314;top:23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JFccA&#10;AADdAAAADwAAAGRycy9kb3ducmV2LnhtbESPT2vCQBTE74LfYXmF3nRjsCVGV9FCoZeCf3qot2f2&#10;NQlm36a7W41++q4geBxm5jfMbNGZRpzI+dqygtEwAUFcWF1zqeBr9z7IQPiArLGxTAou5GEx7/dm&#10;mGt75g2dtqEUEcI+RwVVCG0upS8qMuiHtiWO3o91BkOUrpTa4TnCTSPTJHmVBmuOCxW29FZRcdz+&#10;GQWrSbb6XY/587o57Gn/fTi+pC5R6vmpW05BBOrCI3xvf2gFaTYaw+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MyRXHAAAA3QAAAA8AAAAAAAAAAAAAAAAAmAIAAGRy&#10;cy9kb3ducmV2LnhtbFBLBQYAAAAABAAEAPUAAACMAwAAAAA=&#10;" fillcolor="black" stroked="f"/>
                  <v:rect id="Rectangle 2754" o:spid="_x0000_s3774" style="position:absolute;left:7314;top:23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sjscA&#10;AADdAAAADwAAAGRycy9kb3ducmV2LnhtbESPQWvCQBSE74L/YXmF3nRjqBKjq2ih0EtBbQ/19sy+&#10;JsHs23R3q9Ff7wpCj8PMfMPMl51pxImcry0rGA0TEMSF1TWXCr4+3wYZCB+QNTaWScGFPCwX/d4c&#10;c23PvKXTLpQiQtjnqKAKoc2l9EVFBv3QtsTR+7HOYIjSlVI7PEe4aWSaJBNpsOa4UGFLrxUVx92f&#10;UbCeZuvfzQt/XLeHPe2/D8dx6hKlnp+61QxEoC78hx/td60gzUZ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bI7HAAAA3QAAAA8AAAAAAAAAAAAAAAAAmAIAAGRy&#10;cy9kb3ducmV2LnhtbFBLBQYAAAAABAAEAPUAAACMAwAAAAA=&#10;" fillcolor="black" stroked="f"/>
                  <v:rect id="Rectangle 2755" o:spid="_x0000_s3775" style="position:absolute;left:7314;top:22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y+ccA&#10;AADdAAAADwAAAGRycy9kb3ducmV2LnhtbESPQWvCQBSE74L/YXmF3nRjqBKjq2ih0EtBbQ/19sy+&#10;JsHs23R3q9Ff7wpCj8PMfMPMl51pxImcry0rGA0TEMSF1TWXCr4+3wYZCB+QNTaWScGFPCwX/d4c&#10;c23PvKXTLpQiQtjnqKAKoc2l9EVFBv3QtsTR+7HOYIjSlVI7PEe4aWSaJBNpsOa4UGFLrxUVx92f&#10;UbCeZuvfzQt/XLeHPe2/D8dx6hKlnp+61QxEoC78hx/td60gzUYT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S8vnHAAAA3QAAAA8AAAAAAAAAAAAAAAAAmAIAAGRy&#10;cy9kb3ducmV2LnhtbFBLBQYAAAAABAAEAPUAAACMAwAAAAA=&#10;" fillcolor="black" stroked="f"/>
                  <v:rect id="Rectangle 2756" o:spid="_x0000_s3776" style="position:absolute;left:7314;top:22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XYsgA&#10;AADdAAAADwAAAGRycy9kb3ducmV2LnhtbESPT2vCQBTE7wW/w/IEb3VjqDVNXUULhV4K9c+h3p7Z&#10;1ySYfRt3V4399F2h4HGYmd8w03lnGnEm52vLCkbDBARxYXXNpYLt5v0xA+EDssbGMim4kof5rPcw&#10;xVzbC6/ovA6liBD2OSqoQmhzKX1RkUE/tC1x9H6sMxiidKXUDi8RbhqZJsmzNFhzXKiwpbeKisP6&#10;ZBQsX7Ll8euJP39X+x3tvveHceoSpQb9bvEKIlAX7uH/9odWkGaj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3ldiyAAAAN0AAAAPAAAAAAAAAAAAAAAAAJgCAABk&#10;cnMvZG93bnJldi54bWxQSwUGAAAAAAQABAD1AAAAjQMAAAAA&#10;" fillcolor="black" stroked="f"/>
                  <v:rect id="Rectangle 2757" o:spid="_x0000_s3777" style="position:absolute;left:7314;top:22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HDEMQA&#10;AADdAAAADwAAAGRycy9kb3ducmV2LnhtbERPy2rCQBTdF/yH4Qrd1YmhLTE6igpCNwVfC91dM9ck&#10;mLkTZ6aa9uudRcHl4bwns8404kbO15YVDAcJCOLC6ppLBfvd6i0D4QOyxsYyKfglD7Np72WCubZ3&#10;3tBtG0oRQ9jnqKAKoc2l9EVFBv3AtsSRO1tnMEToSqkd3mO4aWSaJJ/SYM2xocKWlhUVl+2PUbAY&#10;ZYvr+p2//zanIx0Pp8tH6hKlXvvdfAwiUBee4n/3l1aQZsM4N76JT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BwxDEAAAA3QAAAA8AAAAAAAAAAAAAAAAAmAIAAGRycy9k&#10;b3ducmV2LnhtbFBLBQYAAAAABAAEAPUAAACJAwAAAAA=&#10;" fillcolor="black" stroked="f"/>
                  <v:rect id="Rectangle 2758" o:spid="_x0000_s3778" style="position:absolute;left:7314;top:2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mi8cA&#10;AADdAAAADwAAAGRycy9kb3ducmV2LnhtbESPT2vCQBTE74V+h+UVvNWNwZYYXaUWCr0U/HfQ2zP7&#10;TILZt+nuVqOfvisIHoeZ+Q0zmXWmESdyvrasYNBPQBAXVtdcKtisv14zED4ga2wsk4ILeZhNn58m&#10;mGt75iWdVqEUEcI+RwVVCG0upS8qMuj7tiWO3sE6gyFKV0rt8BzhppFpkrxLgzXHhQpb+qyoOK7+&#10;jIL5KJv/Lob8c13ud7Tb7o9vqUuU6r10H2MQgbrwCN/b31pBmg1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NZovHAAAA3QAAAA8AAAAAAAAAAAAAAAAAmAIAAGRy&#10;cy9kb3ducmV2LnhtbFBLBQYAAAAABAAEAPUAAACMAwAAAAA=&#10;" fillcolor="black" stroked="f"/>
                  <v:rect id="Rectangle 2759" o:spid="_x0000_s3779" style="position:absolute;left:7314;top:22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Fq8QA&#10;AADdAAAADwAAAGRycy9kb3ducmV2LnhtbERPz2vCMBS+D/Y/hDfYbaaWOWo1lSkIXoTpdpi3Z/Ns&#10;S5uXLola/euXw2DHj+/3fDGYTlzI+caygvEoAUFcWt1wpeDrc/2SgfABWWNnmRTcyMOieHyYY67t&#10;lXd02YdKxBD2OSqoQ+hzKX1Zk0E/sj1x5E7WGQwRukpqh9cYbjqZJsmbNNhwbKixp1VNZbs/GwXL&#10;abb8+Xjl7X13PNDh+9hOUpco9fw0vM9ABBrCv/jPvdEK0iyN++O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bBavEAAAA3QAAAA8AAAAAAAAAAAAAAAAAmAIAAGRycy9k&#10;b3ducmV2LnhtbFBLBQYAAAAABAAEAPUAAACJAwAAAAA=&#10;" fillcolor="black" stroked="f"/>
                  <v:rect id="Rectangle 2760" o:spid="_x0000_s3780" style="position:absolute;left:7314;top:22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gMMcA&#10;AADdAAAADwAAAGRycy9kb3ducmV2LnhtbESPQWvCQBSE70L/w/IK3nRjsCWNrlIFoZeC2h7q7Zl9&#10;JsHs23R3q9Ff3xUEj8PMfMNM551pxImcry0rGA0TEMSF1TWXCr6/VoMMhA/IGhvLpOBCHuazp94U&#10;c23PvKHTNpQiQtjnqKAKoc2l9EVFBv3QtsTRO1hnMETpSqkdniPcNDJNkldpsOa4UGFLy4qK4/bP&#10;KFi8ZYvf9Zg/r5v9jnY/++NL6hKl+s/d+wREoC48wvf2h1aQZukI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XoDDHAAAA3QAAAA8AAAAAAAAAAAAAAAAAmAIAAGRy&#10;cy9kb3ducmV2LnhtbFBLBQYAAAAABAAEAPUAAACMAwAAAAA=&#10;" fillcolor="black" stroked="f"/>
                  <v:rect id="Rectangle 2761" o:spid="_x0000_s3781" style="position:absolute;left:7314;top:21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R8cA&#10;AADdAAAADwAAAGRycy9kb3ducmV2LnhtbESPQUvDQBSE74L/YXmCN7Nx0ZKm2RQrCF4EWz3Y22v2&#10;mYRm38bdtY3++q5Q8DjMzDdMtZzsIA7kQ+9Yw22WgyBunOm51fD+9nRTgAgR2eDgmDT8UIBlfXlR&#10;YWnckdd02MRWJAiHEjV0MY6llKHpyGLI3EicvE/nLcYkfSuNx2OC20GqPJ9Jiz2nhQ5Heuyo2W++&#10;rYbVvFh9vd7xy+96t6Xtx25/r3yu9fXV9LAAEWmK/+Fz+9loUIVS8PcmPQFZ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FPkfHAAAA3QAAAA8AAAAAAAAAAAAAAAAAmAIAAGRy&#10;cy9kb3ducmV2LnhtbFBLBQYAAAAABAAEAPUAAACMAwAAAAA=&#10;" fillcolor="black" stroked="f"/>
                  <v:rect id="Rectangle 2762" o:spid="_x0000_s3782" style="position:absolute;left:7314;top:21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b3McA&#10;AADdAAAADwAAAGRycy9kb3ducmV2LnhtbESPQWvCQBSE70L/w/IKvenGaEuMrlIFwUtBbQ/19sw+&#10;k2D2bbq71dhf7xYKPQ4z8w0zW3SmERdyvrasYDhIQBAXVtdcKvh4X/czED4ga2wsk4IbeVjMH3oz&#10;zLW98o4u+1CKCGGfo4IqhDaX0hcVGfQD2xJH72SdwRClK6V2eI1w08g0SV6kwZrjQoUtrSoqzvtv&#10;o2A5yZZf2zG//eyOBzp8Hs/PqUuUenrsXqcgAnXhP/zX3mgFaZaO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Jm9zHAAAA3QAAAA8AAAAAAAAAAAAAAAAAmAIAAGRy&#10;cy9kb3ducmV2LnhtbFBLBQYAAAAABAAEAPUAAACMAwAAAAA=&#10;" fillcolor="black" stroked="f"/>
                  <v:rect id="Rectangle 2763" o:spid="_x0000_s3783" style="position:absolute;left:7314;top:21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DqMcA&#10;AADdAAAADwAAAGRycy9kb3ducmV2LnhtbESPQWvCQBSE74X+h+UVvDWbBlvS6CpVEHopqO2h3p7Z&#10;ZxLMvo27W43++q4geBxm5htmPO1NK47kfGNZwUuSgiAurW64UvDzvXjOQfiArLG1TArO5GE6eXwY&#10;Y6HtiVd0XIdKRAj7AhXUIXSFlL6syaBPbEccvZ11BkOUrpLa4SnCTSuzNH2TBhuOCzV2NK+p3K//&#10;jILZez47LIf8dVltN7T53e5fM5cqNXjqP0YgAvXhHr61P7WCLM+G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gA6jHAAAA3QAAAA8AAAAAAAAAAAAAAAAAmAIAAGRy&#10;cy9kb3ducmV2LnhtbFBLBQYAAAAABAAEAPUAAACMAwAAAAA=&#10;" fillcolor="black" stroked="f"/>
                  <v:rect id="Rectangle 2764" o:spid="_x0000_s3784" style="position:absolute;left:7314;top:21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M8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s3QE/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spjPHAAAA3QAAAA8AAAAAAAAAAAAAAAAAmAIAAGRy&#10;cy9kb3ducmV2LnhtbFBLBQYAAAAABAAEAPUAAACMAwAAAAA=&#10;" fillcolor="black" stroked="f"/>
                  <v:rect id="Rectangle 2765" o:spid="_x0000_s3785" style="position:absolute;left:7314;top:21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44RMcA&#10;AADdAAAADwAAAGRycy9kb3ducmV2LnhtbESPQWvCQBSE7wX/w/KE3urGUCVGV9FCwYugtge9PbPP&#10;JJh9m+5uNfbXu4VCj8PMfMPMFp1pxJWcry0rGA4SEMSF1TWXCj4/3l8yED4ga2wsk4I7eVjMe08z&#10;zLW98Y6u+1CKCGGfo4IqhDaX0hcVGfQD2xJH72ydwRClK6V2eItw08g0ScbSYM1xocKW3ioqLvtv&#10;o2A1yVZf21fe/OxORzoeTpdR6hKlnvvdcgoiUBf+w3/ttVaQZukY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OETHAAAA3QAAAA8AAAAAAAAAAAAAAAAAmAIAAGRy&#10;cy9kb3ducmV2LnhtbFBLBQYAAAAABAAEAPUAAACMAwAAAAA=&#10;" fillcolor="black" stroked="f"/>
                  <v:rect id="Rectangle 2766" o:spid="_x0000_s3786" style="position:absolute;left:7314;top:21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d38cA&#10;AADdAAAADwAAAGRycy9kb3ducmV2LnhtbESPQWvCQBSE70L/w/IKvenGoG2MrlIFwUtBbQ/19sw+&#10;k2D2bbq71dhf7xYKPQ4z8w0zW3SmERdyvrasYDhIQBAXVtdcKvh4X/czED4ga2wsk4IbeVjMH3oz&#10;zLW98o4u+1CKCGGfo4IqhDaX0hcVGfQD2xJH72SdwRClK6V2eI1w08g0SZ6lwZrjQoUtrSoqzvtv&#10;o2A5yZZf2xG//eyOBzp8Hs/j1CVKPT12r1MQgbrwH/5rb7SCNEtf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ynd/HAAAA3QAAAA8AAAAAAAAAAAAAAAAAmAIAAGRy&#10;cy9kb3ducmV2LnhtbFBLBQYAAAAABAAEAPUAAACMAwAAAAA=&#10;" fillcolor="black" stroked="f"/>
                  <v:rect id="Rectangle 2767" o:spid="_x0000_s3787" style="position:absolute;left:7314;top:21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JrcQA&#10;AADdAAAADwAAAGRycy9kb3ducmV2LnhtbERPz2vCMBS+D/Y/hDfYbaaWOWo1lSkIXoTpdpi3Z/Ns&#10;S5uXLola/euXw2DHj+/3fDGYTlzI+caygvEoAUFcWt1wpeDrc/2SgfABWWNnmRTcyMOieHyYY67t&#10;lXd02YdKxBD2OSqoQ+hzKX1Zk0E/sj1x5E7WGQwRukpqh9cYbjqZJsmbNNhwbKixp1VNZbs/GwXL&#10;abb8+Xjl7X13PNDh+9hOUpco9fw0vM9ABBrCv/jPvdEK0iyNc+O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tCa3EAAAA3QAAAA8AAAAAAAAAAAAAAAAAmAIAAGRycy9k&#10;b3ducmV2LnhtbFBLBQYAAAAABAAEAPUAAACJAwAAAAA=&#10;" fillcolor="black" stroked="f"/>
                  <v:rect id="Rectangle 2768" o:spid="_x0000_s3788" style="position:absolute;left:7314;top:21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GsNscA&#10;AADdAAAADwAAAGRycy9kb3ducmV2LnhtbESPQWvCQBSE74X+h+UVems2hioxdRUtFLwI1fZQb8/s&#10;Mwlm38bdVaO/3i0Uehxm5htmMutNK87kfGNZwSBJQRCXVjdcKfj++njJQfiArLG1TAqu5GE2fXyY&#10;YKHthdd03oRKRAj7AhXUIXSFlL6syaBPbEccvb11BkOUrpLa4SXCTSuzNB1Jgw3HhRo7eq+pPGxO&#10;RsFinC+On6+8uq13W9r+7A7DzKVKPT/18zcQgfrwH/5rL7WCLM/G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hrDbHAAAA3QAAAA8AAAAAAAAAAAAAAAAAmAIAAGRy&#10;cy9kb3ducmV2LnhtbFBLBQYAAAAABAAEAPUAAACMAwAAAAA=&#10;" fillcolor="black" stroked="f"/>
                  <v:rect id="Rectangle 2769" o:spid="_x0000_s3789" style="position:absolute;left:7314;top:21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TdsUA&#10;AADdAAAADwAAAGRycy9kb3ducmV2LnhtbERPu27CMBTdK/EP1kViKw6hRSFgEFSq1KVSeQywXeJL&#10;EhFfp7YLab++HpAYj857vuxMI67kfG1ZwWiYgCAurK65VLDfvT9nIHxA1thYJgW/5GG56D3NMdf2&#10;xhu6bkMpYgj7HBVUIbS5lL6oyKAf2pY4cmfrDIYIXSm1w1sMN41Mk2QiDdYcGyps6a2i4rL9MQrW&#10;02z9/fXCn3+b05GOh9PlNXWJUoN+t5qBCNSFh/ju/tAK0mwc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pN2xQAAAN0AAAAPAAAAAAAAAAAAAAAAAJgCAABkcnMv&#10;ZG93bnJldi54bWxQSwUGAAAAAAQABAD1AAAAigMAAAAA&#10;" fillcolor="black" stroked="f"/>
                  <v:rect id="Rectangle 2770" o:spid="_x0000_s3790" style="position:absolute;left:7314;top:21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27cgA&#10;AADdAAAADwAAAGRycy9kb3ducmV2LnhtbESPT2vCQBTE7wW/w/IEb3VjaiVNXUULhV4K9c+h3p7Z&#10;1ySYfRt3V4399F2h4HGYmd8w03lnGnEm52vLCkbDBARxYXXNpYLt5v0xA+EDssbGMim4kof5rPcw&#10;xVzbC6/ovA6liBD2OSqoQmhzKX1RkUE/tC1x9H6sMxiidKXUDi8RbhqZJslEGqw5LlTY0ltFxWF9&#10;MgqWL9ny+DXmz9/Vfke77/3hOXWJUoN+t3gFEagL9/B/+0MrSLOn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jbtyAAAAN0AAAAPAAAAAAAAAAAAAAAAAJgCAABk&#10;cnMvZG93bnJldi54bWxQSwUGAAAAAAQABAD1AAAAjQMAAAAA&#10;" fillcolor="black" stroked="f"/>
                  <v:rect id="Rectangle 2771" o:spid="_x0000_s3791" style="position:absolute;left:7314;top:21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yomscA&#10;AADdAAAADwAAAGRycy9kb3ducmV2LnhtbESPQWvCQBSE70L/w/IKvenGaEuMrlIFwUtBbQ/19sw+&#10;k2D2bbq71dhf7xYKPQ4z8w0zW3SmERdyvrasYDhIQBAXVtdcKvh4X/czED4ga2wsk4IbeVjMH3oz&#10;zLW98o4u+1CKCGGfo4IqhDaX0hcVGfQD2xJH72SdwRClK6V2eI1w08g0SV6kwZrjQoUtrSoqzvtv&#10;o2A5yZZf2zG//eyOBzp8Hs/PqUuUenrsXqcgAnXhP/zX3mgFaTZK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cqJrHAAAA3QAAAA8AAAAAAAAAAAAAAAAAmAIAAGRy&#10;cy9kb3ducmV2LnhtbFBLBQYAAAAABAAEAPUAAACMAwAAAAA=&#10;" fillcolor="black" stroked="f"/>
                  <v:rect id="Rectangle 2772" o:spid="_x0000_s3792" style="position:absolute;left:7314;top:21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NAcgA&#10;AADdAAAADwAAAGRycy9kb3ducmV2LnhtbESPT2vCQBTE7wW/w/IEb3VjtJKmrqKFQi+F+udQb8/s&#10;axLMvk13V4399F2h4HGYmd8ws0VnGnEm52vLCkbDBARxYXXNpYLd9u0xA+EDssbGMim4kofFvPcw&#10;w1zbC6/pvAmliBD2OSqoQmhzKX1RkUE/tC1x9L6tMxiidKXUDi8RbhqZJslUGqw5LlTY0mtFxXFz&#10;MgpWz9nq53PCH7/rw572X4fjU+oSpQb9bvkCIlAX7uH/9rtWkGbj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UA0ByAAAAN0AAAAPAAAAAAAAAAAAAAAAAJgCAABk&#10;cnMvZG93bnJldi54bWxQSwUGAAAAAAQABAD1AAAAjQMAAAAA&#10;" fillcolor="black" stroked="f"/>
                  <v:rect id="Rectangle 2773" o:spid="_x0000_s3793" style="position:absolute;left:7314;top:21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VdccA&#10;AADdAAAADwAAAGRycy9kb3ducmV2LnhtbESPQWvCQBSE74X+h+UJvdWNqZUYXaUWBC+FanvQ2zP7&#10;TILZt+nuqrG/visUPA4z8w0znXemEWdyvrasYNBPQBAXVtdcKvj+Wj5nIHxA1thYJgVX8jCfPT5M&#10;Mdf2wms6b0IpIoR9jgqqENpcSl9UZND3bUscvYN1BkOUrpTa4SXCTSPTJBlJgzXHhQpbeq+oOG5O&#10;RsFinC1+Pof88bve72i33R9fU5co9dTr3iYgAnXhHv5vr7SCNHsZ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5lXXHAAAA3QAAAA8AAAAAAAAAAAAAAAAAmAIAAGRy&#10;cy9kb3ducmV2LnhtbFBLBQYAAAAABAAEAPUAAACMAwAAAAA=&#10;" fillcolor="black" stroked="f"/>
                  <v:rect id="Rectangle 2774" o:spid="_x0000_s3794" style="position:absolute;left:7314;top:21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7s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afY0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1MO7HAAAA3QAAAA8AAAAAAAAAAAAAAAAAmAIAAGRy&#10;cy9kb3ducmV2LnhtbFBLBQYAAAAABAAEAPUAAACMAwAAAAA=&#10;" fillcolor="black" stroked="f"/>
                  <v:rect id="Rectangle 2775" o:spid="_x0000_s3795" style="position:absolute;left:7314;top:21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umccA&#10;AADdAAAADwAAAGRycy9kb3ducmV2LnhtbESPQWvCQBSE74X+h+UJvdWNaSsxukoVCr0I1fagt2f2&#10;mQSzb+PuVqO/3hUKPQ4z8w0zmXWmESdyvrasYNBPQBAXVtdcKvj5/njOQPiArLGxTAou5GE2fXyY&#10;YK7tmVd0WodSRAj7HBVUIbS5lL6oyKDv25Y4envrDIYoXSm1w3OEm0amSTKUBmuOCxW2tKioOKx/&#10;jYL5KJsfv155eV3ttrTd7A5vqUuUeup172MQgbrwH/5rf2oFafYyhP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rpnHAAAA3QAAAA8AAAAAAAAAAAAAAAAAmAIAAGRy&#10;cy9kb3ducmV2LnhtbFBLBQYAAAAABAAEAPUAAACMAwAAAAA=&#10;" fillcolor="black" stroked="f"/>
                  <v:rect id="Rectangle 2776" o:spid="_x0000_s3796" style="position:absolute;left:7314;top:21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sLAsgA&#10;AADdAAAADwAAAGRycy9kb3ducmV2LnhtbESPQWvCQBSE74L/YXlCb7oxbW0aXUULQi8FtT3U2zP7&#10;TILZt+nuqml/fbcg9DjMzDfMbNGZRlzI+dqygvEoAUFcWF1zqeDjfT3MQPiArLGxTAq+ycNi3u/N&#10;MNf2ylu67EIpIoR9jgqqENpcSl9UZNCPbEscvaN1BkOUrpTa4TXCTSPTJJlIgzXHhQpbeqmoOO3O&#10;RsHqOVt9bR747Wd72NP+83B6TF2i1N2gW05BBOrCf/jWftUK0uz+Cf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awsCyAAAAN0AAAAPAAAAAAAAAAAAAAAAAJgCAABk&#10;cnMvZG93bnJldi54bWxQSwUGAAAAAAQABAD1AAAAjQMAAAAA&#10;" fillcolor="black" stroked="f"/>
                  <v:rect id="Rectangle 2777" o:spid="_x0000_s3797" style="position:absolute;left:7314;top:21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SfcMUA&#10;AADdAAAADwAAAGRycy9kb3ducmV2LnhtbERPu27CMBTdK/EP1kViKw6hRSFgEFSq1KVSeQywXeJL&#10;EhFfp7YLab++HpAYj857vuxMI67kfG1ZwWiYgCAurK65VLDfvT9nIHxA1thYJgW/5GG56D3NMdf2&#10;xhu6bkMpYgj7HBVUIbS5lL6oyKAf2pY4cmfrDIYIXSm1w1sMN41Mk2QiDdYcGyps6a2i4rL9MQrW&#10;02z9/fXCn3+b05GOh9PlNXWJUoN+t5qBCNSFh/ju/tAK0mwc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J9wxQAAAN0AAAAPAAAAAAAAAAAAAAAAAJgCAABkcnMv&#10;ZG93bnJldi54bWxQSwUGAAAAAAQABAD1AAAAigMAAAAA&#10;" fillcolor="black" stroked="f"/>
                  <v:rect id="Rectangle 2778" o:spid="_x0000_s3798" style="position:absolute;left:7314;top:21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68gA&#10;AADdAAAADwAAAGRycy9kb3ducmV2LnhtbESPT2vCQBTE7wW/w/IEb3XT1EpMXUULhV4K9c+h3p7Z&#10;1ySYfRt3V4399F2h4HGYmd8w03lnGnEm52vLCp6GCQjiwuqaSwXbzftjBsIHZI2NZVJwJQ/zWe9h&#10;irm2F17ReR1KESHsc1RQhdDmUvqiIoN+aFvi6P1YZzBE6UqpHV4i3DQyTZKxNFhzXKiwpbeKisP6&#10;ZBQsJ9ny+DXiz9/Vfke77/3hJXWJUoN+t3gFEagL9/B/+0MrSLPn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uDrryAAAAN0AAAAPAAAAAAAAAAAAAAAAAJgCAABk&#10;cnMvZG93bnJldi54bWxQSwUGAAAAAAQABAD1AAAAjQMAAAAA&#10;" fillcolor="black" stroked="f"/>
                  <v:rect id="Rectangle 2779" o:spid="_x0000_s3799" style="position:absolute;left:7314;top:21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gC8QA&#10;AADdAAAADwAAAGRycy9kb3ducmV2LnhtbERPy2rCQBTdF/yH4Qru6sRgS4yOogWhm0J9LHR3zVyT&#10;YOZOOjPV6Nd3FgWXh/OeLTrTiCs5X1tWMBomIIgLq2suFex369cMhA/IGhvLpOBOHhbz3ssMc21v&#10;vKHrNpQihrDPUUEVQptL6YuKDPqhbYkjd7bOYIjQlVI7vMVw08g0Sd6lwZpjQ4UtfVRUXLa/RsFq&#10;kq1+vsf89dicjnQ8nC5vqUuUGvS75RREoC48xf/uT60gzcZxf3wTn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4AvEAAAA3QAAAA8AAAAAAAAAAAAAAAAAmAIAAGRycy9k&#10;b3ducmV2LnhtbFBLBQYAAAAABAAEAPUAAACJAwAAAAA=&#10;" fillcolor="black" stroked="f"/>
                  <v:rect id="Rectangle 2780" o:spid="_x0000_s3800" style="position:absolute;left:7314;top:19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FkMcA&#10;AADdAAAADwAAAGRycy9kb3ducmV2LnhtbESPT2vCQBTE74LfYXmF3nRjsCVGV9FCoZeCf3qot2f2&#10;NQlm36a7W41++q4geBxm5jfMbNGZRpzI+dqygtEwAUFcWF1zqeBr9z7IQPiArLGxTAou5GEx7/dm&#10;mGt75g2dtqEUEcI+RwVVCG0upS8qMuiHtiWO3o91BkOUrpTa4TnCTSPTJHmVBmuOCxW29FZRcdz+&#10;GQWrSbb6XY/587o57Gn/fTi+pC5R6vmpW05BBOrCI3xvf2gFaTYe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IRZDHAAAA3QAAAA8AAAAAAAAAAAAAAAAAmAIAAGRy&#10;cy9kb3ducmV2LnhtbFBLBQYAAAAABAAEAPUAAACMAwAAAAA=&#10;" fillcolor="black" stroked="f"/>
                  <v:rect id="Rectangle 2781" o:spid="_x0000_s3801" style="position:absolute;left:7314;top:19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b58cA&#10;AADdAAAADwAAAGRycy9kb3ducmV2LnhtbESPQWvCQBSE74X+h+UVvDWbBlvS6CpVEHopqO2h3p7Z&#10;ZxLMvo27W43++q4geBxm5htmPO1NK47kfGNZwUuSgiAurW64UvDzvXjOQfiArLG1TArO5GE6eXwY&#10;Y6HtiVd0XIdKRAj7AhXUIXSFlL6syaBPbEccvZ11BkOUrpLa4SnCTSuzNH2TBhuOCzV2NK+p3K//&#10;jILZez47LIf8dVltN7T53e5fM5cqNXjqP0YgAvXhHr61P7WCLB9m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2+fHAAAA3QAAAA8AAAAAAAAAAAAAAAAAmAIAAGRy&#10;cy9kb3ducmV2LnhtbFBLBQYAAAAABAAEAPUAAACMAwAAAAA=&#10;" fillcolor="black" stroked="f"/>
                  <v:rect id="Rectangle 2782" o:spid="_x0000_s3802" style="position:absolute;left:7314;top:19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fMcA&#10;AADdAAAADwAAAGRycy9kb3ducmV2LnhtbESPQWvCQBSE74X+h+UJvdWNqZUYXaUWBC+FanvQ2zP7&#10;TILZt+nuqrG/visUPA4z8w0znXemEWdyvrasYNBPQBAXVtdcKvj+Wj5nIHxA1thYJgVX8jCfPT5M&#10;Mdf2wms6b0IpIoR9jgqqENpcSl9UZND3bUscvYN1BkOUrpTa4SXCTSPTJBlJgzXHhQpbeq+oOG5O&#10;RsFinC1+Pof88bve72i33R9fU5co9dTr3iYgAnXhHv5vr7SCNBu+wO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fnzHAAAA3QAAAA8AAAAAAAAAAAAAAAAAmAIAAGRy&#10;cy9kb3ducmV2LnhtbFBLBQYAAAAABAAEAPUAAACMAwAAAAA=&#10;" fillcolor="black" stroked="f"/>
                  <v:rect id="Rectangle 2783" o:spid="_x0000_s3803" style="position:absolute;left:7314;top:19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CMcA&#10;AADdAAAADwAAAGRycy9kb3ducmV2LnhtbESPQWvCQBSE74L/YXmF3nTTEEuauooWCr0Ianuot2f2&#10;NQlm36a7W43++q4geBxm5htmOu9NK47kfGNZwdM4AUFcWt1wpeDr832Ug/ABWWNrmRScycN8NhxM&#10;sdD2xBs6bkMlIoR9gQrqELpCSl/WZNCPbUccvR/rDIYoXSW1w1OEm1amSfIsDTYcF2rs6K2m8rD9&#10;MwqWL/nyd53x6rLZ72j3vT9MUpco9fjQL15BBOrDPXxrf2gFaZ5lcH0Tn4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5gjHAAAA3QAAAA8AAAAAAAAAAAAAAAAAmAIAAGRy&#10;cy9kb3ducmV2LnhtbFBLBQYAAAAABAAEAPUAAACMAwAAAAA=&#10;" fillcolor="black" stroked="f"/>
                  <v:rect id="Rectangle 2784" o:spid="_x0000_s3804" style="position:absolute;left:7314;top:19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k8cA&#10;AADdAAAADwAAAGRycy9kb3ducmV2LnhtbESPQWvCQBSE70L/w/IK3nTToCVNXaUKghehag/19sy+&#10;JsHs23R31eiv7xYEj8PMfMNMZp1pxJmcry0reBkmIIgLq2suFXztloMMhA/IGhvLpOBKHmbTp94E&#10;c20vvKHzNpQiQtjnqKAKoc2l9EVFBv3QtsTR+7HOYIjSlVI7vES4aWSaJK/SYM1xocKWFhUVx+3J&#10;KJi/ZfPfzxGvb5vDnvbfh+M4dYlS/efu4x1EoC48wvf2SitIs9EY/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zQ5PHAAAA3QAAAA8AAAAAAAAAAAAAAAAAmAIAAGRy&#10;cy9kb3ducmV2LnhtbFBLBQYAAAAABAAEAPUAAACMAwAAAAA=&#10;" fillcolor="black" stroked="f"/>
                  <v:rect id="Rectangle 2785" o:spid="_x0000_s3805" style="position:absolute;left:7314;top:19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d5McA&#10;AADdAAAADwAAAGRycy9kb3ducmV2LnhtbESPT2vCQBTE74V+h+UVvNVNg5UYXaUWCl4E//RQb8/s&#10;axLMvk13V0399K4geBxm5jfMZNaZRpzI+dqygrd+AoK4sLrmUsH39us1A+EDssbGMin4Jw+z6fPT&#10;BHNtz7ym0yaUIkLY56igCqHNpfRFRQZ937bE0fu1zmCI0pVSOzxHuGlkmiRDabDmuFBhS58VFYfN&#10;0SiYj7L532rAy8t6v6Pdz/7wnrpEqd5L9zEGEagLj/C9vdAK0mww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h3eTHAAAA3QAAAA8AAAAAAAAAAAAAAAAAmAIAAGRy&#10;cy9kb3ducmV2LnhtbFBLBQYAAAAABAAEAPUAAACMAwAAAAA=&#10;" fillcolor="black" stroked="f"/>
                  <v:rect id="Rectangle 2786" o:spid="_x0000_s3806" style="position:absolute;left:7314;top:19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14f8gA&#10;AADdAAAADwAAAGRycy9kb3ducmV2LnhtbESPT2vCQBTE7wW/w/IEb3Vj0JqmrqKFQi+F+udQb8/s&#10;axLMvk13V4399F2h4HGYmd8ws0VnGnEm52vLCkbDBARxYXXNpYLd9u0xA+EDssbGMim4kofFvPcw&#10;w1zbC6/pvAmliBD2OSqoQmhzKX1RkUE/tC1x9L6tMxiidKXUDi8RbhqZJsmTNFhzXKiwpdeKiuPm&#10;ZBSsnrPVz+eYP37Xhz3tvw7HSeoSpQb9bvkCIlAX7uH/9rtWkGbjK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bXh/yAAAAN0AAAAPAAAAAAAAAAAAAAAAAJgCAABk&#10;cnMvZG93bnJldi54bWxQSwUGAAAAAAQABAD1AAAAjQMAAAAA&#10;" fillcolor="black" stroked="f"/>
                  <v:rect id="Rectangle 2787" o:spid="_x0000_s3807" style="position:absolute;left:7314;top:19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sDcQA&#10;AADdAAAADwAAAGRycy9kb3ducmV2LnhtbERPy2rCQBTdF/yH4Qru6sRgS4yOogWhm0J9LHR3zVyT&#10;YOZOOjPV6Nd3FgWXh/OeLTrTiCs5X1tWMBomIIgLq2suFex369cMhA/IGhvLpOBOHhbz3ssMc21v&#10;vKHrNpQihrDPUUEVQptL6YuKDPqhbYkjd7bOYIjQlVI7vMVw08g0Sd6lwZpjQ4UtfVRUXLa/RsFq&#10;kq1+vsf89dicjnQ8nC5vqUuUGvS75RREoC48xf/uT60gzcZxbnwTn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y7A3EAAAA3QAAAA8AAAAAAAAAAAAAAAAAmAIAAGRycy9k&#10;b3ducmV2LnhtbFBLBQYAAAAABAAEAPUAAACJAwAAAAA=&#10;" fillcolor="black" stroked="f"/>
                  <v:rect id="Rectangle 2788" o:spid="_x0000_s3808" style="position:absolute;left:7314;top:19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5JlscA&#10;AADdAAAADwAAAGRycy9kb3ducmV2LnhtbESPT2vCQBTE70K/w/IKvemmwZYYXaUWCr0U/HfQ2zP7&#10;TILZt+nuVqOfvisIHoeZ+Q0zmXWmESdyvras4HWQgCAurK65VLBZf/UzED4ga2wsk4ILeZhNn3oT&#10;zLU985JOq1CKCGGfo4IqhDaX0hcVGfQD2xJH72CdwRClK6V2eI5w08g0Sd6lwZrjQoUtfVZUHFd/&#10;RsF8lM1/F0P+uS73O9pt98e31CVKvTx3H2MQgbrwCN/b31pBmg1H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SZbHAAAA3QAAAA8AAAAAAAAAAAAAAAAAmAIAAGRy&#10;cy9kb3ducmV2LnhtbFBLBQYAAAAABAAEAPUAAACMAwAAAAA=&#10;" fillcolor="black" stroked="f"/>
                  <v:rect id="Rectangle 2789" o:spid="_x0000_s3809" style="position:absolute;left:7314;top:19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21sQA&#10;AADdAAAADwAAAGRycy9kb3ducmV2LnhtbERPy2rCQBTdF/yH4Qrd1YlBS4yOogWhm4Kvhe6umWsS&#10;zNxJZ6aa9uudRcHl4bxni8404kbO15YVDAcJCOLC6ppLBYf9+i0D4QOyxsYyKfglD4t572WGubZ3&#10;3tJtF0oRQ9jnqKAKoc2l9EVFBv3AtsSRu1hnMEToSqkd3mO4aWSaJO/SYM2xocKWPioqrrsfo2A1&#10;yVbfmxF//W3PJzodz9dx6hKlXvvdcgoiUBee4n/3p1aQZuO4P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ddtbEAAAA3QAAAA8AAAAAAAAAAAAAAAAAmAIAAGRycy9k&#10;b3ducmV2LnhtbFBLBQYAAAAABAAEAPUAAACJAwAAAAA=&#10;" fillcolor="black" stroked="f"/>
                  <v:rect id="Rectangle 2790" o:spid="_x0000_s3810" style="position:absolute;left:7314;top:19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HTTccA&#10;AADdAAAADwAAAGRycy9kb3ducmV2LnhtbESPQWvCQBSE74L/YXmF3nRjqBKjq2ih0EtBbQ/19sy+&#10;JsHs23R3q9Ff7wpCj8PMfMPMl51pxImcry0rGA0TEMSF1TWXCr4+3wYZCB+QNTaWScGFPCwX/d4c&#10;c23PvKXTLpQiQtjnqKAKoc2l9EVFBv3QtsTR+7HOYIjSlVI7PEe4aWSaJBNpsOa4UGFLrxUVx92f&#10;UbCeZuvfzQt/XLeHPe2/D8dx6hKlnp+61QxEoC78hx/td60gzcY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R003HAAAA3QAAAA8AAAAAAAAAAAAAAAAAmAIAAGRy&#10;cy9kb3ducmV2LnhtbFBLBQYAAAAABAAEAPUAAACMAwAAAAA=&#10;" fillcolor="black" stroked="f"/>
                  <v:rect id="Rectangle 2791" o:spid="_x0000_s3811" style="position:absolute;left:7314;top:19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NOs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s1EK/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DTTrHAAAA3QAAAA8AAAAAAAAAAAAAAAAAmAIAAGRy&#10;cy9kb3ducmV2LnhtbFBLBQYAAAAABAAEAPUAAACMAwAAAAA=&#10;" fillcolor="black" stroked="f"/>
                  <v:rect id="Rectangle 2792" o:spid="_x0000_s3812" style="position:absolute;left:7314;top:19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oc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aTZ+g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P6KHHAAAA3QAAAA8AAAAAAAAAAAAAAAAAmAIAAGRy&#10;cy9kb3ducmV2LnhtbFBLBQYAAAAABAAEAPUAAACMAwAAAAA=&#10;" fillcolor="black" stroked="f"/>
                  <v:rect id="Rectangle 2793" o:spid="_x0000_s3813" style="position:absolute;left:7314;top:19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w1ccA&#10;AADdAAAADwAAAGRycy9kb3ducmV2LnhtbESPQWvCQBSE70L/w/IK3nTToCVNXaUKghehag/19sy+&#10;JsHs23R31eiv7xYEj8PMfMNMZp1pxJmcry0reBkmIIgLq2suFXztloMMhA/IGhvLpOBKHmbTp94E&#10;c20vvKHzNpQiQtjnqKAKoc2l9EVFBv3QtsTR+7HOYIjSlVI7vES4aWSaJK/SYM1xocKWFhUVx+3J&#10;KJi/ZfPfzxGvb5vDnvbfh+M4dYlS/efu4x1EoC48wvf2SitIs/EI/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mcNXHAAAA3QAAAA8AAAAAAAAAAAAAAAAAmAIAAGRy&#10;cy9kb3ducmV2LnhtbFBLBQYAAAAABAAEAPUAAACMAwAAAAA=&#10;" fillcolor="black" stroked="f"/>
                  <v:rect id="Rectangle 2794" o:spid="_x0000_s3814" style="position:absolute;left:7314;top:19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VTsgA&#10;AADdAAAADwAAAGRycy9kb3ducmV2LnhtbESPT2vCQBTE74LfYXmF3nTT0JQYXUULhV4K9c9Bb8/s&#10;Mwlm36a7W41++m6h0OMwM79hZovetOJCzjeWFTyNExDEpdUNVwp227dRDsIHZI2tZVJwIw+L+XAw&#10;w0LbK6/psgmViBD2BSqoQ+gKKX1Zk0E/th1x9E7WGQxRukpqh9cIN61Mk+RFGmw4LtTY0WtN5Xnz&#10;bRSsJvnq6/OZP+7r44EO++M5S12i1ONDv5yCCNSH//Bf+10rSPMsg9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KtVOyAAAAN0AAAAPAAAAAAAAAAAAAAAAAJgCAABk&#10;cnMvZG93bnJldi54bWxQSwUGAAAAAAQABAD1AAAAjQMAAAAA&#10;" fillcolor="black" stroked="f"/>
                  <v:rect id="Rectangle 2795" o:spid="_x0000_s3815" style="position:absolute;left:7314;top:19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LOccA&#10;AADdAAAADwAAAGRycy9kb3ducmV2LnhtbESPT2vCQBTE70K/w/IKvZlNQ5UYXaUWCr0U/HfQ2zP7&#10;mgSzb9Pdrab99G5B8DjMzG+Y2aI3rTiT841lBc9JCoK4tLrhSsFu+z7MQfiArLG1TAp+ycNi/jCY&#10;YaHthdd03oRKRAj7AhXUIXSFlL6syaBPbEccvS/rDIYoXSW1w0uEm1ZmaTqWBhuOCzV29FZTedr8&#10;GAXLSb78Xr3w59/6eKDD/ngaZS5V6umxf52CCNSHe/jW/tAKsnw0hv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4SznHAAAA3QAAAA8AAAAAAAAAAAAAAAAAmAIAAGRy&#10;cy9kb3ducmV2LnhtbFBLBQYAAAAABAAEAPUAAACMAwAAAAA=&#10;" fillcolor="black" stroked="f"/>
                  <v:rect id="Rectangle 2796" o:spid="_x0000_s3816" style="position:absolute;left:7314;top:19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uoscA&#10;AADdAAAADwAAAGRycy9kb3ducmV2LnhtbESPQWvCQBSE74X+h+UJvdWNodYYXaUWBC+FanvQ2zP7&#10;TILZt+nuqrG/visUPA4z8w0znXemEWdyvrasYNBPQBAXVtdcKvj+Wj5nIHxA1thYJgVX8jCfPT5M&#10;Mdf2wms6b0IpIoR9jgqqENpcSl9UZND3bUscvYN1BkOUrpTa4SXCTSPTJHmVBmuOCxW29F5Rcdyc&#10;jILFOFv8fL7wx+96v6Pddn8cpi5R6qnXvU1ABOrCPfzfXmkFaTYcwe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07qLHAAAA3QAAAA8AAAAAAAAAAAAAAAAAmAIAAGRy&#10;cy9kb3ducmV2LnhtbFBLBQYAAAAABAAEAPUAAACMAwAAAAA=&#10;" fillcolor="black" stroked="f"/>
                  <v:rect id="Rectangle 2797" o:spid="_x0000_s3817" style="position:absolute;left:7314;top:19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0MQA&#10;AADdAAAADwAAAGRycy9kb3ducmV2LnhtbERPy2rCQBTdF/yH4Qrd1YlBS4yOogWhm4Kvhe6umWsS&#10;zNxJZ6aa9uudRcHl4bxni8404kbO15YVDAcJCOLC6ppLBYf9+i0D4QOyxsYyKfglD4t572WGubZ3&#10;3tJtF0oRQ9jnqKAKoc2l9EVFBv3AtsSRu1hnMEToSqkd3mO4aWSaJO/SYM2xocKWPioqrrsfo2A1&#10;yVbfmxF//W3PJzodz9dx6hKlXvvdcgoiUBee4n/3p1aQZuM4N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retDEAAAA3QAAAA8AAAAAAAAAAAAAAAAAmAIAAGRycy9k&#10;b3ducmV2LnhtbFBLBQYAAAAABAAEAPUAAACJAwAAAAA=&#10;" fillcolor="black" stroked="f"/>
                  <v:rect id="Rectangle 2798" o:spid="_x0000_s3818" style="position:absolute;left:7314;top:19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fS8cA&#10;AADdAAAADwAAAGRycy9kb3ducmV2LnhtbESPT2vCQBTE74LfYXmF3nTTUCVGV9FCoZeCf3qot2f2&#10;mQSzb9Pdrab99K4geBxm5jfMbNGZRpzJ+dqygpdhAoK4sLrmUsHX7n2QgfABWWNjmRT8kYfFvN+b&#10;Ya7thTd03oZSRAj7HBVUIbS5lL6oyKAf2pY4ekfrDIYoXSm1w0uEm0amSTKWBmuOCxW29FZRcdr+&#10;GgWrSbb6Wb/y5//msKf99+E0Sl2i1PNTt5yCCNSFR/je/tAK0mw0g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n30vHAAAA3QAAAA8AAAAAAAAAAAAAAAAAmAIAAGRy&#10;cy9kb3ducmV2LnhtbFBLBQYAAAAABAAEAPUAAACMAwAAAAA=&#10;" fillcolor="black" stroked="f"/>
                  <v:rect id="Rectangle 2799" o:spid="_x0000_s3819" style="position:absolute;left:7314;top:18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8a8QA&#10;AADdAAAADwAAAGRycy9kb3ducmV2LnhtbERPy2rCQBTdF/yH4Rbc1UmDlTQ6ihaEbgq+FnV3zVyT&#10;YOZOOjNq6tc7C8Hl4bwns8404kLO15YVvA8SEMSF1TWXCnbb5VsGwgdkjY1lUvBPHmbT3ssEc22v&#10;vKbLJpQihrDPUUEVQptL6YuKDPqBbYkjd7TOYIjQlVI7vMZw08g0SUbSYM2xocKWvioqTpuzUbD4&#10;zBZ/qyH/3NaHPe1/D6eP1CVK9V+7+RhEoC48xQ/3t1aQZqO4P76JT0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xvGvEAAAA3QAAAA8AAAAAAAAAAAAAAAAAmAIAAGRycy9k&#10;b3ducmV2LnhtbFBLBQYAAAAABAAEAPUAAACJAwAAAAA=&#10;" fillcolor="black" stroked="f"/>
                  <v:rect id="Rectangle 2800" o:spid="_x0000_s3820" style="position:absolute;left:7314;top:18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0Z8McA&#10;AADdAAAADwAAAGRycy9kb3ducmV2LnhtbESPQWvCQBSE74L/YXmF3nRjqBKjq2ih0EtBbQ/19sy+&#10;JsHs23R3q9Ff7wpCj8PMfMPMl51pxImcry0rGA0TEMSF1TWXCr4+3wYZCB+QNTaWScGFPCwX/d4c&#10;c23PvKXTLpQiQtjnqKAKoc2l9EVFBv3QtsTR+7HOYIjSlVI7PEe4aWSaJBNpsOa4UGFLrxUVx92f&#10;UbCeZuvfzQt/XLeHPe2/D8dx6hKlnp+61QxEoC78hx/td60gzSY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9GfDHAAAA3QAAAA8AAAAAAAAAAAAAAAAAmAIAAGRy&#10;cy9kb3ducmV2LnhtbFBLBQYAAAAABAAEAPUAAACMAwAAAAA=&#10;" fillcolor="black" stroked="f"/>
                  <v:rect id="Rectangle 2801" o:spid="_x0000_s3821" style="position:absolute;left:7314;top:18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h8cA&#10;AADdAAAADwAAAGRycy9kb3ducmV2LnhtbESPQWvCQBSE7wX/w/KE3urGUCVGV9FCwYugtge9PbPP&#10;JJh9m+5uNfbXu4VCj8PMfMPMFp1pxJWcry0rGA4SEMSF1TWXCj4/3l8yED4ga2wsk4I7eVjMe08z&#10;zLW98Y6u+1CKCGGfo4IqhDaX0hcVGfQD2xJH72ydwRClK6V2eItw08g0ScbSYM1xocKW3ioqLvtv&#10;o2A1yVZf21fe/OxORzoeTpdR6hKlnvvdcgoiUBf+w3/ttVaQZuMU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vh4fHAAAA3QAAAA8AAAAAAAAAAAAAAAAAmAIAAGRy&#10;cy9kb3ducmV2LnhtbFBLBQYAAAAABAAEAPUAAACMAwAAAAA=&#10;" fillcolor="black" stroked="f"/>
                  <v:rect id="Rectangle 2802" o:spid="_x0000_s3822" style="position:absolute;left:7314;top:18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iHMcA&#10;AADdAAAADwAAAGRycy9kb3ducmV2LnhtbESPQWvCQBSE74X+h+UJvdWNaSsxukoVCr0I1fagt2f2&#10;mQSzb+PuVqO/3hUKPQ4z8w0zmXWmESdyvrasYNBPQBAXVtdcKvj5/njOQPiArLGxTAou5GE2fXyY&#10;YK7tmVd0WodSRAj7HBVUIbS5lL6oyKDv25Y4envrDIYoXSm1w3OEm0amSTKUBmuOCxW2tKioOKx/&#10;jYL5KJsfv155eV3ttrTd7A5vqUuUeup172MQgbrwH/5rf2oFaTZ8gf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jIhzHAAAA3QAAAA8AAAAAAAAAAAAAAAAAmAIAAGRy&#10;cy9kb3ducmV2LnhtbFBLBQYAAAAABAAEAPUAAACMAwAAAAA=&#10;" fillcolor="black" stroked="f"/>
                  <v:rect id="Rectangle 2803" o:spid="_x0000_s3823" style="position:absolute;left:7314;top:18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6aMcA&#10;AADdAAAADwAAAGRycy9kb3ducmV2LnhtbESPT2vCQBTE74V+h+UVvNVNg5UYXaUWCl4E//RQb8/s&#10;axLMvk13V0399K4geBxm5jfMZNaZRpzI+dqygrd+AoK4sLrmUsH39us1A+EDssbGMin4Jw+z6fPT&#10;BHNtz7ym0yaUIkLY56igCqHNpfRFRQZ937bE0fu1zmCI0pVSOzxHuGlkmiRDabDmuFBhS58VFYfN&#10;0SiYj7L532rAy8t6v6Pdz/7wnrpEqd5L9zEGEagLj/C9vdAK0mw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KumjHAAAA3QAAAA8AAAAAAAAAAAAAAAAAmAIAAGRy&#10;cy9kb3ducmV2LnhtbFBLBQYAAAAABAAEAPUAAACMAwAAAAA=&#10;" fillcolor="black" stroked="f"/>
                  <v:rect id="Rectangle 2804" o:spid="_x0000_s3824" style="position:absolute;left:7314;top:18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f88cA&#10;AADdAAAADwAAAGRycy9kb3ducmV2LnhtbESPT2vCQBTE70K/w/IKvZlNQ5UYXaUWCr0U/HfQ2zP7&#10;mgSzb9Pdrab99G5B8DjMzG+Y2aI3rTiT841lBc9JCoK4tLrhSsFu+z7MQfiArLG1TAp+ycNi/jCY&#10;YaHthdd03oRKRAj7AhXUIXSFlL6syaBPbEccvS/rDIYoXSW1w0uEm1ZmaTqWBhuOCzV29FZTedr8&#10;GAXLSb78Xr3w59/6eKDD/ngaZS5V6umxf52CCNSHe/jW/tAKsnw8gv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GH/PHAAAA3QAAAA8AAAAAAAAAAAAAAAAAmAIAAGRy&#10;cy9kb3ducmV2LnhtbFBLBQYAAAAABAAEAPUAAACMAwAAAAA=&#10;" fillcolor="black" stroked="f"/>
                  <v:rect id="Rectangle 2805" o:spid="_x0000_s3825" style="position:absolute;left:7314;top:18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BhMgA&#10;AADdAAAADwAAAGRycy9kb3ducmV2LnhtbESPT2vCQBTE7wW/w/IKvdVNQw0xuooWCr0U6p+D3p7Z&#10;ZxLMvk13txr76bsFweMwM79hpvPetOJMzjeWFbwMExDEpdUNVwq2m/fnHIQPyBpby6TgSh7ms8HD&#10;FAttL7yi8zpUIkLYF6igDqErpPRlTQb90HbE0TtaZzBE6SqpHV4i3LQyTZJMGmw4LtTY0VtN5Wn9&#10;YxQsx/ny++uVP39Xhz3td4fTKHWJUk+P/WICIlAf7uFb+0MrSPMsg/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lIGEyAAAAN0AAAAPAAAAAAAAAAAAAAAAAJgCAABk&#10;cnMvZG93bnJldi54bWxQSwUGAAAAAAQABAD1AAAAjQMAAAAA&#10;" fillcolor="black" stroked="f"/>
                  <v:rect id="Rectangle 2806" o:spid="_x0000_s3826" style="position:absolute;left:7314;top:186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kH8cA&#10;AADdAAAADwAAAGRycy9kb3ducmV2LnhtbESPQWvCQBSE70L/w/KE3nRjaG2aukotCL0Ianuot2f2&#10;NQlm36a7q0Z/vSsIPQ4z8w0zmXWmEUdyvrasYDRMQBAXVtdcKvj+WgwyED4ga2wsk4IzeZhNH3oT&#10;zLU98ZqOm1CKCGGfo4IqhDaX0hcVGfRD2xJH79c6gyFKV0rt8BThppFpkoylwZrjQoUtfVRU7DcH&#10;o2D+ms3/Vk+8vKx3W9r+7PbPqUuUeux3728gAnXhP3xvf2oFaTZ+g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YJB/HAAAA3QAAAA8AAAAAAAAAAAAAAAAAmAIAAGRy&#10;cy9kb3ducmV2LnhtbFBLBQYAAAAABAAEAPUAAACMAwAAAAA=&#10;" fillcolor="black" stroked="f"/>
                  <v:rect id="Rectangle 2807" o:spid="_x0000_s3827" style="position:absolute;left:7314;top:185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wbcQA&#10;AADdAAAADwAAAGRycy9kb3ducmV2LnhtbERPy2rCQBTdF/yH4Rbc1UmDlTQ6ihaEbgq+FnV3zVyT&#10;YOZOOjNq6tc7C8Hl4bwns8404kLO15YVvA8SEMSF1TWXCnbb5VsGwgdkjY1lUvBPHmbT3ssEc22v&#10;vKbLJpQihrDPUUEVQptL6YuKDPqBbYkjd7TOYIjQlVI7vMZw08g0SUbSYM2xocKWvioqTpuzUbD4&#10;zBZ/qyH/3NaHPe1/D6eP1CVK9V+7+RhEoC48xQ/3t1aQZqM4N76JT0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sG3EAAAA3QAAAA8AAAAAAAAAAAAAAAAAmAIAAGRycy9k&#10;b3ducmV2LnhtbFBLBQYAAAAABAAEAPUAAACJAwAAAAA=&#10;" fillcolor="black" stroked="f"/>
                  <v:rect id="Rectangle 2808" o:spid="_x0000_s3828" style="position:absolute;left:7314;top:185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sV9scA&#10;AADdAAAADwAAAGRycy9kb3ducmV2LnhtbESPQWvCQBSE74L/YXmF3nTTUCVGV9FCoZdC1R7q7Zl9&#10;JsHs23R3q9Ff3xUEj8PMfMPMFp1pxImcry0reBkmIIgLq2suFXxv3wcZCB+QNTaWScGFPCzm/d4M&#10;c23PvKbTJpQiQtjnqKAKoc2l9EVFBv3QtsTRO1hnMETpSqkdniPcNDJNkrE0WHNcqLClt4qK4+bP&#10;KFhNstXv1yt/Xtf7He1+9sdR6hKlnp+65RREoC48wvf2h1aQZuMJ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LFfbHAAAA3QAAAA8AAAAAAAAAAAAAAAAAmAIAAGRy&#10;cy9kb3ducmV2LnhtbFBLBQYAAAAABAAEAPUAAACMAwAAAAA=&#10;" fillcolor="black" stroked="f"/>
                  <v:rect id="Rectangle 2809" o:spid="_x0000_s3829" style="position:absolute;left:7314;top:184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tsUA&#10;AADdAAAADwAAAGRycy9kb3ducmV2LnhtbERPu27CMBTdK/EP1kViKw4RLSFgEFSq1KVSeQywXeJL&#10;EhFfp7YLab++HpAYj857vuxMI67kfG1ZwWiYgCAurK65VLDfvT9nIHxA1thYJgW/5GG56D3NMdf2&#10;xhu6bkMpYgj7HBVUIbS5lL6oyKAf2pY4cmfrDIYIXSm1w1sMN41Mk+RVGqw5NlTY0ltFxWX7YxSs&#10;p9n6+2vMn3+b05GOh9PlJXWJUoN+t5qBCNSFh/ju/tAK0mwS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6Cq2xQAAAN0AAAAPAAAAAAAAAAAAAAAAAJgCAABkcnMv&#10;ZG93bnJldi54bWxQSwUGAAAAAAQABAD1AAAAigMAAAAA&#10;" fillcolor="black" stroked="f"/>
                  <v:rect id="Rectangle 2810" o:spid="_x0000_s3830" style="position:absolute;left:7314;top:184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PLcgA&#10;AADdAAAADwAAAGRycy9kb3ducmV2LnhtbESPT2vCQBTE7wW/w/IEb3VjqDVNXUULhV4K9c+h3p7Z&#10;1ySYfRt3V4399F2h4HGYmd8w03lnGnEm52vLCkbDBARxYXXNpYLt5v0xA+EDssbGMim4kof5rPcw&#10;xVzbC6/ovA6liBD2OSqoQmhzKX1RkUE/tC1x9H6sMxiidKXUDi8RbhqZJsmzNFhzXKiwpbeKisP6&#10;ZBQsX7Ll8euJP39X+x3tvveHceoSpQb9bvEKIlAX7uH/9odWkGaT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pI8tyAAAAN0AAAAPAAAAAAAAAAAAAAAAAJgCAABk&#10;cnMvZG93bnJldi54bWxQSwUGAAAAAAQABAD1AAAAjQMAAAAA&#10;" fillcolor="black" stroked="f"/>
                  <v:rect id="Rectangle 2811" o:spid="_x0000_s3831" style="position:absolute;left:7314;top:183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RWscA&#10;AADdAAAADwAAAGRycy9kb3ducmV2LnhtbESPQWvCQBSE70L/w/IKvenGoG2MrlIFwUtBbQ/19sw+&#10;k2D2bbq71dhf7xYKPQ4z8w0zW3SmERdyvrasYDhIQBAXVtdcKvh4X/czED4ga2wsk4IbeVjMH3oz&#10;zLW98o4u+1CKCGGfo4IqhDaX0hcVGfQD2xJH72SdwRClK6V2eI1w08g0SZ6lwZrjQoUtrSoqzvtv&#10;o2A5yZZf2xG//eyOBzp8Hs/j1CVKPT12r1MQgbrwH/5rb7SCNHtJ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EVrHAAAA3QAAAA8AAAAAAAAAAAAAAAAAmAIAAGRy&#10;cy9kb3ducmV2LnhtbFBLBQYAAAAABAAEAPUAAACMAwAAAAA=&#10;" fillcolor="black" stroked="f"/>
                  <v:rect id="Rectangle 2812" o:spid="_x0000_s3832" style="position:absolute;left:7314;top:183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0wcgA&#10;AADdAAAADwAAAGRycy9kb3ducmV2LnhtbESPQWvCQBSE74L/YXlCb7oxbW0aXUULQi8FtT3U2zP7&#10;TILZt+nuqml/fbcg9DjMzDfMbNGZRlzI+dqygvEoAUFcWF1zqeDjfT3MQPiArLGxTAq+ycNi3u/N&#10;MNf2ylu67EIpIoR9jgqqENpcSl9UZNCPbEscvaN1BkOUrpTa4TXCTSPTJJlIgzXHhQpbeqmoOO3O&#10;RsHqOVt9bR747Wd72NP+83B6TF2i1N2gW05BBOrCf/jWftUK0uzpHv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OrTByAAAAN0AAAAPAAAAAAAAAAAAAAAAAJgCAABk&#10;cnMvZG93bnJldi54bWxQSwUGAAAAAAQABAD1AAAAjQMAAAAA&#10;" fillcolor="black" stroked="f"/>
                  <v:rect id="Rectangle 2813" o:spid="_x0000_s3833" style="position:absolute;left:7314;top:182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stcgA&#10;AADdAAAADwAAAGRycy9kb3ducmV2LnhtbESPT2vCQBTE7wW/w/IEb3Vj0JqmrqKFQi+F+udQb8/s&#10;axLMvk13V4399F2h4HGYmd8ws0VnGnEm52vLCkbDBARxYXXNpYLd9u0xA+EDssbGMim4kofFvPcw&#10;w1zbC6/pvAmliBD2OSqoQmhzKX1RkUE/tC1x9L6tMxiidKXUDi8RbhqZJsmTNFhzXKiwpdeKiuPm&#10;ZBSsnrPVz+eYP37Xhz3tvw7HSeoSpQb9bvkCIlAX7uH/9rtWkGbT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0yy1yAAAAN0AAAAPAAAAAAAAAAAAAAAAAJgCAABk&#10;cnMvZG93bnJldi54bWxQSwUGAAAAAAQABAD1AAAAjQMAAAAA&#10;" fillcolor="black" stroked="f"/>
                  <v:rect id="Rectangle 2814" o:spid="_x0000_s3834" style="position:absolute;left:7314;top:182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JLscA&#10;AADdAAAADwAAAGRycy9kb3ducmV2LnhtbESPQWvCQBSE74X+h+UJvdWNodYYXaUWBC+FanvQ2zP7&#10;TILZt+nuqrG/visUPA4z8w0znXemEWdyvrasYNBPQBAXVtdcKvj+Wj5nIHxA1thYJgVX8jCfPT5M&#10;Mdf2wms6b0IpIoR9jgqqENpcSl9UZND3bUscvYN1BkOUrpTa4SXCTSPTJHmVBmuOCxW29F5Rcdyc&#10;jILFOFv8fL7wx+96v6Pddn8cpi5R6qnXvU1ABOrCPfzfXmkFaTYa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fiS7HAAAA3QAAAA8AAAAAAAAAAAAAAAAAmAIAAGRy&#10;cy9kb3ducmV2LnhtbFBLBQYAAAAABAAEAPUAAACMAwAAAAA=&#10;" fillcolor="black" stroked="f"/>
                  <v:rect id="Rectangle 2815" o:spid="_x0000_s3835" style="position:absolute;left:7314;top:181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XWccA&#10;AADdAAAADwAAAGRycy9kb3ducmV2LnhtbESPQWvCQBSE70L/w/KE3nRjaG2aukotCL0Ianuot2f2&#10;NQlm36a7q0Z/vSsIPQ4z8w0zmXWmEUdyvrasYDRMQBAXVtdcKvj+WgwyED4ga2wsk4IzeZhNH3oT&#10;zLU98ZqOm1CKCGGfo4IqhDaX0hcVGfRD2xJH79c6gyFKV0rt8BThppFpkoylwZrjQoUtfVRU7DcH&#10;o2D+ms3/Vk+8vKx3W9r+7PbPqUuUeux3728gAnXhP3xvf2oFafYy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NF1nHAAAA3QAAAA8AAAAAAAAAAAAAAAAAmAIAAGRy&#10;cy9kb3ducmV2LnhtbFBLBQYAAAAABAAEAPUAAACMAwAAAAA=&#10;" fillcolor="black" stroked="f"/>
                  <v:rect id="Rectangle 2816" o:spid="_x0000_s3836" style="position:absolute;left:7314;top:181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ywscA&#10;AADdAAAADwAAAGRycy9kb3ducmV2LnhtbESPQWvCQBSE74X+h+UJvdWNoa0xukoVCr0I1fagt2f2&#10;mQSzb+PuVqO/3hUKPQ4z8w0zmXWmESdyvrasYNBPQBAXVtdcKvj5/njOQPiArLGxTAou5GE2fXyY&#10;YK7tmVd0WodSRAj7HBVUIbS5lL6oyKDv25Y4envrDIYoXSm1w3OEm0amSfImDdYcFypsaVFRcVj/&#10;GgXzUTY/fr3w8rrabWm72R1eU5co9dTr3scgAnXhP/zX/tQK0mw4hP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BssLHAAAA3QAAAA8AAAAAAAAAAAAAAAAAmAIAAGRy&#10;cy9kb3ducmV2LnhtbFBLBQYAAAAABAAEAPUAAACMAwAAAAA=&#10;" fillcolor="black" stroked="f"/>
                  <v:rect id="Rectangle 2817" o:spid="_x0000_s3837" style="position:absolute;left:7314;top:181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4msMUA&#10;AADdAAAADwAAAGRycy9kb3ducmV2LnhtbERPu27CMBTdK/EP1kViKw4RLSFgEFSq1KVSeQywXeJL&#10;EhFfp7YLab++HpAYj857vuxMI67kfG1ZwWiYgCAurK65VLDfvT9nIHxA1thYJgW/5GG56D3NMdf2&#10;xhu6bkMpYgj7HBVUIbS5lL6oyKAf2pY4cmfrDIYIXSm1w1sMN41Mk+RVGqw5NlTY0ltFxWX7YxSs&#10;p9n6+2vMn3+b05GOh9PlJXWJUoN+t5qBCNSFh/ju/tAK0mwS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iawxQAAAN0AAAAPAAAAAAAAAAAAAAAAAJgCAABkcnMv&#10;ZG93bnJldi54bWxQSwUGAAAAAAQABAD1AAAAigMAAAAA&#10;" fillcolor="black" stroked="f"/>
                  <v:rect id="Rectangle 2818" o:spid="_x0000_s3838" style="position:absolute;left:7314;top:180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DK8gA&#10;AADdAAAADwAAAGRycy9kb3ducmV2LnhtbESPT2vCQBTE7wW/w/IEb3XTUGtMXUULhV4K9c+h3p7Z&#10;1ySYfRt3V4399F2h4HGYmd8w03lnGnEm52vLCp6GCQjiwuqaSwXbzftjBsIHZI2NZVJwJQ/zWe9h&#10;irm2F17ReR1KESHsc1RQhdDmUvqiIoN+aFvi6P1YZzBE6UqpHV4i3DQyTZIXabDmuFBhS28VFYf1&#10;yShYTrLl8euZP39X+x3tvveHUeoSpQb9bvEKIlAX7uH/9odWkGbj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0oMryAAAAN0AAAAPAAAAAAAAAAAAAAAAAJgCAABk&#10;cnMvZG93bnJldi54bWxQSwUGAAAAAAQABAD1AAAAjQMAAAAA&#10;" fillcolor="black" stroked="f"/>
                  <v:rect id="Rectangle 2819" o:spid="_x0000_s3839" style="position:absolute;left:7314;top:180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akcQA&#10;AADdAAAADwAAAGRycy9kb3ducmV2LnhtbERPz2vCMBS+D/wfwhN2m6llG7Waig4GuwzUedDbs3m2&#10;pc1LTTLt9tebw2DHj+/3YjmYTlzJ+caygukkAUFcWt1wpWD/9f6UgfABWWNnmRT8kIdlMXpYYK7t&#10;jbd03YVKxBD2OSqoQ+hzKX1Zk0E/sT1x5M7WGQwRukpqh7cYbjqZJsmrNNhwbKixp7eaynb3bRSs&#10;Z9n6snnmz9/t6UjHw6l9SV2i1ON4WM1BBBrCv/jP/aEVpFkW98c38Qn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9WpHEAAAA3QAAAA8AAAAAAAAAAAAAAAAAmAIAAGRycy9k&#10;b3ducmV2LnhtbFBLBQYAAAAABAAEAPUAAACJAwAAAAA=&#10;" fillcolor="black" stroked="f"/>
                  <v:rect id="Rectangle 2820" o:spid="_x0000_s3840" style="position:absolute;left:7314;top:179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CscA&#10;AADdAAAADwAAAGRycy9kb3ducmV2LnhtbESPQWvCQBSE70L/w/IK3nRjsCWNrlIFoZeC2h7q7Zl9&#10;JsHs23R3q9Ff3xUEj8PMfMNM551pxImcry0rGA0TEMSF1TWXCr6/VoMMhA/IGhvLpOBCHuazp94U&#10;c23PvKHTNpQiQtjnqKAKoc2l9EVFBv3QtsTRO1hnMETpSqkdniPcNDJNkldpsOa4UGFLy4qK4/bP&#10;KFi8ZYvf9Zg/r5v9jnY/++NL6hKl+s/d+wREoC48wvf2h1aQZtkI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x/wrHAAAA3QAAAA8AAAAAAAAAAAAAAAAAmAIAAGRy&#10;cy9kb3ducmV2LnhtbFBLBQYAAAAABAAEAPUAAACMAwAAAAA=&#10;" fillcolor="black" stroked="f"/>
                  <v:rect id="Rectangle 2821" o:spid="_x0000_s3841" style="position:absolute;left:7314;top:179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NhfccA&#10;AADdAAAADwAAAGRycy9kb3ducmV2LnhtbESPT2vCQBTE74V+h+UVems2DVVidJVaKPQi+KeHentm&#10;X5Ng9m26u9Xop3cFweMwM79hJrPetOJAzjeWFbwmKQji0uqGKwXfm8+XHIQPyBpby6TgRB5m08eH&#10;CRbaHnlFh3WoRISwL1BBHUJXSOnLmgz6xHbE0fu1zmCI0lVSOzxGuGlllqZDabDhuFBjRx81lfv1&#10;v1EwH+Xzv+UbL86r3Za2P7v9IHOpUs9P/fsYRKA+3MO39pdWkOV5Btc38Qn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YX3HAAAA3QAAAA8AAAAAAAAAAAAAAAAAmAIAAGRy&#10;cy9kb3ducmV2LnhtbFBLBQYAAAAABAAEAPUAAACMAwAAAAA=&#10;" fillcolor="black" stroked="f"/>
                  <v:rect id="Rectangle 2822" o:spid="_x0000_s3842" style="position:absolute;left:7314;top:178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5scA&#10;AADdAAAADwAAAGRycy9kb3ducmV2LnhtbESPQWvCQBSE70L/w/IKvenGaEuMrlIFwUtBbQ/19sw+&#10;k2D2bbq71dhf7xYKPQ4z8w0zW3SmERdyvrasYDhIQBAXVtdcKvh4X/czED4ga2wsk4IbeVjMH3oz&#10;zLW98o4u+1CKCGGfo4IqhDaX0hcVGfQD2xJH72SdwRClK6V2eI1w08g0SV6kwZrjQoUtrSoqzvtv&#10;o2A5yZZf2zG//eyOBzp8Hs/PqUuUenrsXqcgAnXhP/zX3mgFaZaN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vxObHAAAA3QAAAA8AAAAAAAAAAAAAAAAAmAIAAGRy&#10;cy9kb3ducmV2LnhtbFBLBQYAAAAABAAEAPUAAACMAwAAAAA=&#10;" fillcolor="black" stroked="f"/>
                  <v:rect id="Rectangle 2823" o:spid="_x0000_s3843" style="position:absolute;left:7314;top:178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ckscA&#10;AADdAAAADwAAAGRycy9kb3ducmV2LnhtbESPQWvCQBSE70L/w/IK3nTTYEsaXaUWBC8FtT3U2zP7&#10;TILZt+nuqtFf3xUEj8PMfMNMZp1pxImcry0reBkmIIgLq2suFfx8LwYZCB+QNTaWScGFPMymT70J&#10;5tqeeU2nTShFhLDPUUEVQptL6YuKDPqhbYmjt7fOYIjSlVI7PEe4aWSaJG/SYM1xocKWPisqDpuj&#10;UTB/z+Z/qxF/Xde7LW1/d4fX1CVK9Z+7jzGIQF14hO/tpVaQZtkIbm/i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XJLHAAAA3QAAAA8AAAAAAAAAAAAAAAAAmAIAAGRy&#10;cy9kb3ducmV2LnhtbFBLBQYAAAAABAAEAPUAAACMAwAAAAA=&#10;" fillcolor="black" stroked="f"/>
                  <v:rect id="Rectangle 2824" o:spid="_x0000_s3844" style="position:absolute;left:7314;top:177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r5Cc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s2wE/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QnHAAAA3QAAAA8AAAAAAAAAAAAAAAAAmAIAAGRy&#10;cy9kb3ducmV2LnhtbFBLBQYAAAAABAAEAPUAAACMAwAAAAA=&#10;" fillcolor="black" stroked="f"/>
                  <v:rect id="Rectangle 2825" o:spid="_x0000_s3845" style="position:absolute;left:7314;top:17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nfscA&#10;AADdAAAADwAAAGRycy9kb3ducmV2LnhtbESPQWvCQBSE7wX/w/KE3urGUCVGV9FCwYugtge9PbPP&#10;JJh9m+5uNfbXu4VCj8PMfMPMFp1pxJWcry0rGA4SEMSF1TWXCj4/3l8yED4ga2wsk4I7eVjMe08z&#10;zLW98Y6u+1CKCGGfo4IqhDaX0hcVGfQD2xJH72ydwRClK6V2eItw08g0ScbSYM1xocKW3ioqLvtv&#10;o2A1yVZf21fe/OxORzoeTpdR6hKlnvvdcgoiUBf+w3/ttVaQZtkY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Z37HAAAA3QAAAA8AAAAAAAAAAAAAAAAAmAIAAGRy&#10;cy9kb3ducmV2LnhtbFBLBQYAAAAABAAEAPUAAACMAwAAAAA=&#10;" fillcolor="black" stroked="f"/>
                  <v:rect id="Rectangle 2826" o:spid="_x0000_s3846" style="position:absolute;left:7314;top:17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C5ccA&#10;AADdAAAADwAAAGRycy9kb3ducmV2LnhtbESPQWvCQBSE70L/w/IKvenGoG2MrlIFwUtBbQ/19sw+&#10;k2D2bbq71dhf7xYKPQ4z8w0zW3SmERdyvrasYDhIQBAXVtdcKvh4X/czED4ga2wsk4IbeVjMH3oz&#10;zLW98o4u+1CKCGGfo4IqhDaX0hcVGfQD2xJH72SdwRClK6V2eI1w08g0SZ6lwZrjQoUtrSoqzvtv&#10;o2A5yZZf2xG//eyOBzp8Hs/j1CVKPT12r1MQgbrwH/5rb7SCNMte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UwuXHAAAA3QAAAA8AAAAAAAAAAAAAAAAAmAIAAGRy&#10;cy9kb3ducmV2LnhtbFBLBQYAAAAABAAEAPUAAACMAwAAAAA=&#10;" fillcolor="black" stroked="f"/>
                  <v:rect id="Rectangle 2827" o:spid="_x0000_s3847" style="position:absolute;left:7314;top:176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Wl8QA&#10;AADdAAAADwAAAGRycy9kb3ducmV2LnhtbERPz2vCMBS+D/wfwhN2m6llG7Waig4GuwzUedDbs3m2&#10;pc1LTTLt9tebw2DHj+/3YjmYTlzJ+caygukkAUFcWt1wpWD/9f6UgfABWWNnmRT8kIdlMXpYYK7t&#10;jbd03YVKxBD2OSqoQ+hzKX1Zk0E/sT1x5M7WGQwRukpqh7cYbjqZJsmrNNhwbKixp7eaynb3bRSs&#10;Z9n6snnmz9/t6UjHw6l9SV2i1ON4WM1BBBrCv/jP/aEVpFkW58Y38Qn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LVpfEAAAA3QAAAA8AAAAAAAAAAAAAAAAAmAIAAGRycy9k&#10;b3ducmV2LnhtbFBLBQYAAAAABAAEAPUAAACJAwAAAAA=&#10;" fillcolor="black" stroked="f"/>
                  <v:rect id="Rectangle 2828" o:spid="_x0000_s3848" style="position:absolute;left:7314;top:175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zDMcA&#10;AADdAAAADwAAAGRycy9kb3ducmV2LnhtbESPT2vCQBTE7wW/w/KE3urG0JYYXUUFoZdC/XPQ2zP7&#10;TILZt3F3q9FP3y0Uehxm5jfMZNaZRlzJ+dqyguEgAUFcWF1zqWC3Xb1kIHxA1thYJgV38jCb9p4m&#10;mGt74zVdN6EUEcI+RwVVCG0upS8qMugHtiWO3sk6gyFKV0rt8BbhppFpkrxLgzXHhQpbWlZUnDff&#10;RsFilC0uX6/8+VgfD3TYH89vqUuUeu538zGIQF34D/+1P7SCNMtG8PsmPgE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H8wzHAAAA3QAAAA8AAAAAAAAAAAAAAAAAmAIAAGRy&#10;cy9kb3ducmV2LnhtbFBLBQYAAAAABAAEAPUAAACMAwAAAAA=&#10;" fillcolor="black" stroked="f"/>
                  <v:rect id="Rectangle 2829" o:spid="_x0000_s3849" style="position:absolute;left:7314;top:175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MTMQA&#10;AADdAAAADwAAAGRycy9kb3ducmV2LnhtbERPz2vCMBS+C/4P4QneNLU4qZ1RdDDwMphuh3l7Ns+2&#10;2LzUJGq3v345CB4/vt+LVWcacSPna8sKJuMEBHFhdc2lgu+v91EGwgdkjY1lUvBLHlbLfm+BubZ3&#10;3tFtH0oRQ9jnqKAKoc2l9EVFBv3YtsSRO1lnMEToSqkd3mO4aWSaJDNpsObYUGFLbxUV5/3VKNjM&#10;s83lc8off7vjgQ4/x/NL6hKlhoNu/QoiUBee4od7qxWk2Tzuj2/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kzEzEAAAA3QAAAA8AAAAAAAAAAAAAAAAAmAIAAGRycy9k&#10;b3ducmV2LnhtbFBLBQYAAAAABAAEAPUAAACJAwAAAAA=&#10;" fillcolor="black" stroked="f"/>
                  <v:rect id="Rectangle 2830" o:spid="_x0000_s3850" style="position:absolute;left:7314;top:17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p18cA&#10;AADdAAAADwAAAGRycy9kb3ducmV2LnhtbESPT2vCQBTE74V+h+UVvNWNwZYYXaUWCr0U/HfQ2zP7&#10;TILZt+nuVqOfvisIHoeZ+Q0zmXWmESdyvrasYNBPQBAXVtdcKtisv14zED4ga2wsk4ILeZhNn58m&#10;mGt75iWdVqEUEcI+RwVVCG0upS8qMuj7tiWO3sE6gyFKV0rt8BzhppFpkrxLgzXHhQpb+qyoOK7+&#10;jIL5KJv/Lob8c13ud7Tb7o9vqUuU6r10H2MQgbrwCN/b31pBmo0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oadfHAAAA3QAAAA8AAAAAAAAAAAAAAAAAmAIAAGRy&#10;cy9kb3ducmV2LnhtbFBLBQYAAAAABAAEAPUAAACMAwAAAAA=&#10;" fillcolor="black" stroked="f"/>
                  <v:rect id="Rectangle 2831" o:spid="_x0000_s3851" style="position:absolute;left:7314;top:17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3oMcA&#10;AADdAAAADwAAAGRycy9kb3ducmV2LnhtbESPQWvCQBSE74X+h+UVems2hioxdRUtFLwI1fZQb8/s&#10;Mwlm38bdVaO/3i0Uehxm5htmMutNK87kfGNZwSBJQRCXVjdcKfj++njJQfiArLG1TAqu5GE2fXyY&#10;YKHthdd03oRKRAj7AhXUIXSFlL6syaBPbEccvb11BkOUrpLa4SXCTSuzNB1Jgw3HhRo7eq+pPGxO&#10;RsFinC+On6+8uq13W9r+7A7DzKVKPT/18zcQgfrwH/5rL7WCLB9n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96DHAAAA3QAAAA8AAAAAAAAAAAAAAAAAmAIAAGRy&#10;cy9kb3ducmV2LnhtbFBLBQYAAAAABAAEAPUAAACMAwAAAAA=&#10;" fillcolor="black" stroked="f"/>
                  <v:rect id="Rectangle 2832" o:spid="_x0000_s3852" style="position:absolute;left:7314;top:17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SO8gA&#10;AADdAAAADwAAAGRycy9kb3ducmV2LnhtbESPT2vCQBTE7wW/w/IEb3XT1EpMXUULhV4K9c+h3p7Z&#10;1ySYfRt3V4399F2h4HGYmd8w03lnGnEm52vLCp6GCQjiwuqaSwXbzftjBsIHZI2NZVJwJQ/zWe9h&#10;irm2F17ReR1KESHsc1RQhdDmUvqiIoN+aFvi6P1YZzBE6UqpHV4i3DQyTZKxNFhzXKiwpbeKisP6&#10;ZBQsJ9ny+DXiz9/Vfke77/3hJXWJUoN+t3gFEagL9/B/+0MrSLPJM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NlI7yAAAAN0AAAAPAAAAAAAAAAAAAAAAAJgCAABk&#10;cnMvZG93bnJldi54bWxQSwUGAAAAAAQABAD1AAAAjQMAAAAA&#10;" fillcolor="black" stroked="f"/>
                  <v:rect id="Rectangle 2833" o:spid="_x0000_s3853" style="position:absolute;left:7314;top:17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T8cA&#10;AADdAAAADwAAAGRycy9kb3ducmV2LnhtbESPT2vCQBTE70K/w/IKvemmwZYYXaUWCr0U/HfQ2zP7&#10;TILZt+nuVqOfvisIHoeZ+Q0zmXWmESdyvras4HWQgCAurK65VLBZf/UzED4ga2wsk4ILeZhNn3oT&#10;zLU985JOq1CKCGGfo4IqhDaX0hcVGfQD2xJH72CdwRClK6V2eI5w08g0Sd6lwZrjQoUtfVZUHFd/&#10;RsF8lM1/F0P+uS73O9pt98e31CVKvTx3H2MQgbrwCN/b31pBmo2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yk/HAAAA3QAAAA8AAAAAAAAAAAAAAAAAmAIAAGRy&#10;cy9kb3ducmV2LnhtbFBLBQYAAAAABAAEAPUAAACMAwAAAAA=&#10;" fillcolor="black" stroked="f"/>
                  <v:rect id="Rectangle 2834" o:spid="_x0000_s3854" style="position:absolute;left:7314;top:17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v1McA&#10;AADdAAAADwAAAGRycy9kb3ducmV2LnhtbESPT2vCQBTE74LfYXmF3nTTUCVGV9FCoZeCf3qot2f2&#10;mQSzb9Pdrab99K4geBxm5jfMbNGZRpzJ+dqygpdhAoK4sLrmUsHX7n2QgfABWWNjmRT8kYfFvN+b&#10;Ya7thTd03oZSRAj7HBVUIbS5lL6oyKAf2pY4ekfrDIYoXSm1w0uEm0amSTKWBmuOCxW29FZRcdr+&#10;GgWrSbb6Wb/y5//msKf99+E0Sl2i1PNTt5yCCNSFR/je/tAK0mwygt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Tb9THAAAA3QAAAA8AAAAAAAAAAAAAAAAAmAIAAGRy&#10;cy9kb3ducmV2LnhtbFBLBQYAAAAABAAEAPUAAACMAwAAAAA=&#10;" fillcolor="black" stroked="f"/>
                  <v:rect id="Rectangle 2835" o:spid="_x0000_s3855" style="position:absolute;left:7314;top:17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xo8cA&#10;AADdAAAADwAAAGRycy9kb3ducmV2LnhtbESPQWvCQBSE74L/YXmF3nTTUCVGV9FCoZdC1R7q7Zl9&#10;JsHs23R3q9Ff3xUEj8PMfMPMFp1pxImcry0reBkmIIgLq2suFXxv3wcZCB+QNTaWScGFPCzm/d4M&#10;c23PvKbTJpQiQtjnqKAKoc2l9EVFBv3QtsTRO1hnMETpSqkdniPcNDJNkrE0WHNcqLClt4qK4+bP&#10;KFhNstXv1yt/Xtf7He1+9sdR6hKlnp+65RREoC48wvf2h1aQZpMx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8aPHAAAA3QAAAA8AAAAAAAAAAAAAAAAAmAIAAGRy&#10;cy9kb3ducmV2LnhtbFBLBQYAAAAABAAEAPUAAACMAwAAAAA=&#10;" fillcolor="black" stroked="f"/>
                  <v:rect id="Rectangle 2836" o:spid="_x0000_s3856" style="position:absolute;left:7314;top:17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1UOMgA&#10;AADdAAAADwAAAGRycy9kb3ducmV2LnhtbESPT2vCQBTE7wW/w/IEb3XTUGtMXUULhV4K9c+h3p7Z&#10;1ySYfRt3V4399F2h4HGYmd8w03lnGnEm52vLCp6GCQjiwuqaSwXbzftjBsIHZI2NZVJwJQ/zWe9h&#10;irm2F17ReR1KESHsc1RQhdDmUvqiIoN+aFvi6P1YZzBE6UqpHV4i3DQyTZIXabDmuFBhS28VFYf1&#10;yShYTrLl8euZP39X+x3tvveHUeoSpQb9bvEKIlAX7uH/9odWkGaTM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DVQ4yAAAAN0AAAAPAAAAAAAAAAAAAAAAAJgCAABk&#10;cnMvZG93bnJldi54bWxQSwUGAAAAAAQABAD1AAAAjQMAAAAA&#10;" fillcolor="black" stroked="f"/>
                  <v:rect id="Rectangle 2837" o:spid="_x0000_s3857" style="position:absolute;left:7314;top:171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LASsQA&#10;AADdAAAADwAAAGRycy9kb3ducmV2LnhtbERPz2vCMBS+C/4P4QneNLU4qZ1RdDDwMphuh3l7Ns+2&#10;2LzUJGq3v345CB4/vt+LVWcacSPna8sKJuMEBHFhdc2lgu+v91EGwgdkjY1lUvBLHlbLfm+BubZ3&#10;3tFtH0oRQ9jnqKAKoc2l9EVFBv3YtsSRO1lnMEToSqkd3mO4aWSaJDNpsObYUGFLbxUV5/3VKNjM&#10;s83lc8off7vjgQ4/x/NL6hKlhoNu/QoiUBee4od7qxWk2TzOjW/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SwErEAAAA3QAAAA8AAAAAAAAAAAAAAAAAmAIAAGRycy9k&#10;b3ducmV2LnhtbFBLBQYAAAAABAAEAPUAAACJAwAAAAA=&#10;" fillcolor="black" stroked="f"/>
                  <v:rect id="Rectangle 2838" o:spid="_x0000_s3858" style="position:absolute;left:7314;top:170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5l0ccA&#10;AADdAAAADwAAAGRycy9kb3ducmV2LnhtbESPQWvCQBSE7wX/w/IEb3VjsCWJrqKFQi+FanvQ2zP7&#10;TILZt3F3q2l/fbcgeBxm5htmvuxNKy7kfGNZwWScgCAurW64UvD1+fqYgfABWWNrmRT8kIflYvAw&#10;x0LbK2/osg2ViBD2BSqoQ+gKKX1Zk0E/th1x9I7WGQxRukpqh9cIN61Mk+RZGmw4LtTY0UtN5Wn7&#10;bRSs82x9/pjy++/msKf97nB6Sl2i1GjYr2YgAvXhHr6137SCNMtz+H8Tn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ZdHHAAAA3QAAAA8AAAAAAAAAAAAAAAAAmAIAAGRy&#10;cy9kb3ducmV2LnhtbFBLBQYAAAAABAAEAPUAAACMAwAAAAA=&#10;" fillcolor="black" stroked="f"/>
                  <v:rect id="Rectangle 2839" o:spid="_x0000_s3859" style="position:absolute;left:7314;top:170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WVsQA&#10;AADdAAAADwAAAGRycy9kb3ducmV2LnhtbERPy2oCMRTdC/5DuII7TTrYolOjaKHQTcHXou6uk9uZ&#10;wcnNmKQ67debRcHl4bzny8424ko+1I41PI0VCOLCmZpLDYf9+2gKIkRkg41j0vBLAZaLfm+OuXE3&#10;3tJ1F0uRQjjkqKGKsc2lDEVFFsPYtcSJ+3beYkzQl9J4vKVw28hMqRdpsebUUGFLbxUV592P1bCe&#10;TdeXzYQ//7anIx2/TufnzCuth4Nu9QoiUhcf4n/3h9GQzVTan9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PVlbEAAAA3QAAAA8AAAAAAAAAAAAAAAAAmAIAAGRycy9k&#10;b3ducmV2LnhtbFBLBQYAAAAABAAEAPUAAACJAwAAAAA=&#10;" fillcolor="black" stroked="f"/>
                  <v:rect id="Rectangle 2840" o:spid="_x0000_s3860" style="position:absolute;left:7314;top:169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zzccA&#10;AADdAAAADwAAAGRycy9kb3ducmV2LnhtbESPQWsCMRSE70L/Q3gFb5q4aNHVKLVQ6EVQ20O9PTfP&#10;3cXNyzZJddtf3whCj8PMfMMsVp1txIV8qB1rGA0VCOLCmZpLDR/vr4MpiBCRDTaOScMPBVgtH3oL&#10;zI278o4u+1iKBOGQo4YqxjaXMhQVWQxD1xIn7+S8xZikL6XxeE1w28hMqSdpsea0UGFLLxUV5/23&#10;1bCeTddf2zFvfnfHAx0+j+dJ5pXW/cfueQ4iUhf/w/f2m9GQzdQIbm/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D883HAAAA3QAAAA8AAAAAAAAAAAAAAAAAmAIAAGRy&#10;cy9kb3ducmV2LnhtbFBLBQYAAAAABAAEAPUAAACMAwAAAAA=&#10;" fillcolor="black" stroked="f"/>
                  <v:rect id="Rectangle 2841" o:spid="_x0000_s3861" style="position:absolute;left:7314;top:169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tuscA&#10;AADdAAAADwAAAGRycy9kb3ducmV2LnhtbESPT2sCMRTE74V+h/AKvdXEpS26GqUWCl4K/jvo7bl5&#10;7i5uXrZJ1NVP3wiFHoeZ+Q0znna2EWfyoXasod9TIIgLZ2ouNWzWXy8DECEiG2wck4YrBZhOHh/G&#10;mBt34SWdV7EUCcIhRw1VjG0uZSgqshh6riVO3sF5izFJX0rj8ZLgtpGZUu/SYs1pocKWPisqjquT&#10;1TAbDmY/i1f+vi33O9pt98e3zCutn5+6jxGISF38D/+150ZDNlQZ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RbbrHAAAA3QAAAA8AAAAAAAAAAAAAAAAAmAIAAGRy&#10;cy9kb3ducmV2LnhtbFBLBQYAAAAABAAEAPUAAACMAwAAAAA=&#10;" fillcolor="black" stroked="f"/>
                  <v:rect id="Rectangle 2842" o:spid="_x0000_s3862" style="position:absolute;left:7314;top:169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IIcgA&#10;AADdAAAADwAAAGRycy9kb3ducmV2LnhtbESPT2sCMRTE74V+h/AKvdXEbSu6GkULhV4K9c9Bb8/N&#10;c3dx87ImqW776Ruh4HGYmd8wk1lnG3EmH2rHGvo9BYK4cKbmUsNm/f40BBEissHGMWn4oQCz6f3d&#10;BHPjLryk8yqWIkE45KihirHNpQxFRRZDz7XEyTs4bzEm6UtpPF4S3DYyU2ogLdacFips6a2i4rj6&#10;thoWo+Hi9PXCn7/L/Y522/3xNfNK68eHbj4GEamLt/B/+8NoyEbqGa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3cghyAAAAN0AAAAPAAAAAAAAAAAAAAAAAJgCAABk&#10;cnMvZG93bnJldi54bWxQSwUGAAAAAAQABAD1AAAAjQMAAAAA&#10;" fillcolor="black" stroked="f"/>
                  <v:rect id="Rectangle 2843" o:spid="_x0000_s3863" style="position:absolute;left:7314;top:168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QVccA&#10;AADdAAAADwAAAGRycy9kb3ducmV2LnhtbESPQWsCMRSE70L/Q3hCb5q42KKrUWqh4KVQrQe9PTfP&#10;3cXNyzaJuu2vbwpCj8PMfMPMl51txJV8qB1rGA0VCOLCmZpLDbvPt8EERIjIBhvHpOGbAiwXD705&#10;5sbdeEPXbSxFgnDIUUMVY5tLGYqKLIaha4mTd3LeYkzSl9J4vCW4bWSm1LO0WHNaqLCl14qK8/Zi&#10;Naymk9XXx5jffzbHAx32x/NT5pXWj/3uZQYiUhf/w/f22mjIpmoM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UFXHAAAA3QAAAA8AAAAAAAAAAAAAAAAAmAIAAGRy&#10;cy9kb3ducmV2LnhtbFBLBQYAAAAABAAEAPUAAACMAwAAAAA=&#10;" fillcolor="black" stroked="f"/>
                  <v:rect id="Rectangle 2844" o:spid="_x0000_s3864" style="position:absolute;left:7314;top:168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j1zscA&#10;AADdAAAADwAAAGRycy9kb3ducmV2LnhtbESPQWsCMRSE74X+h/AK3mrSRYuuRqkFoZeCWg96e26e&#10;u4ubl20Sddtf3whCj8PMfMNM551txIV8qB1reOkrEMSFMzWXGrZfy+cRiBCRDTaOScMPBZjPHh+m&#10;mBt35TVdNrEUCcIhRw1VjG0uZSgqshj6riVO3tF5izFJX0rj8ZrgtpGZUq/SYs1pocKW3isqTpuz&#10;1bAYjxbfqwF//q4Pe9rvDqdh5pXWvafubQIiUhf/w/f2h9GQjdUQ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49c7HAAAA3QAAAA8AAAAAAAAAAAAAAAAAmAIAAGRy&#10;cy9kb3ducmV2LnhtbFBLBQYAAAAABAAEAPUAAACMAwAAAAA=&#10;" fillcolor="black" stroked="f"/>
                  <v:rect id="Rectangle 2845" o:spid="_x0000_s3865" style="position:absolute;left:7314;top:167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ruccA&#10;AADdAAAADwAAAGRycy9kb3ducmV2LnhtbESPQWsCMRSE74X+h/AK3mrSxYquRqkFoZdCtR709tw8&#10;dxc3L9sk6tZf3whCj8PMfMNM551txJl8qB1reOkrEMSFMzWXGjbfy+cRiBCRDTaOScMvBZjPHh+m&#10;mBt34RWd17EUCcIhRw1VjG0uZSgqshj6riVO3sF5izFJX0rj8ZLgtpGZUkNpsea0UGFL7xUVx/XJ&#10;aliMR4ufrwF/Xlf7He22++Nr5pXWvafubQIiUhf/w/f2h9GQjdUQ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qa7nHAAAA3QAAAA8AAAAAAAAAAAAAAAAAmAIAAGRy&#10;cy9kb3ducmV2LnhtbFBLBQYAAAAABAAEAPUAAACMAwAAAAA=&#10;" fillcolor="black" stroked="f"/>
                  <v:rect id="Rectangle 2846" o:spid="_x0000_s3866" style="position:absolute;left:7314;top:167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OIsgA&#10;AADdAAAADwAAAGRycy9kb3ducmV2LnhtbESPT2sCMRTE74V+h/AKvdXEpa26GkULhV4K9c9Bb8/N&#10;c3dx87ImqW776Ruh4HGYmd8wk1lnG3EmH2rHGvo9BYK4cKbmUsNm/f40BBEissHGMWn4oQCz6f3d&#10;BHPjLryk8yqWIkE45KihirHNpQxFRRZDz7XEyTs4bzEm6UtpPF4S3DYyU+pVWqw5LVTY0ltFxXH1&#10;bTUsRsPF6euZP3+X+x3ttvvjS+aV1o8P3XwMIlIXb+H/9ofRkI3UA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s4iyAAAAN0AAAAPAAAAAAAAAAAAAAAAAJgCAABk&#10;cnMvZG93bnJldi54bWxQSwUGAAAAAAQABAD1AAAAjQMAAAAA&#10;" fillcolor="black" stroked="f"/>
                  <v:rect id="Rectangle 2847" o:spid="_x0000_s3867" style="position:absolute;left:7314;top:166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aUMQA&#10;AADdAAAADwAAAGRycy9kb3ducmV2LnhtbERPy2oCMRTdC/5DuII7TTrYolOjaKHQTcHXou6uk9uZ&#10;wcnNmKQ67debRcHl4bzny8424ko+1I41PI0VCOLCmZpLDYf9+2gKIkRkg41j0vBLAZaLfm+OuXE3&#10;3tJ1F0uRQjjkqKGKsc2lDEVFFsPYtcSJ+3beYkzQl9J4vKVw28hMqRdpsebUUGFLbxUV592P1bCe&#10;TdeXzYQ//7anIx2/TufnzCuth4Nu9QoiUhcf4n/3h9GQzVSam9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5WlDEAAAA3QAAAA8AAAAAAAAAAAAAAAAAmAIAAGRycy9k&#10;b3ducmV2LnhtbFBLBQYAAAAABAAEAPUAAACJAwAAAAA=&#10;" fillcolor="black" stroked="f"/>
                  <v:rect id="Rectangle 2848" o:spid="_x0000_s3868" style="position:absolute;left:7314;top:166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y8gA&#10;AADdAAAADwAAAGRycy9kb3ducmV2LnhtbESPT2sCMRTE74V+h/AK3mriYou7GqUWCl4K9c9Bb8/N&#10;c3dx87JNom776ZtCocdhZn7DzBa9bcWVfGgcaxgNFQji0pmGKw277dvjBESIyAZbx6ThiwIs5vd3&#10;MyyMu/GarptYiQThUKCGOsaukDKUNVkMQ9cRJ+/kvMWYpK+k8XhLcNvKTKlnabHhtFBjR681lefN&#10;xWpY5pPl58eY37/XxwMd9sfzU+aV1oOH/mUKIlIf/8N/7ZXRkOUqh9836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f/LyAAAAN0AAAAPAAAAAAAAAAAAAAAAAJgCAABk&#10;cnMvZG93bnJldi54bWxQSwUGAAAAAAQABAD1AAAAjQMAAAAA&#10;" fillcolor="black" stroked="f"/>
                  <v:rect id="Rectangle 2849" o:spid="_x0000_s3869" style="position:absolute;left:7314;top:165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Ai8UA&#10;AADdAAAADwAAAGRycy9kb3ducmV2LnhtbERPz2vCMBS+C/sfwhvspqllSu2ayhwMvAjT7TBvz+at&#10;LTYvXRK1+tcvB2HHj+93sRxMJ87kfGtZwXSSgCCurG65VvD1+T7OQPiArLGzTAqu5GFZPowKzLW9&#10;8JbOu1CLGMI+RwVNCH0upa8aMugntieO3I91BkOErpba4SWGm06mSTKXBluODQ329NZQddydjILV&#10;Ilv9fjzz5rY97Gn/fTjOUpco9fQ4vL6ACDSEf/HdvdYK0sU07o9v4hO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sCLxQAAAN0AAAAPAAAAAAAAAAAAAAAAAJgCAABkcnMv&#10;ZG93bnJldi54bWxQSwUGAAAAAAQABAD1AAAAigMAAAAA&#10;" fillcolor="black" stroked="f"/>
                  <v:rect id="Rectangle 2850" o:spid="_x0000_s3870" style="position:absolute;left:7314;top:165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lEMcA&#10;AADdAAAADwAAAGRycy9kb3ducmV2LnhtbESPT2vCQBTE74V+h+UVequbhLZodJVaKHgp+O+gt2f2&#10;mQSzb9PdVaOfvisIHoeZ+Q0zmnSmESdyvrasIO0lIIgLq2suFaxXP299ED4ga2wsk4ILeZiMn59G&#10;mGt75gWdlqEUEcI+RwVVCG0upS8qMuh7tiWO3t46gyFKV0rt8BzhppFZknxKgzXHhQpb+q6oOCyP&#10;RsF00J/+zd/597rYbWm72R0+Mpco9frSfQ1BBOrCI3xvz7SCbJCmcHsTn4A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ZRDHAAAA3QAAAA8AAAAAAAAAAAAAAAAAmAIAAGRy&#10;cy9kb3ducmV2LnhtbFBLBQYAAAAABAAEAPUAAACMAwAAAAA=&#10;" fillcolor="black" stroked="f"/>
                  <v:rect id="Rectangle 2851" o:spid="_x0000_s3871" style="position:absolute;left:7314;top:164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7Z8cA&#10;AADdAAAADwAAAGRycy9kb3ducmV2LnhtbESPT2sCMRTE74LfITyhN8261KKrUaog9CLUPwe9PTfP&#10;3cXNyzZJddtP3xQEj8PM/IaZLVpTixs5X1lWMBwkIIhzqysuFBz26/4YhA/IGmvLpOCHPCzm3c4M&#10;M23vvKXbLhQiQthnqKAMocmk9HlJBv3ANsTRu1hnMETpCqkd3iPc1DJNkjdpsOK4UGJDq5Ly6+7b&#10;KFhOxsuvz1fe/G7PJzodz9dR6hKlXnrt+xREoDY8w4/2h1aQToYp/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I+2fHAAAA3QAAAA8AAAAAAAAAAAAAAAAAmAIAAGRy&#10;cy9kb3ducmV2LnhtbFBLBQYAAAAABAAEAPUAAACMAwAAAAA=&#10;" fillcolor="black" stroked="f"/>
                  <v:rect id="Rectangle 2852" o:spid="_x0000_s3872" style="position:absolute;left:7314;top:164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e/MgA&#10;AADdAAAADwAAAGRycy9kb3ducmV2LnhtbESPT2sCMRTE7wW/Q3iCt5p1a0VXo2ih0Euh/jno7bl5&#10;7i5uXtYk6tpP3xQKPQ4z8xtmtmhNLW7kfGVZwaCfgCDOra64ULDbvj+PQfiArLG2TAoe5GEx7zzN&#10;MNP2zmu6bUIhIoR9hgrKEJpMSp+XZND3bUMcvZN1BkOUrpDa4T3CTS3TJBlJgxXHhRIbeispP2+u&#10;RsFqMl5dvob8+b0+HuiwP55fU5co1eu2yymIQG34D/+1P7SCdDJ4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BF78yAAAAN0AAAAPAAAAAAAAAAAAAAAAAJgCAABk&#10;cnMvZG93bnJldi54bWxQSwUGAAAAAAQABAD1AAAAjQMAAAAA&#10;" fillcolor="black" stroked="f"/>
                  <v:rect id="Rectangle 2853" o:spid="_x0000_s3873" style="position:absolute;left:7314;top:163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3GiMcA&#10;AADdAAAADwAAAGRycy9kb3ducmV2LnhtbESPT2sCMRTE7wW/Q3iCt5p1sUVXo2hB8FKofw56e26e&#10;u4ubl20SdfXTN4VCj8PM/IaZzltTixs5X1lWMOgnIIhzqysuFOx3q9cRCB+QNdaWScGDPMxnnZcp&#10;ZtreeUO3bShEhLDPUEEZQpNJ6fOSDPq+bYijd7bOYIjSFVI7vEe4qWWaJO/SYMVxocSGPkrKL9ur&#10;UbAcj5bfX0P+fG5ORzoeTpe31CVK9brtYgIiUBv+w3/ttVaQjgdD+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txojHAAAA3QAAAA8AAAAAAAAAAAAAAAAAmAIAAGRy&#10;cy9kb3ducmV2LnhtbFBLBQYAAAAABAAEAPUAAACMAwAAAAA=&#10;" fillcolor="black" stroked="f"/>
                  <v:rect id="Rectangle 2854" o:spid="_x0000_s3874" style="position:absolute;left:7314;top:163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jE8cA&#10;AADdAAAADwAAAGRycy9kb3ducmV2LnhtbESPQWsCMRSE74L/IbyCN826aNGtUVQQvAhqe6i35+Z1&#10;d3HzsiZRt/31jVDocZiZb5jZojW1uJPzlWUFw0ECgji3uuJCwcf7pj8B4QOyxtoyKfgmD4t5tzPD&#10;TNsHH+h+DIWIEPYZKihDaDIpfV6SQT+wDXH0vqwzGKJ0hdQOHxFuapkmyas0WHFcKLGhdUn55Xgz&#10;ClbTyeq6H/Hu53A+0enzfBmnLlGq99Iu30AEasN/+K+91QrS6XAM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hYxPHAAAA3QAAAA8AAAAAAAAAAAAAAAAAmAIAAGRy&#10;cy9kb3ducmV2LnhtbFBLBQYAAAAABAAEAPUAAACMAwAAAAA=&#10;" fillcolor="black" stroked="f"/>
                  <v:rect id="Rectangle 2855" o:spid="_x0000_s3875" style="position:absolute;left:7314;top:162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9ZMcA&#10;AADdAAAADwAAAGRycy9kb3ducmV2LnhtbESPQWsCMRSE74L/IbyCN826qOjWKFoQvAjV9lBvz83r&#10;7uLmZZtEXf31jVDocZiZb5j5sjW1uJLzlWUFw0ECgji3uuJCwefHpj8F4QOyxtoyKbiTh+Wi25lj&#10;pu2N93Q9hEJECPsMFZQhNJmUPi/JoB/Yhjh639YZDFG6QmqHtwg3tUyTZCINVhwXSmzoraT8fLgY&#10;BevZdP3zPuLdY3860vHrdB6nLlGq99KuXkEEasN/+K+91QrS2XACz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WTHAAAA3QAAAA8AAAAAAAAAAAAAAAAAmAIAAGRy&#10;cy9kb3ducmV2LnhtbFBLBQYAAAAABAAEAPUAAACMAwAAAAA=&#10;" fillcolor="black" stroked="f"/>
                  <v:rect id="Rectangle 2856" o:spid="_x0000_s3876" style="position:absolute;left:7314;top:162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9Y/8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Qwgt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P1j/yAAAAN0AAAAPAAAAAAAAAAAAAAAAAJgCAABk&#10;cnMvZG93bnJldi54bWxQSwUGAAAAAAQABAD1AAAAjQMAAAAA&#10;" fillcolor="black" stroked="f"/>
                  <v:rect id="Rectangle 2857" o:spid="_x0000_s3877" style="position:absolute;left:7314;top:161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MjcUA&#10;AADdAAAADwAAAGRycy9kb3ducmV2LnhtbERPz2vCMBS+C/sfwhvspqllSu2ayhwMvAjT7TBvz+at&#10;LTYvXRK1+tcvB2HHj+93sRxMJ87kfGtZwXSSgCCurG65VvD1+T7OQPiArLGzTAqu5GFZPowKzLW9&#10;8JbOu1CLGMI+RwVNCH0upa8aMugntieO3I91BkOErpba4SWGm06mSTKXBluODQ329NZQddydjILV&#10;Ilv9fjzz5rY97Gn/fTjOUpco9fQ4vL6ACDSEf/HdvdYK0sU0zo1v4hO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MyNxQAAAN0AAAAPAAAAAAAAAAAAAAAAAJgCAABkcnMv&#10;ZG93bnJldi54bWxQSwUGAAAAAAQABAD1AAAAigMAAAAA&#10;" fillcolor="black" stroked="f"/>
                  <v:rect id="Rectangle 2858" o:spid="_x0000_s3878" style="position:absolute;left:7314;top:16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FscA&#10;AADdAAAADwAAAGRycy9kb3ducmV2LnhtbESPT2vCQBTE7wW/w/KE3urG0BYTXaUWCl4K/umh3p7Z&#10;ZxLMvk13V41++q4geBxm5jfMZNaZRpzI+dqyguEgAUFcWF1zqeBn8/UyAuEDssbGMim4kIfZtPc0&#10;wVzbM6/otA6liBD2OSqoQmhzKX1RkUE/sC1x9PbWGQxRulJqh+cIN41Mk+RdGqw5LlTY0mdFxWF9&#10;NArm2Wj+t3zl7+tqt6Xt7+7wlrpEqed+9zEGEagLj/C9vdAK0myY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saRbHAAAA3QAAAA8AAAAAAAAAAAAAAAAAmAIAAGRy&#10;cy9kb3ducmV2LnhtbFBLBQYAAAAABAAEAPUAAACMAwAAAAA=&#10;" fillcolor="black" stroked="f"/>
                  <v:rect id="Rectangle 2859" o:spid="_x0000_s3879" style="position:absolute;left:7314;top:160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KNsMA&#10;AADdAAAADwAAAGRycy9kb3ducmV2LnhtbERPz2vCMBS+C/sfwht409SiotUoUxC8CNPtoLdn82yL&#10;zUuXRO321y8HwePH93u+bE0t7uR8ZVnBoJ+AIM6trrhQ8P216U1A+ICssbZMCn7Jw3Lx1pljpu2D&#10;93Q/hELEEPYZKihDaDIpfV6SQd+3DXHkLtYZDBG6QmqHjxhuapkmyVgarDg2lNjQuqT8ergZBavp&#10;ZPXzOeTd3/58otPxfB2lLlGq+95+zEAEasNL/HRvtYJ0msb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oKNsMAAADdAAAADwAAAAAAAAAAAAAAAACYAgAAZHJzL2Rv&#10;d25yZXYueG1sUEsFBgAAAAAEAAQA9QAAAIgDAAAAAA==&#10;" fillcolor="black" stroked="f"/>
                  <v:rect id="Rectangle 2860" o:spid="_x0000_s3880" style="position:absolute;left:7314;top:16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rccA&#10;AADdAAAADwAAAGRycy9kb3ducmV2LnhtbESPT2sCMRTE74LfITyhN8261KKrUaog9CLUPwe9PTfP&#10;3cXNyzZJddtP3xQEj8PM/IaZLVpTixs5X1lWMBwkIIhzqysuFBz26/4YhA/IGmvLpOCHPCzm3c4M&#10;M23vvKXbLhQiQthnqKAMocmk9HlJBv3ANsTRu1hnMETpCqkd3iPc1DJNkjdpsOK4UGJDq5Ly6+7b&#10;KFhOxsuvz1fe/G7PJzodz9dR6hKlXnrt+xREoDY8w4/2h1aQTtIh/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2r63HAAAA3QAAAA8AAAAAAAAAAAAAAAAAmAIAAGRy&#10;cy9kb3ducmV2LnhtbFBLBQYAAAAABAAEAPUAAACMAwAAAAA=&#10;" fillcolor="black" stroked="f"/>
                  <v:rect id="Rectangle 2861" o:spid="_x0000_s3881" style="position:absolute;left:7314;top:159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x2scA&#10;AADdAAAADwAAAGRycy9kb3ducmV2LnhtbESPT2sCMRTE74V+h/AKvdWsoS26GqUWCl4K/jvo7bl5&#10;7i5uXrZJ1NVP3wiFHoeZ+Q0znna2EWfyoXasod/LQBAXztRcatisv14GIEJENtg4Jg1XCjCdPD6M&#10;MTfuwks6r2IpEoRDjhqqGNtcylBUZDH0XEucvIPzFmOSvpTG4yXBbSNVlr1LizWnhQpb+qyoOK5O&#10;VsNsOJj9LF75+7bc72i33R/flM+0fn7qPkYgInXxP/zXnhsNaqgU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kMdrHAAAA3QAAAA8AAAAAAAAAAAAAAAAAmAIAAGRy&#10;cy9kb3ducmV2LnhtbFBLBQYAAAAABAAEAPUAAACMAwAAAAA=&#10;" fillcolor="black" stroked="f"/>
                  <v:rect id="Rectangle 2862" o:spid="_x0000_s3882" style="position:absolute;left:7314;top:159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UQccA&#10;AADdAAAADwAAAGRycy9kb3ducmV2LnhtbESPT2sCMRTE74V+h/AK3mrWbSu6GkULgpdC/XPQ23Pz&#10;3F3cvKxJ1G0/fSMUPA4z8xtmPG1NLa7kfGVZQa+bgCDOra64ULDdLF4HIHxA1lhbJgU/5GE6eX4a&#10;Y6btjVd0XYdCRAj7DBWUITSZlD4vyaDv2oY4ekfrDIYoXSG1w1uEm1qmSdKXBiuOCyU29FlSflpf&#10;jIL5cDA/f7/z1+/qsKf97nD6SF2iVOelnY1ABGrDI/zfXmoF6TB9g/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lEHHAAAA3QAAAA8AAAAAAAAAAAAAAAAAmAIAAGRy&#10;cy9kb3ducmV2LnhtbFBLBQYAAAAABAAEAPUAAACMAwAAAAA=&#10;" fillcolor="black" stroked="f"/>
                  <v:rect id="Rectangle 2863" o:spid="_x0000_s3883" style="position:absolute;left:7314;top:158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EMNccA&#10;AADdAAAADwAAAGRycy9kb3ducmV2LnhtbESPQWvCQBSE7wX/w/IKvdVNQyoaXcUIhV4KVXuot2f2&#10;mQSzb+PuVtP+ercgeBxm5htmtuhNK87kfGNZwcswAUFcWt1wpeBr+/Y8BuEDssbWMin4JQ+L+eBh&#10;hrm2F17TeRMqESHsc1RQh9DlUvqyJoN+aDvi6B2sMxiidJXUDi8RblqZJslIGmw4LtTY0aqm8rj5&#10;MQqKybg4fWb88bfe72j3vT++pi5R6umxX05BBOrDPXxrv2sF6STN4P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BDDXHAAAA3QAAAA8AAAAAAAAAAAAAAAAAmAIAAGRy&#10;cy9kb3ducmV2LnhtbFBLBQYAAAAABAAEAPUAAACMAwAAAAA=&#10;" fillcolor="black" stroked="f"/>
                  <v:rect id="Rectangle 2864" o:spid="_x0000_s3884" style="position:absolute;left:7314;top:158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prscA&#10;AADdAAAADwAAAGRycy9kb3ducmV2LnhtbESPT2sCMRTE70K/Q3iF3jTbpRZdjVILBS+C/w56e26e&#10;u4ubl22S6uqnbwTB4zAzv2HG09bU4kzOV5YVvPcSEMS51RUXCrabn+4AhA/IGmvLpOBKHqaTl84Y&#10;M20vvKLzOhQiQthnqKAMocmk9HlJBn3PNsTRO1pnMETpCqkdXiLc1DJNkk9psOK4UGJD3yXlp/Wf&#10;UTAbDma/yw9e3FaHPe13h1M/dYlSb6/t1whEoDY8w4/2XCtIh2kf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Nqa7HAAAA3QAAAA8AAAAAAAAAAAAAAAAAmAIAAGRy&#10;cy9kb3ducmV2LnhtbFBLBQYAAAAABAAEAPUAAACMAwAAAAA=&#10;" fillcolor="black" stroked="f"/>
                  <v:rect id="Rectangle 2865" o:spid="_x0000_s3885" style="position:absolute;left:7314;top:157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832ccA&#10;AADdAAAADwAAAGRycy9kb3ducmV2LnhtbESPT2sCMRTE70K/Q3iF3jTbpRVdjVILBS+C/w56e26e&#10;u4ubl22S6tZPbwTB4zAzv2HG09bU4kzOV5YVvPcSEMS51RUXCrabn+4AhA/IGmvLpOCfPEwnL50x&#10;ZtpeeEXndShEhLDPUEEZQpNJ6fOSDPqebYijd7TOYIjSFVI7vES4qWWaJH1psOK4UGJD3yXlp/Wf&#10;UTAbDma/yw9eXFeHPe13h9Nn6hKl3l7brxGIQG14hh/tuVaQDtM+3N/EJ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fN9nHAAAA3QAAAA8AAAAAAAAAAAAAAAAAmAIAAGRy&#10;cy9kb3ducmV2LnhtbFBLBQYAAAAABAAEAPUAAACMAwAAAAA=&#10;" fillcolor="black" stroked="f"/>
                  <v:rect id="Rectangle 2866" o:spid="_x0000_s3886" style="position:absolute;left:7314;top:157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OSQscA&#10;AADdAAAADwAAAGRycy9kb3ducmV2LnhtbESPT2sCMRTE74V+h/AK3mrWpa26GkULgpdC/XPQ23Pz&#10;3F3cvKxJ1G0/fSMUPA4z8xtmPG1NLa7kfGVZQa+bgCDOra64ULDdLF4HIHxA1lhbJgU/5GE6eX4a&#10;Y6btjVd0XYdCRAj7DBWUITSZlD4vyaDv2oY4ekfrDIYoXSG1w1uEm1qmSfIhDVYcF0ps6LOk/LS+&#10;GAXz4WB+/n7jr9/VYU/73eH0nrpEqc5LOxuBCNSGR/i/vdQK0mHah/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TkkLHAAAA3QAAAA8AAAAAAAAAAAAAAAAAmAIAAGRy&#10;cy9kb3ducmV2LnhtbFBLBQYAAAAABAAEAPUAAACMAwAAAAA=&#10;" fillcolor="black" stroked="f"/>
                  <v:rect id="Rectangle 2867" o:spid="_x0000_s3887" style="position:absolute;left:7314;top:157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wGMMMA&#10;AADdAAAADwAAAGRycy9kb3ducmV2LnhtbERPz2vCMBS+C/sfwht409SiotUoUxC8CNPtoLdn82yL&#10;zUuXRO321y8HwePH93u+bE0t7uR8ZVnBoJ+AIM6trrhQ8P216U1A+ICssbZMCn7Jw3Lx1pljpu2D&#10;93Q/hELEEPYZKihDaDIpfV6SQd+3DXHkLtYZDBG6QmqHjxhuapkmyVgarDg2lNjQuqT8ergZBavp&#10;ZPXzOeTd3/58otPxfB2lLlGq+95+zEAEasNL/HRvtYJ0msa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wGMMMAAADdAAAADwAAAAAAAAAAAAAAAACYAgAAZHJzL2Rv&#10;d25yZXYueG1sUEsFBgAAAAAEAAQA9QAAAIgDAAAAAA==&#10;" fillcolor="black" stroked="f"/>
                  <v:rect id="Rectangle 2868" o:spid="_x0000_s3888" style="position:absolute;left:7314;top:15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jq8cA&#10;AADdAAAADwAAAGRycy9kb3ducmV2LnhtbESPQWvCQBSE74X+h+UVvNWNwYpJXUULBS8FtT3U2zP7&#10;TILZt3F31eivd4VCj8PMfMNMZp1pxJmcry0rGPQTEMSF1TWXCn6+P1/HIHxA1thYJgVX8jCbPj9N&#10;MNf2wms6b0IpIoR9jgqqENpcSl9UZND3bUscvb11BkOUrpTa4SXCTSPTJBlJgzXHhQpb+qioOGxO&#10;RsEiGy+OqyF/3da7LW1/d4e31CVK9V66+TuIQF34D/+1l1pBmqUZ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Ao6vHAAAA3QAAAA8AAAAAAAAAAAAAAAAAmAIAAGRy&#10;cy9kb3ducmV2LnhtbFBLBQYAAAAABAAEAPUAAACMAwAAAAA=&#10;" fillcolor="black" stroked="f"/>
                  <v:rect id="Rectangle 2869" o:spid="_x0000_s3889" style="position:absolute;left:7314;top:156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c68QA&#10;AADdAAAADwAAAGRycy9kb3ducmV2LnhtbERPz2vCMBS+C/4P4QneNLU60c4oKgy8DKbuMG/P5q0t&#10;Ni81ybTbX78cBI8f3+/FqjW1uJHzlWUFo2ECgji3uuJCwefxbTAD4QOyxtoyKfglD6tlt7PATNs7&#10;7+l2CIWIIewzVFCG0GRS+rwkg35oG+LIfVtnMEToCqkd3mO4qWWaJFNpsOLYUGJD25Lyy+HHKNjM&#10;Z5vrx4Tf//bnE52+zpeX1CVK9Xvt+hVEoDY8xQ/3TitI5+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jnOvEAAAA3QAAAA8AAAAAAAAAAAAAAAAAmAIAAGRycy9k&#10;b3ducmV2LnhtbFBLBQYAAAAABAAEAPUAAACJAwAAAAA=&#10;" fillcolor="black" stroked="f"/>
                  <v:rect id="Rectangle 2870" o:spid="_x0000_s3890" style="position:absolute;left:7314;top:155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5cMgA&#10;AADdAAAADwAAAGRycy9kb3ducmV2LnhtbESPT2sCMRTE7wW/Q3iCt5p1a0VXo2ih0Euh/jno7bl5&#10;7i5uXtYk6tpP3xQKPQ4z8xtmtmhNLW7kfGVZwaCfgCDOra64ULDbvj+PQfiArLG2TAoe5GEx7zzN&#10;MNP2zmu6bUIhIoR9hgrKEJpMSp+XZND3bUMcvZN1BkOUrpDa4T3CTS3TJBlJgxXHhRIbeispP2+u&#10;RsFqMl5dvob8+b0+HuiwP55fU5co1eu2yymIQG34D/+1P7SCdPIy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LzlwyAAAAN0AAAAPAAAAAAAAAAAAAAAAAJgCAABk&#10;cnMvZG93bnJldi54bWxQSwUGAAAAAAQABAD1AAAAjQMAAAAA&#10;" fillcolor="black" stroked="f"/>
                  <v:rect id="Rectangle 2871" o:spid="_x0000_s3891" style="position:absolute;left:7314;top:155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nB8cA&#10;AADdAAAADwAAAGRycy9kb3ducmV2LnhtbESPT2sCMRTE74V+h/AK3mrWbSu6GkULgpdC/XPQ23Pz&#10;3F3cvKxJ1G0/fSMUPA4z8xtmPG1NLa7kfGVZQa+bgCDOra64ULDdLF4HIHxA1lhbJgU/5GE6eX4a&#10;Y6btjVd0XYdCRAj7DBWUITSZlD4vyaDv2oY4ekfrDIYoXSG1w1uEm1qmSdKXBiuOCyU29FlSflpf&#10;jIL5cDA/f7/z1+/qsKf97nD6SF2iVOelnY1ABGrDI/zfXmoF6fAt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9pwfHAAAA3QAAAA8AAAAAAAAAAAAAAAAAmAIAAGRy&#10;cy9kb3ducmV2LnhtbFBLBQYAAAAABAAEAPUAAACMAwAAAAA=&#10;" fillcolor="black" stroked="f"/>
                  <v:rect id="Rectangle 2872" o:spid="_x0000_s3892" style="position:absolute;left:7314;top:154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ECnM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2ajfh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xApzHAAAA3QAAAA8AAAAAAAAAAAAAAAAAmAIAAGRy&#10;cy9kb3ducmV2LnhtbFBLBQYAAAAABAAEAPUAAACMAwAAAAA=&#10;" fillcolor="black" stroked="f"/>
                  <v:rect id="Rectangle 2873" o:spid="_x0000_s3893" style="position:absolute;left:7314;top:154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a6M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Tp5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YmujHAAAA3QAAAA8AAAAAAAAAAAAAAAAAmAIAAGRy&#10;cy9kb3ducmV2LnhtbFBLBQYAAAAABAAEAPUAAACMAwAAAAA=&#10;" fillcolor="black" stroked="f"/>
                  <v:rect id="Rectangle 2874" o:spid="_x0000_s3894" style="position:absolute;left:7314;top:153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c8cA&#10;AADdAAAADwAAAGRycy9kb3ducmV2LnhtbESPQWsCMRSE74L/IbxCb5rtVouuRtGC4KWgtod6e26e&#10;u4ubl20SdeuvNwWhx2FmvmGm89bU4kLOV5YVvPQTEMS51RUXCr4+V70RCB+QNdaWScEveZjPup0p&#10;ZtpeeUuXXShEhLDPUEEZQpNJ6fOSDPq+bYijd7TOYIjSFVI7vEa4qWWaJG/SYMVxocSG3kvKT7uz&#10;UbAcj5Y/mwF/3LaHPe2/D6dh6hKlnp/axQREoDb8hx/ttVaQjl+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UP3PHAAAA3QAAAA8AAAAAAAAAAAAAAAAAmAIAAGRy&#10;cy9kb3ducmV2LnhtbFBLBQYAAAAABAAEAPUAAACMAwAAAAA=&#10;" fillcolor="black" stroked="f"/>
                  <v:rect id="Rectangle 2875" o:spid="_x0000_s3895" style="position:absolute;left:7314;top:153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BMcA&#10;AADdAAAADwAAAGRycy9kb3ducmV2LnhtbESPQWsCMRSE74L/IbxCb5rtVkVXo6hQ8FJQ20O9PTfP&#10;3cXNy5qkuvXXm0Khx2FmvmFmi9bU4krOV5YVvPQTEMS51RUXCj4/3npjED4ga6wtk4If8rCYdzsz&#10;zLS98Y6u+1CICGGfoYIyhCaT0uclGfR92xBH72SdwRClK6R2eItwU8s0SUbSYMVxocSG1iXl5/23&#10;UbCajFeX7YDf77vjgQ5fx/MwdYlSz0/tcgoiUBv+w3/tjVaQTl5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GoQTHAAAA3QAAAA8AAAAAAAAAAAAAAAAAmAIAAGRy&#10;cy9kb3ducmV2LnhtbFBLBQYAAAAABAAEAPUAAACMAwAAAAA=&#10;" fillcolor="black" stroked="f"/>
                  <v:rect id="Rectangle 2876" o:spid="_x0000_s3896" style="position:absolute;left:7314;top:152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En8gA&#10;AADdAAAADwAAAGRycy9kb3ducmV2LnhtbESPQWsCMRSE7wX/Q3hCbzXrqq1ujaKFQi+CWg96e25e&#10;dxc3L2uS6ra/3hSEHoeZ+YaZzltTiws5X1lW0O8lIIhzqysuFOw+35/GIHxA1lhbJgU/5GE+6zxM&#10;MdP2yhu6bEMhIoR9hgrKEJpMSp+XZND3bEMcvS/rDIYoXSG1w2uEm1qmSfIsDVYcF0ps6K2k/LT9&#10;NgqWk/HyvB7y6ndzPNBhfzyNUpco9dhtF68gArXhP3xvf2gF6WTw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igSfyAAAAN0AAAAPAAAAAAAAAAAAAAAAAJgCAABk&#10;cnMvZG93bnJldi54bWxQSwUGAAAAAAQABAD1AAAAjQMAAAAA&#10;" fillcolor="black" stroked="f"/>
                  <v:rect id="Rectangle 2877" o:spid="_x0000_s3897" style="position:absolute;left:7314;top:152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Q7cQA&#10;AADdAAAADwAAAGRycy9kb3ducmV2LnhtbERPz2vCMBS+C/4P4QneNLU60c4oKgy8DKbuMG/P5q0t&#10;Ni81ybTbX78cBI8f3+/FqjW1uJHzlWUFo2ECgji3uuJCwefxbTAD4QOyxtoyKfglD6tlt7PATNs7&#10;7+l2CIWIIewzVFCG0GRS+rwkg35oG+LIfVtnMEToCqkd3mO4qWWaJFNpsOLYUGJD25Lyy+HHKNjM&#10;Z5vrx4Tf//bnE52+zpeX1CVK9Xvt+hVEoDY8xQ/3TitI5+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kO3EAAAA3QAAAA8AAAAAAAAAAAAAAAAAmAIAAGRycy9k&#10;b3ducmV2LnhtbFBLBQYAAAAABAAEAPUAAACJAwAAAAA=&#10;" fillcolor="black" stroked="f"/>
                  <v:rect id="Rectangle 2878" o:spid="_x0000_s3898" style="position:absolute;left:7314;top:151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1dscA&#10;AADdAAAADwAAAGRycy9kb3ducmV2LnhtbESPQWvCQBSE7wX/w/IEb3VjasWkrqKFQi+Fanuot2f2&#10;mQSzb+PuqrG/visUPA4z8w0zW3SmEWdyvrasYDRMQBAXVtdcKvj+enucgvABWWNjmRRcycNi3nuY&#10;Ya7thdd03oRSRAj7HBVUIbS5lL6oyKAf2pY4envrDIYoXSm1w0uEm0amSTKRBmuOCxW29FpRcdic&#10;jIJVNl0dP8f88bvebWn7szs8py5RatDvli8gAnXhHv5vv2sFafaU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ZNXbHAAAA3QAAAA8AAAAAAAAAAAAAAAAAmAIAAGRy&#10;cy9kb3ducmV2LnhtbFBLBQYAAAAABAAEAPUAAACMAwAAAAA=&#10;" fillcolor="black" stroked="f"/>
                  <v:rect id="Rectangle 2879" o:spid="_x0000_s3899" style="position:absolute;left:7314;top:151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vlsQA&#10;AADdAAAADwAAAGRycy9kb3ducmV2LnhtbERPy4rCMBTdD/gP4QqzG1OLI1qNogMDbgZ8LXR3ba5t&#10;sbnpJFE78/VmIbg8nPd03ppa3Mj5yrKCfi8BQZxbXXGhYL/7/hiB8AFZY22ZFPyRh/ms8zbFTNs7&#10;b+i2DYWIIewzVFCG0GRS+rwkg75nG+LIna0zGCJ0hdQO7zHc1DJNkqE0WHFsKLGhr5Lyy/ZqFCzH&#10;o+XvesA//5vTkY6H0+UzdYlS7912MQERqA0v8dO90grS8SDuj2/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l75bEAAAA3QAAAA8AAAAAAAAAAAAAAAAAmAIAAGRycy9k&#10;b3ducmV2LnhtbFBLBQYAAAAABAAEAPUAAACJAwAAAAA=&#10;" fillcolor="black" stroked="f"/>
                  <v:rect id="Rectangle 2880" o:spid="_x0000_s3900" style="position:absolute;left:7314;top:138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KDccA&#10;AADdAAAADwAAAGRycy9kb3ducmV2LnhtbESPT2sCMRTE7wW/Q3iCt5p1sUVXo2hB8FKofw56e26e&#10;u4ubl20SdfXTN4VCj8PM/IaZzltTixs5X1lWMOgnIIhzqysuFOx3q9cRCB+QNdaWScGDPMxnnZcp&#10;ZtreeUO3bShEhLDPUEEZQpNJ6fOSDPq+bYijd7bOYIjSFVI7vEe4qWWaJO/SYMVxocSGPkrKL9ur&#10;UbAcj5bfX0P+fG5ORzoeTpe31CVK9brtYgIiUBv+w3/ttVaQjocD+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pSg3HAAAA3QAAAA8AAAAAAAAAAAAAAAAAmAIAAGRy&#10;cy9kb3ducmV2LnhtbFBLBQYAAAAABAAEAPUAAACMAwAAAAA=&#10;" fillcolor="black" stroked="f"/>
                  <v:rect id="Rectangle 2881" o:spid="_x0000_s3901" style="position:absolute;left:7314;top:138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vUescA&#10;AADdAAAADwAAAGRycy9kb3ducmV2LnhtbESPQWvCQBSE7wX/w/IKvdVNQyoaXcUIhV4KVXuot2f2&#10;mQSzb+PuVtP+ercgeBxm5htmtuhNK87kfGNZwcswAUFcWt1wpeBr+/Y8BuEDssbWMin4JQ+L+eBh&#10;hrm2F17TeRMqESHsc1RQh9DlUvqyJoN+aDvi6B2sMxiidJXUDi8RblqZJslIGmw4LtTY0aqm8rj5&#10;MQqKybg4fWb88bfe72j3vT++pi5R6umxX05BBOrDPXxrv2sF6SRL4f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71HrHAAAA3QAAAA8AAAAAAAAAAAAAAAAAmAIAAGRy&#10;cy9kb3ducmV2LnhtbFBLBQYAAAAABAAEAPUAAACMAwAAAAA=&#10;" fillcolor="black" stroked="f"/>
                  <v:rect id="Rectangle 2882" o:spid="_x0000_s3902" style="position:absolute;left:7314;top:137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x4c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Tk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3ceHHAAAA3QAAAA8AAAAAAAAAAAAAAAAAmAIAAGRy&#10;cy9kb3ducmV2LnhtbFBLBQYAAAAABAAEAPUAAACMAwAAAAA=&#10;" fillcolor="black" stroked="f"/>
                  <v:rect id="Rectangle 2883" o:spid="_x0000_s3903" style="position:absolute;left:7314;top:13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plccA&#10;AADdAAAADwAAAGRycy9kb3ducmV2LnhtbESPT2vCQBTE70K/w/IKvemmIS0aXaUWCr0U/HfQ2zP7&#10;TILZt+nuVqOfvisIHoeZ+Q0zmXWmESdyvras4HWQgCAurK65VLBZf/WHIHxA1thYJgUX8jCbPvUm&#10;mGt75iWdVqEUEcI+RwVVCG0upS8qMugHtiWO3sE6gyFKV0rt8BzhppFpkrxLgzXHhQpb+qyoOK7+&#10;jIL5aDj/XWT8c13ud7Tb7o9vqUuUennuPsYgAnXhEb63v7WCdJRl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6ZXHAAAA3QAAAA8AAAAAAAAAAAAAAAAAmAIAAGRy&#10;cy9kb3ducmV2LnhtbFBLBQYAAAAABAAEAPUAAACMAwAAAAA=&#10;" fillcolor="black" stroked="f"/>
                  <v:rect id="Rectangle 2884" o:spid="_x0000_s3904" style="position:absolute;left:7314;top:136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MDscA&#10;AADdAAAADwAAAGRycy9kb3ducmV2LnhtbESPQWsCMRSE7wX/Q3iCt5p10aKrUVQQeimo7UFvz81z&#10;d3HzsiZRt/31jVDocZiZb5jZojW1uJPzlWUFg34Cgji3uuJCwdfn5nUMwgdkjbVlUvBNHhbzzssM&#10;M20fvKP7PhQiQthnqKAMocmk9HlJBn3fNsTRO1tnMETpCqkdPiLc1DJNkjdpsOK4UGJD65Lyy/5m&#10;FKwm49V1O+SPn93pSMfD6TJKXaJUr9supyACteE//Nd+1wrSyXAE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TA7HAAAA3QAAAA8AAAAAAAAAAAAAAAAAmAIAAGRy&#10;cy9kb3ducmV2LnhtbFBLBQYAAAAABAAEAPUAAACMAwAAAAA=&#10;" fillcolor="black" stroked="f"/>
                  <v:rect id="Rectangle 2885" o:spid="_x0000_s3905" style="position:absolute;left:7314;top:136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SeccA&#10;AADdAAAADwAAAGRycy9kb3ducmV2LnhtbESPT2sCMRTE74LfITyhN812saJbo2ih4EXw36HenpvX&#10;3cXNy5qkuvXTG6HQ4zAzv2Gm89bU4krOV5YVvA4SEMS51RUXCg77z/4YhA/IGmvLpOCXPMxn3c4U&#10;M21vvKXrLhQiQthnqKAMocmk9HlJBv3ANsTR+7bOYIjSFVI7vEW4qWWaJCNpsOK4UGJDHyXl592P&#10;UbCcjJeXzZDX9+3pSMev0/ktdYlSL7128Q4iUBv+w3/tlVaQToY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0nnHAAAA3QAAAA8AAAAAAAAAAAAAAAAAmAIAAGRy&#10;cy9kb3ducmV2LnhtbFBLBQYAAAAABAAEAPUAAACMAwAAAAA=&#10;" fillcolor="black" stroked="f"/>
                  <v:rect id="Rectangle 2886" o:spid="_x0000_s3906" style="position:absolute;left:7314;top:135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34scA&#10;AADdAAAADwAAAGRycy9kb3ducmV2LnhtbESPQWvCQBSE7wX/w/IKvTWbBm01uooKhV6Eanuot2f2&#10;mQSzb+PuVqO/visUPA4z8w0zmXWmESdyvras4CVJQRAXVtdcKvj+en8egvABWWNjmRRcyMNs2nuY&#10;YK7tmdd02oRSRAj7HBVUIbS5lL6oyKBPbEscvb11BkOUrpTa4TnCTSOzNH2VBmuOCxW2tKyoOGx+&#10;jYLFaLg4fvZ5dV3vtrT92R0GmUuVenrs5mMQgbpwD/+3P7SCbNR/g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Md+LHAAAA3QAAAA8AAAAAAAAAAAAAAAAAmAIAAGRy&#10;cy9kb3ducmV2LnhtbFBLBQYAAAAABAAEAPUAAACMAwAAAAA=&#10;" fillcolor="black" stroked="f"/>
                  <v:rect id="Rectangle 2887" o:spid="_x0000_s3907" style="position:absolute;left:7314;top:1354;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jkMQA&#10;AADdAAAADwAAAGRycy9kb3ducmV2LnhtbERPy4rCMBTdD/gP4QqzG1OLI1qNogMDbgZ8LXR3ba5t&#10;sbnpJFE78/VmIbg8nPd03ppa3Mj5yrKCfi8BQZxbXXGhYL/7/hiB8AFZY22ZFPyRh/ms8zbFTNs7&#10;b+i2DYWIIewzVFCG0GRS+rwkg75nG+LIna0zGCJ0hdQO7zHc1DJNkqE0WHFsKLGhr5Lyy/ZqFCzH&#10;o+XvesA//5vTkY6H0+UzdYlS7912MQERqA0v8dO90grS8SDOjW/i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T45DEAAAA3QAAAA8AAAAAAAAAAAAAAAAAmAIAAGRycy9k&#10;b3ducmV2LnhtbFBLBQYAAAAABAAEAPUAAACJAwAAAAA=&#10;" fillcolor="black" stroked="f"/>
                  <v:rect id="Rectangle 2888" o:spid="_x0000_s3908" style="position:absolute;left:7314;top:134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9GC8cA&#10;AADdAAAADwAAAGRycy9kb3ducmV2LnhtbESPT2vCQBTE70K/w/KE3nRjsMVEV6mFQi8F//RQb8/s&#10;Mwlm36a7W41++q4geBxm5jfMbNGZRpzI+dqygtEwAUFcWF1zqeB7+zGYgPABWWNjmRRcyMNi/tSb&#10;Ya7tmdd02oRSRAj7HBVUIbS5lL6oyKAf2pY4egfrDIYoXSm1w3OEm0amSfIqDdYcFyps6b2i4rj5&#10;MwqW2WT5uxrz13W939HuZ398SV2i1HO/e5uCCNSFR/je/tQK0myc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fRgvHAAAA3QAAAA8AAAAAAAAAAAAAAAAAmAIAAGRy&#10;cy9kb3ducmV2LnhtbFBLBQYAAAAABAAEAPUAAACMAwAAAAA=&#10;" fillcolor="black" stroked="f"/>
                  <v:rect id="Rectangle 2889" o:spid="_x0000_s3909" style="position:absolute;left:7314;top:134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5S8UA&#10;AADdAAAADwAAAGRycy9kb3ducmV2LnhtbERPz2vCMBS+D/Y/hDfwNtMVHbUzyioIuwzU7TBvz+at&#10;LTYvNYm1+tebw2DHj+/3fDmYVvTkfGNZwcs4AUFcWt1wpeD7a/2cgfABWWNrmRRcycNy8fgwx1zb&#10;C2+p34VKxBD2OSqoQ+hyKX1Zk0E/th1x5H6tMxgidJXUDi8x3LQyTZJXabDh2FBjR6uayuPubBQU&#10;s6w4bSb8edse9rT/ORynqUuUGj0N728gAg3hX/zn/tAK0tk07o9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HlLxQAAAN0AAAAPAAAAAAAAAAAAAAAAAJgCAABkcnMv&#10;ZG93bnJldi54bWxQSwUGAAAAAAQABAD1AAAAigMAAAAA&#10;" fillcolor="black" stroked="f"/>
                  <v:rect id="Rectangle 2890" o:spid="_x0000_s3910" style="position:absolute;left:7314;top:1339;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0McA&#10;AADdAAAADwAAAGRycy9kb3ducmV2LnhtbESPQWsCMRSE74L/IbyCN826aNGtUVQQvAhqe6i35+Z1&#10;d3HzsiZRt/31jVDocZiZb5jZojW1uJPzlWUFw0ECgji3uuJCwcf7pj8B4QOyxtoyKfgmD4t5tzPD&#10;TNsHH+h+DIWIEPYZKihDaDIpfV6SQT+wDXH0vqwzGKJ0hdQOHxFuapkmyas0WHFcKLGhdUn55Xgz&#10;ClbTyeq6H/Hu53A+0enzfBmnLlGq99Iu30AEasN/+K+91QrS6XgI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3NDHAAAA3QAAAA8AAAAAAAAAAAAAAAAAmAIAAGRy&#10;cy9kb3ducmV2LnhtbFBLBQYAAAAABAAEAPUAAACMAwAAAAA=&#10;" fillcolor="black" stroked="f"/>
                  <v:rect id="Rectangle 2891" o:spid="_x0000_s3911" style="position:absolute;left:7314;top:1334;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Cp8cA&#10;AADdAAAADwAAAGRycy9kb3ducmV2LnhtbESPT2sCMRTE70K/Q3iF3jTbpRZdjVILBS+C/w56e26e&#10;u4ubl22S6uqnbwTB4zAzv2HG09bU4kzOV5YVvPcSEMS51RUXCrabn+4AhA/IGmvLpOBKHqaTl84Y&#10;M20vvKLzOhQiQthnqKAMocmk9HlJBn3PNsTRO1pnMETpCqkdXiLc1DJNkk9psOK4UGJD3yXlp/Wf&#10;UTAbDma/yw9e3FaHPe13h1M/dYlSb6/t1whEoDY8w4/2XCtIh/0U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iQqfHAAAA3QAAAA8AAAAAAAAAAAAAAAAAmAIAAGRy&#10;cy9kb3ducmV2LnhtbFBLBQYAAAAABAAEAPUAAACMAwAAAAA=&#10;" fillcolor="black" stroked="f"/>
                  <v:rect id="Rectangle 2892" o:spid="_x0000_s3912" style="position:absolute;left:7314;top:1330;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nPMcA&#10;AADdAAAADwAAAGRycy9kb3ducmV2LnhtbESPQWsCMRSE74L/IbxCb5rtVouuRtGC4KWgtod6e26e&#10;u4ubl20SdeuvNwWhx2FmvmGm89bU4kLOV5YVvPQTEMS51RUXCr4+V70RCB+QNdaWScEveZjPup0p&#10;ZtpeeUuXXShEhLDPUEEZQpNJ6fOSDPq+bYijd7TOYIjSFVI7vEa4qWWaJG/SYMVxocSG3kvKT7uz&#10;UbAcj5Y/mwF/3LaHPe2/D6dh6hKlnp/axQREoDb8hx/ttVaQjoev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u5zzHAAAA3QAAAA8AAAAAAAAAAAAAAAAAmAIAAGRy&#10;cy9kb3ducmV2LnhtbFBLBQYAAAAABAAEAPUAAACMAwAAAAA=&#10;" fillcolor="black" stroked="f"/>
                  <v:rect id="Rectangle 2893" o:spid="_x0000_s3913" style="position:absolute;left:7314;top:132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SMcA&#10;AADdAAAADwAAAGRycy9kb3ducmV2LnhtbESPQWsCMRSE7wX/Q3iCt5p10aKrUVQQeimo7UFvz81z&#10;d3HzsiZRt/31jVDocZiZb5jZojW1uJPzlWUFg34Cgji3uuJCwdfn5nUMwgdkjbVlUvBNHhbzzssM&#10;M20fvKP7PhQiQthnqKAMocmk9HlJBn3fNsTRO1tnMETpCqkdPiLc1DJNkjdpsOK4UGJD65Lyy/5m&#10;FKwm49V1O+SPn93pSMfD6TJKXaJUr9supyACteE//Nd+1wrSyWgI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f0jHAAAA3QAAAA8AAAAAAAAAAAAAAAAAmAIAAGRy&#10;cy9kb3ducmV2LnhtbFBLBQYAAAAABAAEAPUAAACMAwAAAAA=&#10;" fillcolor="black" stroked="f"/>
                  <v:rect id="Rectangle 2894" o:spid="_x0000_s3914" style="position:absolute;left:7314;top:132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a08cA&#10;AADdAAAADwAAAGRycy9kb3ducmV2LnhtbESPT2vCQBTE7wW/w/IKvdVNQ1M0uooKhV4K/umh3p7Z&#10;ZxLMvo27W41++q4geBxm5jfMeNqZRpzI+dqygrd+AoK4sLrmUsHP5vN1AMIHZI2NZVJwIQ/TSe9p&#10;jLm2Z17RaR1KESHsc1RQhdDmUvqiIoO+b1vi6O2tMxiidKXUDs8RbhqZJsmHNFhzXKiwpUVFxWH9&#10;ZxTMh4P5cfnO39fVbkvb390hS12i1MtzNxuBCNSFR/je/tIK0mGWwe1Nf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L2tPHAAAA3QAAAA8AAAAAAAAAAAAAAAAAmAIAAGRy&#10;cy9kb3ducmV2LnhtbFBLBQYAAAAABAAEAPUAAACMAwAAAAA=&#10;" fillcolor="black" stroked="f"/>
                  <v:rect id="Rectangle 2895" o:spid="_x0000_s3915" style="position:absolute;left:7314;top:131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EpMcA&#10;AADdAAAADwAAAGRycy9kb3ducmV2LnhtbESPQWsCMRSE7wX/Q3iCt5rtoqJbo2ih4EVQ20O9PTev&#10;u4ublzWJuvbXm4LgcZiZb5jpvDW1uJDzlWUFb/0EBHFudcWFgu+vz9cxCB+QNdaWScGNPMxnnZcp&#10;ZtpeeUuXXShEhLDPUEEZQpNJ6fOSDPq+bYij92udwRClK6R2eI1wU8s0SUbSYMVxocSGPkrKj7uz&#10;UbCcjJenzYDXf9vDnvY/h+MwdYlSvW67eAcRqA3P8KO90grSyXAE/2/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ZRKTHAAAA3QAAAA8AAAAAAAAAAAAAAAAAmAIAAGRy&#10;cy9kb3ducmV2LnhtbFBLBQYAAAAABAAEAPUAAACMAwAAAAA=&#10;" fillcolor="black" stroked="f"/>
                  <v:rect id="Rectangle 2896" o:spid="_x0000_s3916" style="position:absolute;left:7314;top:131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hP8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Tkav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V4T/HAAAA3QAAAA8AAAAAAAAAAAAAAAAAmAIAAGRy&#10;cy9kb3ducmV2LnhtbFBLBQYAAAAABAAEAPUAAACMAwAAAAA=&#10;" fillcolor="black" stroked="f"/>
                  <v:rect id="Rectangle 2897" o:spid="_x0000_s3917" style="position:absolute;left:7314;top:1306;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1TcUA&#10;AADdAAAADwAAAGRycy9kb3ducmV2LnhtbERPz2vCMBS+D/Y/hDfwNtMVHbUzyioIuwzU7TBvz+at&#10;LTYvNYm1+tebw2DHj+/3fDmYVvTkfGNZwcs4AUFcWt1wpeD7a/2cgfABWWNrmRRcycNy8fgwx1zb&#10;C2+p34VKxBD2OSqoQ+hyKX1Zk0E/th1x5H6tMxgidJXUDi8x3LQyTZJXabDh2FBjR6uayuPubBQU&#10;s6w4bSb8edse9rT/ORynqUuUGj0N728gAg3hX/zn/tAK0tk0zo1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VNxQAAAN0AAAAPAAAAAAAAAAAAAAAAAJgCAABkcnMv&#10;ZG93bnJldi54bWxQSwUGAAAAAAQABAD1AAAAigMAAAAA&#10;" fillcolor="black" stroked="f"/>
                  <v:rect id="Rectangle 2898" o:spid="_x0000_s3918" style="position:absolute;left:7314;top:130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Q1scA&#10;AADdAAAADwAAAGRycy9kb3ducmV2LnhtbESPQWvCQBSE7wX/w/IK3ppNQxWTuooWCl6Eqj3U2zP7&#10;mgSzb9PdVdP+ercgeBxm5htmOu9NK87kfGNZwXOSgiAurW64UvC5e3+agPABWWNrmRT8kof5bPAw&#10;xULbC2/ovA2ViBD2BSqoQ+gKKX1Zk0Gf2I44et/WGQxRukpqh5cIN63M0nQsDTYcF2rs6K2m8rg9&#10;GQXLfLL8+Xjh9d/msKf91+E4ylyq1PCxX7yCCNSHe/jWXmkFWT7K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G0NbHAAAA3QAAAA8AAAAAAAAAAAAAAAAAmAIAAGRy&#10;cy9kb3ducmV2LnhtbFBLBQYAAAAABAAEAPUAAACMAwAAAAA=&#10;" fillcolor="black" stroked="f"/>
                  <v:rect id="Rectangle 2899" o:spid="_x0000_s3919" style="position:absolute;left:7314;top:129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z9sQA&#10;AADdAAAADwAAAGRycy9kb3ducmV2LnhtbERPz2vCMBS+C/sfwhN209SyiVZjmYOBF0HdDvP2bJ5t&#10;afPSJZl2/vXmIOz48f1e5r1pxYWcry0rmIwTEMSF1TWXCr4+P0YzED4ga2wtk4I/8pCvngZLzLS9&#10;8p4uh1CKGMI+QwVVCF0mpS8qMujHtiOO3Nk6gyFCV0rt8BrDTSvTJJlKgzXHhgo7eq+oaA6/RsF6&#10;Plv/7F54e9ufjnT8PjWvqUuUeh72bwsQgfrwL364N1pBOp/G/fFNf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Qs/bEAAAA3QAAAA8AAAAAAAAAAAAAAAAAmAIAAGRycy9k&#10;b3ducmV2LnhtbFBLBQYAAAAABAAEAPUAAACJAwAAAAA=&#10;" fillcolor="black" stroked="f"/>
                  <v:rect id="Rectangle 2900" o:spid="_x0000_s3920" style="position:absolute;left:7314;top:129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WbccA&#10;AADdAAAADwAAAGRycy9kb3ducmV2LnhtbESPQWsCMRSE74L/IbyCN826qOjWKFoQvAjV9lBvz83r&#10;7uLmZZtEXf31jVDocZiZb5j5sjW1uJLzlWUFw0ECgji3uuJCwefHpj8F4QOyxtoyKbiTh+Wi25lj&#10;pu2N93Q9hEJECPsMFZQhNJmUPi/JoB/Yhjh639YZDFG6QmqHtwg3tUyTZCINVhwXSmzoraT8fLgY&#10;BevZdP3zPuLdY3860vHrdB6nLlGq99KuXkEEasN/+K+91QrS2WQIz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cFm3HAAAA3QAAAA8AAAAAAAAAAAAAAAAAmAIAAGRy&#10;cy9kb3ducmV2LnhtbFBLBQYAAAAABAAEAPUAAACMAwAAAAA=&#10;" fillcolor="black" stroked="f"/>
                  <v:rect id="Rectangle 2901" o:spid="_x0000_s3921" style="position:absolute;left:7314;top:128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IGscA&#10;AADdAAAADwAAAGRycy9kb3ducmV2LnhtbESPT2sCMRTE70K/Q3iF3jTbpRVdjVILBS+C/w56e26e&#10;u4ubl22S6tZPbwTB4zAzv2HG09bU4kzOV5YVvPcSEMS51RUXCrabn+4AhA/IGmvLpOCfPEwnL50x&#10;ZtpeeEXndShEhLDPUEEZQpNJ6fOSDPqebYijd7TOYIjSFVI7vES4qWWaJH1psOK4UGJD3yXlp/Wf&#10;UTAbDma/yw9eXFeHPe13h9Nn6hKl3l7brxGIQG14hh/tuVaQDvsp3N/EJ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OiBrHAAAA3QAAAA8AAAAAAAAAAAAAAAAAmAIAAGRy&#10;cy9kb3ducmV2LnhtbFBLBQYAAAAABAAEAPUAAACMAwAAAAA=&#10;" fillcolor="black" stroked="f"/>
                  <v:rect id="Rectangle 2902" o:spid="_x0000_s3922" style="position:absolute;left:7314;top:1282;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gccA&#10;AADdAAAADwAAAGRycy9kb3ducmV2LnhtbESPQWsCMRSE74L/IbxCb5rtVkVXo6hQ8FJQ20O9PTfP&#10;3cXNy5qkuvXXm0Khx2FmvmFmi9bU4krOV5YVvPQTEMS51RUXCj4/3npjED4ga6wtk4If8rCYdzsz&#10;zLS98Y6u+1CICGGfoYIyhCaT0uclGfR92xBH72SdwRClK6R2eItwU8s0SUbSYMVxocSG1iXl5/23&#10;UbCajFeX7YDf77vjgQ5fx/MwdYlSz0/tcgoiUBv+w3/tjVaQTkav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CLYHHAAAA3QAAAA8AAAAAAAAAAAAAAAAAmAIAAGRy&#10;cy9kb3ducmV2LnhtbFBLBQYAAAAABAAEAPUAAACMAwAAAAA=&#10;" fillcolor="black" stroked="f"/>
                  <v:rect id="Rectangle 2903" o:spid="_x0000_s3923" style="position:absolute;left:7314;top:127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19ccA&#10;AADdAAAADwAAAGRycy9kb3ducmV2LnhtbESPT2sCMRTE74LfITyhN812saJbo2ih4EXw36HenpvX&#10;3cXNy5qkuvXTG6HQ4zAzv2Gm89bU4krOV5YVvA4SEMS51RUXCg77z/4YhA/IGmvLpOCXPMxn3c4U&#10;M21vvKXrLhQiQthnqKAMocmk9HlJBv3ANsTR+7bOYIjSFVI7vEW4qWWaJCNpsOK4UGJDHyXl592P&#10;UbCcjJeXzZDX9+3pSMev0/ktdYlSL7128Q4iUBv+w3/tlVaQTkZD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rtfXHAAAA3QAAAA8AAAAAAAAAAAAAAAAAmAIAAGRy&#10;cy9kb3ducmV2LnhtbFBLBQYAAAAABAAEAPUAAACMAwAAAAA=&#10;" fillcolor="black" stroked="f"/>
                  <v:rect id="Rectangle 2904" o:spid="_x0000_s3924" style="position:absolute;left:7314;top:127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QbscA&#10;AADdAAAADwAAAGRycy9kb3ducmV2LnhtbESPQWsCMRSE7wX/Q3iCt5rtoqJbo2ih4EVQ20O9PTev&#10;u4ublzWJuvbXm4LgcZiZb5jpvDW1uJDzlWUFb/0EBHFudcWFgu+vz9cxCB+QNdaWScGNPMxnnZcp&#10;ZtpeeUuXXShEhLDPUEEZQpNJ6fOSDPq+bYij92udwRClK6R2eI1wU8s0SUbSYMVxocSGPkrKj7uz&#10;UbCcjJenzYDXf9vDnvY/h+MwdYlSvW67eAcRqA3P8KO90grSyWgI/2/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nEG7HAAAA3QAAAA8AAAAAAAAAAAAAAAAAmAIAAGRy&#10;cy9kb3ducmV2LnhtbFBLBQYAAAAABAAEAPUAAACMAwAAAAA=&#10;" fillcolor="black" stroked="f"/>
                  <v:rect id="Rectangle 2905" o:spid="_x0000_s3925" style="position:absolute;left:7314;top:11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OGccA&#10;AADdAAAADwAAAGRycy9kb3ducmV2LnhtbESPQWvCQBSE74L/YXmF3nTTUINGV9FCoZdC1R7q7Zl9&#10;JsHs23R3q9Ff3xUEj8PMfMPMFp1pxImcry0reBkmIIgLq2suFXxv3wdjED4ga2wsk4ILeVjM+70Z&#10;5tqeeU2nTShFhLDPUUEVQptL6YuKDPqhbYmjd7DOYIjSlVI7PEe4aWSaJJk0WHNcqLClt4qK4+bP&#10;KFhNxqvfr1f+vK73O9r97I+j1CVKPT91yymIQF14hO/tD60gnWQZ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jhnHAAAA3QAAAA8AAAAAAAAAAAAAAAAAmAIAAGRy&#10;cy9kb3ducmV2LnhtbFBLBQYAAAAABAAEAPUAAACMAwAAAAA=&#10;" fillcolor="black" stroked="f"/>
                  <v:rect id="Rectangle 2906" o:spid="_x0000_s3926" style="position:absolute;left:7314;top:114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rgscA&#10;AADdAAAADwAAAGRycy9kb3ducmV2LnhtbESPQWsCMRSE74L/IbxCb5rtUq2uRtGC4KWgtod6e26e&#10;u4ubl20SdeuvNwWhx2FmvmGm89bU4kLOV5YVvPQTEMS51RUXCr4+V70RCB+QNdaWScEveZjPup0p&#10;ZtpeeUuXXShEhLDPUEEZQpNJ6fOSDPq+bYijd7TOYIjSFVI7vEa4qWWaJENpsOK4UGJD7yXlp93Z&#10;KFiOR8ufzSt/3LaHPe2/D6dB6hKlnp/axQREoDb8hx/ttVaQjodv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5K4LHAAAA3QAAAA8AAAAAAAAAAAAAAAAAmAIAAGRy&#10;cy9kb3ducmV2LnhtbFBLBQYAAAAABAAEAPUAAACMAwAAAAA=&#10;" fillcolor="black" stroked="f"/>
                  <v:rect id="Rectangle 2907" o:spid="_x0000_s3927" style="position:absolute;left:7314;top:1138;width: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8MQA&#10;AADdAAAADwAAAGRycy9kb3ducmV2LnhtbERPz2vCMBS+C/sfwhN209SyiVZjmYOBF0HdDvP2bJ5t&#10;afPSJZl2/vXmIOz48f1e5r1pxYWcry0rmIwTEMSF1TWXCr4+P0YzED4ga2wtk4I/8pCvngZLzLS9&#10;8p4uh1CKGMI+QwVVCF0mpS8qMujHtiOO3Nk6gyFCV0rt8BrDTSvTJJlKgzXHhgo7eq+oaA6/RsF6&#10;Plv/7F54e9ufjnT8PjWvqUuUeh72bwsQgfrwL364N1pBOp/GufFNf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DEAAAA3QAAAA8AAAAAAAAAAAAAAAAAmAIAAGRycy9k&#10;b3ducmV2LnhtbFBLBQYAAAAABAAEAPUAAACJAwAAAAA=&#10;" fillcolor="black" stroked="f"/>
                  <v:rect id="Rectangle 2908" o:spid="_x0000_s3928" style="position:absolute;left:7314;top:113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a8cA&#10;AADdAAAADwAAAGRycy9kb3ducmV2LnhtbESPQWvCQBSE74L/YXmF3nTTUMVEV9FCoZdC1R7q7Zl9&#10;JsHs23R3q9Ff3xUEj8PMfMPMFp1pxImcry0reBkmIIgLq2suFXxv3wcTED4ga2wsk4ILeVjM+70Z&#10;5tqeeU2nTShFhLDPUUEVQptL6YuKDPqhbYmjd7DOYIjSlVI7PEe4aWSaJGNpsOa4UGFLbxUVx82f&#10;UbDKJqvfr1f+vK73O9r97I+j1CVKPT91yymIQF14hO/tD60gzcYZ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GmvHAAAA3QAAAA8AAAAAAAAAAAAAAAAAmAIAAGRy&#10;cy9kb3ducmV2LnhtbFBLBQYAAAAABAAEAPUAAACMAwAAAAA=&#10;" fillcolor="black" stroked="f"/>
                  <v:rect id="Rectangle 2909" o:spid="_x0000_s3929" style="position:absolute;left:7314;top:112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lK8QA&#10;AADdAAAADwAAAGRycy9kb3ducmV2LnhtbERPz2vCMBS+C/4P4QneNLXo1M4oKgy8DKbuMG/P5q0t&#10;Ni81ybTbX78cBI8f3+/FqjW1uJHzlWUFo2ECgji3uuJCwefxbTAD4QOyxtoyKfglD6tlt7PATNs7&#10;7+l2CIWIIewzVFCG0GRS+rwkg35oG+LIfVtnMEToCqkd3mO4qWWaJC/SYMWxocSGtiXll8OPUbCZ&#10;zzbXjzG//+3PJzp9nS+T1CVK9Xvt+hVEoDY8xQ/3TitI59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JJSvEAAAA3QAAAA8AAAAAAAAAAAAAAAAAmAIAAGRycy9k&#10;b3ducmV2LnhtbFBLBQYAAAAABAAEAPUAAACJAwAAAAA=&#10;" fillcolor="black" stroked="f"/>
                  <v:rect id="Rectangle 2910" o:spid="_x0000_s3930" style="position:absolute;left:7314;top:112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AsM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Q0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RYCwyAAAAN0AAAAPAAAAAAAAAAAAAAAAAJgCAABk&#10;cnMvZG93bnJldi54bWxQSwUGAAAAAAQABAD1AAAAjQMAAAAA&#10;" fillcolor="black" stroked="f"/>
                  <v:rect id="Rectangle 2911" o:spid="_x0000_s3931" style="position:absolute;left:7314;top:111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ex8cA&#10;AADdAAAADwAAAGRycy9kb3ducmV2LnhtbESPT2sCMRTE74V+h/AK3mrWpa26GkULgpdC/XPQ23Pz&#10;3F3cvKxJ1G0/fSMUPA4z8xtmPG1NLa7kfGVZQa+bgCDOra64ULDdLF4HIHxA1lhbJgU/5GE6eX4a&#10;Y6btjVd0XYdCRAj7DBWUITSZlD4vyaDv2oY4ekfrDIYoXSG1w1uEm1qmSfIhDVYcF0ps6LOk/LS+&#10;GAXz4WB+/n7jr9/VYU/73eH0nrpEqc5LOxuBCNSGR/i/vdQK0mE/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XHsfHAAAA3QAAAA8AAAAAAAAAAAAAAAAAmAIAAGRy&#10;cy9kb3ducmV2LnhtbFBLBQYAAAAABAAEAPUAAACMAwAAAAA=&#10;" fillcolor="black" stroked="f"/>
                </v:group>
                <v:rect id="Rectangle 2912" o:spid="_x0000_s3932" style="position:absolute;left:34619;top:5273;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7XMgA&#10;AADdAAAADwAAAGRycy9kb3ducmV2LnhtbESPQWsCMRSE7wX/Q3hCbzXrqq1ujaKFQi+CWg96e25e&#10;dxc3L2uS6ra/3hSEHoeZ+YaZzltTiws5X1lW0O8lIIhzqysuFOw+35/GIHxA1lhbJgU/5GE+6zxM&#10;MdP2yhu6bEMhIoR9hgrKEJpMSp+XZND3bEMcvS/rDIYoXSG1w2uEm1qmSfIsDVYcF0ps6K2k/LT9&#10;NgqWk/HyvB7y6ndzPNBhfzyNUpco9dhtF68gArXhP3xvf2gF6eRlAH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27tcyAAAAN0AAAAPAAAAAAAAAAAAAAAAAJgCAABk&#10;cnMvZG93bnJldi54bWxQSwUGAAAAAAQABAD1AAAAjQMAAAAA&#10;" fillcolor="black" stroked="f"/>
                <v:rect id="Rectangle 2913" o:spid="_x0000_s3933" style="position:absolute;left:34619;top:5250;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jKMcA&#10;AADdAAAADwAAAGRycy9kb3ducmV2LnhtbESPQWvCQBSE7wX/w/IKvTWbBm01uooKhV6Eanuot2f2&#10;mQSzb+PuVqO/visUPA4z8w0zmXWmESdyvras4CVJQRAXVtdcKvj+en8egvABWWNjmRRcyMNs2nuY&#10;YK7tmdd02oRSRAj7HBVUIbS5lL6oyKBPbEscvb11BkOUrpTa4TnCTSOzNH2VBmuOCxW2tKyoOGx+&#10;jYLFaLg4fvZ5dV3vtrT92R0GmUuVenrs5mMQgbpwD/+3P7SCbPTWh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yIyjHAAAA3QAAAA8AAAAAAAAAAAAAAAAAmAIAAGRy&#10;cy9kb3ducmV2LnhtbFBLBQYAAAAABAAEAPUAAACMAwAAAAA=&#10;" fillcolor="black" stroked="f"/>
                <v:rect id="Rectangle 2914" o:spid="_x0000_s3934" style="position:absolute;left:34619;top:522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6Gs8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Tl5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hrPHAAAA3QAAAA8AAAAAAAAAAAAAAAAAmAIAAGRy&#10;cy9kb3ducmV2LnhtbFBLBQYAAAAABAAEAPUAAACMAwAAAAA=&#10;" fillcolor="black" stroked="f"/>
                <v:rect id="Rectangle 2915" o:spid="_x0000_s3935" style="position:absolute;left:34619;top:5202;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YxMcA&#10;AADdAAAADwAAAGRycy9kb3ducmV2LnhtbESPQWsCMRSE74L/IbxCb5rtUq2uRtGC4KWgtod6e26e&#10;u4ubl20SdeuvNwWhx2FmvmGm89bU4kLOV5YVvPQTEMS51RUXCr4+V70RCB+QNdaWScEveZjPup0p&#10;ZtpeeUuXXShEhLDPUEEZQpNJ6fOSDPq+bYijd7TOYIjSFVI7vEa4qWWaJENpsOK4UGJD7yXlp93Z&#10;KFiOR8ufzSt/3LaHPe2/D6dB6hKlnp/axQREoDb8hx/ttVaQjt+G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sGMTHAAAA3QAAAA8AAAAAAAAAAAAAAAAAmAIAAGRy&#10;cy9kb3ducmV2LnhtbFBLBQYAAAAABAAEAPUAAACMAwAAAAA=&#10;" fillcolor="black" stroked="f"/>
                <v:rect id="Rectangle 2916" o:spid="_x0000_s3936" style="position:absolute;left:34619;top:5179;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9X8cA&#10;AADdAAAADwAAAGRycy9kb3ducmV2LnhtbESPT2sCMRTE74LfIbxCb5rtUv+tRlGh4KWgtod6e26e&#10;u4ublzVJdeunN4VCj8PM/IaZLVpTiys5X1lW8NJPQBDnVldcKPj8eOuNQfiArLG2TAp+yMNi3u3M&#10;MNP2xju67kMhIoR9hgrKEJpMSp+XZND3bUMcvZN1BkOUrpDa4S3CTS3TJBlKgxXHhRIbWpeUn/ff&#10;RsFqMl5dtq/8ft8dD3T4Op4HqUuUen5ql1MQgdrwH/5rb7SCdDIawe+b+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gvV/HAAAA3QAAAA8AAAAAAAAAAAAAAAAAmAIAAGRy&#10;cy9kb3ducmV2LnhtbFBLBQYAAAAABAAEAPUAAACMAwAAAAA=&#10;" fillcolor="black" stroked="f"/>
                <v:rect id="Rectangle 2917" o:spid="_x0000_s3937" style="position:absolute;left:34619;top:5160;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pLcQA&#10;AADdAAAADwAAAGRycy9kb3ducmV2LnhtbERPz2vCMBS+C/4P4QneNLXo1M4oKgy8DKbuMG/P5q0t&#10;Ni81ybTbX78cBI8f3+/FqjW1uJHzlWUFo2ECgji3uuJCwefxbTAD4QOyxtoyKfglD6tlt7PATNs7&#10;7+l2CIWIIewzVFCG0GRS+rwkg35oG+LIfVtnMEToCqkd3mO4qWWaJC/SYMWxocSGtiXll8OPUbCZ&#10;zzbXjzG//+3PJzp9nS+T1CVK9Xvt+hVEoDY8xQ/3TitI59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S3EAAAA3QAAAA8AAAAAAAAAAAAAAAAAmAIAAGRycy9k&#10;b3ducmV2LnhtbFBLBQYAAAAABAAEAPUAAACJAwAAAAA=&#10;" fillcolor="black" stroked="f"/>
                <v:rect id="Rectangle 2918" o:spid="_x0000_s3938" style="position:absolute;left:34619;top:513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MtscA&#10;AADdAAAADwAAAGRycy9kb3ducmV2LnhtbESPQWvCQBSE7wX/w/IEb3VjqNWkrqKFQi+Fanuot2f2&#10;mQSzb+PuqrG/visUPA4z8w0zW3SmEWdyvrasYDRMQBAXVtdcKvj+enucgvABWWNjmRRcycNi3nuY&#10;Ya7thdd03oRSRAj7HBVUIbS5lL6oyKAf2pY4envrDIYoXSm1w0uEm0amSfIsDdYcFyps6bWi4rA5&#10;GQWrbLo6fj7xx+96t6Xtz+4wTl2i1KDfLV9ABOrCPfzfftcK0myS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zjLbHAAAA3QAAAA8AAAAAAAAAAAAAAAAAmAIAAGRy&#10;cy9kb3ducmV2LnhtbFBLBQYAAAAABAAEAPUAAACMAwAAAAA=&#10;" fillcolor="black" stroked="f"/>
                <v:rect id="Rectangle 2919" o:spid="_x0000_s3939" style="position:absolute;left:34619;top:5112;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VDMQA&#10;AADdAAAADwAAAGRycy9kb3ducmV2LnhtbERPz2vCMBS+C/4P4QneNLU4qZ1RdDDwMphuh3l7Ns+2&#10;2LzUJGq3v345CB4/vt+LVWcacSPna8sKJuMEBHFhdc2lgu+v91EGwgdkjY1lUvBLHlbLfm+BubZ3&#10;3tFtH0oRQ9jnqKAKoc2l9EVFBv3YtsSRO1lnMEToSqkd3mO4aWSaJDNpsObYUGFLbxUV5/3VKNjM&#10;s83lc8off7vjgQ4/x/NL6hKlhoNu/QoiUBee4od7qxWk8yzuj2/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cVQzEAAAA3QAAAA8AAAAAAAAAAAAAAAAAmAIAAGRycy9k&#10;b3ducmV2LnhtbFBLBQYAAAAABAAEAPUAAACJAwAAAAA=&#10;" fillcolor="black" stroked="f"/>
                <v:rect id="Rectangle 2920" o:spid="_x0000_s3940" style="position:absolute;left:34619;top:5089;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Dwl8cA&#10;AADdAAAADwAAAGRycy9kb3ducmV2LnhtbESPT2vCQBTE74V+h+UVvNWNwZYYXaUWCr0U/HfQ2zP7&#10;TILZt+nuVqOfvisIHoeZ+Q0zmXWmESdyvrasYNBPQBAXVtdcKtisv14zED4ga2wsk4ILeZhNn58m&#10;mGt75iWdVqEUEcI+RwVVCG0upS8qMuj7tiWO3sE6gyFKV0rt8BzhppFpkrxLgzXHhQpb+qyoOK7+&#10;jIL5KJv/Lob8c13ud7Tb7o9vqUuU6r10H2MQgbrwCN/b31pBOso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Q8JfHAAAA3QAAAA8AAAAAAAAAAAAAAAAAmAIAAGRy&#10;cy9kb3ducmV2LnhtbFBLBQYAAAAABAAEAPUAAACMAwAAAAA=&#10;" fillcolor="black" stroked="f"/>
                <v:rect id="Rectangle 2921" o:spid="_x0000_s3941" style="position:absolute;left:34619;top:506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u4McA&#10;AADdAAAADwAAAGRycy9kb3ducmV2LnhtbESPQWvCQBSE74X+h+UVems2hioxdRUtFLwI1fZQb8/s&#10;Mwlm38bdVaO/3i0Uehxm5htmMutNK87kfGNZwSBJQRCXVjdcKfj++njJQfiArLG1TAqu5GE2fXyY&#10;YKHthdd03oRKRAj7AhXUIXSFlL6syaBPbEccvb11BkOUrpLa4SXCTSuzNB1Jgw3HhRo7eq+pPGxO&#10;RsFinC+On6+8uq13W9r+7A7DzKVKPT/18zcQgfrwH/5rL7WCbJxn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CbuDHAAAA3QAAAA8AAAAAAAAAAAAAAAAAmAIAAGRy&#10;cy9kb3ducmV2LnhtbFBLBQYAAAAABAAEAPUAAACMAwAAAAA=&#10;" fillcolor="black" stroked="f"/>
                <v:rect id="Rectangle 2922" o:spid="_x0000_s3942" style="position:absolute;left:34619;top:5046;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Le8gA&#10;AADdAAAADwAAAGRycy9kb3ducmV2LnhtbESPT2vCQBTE7wW/w/IEb3XT1EpMXUULhV4K9c+h3p7Z&#10;1ySYfRt3V4399F2h4HGYmd8w03lnGnEm52vLCp6GCQjiwuqaSwXbzftjBsIHZI2NZVJwJQ/zWe9h&#10;irm2F17ReR1KESHsc1RQhdDmUvqiIoN+aFvi6P1YZzBE6UqpHV4i3DQyTZKxNFhzXKiwpbeKisP6&#10;ZBQsJ9ny+DXiz9/Vfke77/3hJXWJUoN+t3gFEagL9/B/+0MrSCfZM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Dst7yAAAAN0AAAAPAAAAAAAAAAAAAAAAAJgCAABk&#10;cnMvZG93bnJldi54bWxQSwUGAAAAAAQABAD1AAAAjQMAAAAA&#10;" fillcolor="black" stroked="f"/>
                <v:rect id="Rectangle 2923" o:spid="_x0000_s3943" style="position:absolute;left:34619;top:5022;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TD8cA&#10;AADdAAAADwAAAGRycy9kb3ducmV2LnhtbESPT2vCQBTE70K/w/IKvemmwZYYXaUWCr0U/HfQ2zP7&#10;TILZt+nuVqOfvisIHoeZ+Q0zmXWmESdyvras4HWQgCAurK65VLBZf/UzED4ga2wsk4ILeZhNn3oT&#10;zLU985JOq1CKCGGfo4IqhDaX0hcVGfQD2xJH72CdwRClK6V2eI5w08g0Sd6lwZrjQoUtfVZUHFd/&#10;RsF8lM1/F0P+uS73O9pt98e31CVKvTx3H2MQgbrwCN/b31pBOsq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Uw/HAAAA3QAAAA8AAAAAAAAAAAAAAAAAmAIAAGRy&#10;cy9kb3ducmV2LnhtbFBLBQYAAAAABAAEAPUAAACMAwAAAAA=&#10;" fillcolor="black" stroked="f"/>
                <v:rect id="Rectangle 2924" o:spid="_x0000_s3944" style="position:absolute;left:34619;top:4999;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2lMcA&#10;AADdAAAADwAAAGRycy9kb3ducmV2LnhtbESPT2vCQBTE74LfYXmF3nTTUCVGV9FCoZeCf3qot2f2&#10;mQSzb9Pdrab99K4geBxm5jfMbNGZRpzJ+dqygpdhAoK4sLrmUsHX7n2QgfABWWNjmRT8kYfFvN+b&#10;Ya7thTd03oZSRAj7HBVUIbS5lL6oyKAf2pY4ekfrDIYoXSm1w0uEm0amSTKWBmuOCxW29FZRcdr+&#10;GgWrSbb6Wb/y5//msKf99+E0Sl2i1PNTt5yCCNSFR/je/tAK0kk2gt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r9pTHAAAA3QAAAA8AAAAAAAAAAAAAAAAAmAIAAGRy&#10;cy9kb3ducmV2LnhtbFBLBQYAAAAABAAEAPUAAACMAwAAAAA=&#10;" fillcolor="black" stroked="f"/>
                <v:rect id="Rectangle 2925" o:spid="_x0000_s3945" style="position:absolute;left:34619;top:497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48cA&#10;AADdAAAADwAAAGRycy9kb3ducmV2LnhtbESPQWvCQBSE74L/YXmF3nTTUCVGV9FCoZdC1R7q7Zl9&#10;JsHs23R3q9Ff3xUEj8PMfMPMFp1pxImcry0reBkmIIgLq2suFXxv3wcZCB+QNTaWScGFPCzm/d4M&#10;c23PvKbTJpQiQtjnqKAKoc2l9EVFBv3QtsTRO1hnMETpSqkdniPcNDJNkrE0WHNcqLClt4qK4+bP&#10;KFhNstXv1yt/Xtf7He1+9sdR6hKlnp+65RREoC48wvf2h1aQTrIx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5aOPHAAAA3QAAAA8AAAAAAAAAAAAAAAAAmAIAAGRy&#10;cy9kb3ducmV2LnhtbFBLBQYAAAAABAAEAPUAAACMAwAAAAA=&#10;" fillcolor="black" stroked="f"/>
                <v:rect id="Rectangle 2926" o:spid="_x0000_s3946" style="position:absolute;left:34619;top:4951;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NeMgA&#10;AADdAAAADwAAAGRycy9kb3ducmV2LnhtbESPT2vCQBTE7wW/w/IEb3XTUGtMXUULhV4K9c+h3p7Z&#10;1ySYfRt3V4399F2h4HGYmd8w03lnGnEm52vLCp6GCQjiwuqaSwXbzftjBsIHZI2NZVJwJQ/zWe9h&#10;irm2F17ReR1KESHsc1RQhdDmUvqiIoN+aFvi6P1YZzBE6UqpHV4i3DQyTZIXabDmuFBhS28VFYf1&#10;yShYTrLl8euZP39X+x3tvveHUeoSpQb9bvEKIlAX7uH/9odWkE6yM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Nc14yAAAAN0AAAAPAAAAAAAAAAAAAAAAAJgCAABk&#10;cnMvZG93bnJldi54bWxQSwUGAAAAAAQABAD1AAAAjQMAAAAA&#10;" fillcolor="black" stroked="f"/>
                <v:rect id="Rectangle 2927" o:spid="_x0000_s3947" style="position:absolute;left:34619;top:4932;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ZCsQA&#10;AADdAAAADwAAAGRycy9kb3ducmV2LnhtbERPz2vCMBS+C/4P4QneNLU4qZ1RdDDwMphuh3l7Ns+2&#10;2LzUJGq3v345CB4/vt+LVWcacSPna8sKJuMEBHFhdc2lgu+v91EGwgdkjY1lUvBLHlbLfm+BubZ3&#10;3tFtH0oRQ9jnqKAKoc2l9EVFBv3YtsSRO1lnMEToSqkd3mO4aWSaJDNpsObYUGFLbxUV5/3VKNjM&#10;s83lc8off7vjgQ4/x/NL6hKlhoNu/QoiUBee4od7qxWk8yzOjW/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qWQrEAAAA3QAAAA8AAAAAAAAAAAAAAAAAmAIAAGRycy9k&#10;b3ducmV2LnhtbFBLBQYAAAAABAAEAPUAAACJAwAAAAA=&#10;" fillcolor="black" stroked="f"/>
                <v:rect id="Rectangle 2928" o:spid="_x0000_s3948" style="position:absolute;left:34619;top:4909;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kccA&#10;AADdAAAADwAAAGRycy9kb3ducmV2LnhtbESPQWvCQBSE7wX/w/IEb3VjsCWJrqKFQi+FanvQ2zP7&#10;TILZt3F3q2l/fbcgeBxm5htmvuxNKy7kfGNZwWScgCAurW64UvD1+fqYgfABWWNrmRT8kIflYvAw&#10;x0LbK2/osg2ViBD2BSqoQ+gKKX1Zk0E/th1x9I7WGQxRukpqh9cIN61Mk+RZGmw4LtTY0UtN5Wn7&#10;bRSs82x9/pjy++/msKf97nB6Sl2i1GjYr2YgAvXhHr6137SCNM9y+H8Tn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JHHAAAA3QAAAA8AAAAAAAAAAAAAAAAAmAIAAGRy&#10;cy9kb3ducmV2LnhtbFBLBQYAAAAABAAEAPUAAACMAwAAAAA=&#10;" fillcolor="black" stroked="f"/>
                <v:rect id="Rectangle 2929" o:spid="_x0000_s3949" style="position:absolute;left:34619;top:488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D0cQA&#10;AADdAAAADwAAAGRycy9kb3ducmV2LnhtbERPz2vCMBS+D/wfwhN2m6llDts1FR0MdhGm22Hens2z&#10;LTYvNcm0+tcvh4HHj+93sRhMJ87kfGtZwXSSgCCurG65VvD99f40B+EDssbOMim4kodFOXooMNf2&#10;whs6b0MtYgj7HBU0IfS5lL5qyKCf2J44cgfrDIYIXS21w0sMN51Mk+RFGmw5NjTY01tD1XH7axSs&#10;svnq9PnM69tmv6Pdz/44S12i1ON4WL6CCDSEu/jf/aEVpFkW98c38Qn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w9HEAAAA3QAAAA8AAAAAAAAAAAAAAAAAmAIAAGRycy9k&#10;b3ducmV2LnhtbFBLBQYAAAAABAAEAPUAAACJAwAAAAA=&#10;" fillcolor="black" stroked="f"/>
                <v:rect id="Rectangle 2930" o:spid="_x0000_s3950" style="position:absolute;left:34619;top:4861;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mSscA&#10;AADdAAAADwAAAGRycy9kb3ducmV2LnhtbESPT2vCQBTE7wW/w/KE3urG0BYTXaUWCl4K/umh3p7Z&#10;ZxLMvk13V41++q4geBxm5jfMZNaZRpzI+dqyguEgAUFcWF1zqeBn8/UyAuEDssbGMim4kIfZtPc0&#10;wVzbM6/otA6liBD2OSqoQmhzKX1RkUE/sC1x9PbWGQxRulJqh+cIN41Mk+RdGqw5LlTY0mdFxWF9&#10;NArm2Wj+t3zl7+tqt6Xt7+7wlrpEqed+9zEGEagLj/C9vdAK0iwb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JZkrHAAAA3QAAAA8AAAAAAAAAAAAAAAAAmAIAAGRy&#10;cy9kb3ducmV2LnhtbFBLBQYAAAAABAAEAPUAAACMAwAAAAA=&#10;" fillcolor="black" stroked="f"/>
                <v:rect id="Rectangle 2931" o:spid="_x0000_s3951" style="position:absolute;left:34619;top:4838;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4PccA&#10;AADdAAAADwAAAGRycy9kb3ducmV2LnhtbESPQWvCQBSE74X+h+UVvNWNwYpJXUULBS8FtT3U2zP7&#10;TILZt3F31eivd4VCj8PMfMNMZp1pxJmcry0rGPQTEMSF1TWXCn6+P1/HIHxA1thYJgVX8jCbPj9N&#10;MNf2wms6b0IpIoR9jgqqENpcSl9UZND3bUscvb11BkOUrpTa4SXCTSPTJBlJgzXHhQpb+qioOGxO&#10;RsEiGy+OqyF/3da7LW1/d4e31CVK9V66+TuIQF34D/+1l1pBmmUp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b+D3HAAAA3QAAAA8AAAAAAAAAAAAAAAAAmAIAAGRy&#10;cy9kb3ducmV2LnhtbFBLBQYAAAAABAAEAPUAAACMAwAAAAA=&#10;" fillcolor="black" stroked="f"/>
                <v:rect id="Rectangle 2932" o:spid="_x0000_s3952" style="position:absolute;left:34619;top:4819;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dpscA&#10;AADdAAAADwAAAGRycy9kb3ducmV2LnhtbESPQWvCQBSE7wX/w/IEb3VjasWkrqKFQi+Fanuot2f2&#10;mQSzb+PuqrG/visUPA4z8w0zW3SmEWdyvrasYDRMQBAXVtdcKvj+enucgvABWWNjmRRcycNi3nuY&#10;Ya7thdd03oRSRAj7HBVUIbS5lL6oyKAf2pY4envrDIYoXSm1w0uEm0amSTKRBmuOCxW29FpRcdic&#10;jIJVNl0dP8f88bvebWn7szs8py5RatDvli8gAnXhHv5vv2sFaZY9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XXabHAAAA3QAAAA8AAAAAAAAAAAAAAAAAmAIAAGRy&#10;cy9kb3ducmV2LnhtbFBLBQYAAAAABAAEAPUAAACMAwAAAAA=&#10;" fillcolor="black" stroked="f"/>
                <v:rect id="Rectangle 2933" o:spid="_x0000_s3953" style="position:absolute;left:34619;top:479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7F0scA&#10;AADdAAAADwAAAGRycy9kb3ducmV2LnhtbESPT2vCQBTE70K/w/KE3nRjsMVEV6mFQi8F//RQb8/s&#10;Mwlm36a7W41++q4geBxm5jfMbNGZRpzI+dqygtEwAUFcWF1zqeB7+zGYgPABWWNjmRRcyMNi/tSb&#10;Ya7tmdd02oRSRAj7HBVUIbS5lL6oyKAf2pY4egfrDIYoXSm1w3OEm0amSfIqDdYcFyps6b2i4rj5&#10;MwqW2WT5uxrz13W939HuZ398SV2i1HO/e5uCCNSFR/je/tQK0iwbw+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xdLHAAAA3QAAAA8AAAAAAAAAAAAAAAAAmAIAAGRy&#10;cy9kb3ducmV2LnhtbFBLBQYAAAAABAAEAPUAAACMAwAAAAA=&#10;" fillcolor="black" stroked="f"/>
                <v:rect id="Rectangle 2934" o:spid="_x0000_s3954" style="position:absolute;left:34619;top:4772;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JgSccA&#10;AADdAAAADwAAAGRycy9kb3ducmV2LnhtbESPQWvCQBSE7wX/w/IK3ppNQxWTuooWCl6Eqj3U2zP7&#10;mgSzb9PdVdP+ercgeBxm5htmOu9NK87kfGNZwXOSgiAurW64UvC5e3+agPABWWNrmRT8kof5bPAw&#10;xULbC2/ovA2ViBD2BSqoQ+gKKX1Zk0Gf2I44et/WGQxRukpqh5cIN63M0nQsDTYcF2rs6K2m8rg9&#10;GQXLfLL8+Xjh9d/msKf91+E4ylyq1PCxX7yCCNSHe/jWXmkFWZ6P4P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yYEnHAAAA3QAAAA8AAAAAAAAAAAAAAAAAmAIAAGRy&#10;cy9kb3ducmV2LnhtbFBLBQYAAAAABAAEAPUAAACMAwAAAAA=&#10;" fillcolor="black" stroked="f"/>
                <v:rect id="Rectangle 2935" o:spid="_x0000_s3955" style="position:absolute;left:34619;top:4748;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D+PscA&#10;AADdAAAADwAAAGRycy9kb3ducmV2LnhtbESPQWvCQBSE74L/YXmF3nTTUMVEV9FCoZdC1R7q7Zl9&#10;JsHs23R3q9Ff3xUEj8PMfMPMFp1pxImcry0reBkmIIgLq2suFXxv3wcTED4ga2wsk4ILeVjM+70Z&#10;5tqeeU2nTShFhLDPUUEVQptL6YuKDPqhbYmjd7DOYIjSlVI7PEe4aWSaJGNpsOa4UGFLbxUVx82f&#10;UbDKJqvfr1f+vK73O9r97I+j1CVKPT91yymIQF14hO/tD60gzbIx3N7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g/j7HAAAA3QAAAA8AAAAAAAAAAAAAAAAAmAIAAGRy&#10;cy9kb3ducmV2LnhtbFBLBQYAAAAABAAEAPUAAACMAwAAAAA=&#10;" fillcolor="black" stroked="f"/>
                <v:rect id="Rectangle 2936" o:spid="_x0000_s3956" style="position:absolute;left:34619;top:4724;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bpccA&#10;AADdAAAADwAAAGRycy9kb3ducmV2LnhtbESPQWvCQBSE7wX/w/IEb3VjqNWkrqKFQi+Fanuot2f2&#10;mQSzb+PuqrG/visUPA4z8w0zW3SmEWdyvrasYDRMQBAXVtdcKvj+enucgvABWWNjmRRcycNi3nuY&#10;Ya7thdd03oRSRAj7HBVUIbS5lL6oyKAf2pY4envrDIYoXSm1w0uEm0amSfIsDdYcFyps6bWi4rA5&#10;GQWrbLo6fj7xx+96t6Xtz+4wTl2i1KDfLV9ABOrCPfzfftcK0iybwO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W6XHAAAA3QAAAA8AAAAAAAAAAAAAAAAAmAIAAGRy&#10;cy9kb3ducmV2LnhtbFBLBQYAAAAABAAEAPUAAACMAwAAAAA=&#10;" fillcolor="black" stroked="f"/>
                <v:rect id="Rectangle 2937" o:spid="_x0000_s3957" style="position:absolute;left:34619;top:4705;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P18QA&#10;AADdAAAADwAAAGRycy9kb3ducmV2LnhtbERPz2vCMBS+D/wfwhN2m6llDts1FR0MdhGm22Hens2z&#10;LTYvNcm0+tcvh4HHj+93sRhMJ87kfGtZwXSSgCCurG65VvD99f40B+EDssbOMim4kodFOXooMNf2&#10;whs6b0MtYgj7HBU0IfS5lL5qyKCf2J44cgfrDIYIXS21w0sMN51Mk+RFGmw5NjTY01tD1XH7axSs&#10;svnq9PnM69tmv6Pdz/44S12i1ON4WL6CCDSEu/jf/aEVpFkW58Y38Qn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z9fEAAAA3QAAAA8AAAAAAAAAAAAAAAAAmAIAAGRycy9k&#10;b3ducmV2LnhtbFBLBQYAAAAABAAEAPUAAACJAwAAAAA=&#10;" fillcolor="black" stroked="f"/>
                <v:rect id="Rectangle 2938" o:spid="_x0000_s3958" style="position:absolute;left:34619;top:4682;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9qTMcA&#10;AADdAAAADwAAAGRycy9kb3ducmV2LnhtbESPQWvCQBSE74X+h+UVvNWNwYpJXUULBS8FtT3U2zP7&#10;TILZt3F31eivd4VCj8PMfMNMZp1pxJmcry0rGPQTEMSF1TWXCn6+P1/HIHxA1thYJgVX8jCbPj9N&#10;MNf2wms6b0IpIoR9jgqqENpcSl9UZND3bUscvb11BkOUrpTa4SXCTSPTJBlJgzXHhQpb+qioOGxO&#10;RsEiGy+OqyF/3da7LW1/d4e31CVK9V66+TuIQF34D/+1l1pBmmUZ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akzHAAAA3QAAAA8AAAAAAAAAAAAAAAAAmAIAAGRy&#10;cy9kb3ducmV2LnhtbFBLBQYAAAAABAAEAPUAAACMAwAAAAA=&#10;" fillcolor="black" stroked="f"/>
                <v:rect id="Rectangle 2939" o:spid="_x0000_s3959" style="position:absolute;left:34619;top:4658;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7QcQA&#10;AADdAAAADwAAAGRycy9kb3ducmV2LnhtbERPy2oCMRTdF/oP4Rbc1aTaio5GqYVCN0J9LHR3nVxn&#10;Bic30yTV0a83C8Hl4bwns9bW4kQ+VI41vHUVCOLcmYoLDZv19+sQRIjIBmvHpOFCAWbT56cJZsad&#10;eUmnVSxECuGQoYYyxiaTMuQlWQxd1xAn7uC8xZigL6TxeE7htpY9pQbSYsWpocSGvkrKj6t/q2E+&#10;Gs7/ft95cV3ud7Tb7o8fPa+07ry0n2MQkdr4EN/dP0ZDX6m0P71JT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0HEAAAA3QAAAA8AAAAAAAAAAAAAAAAAmAIAAGRycy9k&#10;b3ducmV2LnhtbFBLBQYAAAAABAAEAPUAAACJAwAAAAA=&#10;" fillcolor="black" stroked="f"/>
                <v:rect id="Rectangle 2940" o:spid="_x0000_s3960" style="position:absolute;left:34619;top:4634;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e2scA&#10;AADdAAAADwAAAGRycy9kb3ducmV2LnhtbESPT2sCMRTE7wW/Q3hCbzXRatGtUWqh0ItQ/xz09ty8&#10;7i5uXrZJqqufvhGEHoeZ+Q0znbe2FifyoXKsod9TIIhzZyouNGw3H09jECEiG6wdk4YLBZjPOg9T&#10;zIw784pO61iIBOGQoYYyxiaTMuQlWQw91xAn79t5izFJX0jj8ZzgtpYDpV6kxYrTQokNvZeUH9e/&#10;VsNiMl78fA15eV0d9rTfHY6jgVdaP3bbt1cQkdr4H763P42GZ6X6cHu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nXtrHAAAA3QAAAA8AAAAAAAAAAAAAAAAAmAIAAGRy&#10;cy9kb3ducmV2LnhtbFBLBQYAAAAABAAEAPUAAACMAwAAAAA=&#10;" fillcolor="black" stroked="f"/>
                <v:rect id="Rectangle 2941" o:spid="_x0000_s3961" style="position:absolute;left:34619;top:4611;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ArccA&#10;AADdAAAADwAAAGRycy9kb3ducmV2LnhtbESPQWsCMRSE7wX/Q3hCbzXpqsVujaJCoReh2h7q7bl5&#10;3V3cvKxJqqu/vikIPQ4z8w0znXe2ESfyoXas4XGgQBAXztRcavj8eH2YgAgR2WDjmDRcKMB81rub&#10;Ym7cmTd02sZSJAiHHDVUMba5lKGoyGIYuJY4ed/OW4xJ+lIaj+cEt43MlHqSFmtOCxW2tKqoOGx/&#10;rIbl82R5fB/x+rrZ72j3tT+MM6+0vu93ixcQkbr4H76134yGoVIZ/L1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1wK3HAAAA3QAAAA8AAAAAAAAAAAAAAAAAmAIAAGRy&#10;cy9kb3ducmV2LnhtbFBLBQYAAAAABAAEAPUAAACMAwAAAAA=&#10;" fillcolor="black" stroked="f"/>
                <v:rect id="Rectangle 2942" o:spid="_x0000_s3962" style="position:absolute;left:34619;top:4592;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lNscA&#10;AADdAAAADwAAAGRycy9kb3ducmV2LnhtbESPT2sCMRTE70K/Q3hCb5r4r9itUWpB8CJU20O9PTev&#10;u4ubl22S6uqnbwShx2FmfsPMFq2txYl8qBxrGPQVCOLcmYoLDZ8fq94URIjIBmvHpOFCARbzh84M&#10;M+POvKXTLhYiQThkqKGMscmkDHlJFkPfNcTJ+3beYkzSF9J4PCe4reVQqSdpseK0UGJDbyXlx92v&#10;1bB8ni5/3se8uW4Pe9p/HY6ToVdaP3bb1xcQkdr4H76310bDSKkR3N6k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5ZTbHAAAA3QAAAA8AAAAAAAAAAAAAAAAAmAIAAGRy&#10;cy9kb3ducmV2LnhtbFBLBQYAAAAABAAEAPUAAACMAwAAAAA=&#10;" fillcolor="black" stroked="f"/>
                <v:rect id="Rectangle 2943" o:spid="_x0000_s3963" style="position:absolute;left:34619;top:4568;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9QscA&#10;AADdAAAADwAAAGRycy9kb3ducmV2LnhtbESPT2sCMRTE70K/Q3hCb5porejWKLVQ6EWofw56e25e&#10;dxc3L9sk1a2fvhEKHoeZ+Q0zW7S2FmfyoXKsYdBXIIhzZyouNOy2770JiBCRDdaOScMvBVjMHzoz&#10;zIy78JrOm1iIBOGQoYYyxiaTMuQlWQx91xAn78t5izFJX0jj8ZLgtpZDpcbSYsVpocSG3krKT5sf&#10;q2E5nSy/P0e8uq6PBzrsj6fnoVdaP3bb1xcQkdp4D/+3P4yGJ6VGcHu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ULHAAAA3QAAAA8AAAAAAAAAAAAAAAAAmAIAAGRy&#10;cy9kb3ducmV2LnhtbFBLBQYAAAAABAAEAPUAAACMAwAAAAA=&#10;" fillcolor="black" stroked="f"/>
                <v:rect id="Rectangle 2944" o:spid="_x0000_s3964" style="position:absolute;left:34619;top:4544;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xY2ccA&#10;AADdAAAADwAAAGRycy9kb3ducmV2LnhtbESPQWsCMRSE70L/Q3hCb5poa7Fbo9SC0Iugtod6e25e&#10;dxc3L9sk6uqvN4LQ4zAz3zCTWWtrcSQfKscaBn0Fgjh3puJCw/fXojcGESKywdoxaThTgNn0oTPB&#10;zLgTr+m4iYVIEA4ZaihjbDIpQ16SxdB3DXHyfp23GJP0hTQeTwluazlU6kVarDgtlNjQR0n5fnOw&#10;Guav4/nf6pmXl/VuS9uf3X409Errx277/gYiUhv/w/f2p9HwpNQIbm/S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cWNnHAAAA3QAAAA8AAAAAAAAAAAAAAAAAmAIAAGRy&#10;cy9kb3ducmV2LnhtbFBLBQYAAAAABAAEAPUAAACMAwAAAAA=&#10;" fillcolor="black" stroked="f"/>
                <v:rect id="Rectangle 2945" o:spid="_x0000_s3965" style="position:absolute;left:34619;top:4521;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GrsYA&#10;AADdAAAADwAAAGRycy9kb3ducmV2LnhtbESPQWvCQBSE70L/w/IKvemm2haNWaUKghdBbQ/19sy+&#10;JiHZt+nuVlN/vSsUPA4z8w2TzTvTiBM5X1lW8DxIQBDnVldcKPj8WPXHIHxA1thYJgV/5GE+e+hl&#10;mGp75h2d9qEQEcI+RQVlCG0qpc9LMugHtiWO3rd1BkOUrpDa4TnCTSOHSfImDVYcF0psaVlSXu9/&#10;jYLFZLz42b7w5rI7Hujwdaxfhy5R6umxe5+CCNSFe/i/vdYKRpEI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7GrsYAAADdAAAADwAAAAAAAAAAAAAAAACYAgAAZHJz&#10;L2Rvd25yZXYueG1sUEsFBgAAAAAEAAQA9QAAAIsDAAAAAA==&#10;" fillcolor="black" stroked="f"/>
                <v:rect id="Rectangle 2946" o:spid="_x0000_s3966" style="position:absolute;left:34619;top:4497;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jNcgA&#10;AADdAAAADwAAAGRycy9kb3ducmV2LnhtbESPT2sCMRTE74V+h/AK3mpS21q7GqUKBS8F//RQb8/N&#10;c3dx87JNUl399I0geBxm5jfMaNLaWhzIh8qxhqeuAkGcO1NxoeF7/fk4ABEissHaMWk4UYDJ+P5u&#10;hJlxR17SYRULkSAcMtRQxthkUoa8JIuh6xri5O2ctxiT9IU0Ho8JbmvZU6ovLVacFkpsaFZSvl/9&#10;WQ3T98H0d/HCX+fldkObn+3+teeV1p2H9mMIIlIbb+Fre240PCv1Bpc36QnI8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wmM1yAAAAN0AAAAPAAAAAAAAAAAAAAAAAJgCAABk&#10;cnMvZG93bnJldi54bWxQSwUGAAAAAAQABAD1AAAAjQMAAAAA&#10;" fillcolor="black" stroked="f"/>
                <v:rect id="Rectangle 2947" o:spid="_x0000_s3967" style="position:absolute;left:34619;top:4478;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3R8QA&#10;AADdAAAADwAAAGRycy9kb3ducmV2LnhtbERPy2oCMRTdF/oP4Rbc1aTaio5GqYVCN0J9LHR3nVxn&#10;Bic30yTV0a83C8Hl4bwns9bW4kQ+VI41vHUVCOLcmYoLDZv19+sQRIjIBmvHpOFCAWbT56cJZsad&#10;eUmnVSxECuGQoYYyxiaTMuQlWQxd1xAn7uC8xZigL6TxeE7htpY9pQbSYsWpocSGvkrKj6t/q2E+&#10;Gs7/ft95cV3ud7Tb7o8fPa+07ry0n2MQkdr4EN/dP0ZDX6k0N71JT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d90fEAAAA3QAAAA8AAAAAAAAAAAAAAAAAmAIAAGRycy9k&#10;b3ducmV2LnhtbFBLBQYAAAAABAAEAPUAAACJAwAAAAA=&#10;" fillcolor="black" stroked="f"/>
                <v:rect id="Rectangle 2948" o:spid="_x0000_s3968" style="position:absolute;left:34619;top:4454;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FS3McA&#10;AADdAAAADwAAAGRycy9kb3ducmV2LnhtbESPT2sCMRTE7wW/Q3hCbzWprUVXo2ih0ItQ/xz09ty8&#10;7i5uXtYk1a2fvhGEHoeZ+Q0zmbW2FmfyoXKs4bmnQBDnzlRcaNhuPp6GIEJENlg7Jg2/FGA27TxM&#10;MDPuwis6r2MhEoRDhhrKGJtMypCXZDH0XEOcvG/nLcYkfSGNx0uC21r2lXqTFitOCyU29F5Sflz/&#10;WA2L0XBx+nrl5XV12NN+dzgO+l5p/dht52MQkdr4H763P42GF6VGcHuTn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RUtzHAAAA3QAAAA8AAAAAAAAAAAAAAAAAmAIAAGRy&#10;cy9kb3ducmV2LnhtbFBLBQYAAAAABAAEAPUAAACMAwAAAAA=&#10;" fillcolor="black" stroked="f"/>
                <v:rect id="Rectangle 2949" o:spid="_x0000_s3969" style="position:absolute;left:34619;top:4431;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nMQA&#10;AADdAAAADwAAAGRycy9kb3ducmV2LnhtbERPTWsCMRC9F/wPYYTeaqKtRVejaKHQi6C2h3obN+Pu&#10;4mayTVJd/fXmIHh8vO/pvLW1OJEPlWMN/Z4CQZw7U3Gh4ef782UEIkRkg7Vj0nChAPNZ52mKmXFn&#10;3tBpGwuRQjhkqKGMscmkDHlJFkPPNcSJOzhvMSboC2k8nlO4reVAqXdpseLUUGJDHyXlx+2/1bAc&#10;j5Z/6zdeXTf7He1+98fhwCutn7vtYgIiUhsf4rv7y2h4Vf20P71JT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bZzEAAAA3QAAAA8AAAAAAAAAAAAAAAAAmAIAAGRycy9k&#10;b3ducmV2LnhtbFBLBQYAAAAABAAEAPUAAACJAwAAAAA=&#10;" fillcolor="black" stroked="f"/>
                <v:rect id="Rectangle 2950" o:spid="_x0000_s3970" style="position:absolute;left:34619;top:4407;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IB8cA&#10;AADdAAAADwAAAGRycy9kb3ducmV2LnhtbESPQWsCMRSE7wX/Q3hCbzVZbUW3RqlCoReh2h709ty8&#10;7i5uXrZJqlt/fSMUPA4z8w0zW3S2ESfyoXasIRsoEMSFMzWXGj4/Xh8mIEJENtg4Jg2/FGAx793N&#10;MDfuzBs6bWMpEoRDjhqqGNtcylBUZDEMXEucvC/nLcYkfSmNx3OC20YOlRpLizWnhQpbWlVUHLc/&#10;VsNyOll+vz/y+rI57Gm/Oxyfhl5pfd/vXp5BROriLfzffjMaRirL4Po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yAfHAAAA3QAAAA8AAAAAAAAAAAAAAAAAmAIAAGRy&#10;cy9kb3ducmV2LnhtbFBLBQYAAAAABAAEAPUAAACMAwAAAAA=&#10;" fillcolor="black" stroked="f"/>
                <v:rect id="Rectangle 2951" o:spid="_x0000_s3971" style="position:absolute;left:34619;top:4383;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WcMcA&#10;AADdAAAADwAAAGRycy9kb3ducmV2LnhtbESPQWsCMRSE74X+h/AK3mri1hbdGkULgpdCtT3o7bl5&#10;3V3cvKxJ1LW/vhEKPQ4z8w0zmXW2EWfyoXasYdBXIIgLZ2ouNXx9Lh9HIEJENtg4Jg1XCjCb3t9N&#10;MDfuwms6b2IpEoRDjhqqGNtcylBUZDH0XUucvG/nLcYkfSmNx0uC20ZmSr1IizWnhQpbequoOGxO&#10;VsNiPFocP4b8/rPe72i33R+eM6+07j1081cQkbr4H/5rr4yGJzXI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sVnDHAAAA3QAAAA8AAAAAAAAAAAAAAAAAmAIAAGRy&#10;cy9kb3ducmV2LnhtbFBLBQYAAAAABAAEAPUAAACMAwAAAAA=&#10;" fillcolor="black" stroked="f"/>
                <v:rect id="Rectangle 2952" o:spid="_x0000_s3972" style="position:absolute;left:34619;top:4364;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Dz68cA&#10;AADdAAAADwAAAGRycy9kb3ducmV2LnhtbESPT2sCMRTE7wW/Q3iF3mriv6KrUbRQ6EWo1oPenpvX&#10;3cXNyzZJdfXTNwWhx2FmfsPMFq2txZl8qBxr6HUVCOLcmYoLDbvPt+cxiBCRDdaOScOVAizmnYcZ&#10;ZsZdeEPnbSxEgnDIUEMZY5NJGfKSLIaua4iT9+W8xZikL6TxeElwW8u+Ui/SYsVpocSGXkvKT9sf&#10;q2E1Ga++P4a8vm2OBzrsj6dR3yutnx7b5RREpDb+h+/td6NhoHoD+Hu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g8+vHAAAA3QAAAA8AAAAAAAAAAAAAAAAAmAIAAGRy&#10;cy9kb3ducmV2LnhtbFBLBQYAAAAABAAEAPUAAACMAwAAAAA=&#10;" fillcolor="black" stroked="f"/>
                <v:rect id="Rectangle 2953" o:spid="_x0000_s3973" style="position:absolute;left:34619;top:4341;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rn8cA&#10;AADdAAAADwAAAGRycy9kb3ducmV2LnhtbESPT2sCMRTE7wW/Q3iCt5r4p2K3RtFCoRehag/19tw8&#10;dxc3L9sk1a2fvhEKHoeZ+Q0zW7S2FmfyoXKsYdBXIIhzZyouNHzu3h6nIEJENlg7Jg2/FGAx7zzM&#10;MDPuwhs6b2MhEoRDhhrKGJtMypCXZDH0XUOcvKPzFmOSvpDG4yXBbS2HSk2kxYrTQokNvZaUn7Y/&#10;VsPqebr6/hjz+ro57Gn/dTg9Db3Sutdtly8gIrXxHv5vvxsNIzUYw+1Ne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a5/HAAAA3QAAAA8AAAAAAAAAAAAAAAAAmAIAAGRy&#10;cy9kb3ducmV2LnhtbFBLBQYAAAAABAAEAPUAAACMAwAAAAA=&#10;" fillcolor="black" stroked="f"/>
                <v:rect id="Rectangle 2954" o:spid="_x0000_s3974" style="position:absolute;left:34619;top:4317;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XOBMcA&#10;AADdAAAADwAAAGRycy9kb3ducmV2LnhtbESPQWsCMRSE74L/IbxCb5poa9HVKFoo9CJU60Fvz83r&#10;7uLmZZukuvrrTaHQ4zAz3zCzRWtrcSYfKscaBn0Fgjh3puJCw+7zrTcGESKywdoxabhSgMW825lh&#10;ZtyFN3TexkIkCIcMNZQxNpmUIS/JYui7hjh5X85bjEn6QhqPlwS3tRwq9SItVpwWSmzotaT8tP2x&#10;GlaT8er745nXt83xQIf98TQaeqX140O7nIKI1Mb/8F/73Wh4UoMR/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FzgTHAAAA3QAAAA8AAAAAAAAAAAAAAAAAmAIAAGRy&#10;cy9kb3ducmV2LnhtbFBLBQYAAAAABAAEAPUAAACMAwAAAAA=&#10;" fillcolor="black" stroked="f"/>
                <v:rect id="Rectangle 2955" o:spid="_x0000_s3975" style="position:absolute;left:34619;top:4293;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Qc8cA&#10;AADdAAAADwAAAGRycy9kb3ducmV2LnhtbESPQWsCMRSE74L/IbxCb5poW9HVKFoo9CJU60Fvz83r&#10;7uLmZZukuvrrTaHQ4zAz3zCzRWtrcSYfKscaBn0Fgjh3puJCw+7zrTcGESKywdoxabhSgMW825lh&#10;ZtyFN3TexkIkCIcMNZQxNpmUIS/JYui7hjh5X85bjEn6QhqPlwS3tRwqNZIWK04LJTb0WlJ+2v5Y&#10;DavJePX98czr2+Z4oMP+eHoZeqX140O7nIKI1Mb/8F/73Wh4UoMR/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XUHPHAAAA3QAAAA8AAAAAAAAAAAAAAAAAmAIAAGRy&#10;cy9kb3ducmV2LnhtbFBLBQYAAAAABAAEAPUAAACMAwAAAAA=&#10;" fillcolor="black" stroked="f"/>
                <v:rect id="Rectangle 2956" o:spid="_x0000_s3976" style="position:absolute;left:34619;top:4270;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16MgA&#10;AADdAAAADwAAAGRycy9kb3ducmV2LnhtbESPT2sCMRTE74V+h/AKvdVEa9VujVILBS+F+uegt+fm&#10;dXdx87JNUl399EYoeBxm5jfMeNraWhzIh8qxhm5HgSDOnam40LBefT6NQISIbLB2TBpOFGA6ub8b&#10;Y2bckRd0WMZCJAiHDDWUMTaZlCEvyWLouIY4eT/OW4xJ+kIaj8cEt7XsKTWQFitOCyU29FFSvl/+&#10;WQ2z19Hs97vPX+fFbkvbzW7/0vNK68eH9v0NRKQ23sL/7bnR8Ky6Q7i+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G/XoyAAAAN0AAAAPAAAAAAAAAAAAAAAAAJgCAABk&#10;cnMvZG93bnJldi54bWxQSwUGAAAAAAQABAD1AAAAjQMAAAAA&#10;" fillcolor="black" stroked="f"/>
                <v:rect id="Rectangle 2957" o:spid="_x0000_s3977" style="position:absolute;left:34619;top:4251;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hmsQA&#10;AADdAAAADwAAAGRycy9kb3ducmV2LnhtbERPTWsCMRC9F/wPYYTeaqKtRVejaKHQi6C2h3obN+Pu&#10;4mayTVJd/fXmIHh8vO/pvLW1OJEPlWMN/Z4CQZw7U3Gh4ef782UEIkRkg7Vj0nChAPNZ52mKmXFn&#10;3tBpGwuRQjhkqKGMscmkDHlJFkPPNcSJOzhvMSboC2k8nlO4reVAqXdpseLUUGJDHyXlx+2/1bAc&#10;j5Z/6zdeXTf7He1+98fhwCutn7vtYgIiUhsf4rv7y2h4Vf00N71JT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EYZrEAAAA3QAAAA8AAAAAAAAAAAAAAAAAmAIAAGRycy9k&#10;b3ducmV2LnhtbFBLBQYAAAAABAAEAPUAAACJAwAAAAA=&#10;" fillcolor="black" stroked="f"/>
                <v:rect id="Rectangle 2958" o:spid="_x0000_s3978" style="position:absolute;left:34619;top:4227;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jEAccA&#10;AADdAAAADwAAAGRycy9kb3ducmV2LnhtbESPT2sCMRTE7wW/Q3hCbzXxT4uuRqlCoRehWg96e26e&#10;u4ubl22S6uqnbwqFHoeZ+Q0zW7S2FhfyoXKsod9TIIhzZyouNOw+357GIEJENlg7Jg03CrCYdx5m&#10;mBl35Q1dtrEQCcIhQw1ljE0mZchLshh6riFO3sl5izFJX0jj8ZrgtpYDpV6kxYrTQokNrUrKz9tv&#10;q2E5GS+/Pka8vm+OBzrsj+fngVdaP3bb1ymISG38D/+1342GoepP4PdNeg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xAHHAAAA3QAAAA8AAAAAAAAAAAAAAAAAmAIAAGRy&#10;cy9kb3ducmV2LnhtbFBLBQYAAAAABAAEAPUAAACMAwAAAAA=&#10;" fillcolor="black" stroked="f"/>
                <v:rect id="Rectangle 2959" o:spid="_x0000_s3979" style="position:absolute;left:34619;top:4203;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nIcQA&#10;AADdAAAADwAAAGRycy9kb3ducmV2LnhtbERPy2oCMRTdF/oP4Qrd1cRpFZ0apRYK3RR8LXR3ndzO&#10;DE5upkmqU7/eLASXh/OezjvbiBP5UDvWMOgrEMSFMzWXGrabz+cxiBCRDTaOScM/BZjPHh+mmBt3&#10;5hWd1rEUKYRDjhqqGNtcylBUZDH0XUucuB/nLcYEfSmNx3MKt43MlBpJizWnhgpb+qioOK7/rIbF&#10;ZLz4Xb7y92V12NN+dzgOM6+0fup1728gInXxLr65v4yGF5Wl/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pyHEAAAA3QAAAA8AAAAAAAAAAAAAAAAAmAIAAGRycy9k&#10;b3ducmV2LnhtbFBLBQYAAAAABAAEAPUAAACJAwAAAAA=&#10;" fillcolor="black" stroked="f"/>
                <v:rect id="Rectangle 2960" o:spid="_x0000_s3980" style="position:absolute;left:34619;top:4180;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ICuscA&#10;AADdAAAADwAAAGRycy9kb3ducmV2LnhtbESPQWsCMRSE74X+h/AK3mri1hbdGkULgpdCtT3o7bl5&#10;3V3cvKxJ1LW/vhEKPQ4z8w0zmXW2EWfyoXasYdBXIIgLZ2ouNXx9Lh9HIEJENtg4Jg1XCjCb3t9N&#10;MDfuwms6b2IpEoRDjhqqGNtcylBUZDH0XUucvG/nLcYkfSmNx0uC20ZmSr1IizWnhQpbequoOGxO&#10;VsNiPFocP4b8/rPe72i33R+eM6+07j1081cQkbr4H/5rr4yGJ5UN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ArrHAAAA3QAAAA8AAAAAAAAAAAAAAAAAmAIAAGRy&#10;cy9kb3ducmV2LnhtbFBLBQYAAAAABAAEAPUAAACMAwAAAAA=&#10;" fillcolor="black" stroked="f"/>
                <v:rect id="Rectangle 2961" o:spid="_x0000_s3981" style="position:absolute;left:34619;top:415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czccA&#10;AADdAAAADwAAAGRycy9kb3ducmV2LnhtbESPQWsCMRSE7wX/Q3hCbzXpqsVujaJCoReh2h7q7bl5&#10;3V3cvKxJqqu/vikIPQ4z8w0znXe2ESfyoXas4XGgQBAXztRcavj8eH2YgAgR2WDjmDRcKMB81rub&#10;Ym7cmTd02sZSJAiHHDVUMba5lKGoyGIYuJY4ed/OW4xJ+lIaj+cEt43MlHqSFmtOCxW2tKqoOGx/&#10;rIbl82R5fB/x+rrZ72j3tT+MM6+0vu93ixcQkbr4H76134yGocoy+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AnM3HAAAA3QAAAA8AAAAAAAAAAAAAAAAAmAIAAGRy&#10;cy9kb3ducmV2LnhtbFBLBQYAAAAABAAEAPUAAACMAwAAAAA=&#10;" fillcolor="black" stroked="f"/>
                <v:rect id="Rectangle 2962" o:spid="_x0000_s3982" style="position:absolute;left:34619;top:4137;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5VscA&#10;AADdAAAADwAAAGRycy9kb3ducmV2LnhtbESPQWsCMRSE7wX/Q3gFbzXpaotujaIFwUuh2h709ty8&#10;7i5uXrZJ1LW/vhEKPQ4z8w0znXe2EWfyoXas4XGgQBAXztRcavj8WD2MQYSIbLBxTBquFGA+691N&#10;MTfuwhs6b2MpEoRDjhqqGNtcylBUZDEMXEucvC/nLcYkfSmNx0uC20ZmSj1LizWnhQpbeq2oOG5P&#10;VsNyMl5+v4/47Wdz2NN+dzg+ZV5p3b/vFi8gInXxP/zXXhsNQ5UN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MOVbHAAAA3QAAAA8AAAAAAAAAAAAAAAAAmAIAAGRy&#10;cy9kb3ducmV2LnhtbFBLBQYAAAAABAAEAPUAAACMAwAAAAA=&#10;" fillcolor="black" stroked="f"/>
                <v:rect id="Rectangle 2963" o:spid="_x0000_s3983" style="position:absolute;left:34619;top:4113;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WhIsgA&#10;AADdAAAADwAAAGRycy9kb3ducmV2LnhtbESPT2sCMRTE74V+h/AK3mrS1YquRqmFQi+F+uegt+fm&#10;ubu4edkmqW776Ruh4HGYmd8ws0VnG3EmH2rHGp76CgRx4UzNpYbt5u1xDCJEZIONY9LwQwEW8/u7&#10;GebGXXhF53UsRYJwyFFDFWObSxmKiiyGvmuJk3d03mJM0pfSeLwkuG1kptRIWqw5LVTY0mtFxWn9&#10;bTUsJ+Pl1+eQP35Xhz3td4fTc+aV1r2H7mUKIlIXb+H/9rvRMFDZE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aEiyAAAAN0AAAAPAAAAAAAAAAAAAAAAAJgCAABk&#10;cnMvZG93bnJldi54bWxQSwUGAAAAAAQABAD1AAAAjQMAAAAA&#10;" fillcolor="black" stroked="f"/>
                <v:rect id="Rectangle 2964" o:spid="_x0000_s3984" style="position:absolute;left:34619;top:4090;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EucgA&#10;AADdAAAADwAAAGRycy9kb3ducmV2LnhtbESPQUsDMRSE70L/Q3iCN5u4WmnXTUsrCF4EWz20t7eb&#10;5+7SzcuaxHbtr28KgsdhZr5hisVgO3EgH1rHGu7GCgRx5UzLtYbPj5fbKYgQkQ12jknDLwVYzEdX&#10;BebGHXlNh02sRYJwyFFDE2OfSxmqhiyGseuJk/flvMWYpK+l8XhMcNvJTKlHabHltNBgT88NVfvN&#10;j9Wwmk1X3+8P/HZalzvabcv9JPNK65vrYfkEItIQ/8N/7Vej4V5lE7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6QS5yAAAAN0AAAAPAAAAAAAAAAAAAAAAAJgCAABk&#10;cnMvZG93bnJldi54bWxQSwUGAAAAAAQABAD1AAAAjQMAAAAA&#10;" fillcolor="black" stroked="f"/>
                <v:rect id="Rectangle 2965" o:spid="_x0000_s3985" style="position:absolute;left:34619;top:406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azscA&#10;AADdAAAADwAAAGRycy9kb3ducmV2LnhtbESPQWsCMRSE7wX/Q3hCbzVx24pujaKFQi+FanvQ23Pz&#10;uru4edkmqW799UYQPA4z8w0znXe2EQfyoXasYThQIIgLZ2ouNXx/vT2MQYSIbLBxTBr+KcB81rub&#10;Ym7ckVd0WMdSJAiHHDVUMba5lKGoyGIYuJY4eT/OW4xJ+lIaj8cEt43MlBpJizWnhQpbeq2o2K//&#10;rIblZLz8/Xzij9Nqt6XtZrd/zrzS+r7fLV5AROriLXxtvxsNjyobwe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7ms7HAAAA3QAAAA8AAAAAAAAAAAAAAAAAmAIAAGRy&#10;cy9kb3ducmV2LnhtbFBLBQYAAAAABAAEAPUAAACMAwAAAAA=&#10;" fillcolor="black" stroked="f"/>
                <v:rect id="Rectangle 2966" o:spid="_x0000_s3986" style="position:absolute;left:34619;top:4042;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c/VcgA&#10;AADdAAAADwAAAGRycy9kb3ducmV2LnhtbESPT08CMRTE7yZ+h+aZeJPWFQVWChETEy4m/DvA7bF9&#10;7m7Yvq5thcVPT01MOE5m5jeZ8bSzjTiSD7VjDY89BYK4cKbmUsNm/fEwBBEissHGMWk4U4Dp5PZm&#10;jLlxJ17ScRVLkSAcctRQxdjmUoaiIouh51ri5H05bzEm6UtpPJ4S3DYyU+pFWqw5LVTY0ntFxWH1&#10;YzXMRsPZ96LPn7/L/Y522/3hOfNK6/u77u0VRKQuXsP/7bnR8KSyAfy9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z9VyAAAAN0AAAAPAAAAAAAAAAAAAAAAAJgCAABk&#10;cnMvZG93bnJldi54bWxQSwUGAAAAAAQABAD1AAAAjQMAAAAA&#10;" fillcolor="black" stroked="f"/>
                <v:rect id="Rectangle 2967" o:spid="_x0000_s3987" style="position:absolute;left:34619;top:4024;width:24;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rJ8QA&#10;AADdAAAADwAAAGRycy9kb3ducmV2LnhtbERPy2oCMRTdF/oP4Qrd1cRpFZ0apRYK3RR8LXR3ndzO&#10;DE5upkmqU7/eLASXh/OezjvbiBP5UDvWMOgrEMSFMzWXGrabz+cxiBCRDTaOScM/BZjPHh+mmBt3&#10;5hWd1rEUKYRDjhqqGNtcylBUZDH0XUucuB/nLcYEfSmNx3MKt43MlBpJizWnhgpb+qioOK7/rIbF&#10;ZLz4Xb7y92V12NN+dzgOM6+0fup1728gInXxLr65v4yGF5Wlu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oqyfEAAAA3QAAAA8AAAAAAAAAAAAAAAAAmAIAAGRycy9k&#10;b3ducmV2LnhtbFBLBQYAAAAABAAEAPUAAACJAwAAAAA=&#10;" fillcolor="black" stroked="f"/>
                <v:rect id="Rectangle 2968" o:spid="_x0000_s3988" style="position:absolute;left:34619;top:4000;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OvMgA&#10;AADdAAAADwAAAGRycy9kb3ducmV2LnhtbESPT2sCMRTE74V+h/AKvdXEbSu6GkULhV4K9c9Bb8/N&#10;c3dx87ImqW776Ruh4HGYmd8wk1lnG3EmH2rHGvo9BYK4cKbmUsNm/f40BBEissHGMWn4oQCz6f3d&#10;BHPjLryk8yqWIkE45KihirHNpQxFRRZDz7XEyTs4bzEm6UtpPF4S3DYyU2ogLdacFips6a2i4rj6&#10;thoWo+Hi9PXCn7/L/Y522/3xNfNK68eHbj4GEamLt/B/+8NoeFbZ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A68yAAAAN0AAAAPAAAAAAAAAAAAAAAAAJgCAABk&#10;cnMvZG93bnJldi54bWxQSwUGAAAAAAQABAD1AAAAjQMAAAAA&#10;" fillcolor="black" stroked="f"/>
                <v:rect id="Rectangle 2969" o:spid="_x0000_s3989" style="position:absolute;left:34619;top:397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x/MQA&#10;AADdAAAADwAAAGRycy9kb3ducmV2LnhtbERPy2oCMRTdF/yHcIXuaqK2oqNRaqHQjVAfC91dJ9eZ&#10;wcnNNEl17Nc3C8Hl4bxni9bW4kI+VI419HsKBHHuTMWFht3282UMIkRkg7Vj0nCjAIt552mGmXFX&#10;XtNlEwuRQjhkqKGMscmkDHlJFkPPNcSJOzlvMSboC2k8XlO4reVAqZG0WHFqKLGhj5Ly8+bXalhO&#10;xsuf71de/a2PBzrsj+e3gVdaP3fb9ymISG18iO/uL6NhqIZpf3qTn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HMfzEAAAA3QAAAA8AAAAAAAAAAAAAAAAAmAIAAGRycy9k&#10;b3ducmV2LnhtbFBLBQYAAAAABAAEAPUAAACJAwAAAAA=&#10;" fillcolor="black" stroked="f"/>
                <v:rect id="Rectangle 2970" o:spid="_x0000_s3990" style="position:absolute;left:34619;top:3953;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uUZ8cA&#10;AADdAAAADwAAAGRycy9kb3ducmV2LnhtbESPT2sCMRTE7wW/Q3iF3mriv6KrUbRQ6EWo1oPenpvX&#10;3cXNyzZJdfXTNwWhx2FmfsPMFq2txZl8qBxr6HUVCOLcmYoLDbvPt+cxiBCRDdaOScOVAizmnYcZ&#10;ZsZdeEPnbSxEgnDIUEMZY5NJGfKSLIaua4iT9+W8xZikL6TxeElwW8u+Ui/SYsVpocSGXkvKT9sf&#10;q2E1Ga++P4a8vm2OBzrsj6dR3yutnx7b5RREpDb+h+/td6NhoAY9+Hu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lGfHAAAA3QAAAA8AAAAAAAAAAAAAAAAAmAIAAGRy&#10;cy9kb3ducmV2LnhtbFBLBQYAAAAABAAEAPUAAACMAwAAAAA=&#10;" fillcolor="black" stroked="f"/>
                <v:rect id="Rectangle 2971" o:spid="_x0000_s3991" style="position:absolute;left:34619;top:3929;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KEMcA&#10;AADdAAAADwAAAGRycy9kb3ducmV2LnhtbESPQWsCMRSE7wX/Q3gFbzXpaotujaIFwUuh2h709ty8&#10;7i5uXrZJ1LW/vhEKPQ4z8w0znXe2EWfyoXas4XGgQBAXztRcavj8WD2MQYSIbLBxTBquFGA+691N&#10;MTfuwhs6b2MpEoRDjhqqGNtcylBUZDEMXEucvC/nLcYkfSmNx0uC20ZmSj1LizWnhQpbeq2oOG5P&#10;VsNyMl5+v4/47Wdz2NN+dzg+ZV5p3b/vFi8gInXxP/zXXhsNQzXM4P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ZChDHAAAA3QAAAA8AAAAAAAAAAAAAAAAAmAIAAGRy&#10;cy9kb3ducmV2LnhtbFBLBQYAAAAABAAEAPUAAACMAwAAAAA=&#10;" fillcolor="black" stroked="f"/>
                <v:rect id="Rectangle 2972" o:spid="_x0000_s3992" style="position:absolute;left:34619;top:3910;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vi8gA&#10;AADdAAAADwAAAGRycy9kb3ducmV2LnhtbESPQUsDMRSE70L/Q3iCN5vYrdKum5ZWELwItnpob283&#10;z92lm5c1ie3WX28KgsdhZr5hiuVgO3EkH1rHGu7GCgRx5UzLtYaP9+fbGYgQkQ12jknDmQIsF6Or&#10;AnPjTryh4zbWIkE45KihibHPpQxVQxbD2PXEyft03mJM0tfSeDwluO3kRKkHabHltNBgT08NVYft&#10;t9Wwns/WX29Tfv3ZlHva78rD/cQrrW+uh9UjiEhD/A//tV+MhkxlGVz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la+LyAAAAN0AAAAPAAAAAAAAAAAAAAAAAJgCAABk&#10;cnMvZG93bnJldi54bWxQSwUGAAAAAAQABAD1AAAAjQMAAAAA&#10;" fillcolor="black" stroked="f"/>
                <v:rect id="Rectangle 2973" o:spid="_x0000_s3993" style="position:absolute;left:34619;top:388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3/8cA&#10;AADdAAAADwAAAGRycy9kb3ducmV2LnhtbESPQWsCMRSE7wX/Q3hCbzWp2qKrUbQg9CJU60Fvz83r&#10;7uLmZU2ibv31TaHQ4zAz3zDTeWtrcSUfKscannsKBHHuTMWFht3n6mkEIkRkg7Vj0vBNAeazzsMU&#10;M+NuvKHrNhYiQThkqKGMscmkDHlJFkPPNcTJ+3LeYkzSF9J4vCW4rWVfqVdpseK0UGJDbyXlp+3F&#10;aliOR8vzx5DX983xQIf98fTS90rrx267mICI1Mb/8F/73WgYqMEQft+k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8N//HAAAA3QAAAA8AAAAAAAAAAAAAAAAAmAIAAGRy&#10;cy9kb3ducmV2LnhtbFBLBQYAAAAABAAEAPUAAACMAwAAAAA=&#10;" fillcolor="black" stroked="f"/>
                <v:rect id="Rectangle 2974" o:spid="_x0000_s3994" style="position:absolute;left:34619;top:3863;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SZMcA&#10;AADdAAAADwAAAGRycy9kb3ducmV2LnhtbESPQWsCMRSE7wX/Q3hCbzWp1qKrUWqh0ItQrQe9PTev&#10;u4ubl22S6uqvN0LB4zAz3zDTeWtrcSQfKscannsKBHHuTMWFhs33x9MIRIjIBmvHpOFMAeazzsMU&#10;M+NOvKLjOhYiQThkqKGMscmkDHlJFkPPNcTJ+3HeYkzSF9J4PCW4rWVfqVdpseK0UGJD7yXlh/Wf&#10;1bAYjxa/Xy+8vKz2O9pt94dh3yutH7vt2wREpDbew//tT6NhoAZDuL1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wkmTHAAAA3QAAAA8AAAAAAAAAAAAAAAAAmAIAAGRy&#10;cy9kb3ducmV2LnhtbFBLBQYAAAAABAAEAPUAAACMAwAAAAA=&#10;" fillcolor="black" stroked="f"/>
                <v:rect id="Rectangle 2975" o:spid="_x0000_s3995" style="position:absolute;left:34619;top:3839;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ME8cA&#10;AADdAAAADwAAAGRycy9kb3ducmV2LnhtbESPQWsCMRSE74L/ITyhN02qrehqlFoo9CJU60Fvz83r&#10;7uLmZZukuvrrTaHQ4zAz3zDzZWtrcSYfKscaHgcKBHHuTMWFht3nW38CIkRkg7Vj0nClAMtFtzPH&#10;zLgLb+i8jYVIEA4ZaihjbDIpQ16SxTBwDXHyvpy3GJP0hTQeLwluazlUaiwtVpwWSmzotaT8tP2x&#10;GlbTyer744nXt83xQIf98fQ89Errh177MgMRqY3/4b/2u9EwUqMx/L5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iDBPHAAAA3QAAAA8AAAAAAAAAAAAAAAAAmAIAAGRy&#10;cy9kb3ducmV2LnhtbFBLBQYAAAAABAAEAPUAAACMAwAAAAA=&#10;" fillcolor="black" stroked="f"/>
                <v:rect id="Rectangle 2976" o:spid="_x0000_s3996" style="position:absolute;left:34619;top:381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6piMgA&#10;AADdAAAADwAAAGRycy9kb3ducmV2LnhtbESPT2sCMRTE74V+h/AKvdWk/qvdGkULQi9CtT3U23Pz&#10;uru4eVmTqFs/vREKHoeZ+Q0znra2FkfyoXKs4bmjQBDnzlRcaPj+WjyNQISIbLB2TBr+KMB0cn83&#10;xsy4E6/ouI6FSBAOGWooY2wyKUNeksXQcQ1x8n6dtxiT9IU0Hk8JbmvZVWooLVacFkps6L2kfLc+&#10;WA3z19F8/9nn5Xm13dDmZ7sbdL3S+vGhnb2BiNTGW/i//WE09FTvBa5v0hOQk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rqmIyAAAAN0AAAAPAAAAAAAAAAAAAAAAAJgCAABk&#10;cnMvZG93bnJldi54bWxQSwUGAAAAAAQABAD1AAAAjQMAAAAA&#10;" fillcolor="black" stroked="f"/>
                <v:rect id="Rectangle 2977" o:spid="_x0000_s3997" style="position:absolute;left:34619;top:3796;width:24;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9+sQA&#10;AADdAAAADwAAAGRycy9kb3ducmV2LnhtbERPy2oCMRTdF/yHcIXuaqK2oqNRaqHQjVAfC91dJ9eZ&#10;wcnNNEl17Nc3C8Hl4bxni9bW4kI+VI419HsKBHHuTMWFht3282UMIkRkg7Vj0nCjAIt552mGmXFX&#10;XtNlEwuRQjhkqKGMscmkDHlJFkPPNcSJOzlvMSboC2k8XlO4reVAqZG0WHFqKLGhj5Ly8+bXalhO&#10;xsuf71de/a2PBzrsj+e3gVdaP3fb9ymISG18iO/uL6NhqIZpbnqTn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PfrEAAAA3QAAAA8AAAAAAAAAAAAAAAAAmAIAAGRycy9k&#10;b3ducmV2LnhtbFBLBQYAAAAABAAEAPUAAACJAwAAAAA=&#10;" fillcolor="black" stroked="f"/>
                <v:rect id="Rectangle 2978" o:spid="_x0000_s3998" style="position:absolute;left:34619;top:3773;width:2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YYccA&#10;AADdAAAADwAAAGRycy9kb3ducmV2LnhtbESPT2sCMRTE74V+h/CE3mriv6KrUWqh0ItQrQe9PTfP&#10;3cXNyzZJdfXTNwWhx2FmfsPMFq2txZl8qBxr6HUVCOLcmYoLDduv9+cxiBCRDdaOScOVAizmjw8z&#10;zIy78JrOm1iIBOGQoYYyxiaTMuQlWQxd1xAn7+i8xZikL6TxeElwW8u+Ui/SYsVpocSG3krKT5sf&#10;q2E5GS+/P4e8uq0Pe9rvDqdR3yutnzrt6xREpDb+h+/tD6NhoAYT+Hu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mGHHAAAA3QAAAA8AAAAAAAAAAAAAAAAAmAIAAGRy&#10;cy9kb3ducmV2LnhtbFBLBQYAAAAABAAEAPUAAACMAwAAAAA=&#10;" fillcolor="black" stroked="f"/>
                <v:rect id="Rectangle 2979" o:spid="_x0000_s3999" style="position:absolute;left:34619;top:3749;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CgcQA&#10;AADdAAAADwAAAGRycy9kb3ducmV2LnhtbERPTWsCMRC9F/wPYYTeuonWFl2NUguFXoRqe6i3cTPu&#10;Lm4m2yTV1V9vDoLHx/ueLTrbiCP5UDvWMMgUCOLCmZpLDT/fH09jECEiG2wck4YzBVjMew8zzI07&#10;8ZqOm1iKFMIhRw1VjG0uZSgqshgy1xInbu+8xZigL6XxeErhtpFDpV6lxZpTQ4UtvVdUHDb/VsNy&#10;Ml7+fY14dVnvtrT93R1ehl5p/djv3qYgInXxLr65P42GZzVK+9O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BQoHEAAAA3QAAAA8AAAAAAAAAAAAAAAAAmAIAAGRycy9k&#10;b3ducmV2LnhtbFBLBQYAAAAABAAEAPUAAACJAwAAAAA=&#10;" fillcolor="black" stroked="f"/>
                <v:rect id="Rectangle 2980" o:spid="_x0000_s4000" style="position:absolute;left:34619;top:3725;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nGscA&#10;AADdAAAADwAAAGRycy9kb3ducmV2LnhtbESPT2sCMRTE7wW/Q3iCt5r4p2K3RtFCoRehag/19tw8&#10;dxc3L9sk1a2fvhEKHoeZ+Q0zW7S2FmfyoXKsYdBXIIhzZyouNHzu3h6nIEJENlg7Jg2/FGAx7zzM&#10;MDPuwhs6b2MhEoRDhhrKGJtMypCXZDH0XUOcvKPzFmOSvpDG4yXBbS2HSk2kxYrTQokNvZaUn7Y/&#10;VsPqebr6/hjz+ro57Gn/dTg9Db3Sutdtly8gIrXxHv5vvxsNIzUewO1Ne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N5xrHAAAA3QAAAA8AAAAAAAAAAAAAAAAAmAIAAGRy&#10;cy9kb3ducmV2LnhtbFBLBQYAAAAABAAEAPUAAACMAwAAAAA=&#10;" fillcolor="black" stroked="f"/>
                <v:shape id="Freeform 2981" o:spid="_x0000_s4001" style="position:absolute;left:33525;top:4454;width:2159;height:138;visibility:visible;mso-wrap-style:square;v-text-anchor:top" coordsize="45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z8cA&#10;AADdAAAADwAAAGRycy9kb3ducmV2LnhtbESPQWvCQBSE70L/w/IKvekmWqRE12CLBcGDmLYHb6/Z&#10;1ySYfRuzaxL/fVcQPA4z8w2zTAdTi45aV1lWEE8iEMS51RUXCr6/PsdvIJxH1lhbJgVXcpCunkZL&#10;TLTt+UBd5gsRIOwSVFB63yRSurwkg25iG+Lg/dnWoA+yLaRusQ9wU8tpFM2lwYrDQokNfZSUn7KL&#10;UbB5n8Vm1/9c9/WwO9Jvl+2bc6XUy/OwXoDwNPhH+N7eagWz6HUKt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s2c/HAAAA3QAAAA8AAAAAAAAAAAAAAAAAmAIAAGRy&#10;cy9kb3ducmV2LnhtbFBLBQYAAAAABAAEAPUAAACMAwAAAAA=&#10;" path="m15,l10,,,9,,24r5,l10,29r442,l452,24r4,l456,9,452,5r,-5l442,,15,xe" fillcolor="black" stroked="f">
                  <v:path arrowok="t" o:connecttype="custom" o:connectlocs="7100,0;4733,0;0,4261;0,11362;2367,11362;4733,13729;213946,13729;213946,11362;215839,11362;215839,4261;213946,2367;213946,0;209212,0;7100,0" o:connectangles="0,0,0,0,0,0,0,0,0,0,0,0,0,0"/>
                </v:shape>
                <v:shape id="Freeform 2982" o:spid="_x0000_s4002" style="position:absolute;left:31869;top:10363;width:1727;height:137;visibility:visible;mso-wrap-style:square;v-text-anchor:top" coordsize="3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5asIA&#10;AADdAAAADwAAAGRycy9kb3ducmV2LnhtbESPS4vCMBSF94L/IVzBnabawUc1iiiC26m6cHdprm2x&#10;uSlNtPXfm4EBl4fz+DjrbWcq8aLGlZYVTMYRCOLM6pJzBZfzcbQA4TyyxsoyKXiTg+2m31tjom3L&#10;v/RKfS7CCLsEFRTe14mULivIoBvbmjh4d9sY9EE2udQNtmHcVHIaRTNpsORAKLCmfUHZI32awH0e&#10;pvPl/NDe6iy9vmM8XXdslRoOut0KhKfOf8P/7ZNWEEc/Mfy9CU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7lqwgAAAN0AAAAPAAAAAAAAAAAAAAAAAJgCAABkcnMvZG93&#10;bnJldi54bWxQSwUGAAAAAAQABAD1AAAAhwMAAAAA&#10;" path="m350,29r10,l360,24r5,l365,9,360,5r,-5l10,,,9,,24r5,l10,29r4,l350,29xe" fillcolor="black" stroked="f">
                  <v:path arrowok="t" o:connecttype="custom" o:connectlocs="165665,13729;170398,13729;170398,11362;172765,11362;172765,4261;170398,2367;170398,0;4733,0;0,4261;0,11362;2367,11362;4733,13729;6627,13729;165665,13729" o:connectangles="0,0,0,0,0,0,0,0,0,0,0,0,0,0"/>
                </v:shape>
                <v:shape id="Freeform 2983" o:spid="_x0000_s4003" style="position:absolute;left:35618;top:10363;width:1746;height:137;visibility:visible;mso-wrap-style:square;v-text-anchor:top" coordsize="36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WG8cA&#10;AADdAAAADwAAAGRycy9kb3ducmV2LnhtbESPQWvCQBSE74X+h+UVvNVNo5QSs5FaKlXoxTQI3h7Z&#10;ZxLNvg3ZrYn/3i0UPA4z8w2TLkfTigv1rrGs4GUagSAurW64UlD8rJ/fQDiPrLG1TAqu5GCZPT6k&#10;mGg78I4uua9EgLBLUEHtfZdI6cqaDLqp7YiDd7S9QR9kX0nd4xDgppVxFL1Kgw2HhRo7+qipPOe/&#10;RsHpu40Pw2p2jvPVLi6+mkP5ud8qNXka3xcgPI3+Hv5vb7SCWTSfw9+b8ARk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o1hvHAAAA3QAAAA8AAAAAAAAAAAAAAAAAmAIAAGRy&#10;cy9kb3ducmV2LnhtbFBLBQYAAAAABAAEAPUAAACMAwAAAAA=&#10;" path="m14,l10,,,9,,24r5,l10,29r355,l365,24r4,l369,9,365,5r,-5l355,,14,xe" fillcolor="black" stroked="f">
                  <v:path arrowok="t" o:connecttype="custom" o:connectlocs="6627,0;4733,0;0,4261;0,11362;2367,11362;4733,13729;172766,13729;172766,11362;174659,11362;174659,4261;172766,2367;172766,0;168032,0;6627,0" o:connectangles="0,0,0,0,0,0,0,0,0,0,0,0,0,0"/>
                </v:shape>
                <v:shape id="Freeform 2984" o:spid="_x0000_s4004" style="position:absolute;left:31869;top:2319;width:5495;height:133;visibility:visible;mso-wrap-style:square;v-text-anchor:top" coordsize="116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ctcYA&#10;AADdAAAADwAAAGRycy9kb3ducmV2LnhtbESPUWvCMBSF3wf7D+EOfNOkm3OjM0odCg59mesPuDR3&#10;bVlzU5Oo3b9fBGGPh3POdzjz5WA7cSYfWscasokCQVw503KtofzajF9BhIhssHNMGn4pwHJxfzfH&#10;3LgLf9L5EGuRIBxy1NDE2OdShqohi2HieuLkfTtvMSbpa2k8XhLcdvJRqZm02HJaaLCn94aqn8PJ&#10;avBdti9jUfYvx4+i2mXrcmNXSuvRw1C8gYg0xP/wrb01Gp7U9Bmub9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sctcYAAADdAAAADwAAAAAAAAAAAAAAAACYAgAAZHJz&#10;L2Rvd25yZXYueG1sUEsFBgAAAAAEAAQA9QAAAIsDAAAAAA==&#10;" path="m14,l10,,,9,,24r5,l10,28r1147,l1157,24r4,l1161,9r-4,-5l1157,r-10,l14,xe" fillcolor="black" stroked="f">
                  <v:path arrowok="t" o:connecttype="custom" o:connectlocs="6627,0;4733,0;0,4261;0,11362;2367,11362;4733,13256;547643,13256;547643,11362;549536,11362;549536,4261;547643,1894;547643,0;542909,0;6627,0" o:connectangles="0,0,0,0,0,0,0,0,0,0,0,0,0,0"/>
                </v:shape>
                <v:shape id="Freeform 2985" o:spid="_x0000_s4005" style="position:absolute;left:30141;top:2386;width:8885;height:8067;visibility:visible;mso-wrap-style:square;v-text-anchor:top" coordsize="1877,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1CsUA&#10;AADdAAAADwAAAGRycy9kb3ducmV2LnhtbESPQWvCQBSE74X+h+UVvEjd1LYi0VVC00KP1hTPz+wz&#10;iWbfhuyrxn/fLQg9DjPzDbNcD65VZ+pD49nA0yQBRVx623Bl4Lv4eJyDCoJssfVMBq4UYL26v1ti&#10;av2Fv+i8lUpFCIcUDdQiXap1KGtyGCa+I47ewfcOJcq+0rbHS4S7Vk+TZKYdNhwXauzorabytP1x&#10;BorT++tmnO02eXXNJD/uC7aSGzN6GLIFKKFB/sO39qc18Jy8zODvTX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zUKxQAAAN0AAAAPAAAAAAAAAAAAAAAAAJgCAABkcnMv&#10;ZG93bnJldi54bWxQSwUGAAAAAAQABAD1AAAAigMAAAAA&#10;" path="m,l,1704r735,l735,451r14,l749,446r19,-4l768,437r19,-5l787,427r20,-5l807,418r19,-5l826,408r9,l835,403,946,350r,-4l1877,346r,-341l936,5r,-5l,xe" stroked="f">
                  <v:path arrowok="t" o:connecttype="custom" o:connectlocs="0,0;0,806699;347898,806699;347898,213510;354524,213510;354524,211143;363518,209249;363518,206882;372511,204515;372511,202148;381978,199781;381978,197887;390971,195520;390971,193153;395231,193153;395231,190786;447770,165695;447770,163802;888441,163802;888441,2367;443037,2367;443037,0;0,0" o:connectangles="0,0,0,0,0,0,0,0,0,0,0,0,0,0,0,0,0,0,0,0,0,0,0"/>
                </v:shape>
                <v:shape id="Freeform 2986" o:spid="_x0000_s4006" style="position:absolute;left:34643;top:4024;width:4383;height:6476;visibility:visible;mso-wrap-style:square;v-text-anchor:top" coordsize="926,1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rYcUA&#10;AADdAAAADwAAAGRycy9kb3ducmV2LnhtbESPT2sCMRTE7wW/Q3hCbzXRisrWKCIKPfqngt5eN6+7&#10;SzcvS5Ku67c3gtDjMDO/YebLztaiJR8qxxqGAwWCOHem4kLD13H7NgMRIrLB2jFpuFGA5aL3MsfM&#10;uCvvqT3EQiQIhww1lDE2mZQhL8liGLiGOHk/zluMSfpCGo/XBLe1HCk1kRYrTgslNrQuKf89/FkN&#10;0+Nls22bU61u+0n1vfa781gWWr/2u9UHiEhd/A8/259Gw7saT+HxJj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ithxQAAAN0AAAAPAAAAAAAAAAAAAAAAAJgCAABkcnMv&#10;ZG93bnJldi54bWxQSwUGAAAAAAQABAD1AAAAigMAAAAA&#10;" path="m,l,4r9,l9,9r10,l19,14r9,l28,19r10,l38,24r10,l48,28r9,l57,33r10,l72,43r9,l81,48r10,l91,52r9,l100,57r10,l110,62r10,l120,67r9,l129,72r10,l144,81r9,l153,86r10,l163,91r9,l172,96r10,l182,100r10,l192,105r9,l206,115r,1243l446,1358r,5l686,1363r,5l926,1368,926,,,xe" stroked="f">
                  <v:path arrowok="t" o:connecttype="custom" o:connectlocs="0,0;0,1894;4260,1894;4260,4261;8993,4261;8993,6628;13253,6628;13253,8995;17987,8995;17987,11362;22720,11362;22720,13256;26980,13256;26980,15623;31713,15623;34080,20357;38340,20357;38340,22724;43073,22724;43073,24618;47333,24618;47333,26985;52066,26985;52066,29352;56800,29352;56800,31719;61060,31719;61060,34086;65793,34086;68160,38347;72420,38347;72420,40714;77153,40714;77153,43081;81413,43081;81413,45448;86146,45448;86146,47342;90879,47342;90879,49709;95139,49709;97506,54443;97506,642898;211105,642898;211105,645265;324705,645265;324705,647632;438304,647632;438304,0;0,0" o:connectangles="0,0,0,0,0,0,0,0,0,0,0,0,0,0,0,0,0,0,0,0,0,0,0,0,0,0,0,0,0,0,0,0,0,0,0,0,0,0,0,0,0,0,0,0,0,0,0,0,0,0"/>
                </v:shape>
                <v:line id="Line 2987" o:spid="_x0000_s4007" style="position:absolute;flip:y;visibility:visible;mso-wrap-style:square" from="30141,2386" to="30165,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asQAAADdAAAADwAAAGRycy9kb3ducmV2LnhtbERPTWsCMRC9F/ofwhR6q9laUVmNIpaW&#10;Iqho68HbuJnuLm4mSxLd+O/NodDj431P59E04krO15YVvPYyEMSF1TWXCn6+P17GIHxA1thYJgU3&#10;8jCfPT5MMde24x1d96EUKYR9jgqqENpcSl9UZND3bEucuF/rDIYEXSm1wy6Fm0b2s2woDdacGips&#10;aVlRcd5fjILdZsQn93mJ53jq1tvjoVwd3hdKPT/FxQREoBj+xX/uL63gLRukuelNe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qp5qxAAAAN0AAAAPAAAAAAAAAAAA&#10;AAAAAKECAABkcnMvZG93bnJldi54bWxQSwUGAAAAAAQABAD5AAAAkgMAAAAA&#10;" strokeweight="0"/>
                <v:shape id="Freeform 2988" o:spid="_x0000_s4008" style="position:absolute;left:30141;top:2386;width:1004;height:1727;visibility:visible;mso-wrap-style:square;v-text-anchor:top" coordsize="21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vZH8YA&#10;AADdAAAADwAAAGRycy9kb3ducmV2LnhtbESPQWsCMRSE7wX/Q3hCbzWxarVbo5RCW7EnV4UeXzfP&#10;zeLmZdmkuv57IxR6HGbmG2a+7FwtTtSGyrOG4UCBIC68qbjUsNu+P8xAhIhssPZMGi4UYLno3c0x&#10;M/7MGzrlsRQJwiFDDTbGJpMyFJYchoFviJN38K3DmGRbStPiOcFdLR+VepIOK04LFht6s1Qc81+n&#10;4aPJu+no2x725aeafK3H+Y9fV1rf97vXFxCRuvgf/muvjIaRGj/D7U1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vZH8YAAADdAAAADwAAAAAAAAAAAAAAAACYAgAAZHJz&#10;L2Rvd25yZXYueG1sUEsFBgAAAAAEAAQA9QAAAIsDAAAAAA==&#10;" path="m,365r,-5l5,355r5,-5l10,346r5,-5l15,336r5,-5l20,326r9,-9l29,312r5,-5l34,302r10,-9l44,288r4,-5l48,278r5,-4l53,269,63,259r,-5l68,250r,-5l72,240r,-5l82,226r,-5l87,216r,-5l96,202r,-5l101,192r,-5l106,182r,-4l116,168r,-5l120,158r,-4l125,149r,-5l135,134r,-4l140,125r,-5l149,110r,-4l154,101r,-5l159,91r,-5l168,77r,-5l173,67r,-5l178,58r,-5l188,43r,-5l192,34r,-5l197,24r,-5l207,10r,-5l212,e" filled="f" strokeweight="0">
                  <v:path arrowok="t" o:connecttype="custom" o:connectlocs="0,170430;4733,165696;7100,161435;9467,156701;13727,150073;16093,145339;20827,138711;22720,133977;25087,129716;29820,122615;32186,118354;34080,113620;38813,106992;41180,102258;45440,95630;47806,90896;50173,86162;54906,79534;56800,74800;59166,70539;63900,63438;66266,59177;70526,52076;72893,47815;75260,43081;79519,36453;81886,31719;84253,27458;88986,20357;90879,16096;93246,11362;97979,4734;100346,0" o:connectangles="0,0,0,0,0,0,0,0,0,0,0,0,0,0,0,0,0,0,0,0,0,0,0,0,0,0,0,0,0,0,0,0,0"/>
                </v:shape>
                <v:shape id="Freeform 2989" o:spid="_x0000_s4009" style="position:absolute;left:30141;top:2386;width:1979;height:3432;visibility:visible;mso-wrap-style:square;v-text-anchor:top" coordsize="418,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6McMA&#10;AADdAAAADwAAAGRycy9kb3ducmV2LnhtbERPS27CMBDdV+odrKnErnEKbUABgyooEmIRvgcYxdMk&#10;Ih6nsQnh9nhRieXT+88WvalFR62rLCv4iGIQxLnVFRcKzqf1+wSE88gaa8uk4E4OFvPXlxmm2t74&#10;QN3RFyKEsEtRQel9k0rp8pIMusg2xIH7ta1BH2BbSN3iLYSbWg7jOJEGKw4NJTa0LCm/HK9GwbD4&#10;We+6/ThLur/tOUs+VxebrZQavPXfUxCeev8U/7s3WsEo/gr7w5v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g6McMAAADdAAAADwAAAAAAAAAAAAAAAACYAgAAZHJzL2Rv&#10;d25yZXYueG1sUEsFBgAAAAAEAAQA9QAAAIgDAAAAAA==&#10;" path="m,725r,-5l5,715r,-5l10,706r,-5l15,696r5,-5l20,686r4,-4l24,677r5,-5l29,667r10,-9l39,653r5,-5l44,643r4,-5l48,634,58,624r,-5l63,614r,-4l72,600r,-5l77,590r,-4l82,581r,-5l92,566r,-4l96,557r,-5l101,547r,-5l111,533r,-5l116,523r,-5l125,509r,-5l130,499r,-5l135,490r,-5l144,475r,-5l149,466r,-5l154,456r,-5l164,442r,-5l168,432r,-5l173,422r,-4l183,408r,-5l188,398r,-4l197,384r,-5l202,374r,-4l207,365r,-5l216,350r,-4l221,341r,-5l226,331r,-5l236,317r,-5l240,307r,-5l250,293r,-5l255,283r,-5l260,274r,-5l269,259r,-5l274,250r,-5l279,240r,-5l288,226r,-5l293,216r,-5l303,202r,-5l308,192r,-5l312,182r,-4l322,168r,-5l327,158r,-4l332,149r,-5l341,134r,-4l346,125r,-5l351,115r,-5l360,101r,-5l365,91r,-5l375,77r,-5l379,67r,-5l384,58r,-5l394,43r,-5l399,34r,-5l403,24r,-5l413,10r,-5l418,e" filled="f" strokeweight="0">
                  <v:path arrowok="t" o:connecttype="custom" o:connectlocs="2367,338492;4733,331864;9467,324763;13727,318135;18460,309140;22720,302039;27453,293044;34080,284049;36446,277421;43546,267953;45440,261325;52540,252330;54906,245229;61533,236234;63900,229606;70526,220611;72893,213510;79519,204515;81886,197888;88986,188419;93246,179424;97979,172797;102239,163802;106973,156700;111706,147706;118333,138711;120699,131609;127326,122615;129692,115987;136319,106992;138686,99891;145786,90896;147679,84268;154779,74800;157146,68172;163772,59177;166139,52076;172766,43081;177499,34086;181759,27458;186492,17990;190752,11362;195485,2367" o:connectangles="0,0,0,0,0,0,0,0,0,0,0,0,0,0,0,0,0,0,0,0,0,0,0,0,0,0,0,0,0,0,0,0,0,0,0,0,0,0,0,0,0,0,0"/>
                </v:shape>
                <v:shape id="Freeform 2990" o:spid="_x0000_s4010" style="position:absolute;left:30141;top:2386;width:2954;height:5112;visibility:visible;mso-wrap-style:square;v-text-anchor:top" coordsize="624,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mYcQA&#10;AADdAAAADwAAAGRycy9kb3ducmV2LnhtbESP0YrCMBRE3xf8h3AF39a0istSjSKCoA+6bN0PuDTX&#10;ptjc1CbW+vdGEPZxmJkzzGLV21p01PrKsYJ0nIAgLpyuuFTwd9p+foPwAVlj7ZgUPMjDajn4WGCm&#10;3Z1/qctDKSKEfYYKTAhNJqUvDFn0Y9cQR+/sWoshyraUusV7hNtaTpLkS1qsOC4YbGhjqLjkN6tg&#10;e+yv3WOfn8wMD+n+UJ7ry/VHqdGwX89BBOrDf/jd3mkF02SWwut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JmHEAAAA3QAAAA8AAAAAAAAAAAAAAAAAmAIAAGRycy9k&#10;b3ducmV2LnhtbFBLBQYAAAAABAAEAPUAAACJAwAAAAA=&#10;" path="m,1080r,-5l5,1070r5,-4l10,1061r5,-5l15,1051r5,-5l20,1042r9,-10l29,1027r5,-5l34,1018r5,-5l39,1008r9,-10l48,994r5,-5l53,984,63,974r,-4l68,965r,-5l72,955r,-5l82,941r,-5l87,931r,-5l92,922r,-5l101,907r,-5l106,898r,-5l116,883r,-5l120,874r,-5l125,864r,-5l135,850r,-5l140,840r,-5l144,830r,-4l154,816r,-5l159,806r,-4l168,792r,-5l173,782r,-4l178,773r,-5l188,758r,-4l192,749r,-5l197,739r,-5l207,725r,-5l212,715r,-5l221,701r,-5l226,691r,-5l231,682r,-5l240,667r,-5l245,658r,-5l250,648r,-5l260,634r,-5l264,624r,-5l274,610r,-5l279,600r,-5l284,590r,-4l293,576r,-5l298,566r,-4l303,557r,-5l312,542r,-4l317,533r,-5l327,518r,-4l332,509r,-5l336,499r,-5l346,485r,-5l351,475r,-5l355,466r,-5l365,451r,-5l370,442r,-5l379,427r,-5l384,418r,-5l389,408r,-5l399,394r,-5l403,384r,-5l408,374r,-4l418,360r,-5l423,350r,-4l432,336r,-5l437,326r,-4l442,317r,-5l451,302r,-4l456,293r,-5l461,283r,-5l471,269r,-5l475,259r,-5l485,245r,-5l490,235r,-5l495,226r,-5l504,211r,-5l509,202r,-5l514,192r,-5l523,178r,-5l528,168r,-5l538,154r,-5l543,144r,-5l547,134r,-4l557,120r,-5l562,110r,-4l567,101r,-5l576,86r,-4l581,77r,-5l591,62r,-4l595,53r,-5l600,43r,-5l610,29r,-5l615,19r,-5l619,10r,-5l624,e" filled="f" strokeweight="0">
                  <v:path arrowok="t" o:connecttype="custom" o:connectlocs="4733,504660;9467,495192;16093,483830;22720,472468;29820,461106;34080,452111;41180,440749;47806,429387;54906,418025;59166,409030;66266,397668;72893,386306;79519,374945;84253,365950;90879,354588;97979,343226;104606,331864;109339,322869;115966,311507;123066,300145;129692,288783;134426,279315;141052,267953;147679,256591;154779,245229;159039,236234;166139,224872;172765,213510;179392,202148;184125,193153;190752,181791;197852,170429;204479,159067;209212,150072;215839,138711;222938,127349;229565,115987;234298,106992;240925,95630;247552,84268;254652,72906;258912,63438;266012,52076;272638,40714;279738,29352;283998,20357;291098,8995;295358,0" o:connectangles="0,0,0,0,0,0,0,0,0,0,0,0,0,0,0,0,0,0,0,0,0,0,0,0,0,0,0,0,0,0,0,0,0,0,0,0,0,0,0,0,0,0,0,0,0,0,0,0"/>
                </v:shape>
                <v:shape id="Freeform 2991" o:spid="_x0000_s4011" style="position:absolute;left:30141;top:2386;width:3934;height:6840;visibility:visible;mso-wrap-style:square;v-text-anchor:top" coordsize="83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NMYA&#10;AADdAAAADwAAAGRycy9kb3ducmV2LnhtbESPT2vCQBTE74LfYXlCb7qpf4pEV7EFoSel2kN7e2Sf&#10;SWj2bcw+Y+yn7woFj8PM/IZZrjtXqZaaUHo28DxKQBFn3pacG/g8bodzUEGQLVaeycCNAqxX/d4S&#10;U+uv/EHtQXIVIRxSNFCI1KnWISvIYRj5mjh6J984lCibXNsGrxHuKj1OkhftsOS4UGBNbwVlP4eL&#10;M/D1epNLLvPdeer3rf2l2W5afxvzNOg2C1BCnTzC/+13a2CSzMZwfxOfgF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mNMYAAADdAAAADwAAAAAAAAAAAAAAAACYAgAAZHJz&#10;L2Rvd25yZXYueG1sUEsFBgAAAAAEAAQA9QAAAIsDAAAAAA==&#10;" path="m,1445r,-5l5,1435r,-5l10,1426r5,-5l15,1416r5,-5l20,1406r4,-4l24,1397r10,-10l34,1382r5,-4l39,1373r9,-10l48,1358r5,-4l53,1349r5,-5l58,1339r10,-9l68,1325r4,-5l72,1315r5,-5l77,1306r10,-10l87,1291r5,-5l92,1282r4,-5l96,1272r10,-10l106,1258r5,-5l111,1248r9,-10l120,1234r5,-5l125,1224r5,-5l130,1214r10,-9l140,1200r4,-5l144,1190r5,-4l149,1181r10,-10l159,1166r5,-4l164,1157r4,-5l168,1147r10,-9l178,1133r5,-5l183,1123r9,-9l192,1109r5,-5l197,1099r5,-5l202,1090r10,-10l212,1075r4,-5l216,1066r5,-5l221,1056r10,-10l231,1042r5,-5l236,1032r4,-5l240,1022r10,-9l250,1008r5,-5l255,998r9,-9l264,984r5,-5l269,974r5,-4l274,965r10,-10l284,950r4,-4l288,941r5,-5l293,931r10,-9l303,917r5,-5l308,907r4,-5l312,898r10,-10l322,883r5,-5l327,874r5,-5l332,864r9,-10l341,850r5,-5l346,840r9,-10l355,826r5,-5l360,816r5,-5l365,806r10,-9l375,792r4,-5l379,782r5,-4l384,773r10,-10l394,758r5,-4l399,749r4,-5l403,739r10,-9l413,725r5,-5l418,715r9,-9l427,701r5,-5l432,691r5,-5l437,682r10,-10l447,667r4,-5l451,658r5,-5l456,648r10,-10l466,634r5,-5l471,624r4,-5l475,614r10,-9l485,600r5,-5l490,590r9,-9l499,576r5,-5l504,566r5,-4l509,557r10,-10l519,542r4,-4l523,533r5,-5l528,523r10,-9l538,509r5,-5l543,499r4,-5l547,490r10,-10l557,475r5,-5l562,466r9,-10l571,451r5,-5l576,442r5,-5l581,432r10,-10l591,418r4,-5l595,408r5,-5l600,398r10,-9l610,384r5,-5l615,374r4,-4l619,365r10,-10l629,350r5,-4l634,341r9,-10l643,326r5,-4l648,317r5,-5l653,307r10,-9l663,293r4,-5l667,283r5,-5l672,274r10,-10l682,259r5,-5l687,250r4,-5l691,240r10,-10l701,226r5,-5l706,216r5,-5l711,206r9,-9l720,192r5,-5l725,182r10,-9l735,168r4,-5l739,158r5,-4l744,149r10,-10l754,134r5,-4l759,125r4,-5l763,115r10,-9l773,101r5,-5l778,91r5,-5l783,82r9,-10l792,67r5,-5l797,58,807,48r,-5l811,38r,-4l816,29r,-5l826,14r,-4l831,5r,-5e" filled="f" strokeweight="0">
                  <v:path arrowok="t" o:connecttype="custom" o:connectlocs="4733,675090;11360,663728;18460,649999;27453,636270;34080,622541;43546,608812;50173,595556;59166,581827;66266,568098;75259,554369;79519,543007;90879,527385;95613,516023;104606,502294;111706,488565;120699,474835;127326,461106;136319,447851;143419,434122;152412,420393;157145,409031;168032,392935;172765,381573;181759,368317;188859,354588;197852,340859;204478,327130;213472,313401;220572,300145;229565,286416;236192,272687;245658,258958;249918,247596;258911,233867;266011,220611;275005,206882;281631,193153;291098,179424;297724,165695;306718,152440;313818,138711;322811,124982;327071,113620;336537,99891;343164,86162;352157,72906;359257,59177;368251,45448;374877,31719;383870,17990;390970,4734" o:connectangles="0,0,0,0,0,0,0,0,0,0,0,0,0,0,0,0,0,0,0,0,0,0,0,0,0,0,0,0,0,0,0,0,0,0,0,0,0,0,0,0,0,0,0,0,0,0,0,0,0,0,0"/>
                </v:shape>
                <v:shape id="Freeform 2992" o:spid="_x0000_s4012" style="position:absolute;left:30416;top:4932;width:3180;height:5497;visibility:visible;mso-wrap-style:square;v-text-anchor:top" coordsize="672,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HHMcA&#10;AADdAAAADwAAAGRycy9kb3ducmV2LnhtbESPQWvCQBSE70L/w/IKXkQ3rVY0dZVSFQrSgzEHj4/s&#10;axLMvg3ZjUZ/fVcQPA4z8w2zWHWmEmdqXGlZwdsoAkGcWV1yriA9bIczEM4ja6wsk4IrOVgtX3oL&#10;jLW98J7Oic9FgLCLUUHhfR1L6bKCDLqRrYmD92cbgz7IJpe6wUuAm0q+R9FUGiw5LBRY03dB2Slp&#10;jYLdadBeb+533rLB7WTdHdN0c1Sq/9p9fYLw1Pln+NH+0QrG0ccY7m/C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4xxzHAAAA3QAAAA8AAAAAAAAAAAAAAAAAmAIAAGRy&#10;cy9kb3ducmV2LnhtbFBLBQYAAAAABAAEAPUAAACMAwAAAAA=&#10;" path="m,1161r,-5l5,1152r,-5l10,1142r,-5l14,1132r5,-4l19,1123r5,-5l24,1113r10,-9l34,1099r4,-5l38,1089r5,-5l43,1080r10,-10l53,1065r5,-5l58,1056r4,-5l62,1046r10,-10l72,1032r5,-5l77,1022r9,-10l86,1008r5,-5l91,998r5,-5l96,988r10,-9l106,974r4,-5l110,964r10,-9l120,950r5,-5l125,940r5,-4l130,931r9,-10l139,916r5,-4l144,907r5,-5l149,897r9,-9l158,883r5,-5l163,873r10,-9l173,859r5,-5l178,849r4,-5l182,840r10,-10l192,825r5,-5l197,816r9,-10l206,801r5,-5l211,792r5,-5l216,782r10,-10l226,768r4,-5l230,758r5,-5l235,748r10,-9l245,734r5,-5l250,724r9,-9l259,710r5,-5l264,700r5,-4l269,691r9,-10l278,676r5,-4l283,667r5,-5l288,657r9,-9l297,643r5,-5l302,633r10,-9l312,619r5,-5l317,609r4,-5l321,600r10,-10l331,585r5,-5l336,576r9,-10l345,561r5,-5l350,552r5,-5l355,542r10,-10l365,528r4,-5l369,518r5,-5l374,508r10,-9l384,494r5,-5l389,484r9,-9l398,470r5,-5l403,460r5,-4l408,451r9,-10l417,436r5,-4l422,427r10,-10l432,412r5,-4l437,403r4,-5l441,393r10,-9l451,379r5,-5l456,369r5,-5l461,360r9,-10l470,345r5,-5l475,336r10,-10l485,321r4,-5l489,312r5,-5l494,302r10,-10l504,288r5,-5l509,278r4,-5l513,268r10,-9l523,254r5,-5l528,244r9,-9l537,230r5,-5l542,220r5,-4l547,211r10,-10l557,196r4,-4l561,187r10,-10l571,172r5,-4l576,163r5,-5l581,153r9,-9l590,139r5,-5l595,129r5,-5l600,120r9,-10l609,105r5,-5l614,96,624,86r,-5l629,76r,-4l633,67r,-5l643,52r,-4l648,43r,-5l657,28r,-4l662,19r,-5l667,9r,-5l672,e" filled="f" strokeweight="0">
                  <v:path arrowok="t" o:connecttype="custom" o:connectlocs="2367,543007;8993,534012;16093,522650;20353,513182;27453,501820;34080,490458;40706,479096;45440,470101;52066,458739;59166,447377;65793,436015;70526,427020;77153,415659;84253,404297;90879,392935;97506,381573;102239,372578;108866,361216;115966,349854;122593,338492;127326,329497;133952,318135;140579,306773;147679,295411;151939,285943;159039,274581;165666,263219;172766,251857;177026,242862;184126,231500;190752,220138;197379,208776;204479,197414;208739,188419;215839,177057;222465,165695;229565,154333;233825,145338;240925,133976;247552,122615;254178,111253;258912,102258;265538,90896;272638,79534;279265,68172;283998,58703;290625,47342;297725,35980;304351,24618;310978,13256;315711,4261" o:connectangles="0,0,0,0,0,0,0,0,0,0,0,0,0,0,0,0,0,0,0,0,0,0,0,0,0,0,0,0,0,0,0,0,0,0,0,0,0,0,0,0,0,0,0,0,0,0,0,0,0,0,0"/>
                </v:shape>
                <v:shape id="Freeform 2993" o:spid="_x0000_s4013" style="position:absolute;left:33914;top:2409;width:1136;height:1955;visibility:visible;mso-wrap-style:square;v-text-anchor:top" coordsize="240,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q8McA&#10;AADdAAAADwAAAGRycy9kb3ducmV2LnhtbESPQUvDQBSE70L/w/IK3uxuq4Y07baUoOJBqKkeenxk&#10;n0ls9m3YXdv4711B8DjMzDfMejvaXpzJh86xhvlMgSCunem40fD+9niTgwgR2WDvmDR8U4DtZnK1&#10;xsK4C1d0PsRGJAiHAjW0MQ6FlKFuyWKYuYE4eR/OW4xJ+kYaj5cEt71cKJVJix2nhRYHKluqT4cv&#10;q6F8WB6PPiNVvT5l5Wm+f6nyz1zr6+m4W4GINMb/8F/72Wi4Vfd38PsmP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FqvDHAAAA3QAAAA8AAAAAAAAAAAAAAAAAmAIAAGRy&#10;cy9kb3ducmV2LnhtbFBLBQYAAAAABAAEAPUAAACMAwAAAAA=&#10;" path="m,413l10,403r,-5l14,393r,-4l24,379r,-5l29,369r,-4l34,360r,-5l43,345r,-4l48,336r,-5l58,321r,-4l62,312r,-5l67,302r,-5l77,288r,-5l82,278r,-5l86,269r,-5l96,254r,-5l101,245r,-5l110,230r,-5l115,221r,-5l120,211r,-5l130,197r,-5l134,187r,-5l144,173r,-5l149,163r,-5l154,153r,-4l163,139r,-5l168,129r,-4l173,120r,-5l182,105r,-4l187,96r,-5l197,81r,-4l202,72r,-5l206,62r,-5l216,48r,-5l221,38r,-5l226,29r,-5l235,14r,-5l240,5r,-5e" filled="f" strokeweight="0">
                  <v:path arrowok="t" o:connecttype="custom" o:connectlocs="4733,190786;6627,186052;11360,179424;13727,174690;16093,170429;20353,163328;22720,159067;27453,151966;29346,147705;31713,142971;36446,136343;38813,131609;40706,127348;45440,120247;47806,115986;52066,108885;54433,104625;56800,99890;61533,93263;63426,88528;68159,81901;70526,77166;72893,72432;77153,65805;79519,61070;81886,56810;86146,49708;88513,45448;93246,38347;95612,34086;97506,29352;102239,22724;104606,17990;106972,13729;111232,6628;113599,2367" o:connectangles="0,0,0,0,0,0,0,0,0,0,0,0,0,0,0,0,0,0,0,0,0,0,0,0,0,0,0,0,0,0,0,0,0,0,0,0"/>
                </v:shape>
                <v:shape id="Freeform 2994" o:spid="_x0000_s4014" style="position:absolute;left:31414;top:6637;width:2182;height:3792;visibility:visible;mso-wrap-style:square;v-text-anchor:top" coordsize="461,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IX8YA&#10;AADdAAAADwAAAGRycy9kb3ducmV2LnhtbESPT2vCQBTE74LfYXmCF9FNlYikrlLEP/VoWhBvz+xr&#10;EpJ9G7Krxm/fLRQ8DjPzG2a57kwt7tS60rKCt0kEgjizuuRcwffXbrwA4TyyxtoyKXiSg/Wq31ti&#10;ou2DT3RPfS4ChF2CCgrvm0RKlxVk0E1sQxy8H9sa9EG2udQtPgLc1HIaRXNpsOSwUGBDm4KyKr0Z&#10;BdvmdjiXC3/db6pLGlej41zmR6WGg+7jHYSnzr/C/+1PrWAWxTH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bIX8YAAADdAAAADwAAAAAAAAAAAAAAAACYAgAAZHJz&#10;L2Rvd25yZXYueG1sUEsFBgAAAAAEAAQA9QAAAIsDAAAAAA==&#10;" path="m,801r,-5l5,792r,-5l10,782r,-5l15,772r4,-4l19,763r5,-5l24,753r5,-5l29,744,39,734r,-5l43,724r,-4l53,710r,-5l58,700r,-4l63,691r,-5l72,676r,-4l77,667r,-5l82,657r,-5l91,643r,-5l96,633r,-5l101,624r,-5l110,609r,-5l115,600r,-5l125,585r,-5l130,576r,-5l134,566r,-5l144,552r,-5l149,542r,-5l154,532r,-4l163,518r,-5l168,508r,-4l178,494r,-5l182,484r,-4l187,475r,-5l197,460r,-4l202,451r,-5l206,441r,-5l216,427r,-5l221,417r,-5l226,408r,-5l235,393r,-5l240,384r,-5l250,369r,-5l254,360r,-5l259,350r,-5l269,336r,-5l274,326r,-5l278,316r,-4l288,302r,-5l293,292r,-4l302,278r,-5l307,268r,-4l312,259r,-5l322,244r,-4l326,235r,-5l331,225r,-5l341,211r,-5l346,201r,-5l355,187r,-5l360,177r,-5l365,168r,-5l374,153r,-5l379,144r,-5l384,134r,-5l394,120r,-5l398,110r,-5l403,100r,-4l413,86r,-5l418,76r,-4l427,62r,-5l432,52r,-4l437,43r,-5l446,28r,-4l451,19r,-5l456,9r,-5l461,e" filled="f" strokeweight="0">
                  <v:path arrowok="t" o:connecttype="custom" o:connectlocs="2367,374945;4733,367844;8993,361216;13727,354115;18460,345120;25086,336125;27453,329497;34080,320029;36446,313401;43073,304406;45440,297305;52066,288310;54433,281682;61533,272687;63426,265586;70526,256591;72893,249964;79519,240495;84253,231500;88513,224872;93246,215878;97506,208776;102239,199781;106973,193154;111232,183685;118332,174690;120226,168063;127326,159068;129692,151966;136319,142972;138686,136344;145312,126875;147679,120248;154305,111253;156672,104151;163772,95157;168032,86162;172765,79534;177025,70066;181759,63438;186492,54443;190752,47342;195485,38347;202112,29352;204478,22724;211105,13256;213472,6628;218205,0" o:connectangles="0,0,0,0,0,0,0,0,0,0,0,0,0,0,0,0,0,0,0,0,0,0,0,0,0,0,0,0,0,0,0,0,0,0,0,0,0,0,0,0,0,0,0,0,0,0,0,0"/>
                </v:shape>
                <v:shape id="Freeform 2995" o:spid="_x0000_s4015" style="position:absolute;left:35002;top:2409;width:1046;height:1794;visibility:visible;mso-wrap-style:square;v-text-anchor:top" coordsize="221,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jSsEA&#10;AADdAAAADwAAAGRycy9kb3ducmV2LnhtbESPQYvCMBSE74L/ITxhb5rqUpGuUVZhYa9WQY+P5NkU&#10;m5fSxNr99xtB8DjMzDfMeju4RvTUhdqzgvksA0Gsvam5UnA6/kxXIEJENth4JgV/FGC7GY/WWBj/&#10;4AP1ZaxEgnAoUIGNsS2kDNqSwzDzLXHyrr5zGJPsKmk6fCS4a+Qiy5bSYc1pwWJLe0v6Vt6dAn3U&#10;/ZBfyvPp5nc9Xr3N79Yq9TEZvr9ARBriO/xq/xoFn1m+hOeb9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hI0rBAAAA3QAAAA8AAAAAAAAAAAAAAAAAmAIAAGRycy9kb3du&#10;cmV2LnhtbFBLBQYAAAAABAAEAPUAAACGAwAAAAA=&#10;" path="m,379r,-5l5,369r5,-4l10,360r5,-5l15,350r9,-9l24,336r5,-5l29,326r5,-5l34,317,44,307r,-5l48,297r,-4l53,288r,-5l63,273r,-4l68,264r,-5l72,254r,-5l82,240r,-5l87,230r,-5l96,216r,-5l101,206r,-5l106,197r,-5l116,182r,-5l120,173r,-5l125,163r,-5l135,149r,-5l140,139r,-5l149,125r,-5l154,115r,-5l159,105r,-4l168,91r,-5l173,81r,-4l178,72r,-5l188,57r,-4l192,48r,-5l202,33r,-4l207,24r,-5l212,14r,-5l221,e" filled="f" strokeweight="0">
                  <v:path arrowok="t" o:connecttype="custom" o:connectlocs="0,177057;4733,172796;7100,168062;11360,161434;13727,156700;16093,151966;20827,145338;22720,140604;25087,136343;29820,129242;32186,124981;34080,120247;38813,113619;41180,108885;45440,102257;47806,97523;50173,93263;54906,86161;56800,81901;59166,77167;63900,70539;66266,65805;70526,59177;72893,54443;75260,49708;79519,43081;81886,38347;84253,34086;88986,26985;90879,22724;95613,15623;97979,11362;100346,6628;104606,0" o:connectangles="0,0,0,0,0,0,0,0,0,0,0,0,0,0,0,0,0,0,0,0,0,0,0,0,0,0,0,0,0,0,0,0,0,0"/>
                </v:shape>
                <v:shape id="Freeform 2996" o:spid="_x0000_s4016" style="position:absolute;left:32389;top:8317;width:1207;height:2112;visibility:visible;mso-wrap-style:square;v-text-anchor:top" coordsize="255,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O4MYA&#10;AADdAAAADwAAAGRycy9kb3ducmV2LnhtbESPW2sCMRSE3wX/QziCb5pV8cLWKCIIal/qBdrH081x&#10;d3FzsiRRt/31TUHwcZiZb5j5sjGVuJPzpWUFg34CgjizuuRcwfm06c1A+ICssbJMCn7Iw3LRbs0x&#10;1fbBB7ofQy4ihH2KCooQ6lRKnxVk0PdtTRy9i3UGQ5Qul9rhI8JNJYdJMpEGS44LBda0Lii7Hm9G&#10;wae+fst6R79827uPr/N7tsvXM6W6nWb1BiJQE17hZ3urFYyS8R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zO4MYAAADdAAAADwAAAAAAAAAAAAAAAACYAgAAZHJz&#10;L2Rvd25yZXYueG1sUEsFBgAAAAAEAAQA9QAAAIsDAAAAAA==&#10;" path="m,446r,-5l5,437r,-5l10,427r,-5l15,417r5,-4l20,408r4,-5l24,398r5,-5l29,389,39,379r,-5l44,369r,-4l53,355r,-5l58,345r,-4l63,336r,-5l72,321r,-4l77,312r,-5l82,302r,-5l92,288r,-5l96,278r,-5l106,264r,-5l111,254r,-5l116,245r,-5l125,230r,-5l130,221r,-5l135,211r,-5l144,197r,-5l149,187r,-5l159,173r,-5l164,163r,-5l168,153r,-4l178,139r,-5l183,129r,-4l188,120r,-5l197,105r,-4l202,96r,-5l212,81r,-4l216,72r,-5l221,62r,-5l231,48r,-5l236,38r,-5l240,29r,-5l250,14r,-5l255,5r,-5e" filled="f" strokeweight="0">
                  <v:path arrowok="t" o:connecttype="custom" o:connectlocs="0,208776;2367,204515;4733,199781;9467,195520;11360,190786;13727,186052;18460,179424;20826,174690;25086,168062;27453,163328;29820,159067;34080,151966;36446,147705;38813,142971;43546,136343;45440,131609;50173,124982;52540,120247;54906,115987;59166,108885;61533,104625;63899,99891;68159,93263;70526,88529;75259,81901;77626,77167;79519,72432;84253,65805;86619,61071;88986,56810;93246,49709;95613,45448;100346,38347;102239,34086;104606,29352;109339,22724;111706,17990;113599,13729;118332,6628;120699,2367" o:connectangles="0,0,0,0,0,0,0,0,0,0,0,0,0,0,0,0,0,0,0,0,0,0,0,0,0,0,0,0,0,0,0,0,0,0,0,0,0,0,0,0"/>
                </v:shape>
                <v:shape id="Freeform 2997" o:spid="_x0000_s4017" style="position:absolute;left:35618;top:2409;width:1405;height:2429;visibility:visible;mso-wrap-style:square;v-text-anchor:top" coordsize="29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1e8AA&#10;AADdAAAADwAAAGRycy9kb3ducmV2LnhtbERPTYvCMBC9L/gfwgje1kTFRappEUHpwctawevQjG21&#10;mZQmav335rCwx8f73mSDbcWTet841jCbKhDEpTMNVxrOxf57BcIHZIOtY9LwJg9ZOvraYGLci3/p&#10;eQqViCHsE9RQh9AlUvqyJot+6jriyF1dbzFE2FfS9PiK4baVc6V+pMWGY0ONHe1qKu+nh9Vwac8H&#10;6ngxFDtZ5cujKrZ5c9N6Mh62axCBhvAv/nPnRsNCLePc+CY+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C1e8AAAADdAAAADwAAAAAAAAAAAAAAAACYAgAAZHJzL2Rvd25y&#10;ZXYueG1sUEsFBgAAAAAEAAQA9QAAAIUDAAAAAA==&#10;" path="m,513r5,-4l5,504r5,-5l10,494r4,-5l14,485,24,475r,-5l29,465r,-4l34,456r,-5l43,441r,-4l48,432r,-5l58,417r,-4l62,408r,-5l67,398r,-5l77,384r,-5l82,374r,-5l86,365r,-5l96,350r,-5l101,341r,-5l110,326r,-5l115,317r,-5l120,307r,-5l130,293r,-5l134,283r,-5l139,273r,-4l149,259r,-5l154,249r,-4l163,235r,-5l168,225r,-4l173,216r,-5l182,201r,-4l187,192r,-5l192,182r,-5l202,168r,-5l206,158r,-5l216,144r,-5l221,134r,-5l225,125r,-5l235,110r,-5l240,101r,-5l245,91r,-5l254,77r,-5l259,67r,-5l269,53r,-5l273,43r,-5l278,33r,-4l288,19r,-5l293,9r,-4l297,e" filled="f" strokeweight="0">
                  <v:path arrowok="t" o:connecttype="custom" o:connectlocs="2367,240968;4733,236234;6627,231500;11360,224872;13727,220138;16093,215877;20353,208776;22720,204515;27453,197414;29346,193153;31713,188419;36446,181791;38813,177057;40706,172797;45440,165695;47806,161435;52066,154333;54433,150073;56800,145338;61533,138711;63426,133977;65793,129242;70526,122615;72893,117880;77153,111253;79519,106518;81886,102258;86146,95156;88513,90896;90879,86162;95613,79534;97506,74800;102239,68172;104606,63438;106499,59177;111233,52076;113599,47815;115966,43081;120226,36453;122592,31719;127326,25091;129219,20357;131586,15623;136319,8995;138686,4261;140579,0" o:connectangles="0,0,0,0,0,0,0,0,0,0,0,0,0,0,0,0,0,0,0,0,0,0,0,0,0,0,0,0,0,0,0,0,0,0,0,0,0,0,0,0,0,0,0,0,0,0"/>
                </v:shape>
                <v:shape id="Freeform 2998" o:spid="_x0000_s4018" style="position:absolute;left:33369;top:10045;width:227;height:384;visibility:visible;mso-wrap-style:square;v-text-anchor:top" coordsize="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NJDsYA&#10;AADdAAAADwAAAGRycy9kb3ducmV2LnhtbESPQWsCMRSE7wX/Q3hCbzWr24pujSIFoVCEait6fG5e&#10;N4ublyVJdf33Rij0OMzMN8xs0dlGnMmH2rGC4SADQVw6XXOl4Ptr9TQBESKyxsYxKbhSgMW89zDD&#10;QrsLb+i8jZVIEA4FKjAxtoWUoTRkMQxcS5y8H+ctxiR9JbXHS4LbRo6ybCwt1pwWDLb0Zqg8bX+t&#10;guNmvTfj6/6wy1fP/mO6Drn7DEo99rvlK4hIXfwP/7XftYI8e5nC/U1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NJDsYAAADdAAAADwAAAAAAAAAAAAAAAACYAgAAZHJz&#10;L2Rvd25yZXYueG1sUEsFBgAAAAAEAAQA9QAAAIsDAAAAAA==&#10;" path="m,81l9,72r,-5l14,62r,-5l19,52r,-4l29,38r,-5l33,28r,-4l38,19r,-5l48,4,48,e" filled="f" strokeweight="0">
                  <v:path arrowok="t" o:connecttype="custom" o:connectlocs="0,38347;4260,34086;4260,31719;6627,29352;6627,26985;8993,24618;8993,22724;13727,17990;13727,15623;15620,13256;15620,11362;17987,8995;17987,6628;22720,1894;22720,0" o:connectangles="0,0,0,0,0,0,0,0,0,0,0,0,0,0,0"/>
                </v:shape>
                <v:shape id="Freeform 2999" o:spid="_x0000_s4019" style="position:absolute;left:35618;top:2409;width:2385;height:4133;visibility:visible;mso-wrap-style:square;v-text-anchor:top" coordsize="504,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KG8MA&#10;AADdAAAADwAAAGRycy9kb3ducmV2LnhtbERPy4rCMBTdD/gP4QpuBk2djiLVKHbEYTYufIDbS3Nt&#10;i81NSaKtfz9ZDMzycN6rTW8a8STna8sKppMEBHFhdc2lgst5P16A8AFZY2OZFLzIw2Y9eFthpm3H&#10;R3qeQiliCPsMFVQhtJmUvqjIoJ/YljhyN+sMhghdKbXDLoabRn4kyVwarDk2VNjSV0XF/fQwCm7T&#10;7/y6cGaWH3bvn3mabu/oOqVGw367BBGoD//iP/ePVpAm87g/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RKG8MAAADdAAAADwAAAAAAAAAAAAAAAACYAgAAZHJzL2Rv&#10;d25yZXYueG1sUEsFBgAAAAAEAAQA9QAAAIgDAAAAAA==&#10;" path="m,873r5,-4l5,864r5,-5l10,854r4,-5l14,845,24,835r,-5l29,825r,-4l38,811r,-5l43,801r,-4l48,792r,-5l58,777r,-4l62,768r,-5l67,758r,-5l77,744r,-5l82,734r,-5l86,725r,-5l96,710r,-5l101,701r,-5l110,686r,-5l115,677r,-5l120,667r,-5l130,653r,-5l134,643r,-5l139,633r,-4l149,619r,-5l154,609r,-4l158,600r,-5l168,585r,-4l173,576r,-5l178,566r,-5l187,552r,-5l192,542r,-5l202,528r,-5l206,518r,-5l211,509r,-5l221,494r,-5l225,485r,-5l230,475r,-5l240,461r,-5l245,451r,-5l249,441r,-4l259,427r,-5l264,417r,-4l273,403r,-5l278,393r,-4l283,384r,-5l293,369r,-4l297,360r,-5l302,350r,-5l312,336r,-5l317,326r,-5l321,317r,-5l331,302r,-5l336,293r,-5l345,278r,-5l350,269r,-5l355,259r,-5l365,245r,-5l369,235r,-5l374,225r,-4l384,211r,-5l389,201r,-4l393,192r,-5l403,177r,-4l408,168r,-5l417,153r,-4l422,144r,-5l427,134r,-5l437,120r,-5l441,110r,-5l446,101r,-5l456,86r,-5l461,77r,-5l465,67r,-5l475,53r,-5l480,43r,-5l489,29r,-5l494,19r,-5l499,9r,-4l504,e" filled="f" strokeweight="0">
                  <v:path arrowok="t" o:connecttype="custom" o:connectlocs="2367,409030;6627,401929;11360,392934;17987,383939;20353,377311;27453,367843;29346,361215;36446,352221;38813,345119;45440,336124;47806,329497;54433,320502;56800,313401;63426,304406;65793,297778;72893,288310;74786,281682;81886,272687;84253,265586;90879,256591;95613,247596;99872,240968;104606,231500;108866,224872;113599,215877;117859,208776;122592,199781;129219,190786;131586,184158;138686,174690;140579,168062;147679,159067;150045,151966;156672,142971;159039,136343;165665,127349;168032,120247;174659,111252;177025,104625;184125,95156;186018,88529;193118,79534;197378,70539;202112,63438;206845,54443;211105,47815;215838,38347;220098,31719;224831,22724;231458,13729;233825,6628;238558,0" o:connectangles="0,0,0,0,0,0,0,0,0,0,0,0,0,0,0,0,0,0,0,0,0,0,0,0,0,0,0,0,0,0,0,0,0,0,0,0,0,0,0,0,0,0,0,0,0,0,0,0,0,0,0,0"/>
                </v:shape>
                <v:shape id="Freeform 3000" o:spid="_x0000_s4020" style="position:absolute;left:35618;top:2409;width:3384;height:5837;visibility:visible;mso-wrap-style:square;v-text-anchor:top" coordsize="71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o3sYA&#10;AADdAAAADwAAAGRycy9kb3ducmV2LnhtbESPT2sCMRTE7wW/Q3iCl1ITu1Tq1qyIUOlNtAoeH5vX&#10;/ePmZdlE3f32jVDocZiZ3zDLVW8bcaPOV441zKYKBHHuTMWFhuP358s7CB+QDTaOScNAHlbZ6GmJ&#10;qXF33tPtEAoRIexT1FCG0KZS+rwki37qWuLo/bjOYoiyK6Tp8B7htpGvSs2lxYrjQoktbUrKL4er&#10;1YC7al+fh1Pi1LBZrJP2+a3ektaTcb/+ABGoD//hv/aX0ZCo+Qwe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Yo3sYAAADdAAAADwAAAAAAAAAAAAAAAACYAgAAZHJz&#10;L2Rvd25yZXYueG1sUEsFBgAAAAAEAAQA9QAAAIsDAAAAAA==&#10;" path="m,1233r,-4l5,1224r5,-5l10,1214r4,-5l14,1205r5,-5l19,1195r10,-10l29,1181r5,-5l34,1171r4,-5l38,1161r10,-9l48,1147r5,-5l53,1137r9,-9l62,1123r5,-5l67,1113r5,-4l72,1104r10,-10l82,1089r4,-4l86,1080r10,-10l96,1065r5,-4l101,1056r5,-5l106,1046r9,-9l115,1032r5,-5l120,1022r5,-5l125,1013r9,-10l134,998r5,-5l139,989r10,-10l149,974r5,-5l154,965r4,-5l158,955r10,-10l168,941r5,-5l173,931r9,-10l182,917r5,-5l187,907r5,-5l192,897r10,-9l202,883r4,-5l206,873r5,-4l211,864r10,-10l221,849r4,-4l225,840r10,-10l235,825r5,-4l240,816r5,-5l245,806r9,-9l254,792r5,-5l259,782r5,-5l264,773r9,-10l273,758r5,-5l278,749r10,-10l288,734r5,-5l293,725r4,-5l297,715r10,-10l307,701r5,-5l312,691r9,-10l321,677r5,-5l326,667r5,-5l331,657r10,-9l341,643r4,-5l345,633r5,-4l350,624r10,-10l360,609r5,-4l365,600r9,-10l374,585r5,-4l379,576r5,-5l384,566r9,-9l393,552r5,-5l398,542r10,-9l408,528r5,-5l413,518r4,-5l417,509r10,-10l427,494r5,-5l432,485r5,-5l437,475r9,-10l446,461r5,-5l451,451r10,-10l461,437r4,-5l465,427r5,-5l470,417r10,-9l480,403r5,-5l485,393r4,-4l489,384r10,-10l499,369r5,-4l504,360r9,-10l513,345r5,-4l518,336r5,-5l523,326r10,-9l533,312r4,-5l537,302r10,-9l547,288r5,-5l552,278r5,-5l557,269r9,-10l566,254r5,-5l571,245r5,-5l576,235r9,-10l585,221r5,-5l590,211r10,-10l600,197r5,-5l605,187r4,-5l609,177r10,-9l619,163r5,-5l624,153r9,-9l633,139r5,-5l638,129r5,-4l643,120r10,-10l653,105r4,-4l657,96r5,-5l662,86r10,-9l672,72r5,-5l677,62r9,-9l686,48r5,-5l691,38r5,-5l696,29r9,-10l705,14r5,-5l710,5,715,e" filled="f" strokeweight="0">
                  <v:path arrowok="t" o:connecttype="custom" o:connectlocs="4733,577093;8993,568098;16093,556736;22720,545374;29346,534012;34080,525018;40706,513656;47806,502294;54433,490932;59166,481463;65793,470101;72893,458739;79519,447377;86146,436015;90879,427021;97506,415659;104606,404297;111233,392935;115966,383940;122592,372578;129219,361216;136319,349854;140579,340859;147679,329497;154306,318135;161406,306773;165666,297778;172765,286416;179392,275054;186019,263692;193119,252330;197379,242862;204479,231500;211105,220138;218205,208776;222465,199781;229565,188419;236192,177057;242818,165695;247552,156700;254178,145338;261278,133977;267905,122615;272638,113620;279265,102258;286365,90896;292991,79534;299618,68172;304351,59177;310978,47815;318078,36453;324704,25091;329438,15623;336064,4261" o:connectangles="0,0,0,0,0,0,0,0,0,0,0,0,0,0,0,0,0,0,0,0,0,0,0,0,0,0,0,0,0,0,0,0,0,0,0,0,0,0,0,0,0,0,0,0,0,0,0,0,0,0,0,0,0,0"/>
                </v:shape>
                <v:shape id="Freeform 3001" o:spid="_x0000_s4021" style="position:absolute;left:35618;top:4090;width:3384;height:5861;visibility:visible;mso-wrap-style:square;v-text-anchor:top" coordsize="715,1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zU+cYA&#10;AADdAAAADwAAAGRycy9kb3ducmV2LnhtbESPQUsDMRSE70L/Q3iCN5u4SivbpqUUBQ8e7HYPPT43&#10;r7uhm5clid313xtB8DjMzDfMeju5XlwpROtZw8NcgSBuvLHcaqiPr/fPIGJCNth7Jg3fFGG7md2s&#10;sTR+5ANdq9SKDOFYooYupaGUMjYdOYxzPxBn7+yDw5RlaKUJOGa462Wh1EI6tJwXOhxo31Fzqb6c&#10;hqf30Z8/XqrC7k6hPyytqj99rfXd7bRbgUg0pf/wX/vNaHhUiwJ+3+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zU+cYAAADdAAAADwAAAAAAAAAAAAAAAACYAgAAZHJz&#10;L2Rvd25yZXYueG1sUEsFBgAAAAAEAAQA9QAAAIsDAAAAAA==&#10;" path="m,1238r5,-4l5,1229r5,-5l10,1219r4,-5l14,1210r10,-10l24,1195r5,-5l29,1186r9,-10l38,1171r5,-5l43,1162r5,-5l48,1152r10,-10l58,1138r4,-5l62,1128r5,-5l67,1118r10,-9l77,1104r5,-5l82,1094r9,-9l91,1080r5,-5l96,1070r5,-4l101,1061r9,-10l110,1046r5,-4l115,1037r5,-5l120,1027r10,-9l130,1013r4,-5l134,1003r5,-5l139,994r10,-10l149,979r5,-5l154,970r9,-10l163,955r5,-5l168,946r5,-5l173,936r9,-10l182,922r5,-5l187,912r5,-5l192,902r10,-9l202,888r4,-5l206,878r10,-9l216,864r5,-5l221,854r4,-4l225,845r10,-10l235,830r5,-4l240,821r5,-5l245,811r9,-9l254,797r5,-5l259,787r5,-5l264,778r9,-10l273,763r5,-5l278,754r10,-10l288,739r5,-5l293,730r4,-5l297,720r10,-10l307,706r5,-5l312,696r5,-5l317,686r9,-9l326,672r5,-5l331,662r10,-9l341,648r4,-5l345,638r5,-4l350,629r10,-10l360,614r5,-4l365,605r4,-5l369,595r10,-9l379,581r5,-5l384,571r9,-9l393,557r5,-5l398,547r5,-5l403,538r10,-10l413,523r4,-5l417,514r5,-5l422,504r10,-10l432,490r5,-5l437,480r4,-5l441,470r10,-9l451,456r5,-5l456,446r9,-9l465,432r5,-5l470,422r5,-4l475,413r10,-10l485,398r4,-4l489,389r5,-5l494,379r10,-9l504,365r5,-5l509,355r9,-9l518,341r5,-5l523,331r5,-5l528,322r9,-10l537,307r5,-5l542,298r5,-5l547,288r10,-10l557,274r4,-5l561,264r5,-5l566,254r10,-9l576,240r5,-5l581,230r9,-9l590,216r5,-5l595,206r5,-4l600,197r9,-10l609,182r5,-4l614,173r5,-5l619,163r10,-9l629,149r4,-5l633,139r10,-9l643,125r5,-5l648,115r5,-5l653,106r9,-10l662,91r5,-5l667,82r5,-5l672,72r9,-10l681,58r5,-5l686,48,696,38r,-4l701,29r,-5l705,19r,-5l715,5r,-5e" filled="f" strokeweight="0">
                  <v:path arrowok="t" o:connecttype="custom" o:connectlocs="4733,579460;11360,568098;17987,556736;22720,547741;29346,536379;36446,525017;43073,513655;47806,504661;54433,493299;61533,481937;65793,472468;72893,461106;79519,449744;86146,438382;90879,429388;97506,418026;104606,406664;111233,395302;115966,386307;122592,374945;129219,363583;136319,352221;140579,343226;147679,331864;154306,320502;161406,309140;165666,300145;172765,288783;179392,277421;186019,266059;190752,256591;197379,245229;204479,233867;208739,224872;215839,213510;222465,202148;229565,190786;233825,181791;240925,170429;247552,159068;254178,147706;258912,138711;265538,127349;272638,115987;279265,104625;283998,95630;290625,84268;297725,72906;304351,61544;309085,52076;315711,40714;322338,29352;329438,17990;333698,8995" o:connectangles="0,0,0,0,0,0,0,0,0,0,0,0,0,0,0,0,0,0,0,0,0,0,0,0,0,0,0,0,0,0,0,0,0,0,0,0,0,0,0,0,0,0,0,0,0,0,0,0,0,0,0,0,0,0"/>
                </v:shape>
                <v:shape id="Freeform 3002" o:spid="_x0000_s4022" style="position:absolute;left:36323;top:5794;width:2679;height:4635;visibility:visible;mso-wrap-style:square;v-text-anchor:top" coordsize="566,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ayiMUA&#10;AADdAAAADwAAAGRycy9kb3ducmV2LnhtbESPT4vCMBTE78J+h/AWvMiaqlSka5RlRVD04h/w+mie&#10;TbF5KU203W+/EQSPw/xmhpkvO1uJBzW+dKxgNExAEOdOl1woOJ/WXzMQPiBrrByTgj/ysFx89OaY&#10;adfygR7HUIhYwj5DBSaEOpPS54Ys+qGriaN3dY3FEGVTSN1gG8ttJcdJMpUWS44LBmv6NZTfjner&#10;YLuu9mlk01W6G9xPq/pyaM1Fqf5n9/MNIlAX3vArvdEKJsl0As8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rKIxQAAAN0AAAAPAAAAAAAAAAAAAAAAAJgCAABkcnMv&#10;ZG93bnJldi54bWxQSwUGAAAAAAQABAD1AAAAigMAAAAA&#10;" path="m,979r5,-5l5,970r4,-5l9,960r5,-5l14,950r10,-9l24,936r5,-5l29,926r4,-4l33,917,43,907r,-5l48,898r,-5l57,883r,-5l62,874r,-5l67,864r,-5l76,850r,-5l81,840r,-5l86,830r,-4l96,816r,-5l100,806r,-4l110,792r,-5l115,782r,-4l120,773r,-5l129,758r,-4l134,749r,-5l139,739r,-5l148,725r,-5l153,715r,-5l163,701r,-5l168,691r,-5l172,682r,-5l182,667r,-5l187,658r,-5l192,648r,-5l201,634r,-5l206,624r,-5l216,610r,-5l220,600r,-5l225,590r,-4l235,576r,-5l240,566r,-4l244,557r,-5l254,542r,-4l259,533r,-5l268,518r,-4l273,509r,-5l278,499r,-5l288,485r,-5l292,475r,-5l297,466r,-5l307,451r,-5l312,442r,-5l321,427r,-5l326,418r,-5l331,408r,-5l340,394r,-5l345,384r,-5l350,374r,-4l360,360r,-5l364,350r,-4l374,336r,-5l379,326r,-4l384,317r,-5l393,302r,-4l398,293r,-5l403,283r,-5l412,269r,-5l417,259r,-5l427,245r,-5l432,235r,-5l436,226r,-5l446,211r,-5l451,202r,-5l456,192r,-5l465,178r,-5l470,168r,-5l480,154r,-5l484,144r,-5l489,134r,-4l499,120r,-5l504,110r,-4l508,101r,-5l518,86r,-4l523,77r,-5l532,62r,-4l537,53r,-5l542,43r,-5l552,29r,-5l556,19r,-5l561,10r,-5l566,e" filled="f" strokeweight="0">
                  <v:path arrowok="t" o:connecttype="custom" o:connectlocs="2367,459212;6627,452111;11360,443116;15620,436488;20353,427020;26980,418025;29346,411397;35973,402403;38340,395301;45440,386306;47333,379679;54433,370210;56800,363582;63426,354588;65793,347486;72420,338492;77153,329497;81413,322869;86146,313401;90879,306773;95139,297778;102239,288783;104133,281682;111233,272687;113599,266059;120226,256591;122593,249963;129219,240968;131586,233867;138212,224872;140579,218244;147679,209249;151939,199781;156672,193153;160932,184158;165666,177057;170399,168062;177026,159067;179392,152440;186019,142971;188385,136343;195012,127349;197379,120247;204479,111252;206372,104625;213472,95630;215839,88529;222465,79534;227199,70539;231459,63438;236192,54443;240452,47815;245185,38820;251812,29352;254178,22724;261278,13729;263172,6628;267905,0" o:connectangles="0,0,0,0,0,0,0,0,0,0,0,0,0,0,0,0,0,0,0,0,0,0,0,0,0,0,0,0,0,0,0,0,0,0,0,0,0,0,0,0,0,0,0,0,0,0,0,0,0,0,0,0,0,0,0,0,0,0"/>
                </v:shape>
                <v:shape id="Freeform 3003" o:spid="_x0000_s4023" style="position:absolute;left:37298;top:7498;width:1704;height:2955;visibility:visible;mso-wrap-style:square;v-text-anchor:top" coordsize="36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3sccA&#10;AADdAAAADwAAAGRycy9kb3ducmV2LnhtbESPT2vCQBTE74V+h+UVvNVNtQ0Ss5FWUAo91L94fWRf&#10;k7TZtzG7mvjtu4LgcZiZ3zDprDe1OFPrKssKXoYRCOLc6ooLBbvt4nkCwnlkjbVlUnAhB7Ps8SHF&#10;RNuO13Te+EIECLsEFZTeN4mULi/JoBvahjh4P7Y16INsC6lb7ALc1HIURbE0WHFYKLGheUn53+Zk&#10;FMTdh4y3x7fVYjXZ77+Xv+MLfR2UGjz171MQnnp/D9/an1rBOIpf4fomPAGZ/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o97HHAAAA3QAAAA8AAAAAAAAAAAAAAAAAmAIAAGRy&#10;cy9kb3ducmV2LnhtbFBLBQYAAAAABAAEAPUAAACMAwAAAAA=&#10;" path="m,624r5,-5l5,614r5,-4l10,605r9,-10l19,590r5,-4l24,581r5,-5l29,571r9,-9l38,557r5,-5l43,547r5,-5l48,538,58,528r,-5l62,518r,-4l67,509r,-5l77,494r,-4l82,485r,-5l91,470r,-4l96,461r,-5l101,451r,-5l110,437r,-5l115,427r,-5l120,418r,-5l130,403r,-5l134,394r,-5l139,384r,-5l149,370r,-5l154,360r,-5l163,346r,-5l168,336r,-5l173,326r,-4l182,312r,-5l187,302r,-4l192,293r,-5l202,278r,-4l206,269r,-5l211,259r,-5l221,245r,-5l226,235r,-5l235,221r,-5l240,211r,-5l245,202r,-5l254,187r,-5l259,178r,-5l264,168r,-5l274,154r,-5l278,144r,-5l283,134r,-4l293,120r,-5l298,110r,-4l307,96r,-5l312,86r,-4l317,77r,-5l326,62r,-4l331,53r,-5l336,43r,-5l346,29r,-5l350,19r,-5l355,10r,-5l360,e" filled="f" strokeweight="0">
                  <v:path arrowok="t" o:connecttype="custom" o:connectlocs="2367,293044;4733,288783;8993,281682;11360,277421;13727,272687;17987,266059;20353,261325;22720,256591;27453,249963;29346,245229;31713,240968;36446,233867;38813,229606;43073,222505;45440,218244;47806,213510;52066,206882;54433,202148;56800,197887;61533,190786;63426,186526;65793,181791;70526,175164;72893,170429;77153,163802;79520,159067;81886,154333;86146,147706;88513,142971;90879,138711;95613,131609;97506,127349;99873,122615;104606,115987;106973,111253;111233,104625;113599,99891;115966,95630;120226,88529;122593,84268;124959,79534;129693,72906;131586,68172;133953,63438;138686,56810;141053,52076;145312,45448;147679,40714;150046,36453;154306,29352;156672,25091;159039,20357;163772,13729;165666,8995;168032,4734;170399,0" o:connectangles="0,0,0,0,0,0,0,0,0,0,0,0,0,0,0,0,0,0,0,0,0,0,0,0,0,0,0,0,0,0,0,0,0,0,0,0,0,0,0,0,0,0,0,0,0,0,0,0,0,0,0,0,0,0,0,0"/>
                </v:shape>
                <v:shape id="Freeform 3004" o:spid="_x0000_s4024" style="position:absolute;left:38254;top:9203;width:748;height:1273;visibility:visible;mso-wrap-style:square;v-text-anchor:top" coordsize="15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BcgA&#10;AADdAAAADwAAAGRycy9kb3ducmV2LnhtbESPS2/CMBCE70j9D9ZW4gYO5SGaYlCFQOVxaJv2wHGJ&#10;t0nUeB3ZBsK/r5GQehzNzDea2aI1tTiT85VlBYN+AoI4t7riQsH317o3BeEDssbaMim4kofF/KEz&#10;w1TbC3/SOQuFiBD2KSooQ2hSKX1ekkHftw1x9H6sMxiidIXUDi8Rbmr5lCQTabDiuFBiQ8uS8t/s&#10;ZBS8rY4HO9plbvoxqN6Pzybf7g9eqe5j+/oCIlAb/sP39kYrGCaT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L74FyAAAAN0AAAAPAAAAAAAAAAAAAAAAAJgCAABk&#10;cnMvZG93bnJldi54bWxQSwUGAAAAAAQABAD1AAAAjQMAAAAA&#10;" path="m,269l9,259r,-5l14,250r,-5l24,235r,-5l28,226r,-5l33,216r,-5l43,202r,-5l48,192r,-5l52,182r,-4l62,168r,-5l67,158r,-4l76,144r,-5l81,134r,-4l86,125r,-5l96,110r,-4l100,101r,-5l105,91r,-5l115,77r,-5l120,67r,-5l129,53r,-5l134,43r,-5l139,34r,-5l148,19r,-5l153,10r,-5l158,e" filled="f" strokeweight="0">
                  <v:path arrowok="t" o:connecttype="custom" o:connectlocs="0,127349;4260,122615;4260,120248;6627,118354;6627,115987;11360,111253;11360,108886;13253,106992;13253,104625;15620,102258;15620,99891;20353,95630;20353,93263;22720,90896;22720,88529;24613,86162;24613,84268;29346,79534;29346,77167;31713,74800;31713,72906;35973,68172;35973,65805;38340,63438;38340,61544;40706,59177;40706,56810;45440,52076;45440,50182;47333,47815;47333,45448;49700,43081;49700,40714;54433,36453;54433,34086;56799,31719;56799,29352;61059,25091;61059,22724;63426,20357;63426,17990;65793,16096;65793,13729;70053,8995;70053,6628;72419,4734;72419,2367;74786,0" o:connectangles="0,0,0,0,0,0,0,0,0,0,0,0,0,0,0,0,0,0,0,0,0,0,0,0,0,0,0,0,0,0,0,0,0,0,0,0,0,0,0,0,0,0,0,0,0,0,0,0"/>
                </v:shape>
                <v:shape id="Freeform 3005" o:spid="_x0000_s4025" style="position:absolute;left:30075;top:2319;width:8993;height:8223;visibility:visible;mso-wrap-style:square;v-text-anchor:top" coordsize="1900,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OD8UA&#10;AADdAAAADwAAAGRycy9kb3ducmV2LnhtbESPT2sCMRTE74LfITyhF9FsrS6yNUpRCuJJrXh+3bzu&#10;Lt28LEn2T7+9KRR6HGbmN8xmN5hadOR8ZVnB8zwBQZxbXXGh4PbxPluD8AFZY22ZFPyQh912PNpg&#10;pm3PF+quoRARwj5DBWUITSalz0sy6Oe2IY7el3UGQ5SukNphH+GmloskSaXBiuNCiQ3tS8q/r61R&#10;ULvj/TzNw2VputOqXbX7z0NfKfU0Gd5eQQQawn/4r33UCl6SNIXfN/E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4PxQAAAN0AAAAPAAAAAAAAAAAAAAAAAJgCAABkcnMv&#10;ZG93bnJldi54bWxQSwUGAAAAAAQABAD1AAAAigMAAAAA&#10;" path="m14,l10,,5,4,,4,,1723r5,l10,1728r743,l753,1723r5,l758,465r-9,15l965,369r-10,l1166,480r-9,-15l1157,1723r4,l1166,1728r5,l1886,1737r5,l1896,1732r4,l1900,14r-4,-5l1896,4r-10,l14,r,28l1886,33,1872,19r,1704l1886,1708r-715,-9l1185,1713r,-1248l1185,460r,-4l1181,456r-5,-5l965,340r-5,l955,340,739,451r-5,5l729,460r,5l729,1713r15,-14l14,1699r15,14l29,14,14,28,14,xe" fillcolor="black" stroked="f">
                  <v:path arrowok="t" o:connecttype="custom" o:connectlocs="6627,0;4733,0;2367,1894;0,1894;0,815694;2367,815694;4733,818061;356417,818061;356417,815694;358784,815694;358784,220138;354524,227239;456763,174690;452030,174690;551903,227239;547643,220138;547643,815694;549536,815694;551903,818061;554269,818061;892700,822322;895067,822322;897434,819955;899327,819955;899327,6628;897434,4261;897434,1894;892700,1894;6627,0;6627,13256;892700,15623;886074,8995;886074,815694;892700,808593;554269,804332;560896,810960;560896,220138;560896,217771;560896,215877;559003,215877;556636,213510;456763,160961;454397,160961;452030,160961;349791,213510;347424,215877;345058,217771;345058,220138;345058,810960;352158,804332;6627,804332;13727,810960;13727,6628;6627,13256;6627,0" o:connectangles="0,0,0,0,0,0,0,0,0,0,0,0,0,0,0,0,0,0,0,0,0,0,0,0,0,0,0,0,0,0,0,0,0,0,0,0,0,0,0,0,0,0,0,0,0,0,0,0,0,0,0,0,0,0,0"/>
                </v:shape>
                <v:shape id="Freeform 3006" o:spid="_x0000_s4026" style="position:absolute;left:30577;top:10429;width:8084;height:5387;visibility:visible;mso-wrap-style:square;v-text-anchor:top" coordsize="1708,1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9DsQA&#10;AADdAAAADwAAAGRycy9kb3ducmV2LnhtbESPwWrDMBBE74X8g9hCbo3kpiSpGyWEgsH0ZicfsLE2&#10;tqm1MpKSuP36qlDocZiZN8x2P9lB3MiH3rGGbKFAEDfO9NxqOB2Lpw2IEJENDo5JwxcF2O9mD1vM&#10;jbtzRbc6tiJBOOSooYtxzKUMTUcWw8KNxMm7OG8xJulbaTzeE9wO8lmplbTYc1rocKT3jprP+mo1&#10;SB8qW2SqzBBfz9PL98dwvaDW88fp8AYi0hT/w3/t0mhYqtUa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YPQ7EAAAA3QAAAA8AAAAAAAAAAAAAAAAAmAIAAGRycy9k&#10;b3ducmV2LnhtbFBLBQYAAAAABAAEAPUAAACJAwAAAAA=&#10;" path="m,l,1138r1708,l1708,10r-643,l1065,567r-413,l652,,,xe" stroked="f">
                  <v:path arrowok="t" o:connecttype="custom" o:connectlocs="0,0;0,538746;808448,538746;808448,4734;504097,4734;504097,268426;308611,268426;308611,0;0,0" o:connectangles="0,0,0,0,0,0,0,0,0"/>
                </v:shape>
                <v:line id="Line 3007" o:spid="_x0000_s4027" style="position:absolute;visibility:visible;mso-wrap-style:square" from="37819,10476" to="38637,1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1TcMAAADdAAAADwAAAGRycy9kb3ducmV2LnhtbERPz2vCMBS+D/Y/hCfspqkb62ptlDE2&#10;1JurFjw+mmcbbF5Kk2n33y8HYceP73exHm0nrjR441jBfJaAIK6dNtwoOB6+phkIH5A1do5JwS95&#10;WK8eHwrMtbvxN13L0IgYwj5HBW0IfS6lr1uy6GeuJ47c2Q0WQ4RDI/WAtxhuO/mcJKm0aDg2tNjT&#10;R0v1pfyxCsw+3bzu3qpFJT83YX7KLpmxR6WeJuP7EkSgMfyL7+6tVvCSpHFufBOf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jtU3DAAAA3QAAAA8AAAAAAAAAAAAA&#10;AAAAoQIAAGRycy9kb3ducmV2LnhtbFBLBQYAAAAABAAEAPkAAACRAwAAAAA=&#10;" strokeweight="0"/>
                <v:line id="Line 3008" o:spid="_x0000_s4028" style="position:absolute;visibility:visible;mso-wrap-style:square" from="37004,10476" to="38637,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8Q1sUAAADdAAAADwAAAGRycy9kb3ducmV2LnhtbESPQWvCQBSE7wX/w/KE3nRjizFGVyml&#10;or2pVejxkX0mi9m3Ibtq/PduQehxmJlvmPmys7W4UuuNYwWjYQKCuHDacKng8LMaZCB8QNZYOyYF&#10;d/KwXPRe5phrd+MdXfehFBHCPkcFVQhNLqUvKrLoh64hjt7JtRZDlG0pdYu3CLe1fEuSVFo0HBcq&#10;bOizouK8v1gFZpuux9+T4/Qov9Zh9JudM2MPSr32u48ZiEBd+A8/2xut4D1Jp/D3Jj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8Q1sUAAADdAAAADwAAAAAAAAAA&#10;AAAAAAChAgAAZHJzL2Rvd25yZXYueG1sUEsFBgAAAAAEAAQA+QAAAJMDAAAAAA==&#10;" strokeweight="0"/>
                <v:line id="Line 3009" o:spid="_x0000_s4029" style="position:absolute;visibility:visible;mso-wrap-style:square" from="36138,10476" to="38637,1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vlsEAAADdAAAADwAAAGRycy9kb3ducmV2LnhtbERPy4rCMBTdC/MP4QruNNVBrdUog4w4&#10;7nyCy0tzbYPNTWmidv5+shhweTjvxaq1lXhS441jBcNBAoI4d9pwoeB82vRTED4ga6wck4Jf8rBa&#10;fnQWmGn34gM9j6EQMYR9hgrKEOpMSp+XZNEPXE0cuZtrLIYIm0LqBl8x3FZylCQTadFwbCixpnVJ&#10;+f34sArMfrId76aX2UV+b8Pwmt5TY89K9brt1xxEoDa8xf/uH63gM5nG/fFNf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TC+WwQAAAN0AAAAPAAAAAAAAAAAAAAAA&#10;AKECAABkcnMvZG93bnJldi54bWxQSwUGAAAAAAQABAD5AAAAjwMAAAAA&#10;" strokeweight="0"/>
                <v:line id="Line 3010" o:spid="_x0000_s4030" style="position:absolute;visibility:visible;mso-wrap-style:square" from="35618,10793" to="38637,13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KDcUAAADdAAAADwAAAGRycy9kb3ducmV2LnhtbESPT2vCQBTE74LfYXlCb7pJSzWNrlJK&#10;RXvzL/T4yD6TxezbkF01/fZuQfA4zMxvmNmis7W4UuuNYwXpKAFBXDhtuFRw2C+HGQgfkDXWjknB&#10;H3lYzPu9Geba3XhL110oRYSwz1FBFUKTS+mLiiz6kWuIo3dyrcUQZVtK3eItwm0tX5NkLC0ajgsV&#10;NvRVUXHeXawCsxmv3n8mx4+j/F6F9Dc7Z8YelHoZdJ9TEIG68Aw/2mut4C2ZpPD/Jj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CKDcUAAADdAAAADwAAAAAAAAAA&#10;AAAAAAChAgAAZHJzL2Rvd25yZXYueG1sUEsFBgAAAAAEAAQA+QAAAJMDAAAAAA==&#10;" strokeweight="0"/>
                <v:line id="Line 3011" o:spid="_x0000_s4031" style="position:absolute;visibility:visible;mso-wrap-style:square" from="35618,11636" to="38637,14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UesUAAADdAAAADwAAAGRycy9kb3ducmV2LnhtbESPT4vCMBTE7wt+h/AEb2uqslqrUURc&#10;dG/+BY+P5tkGm5fSZLX77c3Cwh6HmfkNM1+2thIParxxrGDQT0AQ504bLhScT5/vKQgfkDVWjknB&#10;D3lYLjpvc8y0e/KBHsdQiAhhn6GCMoQ6k9LnJVn0fVcTR+/mGoshyqaQusFnhNtKDpNkLC0ajgsl&#10;1rQuKb8fv60Csx9vP74ml+lFbrZhcE3vqbFnpXrddjUDEagN/+G/9k4rGCWTI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IUesUAAADdAAAADwAAAAAAAAAA&#10;AAAAAAChAgAAZHJzL2Rvd25yZXYueG1sUEsFBgAAAAAEAAQA+QAAAJMDAAAAAA==&#10;" strokeweight="0"/>
                <v:line id="Line 3012" o:spid="_x0000_s4032" style="position:absolute;visibility:visible;mso-wrap-style:square" from="33573,10429" to="33639,10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6x4cUAAADdAAAADwAAAGRycy9kb3ducmV2LnhtbESPT4vCMBTE7wt+h/AEb2uqslqrUURc&#10;dG/+BY+P5tkGm5fSZLX77c3Cwh6HmfkNM1+2thIParxxrGDQT0AQ504bLhScT5/vKQgfkDVWjknB&#10;D3lYLjpvc8y0e/KBHsdQiAhhn6GCMoQ6k9LnJVn0fVcTR+/mGoshyqaQusFnhNtKDpNkLC0ajgsl&#10;1rQuKb8fv60Csx9vP74ml+lFbrZhcE3vqbFnpXrddjUDEagN/+G/9k4rGCWTEfy+i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6x4cUAAADdAAAADwAAAAAAAAAA&#10;AAAAAAChAgAAZHJzL2Rvd25yZXYueG1sUEsFBgAAAAAEAAQA+QAAAJMDAAAAAA==&#10;" strokeweight="0"/>
                <v:line id="Line 3013" o:spid="_x0000_s4033" style="position:absolute;visibility:visible;mso-wrap-style:square" from="35618,12474" to="38637,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cplccAAADdAAAADwAAAGRycy9kb3ducmV2LnhtbESPT2vCQBTE74V+h+UVeqsbW//EmFVE&#10;KtZbqwY8PrKvyWL2bchuNf323YLgcZiZ3zD5sreNuFDnjWMFw0ECgrh02nCl4HjYvKQgfEDW2Dgm&#10;Bb/kYbl4fMgx0+7KX3TZh0pECPsMFdQhtJmUvqzJoh+4ljh6366zGKLsKqk7vEa4beRrkkykRcNx&#10;ocaW1jWV5/2PVWA+J9vxblrMCvm+DcNTek6NPSr1/NSv5iAC9eEevrU/tIK3ZDqC/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dymVxwAAAN0AAAAPAAAAAAAA&#10;AAAAAAAAAKECAABkcnMvZG93bnJldi54bWxQSwUGAAAAAAQABAD5AAAAlQMAAAAA&#10;" strokeweight="0"/>
                <v:line id="Line 3014" o:spid="_x0000_s4034" style="position:absolute;visibility:visible;mso-wrap-style:square" from="32730,10429" to="33639,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uMDsUAAADdAAAADwAAAGRycy9kb3ducmV2LnhtbESPT4vCMBTE74LfITxhb2uqotZqFBEX&#10;3duuf8Djo3m2wealNFntfnuzsOBxmJnfMItVaytxp8YbxwoG/QQEce604ULB6fjxnoLwAVlj5ZgU&#10;/JKH1bLbWWCm3YO/6X4IhYgQ9hkqKEOoMyl9XpJF33c1cfSurrEYomwKqRt8RLit5DBJJtKi4bhQ&#10;Yk2bkvLb4ccqMF+T3fhzep6d5XYXBpf0lhp7Uuqt167nIAK14RX+b++1glEyHcPfm/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uMDsUAAADdAAAADwAAAAAAAAAA&#10;AAAAAAChAgAAZHJzL2Rvd25yZXYueG1sUEsFBgAAAAAEAAQA+QAAAJMDAAAAAA==&#10;" strokeweight="0"/>
                <v:line id="Line 3015" o:spid="_x0000_s4035" style="position:absolute;visibility:visible;mso-wrap-style:square" from="35414,13113" to="38093,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SecUAAADdAAAADwAAAGRycy9kb3ducmV2LnhtbESPT2vCQBTE7wW/w/KE3nRjizGNrlJK&#10;RXvzL/T4yD6TxezbkF01fnu3IPQ4zMxvmNmis7W4UuuNYwWjYQKCuHDacKngsF8OMhA+IGusHZOC&#10;O3lYzHsvM8y1u/GWrrtQighhn6OCKoQml9IXFVn0Q9cQR+/kWoshyraUusVbhNtaviVJKi0ajgsV&#10;NvRVUXHeXawCs0lX45/J8eMov1dh9JudM2MPSr32u88piEBd+A8/22ut4D2ZpPD3Jj4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SecUAAADdAAAADwAAAAAAAAAA&#10;AAAAAAChAgAAZHJzL2Rvd25yZXYueG1sUEsFBgAAAAAEAAQA+QAAAJMDAAAAAA==&#10;" strokeweight="0"/>
                <v:line id="Line 3016" o:spid="_x0000_s4036" style="position:absolute;visibility:visible;mso-wrap-style:square" from="31869,10429" to="33639,1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34sUAAADdAAAADwAAAGRycy9kb3ducmV2LnhtbESPQWvCQBSE70L/w/IK3upGpSZGVxGx&#10;aG/WKnh8ZJ/JYvZtyG41/fduoeBxmJlvmPmys7W4UeuNYwXDQQKCuHDacKng+P3xloHwAVlj7ZgU&#10;/JKH5eKlN8dcuzt/0e0QShEh7HNUUIXQ5FL6oiKLfuAa4uhdXGsxRNmWUrd4j3Bby1GSTKRFw3Gh&#10;wobWFRXXw49VYPaT7ftnepqe5GYbhufsmhl7VKr/2q1mIAJ14Rn+b++0gnGSpvD3Jj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W34sUAAADdAAAADwAAAAAAAAAA&#10;AAAAAAChAgAAZHJzL2Rvd25yZXYueG1sUEsFBgAAAAAEAAQA+QAAAJMDAAAAAA==&#10;" strokeweight="0"/>
                <v:line id="Line 3017" o:spid="_x0000_s4037" style="position:absolute;visibility:visible;mso-wrap-style:square" from="34548,13113" to="37232,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jkMEAAADdAAAADwAAAGRycy9kb3ducmV2LnhtbERPy4rCMBTdC/MP4QruNNVBrdUog4w4&#10;7nyCy0tzbYPNTWmidv5+shhweTjvxaq1lXhS441jBcNBAoI4d9pwoeB82vRTED4ga6wck4Jf8rBa&#10;fnQWmGn34gM9j6EQMYR9hgrKEOpMSp+XZNEPXE0cuZtrLIYIm0LqBl8x3FZylCQTadFwbCixpnVJ&#10;+f34sArMfrId76aX2UV+b8Pwmt5TY89K9brt1xxEoDa8xf/uH63gM5nGufFNf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iOQwQAAAN0AAAAPAAAAAAAAAAAAAAAA&#10;AKECAABkcnMvZG93bnJldi54bWxQSwUGAAAAAAQABAD5AAAAjwMAAAAA&#10;" strokeweight="0"/>
                <v:line id="Line 3018" o:spid="_x0000_s4038" style="position:absolute;visibility:visible;mso-wrap-style:square" from="31050,10429" to="33639,1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GC8UAAADdAAAADwAAAGRycy9kb3ducmV2LnhtbESPT2vCQBTE74V+h+UVetONLZoYXaWU&#10;ivbmX/D4yD6TxezbkF01fnu3IPQ4zMxvmOm8s7W4UuuNYwWDfgKCuHDacKlgv1v0MhA+IGusHZOC&#10;O3mYz15fpphrd+MNXbehFBHCPkcFVQhNLqUvKrLo+64hjt7JtRZDlG0pdYu3CLe1/EiSkbRoOC5U&#10;2NB3RcV5e7EKzHq0HP6mh/FB/izD4JidM2P3Sr2/dV8TEIG68B9+tldawWeSjuHvTXw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GC8UAAADdAAAADwAAAAAAAAAA&#10;AAAAAAChAgAAZHJzL2Rvd25yZXYueG1sUEsFBgAAAAAEAAQA+QAAAJMDAAAAAA==&#10;" strokeweight="0"/>
                <v:line id="Line 3019" o:spid="_x0000_s4039" style="position:absolute;visibility:visible;mso-wrap-style:square" from="33734,13113" to="36413,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lfscMAAADdAAAADwAAAGRycy9kb3ducmV2LnhtbERPz2vCMBS+D/wfwhN2W1M35mo1ioyN&#10;upurCh4fzbMNNi+lyWz33y8HYceP7/dqM9pW3Kj3xrGCWZKCIK6cNlwrOB4+nzIQPiBrbB2Tgl/y&#10;sFlPHlaYazfwN93KUIsYwj5HBU0IXS6lrxqy6BPXEUfu4nqLIcK+lrrHIYbbVj6n6VxaNBwbGuzo&#10;vaHqWv5YBWY/L16/3k6Lk/wowuycXTNjj0o9TsftEkSgMfyL7+6dVvCSZnF/fBOf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ZX7HDAAAA3QAAAA8AAAAAAAAAAAAA&#10;AAAAoQIAAGRycy9kb3ducmV2LnhtbFBLBQYAAAAABAAEAPkAAACRAwAAAAA=&#10;" strokeweight="0"/>
                <v:line id="Line 3020" o:spid="_x0000_s4040" style="position:absolute;visibility:visible;mso-wrap-style:square" from="30577,10817" to="35551,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X6KsUAAADdAAAADwAAAGRycy9kb3ducmV2LnhtbESPT2vCQBTE7wW/w/IEb7qJUk1TVxFR&#10;bG/+hR4f2ddkMfs2ZFdNv323IPQ4zMxvmPmys7W4U+uNYwXpKAFBXDhtuFRwPm2HGQgfkDXWjknB&#10;D3lYLnovc8y1e/CB7sdQighhn6OCKoQml9IXFVn0I9cQR+/btRZDlG0pdYuPCLe1HCfJVFo0HBcq&#10;bGhdUXE93qwCs5/uXj9nl7eL3OxC+pVdM2PPSg363eodRKAu/Ief7Q+tYJJkKfy9i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X6KsUAAADdAAAADwAAAAAAAAAA&#10;AAAAAAChAgAAZHJzL2Rvd25yZXYueG1sUEsFBgAAAAAEAAQA+QAAAJMDAAAAAA==&#10;" strokeweight="0"/>
                <v:line id="Line 3021" o:spid="_x0000_s4041" style="position:absolute;visibility:visible;mso-wrap-style:square" from="30577,11636" to="34732,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kXcUAAADdAAAADwAAAGRycy9kb3ducmV2LnhtbESPQWsCMRSE74L/ITyhN81qqW63RhGx&#10;qDe1Cj0+Ns/d4OZl2aS6/fdGEDwOM/MNM523thJXarxxrGA4SEAQ504bLhQcf777KQgfkDVWjknB&#10;P3mYz7qdKWba3XhP10MoRISwz1BBGUKdSenzkiz6gauJo3d2jcUQZVNI3eAtwm0lR0kylhYNx4US&#10;a1qWlF8Of1aB2Y3XH9vJ6fMkV+sw/E0vqbFHpd567eILRKA2vMLP9kYreE/SETzexCc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kXcUAAADdAAAADwAAAAAAAAAA&#10;AAAAAAChAgAAZHJzL2Rvd25yZXYueG1sUEsFBgAAAAAEAAQA+QAAAJMDAAAAAA==&#10;" strokeweight="0"/>
                <v:line id="Line 3022" o:spid="_x0000_s4042" style="position:absolute;visibility:visible;mso-wrap-style:square" from="30577,12498" to="33866,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BxsYAAADdAAAADwAAAGRycy9kb3ducmV2LnhtbESPQWvCQBSE74X+h+UVvOlGRZumWaWI&#10;YnuzqYEeH9nXZDH7NmRXjf++WxB6HGbmGyZfD7YVF+q9caxgOklAEFdOG64VHL924xSED8gaW8ek&#10;4EYe1qvHhxwz7a78SZci1CJC2GeooAmhy6T0VUMW/cR1xNH7cb3FEGVfS93jNcJtK2dJspQWDceF&#10;BjvaNFSdirNVYA7L/eLjuXwp5XYfpt/pKTX2qNToaXh7BRFoCP/he/tdK5gn6Rz+3sQn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wcbGAAAA3QAAAA8AAAAAAAAA&#10;AAAAAAAAoQIAAGRycy9kb3ducmV2LnhtbFBLBQYAAAAABAAEAPkAAACUAwAAAAA=&#10;" strokeweight="0"/>
                <v:line id="Line 3023" o:spid="_x0000_s4043" style="position:absolute;visibility:visible;mso-wrap-style:square" from="30577,13340" to="33028,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ZssUAAADdAAAADwAAAGRycy9kb3ducmV2LnhtbESPT2sCMRTE70K/Q3gFb5q1Wt1ujVKK&#10;ot7qP/D42LzuBjcvyybq+u2NUOhxmJnfMNN5aytxpcYbxwoG/QQEce604ULBYb/spSB8QNZYOSYF&#10;d/Iwn710pphpd+MtXXehEBHCPkMFZQh1JqXPS7Lo+64mjt6vayyGKJtC6gZvEW4r+ZYkY2nRcFwo&#10;sabvkvLz7mIVmJ/x6n0zOX4c5WIVBqf0nBp7UKr72n59ggjUhv/wX3utFQyTdATPN/EJ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JZssUAAADdAAAADwAAAAAAAAAA&#10;AAAAAAChAgAAZHJzL2Rvd25yZXYueG1sUEsFBgAAAAAEAAQA+QAAAJMDAAAAAA==&#10;" strokeweight="0"/>
                <v:line id="Line 3024" o:spid="_x0000_s4044" style="position:absolute;visibility:visible;mso-wrap-style:square" from="30577,14178" to="32186,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8KcYAAADdAAAADwAAAGRycy9kb3ducmV2LnhtbESPQWvCQBSE70L/w/IK3upGizZNs0qR&#10;ivVmUwM9PrKvyWL2bciuGv99Vyh4HGbmGyZfDbYVZ+q9caxgOklAEFdOG64VHL43TykIH5A1to5J&#10;wZU8rJYPoxwz7S78Reci1CJC2GeooAmhy6T0VUMW/cR1xNH7db3FEGVfS93jJcJtK2dJspAWDceF&#10;BjtaN1Qdi5NVYPaL7Xz3Ur6W8mMbpj/pMTX2oNT4cXh/AxFoCPfwf/tTK3hO0jnc3s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u/CnGAAAA3QAAAA8AAAAAAAAA&#10;AAAAAAAAoQIAAGRycy9kb3ducmV2LnhtbFBLBQYAAAAABAAEAPkAAACUAwAAAAA=&#10;" strokeweight="0"/>
                <v:line id="Line 3025" o:spid="_x0000_s4045" style="position:absolute;visibility:visible;mso-wrap-style:square" from="30577,15021" to="31348,1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iXsYAAADdAAAADwAAAGRycy9kb3ducmV2LnhtbESPT2vCQBTE74V+h+UVetONlsY0dQ0i&#10;ivbW+gd6fGRfk8Xs25BdY/rt3YLQ4zAzv2HmxWAb0VPnjWMFk3ECgrh02nCl4HjYjDIQPiBrbByT&#10;gl/yUCweH+aYa3flL+r3oRIRwj5HBXUIbS6lL2uy6MeuJY7ej+sshii7SuoOrxFuGzlNklRaNBwX&#10;amxpVVN53l+sAvOZbl8/Zqe3k1xvw+Q7O2fGHpV6fhqW7yACDeE/fG/vtIKXJEvh701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8Yl7GAAAA3QAAAA8AAAAAAAAA&#10;AAAAAAAAoQIAAGRycy9kb3ducmV2LnhtbFBLBQYAAAAABAAEAPkAAACUAwAAAAA=&#10;" strokeweight="0"/>
                <v:shape id="Freeform 3026" o:spid="_x0000_s4046" style="position:absolute;left:30506;top:10363;width:8202;height:5496;visibility:visible;mso-wrap-style:square;v-text-anchor:top" coordsize="1733,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nysYA&#10;AADdAAAADwAAAGRycy9kb3ducmV2LnhtbESPT2vCQBTE7wW/w/KE3nRjq1ajqxRLwb+H2oLXR/aZ&#10;BLNvY3aN8du7gtDjMDO/YabzxhSipsrllhX0uhEI4sTqnFMFf7/fnREI55E1FpZJwY0czGetlynG&#10;2l75h+q9T0WAsItRQeZ9GUvpkowMuq4tiYN3tJVBH2SVSl3hNcBNId+iaCgN5hwWMixpkVFy2l+M&#10;grEZb5d8OOdHjYO6v/pa7y4bVOq13XxOQHhq/H/42V5qBe/R6A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4nysYAAADdAAAADwAAAAAAAAAAAAAAAACYAgAAZHJz&#10;L2Rvd25yZXYueG1sUEsFBgAAAAAEAAQA9QAAAIsDAAAAAA==&#10;" path="m29,14l15,29r647,l648,14r,576l653,590r5,5l1090,595r,-5l1094,590r,-566l1080,38r638,l1704,24r,1123l1718,1133r-1703,l29,1147,29,14,,14,,1147r,5l,1157r5,l10,1161r5,l1718,1161r5,l1728,1161r,-4l1733,1157r,-5l1733,1147r,-1123l1733,19r-5,-5l1728,9r-5,l1718,9r-638,l1075,9r-5,5l1066,19r,5l1066,581r14,-15l662,566r15,15l677,14r,-5l672,5r,-5l667,r-5,l15,,10,,5,5,,9r,5l29,14xe" fillcolor="black" stroked="f">
                  <v:path arrowok="t" o:connecttype="custom" o:connectlocs="13727,6628;7100,13729;313345,13729;306718,6628;306718,279315;309085,279315;311451,281682;515930,281682;515930,279315;517823,279315;517823,11362;511196,17990;813181,17990;806554,11362;806554,543007;813181,536379;7100,536379;13727,543007;13727,6628;0,6628;0,543007;0,545374;0,547741;2367,547741;4733,549635;7100,549635;813181,549635;815548,549635;817914,549635;817914,547741;820281,547741;820281,545374;820281,543007;820281,11362;820281,8995;817914,6628;817914,4261;815548,4261;813181,4261;511196,4261;508830,4261;506463,6628;504570,8995;504570,11362;504570,275054;511196,267953;313345,267953;320444,275054;320444,6628;320444,4261;318078,2367;318078,0;315711,0;313345,0;7100,0;4733,0;2367,2367;0,4261;0,6628;13727,6628" o:connectangles="0,0,0,0,0,0,0,0,0,0,0,0,0,0,0,0,0,0,0,0,0,0,0,0,0,0,0,0,0,0,0,0,0,0,0,0,0,0,0,0,0,0,0,0,0,0,0,0,0,0,0,0,0,0,0,0,0,0,0,0"/>
                </v:shape>
                <v:rect id="Rectangle 3027" o:spid="_x0000_s4047" style="position:absolute;left:10697;top:1339;width:274;height:3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70HcQA&#10;AADdAAAADwAAAGRycy9kb3ducmV2LnhtbERPTWsCMRC9F/ofwgi91USrst0apRYKXgS1PdTbuJnu&#10;Lm4m2yTV1V9vDoLHx/uezjvbiCP5UDvWMOgrEMSFMzWXGr6/Pp8zECEiG2wck4YzBZjPHh+mmBt3&#10;4g0dt7EUKYRDjhqqGNtcylBUZDH0XUucuF/nLcYEfSmNx1MKt40cKjWRFmtODRW29FFRcdj+Ww2L&#10;12zxtx7x6rLZ72j3sz+Mh15p/dTr3t9AROriXXxzL42GF5Wlu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O9B3EAAAA3QAAAA8AAAAAAAAAAAAAAAAAmAIAAGRycy9k&#10;b3ducmV2LnhtbFBLBQYAAAAABAAEAPUAAACJAwAAAAA=&#10;" fillcolor="black" stroked="f"/>
                <v:shape id="Freeform 3028" o:spid="_x0000_s4048" style="position:absolute;left:10470;top:4113;width:705;height:180;visibility:visible;mso-wrap-style:square;v-text-anchor:top" coordsize="14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t48YA&#10;AADdAAAADwAAAGRycy9kb3ducmV2LnhtbESPQUsDMRSE70L/Q3gFbzZpLVLXpsWKlpbiwVXB4zN5&#10;3V3cvCyb2Kb/vikIHoeZ+YaZL5NrxYH60HjWMB4pEMTG24YrDR/vLzczECEiW2w9k4YTBVguBldz&#10;LKw/8hsdyliJDOFQoIY6xq6QMpiaHIaR74izt/e9w5hlX0nb4zHDXSsnSt1Jhw3nhRo7eqrJ/JS/&#10;TkNp1jR9fv3ib/W525lyu5IuJa2vh+nxAUSkFP/Df+2N1XCrZvdweZOfgF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gt48YAAADdAAAADwAAAAAAAAAAAAAAAACYAgAAZHJz&#10;L2Rvd25yZXYueG1sUEsFBgAAAAAEAAQA9QAAAIsDAAAAAA==&#10;" path="m149,l,,77,38,149,xe" fillcolor="black" stroked="f">
                  <v:path arrowok="t" o:connecttype="custom" o:connectlocs="70526,0;0,0;36446,17990;70526,0" o:connectangles="0,0,0,0"/>
                </v:shape>
                <v:shape id="Freeform 3029" o:spid="_x0000_s4049" style="position:absolute;left:10290;top:3749;width:1069;height:1089;visibility:visible;mso-wrap-style:square;v-text-anchor:top" coordsize="22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ljMAA&#10;AADdAAAADwAAAGRycy9kb3ducmV2LnhtbERP3WrCMBS+H+wdwhl4N1MnzK0zigwKujvrHuDQHNNi&#10;clKaWKNPby4ELz++/+U6OStGGkLnWcFsWoAgbrzu2Cj4P1TvXyBCRNZoPZOCKwVYr15fllhqf+E9&#10;jXU0IodwKFFBG2NfShmalhyGqe+JM3f0g8OY4WCkHvCSw52VH0XxKR12nBta7Om3peZUn50CQ+lY&#10;m+oQKp92NtwW1e1vtEpN3tLmB0SkFJ/ih3urFcyL77w/v8lPQK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IljMAAAADdAAAADwAAAAAAAAAAAAAAAACYAgAAZHJzL2Rvd25y&#10;ZXYueG1sUEsFBgAAAAAEAAQA9QAAAIUDAAAAAA==&#10;" path="m226,l115,230,,,115,115,226,xe" fillcolor="black" stroked="f">
                  <v:path arrowok="t" o:connecttype="custom" o:connectlocs="106973,0;54433,108885;0,0;54433,54443;106973,0" o:connectangles="0,0,0,0,0"/>
                </v:shape>
                <v:shape id="Freeform 3030" o:spid="_x0000_s4050" style="position:absolute;left:10152;top:3612;width:1340;height:1363;visibility:visible;mso-wrap-style:square;v-text-anchor:top" coordsize="283,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aIsscA&#10;AADdAAAADwAAAGRycy9kb3ducmV2LnhtbESPQWvCQBSE7wX/w/IKvTUbLYhGVynSgvRQrNGDt9fs&#10;axLMvk13t0n8925B8DjMzDfMcj2YRnTkfG1ZwThJQRAXVtdcKjjk788zED4ga2wsk4ILeVivRg9L&#10;zLTt+Yu6fShFhLDPUEEVQptJ6YuKDPrEtsTR+7HOYIjSlVI77CPcNHKSplNpsOa4UGFLm4qK8/7P&#10;KDgdt8Pb+fN7108+8nb+O6O8c6TU0+PwugARaAj38K291Qpe0vkY/t/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GiLLHAAAA3QAAAA8AAAAAAAAAAAAAAAAAmAIAAGRy&#10;cy9kb3ducmV2LnhtbFBLBQYAAAAABAAEAPUAAACMAwAAAAA=&#10;" path="m274,48l231,15,120,245r48,l53,15,10,48,125,163r10,10l154,173r9,-10l274,48,235,10,125,125r38,l48,10,43,5,39,,29,,24,,15,5r-5,5l5,15,,19,,29r,5l5,43,120,274r5,9l130,283r9,5l144,288r10,l159,283r9,-4l168,274,279,43r4,-9l283,29r,-10l279,15r-5,-5l269,5,259,r-4,l245,r-5,5l235,10r39,38xe" fillcolor="black" stroked="f">
                  <v:path arrowok="t" o:connecttype="custom" o:connectlocs="129692,22724;109339,7101;56799,115987;79519,115987;25086,7101;4733,22724;59166,77167;63899,81901;72893,81901;77153,77167;129692,22724;111232,4734;59166,59177;77153,59177;22720,4734;20353,2367;18460,0;13727,0;11360,0;7100,2367;4733,4734;2367,7101;0,8995;0,13729;0,16096;2367,20357;56799,129716;59166,133977;61533,133977;65793,136344;68159,136344;72893,136344;75259,133977;79519,132083;79519,129716;132059,20357;133952,16096;133952,13729;133952,8995;132059,7101;129692,4734;127325,2367;122592,0;120699,0;115966,0;113599,2367;111232,4734;129692,22724" o:connectangles="0,0,0,0,0,0,0,0,0,0,0,0,0,0,0,0,0,0,0,0,0,0,0,0,0,0,0,0,0,0,0,0,0,0,0,0,0,0,0,0,0,0,0,0,0,0,0,0"/>
                </v:shape>
                <v:rect id="Rectangle 3031" o:spid="_x0000_s4051" style="position:absolute;left:34434;top:274;width:275;height:3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VKsgA&#10;AADdAAAADwAAAGRycy9kb3ducmV2LnhtbESPT2sCMRTE74V+h/AKvdXEbSu6GkULhV4K9c9Bb8/N&#10;c3dx87ImqW776Ruh4HGYmd8wk1lnG3EmH2rHGvo9BYK4cKbmUsNm/f40BBEissHGMWn4oQCz6f3d&#10;BHPjLryk8yqWIkE45KihirHNpQxFRRZDz7XEyTs4bzEm6UtpPF4S3DYyU2ogLdacFips6a2i4rj6&#10;thoWo+Hi9PXCn7/L/Y522/3xNfNK68eHbj4GEamLt/B/+8NoeFajD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v1UqyAAAAN0AAAAPAAAAAAAAAAAAAAAAAJgCAABk&#10;cnMvZG93bnJldi54bWxQSwUGAAAAAAQABAD1AAAAjQMAAAAA&#10;" fillcolor="black" stroked="f"/>
                <v:shape id="Freeform 3032" o:spid="_x0000_s4052" style="position:absolute;left:34207;top:3044;width:729;height:184;visibility:visible;mso-wrap-style:square;v-text-anchor:top" coordsize="15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cEMcA&#10;AADdAAAADwAAAGRycy9kb3ducmV2LnhtbESPT08CMRTE7yR+h+aZeIPuHwFdKESNJuBNMPH6sn1s&#10;V7ev67bCLp/ekph4nMzMbzLLdW8bcaTO144VpJMEBHHpdM2Vgvf9y/gOhA/IGhvHpGAgD+vV1WiJ&#10;hXYnfqPjLlQiQtgXqMCE0BZS+tKQRT9xLXH0Dq6zGKLsKqk7PEW4bWSWJDNpsea4YLClJ0Pl1+7H&#10;KnjNp49Z9jEbsvn39nz7mTbPg0mVurnuHxYgAvXhP/zX3mgFeXKfw+VNf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w3BDHAAAA3QAAAA8AAAAAAAAAAAAAAAAAmAIAAGRy&#10;cy9kb3ducmV2LnhtbFBLBQYAAAAABAAEAPUAAACMAwAAAAA=&#10;" path="m154,l,,77,39,154,xe" fillcolor="black" stroked="f">
                  <v:path arrowok="t" o:connecttype="custom" o:connectlocs="72893,0;0,0;36447,18463;72893,0" o:connectangles="0,0,0,0"/>
                </v:shape>
                <v:shape id="Freeform 3033" o:spid="_x0000_s4053" style="position:absolute;left:34027;top:2679;width:1089;height:1070;visibility:visible;mso-wrap-style:square;v-text-anchor:top" coordsize="23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1CMcA&#10;AADdAAAADwAAAGRycy9kb3ducmV2LnhtbESPQWvCQBSE74X+h+UVvOmmKtqkriLFQqmCqPXQ2yP7&#10;zIZk34bsqum/dwWhx2FmvmFmi87W4kKtLx0reB0kIIhzp0suFPwcPvtvIHxA1lg7JgV/5GExf36a&#10;YabdlXd02YdCRAj7DBWYEJpMSp8bsugHriGO3sm1FkOUbSF1i9cIt7UcJslEWiw5Lhhs6MNQXu3P&#10;VkFVoTkc0036u/4+Dsd6tV3upielei/d8h1EoC78hx/tL61glKR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jdQjHAAAA3QAAAA8AAAAAAAAAAAAAAAAAmAIAAGRy&#10;cy9kb3ducmV2LnhtbFBLBQYAAAAABAAEAPUAAACMAwAAAAA=&#10;" path="m230,l115,226,,,115,116,230,xe" fillcolor="black" stroked="f">
                  <v:path arrowok="t" o:connecttype="custom" o:connectlocs="108866,0;54433,106992;0,0;54433,54916;108866,0" o:connectangles="0,0,0,0,0"/>
                </v:shape>
                <v:shape id="Freeform 3034" o:spid="_x0000_s4054" style="position:absolute;left:33890;top:2546;width:1363;height:1340;visibility:visible;mso-wrap-style:square;v-text-anchor:top" coordsize="28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tg8QA&#10;AADdAAAADwAAAGRycy9kb3ducmV2LnhtbESP0WrCQBRE3wv9h+UW+lKajYqpRlcRoeBjGv2Aa/aa&#10;BLN3Y3bV7d93BaGPw8ycYZbrYDpxo8G1lhWMkhQEcWV1y7WCw/77cwbCeWSNnWVS8EsO1qvXlyXm&#10;2t75h26lr0WEsMtRQeN9n0vpqoYMusT2xNE72cGgj3KopR7wHuGmk+M0zaTBluNCgz1tG6rO5dUo&#10;KC7FVzhmRWizcVlNbbHt+aNU6v0tbBYgPAX/H362d1rBJJ1P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rYPEAAAA3QAAAA8AAAAAAAAAAAAAAAAAmAIAAGRycy9k&#10;b3ducmV2LnhtbFBLBQYAAAAABAAEAPUAAACJAwAAAAA=&#10;" path="m279,48l235,14,120,240r48,l53,14,10,48,125,163r10,9l154,172r9,-9l279,48,240,9,125,124r38,l48,9,43,4,39,,29,,24,,15,4,10,9,5,14,,19r,9l,33,5,43,120,268r5,5l130,278r9,5l144,283r10,l159,278r4,-5l168,268,283,43r5,-5l288,28r,-9l283,14,279,9,274,4,269,,259,r-9,l245,4r-5,5l279,48xe" fillcolor="black" stroked="f">
                  <v:path arrowok="t" o:connecttype="custom" o:connectlocs="132059,22724;111233,6628;56800,113619;79519,113619;25086,6628;4733,22724;59166,77166;63900,81427;72893,81427;77153,77166;132059,22724;113599,4261;59166,58703;77153,58703;22720,4261;20353,1894;18460,0;13727,0;11360,0;7100,1894;4733,4261;2367,6628;0,8995;0,13256;0,15623;2367,20357;56800,126875;59166,129242;61533,131609;65793,133976;68160,133976;72893,133976;75259,131609;77153,129242;79519,126875;133952,20357;136319,17990;136319,13256;136319,8995;133952,6628;132059,4261;129692,1894;127326,0;122592,0;118332,0;115966,1894;113599,4261;132059,22724" o:connectangles="0,0,0,0,0,0,0,0,0,0,0,0,0,0,0,0,0,0,0,0,0,0,0,0,0,0,0,0,0,0,0,0,0,0,0,0,0,0,0,0,0,0,0,0,0,0,0,0"/>
                </v:shape>
                <v:rect id="Rectangle 3035" o:spid="_x0000_s4055" style="position:absolute;left:29398;top:23;width:5046;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ScYA&#10;AADdAAAADwAAAGRycy9kb3ducmV2LnhtbESPQWvCQBSE7wX/w/KE3uqmLYi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WEScYAAADdAAAADwAAAAAAAAAAAAAAAACYAgAAZHJz&#10;L2Rvd25yZXYueG1sUEsFBgAAAAAEAAQA9QAAAIsDAAAAAA==&#10;" filled="f" stroked="f">
                  <v:textbox inset="0,0,0,0">
                    <w:txbxContent>
                      <w:p w:rsidR="00250735" w:rsidRPr="00AA638C" w:rsidRDefault="00250735" w:rsidP="00250735">
                        <w:pPr>
                          <w:rPr>
                            <w:sz w:val="16"/>
                          </w:rPr>
                        </w:pPr>
                        <w:r w:rsidRPr="00AA638C">
                          <w:rPr>
                            <w:rFonts w:ascii="ISOCPEUR" w:hAnsi="ISOCPEUR" w:cs="ISOCPEUR"/>
                            <w:color w:val="000000"/>
                            <w:sz w:val="18"/>
                            <w:szCs w:val="24"/>
                            <w:lang w:val="en-US"/>
                          </w:rPr>
                          <w:t>Fixation</w:t>
                        </w:r>
                      </w:p>
                    </w:txbxContent>
                  </v:textbox>
                </v:rect>
                <w10:anchorlock/>
              </v:group>
            </w:pict>
          </mc:Fallback>
        </mc:AlternateContent>
      </w:r>
    </w:p>
    <w:p w:rsidR="00250735" w:rsidRDefault="00250735" w:rsidP="00250735">
      <w:pPr>
        <w:pStyle w:val="puces"/>
      </w:pPr>
    </w:p>
    <w:p w:rsidR="00250735" w:rsidRDefault="00250735" w:rsidP="00250735">
      <w:pPr>
        <w:pStyle w:val="puces"/>
        <w:numPr>
          <w:ilvl w:val="0"/>
          <w:numId w:val="35"/>
        </w:numPr>
        <w:spacing w:after="40"/>
      </w:pPr>
      <w:r>
        <w:t xml:space="preserve">par un contact plan sur plan (zone de contact surfacique à </w:t>
      </w:r>
      <w:r>
        <w:rPr>
          <w:b/>
        </w:rPr>
        <w:t>deux</w:t>
      </w:r>
      <w:r>
        <w:t xml:space="preserve"> dimensions faibles)</w:t>
      </w:r>
    </w:p>
    <w:p w:rsidR="00250735" w:rsidRDefault="00250735" w:rsidP="00250735">
      <w:pPr>
        <w:jc w:val="center"/>
      </w:pPr>
      <w:r>
        <w:rPr>
          <w:noProof/>
          <w:lang w:eastAsia="fr-FR"/>
        </w:rPr>
        <w:drawing>
          <wp:inline distT="0" distB="0" distL="0" distR="0" wp14:anchorId="023EF2F5" wp14:editId="43FB6437">
            <wp:extent cx="1470616" cy="1238735"/>
            <wp:effectExtent l="19050" t="0" r="0" b="0"/>
            <wp:docPr id="20" name="Image 20" descr="glissière piece s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issière piece sup 2"/>
                    <pic:cNvPicPr>
                      <a:picLocks noChangeAspect="1" noChangeArrowheads="1"/>
                    </pic:cNvPicPr>
                  </pic:nvPicPr>
                  <pic:blipFill>
                    <a:blip r:embed="rId32" cstate="print"/>
                    <a:srcRect/>
                    <a:stretch>
                      <a:fillRect/>
                    </a:stretch>
                  </pic:blipFill>
                  <pic:spPr bwMode="auto">
                    <a:xfrm>
                      <a:off x="0" y="0"/>
                      <a:ext cx="1470616" cy="1238735"/>
                    </a:xfrm>
                    <a:prstGeom prst="rect">
                      <a:avLst/>
                    </a:prstGeom>
                    <a:noFill/>
                    <a:ln w="9525">
                      <a:noFill/>
                      <a:miter lim="800000"/>
                      <a:headEnd/>
                      <a:tailEnd/>
                    </a:ln>
                  </pic:spPr>
                </pic:pic>
              </a:graphicData>
            </a:graphic>
          </wp:inline>
        </w:drawing>
      </w:r>
      <w:r>
        <w:tab/>
      </w:r>
      <w:r>
        <w:tab/>
      </w:r>
      <w:r>
        <w:object w:dxaOrig="8050" w:dyaOrig="3879">
          <v:shape id="_x0000_i1031" type="#_x0000_t75" style="width:320.65pt;height:154.05pt" o:ole="" fillcolor="window">
            <v:imagedata r:id="rId33" o:title=""/>
          </v:shape>
          <o:OLEObject Type="Embed" ProgID="MgxDesigner" ShapeID="_x0000_i1031" DrawAspect="Content" ObjectID="_1475952365" r:id="rId34"/>
        </w:object>
      </w:r>
      <w:proofErr w:type="gramStart"/>
      <w:r>
        <w:t>par</w:t>
      </w:r>
      <w:proofErr w:type="gramEnd"/>
      <w:r>
        <w:t xml:space="preserve"> un contact plan sur plan (zone de contact surfacique à </w:t>
      </w:r>
      <w:r w:rsidRPr="00AA638C">
        <w:rPr>
          <w:b/>
        </w:rPr>
        <w:t>une</w:t>
      </w:r>
      <w:r>
        <w:t xml:space="preserve"> dimension faible)</w:t>
      </w:r>
    </w:p>
    <w:p w:rsidR="00250735" w:rsidRDefault="00250735" w:rsidP="00250735">
      <w:pPr>
        <w:jc w:val="center"/>
      </w:pPr>
      <w:r>
        <w:rPr>
          <w:noProof/>
          <w:lang w:eastAsia="fr-FR"/>
        </w:rPr>
        <w:drawing>
          <wp:inline distT="0" distB="0" distL="0" distR="0" wp14:anchorId="03D54AEC" wp14:editId="28A7EBB8">
            <wp:extent cx="1490556" cy="1262588"/>
            <wp:effectExtent l="19050" t="0" r="0" b="0"/>
            <wp:docPr id="22" name="Image 22" descr="glissière piece s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issière piece sup 3"/>
                    <pic:cNvPicPr>
                      <a:picLocks noChangeAspect="1" noChangeArrowheads="1"/>
                    </pic:cNvPicPr>
                  </pic:nvPicPr>
                  <pic:blipFill>
                    <a:blip r:embed="rId35" cstate="print"/>
                    <a:srcRect/>
                    <a:stretch>
                      <a:fillRect/>
                    </a:stretch>
                  </pic:blipFill>
                  <pic:spPr bwMode="auto">
                    <a:xfrm>
                      <a:off x="0" y="0"/>
                      <a:ext cx="1493856" cy="1265384"/>
                    </a:xfrm>
                    <a:prstGeom prst="rect">
                      <a:avLst/>
                    </a:prstGeom>
                    <a:noFill/>
                    <a:ln w="9525">
                      <a:noFill/>
                      <a:miter lim="800000"/>
                      <a:headEnd/>
                      <a:tailEnd/>
                    </a:ln>
                  </pic:spPr>
                </pic:pic>
              </a:graphicData>
            </a:graphic>
          </wp:inline>
        </w:drawing>
      </w:r>
      <w:r>
        <w:tab/>
      </w:r>
      <w:r>
        <w:tab/>
      </w:r>
      <w:r>
        <w:object w:dxaOrig="7849" w:dyaOrig="3879">
          <v:shape id="_x0000_i1032" type="#_x0000_t75" style="width:272.95pt;height:135.65pt" o:ole="" fillcolor="window">
            <v:imagedata r:id="rId36" o:title=""/>
          </v:shape>
          <o:OLEObject Type="Embed" ProgID="MgxDesigner" ShapeID="_x0000_i1032" DrawAspect="Content" ObjectID="_1475952366" r:id="rId37"/>
        </w:object>
      </w:r>
    </w:p>
    <w:p w:rsidR="00250735" w:rsidRPr="00250735" w:rsidRDefault="00250735" w:rsidP="00250735"/>
    <w:p w:rsidR="00250735" w:rsidRPr="00250735" w:rsidRDefault="00250735" w:rsidP="00250735"/>
    <w:p w:rsidR="00DA1586" w:rsidRDefault="00DA1586" w:rsidP="00DA1586">
      <w:pPr>
        <w:pStyle w:val="Titre3"/>
      </w:pPr>
      <w:bookmarkStart w:id="24" w:name="_Toc402208597"/>
      <w:r>
        <w:t>Maintien en position</w:t>
      </w:r>
      <w:bookmarkEnd w:id="24"/>
    </w:p>
    <w:p w:rsidR="00DA1586" w:rsidRDefault="00250735" w:rsidP="00250735">
      <w:pPr>
        <w:pStyle w:val="Titre4"/>
        <w:numPr>
          <w:ilvl w:val="0"/>
          <w:numId w:val="38"/>
        </w:numPr>
      </w:pPr>
      <w:r>
        <w:t>Maintien avec réglage</w:t>
      </w:r>
    </w:p>
    <w:p w:rsidR="00250735" w:rsidRDefault="00250735" w:rsidP="00250735">
      <w:pPr>
        <w:pStyle w:val="Para"/>
        <w:numPr>
          <w:ilvl w:val="0"/>
          <w:numId w:val="39"/>
        </w:numPr>
      </w:pPr>
      <w:r>
        <w:t>Liaison avec rotation partielle</w:t>
      </w:r>
    </w:p>
    <w:p w:rsidR="00250735" w:rsidRDefault="00250735" w:rsidP="00250735"/>
    <w:p w:rsidR="00250735" w:rsidRPr="001959C9" w:rsidRDefault="00250735" w:rsidP="0025073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250735" w:rsidTr="00250735">
        <w:tc>
          <w:tcPr>
            <w:tcW w:w="5173" w:type="dxa"/>
          </w:tcPr>
          <w:p w:rsidR="00250735" w:rsidRDefault="00250735" w:rsidP="00250735">
            <w:pPr>
              <w:jc w:val="center"/>
            </w:pPr>
            <w:r w:rsidRPr="004D23C0">
              <w:rPr>
                <w:noProof/>
                <w:lang w:eastAsia="fr-FR"/>
              </w:rPr>
              <w:lastRenderedPageBreak/>
              <w:drawing>
                <wp:inline distT="0" distB="0" distL="0" distR="0" wp14:anchorId="1E2739CB" wp14:editId="61E0DE09">
                  <wp:extent cx="1499870" cy="1678626"/>
                  <wp:effectExtent l="19050" t="0" r="5080" b="0"/>
                  <wp:docPr id="3103" name="Image 24" descr="réglage ang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glage angulaire"/>
                          <pic:cNvPicPr>
                            <a:picLocks noChangeAspect="1" noChangeArrowheads="1"/>
                          </pic:cNvPicPr>
                        </pic:nvPicPr>
                        <pic:blipFill>
                          <a:blip r:embed="rId38" cstate="print"/>
                          <a:srcRect l="10997" r="17207"/>
                          <a:stretch>
                            <a:fillRect/>
                          </a:stretch>
                        </pic:blipFill>
                        <pic:spPr bwMode="auto">
                          <a:xfrm>
                            <a:off x="0" y="0"/>
                            <a:ext cx="1500822" cy="1679691"/>
                          </a:xfrm>
                          <a:prstGeom prst="rect">
                            <a:avLst/>
                          </a:prstGeom>
                          <a:noFill/>
                          <a:ln w="9525">
                            <a:noFill/>
                            <a:miter lim="800000"/>
                            <a:headEnd/>
                            <a:tailEnd/>
                          </a:ln>
                        </pic:spPr>
                      </pic:pic>
                    </a:graphicData>
                  </a:graphic>
                </wp:inline>
              </w:drawing>
            </w:r>
          </w:p>
        </w:tc>
        <w:tc>
          <w:tcPr>
            <w:tcW w:w="5173" w:type="dxa"/>
          </w:tcPr>
          <w:p w:rsidR="00250735" w:rsidRDefault="00250735" w:rsidP="00250735"/>
          <w:p w:rsidR="00250735" w:rsidRDefault="00250735" w:rsidP="00250735"/>
          <w:p w:rsidR="00250735" w:rsidRDefault="00250735" w:rsidP="00250735">
            <w:r>
              <w:sym w:font="Symbol" w:char="F0B7"/>
            </w:r>
            <w:r>
              <w:t xml:space="preserve"> On part d'une liaison </w:t>
            </w:r>
            <w:r w:rsidRPr="004D23C0">
              <w:rPr>
                <w:rStyle w:val="Titre8Car"/>
              </w:rPr>
              <w:t>pivot</w:t>
            </w:r>
            <w:r>
              <w:t xml:space="preserve"> et on assure la fixation (maintien en position) par </w:t>
            </w:r>
            <w:r w:rsidRPr="004D23C0">
              <w:rPr>
                <w:rStyle w:val="Titre8Car"/>
              </w:rPr>
              <w:t>adhérence</w:t>
            </w:r>
            <w:r>
              <w:t xml:space="preserve"> à l'aide d'éléments filetés (deux ou trois goujons par exemple).</w:t>
            </w:r>
          </w:p>
          <w:p w:rsidR="00250735" w:rsidRDefault="00250735" w:rsidP="00250735"/>
        </w:tc>
      </w:tr>
    </w:tbl>
    <w:p w:rsidR="00250735" w:rsidRPr="004D23C0" w:rsidRDefault="00250735" w:rsidP="00250735"/>
    <w:p w:rsidR="00250735" w:rsidRPr="004252A2" w:rsidRDefault="00250735" w:rsidP="00250735">
      <w:pPr>
        <w:ind w:firstLine="142"/>
        <w:jc w:val="center"/>
      </w:pPr>
      <w:r>
        <w:rPr>
          <w:noProof/>
          <w:lang w:eastAsia="fr-FR"/>
        </w:rPr>
        <mc:AlternateContent>
          <mc:Choice Requires="wpc">
            <w:drawing>
              <wp:inline distT="0" distB="0" distL="0" distR="0">
                <wp:extent cx="4080510" cy="2274570"/>
                <wp:effectExtent l="0" t="0" r="0" b="1905"/>
                <wp:docPr id="4321" name="Zone de dessin 43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104" name="Group 3043"/>
                        <wpg:cNvGrpSpPr>
                          <a:grpSpLocks/>
                        </wpg:cNvGrpSpPr>
                        <wpg:grpSpPr bwMode="auto">
                          <a:xfrm>
                            <a:off x="47576" y="225134"/>
                            <a:ext cx="3989783" cy="1803836"/>
                            <a:chOff x="86" y="407"/>
                            <a:chExt cx="7212" cy="3261"/>
                          </a:xfrm>
                        </wpg:grpSpPr>
                        <wps:wsp>
                          <wps:cNvPr id="3105" name="Freeform 3044"/>
                          <wps:cNvSpPr>
                            <a:spLocks/>
                          </wps:cNvSpPr>
                          <wps:spPr bwMode="auto">
                            <a:xfrm>
                              <a:off x="4175" y="798"/>
                              <a:ext cx="1654" cy="2578"/>
                            </a:xfrm>
                            <a:custGeom>
                              <a:avLst/>
                              <a:gdLst>
                                <a:gd name="T0" fmla="*/ 1597 w 1654"/>
                                <a:gd name="T1" fmla="*/ 20 h 2578"/>
                                <a:gd name="T2" fmla="*/ 1539 w 1654"/>
                                <a:gd name="T3" fmla="*/ 49 h 2578"/>
                                <a:gd name="T4" fmla="*/ 1469 w 1654"/>
                                <a:gd name="T5" fmla="*/ 74 h 2578"/>
                                <a:gd name="T6" fmla="*/ 1407 w 1654"/>
                                <a:gd name="T7" fmla="*/ 107 h 2578"/>
                                <a:gd name="T8" fmla="*/ 1325 w 1654"/>
                                <a:gd name="T9" fmla="*/ 140 h 2578"/>
                                <a:gd name="T10" fmla="*/ 1251 w 1654"/>
                                <a:gd name="T11" fmla="*/ 177 h 2578"/>
                                <a:gd name="T12" fmla="*/ 1173 w 1654"/>
                                <a:gd name="T13" fmla="*/ 209 h 2578"/>
                                <a:gd name="T14" fmla="*/ 1107 w 1654"/>
                                <a:gd name="T15" fmla="*/ 246 h 2578"/>
                                <a:gd name="T16" fmla="*/ 1025 w 1654"/>
                                <a:gd name="T17" fmla="*/ 283 h 2578"/>
                                <a:gd name="T18" fmla="*/ 963 w 1654"/>
                                <a:gd name="T19" fmla="*/ 316 h 2578"/>
                                <a:gd name="T20" fmla="*/ 856 w 1654"/>
                                <a:gd name="T21" fmla="*/ 370 h 2578"/>
                                <a:gd name="T22" fmla="*/ 774 w 1654"/>
                                <a:gd name="T23" fmla="*/ 423 h 2578"/>
                                <a:gd name="T24" fmla="*/ 708 w 1654"/>
                                <a:gd name="T25" fmla="*/ 460 h 2578"/>
                                <a:gd name="T26" fmla="*/ 659 w 1654"/>
                                <a:gd name="T27" fmla="*/ 493 h 2578"/>
                                <a:gd name="T28" fmla="*/ 593 w 1654"/>
                                <a:gd name="T29" fmla="*/ 534 h 2578"/>
                                <a:gd name="T30" fmla="*/ 519 w 1654"/>
                                <a:gd name="T31" fmla="*/ 588 h 2578"/>
                                <a:gd name="T32" fmla="*/ 387 w 1654"/>
                                <a:gd name="T33" fmla="*/ 682 h 2578"/>
                                <a:gd name="T34" fmla="*/ 264 w 1654"/>
                                <a:gd name="T35" fmla="*/ 793 h 2578"/>
                                <a:gd name="T36" fmla="*/ 161 w 1654"/>
                                <a:gd name="T37" fmla="*/ 917 h 2578"/>
                                <a:gd name="T38" fmla="*/ 107 w 1654"/>
                                <a:gd name="T39" fmla="*/ 982 h 2578"/>
                                <a:gd name="T40" fmla="*/ 87 w 1654"/>
                                <a:gd name="T41" fmla="*/ 1028 h 2578"/>
                                <a:gd name="T42" fmla="*/ 62 w 1654"/>
                                <a:gd name="T43" fmla="*/ 1065 h 2578"/>
                                <a:gd name="T44" fmla="*/ 42 w 1654"/>
                                <a:gd name="T45" fmla="*/ 1118 h 2578"/>
                                <a:gd name="T46" fmla="*/ 17 w 1654"/>
                                <a:gd name="T47" fmla="*/ 1180 h 2578"/>
                                <a:gd name="T48" fmla="*/ 0 w 1654"/>
                                <a:gd name="T49" fmla="*/ 1353 h 2578"/>
                                <a:gd name="T50" fmla="*/ 21 w 1654"/>
                                <a:gd name="T51" fmla="*/ 1443 h 2578"/>
                                <a:gd name="T52" fmla="*/ 38 w 1654"/>
                                <a:gd name="T53" fmla="*/ 1513 h 2578"/>
                                <a:gd name="T54" fmla="*/ 70 w 1654"/>
                                <a:gd name="T55" fmla="*/ 1571 h 2578"/>
                                <a:gd name="T56" fmla="*/ 132 w 1654"/>
                                <a:gd name="T57" fmla="*/ 1677 h 2578"/>
                                <a:gd name="T58" fmla="*/ 219 w 1654"/>
                                <a:gd name="T59" fmla="*/ 1776 h 2578"/>
                                <a:gd name="T60" fmla="*/ 367 w 1654"/>
                                <a:gd name="T61" fmla="*/ 1920 h 2578"/>
                                <a:gd name="T62" fmla="*/ 445 w 1654"/>
                                <a:gd name="T63" fmla="*/ 1973 h 2578"/>
                                <a:gd name="T64" fmla="*/ 511 w 1654"/>
                                <a:gd name="T65" fmla="*/ 2027 h 2578"/>
                                <a:gd name="T66" fmla="*/ 568 w 1654"/>
                                <a:gd name="T67" fmla="*/ 2060 h 2578"/>
                                <a:gd name="T68" fmla="*/ 613 w 1654"/>
                                <a:gd name="T69" fmla="*/ 2093 h 2578"/>
                                <a:gd name="T70" fmla="*/ 663 w 1654"/>
                                <a:gd name="T71" fmla="*/ 2117 h 2578"/>
                                <a:gd name="T72" fmla="*/ 704 w 1654"/>
                                <a:gd name="T73" fmla="*/ 2146 h 2578"/>
                                <a:gd name="T74" fmla="*/ 753 w 1654"/>
                                <a:gd name="T75" fmla="*/ 2171 h 2578"/>
                                <a:gd name="T76" fmla="*/ 786 w 1654"/>
                                <a:gd name="T77" fmla="*/ 2191 h 2578"/>
                                <a:gd name="T78" fmla="*/ 836 w 1654"/>
                                <a:gd name="T79" fmla="*/ 2216 h 2578"/>
                                <a:gd name="T80" fmla="*/ 868 w 1654"/>
                                <a:gd name="T81" fmla="*/ 2237 h 2578"/>
                                <a:gd name="T82" fmla="*/ 910 w 1654"/>
                                <a:gd name="T83" fmla="*/ 2253 h 2578"/>
                                <a:gd name="T84" fmla="*/ 959 w 1654"/>
                                <a:gd name="T85" fmla="*/ 2282 h 2578"/>
                                <a:gd name="T86" fmla="*/ 1000 w 1654"/>
                                <a:gd name="T87" fmla="*/ 2298 h 2578"/>
                                <a:gd name="T88" fmla="*/ 1037 w 1654"/>
                                <a:gd name="T89" fmla="*/ 2323 h 2578"/>
                                <a:gd name="T90" fmla="*/ 1078 w 1654"/>
                                <a:gd name="T91" fmla="*/ 2339 h 2578"/>
                                <a:gd name="T92" fmla="*/ 1136 w 1654"/>
                                <a:gd name="T93" fmla="*/ 2368 h 2578"/>
                                <a:gd name="T94" fmla="*/ 1189 w 1654"/>
                                <a:gd name="T95" fmla="*/ 2389 h 2578"/>
                                <a:gd name="T96" fmla="*/ 1235 w 1654"/>
                                <a:gd name="T97" fmla="*/ 2413 h 2578"/>
                                <a:gd name="T98" fmla="*/ 1296 w 1654"/>
                                <a:gd name="T99" fmla="*/ 2434 h 2578"/>
                                <a:gd name="T100" fmla="*/ 1329 w 1654"/>
                                <a:gd name="T101" fmla="*/ 2455 h 2578"/>
                                <a:gd name="T102" fmla="*/ 1391 w 1654"/>
                                <a:gd name="T103" fmla="*/ 2475 h 2578"/>
                                <a:gd name="T104" fmla="*/ 1432 w 1654"/>
                                <a:gd name="T105" fmla="*/ 2496 h 2578"/>
                                <a:gd name="T106" fmla="*/ 1481 w 1654"/>
                                <a:gd name="T107" fmla="*/ 2512 h 2578"/>
                                <a:gd name="T108" fmla="*/ 1539 w 1654"/>
                                <a:gd name="T109" fmla="*/ 2537 h 2578"/>
                                <a:gd name="T110" fmla="*/ 1630 w 1654"/>
                                <a:gd name="T111" fmla="*/ 2566 h 2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54" h="2578">
                                  <a:moveTo>
                                    <a:pt x="1646" y="0"/>
                                  </a:moveTo>
                                  <a:lnTo>
                                    <a:pt x="1646" y="4"/>
                                  </a:lnTo>
                                  <a:lnTo>
                                    <a:pt x="1638" y="4"/>
                                  </a:lnTo>
                                  <a:lnTo>
                                    <a:pt x="1638" y="8"/>
                                  </a:lnTo>
                                  <a:lnTo>
                                    <a:pt x="1625" y="8"/>
                                  </a:lnTo>
                                  <a:lnTo>
                                    <a:pt x="1625" y="12"/>
                                  </a:lnTo>
                                  <a:lnTo>
                                    <a:pt x="1609" y="16"/>
                                  </a:lnTo>
                                  <a:lnTo>
                                    <a:pt x="1609" y="20"/>
                                  </a:lnTo>
                                  <a:lnTo>
                                    <a:pt x="1597" y="20"/>
                                  </a:lnTo>
                                  <a:lnTo>
                                    <a:pt x="1597" y="24"/>
                                  </a:lnTo>
                                  <a:lnTo>
                                    <a:pt x="1580" y="29"/>
                                  </a:lnTo>
                                  <a:lnTo>
                                    <a:pt x="1580" y="33"/>
                                  </a:lnTo>
                                  <a:lnTo>
                                    <a:pt x="1568" y="33"/>
                                  </a:lnTo>
                                  <a:lnTo>
                                    <a:pt x="1568" y="37"/>
                                  </a:lnTo>
                                  <a:lnTo>
                                    <a:pt x="1551" y="41"/>
                                  </a:lnTo>
                                  <a:lnTo>
                                    <a:pt x="1551" y="45"/>
                                  </a:lnTo>
                                  <a:lnTo>
                                    <a:pt x="1539" y="45"/>
                                  </a:lnTo>
                                  <a:lnTo>
                                    <a:pt x="1539" y="49"/>
                                  </a:lnTo>
                                  <a:lnTo>
                                    <a:pt x="1523" y="53"/>
                                  </a:lnTo>
                                  <a:lnTo>
                                    <a:pt x="1523" y="57"/>
                                  </a:lnTo>
                                  <a:lnTo>
                                    <a:pt x="1506" y="57"/>
                                  </a:lnTo>
                                  <a:lnTo>
                                    <a:pt x="1506" y="61"/>
                                  </a:lnTo>
                                  <a:lnTo>
                                    <a:pt x="1490" y="66"/>
                                  </a:lnTo>
                                  <a:lnTo>
                                    <a:pt x="1490" y="70"/>
                                  </a:lnTo>
                                  <a:lnTo>
                                    <a:pt x="1481" y="70"/>
                                  </a:lnTo>
                                  <a:lnTo>
                                    <a:pt x="1481" y="74"/>
                                  </a:lnTo>
                                  <a:lnTo>
                                    <a:pt x="1469" y="74"/>
                                  </a:lnTo>
                                  <a:lnTo>
                                    <a:pt x="1469" y="78"/>
                                  </a:lnTo>
                                  <a:lnTo>
                                    <a:pt x="1453" y="82"/>
                                  </a:lnTo>
                                  <a:lnTo>
                                    <a:pt x="1453" y="86"/>
                                  </a:lnTo>
                                  <a:lnTo>
                                    <a:pt x="1436" y="90"/>
                                  </a:lnTo>
                                  <a:lnTo>
                                    <a:pt x="1436" y="94"/>
                                  </a:lnTo>
                                  <a:lnTo>
                                    <a:pt x="1424" y="94"/>
                                  </a:lnTo>
                                  <a:lnTo>
                                    <a:pt x="1424" y="98"/>
                                  </a:lnTo>
                                  <a:lnTo>
                                    <a:pt x="1407" y="103"/>
                                  </a:lnTo>
                                  <a:lnTo>
                                    <a:pt x="1407" y="107"/>
                                  </a:lnTo>
                                  <a:lnTo>
                                    <a:pt x="1391" y="111"/>
                                  </a:lnTo>
                                  <a:lnTo>
                                    <a:pt x="1391" y="115"/>
                                  </a:lnTo>
                                  <a:lnTo>
                                    <a:pt x="1374" y="115"/>
                                  </a:lnTo>
                                  <a:lnTo>
                                    <a:pt x="1374" y="119"/>
                                  </a:lnTo>
                                  <a:lnTo>
                                    <a:pt x="1358" y="123"/>
                                  </a:lnTo>
                                  <a:lnTo>
                                    <a:pt x="1358" y="127"/>
                                  </a:lnTo>
                                  <a:lnTo>
                                    <a:pt x="1342" y="131"/>
                                  </a:lnTo>
                                  <a:lnTo>
                                    <a:pt x="1342" y="135"/>
                                  </a:lnTo>
                                  <a:lnTo>
                                    <a:pt x="1325" y="140"/>
                                  </a:lnTo>
                                  <a:lnTo>
                                    <a:pt x="1325" y="144"/>
                                  </a:lnTo>
                                  <a:lnTo>
                                    <a:pt x="1300" y="148"/>
                                  </a:lnTo>
                                  <a:lnTo>
                                    <a:pt x="1300" y="152"/>
                                  </a:lnTo>
                                  <a:lnTo>
                                    <a:pt x="1284" y="156"/>
                                  </a:lnTo>
                                  <a:lnTo>
                                    <a:pt x="1284" y="160"/>
                                  </a:lnTo>
                                  <a:lnTo>
                                    <a:pt x="1268" y="164"/>
                                  </a:lnTo>
                                  <a:lnTo>
                                    <a:pt x="1268" y="168"/>
                                  </a:lnTo>
                                  <a:lnTo>
                                    <a:pt x="1251" y="172"/>
                                  </a:lnTo>
                                  <a:lnTo>
                                    <a:pt x="1251" y="177"/>
                                  </a:lnTo>
                                  <a:lnTo>
                                    <a:pt x="1235" y="181"/>
                                  </a:lnTo>
                                  <a:lnTo>
                                    <a:pt x="1235" y="185"/>
                                  </a:lnTo>
                                  <a:lnTo>
                                    <a:pt x="1218" y="189"/>
                                  </a:lnTo>
                                  <a:lnTo>
                                    <a:pt x="1218" y="193"/>
                                  </a:lnTo>
                                  <a:lnTo>
                                    <a:pt x="1202" y="197"/>
                                  </a:lnTo>
                                  <a:lnTo>
                                    <a:pt x="1202" y="201"/>
                                  </a:lnTo>
                                  <a:lnTo>
                                    <a:pt x="1189" y="201"/>
                                  </a:lnTo>
                                  <a:lnTo>
                                    <a:pt x="1189" y="205"/>
                                  </a:lnTo>
                                  <a:lnTo>
                                    <a:pt x="1173" y="209"/>
                                  </a:lnTo>
                                  <a:lnTo>
                                    <a:pt x="1173" y="214"/>
                                  </a:lnTo>
                                  <a:lnTo>
                                    <a:pt x="1156" y="218"/>
                                  </a:lnTo>
                                  <a:lnTo>
                                    <a:pt x="1156" y="222"/>
                                  </a:lnTo>
                                  <a:lnTo>
                                    <a:pt x="1140" y="226"/>
                                  </a:lnTo>
                                  <a:lnTo>
                                    <a:pt x="1140" y="230"/>
                                  </a:lnTo>
                                  <a:lnTo>
                                    <a:pt x="1124" y="234"/>
                                  </a:lnTo>
                                  <a:lnTo>
                                    <a:pt x="1124" y="238"/>
                                  </a:lnTo>
                                  <a:lnTo>
                                    <a:pt x="1107" y="242"/>
                                  </a:lnTo>
                                  <a:lnTo>
                                    <a:pt x="1107" y="246"/>
                                  </a:lnTo>
                                  <a:lnTo>
                                    <a:pt x="1091" y="251"/>
                                  </a:lnTo>
                                  <a:lnTo>
                                    <a:pt x="1091" y="255"/>
                                  </a:lnTo>
                                  <a:lnTo>
                                    <a:pt x="1074" y="259"/>
                                  </a:lnTo>
                                  <a:lnTo>
                                    <a:pt x="1074" y="263"/>
                                  </a:lnTo>
                                  <a:lnTo>
                                    <a:pt x="1058" y="267"/>
                                  </a:lnTo>
                                  <a:lnTo>
                                    <a:pt x="1058" y="271"/>
                                  </a:lnTo>
                                  <a:lnTo>
                                    <a:pt x="1041" y="275"/>
                                  </a:lnTo>
                                  <a:lnTo>
                                    <a:pt x="1041" y="279"/>
                                  </a:lnTo>
                                  <a:lnTo>
                                    <a:pt x="1025" y="283"/>
                                  </a:lnTo>
                                  <a:lnTo>
                                    <a:pt x="1025" y="288"/>
                                  </a:lnTo>
                                  <a:lnTo>
                                    <a:pt x="1012" y="288"/>
                                  </a:lnTo>
                                  <a:lnTo>
                                    <a:pt x="1012" y="292"/>
                                  </a:lnTo>
                                  <a:lnTo>
                                    <a:pt x="996" y="296"/>
                                  </a:lnTo>
                                  <a:lnTo>
                                    <a:pt x="996" y="300"/>
                                  </a:lnTo>
                                  <a:lnTo>
                                    <a:pt x="980" y="304"/>
                                  </a:lnTo>
                                  <a:lnTo>
                                    <a:pt x="980" y="308"/>
                                  </a:lnTo>
                                  <a:lnTo>
                                    <a:pt x="963" y="312"/>
                                  </a:lnTo>
                                  <a:lnTo>
                                    <a:pt x="963" y="316"/>
                                  </a:lnTo>
                                  <a:lnTo>
                                    <a:pt x="947" y="320"/>
                                  </a:lnTo>
                                  <a:lnTo>
                                    <a:pt x="947" y="325"/>
                                  </a:lnTo>
                                  <a:lnTo>
                                    <a:pt x="930" y="329"/>
                                  </a:lnTo>
                                  <a:lnTo>
                                    <a:pt x="930" y="333"/>
                                  </a:lnTo>
                                  <a:lnTo>
                                    <a:pt x="889" y="353"/>
                                  </a:lnTo>
                                  <a:lnTo>
                                    <a:pt x="889" y="357"/>
                                  </a:lnTo>
                                  <a:lnTo>
                                    <a:pt x="873" y="362"/>
                                  </a:lnTo>
                                  <a:lnTo>
                                    <a:pt x="873" y="366"/>
                                  </a:lnTo>
                                  <a:lnTo>
                                    <a:pt x="856" y="370"/>
                                  </a:lnTo>
                                  <a:lnTo>
                                    <a:pt x="856" y="374"/>
                                  </a:lnTo>
                                  <a:lnTo>
                                    <a:pt x="840" y="378"/>
                                  </a:lnTo>
                                  <a:lnTo>
                                    <a:pt x="840" y="382"/>
                                  </a:lnTo>
                                  <a:lnTo>
                                    <a:pt x="815" y="394"/>
                                  </a:lnTo>
                                  <a:lnTo>
                                    <a:pt x="815" y="399"/>
                                  </a:lnTo>
                                  <a:lnTo>
                                    <a:pt x="799" y="403"/>
                                  </a:lnTo>
                                  <a:lnTo>
                                    <a:pt x="799" y="407"/>
                                  </a:lnTo>
                                  <a:lnTo>
                                    <a:pt x="774" y="419"/>
                                  </a:lnTo>
                                  <a:lnTo>
                                    <a:pt x="774" y="423"/>
                                  </a:lnTo>
                                  <a:lnTo>
                                    <a:pt x="757" y="427"/>
                                  </a:lnTo>
                                  <a:lnTo>
                                    <a:pt x="757" y="431"/>
                                  </a:lnTo>
                                  <a:lnTo>
                                    <a:pt x="749" y="431"/>
                                  </a:lnTo>
                                  <a:lnTo>
                                    <a:pt x="749" y="436"/>
                                  </a:lnTo>
                                  <a:lnTo>
                                    <a:pt x="733" y="444"/>
                                  </a:lnTo>
                                  <a:lnTo>
                                    <a:pt x="733" y="448"/>
                                  </a:lnTo>
                                  <a:lnTo>
                                    <a:pt x="725" y="448"/>
                                  </a:lnTo>
                                  <a:lnTo>
                                    <a:pt x="725" y="452"/>
                                  </a:lnTo>
                                  <a:lnTo>
                                    <a:pt x="708" y="460"/>
                                  </a:lnTo>
                                  <a:lnTo>
                                    <a:pt x="708" y="464"/>
                                  </a:lnTo>
                                  <a:lnTo>
                                    <a:pt x="700" y="464"/>
                                  </a:lnTo>
                                  <a:lnTo>
                                    <a:pt x="700" y="468"/>
                                  </a:lnTo>
                                  <a:lnTo>
                                    <a:pt x="683" y="477"/>
                                  </a:lnTo>
                                  <a:lnTo>
                                    <a:pt x="683" y="481"/>
                                  </a:lnTo>
                                  <a:lnTo>
                                    <a:pt x="667" y="485"/>
                                  </a:lnTo>
                                  <a:lnTo>
                                    <a:pt x="667" y="489"/>
                                  </a:lnTo>
                                  <a:lnTo>
                                    <a:pt x="659" y="489"/>
                                  </a:lnTo>
                                  <a:lnTo>
                                    <a:pt x="659" y="493"/>
                                  </a:lnTo>
                                  <a:lnTo>
                                    <a:pt x="642" y="501"/>
                                  </a:lnTo>
                                  <a:lnTo>
                                    <a:pt x="642" y="506"/>
                                  </a:lnTo>
                                  <a:lnTo>
                                    <a:pt x="634" y="506"/>
                                  </a:lnTo>
                                  <a:lnTo>
                                    <a:pt x="634" y="510"/>
                                  </a:lnTo>
                                  <a:lnTo>
                                    <a:pt x="618" y="518"/>
                                  </a:lnTo>
                                  <a:lnTo>
                                    <a:pt x="618" y="522"/>
                                  </a:lnTo>
                                  <a:lnTo>
                                    <a:pt x="609" y="522"/>
                                  </a:lnTo>
                                  <a:lnTo>
                                    <a:pt x="609" y="526"/>
                                  </a:lnTo>
                                  <a:lnTo>
                                    <a:pt x="593" y="534"/>
                                  </a:lnTo>
                                  <a:lnTo>
                                    <a:pt x="593" y="538"/>
                                  </a:lnTo>
                                  <a:lnTo>
                                    <a:pt x="576" y="543"/>
                                  </a:lnTo>
                                  <a:lnTo>
                                    <a:pt x="576" y="547"/>
                                  </a:lnTo>
                                  <a:lnTo>
                                    <a:pt x="544" y="567"/>
                                  </a:lnTo>
                                  <a:lnTo>
                                    <a:pt x="544" y="571"/>
                                  </a:lnTo>
                                  <a:lnTo>
                                    <a:pt x="535" y="571"/>
                                  </a:lnTo>
                                  <a:lnTo>
                                    <a:pt x="535" y="575"/>
                                  </a:lnTo>
                                  <a:lnTo>
                                    <a:pt x="519" y="584"/>
                                  </a:lnTo>
                                  <a:lnTo>
                                    <a:pt x="519" y="588"/>
                                  </a:lnTo>
                                  <a:lnTo>
                                    <a:pt x="511" y="588"/>
                                  </a:lnTo>
                                  <a:lnTo>
                                    <a:pt x="511" y="592"/>
                                  </a:lnTo>
                                  <a:lnTo>
                                    <a:pt x="469" y="621"/>
                                  </a:lnTo>
                                  <a:lnTo>
                                    <a:pt x="469" y="625"/>
                                  </a:lnTo>
                                  <a:lnTo>
                                    <a:pt x="461" y="625"/>
                                  </a:lnTo>
                                  <a:lnTo>
                                    <a:pt x="461" y="629"/>
                                  </a:lnTo>
                                  <a:lnTo>
                                    <a:pt x="395" y="678"/>
                                  </a:lnTo>
                                  <a:lnTo>
                                    <a:pt x="395" y="682"/>
                                  </a:lnTo>
                                  <a:lnTo>
                                    <a:pt x="387" y="682"/>
                                  </a:lnTo>
                                  <a:lnTo>
                                    <a:pt x="387" y="686"/>
                                  </a:lnTo>
                                  <a:lnTo>
                                    <a:pt x="362" y="711"/>
                                  </a:lnTo>
                                  <a:lnTo>
                                    <a:pt x="354" y="711"/>
                                  </a:lnTo>
                                  <a:lnTo>
                                    <a:pt x="354" y="715"/>
                                  </a:lnTo>
                                  <a:lnTo>
                                    <a:pt x="330" y="740"/>
                                  </a:lnTo>
                                  <a:lnTo>
                                    <a:pt x="321" y="740"/>
                                  </a:lnTo>
                                  <a:lnTo>
                                    <a:pt x="321" y="744"/>
                                  </a:lnTo>
                                  <a:lnTo>
                                    <a:pt x="272" y="793"/>
                                  </a:lnTo>
                                  <a:lnTo>
                                    <a:pt x="264" y="793"/>
                                  </a:lnTo>
                                  <a:lnTo>
                                    <a:pt x="264" y="797"/>
                                  </a:lnTo>
                                  <a:lnTo>
                                    <a:pt x="235" y="822"/>
                                  </a:lnTo>
                                  <a:lnTo>
                                    <a:pt x="235" y="830"/>
                                  </a:lnTo>
                                  <a:lnTo>
                                    <a:pt x="210" y="851"/>
                                  </a:lnTo>
                                  <a:lnTo>
                                    <a:pt x="210" y="859"/>
                                  </a:lnTo>
                                  <a:lnTo>
                                    <a:pt x="186" y="880"/>
                                  </a:lnTo>
                                  <a:lnTo>
                                    <a:pt x="186" y="888"/>
                                  </a:lnTo>
                                  <a:lnTo>
                                    <a:pt x="161" y="908"/>
                                  </a:lnTo>
                                  <a:lnTo>
                                    <a:pt x="161" y="917"/>
                                  </a:lnTo>
                                  <a:lnTo>
                                    <a:pt x="140" y="933"/>
                                  </a:lnTo>
                                  <a:lnTo>
                                    <a:pt x="140" y="941"/>
                                  </a:lnTo>
                                  <a:lnTo>
                                    <a:pt x="128" y="950"/>
                                  </a:lnTo>
                                  <a:lnTo>
                                    <a:pt x="128" y="958"/>
                                  </a:lnTo>
                                  <a:lnTo>
                                    <a:pt x="120" y="962"/>
                                  </a:lnTo>
                                  <a:lnTo>
                                    <a:pt x="120" y="970"/>
                                  </a:lnTo>
                                  <a:lnTo>
                                    <a:pt x="116" y="970"/>
                                  </a:lnTo>
                                  <a:lnTo>
                                    <a:pt x="116" y="978"/>
                                  </a:lnTo>
                                  <a:lnTo>
                                    <a:pt x="107" y="982"/>
                                  </a:lnTo>
                                  <a:lnTo>
                                    <a:pt x="107" y="991"/>
                                  </a:lnTo>
                                  <a:lnTo>
                                    <a:pt x="103" y="991"/>
                                  </a:lnTo>
                                  <a:lnTo>
                                    <a:pt x="103" y="999"/>
                                  </a:lnTo>
                                  <a:lnTo>
                                    <a:pt x="95" y="1003"/>
                                  </a:lnTo>
                                  <a:lnTo>
                                    <a:pt x="95" y="1011"/>
                                  </a:lnTo>
                                  <a:lnTo>
                                    <a:pt x="91" y="1011"/>
                                  </a:lnTo>
                                  <a:lnTo>
                                    <a:pt x="91" y="1020"/>
                                  </a:lnTo>
                                  <a:lnTo>
                                    <a:pt x="87" y="1020"/>
                                  </a:lnTo>
                                  <a:lnTo>
                                    <a:pt x="87" y="1028"/>
                                  </a:lnTo>
                                  <a:lnTo>
                                    <a:pt x="83" y="1028"/>
                                  </a:lnTo>
                                  <a:lnTo>
                                    <a:pt x="83" y="1036"/>
                                  </a:lnTo>
                                  <a:lnTo>
                                    <a:pt x="75" y="1040"/>
                                  </a:lnTo>
                                  <a:lnTo>
                                    <a:pt x="75" y="1048"/>
                                  </a:lnTo>
                                  <a:lnTo>
                                    <a:pt x="70" y="1048"/>
                                  </a:lnTo>
                                  <a:lnTo>
                                    <a:pt x="70" y="1057"/>
                                  </a:lnTo>
                                  <a:lnTo>
                                    <a:pt x="66" y="1057"/>
                                  </a:lnTo>
                                  <a:lnTo>
                                    <a:pt x="66" y="1065"/>
                                  </a:lnTo>
                                  <a:lnTo>
                                    <a:pt x="62" y="1065"/>
                                  </a:lnTo>
                                  <a:lnTo>
                                    <a:pt x="58" y="1085"/>
                                  </a:lnTo>
                                  <a:lnTo>
                                    <a:pt x="54" y="1085"/>
                                  </a:lnTo>
                                  <a:lnTo>
                                    <a:pt x="54" y="1094"/>
                                  </a:lnTo>
                                  <a:lnTo>
                                    <a:pt x="50" y="1094"/>
                                  </a:lnTo>
                                  <a:lnTo>
                                    <a:pt x="50" y="1102"/>
                                  </a:lnTo>
                                  <a:lnTo>
                                    <a:pt x="46" y="1102"/>
                                  </a:lnTo>
                                  <a:lnTo>
                                    <a:pt x="46" y="1110"/>
                                  </a:lnTo>
                                  <a:lnTo>
                                    <a:pt x="42" y="1110"/>
                                  </a:lnTo>
                                  <a:lnTo>
                                    <a:pt x="42" y="1118"/>
                                  </a:lnTo>
                                  <a:lnTo>
                                    <a:pt x="38" y="1118"/>
                                  </a:lnTo>
                                  <a:lnTo>
                                    <a:pt x="38" y="1126"/>
                                  </a:lnTo>
                                  <a:lnTo>
                                    <a:pt x="33" y="1126"/>
                                  </a:lnTo>
                                  <a:lnTo>
                                    <a:pt x="33" y="1143"/>
                                  </a:lnTo>
                                  <a:lnTo>
                                    <a:pt x="29" y="1143"/>
                                  </a:lnTo>
                                  <a:lnTo>
                                    <a:pt x="25" y="1172"/>
                                  </a:lnTo>
                                  <a:lnTo>
                                    <a:pt x="21" y="1172"/>
                                  </a:lnTo>
                                  <a:lnTo>
                                    <a:pt x="21" y="1180"/>
                                  </a:lnTo>
                                  <a:lnTo>
                                    <a:pt x="17" y="1180"/>
                                  </a:lnTo>
                                  <a:lnTo>
                                    <a:pt x="17" y="1196"/>
                                  </a:lnTo>
                                  <a:lnTo>
                                    <a:pt x="13" y="1196"/>
                                  </a:lnTo>
                                  <a:lnTo>
                                    <a:pt x="13" y="1209"/>
                                  </a:lnTo>
                                  <a:lnTo>
                                    <a:pt x="9" y="1209"/>
                                  </a:lnTo>
                                  <a:lnTo>
                                    <a:pt x="9" y="1233"/>
                                  </a:lnTo>
                                  <a:lnTo>
                                    <a:pt x="5" y="1233"/>
                                  </a:lnTo>
                                  <a:lnTo>
                                    <a:pt x="5" y="1254"/>
                                  </a:lnTo>
                                  <a:lnTo>
                                    <a:pt x="0" y="1254"/>
                                  </a:lnTo>
                                  <a:lnTo>
                                    <a:pt x="0" y="1353"/>
                                  </a:lnTo>
                                  <a:lnTo>
                                    <a:pt x="5" y="1353"/>
                                  </a:lnTo>
                                  <a:lnTo>
                                    <a:pt x="5" y="1385"/>
                                  </a:lnTo>
                                  <a:lnTo>
                                    <a:pt x="9" y="1385"/>
                                  </a:lnTo>
                                  <a:lnTo>
                                    <a:pt x="9" y="1406"/>
                                  </a:lnTo>
                                  <a:lnTo>
                                    <a:pt x="13" y="1406"/>
                                  </a:lnTo>
                                  <a:lnTo>
                                    <a:pt x="13" y="1431"/>
                                  </a:lnTo>
                                  <a:lnTo>
                                    <a:pt x="17" y="1431"/>
                                  </a:lnTo>
                                  <a:lnTo>
                                    <a:pt x="17" y="1443"/>
                                  </a:lnTo>
                                  <a:lnTo>
                                    <a:pt x="21" y="1443"/>
                                  </a:lnTo>
                                  <a:lnTo>
                                    <a:pt x="21" y="1459"/>
                                  </a:lnTo>
                                  <a:lnTo>
                                    <a:pt x="25" y="1459"/>
                                  </a:lnTo>
                                  <a:lnTo>
                                    <a:pt x="25" y="1468"/>
                                  </a:lnTo>
                                  <a:lnTo>
                                    <a:pt x="29" y="1468"/>
                                  </a:lnTo>
                                  <a:lnTo>
                                    <a:pt x="29" y="1484"/>
                                  </a:lnTo>
                                  <a:lnTo>
                                    <a:pt x="33" y="1484"/>
                                  </a:lnTo>
                                  <a:lnTo>
                                    <a:pt x="33" y="1496"/>
                                  </a:lnTo>
                                  <a:lnTo>
                                    <a:pt x="38" y="1496"/>
                                  </a:lnTo>
                                  <a:lnTo>
                                    <a:pt x="38" y="1513"/>
                                  </a:lnTo>
                                  <a:lnTo>
                                    <a:pt x="42" y="1513"/>
                                  </a:lnTo>
                                  <a:lnTo>
                                    <a:pt x="46" y="1529"/>
                                  </a:lnTo>
                                  <a:lnTo>
                                    <a:pt x="50" y="1529"/>
                                  </a:lnTo>
                                  <a:lnTo>
                                    <a:pt x="54" y="1546"/>
                                  </a:lnTo>
                                  <a:lnTo>
                                    <a:pt x="58" y="1546"/>
                                  </a:lnTo>
                                  <a:lnTo>
                                    <a:pt x="62" y="1562"/>
                                  </a:lnTo>
                                  <a:lnTo>
                                    <a:pt x="66" y="1562"/>
                                  </a:lnTo>
                                  <a:lnTo>
                                    <a:pt x="66" y="1571"/>
                                  </a:lnTo>
                                  <a:lnTo>
                                    <a:pt x="70" y="1571"/>
                                  </a:lnTo>
                                  <a:lnTo>
                                    <a:pt x="79" y="1587"/>
                                  </a:lnTo>
                                  <a:lnTo>
                                    <a:pt x="83" y="1603"/>
                                  </a:lnTo>
                                  <a:lnTo>
                                    <a:pt x="87" y="1603"/>
                                  </a:lnTo>
                                  <a:lnTo>
                                    <a:pt x="91" y="1620"/>
                                  </a:lnTo>
                                  <a:lnTo>
                                    <a:pt x="95" y="1620"/>
                                  </a:lnTo>
                                  <a:lnTo>
                                    <a:pt x="112" y="1636"/>
                                  </a:lnTo>
                                  <a:lnTo>
                                    <a:pt x="116" y="1653"/>
                                  </a:lnTo>
                                  <a:lnTo>
                                    <a:pt x="120" y="1653"/>
                                  </a:lnTo>
                                  <a:lnTo>
                                    <a:pt x="132" y="1677"/>
                                  </a:lnTo>
                                  <a:lnTo>
                                    <a:pt x="136" y="1677"/>
                                  </a:lnTo>
                                  <a:lnTo>
                                    <a:pt x="136" y="1686"/>
                                  </a:lnTo>
                                  <a:lnTo>
                                    <a:pt x="140" y="1686"/>
                                  </a:lnTo>
                                  <a:lnTo>
                                    <a:pt x="149" y="1694"/>
                                  </a:lnTo>
                                  <a:lnTo>
                                    <a:pt x="149" y="1702"/>
                                  </a:lnTo>
                                  <a:lnTo>
                                    <a:pt x="153" y="1702"/>
                                  </a:lnTo>
                                  <a:lnTo>
                                    <a:pt x="181" y="1735"/>
                                  </a:lnTo>
                                  <a:lnTo>
                                    <a:pt x="214" y="1776"/>
                                  </a:lnTo>
                                  <a:lnTo>
                                    <a:pt x="219" y="1776"/>
                                  </a:lnTo>
                                  <a:lnTo>
                                    <a:pt x="219" y="1784"/>
                                  </a:lnTo>
                                  <a:lnTo>
                                    <a:pt x="223" y="1784"/>
                                  </a:lnTo>
                                  <a:lnTo>
                                    <a:pt x="243" y="1809"/>
                                  </a:lnTo>
                                  <a:lnTo>
                                    <a:pt x="251" y="1809"/>
                                  </a:lnTo>
                                  <a:lnTo>
                                    <a:pt x="301" y="1862"/>
                                  </a:lnTo>
                                  <a:lnTo>
                                    <a:pt x="309" y="1862"/>
                                  </a:lnTo>
                                  <a:lnTo>
                                    <a:pt x="334" y="1891"/>
                                  </a:lnTo>
                                  <a:lnTo>
                                    <a:pt x="342" y="1891"/>
                                  </a:lnTo>
                                  <a:lnTo>
                                    <a:pt x="367" y="1920"/>
                                  </a:lnTo>
                                  <a:lnTo>
                                    <a:pt x="375" y="1920"/>
                                  </a:lnTo>
                                  <a:lnTo>
                                    <a:pt x="383" y="1932"/>
                                  </a:lnTo>
                                  <a:lnTo>
                                    <a:pt x="391" y="1932"/>
                                  </a:lnTo>
                                  <a:lnTo>
                                    <a:pt x="400" y="1945"/>
                                  </a:lnTo>
                                  <a:lnTo>
                                    <a:pt x="408" y="1945"/>
                                  </a:lnTo>
                                  <a:lnTo>
                                    <a:pt x="416" y="1957"/>
                                  </a:lnTo>
                                  <a:lnTo>
                                    <a:pt x="424" y="1957"/>
                                  </a:lnTo>
                                  <a:lnTo>
                                    <a:pt x="437" y="1973"/>
                                  </a:lnTo>
                                  <a:lnTo>
                                    <a:pt x="445" y="1973"/>
                                  </a:lnTo>
                                  <a:lnTo>
                                    <a:pt x="449" y="1982"/>
                                  </a:lnTo>
                                  <a:lnTo>
                                    <a:pt x="457" y="1982"/>
                                  </a:lnTo>
                                  <a:lnTo>
                                    <a:pt x="461" y="1990"/>
                                  </a:lnTo>
                                  <a:lnTo>
                                    <a:pt x="469" y="1990"/>
                                  </a:lnTo>
                                  <a:lnTo>
                                    <a:pt x="474" y="1998"/>
                                  </a:lnTo>
                                  <a:lnTo>
                                    <a:pt x="482" y="1998"/>
                                  </a:lnTo>
                                  <a:lnTo>
                                    <a:pt x="490" y="2010"/>
                                  </a:lnTo>
                                  <a:lnTo>
                                    <a:pt x="498" y="2010"/>
                                  </a:lnTo>
                                  <a:lnTo>
                                    <a:pt x="511" y="2027"/>
                                  </a:lnTo>
                                  <a:lnTo>
                                    <a:pt x="519" y="2027"/>
                                  </a:lnTo>
                                  <a:lnTo>
                                    <a:pt x="523" y="2035"/>
                                  </a:lnTo>
                                  <a:lnTo>
                                    <a:pt x="531" y="2035"/>
                                  </a:lnTo>
                                  <a:lnTo>
                                    <a:pt x="539" y="2048"/>
                                  </a:lnTo>
                                  <a:lnTo>
                                    <a:pt x="548" y="2048"/>
                                  </a:lnTo>
                                  <a:lnTo>
                                    <a:pt x="552" y="2056"/>
                                  </a:lnTo>
                                  <a:lnTo>
                                    <a:pt x="560" y="2056"/>
                                  </a:lnTo>
                                  <a:lnTo>
                                    <a:pt x="560" y="2060"/>
                                  </a:lnTo>
                                  <a:lnTo>
                                    <a:pt x="568" y="2060"/>
                                  </a:lnTo>
                                  <a:lnTo>
                                    <a:pt x="572" y="2068"/>
                                  </a:lnTo>
                                  <a:lnTo>
                                    <a:pt x="581" y="2068"/>
                                  </a:lnTo>
                                  <a:lnTo>
                                    <a:pt x="585" y="2076"/>
                                  </a:lnTo>
                                  <a:lnTo>
                                    <a:pt x="593" y="2076"/>
                                  </a:lnTo>
                                  <a:lnTo>
                                    <a:pt x="593" y="2080"/>
                                  </a:lnTo>
                                  <a:lnTo>
                                    <a:pt x="601" y="2080"/>
                                  </a:lnTo>
                                  <a:lnTo>
                                    <a:pt x="601" y="2085"/>
                                  </a:lnTo>
                                  <a:lnTo>
                                    <a:pt x="609" y="2085"/>
                                  </a:lnTo>
                                  <a:lnTo>
                                    <a:pt x="613" y="2093"/>
                                  </a:lnTo>
                                  <a:lnTo>
                                    <a:pt x="622" y="2093"/>
                                  </a:lnTo>
                                  <a:lnTo>
                                    <a:pt x="626" y="2101"/>
                                  </a:lnTo>
                                  <a:lnTo>
                                    <a:pt x="634" y="2101"/>
                                  </a:lnTo>
                                  <a:lnTo>
                                    <a:pt x="638" y="2109"/>
                                  </a:lnTo>
                                  <a:lnTo>
                                    <a:pt x="646" y="2109"/>
                                  </a:lnTo>
                                  <a:lnTo>
                                    <a:pt x="646" y="2113"/>
                                  </a:lnTo>
                                  <a:lnTo>
                                    <a:pt x="655" y="2113"/>
                                  </a:lnTo>
                                  <a:lnTo>
                                    <a:pt x="655" y="2117"/>
                                  </a:lnTo>
                                  <a:lnTo>
                                    <a:pt x="663" y="2117"/>
                                  </a:lnTo>
                                  <a:lnTo>
                                    <a:pt x="667" y="2126"/>
                                  </a:lnTo>
                                  <a:lnTo>
                                    <a:pt x="675" y="2126"/>
                                  </a:lnTo>
                                  <a:lnTo>
                                    <a:pt x="675" y="2130"/>
                                  </a:lnTo>
                                  <a:lnTo>
                                    <a:pt x="683" y="2130"/>
                                  </a:lnTo>
                                  <a:lnTo>
                                    <a:pt x="683" y="2134"/>
                                  </a:lnTo>
                                  <a:lnTo>
                                    <a:pt x="692" y="2134"/>
                                  </a:lnTo>
                                  <a:lnTo>
                                    <a:pt x="692" y="2138"/>
                                  </a:lnTo>
                                  <a:lnTo>
                                    <a:pt x="700" y="2138"/>
                                  </a:lnTo>
                                  <a:lnTo>
                                    <a:pt x="704" y="2146"/>
                                  </a:lnTo>
                                  <a:lnTo>
                                    <a:pt x="712" y="2146"/>
                                  </a:lnTo>
                                  <a:lnTo>
                                    <a:pt x="716" y="2154"/>
                                  </a:lnTo>
                                  <a:lnTo>
                                    <a:pt x="725" y="2154"/>
                                  </a:lnTo>
                                  <a:lnTo>
                                    <a:pt x="729" y="2163"/>
                                  </a:lnTo>
                                  <a:lnTo>
                                    <a:pt x="737" y="2163"/>
                                  </a:lnTo>
                                  <a:lnTo>
                                    <a:pt x="737" y="2167"/>
                                  </a:lnTo>
                                  <a:lnTo>
                                    <a:pt x="745" y="2167"/>
                                  </a:lnTo>
                                  <a:lnTo>
                                    <a:pt x="745" y="2171"/>
                                  </a:lnTo>
                                  <a:lnTo>
                                    <a:pt x="753" y="2171"/>
                                  </a:lnTo>
                                  <a:lnTo>
                                    <a:pt x="753" y="2175"/>
                                  </a:lnTo>
                                  <a:lnTo>
                                    <a:pt x="762" y="2175"/>
                                  </a:lnTo>
                                  <a:lnTo>
                                    <a:pt x="762" y="2179"/>
                                  </a:lnTo>
                                  <a:lnTo>
                                    <a:pt x="770" y="2179"/>
                                  </a:lnTo>
                                  <a:lnTo>
                                    <a:pt x="770" y="2183"/>
                                  </a:lnTo>
                                  <a:lnTo>
                                    <a:pt x="778" y="2183"/>
                                  </a:lnTo>
                                  <a:lnTo>
                                    <a:pt x="778" y="2187"/>
                                  </a:lnTo>
                                  <a:lnTo>
                                    <a:pt x="786" y="2187"/>
                                  </a:lnTo>
                                  <a:lnTo>
                                    <a:pt x="786" y="2191"/>
                                  </a:lnTo>
                                  <a:lnTo>
                                    <a:pt x="794" y="2191"/>
                                  </a:lnTo>
                                  <a:lnTo>
                                    <a:pt x="799" y="2200"/>
                                  </a:lnTo>
                                  <a:lnTo>
                                    <a:pt x="807" y="2200"/>
                                  </a:lnTo>
                                  <a:lnTo>
                                    <a:pt x="807" y="2204"/>
                                  </a:lnTo>
                                  <a:lnTo>
                                    <a:pt x="815" y="2204"/>
                                  </a:lnTo>
                                  <a:lnTo>
                                    <a:pt x="819" y="2212"/>
                                  </a:lnTo>
                                  <a:lnTo>
                                    <a:pt x="827" y="2212"/>
                                  </a:lnTo>
                                  <a:lnTo>
                                    <a:pt x="827" y="2216"/>
                                  </a:lnTo>
                                  <a:lnTo>
                                    <a:pt x="836" y="2216"/>
                                  </a:lnTo>
                                  <a:lnTo>
                                    <a:pt x="836" y="2220"/>
                                  </a:lnTo>
                                  <a:lnTo>
                                    <a:pt x="844" y="2220"/>
                                  </a:lnTo>
                                  <a:lnTo>
                                    <a:pt x="844" y="2224"/>
                                  </a:lnTo>
                                  <a:lnTo>
                                    <a:pt x="852" y="2224"/>
                                  </a:lnTo>
                                  <a:lnTo>
                                    <a:pt x="852" y="2228"/>
                                  </a:lnTo>
                                  <a:lnTo>
                                    <a:pt x="860" y="2228"/>
                                  </a:lnTo>
                                  <a:lnTo>
                                    <a:pt x="860" y="2233"/>
                                  </a:lnTo>
                                  <a:lnTo>
                                    <a:pt x="868" y="2233"/>
                                  </a:lnTo>
                                  <a:lnTo>
                                    <a:pt x="868" y="2237"/>
                                  </a:lnTo>
                                  <a:lnTo>
                                    <a:pt x="877" y="2237"/>
                                  </a:lnTo>
                                  <a:lnTo>
                                    <a:pt x="877" y="2241"/>
                                  </a:lnTo>
                                  <a:lnTo>
                                    <a:pt x="885" y="2241"/>
                                  </a:lnTo>
                                  <a:lnTo>
                                    <a:pt x="885" y="2245"/>
                                  </a:lnTo>
                                  <a:lnTo>
                                    <a:pt x="893" y="2245"/>
                                  </a:lnTo>
                                  <a:lnTo>
                                    <a:pt x="893" y="2249"/>
                                  </a:lnTo>
                                  <a:lnTo>
                                    <a:pt x="901" y="2249"/>
                                  </a:lnTo>
                                  <a:lnTo>
                                    <a:pt x="901" y="2253"/>
                                  </a:lnTo>
                                  <a:lnTo>
                                    <a:pt x="910" y="2253"/>
                                  </a:lnTo>
                                  <a:lnTo>
                                    <a:pt x="914" y="2261"/>
                                  </a:lnTo>
                                  <a:lnTo>
                                    <a:pt x="922" y="2261"/>
                                  </a:lnTo>
                                  <a:lnTo>
                                    <a:pt x="922" y="2265"/>
                                  </a:lnTo>
                                  <a:lnTo>
                                    <a:pt x="943" y="2270"/>
                                  </a:lnTo>
                                  <a:lnTo>
                                    <a:pt x="943" y="2274"/>
                                  </a:lnTo>
                                  <a:lnTo>
                                    <a:pt x="951" y="2274"/>
                                  </a:lnTo>
                                  <a:lnTo>
                                    <a:pt x="951" y="2278"/>
                                  </a:lnTo>
                                  <a:lnTo>
                                    <a:pt x="959" y="2278"/>
                                  </a:lnTo>
                                  <a:lnTo>
                                    <a:pt x="959" y="2282"/>
                                  </a:lnTo>
                                  <a:lnTo>
                                    <a:pt x="967" y="2282"/>
                                  </a:lnTo>
                                  <a:lnTo>
                                    <a:pt x="967" y="2286"/>
                                  </a:lnTo>
                                  <a:lnTo>
                                    <a:pt x="975" y="2286"/>
                                  </a:lnTo>
                                  <a:lnTo>
                                    <a:pt x="975" y="2290"/>
                                  </a:lnTo>
                                  <a:lnTo>
                                    <a:pt x="984" y="2290"/>
                                  </a:lnTo>
                                  <a:lnTo>
                                    <a:pt x="984" y="2294"/>
                                  </a:lnTo>
                                  <a:lnTo>
                                    <a:pt x="992" y="2294"/>
                                  </a:lnTo>
                                  <a:lnTo>
                                    <a:pt x="992" y="2298"/>
                                  </a:lnTo>
                                  <a:lnTo>
                                    <a:pt x="1000" y="2298"/>
                                  </a:lnTo>
                                  <a:lnTo>
                                    <a:pt x="1000" y="2302"/>
                                  </a:lnTo>
                                  <a:lnTo>
                                    <a:pt x="1008" y="2302"/>
                                  </a:lnTo>
                                  <a:lnTo>
                                    <a:pt x="1008" y="2307"/>
                                  </a:lnTo>
                                  <a:lnTo>
                                    <a:pt x="1017" y="2307"/>
                                  </a:lnTo>
                                  <a:lnTo>
                                    <a:pt x="1021" y="2315"/>
                                  </a:lnTo>
                                  <a:lnTo>
                                    <a:pt x="1029" y="2315"/>
                                  </a:lnTo>
                                  <a:lnTo>
                                    <a:pt x="1029" y="2319"/>
                                  </a:lnTo>
                                  <a:lnTo>
                                    <a:pt x="1037" y="2319"/>
                                  </a:lnTo>
                                  <a:lnTo>
                                    <a:pt x="1037" y="2323"/>
                                  </a:lnTo>
                                  <a:lnTo>
                                    <a:pt x="1045" y="2323"/>
                                  </a:lnTo>
                                  <a:lnTo>
                                    <a:pt x="1045" y="2327"/>
                                  </a:lnTo>
                                  <a:lnTo>
                                    <a:pt x="1054" y="2327"/>
                                  </a:lnTo>
                                  <a:lnTo>
                                    <a:pt x="1054" y="2331"/>
                                  </a:lnTo>
                                  <a:lnTo>
                                    <a:pt x="1062" y="2331"/>
                                  </a:lnTo>
                                  <a:lnTo>
                                    <a:pt x="1062" y="2335"/>
                                  </a:lnTo>
                                  <a:lnTo>
                                    <a:pt x="1070" y="2335"/>
                                  </a:lnTo>
                                  <a:lnTo>
                                    <a:pt x="1070" y="2339"/>
                                  </a:lnTo>
                                  <a:lnTo>
                                    <a:pt x="1078" y="2339"/>
                                  </a:lnTo>
                                  <a:lnTo>
                                    <a:pt x="1078" y="2344"/>
                                  </a:lnTo>
                                  <a:lnTo>
                                    <a:pt x="1087" y="2344"/>
                                  </a:lnTo>
                                  <a:lnTo>
                                    <a:pt x="1087" y="2348"/>
                                  </a:lnTo>
                                  <a:lnTo>
                                    <a:pt x="1107" y="2352"/>
                                  </a:lnTo>
                                  <a:lnTo>
                                    <a:pt x="1107" y="2356"/>
                                  </a:lnTo>
                                  <a:lnTo>
                                    <a:pt x="1115" y="2356"/>
                                  </a:lnTo>
                                  <a:lnTo>
                                    <a:pt x="1115" y="2360"/>
                                  </a:lnTo>
                                  <a:lnTo>
                                    <a:pt x="1136" y="2364"/>
                                  </a:lnTo>
                                  <a:lnTo>
                                    <a:pt x="1136" y="2368"/>
                                  </a:lnTo>
                                  <a:lnTo>
                                    <a:pt x="1144" y="2368"/>
                                  </a:lnTo>
                                  <a:lnTo>
                                    <a:pt x="1144" y="2372"/>
                                  </a:lnTo>
                                  <a:lnTo>
                                    <a:pt x="1165" y="2376"/>
                                  </a:lnTo>
                                  <a:lnTo>
                                    <a:pt x="1165" y="2381"/>
                                  </a:lnTo>
                                  <a:lnTo>
                                    <a:pt x="1173" y="2381"/>
                                  </a:lnTo>
                                  <a:lnTo>
                                    <a:pt x="1173" y="2385"/>
                                  </a:lnTo>
                                  <a:lnTo>
                                    <a:pt x="1181" y="2385"/>
                                  </a:lnTo>
                                  <a:lnTo>
                                    <a:pt x="1181" y="2389"/>
                                  </a:lnTo>
                                  <a:lnTo>
                                    <a:pt x="1189" y="2389"/>
                                  </a:lnTo>
                                  <a:lnTo>
                                    <a:pt x="1189" y="2393"/>
                                  </a:lnTo>
                                  <a:lnTo>
                                    <a:pt x="1198" y="2393"/>
                                  </a:lnTo>
                                  <a:lnTo>
                                    <a:pt x="1198" y="2397"/>
                                  </a:lnTo>
                                  <a:lnTo>
                                    <a:pt x="1206" y="2397"/>
                                  </a:lnTo>
                                  <a:lnTo>
                                    <a:pt x="1206" y="2401"/>
                                  </a:lnTo>
                                  <a:lnTo>
                                    <a:pt x="1226" y="2405"/>
                                  </a:lnTo>
                                  <a:lnTo>
                                    <a:pt x="1226" y="2409"/>
                                  </a:lnTo>
                                  <a:lnTo>
                                    <a:pt x="1235" y="2409"/>
                                  </a:lnTo>
                                  <a:lnTo>
                                    <a:pt x="1235" y="2413"/>
                                  </a:lnTo>
                                  <a:lnTo>
                                    <a:pt x="1255" y="2418"/>
                                  </a:lnTo>
                                  <a:lnTo>
                                    <a:pt x="1255" y="2422"/>
                                  </a:lnTo>
                                  <a:lnTo>
                                    <a:pt x="1263" y="2422"/>
                                  </a:lnTo>
                                  <a:lnTo>
                                    <a:pt x="1263" y="2426"/>
                                  </a:lnTo>
                                  <a:lnTo>
                                    <a:pt x="1272" y="2426"/>
                                  </a:lnTo>
                                  <a:lnTo>
                                    <a:pt x="1272" y="2430"/>
                                  </a:lnTo>
                                  <a:lnTo>
                                    <a:pt x="1288" y="2430"/>
                                  </a:lnTo>
                                  <a:lnTo>
                                    <a:pt x="1288" y="2434"/>
                                  </a:lnTo>
                                  <a:lnTo>
                                    <a:pt x="1296" y="2434"/>
                                  </a:lnTo>
                                  <a:lnTo>
                                    <a:pt x="1296" y="2438"/>
                                  </a:lnTo>
                                  <a:lnTo>
                                    <a:pt x="1305" y="2438"/>
                                  </a:lnTo>
                                  <a:lnTo>
                                    <a:pt x="1305" y="2442"/>
                                  </a:lnTo>
                                  <a:lnTo>
                                    <a:pt x="1313" y="2442"/>
                                  </a:lnTo>
                                  <a:lnTo>
                                    <a:pt x="1313" y="2446"/>
                                  </a:lnTo>
                                  <a:lnTo>
                                    <a:pt x="1321" y="2446"/>
                                  </a:lnTo>
                                  <a:lnTo>
                                    <a:pt x="1321" y="2450"/>
                                  </a:lnTo>
                                  <a:lnTo>
                                    <a:pt x="1329" y="2450"/>
                                  </a:lnTo>
                                  <a:lnTo>
                                    <a:pt x="1329" y="2455"/>
                                  </a:lnTo>
                                  <a:lnTo>
                                    <a:pt x="1337" y="2455"/>
                                  </a:lnTo>
                                  <a:lnTo>
                                    <a:pt x="1337" y="2459"/>
                                  </a:lnTo>
                                  <a:lnTo>
                                    <a:pt x="1354" y="2459"/>
                                  </a:lnTo>
                                  <a:lnTo>
                                    <a:pt x="1354" y="2463"/>
                                  </a:lnTo>
                                  <a:lnTo>
                                    <a:pt x="1362" y="2463"/>
                                  </a:lnTo>
                                  <a:lnTo>
                                    <a:pt x="1362" y="2467"/>
                                  </a:lnTo>
                                  <a:lnTo>
                                    <a:pt x="1383" y="2471"/>
                                  </a:lnTo>
                                  <a:lnTo>
                                    <a:pt x="1383" y="2475"/>
                                  </a:lnTo>
                                  <a:lnTo>
                                    <a:pt x="1391" y="2475"/>
                                  </a:lnTo>
                                  <a:lnTo>
                                    <a:pt x="1391" y="2479"/>
                                  </a:lnTo>
                                  <a:lnTo>
                                    <a:pt x="1399" y="2479"/>
                                  </a:lnTo>
                                  <a:lnTo>
                                    <a:pt x="1399" y="2483"/>
                                  </a:lnTo>
                                  <a:lnTo>
                                    <a:pt x="1416" y="2483"/>
                                  </a:lnTo>
                                  <a:lnTo>
                                    <a:pt x="1416" y="2487"/>
                                  </a:lnTo>
                                  <a:lnTo>
                                    <a:pt x="1424" y="2487"/>
                                  </a:lnTo>
                                  <a:lnTo>
                                    <a:pt x="1424" y="2492"/>
                                  </a:lnTo>
                                  <a:lnTo>
                                    <a:pt x="1432" y="2492"/>
                                  </a:lnTo>
                                  <a:lnTo>
                                    <a:pt x="1432" y="2496"/>
                                  </a:lnTo>
                                  <a:lnTo>
                                    <a:pt x="1440" y="2496"/>
                                  </a:lnTo>
                                  <a:lnTo>
                                    <a:pt x="1440" y="2500"/>
                                  </a:lnTo>
                                  <a:lnTo>
                                    <a:pt x="1449" y="2500"/>
                                  </a:lnTo>
                                  <a:lnTo>
                                    <a:pt x="1449" y="2504"/>
                                  </a:lnTo>
                                  <a:lnTo>
                                    <a:pt x="1457" y="2504"/>
                                  </a:lnTo>
                                  <a:lnTo>
                                    <a:pt x="1457" y="2508"/>
                                  </a:lnTo>
                                  <a:lnTo>
                                    <a:pt x="1465" y="2508"/>
                                  </a:lnTo>
                                  <a:lnTo>
                                    <a:pt x="1465" y="2512"/>
                                  </a:lnTo>
                                  <a:lnTo>
                                    <a:pt x="1481" y="2512"/>
                                  </a:lnTo>
                                  <a:lnTo>
                                    <a:pt x="1481" y="2516"/>
                                  </a:lnTo>
                                  <a:lnTo>
                                    <a:pt x="1494" y="2516"/>
                                  </a:lnTo>
                                  <a:lnTo>
                                    <a:pt x="1494" y="2520"/>
                                  </a:lnTo>
                                  <a:lnTo>
                                    <a:pt x="1506" y="2520"/>
                                  </a:lnTo>
                                  <a:lnTo>
                                    <a:pt x="1506" y="2524"/>
                                  </a:lnTo>
                                  <a:lnTo>
                                    <a:pt x="1527" y="2529"/>
                                  </a:lnTo>
                                  <a:lnTo>
                                    <a:pt x="1527" y="2533"/>
                                  </a:lnTo>
                                  <a:lnTo>
                                    <a:pt x="1539" y="2533"/>
                                  </a:lnTo>
                                  <a:lnTo>
                                    <a:pt x="1539" y="2537"/>
                                  </a:lnTo>
                                  <a:lnTo>
                                    <a:pt x="1560" y="2541"/>
                                  </a:lnTo>
                                  <a:lnTo>
                                    <a:pt x="1560" y="2545"/>
                                  </a:lnTo>
                                  <a:lnTo>
                                    <a:pt x="1572" y="2545"/>
                                  </a:lnTo>
                                  <a:lnTo>
                                    <a:pt x="1572" y="2549"/>
                                  </a:lnTo>
                                  <a:lnTo>
                                    <a:pt x="1593" y="2553"/>
                                  </a:lnTo>
                                  <a:lnTo>
                                    <a:pt x="1593" y="2557"/>
                                  </a:lnTo>
                                  <a:lnTo>
                                    <a:pt x="1621" y="2562"/>
                                  </a:lnTo>
                                  <a:lnTo>
                                    <a:pt x="1621" y="2566"/>
                                  </a:lnTo>
                                  <a:lnTo>
                                    <a:pt x="1630" y="2566"/>
                                  </a:lnTo>
                                  <a:lnTo>
                                    <a:pt x="1630" y="2570"/>
                                  </a:lnTo>
                                  <a:lnTo>
                                    <a:pt x="1638" y="2570"/>
                                  </a:lnTo>
                                  <a:lnTo>
                                    <a:pt x="1638" y="2574"/>
                                  </a:lnTo>
                                  <a:lnTo>
                                    <a:pt x="1646" y="2574"/>
                                  </a:lnTo>
                                  <a:lnTo>
                                    <a:pt x="1646" y="2578"/>
                                  </a:lnTo>
                                  <a:lnTo>
                                    <a:pt x="1654" y="2578"/>
                                  </a:lnTo>
                                  <a:lnTo>
                                    <a:pt x="1654" y="0"/>
                                  </a:lnTo>
                                  <a:lnTo>
                                    <a:pt x="16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6" name="Line 3045"/>
                          <wps:cNvCnPr/>
                          <wps:spPr bwMode="auto">
                            <a:xfrm>
                              <a:off x="5673" y="864"/>
                              <a:ext cx="152" cy="15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3046"/>
                          <wps:cNvCnPr/>
                          <wps:spPr bwMode="auto">
                            <a:xfrm>
                              <a:off x="5517" y="929"/>
                              <a:ext cx="308" cy="3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08" name="Line 3047"/>
                          <wps:cNvCnPr/>
                          <wps:spPr bwMode="auto">
                            <a:xfrm>
                              <a:off x="5373" y="999"/>
                              <a:ext cx="452" cy="4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09" name="Line 3048"/>
                          <wps:cNvCnPr/>
                          <wps:spPr bwMode="auto">
                            <a:xfrm>
                              <a:off x="5224" y="1073"/>
                              <a:ext cx="60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0" name="Line 3049"/>
                          <wps:cNvCnPr/>
                          <wps:spPr bwMode="auto">
                            <a:xfrm>
                              <a:off x="5081" y="1143"/>
                              <a:ext cx="744" cy="74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1" name="Line 3050"/>
                          <wps:cNvCnPr/>
                          <wps:spPr bwMode="auto">
                            <a:xfrm>
                              <a:off x="4941" y="1225"/>
                              <a:ext cx="884" cy="8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2" name="Line 3051"/>
                          <wps:cNvCnPr/>
                          <wps:spPr bwMode="auto">
                            <a:xfrm>
                              <a:off x="4809" y="1308"/>
                              <a:ext cx="1016" cy="10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3052"/>
                          <wps:cNvCnPr/>
                          <wps:spPr bwMode="auto">
                            <a:xfrm>
                              <a:off x="4673" y="1394"/>
                              <a:ext cx="1152" cy="11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3053"/>
                          <wps:cNvCnPr/>
                          <wps:spPr bwMode="auto">
                            <a:xfrm>
                              <a:off x="4554" y="1489"/>
                              <a:ext cx="1271" cy="12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3054"/>
                          <wps:cNvCnPr/>
                          <wps:spPr bwMode="auto">
                            <a:xfrm>
                              <a:off x="4439" y="1595"/>
                              <a:ext cx="1386" cy="138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3055"/>
                          <wps:cNvCnPr/>
                          <wps:spPr bwMode="auto">
                            <a:xfrm>
                              <a:off x="4336" y="1706"/>
                              <a:ext cx="1489" cy="14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7" name="Line 3056"/>
                          <wps:cNvCnPr/>
                          <wps:spPr bwMode="auto">
                            <a:xfrm>
                              <a:off x="4250" y="1842"/>
                              <a:ext cx="1505" cy="15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8" name="Line 3057"/>
                          <wps:cNvCnPr/>
                          <wps:spPr bwMode="auto">
                            <a:xfrm>
                              <a:off x="4188" y="1994"/>
                              <a:ext cx="1205" cy="12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9" name="Line 3058"/>
                          <wps:cNvCnPr/>
                          <wps:spPr bwMode="auto">
                            <a:xfrm>
                              <a:off x="4188" y="2216"/>
                              <a:ext cx="765" cy="7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20" name="Freeform 3059"/>
                          <wps:cNvSpPr>
                            <a:spLocks/>
                          </wps:cNvSpPr>
                          <wps:spPr bwMode="auto">
                            <a:xfrm>
                              <a:off x="5825" y="604"/>
                              <a:ext cx="880" cy="539"/>
                            </a:xfrm>
                            <a:custGeom>
                              <a:avLst/>
                              <a:gdLst>
                                <a:gd name="T0" fmla="*/ 0 w 880"/>
                                <a:gd name="T1" fmla="*/ 539 h 539"/>
                                <a:gd name="T2" fmla="*/ 880 w 880"/>
                                <a:gd name="T3" fmla="*/ 99 h 539"/>
                                <a:gd name="T4" fmla="*/ 860 w 880"/>
                                <a:gd name="T5" fmla="*/ 116 h 539"/>
                                <a:gd name="T6" fmla="*/ 802 w 880"/>
                                <a:gd name="T7" fmla="*/ 148 h 539"/>
                                <a:gd name="T8" fmla="*/ 794 w 880"/>
                                <a:gd name="T9" fmla="*/ 153 h 539"/>
                                <a:gd name="T10" fmla="*/ 769 w 880"/>
                                <a:gd name="T11" fmla="*/ 161 h 539"/>
                                <a:gd name="T12" fmla="*/ 753 w 880"/>
                                <a:gd name="T13" fmla="*/ 169 h 539"/>
                                <a:gd name="T14" fmla="*/ 741 w 880"/>
                                <a:gd name="T15" fmla="*/ 173 h 539"/>
                                <a:gd name="T16" fmla="*/ 720 w 880"/>
                                <a:gd name="T17" fmla="*/ 177 h 539"/>
                                <a:gd name="T18" fmla="*/ 712 w 880"/>
                                <a:gd name="T19" fmla="*/ 181 h 539"/>
                                <a:gd name="T20" fmla="*/ 695 w 880"/>
                                <a:gd name="T21" fmla="*/ 186 h 539"/>
                                <a:gd name="T22" fmla="*/ 654 w 880"/>
                                <a:gd name="T23" fmla="*/ 194 h 539"/>
                                <a:gd name="T24" fmla="*/ 621 w 880"/>
                                <a:gd name="T25" fmla="*/ 198 h 539"/>
                                <a:gd name="T26" fmla="*/ 506 w 880"/>
                                <a:gd name="T27" fmla="*/ 194 h 539"/>
                                <a:gd name="T28" fmla="*/ 473 w 880"/>
                                <a:gd name="T29" fmla="*/ 190 h 539"/>
                                <a:gd name="T30" fmla="*/ 444 w 880"/>
                                <a:gd name="T31" fmla="*/ 186 h 539"/>
                                <a:gd name="T32" fmla="*/ 424 w 880"/>
                                <a:gd name="T33" fmla="*/ 181 h 539"/>
                                <a:gd name="T34" fmla="*/ 403 w 880"/>
                                <a:gd name="T35" fmla="*/ 177 h 539"/>
                                <a:gd name="T36" fmla="*/ 366 w 880"/>
                                <a:gd name="T37" fmla="*/ 169 h 539"/>
                                <a:gd name="T38" fmla="*/ 354 w 880"/>
                                <a:gd name="T39" fmla="*/ 165 h 539"/>
                                <a:gd name="T40" fmla="*/ 317 w 880"/>
                                <a:gd name="T41" fmla="*/ 153 h 539"/>
                                <a:gd name="T42" fmla="*/ 305 w 880"/>
                                <a:gd name="T43" fmla="*/ 148 h 539"/>
                                <a:gd name="T44" fmla="*/ 284 w 880"/>
                                <a:gd name="T45" fmla="*/ 140 h 539"/>
                                <a:gd name="T46" fmla="*/ 263 w 880"/>
                                <a:gd name="T47" fmla="*/ 136 h 539"/>
                                <a:gd name="T48" fmla="*/ 239 w 880"/>
                                <a:gd name="T49" fmla="*/ 124 h 539"/>
                                <a:gd name="T50" fmla="*/ 230 w 880"/>
                                <a:gd name="T51" fmla="*/ 120 h 539"/>
                                <a:gd name="T52" fmla="*/ 210 w 880"/>
                                <a:gd name="T53" fmla="*/ 111 h 539"/>
                                <a:gd name="T54" fmla="*/ 189 w 880"/>
                                <a:gd name="T55" fmla="*/ 103 h 539"/>
                                <a:gd name="T56" fmla="*/ 177 w 880"/>
                                <a:gd name="T57" fmla="*/ 95 h 539"/>
                                <a:gd name="T58" fmla="*/ 156 w 880"/>
                                <a:gd name="T59" fmla="*/ 87 h 539"/>
                                <a:gd name="T60" fmla="*/ 132 w 880"/>
                                <a:gd name="T61" fmla="*/ 74 h 539"/>
                                <a:gd name="T62" fmla="*/ 124 w 880"/>
                                <a:gd name="T63" fmla="*/ 70 h 539"/>
                                <a:gd name="T64" fmla="*/ 111 w 880"/>
                                <a:gd name="T65" fmla="*/ 62 h 539"/>
                                <a:gd name="T66" fmla="*/ 103 w 880"/>
                                <a:gd name="T67" fmla="*/ 58 h 539"/>
                                <a:gd name="T68" fmla="*/ 91 w 880"/>
                                <a:gd name="T69" fmla="*/ 50 h 539"/>
                                <a:gd name="T70" fmla="*/ 66 w 880"/>
                                <a:gd name="T71" fmla="*/ 37 h 539"/>
                                <a:gd name="T72" fmla="*/ 58 w 880"/>
                                <a:gd name="T73" fmla="*/ 33 h 539"/>
                                <a:gd name="T74" fmla="*/ 45 w 880"/>
                                <a:gd name="T75" fmla="*/ 25 h 539"/>
                                <a:gd name="T76" fmla="*/ 33 w 880"/>
                                <a:gd name="T77" fmla="*/ 17 h 539"/>
                                <a:gd name="T78" fmla="*/ 25 w 880"/>
                                <a:gd name="T79" fmla="*/ 13 h 539"/>
                                <a:gd name="T80" fmla="*/ 12 w 880"/>
                                <a:gd name="T81" fmla="*/ 5 h 539"/>
                                <a:gd name="T82" fmla="*/ 4 w 880"/>
                                <a:gd name="T83"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80" h="539">
                                  <a:moveTo>
                                    <a:pt x="0" y="0"/>
                                  </a:moveTo>
                                  <a:lnTo>
                                    <a:pt x="0" y="539"/>
                                  </a:lnTo>
                                  <a:lnTo>
                                    <a:pt x="880" y="539"/>
                                  </a:lnTo>
                                  <a:lnTo>
                                    <a:pt x="880" y="99"/>
                                  </a:lnTo>
                                  <a:lnTo>
                                    <a:pt x="860" y="107"/>
                                  </a:lnTo>
                                  <a:lnTo>
                                    <a:pt x="860" y="116"/>
                                  </a:lnTo>
                                  <a:lnTo>
                                    <a:pt x="802" y="144"/>
                                  </a:lnTo>
                                  <a:lnTo>
                                    <a:pt x="802" y="148"/>
                                  </a:lnTo>
                                  <a:lnTo>
                                    <a:pt x="794" y="148"/>
                                  </a:lnTo>
                                  <a:lnTo>
                                    <a:pt x="794" y="153"/>
                                  </a:lnTo>
                                  <a:lnTo>
                                    <a:pt x="769" y="157"/>
                                  </a:lnTo>
                                  <a:lnTo>
                                    <a:pt x="769" y="161"/>
                                  </a:lnTo>
                                  <a:lnTo>
                                    <a:pt x="753" y="165"/>
                                  </a:lnTo>
                                  <a:lnTo>
                                    <a:pt x="753" y="169"/>
                                  </a:lnTo>
                                  <a:lnTo>
                                    <a:pt x="741" y="169"/>
                                  </a:lnTo>
                                  <a:lnTo>
                                    <a:pt x="741" y="173"/>
                                  </a:lnTo>
                                  <a:lnTo>
                                    <a:pt x="720" y="173"/>
                                  </a:lnTo>
                                  <a:lnTo>
                                    <a:pt x="720" y="177"/>
                                  </a:lnTo>
                                  <a:lnTo>
                                    <a:pt x="712" y="177"/>
                                  </a:lnTo>
                                  <a:lnTo>
                                    <a:pt x="712" y="181"/>
                                  </a:lnTo>
                                  <a:lnTo>
                                    <a:pt x="695" y="181"/>
                                  </a:lnTo>
                                  <a:lnTo>
                                    <a:pt x="695" y="186"/>
                                  </a:lnTo>
                                  <a:lnTo>
                                    <a:pt x="654" y="190"/>
                                  </a:lnTo>
                                  <a:lnTo>
                                    <a:pt x="654" y="194"/>
                                  </a:lnTo>
                                  <a:lnTo>
                                    <a:pt x="621" y="194"/>
                                  </a:lnTo>
                                  <a:lnTo>
                                    <a:pt x="621" y="198"/>
                                  </a:lnTo>
                                  <a:lnTo>
                                    <a:pt x="506" y="198"/>
                                  </a:lnTo>
                                  <a:lnTo>
                                    <a:pt x="506" y="194"/>
                                  </a:lnTo>
                                  <a:lnTo>
                                    <a:pt x="473" y="194"/>
                                  </a:lnTo>
                                  <a:lnTo>
                                    <a:pt x="473" y="190"/>
                                  </a:lnTo>
                                  <a:lnTo>
                                    <a:pt x="444" y="190"/>
                                  </a:lnTo>
                                  <a:lnTo>
                                    <a:pt x="444" y="186"/>
                                  </a:lnTo>
                                  <a:lnTo>
                                    <a:pt x="424" y="186"/>
                                  </a:lnTo>
                                  <a:lnTo>
                                    <a:pt x="424" y="181"/>
                                  </a:lnTo>
                                  <a:lnTo>
                                    <a:pt x="403" y="181"/>
                                  </a:lnTo>
                                  <a:lnTo>
                                    <a:pt x="403" y="177"/>
                                  </a:lnTo>
                                  <a:lnTo>
                                    <a:pt x="366" y="173"/>
                                  </a:lnTo>
                                  <a:lnTo>
                                    <a:pt x="366" y="169"/>
                                  </a:lnTo>
                                  <a:lnTo>
                                    <a:pt x="354" y="169"/>
                                  </a:lnTo>
                                  <a:lnTo>
                                    <a:pt x="354" y="165"/>
                                  </a:lnTo>
                                  <a:lnTo>
                                    <a:pt x="317" y="157"/>
                                  </a:lnTo>
                                  <a:lnTo>
                                    <a:pt x="317" y="153"/>
                                  </a:lnTo>
                                  <a:lnTo>
                                    <a:pt x="305" y="153"/>
                                  </a:lnTo>
                                  <a:lnTo>
                                    <a:pt x="305" y="148"/>
                                  </a:lnTo>
                                  <a:lnTo>
                                    <a:pt x="284" y="144"/>
                                  </a:lnTo>
                                  <a:lnTo>
                                    <a:pt x="284" y="140"/>
                                  </a:lnTo>
                                  <a:lnTo>
                                    <a:pt x="263" y="140"/>
                                  </a:lnTo>
                                  <a:lnTo>
                                    <a:pt x="263" y="136"/>
                                  </a:lnTo>
                                  <a:lnTo>
                                    <a:pt x="243" y="132"/>
                                  </a:lnTo>
                                  <a:lnTo>
                                    <a:pt x="239" y="124"/>
                                  </a:lnTo>
                                  <a:lnTo>
                                    <a:pt x="230" y="124"/>
                                  </a:lnTo>
                                  <a:lnTo>
                                    <a:pt x="230" y="120"/>
                                  </a:lnTo>
                                  <a:lnTo>
                                    <a:pt x="210" y="116"/>
                                  </a:lnTo>
                                  <a:lnTo>
                                    <a:pt x="210" y="111"/>
                                  </a:lnTo>
                                  <a:lnTo>
                                    <a:pt x="189" y="107"/>
                                  </a:lnTo>
                                  <a:lnTo>
                                    <a:pt x="189" y="103"/>
                                  </a:lnTo>
                                  <a:lnTo>
                                    <a:pt x="181" y="103"/>
                                  </a:lnTo>
                                  <a:lnTo>
                                    <a:pt x="177" y="95"/>
                                  </a:lnTo>
                                  <a:lnTo>
                                    <a:pt x="156" y="91"/>
                                  </a:lnTo>
                                  <a:lnTo>
                                    <a:pt x="156" y="87"/>
                                  </a:lnTo>
                                  <a:lnTo>
                                    <a:pt x="136" y="83"/>
                                  </a:lnTo>
                                  <a:lnTo>
                                    <a:pt x="132" y="74"/>
                                  </a:lnTo>
                                  <a:lnTo>
                                    <a:pt x="124" y="74"/>
                                  </a:lnTo>
                                  <a:lnTo>
                                    <a:pt x="124" y="70"/>
                                  </a:lnTo>
                                  <a:lnTo>
                                    <a:pt x="115" y="70"/>
                                  </a:lnTo>
                                  <a:lnTo>
                                    <a:pt x="111" y="62"/>
                                  </a:lnTo>
                                  <a:lnTo>
                                    <a:pt x="103" y="62"/>
                                  </a:lnTo>
                                  <a:lnTo>
                                    <a:pt x="103" y="58"/>
                                  </a:lnTo>
                                  <a:lnTo>
                                    <a:pt x="95" y="58"/>
                                  </a:lnTo>
                                  <a:lnTo>
                                    <a:pt x="91" y="50"/>
                                  </a:lnTo>
                                  <a:lnTo>
                                    <a:pt x="70" y="46"/>
                                  </a:lnTo>
                                  <a:lnTo>
                                    <a:pt x="66" y="37"/>
                                  </a:lnTo>
                                  <a:lnTo>
                                    <a:pt x="58" y="37"/>
                                  </a:lnTo>
                                  <a:lnTo>
                                    <a:pt x="58" y="33"/>
                                  </a:lnTo>
                                  <a:lnTo>
                                    <a:pt x="49" y="33"/>
                                  </a:lnTo>
                                  <a:lnTo>
                                    <a:pt x="45" y="25"/>
                                  </a:lnTo>
                                  <a:lnTo>
                                    <a:pt x="37" y="25"/>
                                  </a:lnTo>
                                  <a:lnTo>
                                    <a:pt x="33" y="17"/>
                                  </a:lnTo>
                                  <a:lnTo>
                                    <a:pt x="25" y="17"/>
                                  </a:lnTo>
                                  <a:lnTo>
                                    <a:pt x="25" y="13"/>
                                  </a:lnTo>
                                  <a:lnTo>
                                    <a:pt x="17" y="13"/>
                                  </a:lnTo>
                                  <a:lnTo>
                                    <a:pt x="12" y="5"/>
                                  </a:lnTo>
                                  <a:lnTo>
                                    <a:pt x="4" y="5"/>
                                  </a:lnTo>
                                  <a:lnTo>
                                    <a:pt x="4"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1" name="Line 3060"/>
                          <wps:cNvCnPr/>
                          <wps:spPr bwMode="auto">
                            <a:xfrm flipV="1">
                              <a:off x="5825" y="604"/>
                              <a:ext cx="1" cy="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22" name="Freeform 3061"/>
                          <wps:cNvSpPr>
                            <a:spLocks/>
                          </wps:cNvSpPr>
                          <wps:spPr bwMode="auto">
                            <a:xfrm>
                              <a:off x="5825" y="687"/>
                              <a:ext cx="132" cy="226"/>
                            </a:xfrm>
                            <a:custGeom>
                              <a:avLst/>
                              <a:gdLst>
                                <a:gd name="T0" fmla="*/ 0 w 132"/>
                                <a:gd name="T1" fmla="*/ 226 h 226"/>
                                <a:gd name="T2" fmla="*/ 4 w 132"/>
                                <a:gd name="T3" fmla="*/ 222 h 226"/>
                                <a:gd name="T4" fmla="*/ 4 w 132"/>
                                <a:gd name="T5" fmla="*/ 218 h 226"/>
                                <a:gd name="T6" fmla="*/ 8 w 132"/>
                                <a:gd name="T7" fmla="*/ 214 h 226"/>
                                <a:gd name="T8" fmla="*/ 8 w 132"/>
                                <a:gd name="T9" fmla="*/ 209 h 226"/>
                                <a:gd name="T10" fmla="*/ 17 w 132"/>
                                <a:gd name="T11" fmla="*/ 201 h 226"/>
                                <a:gd name="T12" fmla="*/ 17 w 132"/>
                                <a:gd name="T13" fmla="*/ 197 h 226"/>
                                <a:gd name="T14" fmla="*/ 21 w 132"/>
                                <a:gd name="T15" fmla="*/ 193 h 226"/>
                                <a:gd name="T16" fmla="*/ 21 w 132"/>
                                <a:gd name="T17" fmla="*/ 189 h 226"/>
                                <a:gd name="T18" fmla="*/ 25 w 132"/>
                                <a:gd name="T19" fmla="*/ 185 h 226"/>
                                <a:gd name="T20" fmla="*/ 25 w 132"/>
                                <a:gd name="T21" fmla="*/ 181 h 226"/>
                                <a:gd name="T22" fmla="*/ 33 w 132"/>
                                <a:gd name="T23" fmla="*/ 172 h 226"/>
                                <a:gd name="T24" fmla="*/ 33 w 132"/>
                                <a:gd name="T25" fmla="*/ 168 h 226"/>
                                <a:gd name="T26" fmla="*/ 37 w 132"/>
                                <a:gd name="T27" fmla="*/ 164 h 226"/>
                                <a:gd name="T28" fmla="*/ 37 w 132"/>
                                <a:gd name="T29" fmla="*/ 160 h 226"/>
                                <a:gd name="T30" fmla="*/ 45 w 132"/>
                                <a:gd name="T31" fmla="*/ 152 h 226"/>
                                <a:gd name="T32" fmla="*/ 45 w 132"/>
                                <a:gd name="T33" fmla="*/ 148 h 226"/>
                                <a:gd name="T34" fmla="*/ 49 w 132"/>
                                <a:gd name="T35" fmla="*/ 144 h 226"/>
                                <a:gd name="T36" fmla="*/ 49 w 132"/>
                                <a:gd name="T37" fmla="*/ 140 h 226"/>
                                <a:gd name="T38" fmla="*/ 54 w 132"/>
                                <a:gd name="T39" fmla="*/ 135 h 226"/>
                                <a:gd name="T40" fmla="*/ 54 w 132"/>
                                <a:gd name="T41" fmla="*/ 131 h 226"/>
                                <a:gd name="T42" fmla="*/ 62 w 132"/>
                                <a:gd name="T43" fmla="*/ 123 h 226"/>
                                <a:gd name="T44" fmla="*/ 62 w 132"/>
                                <a:gd name="T45" fmla="*/ 119 h 226"/>
                                <a:gd name="T46" fmla="*/ 66 w 132"/>
                                <a:gd name="T47" fmla="*/ 115 h 226"/>
                                <a:gd name="T48" fmla="*/ 66 w 132"/>
                                <a:gd name="T49" fmla="*/ 111 h 226"/>
                                <a:gd name="T50" fmla="*/ 74 w 132"/>
                                <a:gd name="T51" fmla="*/ 103 h 226"/>
                                <a:gd name="T52" fmla="*/ 74 w 132"/>
                                <a:gd name="T53" fmla="*/ 98 h 226"/>
                                <a:gd name="T54" fmla="*/ 78 w 132"/>
                                <a:gd name="T55" fmla="*/ 94 h 226"/>
                                <a:gd name="T56" fmla="*/ 78 w 132"/>
                                <a:gd name="T57" fmla="*/ 90 h 226"/>
                                <a:gd name="T58" fmla="*/ 82 w 132"/>
                                <a:gd name="T59" fmla="*/ 86 h 226"/>
                                <a:gd name="T60" fmla="*/ 82 w 132"/>
                                <a:gd name="T61" fmla="*/ 82 h 226"/>
                                <a:gd name="T62" fmla="*/ 91 w 132"/>
                                <a:gd name="T63" fmla="*/ 74 h 226"/>
                                <a:gd name="T64" fmla="*/ 91 w 132"/>
                                <a:gd name="T65" fmla="*/ 70 h 226"/>
                                <a:gd name="T66" fmla="*/ 95 w 132"/>
                                <a:gd name="T67" fmla="*/ 65 h 226"/>
                                <a:gd name="T68" fmla="*/ 95 w 132"/>
                                <a:gd name="T69" fmla="*/ 61 h 226"/>
                                <a:gd name="T70" fmla="*/ 103 w 132"/>
                                <a:gd name="T71" fmla="*/ 53 h 226"/>
                                <a:gd name="T72" fmla="*/ 103 w 132"/>
                                <a:gd name="T73" fmla="*/ 49 h 226"/>
                                <a:gd name="T74" fmla="*/ 107 w 132"/>
                                <a:gd name="T75" fmla="*/ 45 h 226"/>
                                <a:gd name="T76" fmla="*/ 107 w 132"/>
                                <a:gd name="T77" fmla="*/ 41 h 226"/>
                                <a:gd name="T78" fmla="*/ 111 w 132"/>
                                <a:gd name="T79" fmla="*/ 37 h 226"/>
                                <a:gd name="T80" fmla="*/ 111 w 132"/>
                                <a:gd name="T81" fmla="*/ 33 h 226"/>
                                <a:gd name="T82" fmla="*/ 119 w 132"/>
                                <a:gd name="T83" fmla="*/ 24 h 226"/>
                                <a:gd name="T84" fmla="*/ 119 w 132"/>
                                <a:gd name="T85" fmla="*/ 20 h 226"/>
                                <a:gd name="T86" fmla="*/ 124 w 132"/>
                                <a:gd name="T87" fmla="*/ 16 h 226"/>
                                <a:gd name="T88" fmla="*/ 124 w 132"/>
                                <a:gd name="T89" fmla="*/ 12 h 226"/>
                                <a:gd name="T90" fmla="*/ 132 w 132"/>
                                <a:gd name="T91" fmla="*/ 4 h 226"/>
                                <a:gd name="T92" fmla="*/ 132 w 132"/>
                                <a:gd name="T93"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32" h="226">
                                  <a:moveTo>
                                    <a:pt x="0" y="226"/>
                                  </a:moveTo>
                                  <a:lnTo>
                                    <a:pt x="4" y="222"/>
                                  </a:lnTo>
                                  <a:lnTo>
                                    <a:pt x="4" y="218"/>
                                  </a:lnTo>
                                  <a:lnTo>
                                    <a:pt x="8" y="214"/>
                                  </a:lnTo>
                                  <a:lnTo>
                                    <a:pt x="8" y="209"/>
                                  </a:lnTo>
                                  <a:lnTo>
                                    <a:pt x="17" y="201"/>
                                  </a:lnTo>
                                  <a:lnTo>
                                    <a:pt x="17" y="197"/>
                                  </a:lnTo>
                                  <a:lnTo>
                                    <a:pt x="21" y="193"/>
                                  </a:lnTo>
                                  <a:lnTo>
                                    <a:pt x="21" y="189"/>
                                  </a:lnTo>
                                  <a:lnTo>
                                    <a:pt x="25" y="185"/>
                                  </a:lnTo>
                                  <a:lnTo>
                                    <a:pt x="25" y="181"/>
                                  </a:lnTo>
                                  <a:lnTo>
                                    <a:pt x="33" y="172"/>
                                  </a:lnTo>
                                  <a:lnTo>
                                    <a:pt x="33" y="168"/>
                                  </a:lnTo>
                                  <a:lnTo>
                                    <a:pt x="37" y="164"/>
                                  </a:lnTo>
                                  <a:lnTo>
                                    <a:pt x="37" y="160"/>
                                  </a:lnTo>
                                  <a:lnTo>
                                    <a:pt x="45" y="152"/>
                                  </a:lnTo>
                                  <a:lnTo>
                                    <a:pt x="45" y="148"/>
                                  </a:lnTo>
                                  <a:lnTo>
                                    <a:pt x="49" y="144"/>
                                  </a:lnTo>
                                  <a:lnTo>
                                    <a:pt x="49" y="140"/>
                                  </a:lnTo>
                                  <a:lnTo>
                                    <a:pt x="54" y="135"/>
                                  </a:lnTo>
                                  <a:lnTo>
                                    <a:pt x="54" y="131"/>
                                  </a:lnTo>
                                  <a:lnTo>
                                    <a:pt x="62" y="123"/>
                                  </a:lnTo>
                                  <a:lnTo>
                                    <a:pt x="62" y="119"/>
                                  </a:lnTo>
                                  <a:lnTo>
                                    <a:pt x="66" y="115"/>
                                  </a:lnTo>
                                  <a:lnTo>
                                    <a:pt x="66" y="111"/>
                                  </a:lnTo>
                                  <a:lnTo>
                                    <a:pt x="74" y="103"/>
                                  </a:lnTo>
                                  <a:lnTo>
                                    <a:pt x="74" y="98"/>
                                  </a:lnTo>
                                  <a:lnTo>
                                    <a:pt x="78" y="94"/>
                                  </a:lnTo>
                                  <a:lnTo>
                                    <a:pt x="78" y="90"/>
                                  </a:lnTo>
                                  <a:lnTo>
                                    <a:pt x="82" y="86"/>
                                  </a:lnTo>
                                  <a:lnTo>
                                    <a:pt x="82" y="82"/>
                                  </a:lnTo>
                                  <a:lnTo>
                                    <a:pt x="91" y="74"/>
                                  </a:lnTo>
                                  <a:lnTo>
                                    <a:pt x="91" y="70"/>
                                  </a:lnTo>
                                  <a:lnTo>
                                    <a:pt x="95" y="65"/>
                                  </a:lnTo>
                                  <a:lnTo>
                                    <a:pt x="95" y="61"/>
                                  </a:lnTo>
                                  <a:lnTo>
                                    <a:pt x="103" y="53"/>
                                  </a:lnTo>
                                  <a:lnTo>
                                    <a:pt x="103" y="49"/>
                                  </a:lnTo>
                                  <a:lnTo>
                                    <a:pt x="107" y="45"/>
                                  </a:lnTo>
                                  <a:lnTo>
                                    <a:pt x="107" y="41"/>
                                  </a:lnTo>
                                  <a:lnTo>
                                    <a:pt x="111" y="37"/>
                                  </a:lnTo>
                                  <a:lnTo>
                                    <a:pt x="111" y="33"/>
                                  </a:lnTo>
                                  <a:lnTo>
                                    <a:pt x="119" y="24"/>
                                  </a:lnTo>
                                  <a:lnTo>
                                    <a:pt x="119" y="20"/>
                                  </a:lnTo>
                                  <a:lnTo>
                                    <a:pt x="124" y="16"/>
                                  </a:lnTo>
                                  <a:lnTo>
                                    <a:pt x="124" y="12"/>
                                  </a:lnTo>
                                  <a:lnTo>
                                    <a:pt x="132" y="4"/>
                                  </a:lnTo>
                                  <a:lnTo>
                                    <a:pt x="13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3" name="Freeform 3062"/>
                          <wps:cNvSpPr>
                            <a:spLocks/>
                          </wps:cNvSpPr>
                          <wps:spPr bwMode="auto">
                            <a:xfrm>
                              <a:off x="5874" y="744"/>
                              <a:ext cx="227" cy="395"/>
                            </a:xfrm>
                            <a:custGeom>
                              <a:avLst/>
                              <a:gdLst>
                                <a:gd name="T0" fmla="*/ 5 w 227"/>
                                <a:gd name="T1" fmla="*/ 391 h 395"/>
                                <a:gd name="T2" fmla="*/ 9 w 227"/>
                                <a:gd name="T3" fmla="*/ 383 h 395"/>
                                <a:gd name="T4" fmla="*/ 13 w 227"/>
                                <a:gd name="T5" fmla="*/ 374 h 395"/>
                                <a:gd name="T6" fmla="*/ 21 w 227"/>
                                <a:gd name="T7" fmla="*/ 362 h 395"/>
                                <a:gd name="T8" fmla="*/ 25 w 227"/>
                                <a:gd name="T9" fmla="*/ 354 h 395"/>
                                <a:gd name="T10" fmla="*/ 29 w 227"/>
                                <a:gd name="T11" fmla="*/ 346 h 395"/>
                                <a:gd name="T12" fmla="*/ 37 w 227"/>
                                <a:gd name="T13" fmla="*/ 333 h 395"/>
                                <a:gd name="T14" fmla="*/ 42 w 227"/>
                                <a:gd name="T15" fmla="*/ 325 h 395"/>
                                <a:gd name="T16" fmla="*/ 46 w 227"/>
                                <a:gd name="T17" fmla="*/ 317 h 395"/>
                                <a:gd name="T18" fmla="*/ 54 w 227"/>
                                <a:gd name="T19" fmla="*/ 305 h 395"/>
                                <a:gd name="T20" fmla="*/ 58 w 227"/>
                                <a:gd name="T21" fmla="*/ 296 h 395"/>
                                <a:gd name="T22" fmla="*/ 66 w 227"/>
                                <a:gd name="T23" fmla="*/ 284 h 395"/>
                                <a:gd name="T24" fmla="*/ 70 w 227"/>
                                <a:gd name="T25" fmla="*/ 276 h 395"/>
                                <a:gd name="T26" fmla="*/ 75 w 227"/>
                                <a:gd name="T27" fmla="*/ 268 h 395"/>
                                <a:gd name="T28" fmla="*/ 83 w 227"/>
                                <a:gd name="T29" fmla="*/ 255 h 395"/>
                                <a:gd name="T30" fmla="*/ 87 w 227"/>
                                <a:gd name="T31" fmla="*/ 247 h 395"/>
                                <a:gd name="T32" fmla="*/ 91 w 227"/>
                                <a:gd name="T33" fmla="*/ 239 h 395"/>
                                <a:gd name="T34" fmla="*/ 99 w 227"/>
                                <a:gd name="T35" fmla="*/ 226 h 395"/>
                                <a:gd name="T36" fmla="*/ 103 w 227"/>
                                <a:gd name="T37" fmla="*/ 218 h 395"/>
                                <a:gd name="T38" fmla="*/ 107 w 227"/>
                                <a:gd name="T39" fmla="*/ 210 h 395"/>
                                <a:gd name="T40" fmla="*/ 116 w 227"/>
                                <a:gd name="T41" fmla="*/ 198 h 395"/>
                                <a:gd name="T42" fmla="*/ 120 w 227"/>
                                <a:gd name="T43" fmla="*/ 189 h 395"/>
                                <a:gd name="T44" fmla="*/ 124 w 227"/>
                                <a:gd name="T45" fmla="*/ 181 h 395"/>
                                <a:gd name="T46" fmla="*/ 132 w 227"/>
                                <a:gd name="T47" fmla="*/ 169 h 395"/>
                                <a:gd name="T48" fmla="*/ 136 w 227"/>
                                <a:gd name="T49" fmla="*/ 161 h 395"/>
                                <a:gd name="T50" fmla="*/ 144 w 227"/>
                                <a:gd name="T51" fmla="*/ 148 h 395"/>
                                <a:gd name="T52" fmla="*/ 149 w 227"/>
                                <a:gd name="T53" fmla="*/ 140 h 395"/>
                                <a:gd name="T54" fmla="*/ 153 w 227"/>
                                <a:gd name="T55" fmla="*/ 132 h 395"/>
                                <a:gd name="T56" fmla="*/ 161 w 227"/>
                                <a:gd name="T57" fmla="*/ 120 h 395"/>
                                <a:gd name="T58" fmla="*/ 165 w 227"/>
                                <a:gd name="T59" fmla="*/ 111 h 395"/>
                                <a:gd name="T60" fmla="*/ 169 w 227"/>
                                <a:gd name="T61" fmla="*/ 103 h 395"/>
                                <a:gd name="T62" fmla="*/ 177 w 227"/>
                                <a:gd name="T63" fmla="*/ 91 h 395"/>
                                <a:gd name="T64" fmla="*/ 181 w 227"/>
                                <a:gd name="T65" fmla="*/ 83 h 395"/>
                                <a:gd name="T66" fmla="*/ 186 w 227"/>
                                <a:gd name="T67" fmla="*/ 74 h 395"/>
                                <a:gd name="T68" fmla="*/ 194 w 227"/>
                                <a:gd name="T69" fmla="*/ 62 h 395"/>
                                <a:gd name="T70" fmla="*/ 198 w 227"/>
                                <a:gd name="T71" fmla="*/ 54 h 395"/>
                                <a:gd name="T72" fmla="*/ 202 w 227"/>
                                <a:gd name="T73" fmla="*/ 46 h 395"/>
                                <a:gd name="T74" fmla="*/ 210 w 227"/>
                                <a:gd name="T75" fmla="*/ 33 h 395"/>
                                <a:gd name="T76" fmla="*/ 214 w 227"/>
                                <a:gd name="T77" fmla="*/ 25 h 395"/>
                                <a:gd name="T78" fmla="*/ 223 w 227"/>
                                <a:gd name="T79" fmla="*/ 13 h 395"/>
                                <a:gd name="T80" fmla="*/ 227 w 227"/>
                                <a:gd name="T81" fmla="*/ 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27" h="395">
                                  <a:moveTo>
                                    <a:pt x="0" y="395"/>
                                  </a:moveTo>
                                  <a:lnTo>
                                    <a:pt x="5" y="391"/>
                                  </a:lnTo>
                                  <a:lnTo>
                                    <a:pt x="5" y="387"/>
                                  </a:lnTo>
                                  <a:lnTo>
                                    <a:pt x="9" y="383"/>
                                  </a:lnTo>
                                  <a:lnTo>
                                    <a:pt x="9" y="379"/>
                                  </a:lnTo>
                                  <a:lnTo>
                                    <a:pt x="13" y="374"/>
                                  </a:lnTo>
                                  <a:lnTo>
                                    <a:pt x="13" y="370"/>
                                  </a:lnTo>
                                  <a:lnTo>
                                    <a:pt x="21" y="362"/>
                                  </a:lnTo>
                                  <a:lnTo>
                                    <a:pt x="21" y="358"/>
                                  </a:lnTo>
                                  <a:lnTo>
                                    <a:pt x="25" y="354"/>
                                  </a:lnTo>
                                  <a:lnTo>
                                    <a:pt x="25" y="350"/>
                                  </a:lnTo>
                                  <a:lnTo>
                                    <a:pt x="29" y="346"/>
                                  </a:lnTo>
                                  <a:lnTo>
                                    <a:pt x="29" y="342"/>
                                  </a:lnTo>
                                  <a:lnTo>
                                    <a:pt x="37" y="333"/>
                                  </a:lnTo>
                                  <a:lnTo>
                                    <a:pt x="37" y="329"/>
                                  </a:lnTo>
                                  <a:lnTo>
                                    <a:pt x="42" y="325"/>
                                  </a:lnTo>
                                  <a:lnTo>
                                    <a:pt x="42" y="321"/>
                                  </a:lnTo>
                                  <a:lnTo>
                                    <a:pt x="46" y="317"/>
                                  </a:lnTo>
                                  <a:lnTo>
                                    <a:pt x="46" y="313"/>
                                  </a:lnTo>
                                  <a:lnTo>
                                    <a:pt x="54" y="305"/>
                                  </a:lnTo>
                                  <a:lnTo>
                                    <a:pt x="54" y="300"/>
                                  </a:lnTo>
                                  <a:lnTo>
                                    <a:pt x="58" y="296"/>
                                  </a:lnTo>
                                  <a:lnTo>
                                    <a:pt x="58" y="292"/>
                                  </a:lnTo>
                                  <a:lnTo>
                                    <a:pt x="66" y="284"/>
                                  </a:lnTo>
                                  <a:lnTo>
                                    <a:pt x="66" y="280"/>
                                  </a:lnTo>
                                  <a:lnTo>
                                    <a:pt x="70" y="276"/>
                                  </a:lnTo>
                                  <a:lnTo>
                                    <a:pt x="70" y="272"/>
                                  </a:lnTo>
                                  <a:lnTo>
                                    <a:pt x="75" y="268"/>
                                  </a:lnTo>
                                  <a:lnTo>
                                    <a:pt x="75" y="263"/>
                                  </a:lnTo>
                                  <a:lnTo>
                                    <a:pt x="83" y="255"/>
                                  </a:lnTo>
                                  <a:lnTo>
                                    <a:pt x="83" y="251"/>
                                  </a:lnTo>
                                  <a:lnTo>
                                    <a:pt x="87" y="247"/>
                                  </a:lnTo>
                                  <a:lnTo>
                                    <a:pt x="87" y="243"/>
                                  </a:lnTo>
                                  <a:lnTo>
                                    <a:pt x="91" y="239"/>
                                  </a:lnTo>
                                  <a:lnTo>
                                    <a:pt x="91" y="235"/>
                                  </a:lnTo>
                                  <a:lnTo>
                                    <a:pt x="99" y="226"/>
                                  </a:lnTo>
                                  <a:lnTo>
                                    <a:pt x="99" y="222"/>
                                  </a:lnTo>
                                  <a:lnTo>
                                    <a:pt x="103" y="218"/>
                                  </a:lnTo>
                                  <a:lnTo>
                                    <a:pt x="103" y="214"/>
                                  </a:lnTo>
                                  <a:lnTo>
                                    <a:pt x="107" y="210"/>
                                  </a:lnTo>
                                  <a:lnTo>
                                    <a:pt x="107" y="206"/>
                                  </a:lnTo>
                                  <a:lnTo>
                                    <a:pt x="116" y="198"/>
                                  </a:lnTo>
                                  <a:lnTo>
                                    <a:pt x="116" y="194"/>
                                  </a:lnTo>
                                  <a:lnTo>
                                    <a:pt x="120" y="189"/>
                                  </a:lnTo>
                                  <a:lnTo>
                                    <a:pt x="120" y="185"/>
                                  </a:lnTo>
                                  <a:lnTo>
                                    <a:pt x="124" y="181"/>
                                  </a:lnTo>
                                  <a:lnTo>
                                    <a:pt x="124" y="177"/>
                                  </a:lnTo>
                                  <a:lnTo>
                                    <a:pt x="132" y="169"/>
                                  </a:lnTo>
                                  <a:lnTo>
                                    <a:pt x="132" y="165"/>
                                  </a:lnTo>
                                  <a:lnTo>
                                    <a:pt x="136" y="161"/>
                                  </a:lnTo>
                                  <a:lnTo>
                                    <a:pt x="136" y="157"/>
                                  </a:lnTo>
                                  <a:lnTo>
                                    <a:pt x="144" y="148"/>
                                  </a:lnTo>
                                  <a:lnTo>
                                    <a:pt x="144" y="144"/>
                                  </a:lnTo>
                                  <a:lnTo>
                                    <a:pt x="149" y="140"/>
                                  </a:lnTo>
                                  <a:lnTo>
                                    <a:pt x="149" y="136"/>
                                  </a:lnTo>
                                  <a:lnTo>
                                    <a:pt x="153" y="132"/>
                                  </a:lnTo>
                                  <a:lnTo>
                                    <a:pt x="153" y="128"/>
                                  </a:lnTo>
                                  <a:lnTo>
                                    <a:pt x="161" y="120"/>
                                  </a:lnTo>
                                  <a:lnTo>
                                    <a:pt x="161" y="115"/>
                                  </a:lnTo>
                                  <a:lnTo>
                                    <a:pt x="165" y="111"/>
                                  </a:lnTo>
                                  <a:lnTo>
                                    <a:pt x="165" y="107"/>
                                  </a:lnTo>
                                  <a:lnTo>
                                    <a:pt x="169" y="103"/>
                                  </a:lnTo>
                                  <a:lnTo>
                                    <a:pt x="169" y="99"/>
                                  </a:lnTo>
                                  <a:lnTo>
                                    <a:pt x="177" y="91"/>
                                  </a:lnTo>
                                  <a:lnTo>
                                    <a:pt x="177" y="87"/>
                                  </a:lnTo>
                                  <a:lnTo>
                                    <a:pt x="181" y="83"/>
                                  </a:lnTo>
                                  <a:lnTo>
                                    <a:pt x="181" y="78"/>
                                  </a:lnTo>
                                  <a:lnTo>
                                    <a:pt x="186" y="74"/>
                                  </a:lnTo>
                                  <a:lnTo>
                                    <a:pt x="186" y="70"/>
                                  </a:lnTo>
                                  <a:lnTo>
                                    <a:pt x="194" y="62"/>
                                  </a:lnTo>
                                  <a:lnTo>
                                    <a:pt x="194" y="58"/>
                                  </a:lnTo>
                                  <a:lnTo>
                                    <a:pt x="198" y="54"/>
                                  </a:lnTo>
                                  <a:lnTo>
                                    <a:pt x="198" y="50"/>
                                  </a:lnTo>
                                  <a:lnTo>
                                    <a:pt x="202" y="46"/>
                                  </a:lnTo>
                                  <a:lnTo>
                                    <a:pt x="202" y="41"/>
                                  </a:lnTo>
                                  <a:lnTo>
                                    <a:pt x="210" y="33"/>
                                  </a:lnTo>
                                  <a:lnTo>
                                    <a:pt x="210" y="29"/>
                                  </a:lnTo>
                                  <a:lnTo>
                                    <a:pt x="214" y="25"/>
                                  </a:lnTo>
                                  <a:lnTo>
                                    <a:pt x="214" y="21"/>
                                  </a:lnTo>
                                  <a:lnTo>
                                    <a:pt x="223" y="13"/>
                                  </a:lnTo>
                                  <a:lnTo>
                                    <a:pt x="223" y="8"/>
                                  </a:lnTo>
                                  <a:lnTo>
                                    <a:pt x="227" y="4"/>
                                  </a:lnTo>
                                  <a:lnTo>
                                    <a:pt x="22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4" name="Freeform 3063"/>
                          <wps:cNvSpPr>
                            <a:spLocks/>
                          </wps:cNvSpPr>
                          <wps:spPr bwMode="auto">
                            <a:xfrm>
                              <a:off x="6051" y="790"/>
                              <a:ext cx="202" cy="349"/>
                            </a:xfrm>
                            <a:custGeom>
                              <a:avLst/>
                              <a:gdLst>
                                <a:gd name="T0" fmla="*/ 4 w 202"/>
                                <a:gd name="T1" fmla="*/ 345 h 349"/>
                                <a:gd name="T2" fmla="*/ 9 w 202"/>
                                <a:gd name="T3" fmla="*/ 337 h 349"/>
                                <a:gd name="T4" fmla="*/ 17 w 202"/>
                                <a:gd name="T5" fmla="*/ 324 h 349"/>
                                <a:gd name="T6" fmla="*/ 21 w 202"/>
                                <a:gd name="T7" fmla="*/ 316 h 349"/>
                                <a:gd name="T8" fmla="*/ 25 w 202"/>
                                <a:gd name="T9" fmla="*/ 308 h 349"/>
                                <a:gd name="T10" fmla="*/ 33 w 202"/>
                                <a:gd name="T11" fmla="*/ 296 h 349"/>
                                <a:gd name="T12" fmla="*/ 37 w 202"/>
                                <a:gd name="T13" fmla="*/ 287 h 349"/>
                                <a:gd name="T14" fmla="*/ 42 w 202"/>
                                <a:gd name="T15" fmla="*/ 279 h 349"/>
                                <a:gd name="T16" fmla="*/ 50 w 202"/>
                                <a:gd name="T17" fmla="*/ 267 h 349"/>
                                <a:gd name="T18" fmla="*/ 54 w 202"/>
                                <a:gd name="T19" fmla="*/ 259 h 349"/>
                                <a:gd name="T20" fmla="*/ 62 w 202"/>
                                <a:gd name="T21" fmla="*/ 246 h 349"/>
                                <a:gd name="T22" fmla="*/ 66 w 202"/>
                                <a:gd name="T23" fmla="*/ 238 h 349"/>
                                <a:gd name="T24" fmla="*/ 70 w 202"/>
                                <a:gd name="T25" fmla="*/ 230 h 349"/>
                                <a:gd name="T26" fmla="*/ 79 w 202"/>
                                <a:gd name="T27" fmla="*/ 217 h 349"/>
                                <a:gd name="T28" fmla="*/ 83 w 202"/>
                                <a:gd name="T29" fmla="*/ 209 h 349"/>
                                <a:gd name="T30" fmla="*/ 91 w 202"/>
                                <a:gd name="T31" fmla="*/ 197 h 349"/>
                                <a:gd name="T32" fmla="*/ 95 w 202"/>
                                <a:gd name="T33" fmla="*/ 189 h 349"/>
                                <a:gd name="T34" fmla="*/ 99 w 202"/>
                                <a:gd name="T35" fmla="*/ 180 h 349"/>
                                <a:gd name="T36" fmla="*/ 107 w 202"/>
                                <a:gd name="T37" fmla="*/ 168 h 349"/>
                                <a:gd name="T38" fmla="*/ 111 w 202"/>
                                <a:gd name="T39" fmla="*/ 160 h 349"/>
                                <a:gd name="T40" fmla="*/ 120 w 202"/>
                                <a:gd name="T41" fmla="*/ 148 h 349"/>
                                <a:gd name="T42" fmla="*/ 124 w 202"/>
                                <a:gd name="T43" fmla="*/ 139 h 349"/>
                                <a:gd name="T44" fmla="*/ 128 w 202"/>
                                <a:gd name="T45" fmla="*/ 131 h 349"/>
                                <a:gd name="T46" fmla="*/ 136 w 202"/>
                                <a:gd name="T47" fmla="*/ 119 h 349"/>
                                <a:gd name="T48" fmla="*/ 140 w 202"/>
                                <a:gd name="T49" fmla="*/ 111 h 349"/>
                                <a:gd name="T50" fmla="*/ 144 w 202"/>
                                <a:gd name="T51" fmla="*/ 102 h 349"/>
                                <a:gd name="T52" fmla="*/ 153 w 202"/>
                                <a:gd name="T53" fmla="*/ 90 h 349"/>
                                <a:gd name="T54" fmla="*/ 157 w 202"/>
                                <a:gd name="T55" fmla="*/ 82 h 349"/>
                                <a:gd name="T56" fmla="*/ 165 w 202"/>
                                <a:gd name="T57" fmla="*/ 69 h 349"/>
                                <a:gd name="T58" fmla="*/ 169 w 202"/>
                                <a:gd name="T59" fmla="*/ 61 h 349"/>
                                <a:gd name="T60" fmla="*/ 173 w 202"/>
                                <a:gd name="T61" fmla="*/ 53 h 349"/>
                                <a:gd name="T62" fmla="*/ 181 w 202"/>
                                <a:gd name="T63" fmla="*/ 41 h 349"/>
                                <a:gd name="T64" fmla="*/ 185 w 202"/>
                                <a:gd name="T65" fmla="*/ 32 h 349"/>
                                <a:gd name="T66" fmla="*/ 194 w 202"/>
                                <a:gd name="T67" fmla="*/ 20 h 349"/>
                                <a:gd name="T68" fmla="*/ 198 w 202"/>
                                <a:gd name="T69" fmla="*/ 12 h 349"/>
                                <a:gd name="T70" fmla="*/ 202 w 202"/>
                                <a:gd name="T71" fmla="*/ 4 h 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02" h="349">
                                  <a:moveTo>
                                    <a:pt x="0" y="349"/>
                                  </a:moveTo>
                                  <a:lnTo>
                                    <a:pt x="4" y="345"/>
                                  </a:lnTo>
                                  <a:lnTo>
                                    <a:pt x="4" y="341"/>
                                  </a:lnTo>
                                  <a:lnTo>
                                    <a:pt x="9" y="337"/>
                                  </a:lnTo>
                                  <a:lnTo>
                                    <a:pt x="9" y="333"/>
                                  </a:lnTo>
                                  <a:lnTo>
                                    <a:pt x="17" y="324"/>
                                  </a:lnTo>
                                  <a:lnTo>
                                    <a:pt x="17" y="320"/>
                                  </a:lnTo>
                                  <a:lnTo>
                                    <a:pt x="21" y="316"/>
                                  </a:lnTo>
                                  <a:lnTo>
                                    <a:pt x="21" y="312"/>
                                  </a:lnTo>
                                  <a:lnTo>
                                    <a:pt x="25" y="308"/>
                                  </a:lnTo>
                                  <a:lnTo>
                                    <a:pt x="25" y="304"/>
                                  </a:lnTo>
                                  <a:lnTo>
                                    <a:pt x="33" y="296"/>
                                  </a:lnTo>
                                  <a:lnTo>
                                    <a:pt x="33" y="291"/>
                                  </a:lnTo>
                                  <a:lnTo>
                                    <a:pt x="37" y="287"/>
                                  </a:lnTo>
                                  <a:lnTo>
                                    <a:pt x="37" y="283"/>
                                  </a:lnTo>
                                  <a:lnTo>
                                    <a:pt x="42" y="279"/>
                                  </a:lnTo>
                                  <a:lnTo>
                                    <a:pt x="42" y="275"/>
                                  </a:lnTo>
                                  <a:lnTo>
                                    <a:pt x="50" y="267"/>
                                  </a:lnTo>
                                  <a:lnTo>
                                    <a:pt x="50" y="263"/>
                                  </a:lnTo>
                                  <a:lnTo>
                                    <a:pt x="54" y="259"/>
                                  </a:lnTo>
                                  <a:lnTo>
                                    <a:pt x="54" y="254"/>
                                  </a:lnTo>
                                  <a:lnTo>
                                    <a:pt x="62" y="246"/>
                                  </a:lnTo>
                                  <a:lnTo>
                                    <a:pt x="62" y="242"/>
                                  </a:lnTo>
                                  <a:lnTo>
                                    <a:pt x="66" y="238"/>
                                  </a:lnTo>
                                  <a:lnTo>
                                    <a:pt x="66" y="234"/>
                                  </a:lnTo>
                                  <a:lnTo>
                                    <a:pt x="70" y="230"/>
                                  </a:lnTo>
                                  <a:lnTo>
                                    <a:pt x="70" y="226"/>
                                  </a:lnTo>
                                  <a:lnTo>
                                    <a:pt x="79" y="217"/>
                                  </a:lnTo>
                                  <a:lnTo>
                                    <a:pt x="79" y="213"/>
                                  </a:lnTo>
                                  <a:lnTo>
                                    <a:pt x="83" y="209"/>
                                  </a:lnTo>
                                  <a:lnTo>
                                    <a:pt x="83" y="205"/>
                                  </a:lnTo>
                                  <a:lnTo>
                                    <a:pt x="91" y="197"/>
                                  </a:lnTo>
                                  <a:lnTo>
                                    <a:pt x="91" y="193"/>
                                  </a:lnTo>
                                  <a:lnTo>
                                    <a:pt x="95" y="189"/>
                                  </a:lnTo>
                                  <a:lnTo>
                                    <a:pt x="95" y="185"/>
                                  </a:lnTo>
                                  <a:lnTo>
                                    <a:pt x="99" y="180"/>
                                  </a:lnTo>
                                  <a:lnTo>
                                    <a:pt x="99" y="176"/>
                                  </a:lnTo>
                                  <a:lnTo>
                                    <a:pt x="107" y="168"/>
                                  </a:lnTo>
                                  <a:lnTo>
                                    <a:pt x="107" y="164"/>
                                  </a:lnTo>
                                  <a:lnTo>
                                    <a:pt x="111" y="160"/>
                                  </a:lnTo>
                                  <a:lnTo>
                                    <a:pt x="111" y="156"/>
                                  </a:lnTo>
                                  <a:lnTo>
                                    <a:pt x="120" y="148"/>
                                  </a:lnTo>
                                  <a:lnTo>
                                    <a:pt x="120" y="143"/>
                                  </a:lnTo>
                                  <a:lnTo>
                                    <a:pt x="124" y="139"/>
                                  </a:lnTo>
                                  <a:lnTo>
                                    <a:pt x="124" y="135"/>
                                  </a:lnTo>
                                  <a:lnTo>
                                    <a:pt x="128" y="131"/>
                                  </a:lnTo>
                                  <a:lnTo>
                                    <a:pt x="128" y="127"/>
                                  </a:lnTo>
                                  <a:lnTo>
                                    <a:pt x="136" y="119"/>
                                  </a:lnTo>
                                  <a:lnTo>
                                    <a:pt x="136" y="115"/>
                                  </a:lnTo>
                                  <a:lnTo>
                                    <a:pt x="140" y="111"/>
                                  </a:lnTo>
                                  <a:lnTo>
                                    <a:pt x="140" y="106"/>
                                  </a:lnTo>
                                  <a:lnTo>
                                    <a:pt x="144" y="102"/>
                                  </a:lnTo>
                                  <a:lnTo>
                                    <a:pt x="144" y="98"/>
                                  </a:lnTo>
                                  <a:lnTo>
                                    <a:pt x="153" y="90"/>
                                  </a:lnTo>
                                  <a:lnTo>
                                    <a:pt x="153" y="86"/>
                                  </a:lnTo>
                                  <a:lnTo>
                                    <a:pt x="157" y="82"/>
                                  </a:lnTo>
                                  <a:lnTo>
                                    <a:pt x="157" y="78"/>
                                  </a:lnTo>
                                  <a:lnTo>
                                    <a:pt x="165" y="69"/>
                                  </a:lnTo>
                                  <a:lnTo>
                                    <a:pt x="165" y="65"/>
                                  </a:lnTo>
                                  <a:lnTo>
                                    <a:pt x="169" y="61"/>
                                  </a:lnTo>
                                  <a:lnTo>
                                    <a:pt x="169" y="57"/>
                                  </a:lnTo>
                                  <a:lnTo>
                                    <a:pt x="173" y="53"/>
                                  </a:lnTo>
                                  <a:lnTo>
                                    <a:pt x="173" y="49"/>
                                  </a:lnTo>
                                  <a:lnTo>
                                    <a:pt x="181" y="41"/>
                                  </a:lnTo>
                                  <a:lnTo>
                                    <a:pt x="181" y="37"/>
                                  </a:lnTo>
                                  <a:lnTo>
                                    <a:pt x="185" y="32"/>
                                  </a:lnTo>
                                  <a:lnTo>
                                    <a:pt x="185" y="28"/>
                                  </a:lnTo>
                                  <a:lnTo>
                                    <a:pt x="194" y="20"/>
                                  </a:lnTo>
                                  <a:lnTo>
                                    <a:pt x="194" y="16"/>
                                  </a:lnTo>
                                  <a:lnTo>
                                    <a:pt x="198" y="12"/>
                                  </a:lnTo>
                                  <a:lnTo>
                                    <a:pt x="198" y="8"/>
                                  </a:lnTo>
                                  <a:lnTo>
                                    <a:pt x="202" y="4"/>
                                  </a:lnTo>
                                  <a:lnTo>
                                    <a:pt x="20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5" name="Freeform 3064"/>
                          <wps:cNvSpPr>
                            <a:spLocks/>
                          </wps:cNvSpPr>
                          <wps:spPr bwMode="auto">
                            <a:xfrm>
                              <a:off x="6228" y="802"/>
                              <a:ext cx="198" cy="337"/>
                            </a:xfrm>
                            <a:custGeom>
                              <a:avLst/>
                              <a:gdLst>
                                <a:gd name="T0" fmla="*/ 8 w 198"/>
                                <a:gd name="T1" fmla="*/ 329 h 337"/>
                                <a:gd name="T2" fmla="*/ 13 w 198"/>
                                <a:gd name="T3" fmla="*/ 321 h 337"/>
                                <a:gd name="T4" fmla="*/ 17 w 198"/>
                                <a:gd name="T5" fmla="*/ 312 h 337"/>
                                <a:gd name="T6" fmla="*/ 25 w 198"/>
                                <a:gd name="T7" fmla="*/ 300 h 337"/>
                                <a:gd name="T8" fmla="*/ 29 w 198"/>
                                <a:gd name="T9" fmla="*/ 292 h 337"/>
                                <a:gd name="T10" fmla="*/ 33 w 198"/>
                                <a:gd name="T11" fmla="*/ 284 h 337"/>
                                <a:gd name="T12" fmla="*/ 41 w 198"/>
                                <a:gd name="T13" fmla="*/ 271 h 337"/>
                                <a:gd name="T14" fmla="*/ 46 w 198"/>
                                <a:gd name="T15" fmla="*/ 263 h 337"/>
                                <a:gd name="T16" fmla="*/ 54 w 198"/>
                                <a:gd name="T17" fmla="*/ 251 h 337"/>
                                <a:gd name="T18" fmla="*/ 58 w 198"/>
                                <a:gd name="T19" fmla="*/ 242 h 337"/>
                                <a:gd name="T20" fmla="*/ 62 w 198"/>
                                <a:gd name="T21" fmla="*/ 234 h 337"/>
                                <a:gd name="T22" fmla="*/ 70 w 198"/>
                                <a:gd name="T23" fmla="*/ 222 h 337"/>
                                <a:gd name="T24" fmla="*/ 74 w 198"/>
                                <a:gd name="T25" fmla="*/ 214 h 337"/>
                                <a:gd name="T26" fmla="*/ 78 w 198"/>
                                <a:gd name="T27" fmla="*/ 205 h 337"/>
                                <a:gd name="T28" fmla="*/ 87 w 198"/>
                                <a:gd name="T29" fmla="*/ 193 h 337"/>
                                <a:gd name="T30" fmla="*/ 91 w 198"/>
                                <a:gd name="T31" fmla="*/ 185 h 337"/>
                                <a:gd name="T32" fmla="*/ 99 w 198"/>
                                <a:gd name="T33" fmla="*/ 173 h 337"/>
                                <a:gd name="T34" fmla="*/ 103 w 198"/>
                                <a:gd name="T35" fmla="*/ 164 h 337"/>
                                <a:gd name="T36" fmla="*/ 107 w 198"/>
                                <a:gd name="T37" fmla="*/ 156 h 337"/>
                                <a:gd name="T38" fmla="*/ 115 w 198"/>
                                <a:gd name="T39" fmla="*/ 144 h 337"/>
                                <a:gd name="T40" fmla="*/ 120 w 198"/>
                                <a:gd name="T41" fmla="*/ 136 h 337"/>
                                <a:gd name="T42" fmla="*/ 124 w 198"/>
                                <a:gd name="T43" fmla="*/ 127 h 337"/>
                                <a:gd name="T44" fmla="*/ 132 w 198"/>
                                <a:gd name="T45" fmla="*/ 115 h 337"/>
                                <a:gd name="T46" fmla="*/ 136 w 198"/>
                                <a:gd name="T47" fmla="*/ 107 h 337"/>
                                <a:gd name="T48" fmla="*/ 144 w 198"/>
                                <a:gd name="T49" fmla="*/ 94 h 337"/>
                                <a:gd name="T50" fmla="*/ 148 w 198"/>
                                <a:gd name="T51" fmla="*/ 86 h 337"/>
                                <a:gd name="T52" fmla="*/ 152 w 198"/>
                                <a:gd name="T53" fmla="*/ 78 h 337"/>
                                <a:gd name="T54" fmla="*/ 161 w 198"/>
                                <a:gd name="T55" fmla="*/ 66 h 337"/>
                                <a:gd name="T56" fmla="*/ 165 w 198"/>
                                <a:gd name="T57" fmla="*/ 57 h 337"/>
                                <a:gd name="T58" fmla="*/ 169 w 198"/>
                                <a:gd name="T59" fmla="*/ 49 h 337"/>
                                <a:gd name="T60" fmla="*/ 177 w 198"/>
                                <a:gd name="T61" fmla="*/ 37 h 337"/>
                                <a:gd name="T62" fmla="*/ 181 w 198"/>
                                <a:gd name="T63" fmla="*/ 29 h 337"/>
                                <a:gd name="T64" fmla="*/ 189 w 198"/>
                                <a:gd name="T65" fmla="*/ 16 h 337"/>
                                <a:gd name="T66" fmla="*/ 194 w 198"/>
                                <a:gd name="T67" fmla="*/ 8 h 337"/>
                                <a:gd name="T68" fmla="*/ 198 w 198"/>
                                <a:gd name="T69" fmla="*/ 0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98" h="337">
                                  <a:moveTo>
                                    <a:pt x="0" y="337"/>
                                  </a:moveTo>
                                  <a:lnTo>
                                    <a:pt x="8" y="329"/>
                                  </a:lnTo>
                                  <a:lnTo>
                                    <a:pt x="8" y="325"/>
                                  </a:lnTo>
                                  <a:lnTo>
                                    <a:pt x="13" y="321"/>
                                  </a:lnTo>
                                  <a:lnTo>
                                    <a:pt x="13" y="316"/>
                                  </a:lnTo>
                                  <a:lnTo>
                                    <a:pt x="17" y="312"/>
                                  </a:lnTo>
                                  <a:lnTo>
                                    <a:pt x="17" y="308"/>
                                  </a:lnTo>
                                  <a:lnTo>
                                    <a:pt x="25" y="300"/>
                                  </a:lnTo>
                                  <a:lnTo>
                                    <a:pt x="25" y="296"/>
                                  </a:lnTo>
                                  <a:lnTo>
                                    <a:pt x="29" y="292"/>
                                  </a:lnTo>
                                  <a:lnTo>
                                    <a:pt x="29" y="288"/>
                                  </a:lnTo>
                                  <a:lnTo>
                                    <a:pt x="33" y="284"/>
                                  </a:lnTo>
                                  <a:lnTo>
                                    <a:pt x="33" y="279"/>
                                  </a:lnTo>
                                  <a:lnTo>
                                    <a:pt x="41" y="271"/>
                                  </a:lnTo>
                                  <a:lnTo>
                                    <a:pt x="41" y="267"/>
                                  </a:lnTo>
                                  <a:lnTo>
                                    <a:pt x="46" y="263"/>
                                  </a:lnTo>
                                  <a:lnTo>
                                    <a:pt x="46" y="259"/>
                                  </a:lnTo>
                                  <a:lnTo>
                                    <a:pt x="54" y="251"/>
                                  </a:lnTo>
                                  <a:lnTo>
                                    <a:pt x="54" y="247"/>
                                  </a:lnTo>
                                  <a:lnTo>
                                    <a:pt x="58" y="242"/>
                                  </a:lnTo>
                                  <a:lnTo>
                                    <a:pt x="58" y="238"/>
                                  </a:lnTo>
                                  <a:lnTo>
                                    <a:pt x="62" y="234"/>
                                  </a:lnTo>
                                  <a:lnTo>
                                    <a:pt x="62" y="230"/>
                                  </a:lnTo>
                                  <a:lnTo>
                                    <a:pt x="70" y="222"/>
                                  </a:lnTo>
                                  <a:lnTo>
                                    <a:pt x="70" y="218"/>
                                  </a:lnTo>
                                  <a:lnTo>
                                    <a:pt x="74" y="214"/>
                                  </a:lnTo>
                                  <a:lnTo>
                                    <a:pt x="74" y="210"/>
                                  </a:lnTo>
                                  <a:lnTo>
                                    <a:pt x="78" y="205"/>
                                  </a:lnTo>
                                  <a:lnTo>
                                    <a:pt x="78" y="201"/>
                                  </a:lnTo>
                                  <a:lnTo>
                                    <a:pt x="87" y="193"/>
                                  </a:lnTo>
                                  <a:lnTo>
                                    <a:pt x="87" y="189"/>
                                  </a:lnTo>
                                  <a:lnTo>
                                    <a:pt x="91" y="185"/>
                                  </a:lnTo>
                                  <a:lnTo>
                                    <a:pt x="91" y="181"/>
                                  </a:lnTo>
                                  <a:lnTo>
                                    <a:pt x="99" y="173"/>
                                  </a:lnTo>
                                  <a:lnTo>
                                    <a:pt x="99" y="168"/>
                                  </a:lnTo>
                                  <a:lnTo>
                                    <a:pt x="103" y="164"/>
                                  </a:lnTo>
                                  <a:lnTo>
                                    <a:pt x="103" y="160"/>
                                  </a:lnTo>
                                  <a:lnTo>
                                    <a:pt x="107" y="156"/>
                                  </a:lnTo>
                                  <a:lnTo>
                                    <a:pt x="107" y="152"/>
                                  </a:lnTo>
                                  <a:lnTo>
                                    <a:pt x="115" y="144"/>
                                  </a:lnTo>
                                  <a:lnTo>
                                    <a:pt x="115" y="140"/>
                                  </a:lnTo>
                                  <a:lnTo>
                                    <a:pt x="120" y="136"/>
                                  </a:lnTo>
                                  <a:lnTo>
                                    <a:pt x="120" y="131"/>
                                  </a:lnTo>
                                  <a:lnTo>
                                    <a:pt x="124" y="127"/>
                                  </a:lnTo>
                                  <a:lnTo>
                                    <a:pt x="124" y="123"/>
                                  </a:lnTo>
                                  <a:lnTo>
                                    <a:pt x="132" y="115"/>
                                  </a:lnTo>
                                  <a:lnTo>
                                    <a:pt x="132" y="111"/>
                                  </a:lnTo>
                                  <a:lnTo>
                                    <a:pt x="136" y="107"/>
                                  </a:lnTo>
                                  <a:lnTo>
                                    <a:pt x="136" y="103"/>
                                  </a:lnTo>
                                  <a:lnTo>
                                    <a:pt x="144" y="94"/>
                                  </a:lnTo>
                                  <a:lnTo>
                                    <a:pt x="144" y="90"/>
                                  </a:lnTo>
                                  <a:lnTo>
                                    <a:pt x="148" y="86"/>
                                  </a:lnTo>
                                  <a:lnTo>
                                    <a:pt x="148" y="82"/>
                                  </a:lnTo>
                                  <a:lnTo>
                                    <a:pt x="152" y="78"/>
                                  </a:lnTo>
                                  <a:lnTo>
                                    <a:pt x="152" y="74"/>
                                  </a:lnTo>
                                  <a:lnTo>
                                    <a:pt x="161" y="66"/>
                                  </a:lnTo>
                                  <a:lnTo>
                                    <a:pt x="161" y="62"/>
                                  </a:lnTo>
                                  <a:lnTo>
                                    <a:pt x="165" y="57"/>
                                  </a:lnTo>
                                  <a:lnTo>
                                    <a:pt x="165" y="53"/>
                                  </a:lnTo>
                                  <a:lnTo>
                                    <a:pt x="169" y="49"/>
                                  </a:lnTo>
                                  <a:lnTo>
                                    <a:pt x="169" y="45"/>
                                  </a:lnTo>
                                  <a:lnTo>
                                    <a:pt x="177" y="37"/>
                                  </a:lnTo>
                                  <a:lnTo>
                                    <a:pt x="177" y="33"/>
                                  </a:lnTo>
                                  <a:lnTo>
                                    <a:pt x="181" y="29"/>
                                  </a:lnTo>
                                  <a:lnTo>
                                    <a:pt x="181" y="25"/>
                                  </a:lnTo>
                                  <a:lnTo>
                                    <a:pt x="189" y="16"/>
                                  </a:lnTo>
                                  <a:lnTo>
                                    <a:pt x="189" y="12"/>
                                  </a:lnTo>
                                  <a:lnTo>
                                    <a:pt x="194" y="8"/>
                                  </a:lnTo>
                                  <a:lnTo>
                                    <a:pt x="194" y="4"/>
                                  </a:lnTo>
                                  <a:lnTo>
                                    <a:pt x="1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6" name="Freeform 3065"/>
                          <wps:cNvSpPr>
                            <a:spLocks/>
                          </wps:cNvSpPr>
                          <wps:spPr bwMode="auto">
                            <a:xfrm>
                              <a:off x="6409" y="740"/>
                              <a:ext cx="231" cy="399"/>
                            </a:xfrm>
                            <a:custGeom>
                              <a:avLst/>
                              <a:gdLst>
                                <a:gd name="T0" fmla="*/ 0 w 231"/>
                                <a:gd name="T1" fmla="*/ 395 h 399"/>
                                <a:gd name="T2" fmla="*/ 4 w 231"/>
                                <a:gd name="T3" fmla="*/ 387 h 399"/>
                                <a:gd name="T4" fmla="*/ 13 w 231"/>
                                <a:gd name="T5" fmla="*/ 378 h 399"/>
                                <a:gd name="T6" fmla="*/ 17 w 231"/>
                                <a:gd name="T7" fmla="*/ 370 h 399"/>
                                <a:gd name="T8" fmla="*/ 25 w 231"/>
                                <a:gd name="T9" fmla="*/ 358 h 399"/>
                                <a:gd name="T10" fmla="*/ 29 w 231"/>
                                <a:gd name="T11" fmla="*/ 350 h 399"/>
                                <a:gd name="T12" fmla="*/ 33 w 231"/>
                                <a:gd name="T13" fmla="*/ 341 h 399"/>
                                <a:gd name="T14" fmla="*/ 41 w 231"/>
                                <a:gd name="T15" fmla="*/ 329 h 399"/>
                                <a:gd name="T16" fmla="*/ 46 w 231"/>
                                <a:gd name="T17" fmla="*/ 321 h 399"/>
                                <a:gd name="T18" fmla="*/ 54 w 231"/>
                                <a:gd name="T19" fmla="*/ 309 h 399"/>
                                <a:gd name="T20" fmla="*/ 58 w 231"/>
                                <a:gd name="T21" fmla="*/ 300 h 399"/>
                                <a:gd name="T22" fmla="*/ 62 w 231"/>
                                <a:gd name="T23" fmla="*/ 292 h 399"/>
                                <a:gd name="T24" fmla="*/ 70 w 231"/>
                                <a:gd name="T25" fmla="*/ 280 h 399"/>
                                <a:gd name="T26" fmla="*/ 74 w 231"/>
                                <a:gd name="T27" fmla="*/ 272 h 399"/>
                                <a:gd name="T28" fmla="*/ 83 w 231"/>
                                <a:gd name="T29" fmla="*/ 259 h 399"/>
                                <a:gd name="T30" fmla="*/ 87 w 231"/>
                                <a:gd name="T31" fmla="*/ 251 h 399"/>
                                <a:gd name="T32" fmla="*/ 95 w 231"/>
                                <a:gd name="T33" fmla="*/ 239 h 399"/>
                                <a:gd name="T34" fmla="*/ 99 w 231"/>
                                <a:gd name="T35" fmla="*/ 230 h 399"/>
                                <a:gd name="T36" fmla="*/ 103 w 231"/>
                                <a:gd name="T37" fmla="*/ 222 h 399"/>
                                <a:gd name="T38" fmla="*/ 111 w 231"/>
                                <a:gd name="T39" fmla="*/ 210 h 399"/>
                                <a:gd name="T40" fmla="*/ 115 w 231"/>
                                <a:gd name="T41" fmla="*/ 202 h 399"/>
                                <a:gd name="T42" fmla="*/ 124 w 231"/>
                                <a:gd name="T43" fmla="*/ 189 h 399"/>
                                <a:gd name="T44" fmla="*/ 128 w 231"/>
                                <a:gd name="T45" fmla="*/ 181 h 399"/>
                                <a:gd name="T46" fmla="*/ 132 w 231"/>
                                <a:gd name="T47" fmla="*/ 173 h 399"/>
                                <a:gd name="T48" fmla="*/ 140 w 231"/>
                                <a:gd name="T49" fmla="*/ 161 h 399"/>
                                <a:gd name="T50" fmla="*/ 144 w 231"/>
                                <a:gd name="T51" fmla="*/ 152 h 399"/>
                                <a:gd name="T52" fmla="*/ 152 w 231"/>
                                <a:gd name="T53" fmla="*/ 140 h 399"/>
                                <a:gd name="T54" fmla="*/ 157 w 231"/>
                                <a:gd name="T55" fmla="*/ 132 h 399"/>
                                <a:gd name="T56" fmla="*/ 161 w 231"/>
                                <a:gd name="T57" fmla="*/ 124 h 399"/>
                                <a:gd name="T58" fmla="*/ 169 w 231"/>
                                <a:gd name="T59" fmla="*/ 111 h 399"/>
                                <a:gd name="T60" fmla="*/ 173 w 231"/>
                                <a:gd name="T61" fmla="*/ 103 h 399"/>
                                <a:gd name="T62" fmla="*/ 181 w 231"/>
                                <a:gd name="T63" fmla="*/ 91 h 399"/>
                                <a:gd name="T64" fmla="*/ 185 w 231"/>
                                <a:gd name="T65" fmla="*/ 82 h 399"/>
                                <a:gd name="T66" fmla="*/ 189 w 231"/>
                                <a:gd name="T67" fmla="*/ 74 h 399"/>
                                <a:gd name="T68" fmla="*/ 198 w 231"/>
                                <a:gd name="T69" fmla="*/ 62 h 399"/>
                                <a:gd name="T70" fmla="*/ 202 w 231"/>
                                <a:gd name="T71" fmla="*/ 54 h 399"/>
                                <a:gd name="T72" fmla="*/ 210 w 231"/>
                                <a:gd name="T73" fmla="*/ 41 h 399"/>
                                <a:gd name="T74" fmla="*/ 214 w 231"/>
                                <a:gd name="T75" fmla="*/ 33 h 399"/>
                                <a:gd name="T76" fmla="*/ 218 w 231"/>
                                <a:gd name="T77" fmla="*/ 25 h 399"/>
                                <a:gd name="T78" fmla="*/ 227 w 231"/>
                                <a:gd name="T79" fmla="*/ 12 h 399"/>
                                <a:gd name="T80" fmla="*/ 231 w 231"/>
                                <a:gd name="T81" fmla="*/ 4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31" h="399">
                                  <a:moveTo>
                                    <a:pt x="0" y="399"/>
                                  </a:moveTo>
                                  <a:lnTo>
                                    <a:pt x="0" y="395"/>
                                  </a:lnTo>
                                  <a:lnTo>
                                    <a:pt x="4" y="391"/>
                                  </a:lnTo>
                                  <a:lnTo>
                                    <a:pt x="4" y="387"/>
                                  </a:lnTo>
                                  <a:lnTo>
                                    <a:pt x="8" y="383"/>
                                  </a:lnTo>
                                  <a:lnTo>
                                    <a:pt x="13" y="378"/>
                                  </a:lnTo>
                                  <a:lnTo>
                                    <a:pt x="13" y="374"/>
                                  </a:lnTo>
                                  <a:lnTo>
                                    <a:pt x="17" y="370"/>
                                  </a:lnTo>
                                  <a:lnTo>
                                    <a:pt x="17" y="366"/>
                                  </a:lnTo>
                                  <a:lnTo>
                                    <a:pt x="25" y="358"/>
                                  </a:lnTo>
                                  <a:lnTo>
                                    <a:pt x="25" y="354"/>
                                  </a:lnTo>
                                  <a:lnTo>
                                    <a:pt x="29" y="350"/>
                                  </a:lnTo>
                                  <a:lnTo>
                                    <a:pt x="29" y="346"/>
                                  </a:lnTo>
                                  <a:lnTo>
                                    <a:pt x="33" y="341"/>
                                  </a:lnTo>
                                  <a:lnTo>
                                    <a:pt x="33" y="337"/>
                                  </a:lnTo>
                                  <a:lnTo>
                                    <a:pt x="41" y="329"/>
                                  </a:lnTo>
                                  <a:lnTo>
                                    <a:pt x="41" y="325"/>
                                  </a:lnTo>
                                  <a:lnTo>
                                    <a:pt x="46" y="321"/>
                                  </a:lnTo>
                                  <a:lnTo>
                                    <a:pt x="46" y="317"/>
                                  </a:lnTo>
                                  <a:lnTo>
                                    <a:pt x="54" y="309"/>
                                  </a:lnTo>
                                  <a:lnTo>
                                    <a:pt x="54" y="304"/>
                                  </a:lnTo>
                                  <a:lnTo>
                                    <a:pt x="58" y="300"/>
                                  </a:lnTo>
                                  <a:lnTo>
                                    <a:pt x="58" y="296"/>
                                  </a:lnTo>
                                  <a:lnTo>
                                    <a:pt x="62" y="292"/>
                                  </a:lnTo>
                                  <a:lnTo>
                                    <a:pt x="62" y="288"/>
                                  </a:lnTo>
                                  <a:lnTo>
                                    <a:pt x="70" y="280"/>
                                  </a:lnTo>
                                  <a:lnTo>
                                    <a:pt x="70" y="276"/>
                                  </a:lnTo>
                                  <a:lnTo>
                                    <a:pt x="74" y="272"/>
                                  </a:lnTo>
                                  <a:lnTo>
                                    <a:pt x="74" y="267"/>
                                  </a:lnTo>
                                  <a:lnTo>
                                    <a:pt x="83" y="259"/>
                                  </a:lnTo>
                                  <a:lnTo>
                                    <a:pt x="83" y="255"/>
                                  </a:lnTo>
                                  <a:lnTo>
                                    <a:pt x="87" y="251"/>
                                  </a:lnTo>
                                  <a:lnTo>
                                    <a:pt x="87" y="247"/>
                                  </a:lnTo>
                                  <a:lnTo>
                                    <a:pt x="95" y="239"/>
                                  </a:lnTo>
                                  <a:lnTo>
                                    <a:pt x="95" y="235"/>
                                  </a:lnTo>
                                  <a:lnTo>
                                    <a:pt x="99" y="230"/>
                                  </a:lnTo>
                                  <a:lnTo>
                                    <a:pt x="99" y="226"/>
                                  </a:lnTo>
                                  <a:lnTo>
                                    <a:pt x="103" y="222"/>
                                  </a:lnTo>
                                  <a:lnTo>
                                    <a:pt x="103" y="218"/>
                                  </a:lnTo>
                                  <a:lnTo>
                                    <a:pt x="111" y="210"/>
                                  </a:lnTo>
                                  <a:lnTo>
                                    <a:pt x="111" y="206"/>
                                  </a:lnTo>
                                  <a:lnTo>
                                    <a:pt x="115" y="202"/>
                                  </a:lnTo>
                                  <a:lnTo>
                                    <a:pt x="115" y="198"/>
                                  </a:lnTo>
                                  <a:lnTo>
                                    <a:pt x="124" y="189"/>
                                  </a:lnTo>
                                  <a:lnTo>
                                    <a:pt x="124" y="185"/>
                                  </a:lnTo>
                                  <a:lnTo>
                                    <a:pt x="128" y="181"/>
                                  </a:lnTo>
                                  <a:lnTo>
                                    <a:pt x="128" y="177"/>
                                  </a:lnTo>
                                  <a:lnTo>
                                    <a:pt x="132" y="173"/>
                                  </a:lnTo>
                                  <a:lnTo>
                                    <a:pt x="132" y="169"/>
                                  </a:lnTo>
                                  <a:lnTo>
                                    <a:pt x="140" y="161"/>
                                  </a:lnTo>
                                  <a:lnTo>
                                    <a:pt x="140" y="156"/>
                                  </a:lnTo>
                                  <a:lnTo>
                                    <a:pt x="144" y="152"/>
                                  </a:lnTo>
                                  <a:lnTo>
                                    <a:pt x="144" y="148"/>
                                  </a:lnTo>
                                  <a:lnTo>
                                    <a:pt x="152" y="140"/>
                                  </a:lnTo>
                                  <a:lnTo>
                                    <a:pt x="152" y="136"/>
                                  </a:lnTo>
                                  <a:lnTo>
                                    <a:pt x="157" y="132"/>
                                  </a:lnTo>
                                  <a:lnTo>
                                    <a:pt x="157" y="128"/>
                                  </a:lnTo>
                                  <a:lnTo>
                                    <a:pt x="161" y="124"/>
                                  </a:lnTo>
                                  <a:lnTo>
                                    <a:pt x="161" y="119"/>
                                  </a:lnTo>
                                  <a:lnTo>
                                    <a:pt x="169" y="111"/>
                                  </a:lnTo>
                                  <a:lnTo>
                                    <a:pt x="169" y="107"/>
                                  </a:lnTo>
                                  <a:lnTo>
                                    <a:pt x="173" y="103"/>
                                  </a:lnTo>
                                  <a:lnTo>
                                    <a:pt x="173" y="99"/>
                                  </a:lnTo>
                                  <a:lnTo>
                                    <a:pt x="181" y="91"/>
                                  </a:lnTo>
                                  <a:lnTo>
                                    <a:pt x="181" y="87"/>
                                  </a:lnTo>
                                  <a:lnTo>
                                    <a:pt x="185" y="82"/>
                                  </a:lnTo>
                                  <a:lnTo>
                                    <a:pt x="185" y="78"/>
                                  </a:lnTo>
                                  <a:lnTo>
                                    <a:pt x="189" y="74"/>
                                  </a:lnTo>
                                  <a:lnTo>
                                    <a:pt x="189" y="70"/>
                                  </a:lnTo>
                                  <a:lnTo>
                                    <a:pt x="198" y="62"/>
                                  </a:lnTo>
                                  <a:lnTo>
                                    <a:pt x="198" y="58"/>
                                  </a:lnTo>
                                  <a:lnTo>
                                    <a:pt x="202" y="54"/>
                                  </a:lnTo>
                                  <a:lnTo>
                                    <a:pt x="202" y="50"/>
                                  </a:lnTo>
                                  <a:lnTo>
                                    <a:pt x="210" y="41"/>
                                  </a:lnTo>
                                  <a:lnTo>
                                    <a:pt x="210" y="37"/>
                                  </a:lnTo>
                                  <a:lnTo>
                                    <a:pt x="214" y="33"/>
                                  </a:lnTo>
                                  <a:lnTo>
                                    <a:pt x="214" y="29"/>
                                  </a:lnTo>
                                  <a:lnTo>
                                    <a:pt x="218" y="25"/>
                                  </a:lnTo>
                                  <a:lnTo>
                                    <a:pt x="218" y="21"/>
                                  </a:lnTo>
                                  <a:lnTo>
                                    <a:pt x="227" y="12"/>
                                  </a:lnTo>
                                  <a:lnTo>
                                    <a:pt x="227" y="8"/>
                                  </a:lnTo>
                                  <a:lnTo>
                                    <a:pt x="231" y="4"/>
                                  </a:lnTo>
                                  <a:lnTo>
                                    <a:pt x="23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Freeform 3066"/>
                          <wps:cNvSpPr>
                            <a:spLocks/>
                          </wps:cNvSpPr>
                          <wps:spPr bwMode="auto">
                            <a:xfrm>
                              <a:off x="6586" y="938"/>
                              <a:ext cx="115" cy="201"/>
                            </a:xfrm>
                            <a:custGeom>
                              <a:avLst/>
                              <a:gdLst>
                                <a:gd name="T0" fmla="*/ 0 w 115"/>
                                <a:gd name="T1" fmla="*/ 201 h 201"/>
                                <a:gd name="T2" fmla="*/ 4 w 115"/>
                                <a:gd name="T3" fmla="*/ 197 h 201"/>
                                <a:gd name="T4" fmla="*/ 4 w 115"/>
                                <a:gd name="T5" fmla="*/ 193 h 201"/>
                                <a:gd name="T6" fmla="*/ 8 w 115"/>
                                <a:gd name="T7" fmla="*/ 189 h 201"/>
                                <a:gd name="T8" fmla="*/ 8 w 115"/>
                                <a:gd name="T9" fmla="*/ 185 h 201"/>
                                <a:gd name="T10" fmla="*/ 17 w 115"/>
                                <a:gd name="T11" fmla="*/ 176 h 201"/>
                                <a:gd name="T12" fmla="*/ 17 w 115"/>
                                <a:gd name="T13" fmla="*/ 172 h 201"/>
                                <a:gd name="T14" fmla="*/ 21 w 115"/>
                                <a:gd name="T15" fmla="*/ 168 h 201"/>
                                <a:gd name="T16" fmla="*/ 21 w 115"/>
                                <a:gd name="T17" fmla="*/ 164 h 201"/>
                                <a:gd name="T18" fmla="*/ 25 w 115"/>
                                <a:gd name="T19" fmla="*/ 160 h 201"/>
                                <a:gd name="T20" fmla="*/ 25 w 115"/>
                                <a:gd name="T21" fmla="*/ 156 h 201"/>
                                <a:gd name="T22" fmla="*/ 33 w 115"/>
                                <a:gd name="T23" fmla="*/ 148 h 201"/>
                                <a:gd name="T24" fmla="*/ 33 w 115"/>
                                <a:gd name="T25" fmla="*/ 143 h 201"/>
                                <a:gd name="T26" fmla="*/ 37 w 115"/>
                                <a:gd name="T27" fmla="*/ 139 h 201"/>
                                <a:gd name="T28" fmla="*/ 37 w 115"/>
                                <a:gd name="T29" fmla="*/ 135 h 201"/>
                                <a:gd name="T30" fmla="*/ 45 w 115"/>
                                <a:gd name="T31" fmla="*/ 127 h 201"/>
                                <a:gd name="T32" fmla="*/ 45 w 115"/>
                                <a:gd name="T33" fmla="*/ 123 h 201"/>
                                <a:gd name="T34" fmla="*/ 50 w 115"/>
                                <a:gd name="T35" fmla="*/ 119 h 201"/>
                                <a:gd name="T36" fmla="*/ 50 w 115"/>
                                <a:gd name="T37" fmla="*/ 115 h 201"/>
                                <a:gd name="T38" fmla="*/ 54 w 115"/>
                                <a:gd name="T39" fmla="*/ 111 h 201"/>
                                <a:gd name="T40" fmla="*/ 54 w 115"/>
                                <a:gd name="T41" fmla="*/ 106 h 201"/>
                                <a:gd name="T42" fmla="*/ 62 w 115"/>
                                <a:gd name="T43" fmla="*/ 98 h 201"/>
                                <a:gd name="T44" fmla="*/ 62 w 115"/>
                                <a:gd name="T45" fmla="*/ 94 h 201"/>
                                <a:gd name="T46" fmla="*/ 66 w 115"/>
                                <a:gd name="T47" fmla="*/ 90 h 201"/>
                                <a:gd name="T48" fmla="*/ 66 w 115"/>
                                <a:gd name="T49" fmla="*/ 86 h 201"/>
                                <a:gd name="T50" fmla="*/ 70 w 115"/>
                                <a:gd name="T51" fmla="*/ 82 h 201"/>
                                <a:gd name="T52" fmla="*/ 70 w 115"/>
                                <a:gd name="T53" fmla="*/ 78 h 201"/>
                                <a:gd name="T54" fmla="*/ 78 w 115"/>
                                <a:gd name="T55" fmla="*/ 69 h 201"/>
                                <a:gd name="T56" fmla="*/ 78 w 115"/>
                                <a:gd name="T57" fmla="*/ 65 h 201"/>
                                <a:gd name="T58" fmla="*/ 82 w 115"/>
                                <a:gd name="T59" fmla="*/ 61 h 201"/>
                                <a:gd name="T60" fmla="*/ 82 w 115"/>
                                <a:gd name="T61" fmla="*/ 57 h 201"/>
                                <a:gd name="T62" fmla="*/ 87 w 115"/>
                                <a:gd name="T63" fmla="*/ 53 h 201"/>
                                <a:gd name="T64" fmla="*/ 87 w 115"/>
                                <a:gd name="T65" fmla="*/ 49 h 201"/>
                                <a:gd name="T66" fmla="*/ 95 w 115"/>
                                <a:gd name="T67" fmla="*/ 41 h 201"/>
                                <a:gd name="T68" fmla="*/ 95 w 115"/>
                                <a:gd name="T69" fmla="*/ 37 h 201"/>
                                <a:gd name="T70" fmla="*/ 99 w 115"/>
                                <a:gd name="T71" fmla="*/ 32 h 201"/>
                                <a:gd name="T72" fmla="*/ 99 w 115"/>
                                <a:gd name="T73" fmla="*/ 28 h 201"/>
                                <a:gd name="T74" fmla="*/ 103 w 115"/>
                                <a:gd name="T75" fmla="*/ 24 h 201"/>
                                <a:gd name="T76" fmla="*/ 103 w 115"/>
                                <a:gd name="T77" fmla="*/ 20 h 201"/>
                                <a:gd name="T78" fmla="*/ 111 w 115"/>
                                <a:gd name="T79" fmla="*/ 12 h 201"/>
                                <a:gd name="T80" fmla="*/ 111 w 115"/>
                                <a:gd name="T81" fmla="*/ 8 h 201"/>
                                <a:gd name="T82" fmla="*/ 115 w 115"/>
                                <a:gd name="T83" fmla="*/ 4 h 201"/>
                                <a:gd name="T84" fmla="*/ 115 w 115"/>
                                <a:gd name="T85" fmla="*/ 0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5" h="201">
                                  <a:moveTo>
                                    <a:pt x="0" y="201"/>
                                  </a:moveTo>
                                  <a:lnTo>
                                    <a:pt x="4" y="197"/>
                                  </a:lnTo>
                                  <a:lnTo>
                                    <a:pt x="4" y="193"/>
                                  </a:lnTo>
                                  <a:lnTo>
                                    <a:pt x="8" y="189"/>
                                  </a:lnTo>
                                  <a:lnTo>
                                    <a:pt x="8" y="185"/>
                                  </a:lnTo>
                                  <a:lnTo>
                                    <a:pt x="17" y="176"/>
                                  </a:lnTo>
                                  <a:lnTo>
                                    <a:pt x="17" y="172"/>
                                  </a:lnTo>
                                  <a:lnTo>
                                    <a:pt x="21" y="168"/>
                                  </a:lnTo>
                                  <a:lnTo>
                                    <a:pt x="21" y="164"/>
                                  </a:lnTo>
                                  <a:lnTo>
                                    <a:pt x="25" y="160"/>
                                  </a:lnTo>
                                  <a:lnTo>
                                    <a:pt x="25" y="156"/>
                                  </a:lnTo>
                                  <a:lnTo>
                                    <a:pt x="33" y="148"/>
                                  </a:lnTo>
                                  <a:lnTo>
                                    <a:pt x="33" y="143"/>
                                  </a:lnTo>
                                  <a:lnTo>
                                    <a:pt x="37" y="139"/>
                                  </a:lnTo>
                                  <a:lnTo>
                                    <a:pt x="37" y="135"/>
                                  </a:lnTo>
                                  <a:lnTo>
                                    <a:pt x="45" y="127"/>
                                  </a:lnTo>
                                  <a:lnTo>
                                    <a:pt x="45" y="123"/>
                                  </a:lnTo>
                                  <a:lnTo>
                                    <a:pt x="50" y="119"/>
                                  </a:lnTo>
                                  <a:lnTo>
                                    <a:pt x="50" y="115"/>
                                  </a:lnTo>
                                  <a:lnTo>
                                    <a:pt x="54" y="111"/>
                                  </a:lnTo>
                                  <a:lnTo>
                                    <a:pt x="54" y="106"/>
                                  </a:lnTo>
                                  <a:lnTo>
                                    <a:pt x="62" y="98"/>
                                  </a:lnTo>
                                  <a:lnTo>
                                    <a:pt x="62" y="94"/>
                                  </a:lnTo>
                                  <a:lnTo>
                                    <a:pt x="66" y="90"/>
                                  </a:lnTo>
                                  <a:lnTo>
                                    <a:pt x="66" y="86"/>
                                  </a:lnTo>
                                  <a:lnTo>
                                    <a:pt x="70" y="82"/>
                                  </a:lnTo>
                                  <a:lnTo>
                                    <a:pt x="70" y="78"/>
                                  </a:lnTo>
                                  <a:lnTo>
                                    <a:pt x="78" y="69"/>
                                  </a:lnTo>
                                  <a:lnTo>
                                    <a:pt x="78" y="65"/>
                                  </a:lnTo>
                                  <a:lnTo>
                                    <a:pt x="82" y="61"/>
                                  </a:lnTo>
                                  <a:lnTo>
                                    <a:pt x="82" y="57"/>
                                  </a:lnTo>
                                  <a:lnTo>
                                    <a:pt x="87" y="53"/>
                                  </a:lnTo>
                                  <a:lnTo>
                                    <a:pt x="87" y="49"/>
                                  </a:lnTo>
                                  <a:lnTo>
                                    <a:pt x="95" y="41"/>
                                  </a:lnTo>
                                  <a:lnTo>
                                    <a:pt x="95" y="37"/>
                                  </a:lnTo>
                                  <a:lnTo>
                                    <a:pt x="99" y="32"/>
                                  </a:lnTo>
                                  <a:lnTo>
                                    <a:pt x="99" y="28"/>
                                  </a:lnTo>
                                  <a:lnTo>
                                    <a:pt x="103" y="24"/>
                                  </a:lnTo>
                                  <a:lnTo>
                                    <a:pt x="103" y="20"/>
                                  </a:lnTo>
                                  <a:lnTo>
                                    <a:pt x="111" y="12"/>
                                  </a:lnTo>
                                  <a:lnTo>
                                    <a:pt x="111" y="8"/>
                                  </a:lnTo>
                                  <a:lnTo>
                                    <a:pt x="115" y="4"/>
                                  </a:lnTo>
                                  <a:lnTo>
                                    <a:pt x="11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8" name="Freeform 3067"/>
                          <wps:cNvSpPr>
                            <a:spLocks/>
                          </wps:cNvSpPr>
                          <wps:spPr bwMode="auto">
                            <a:xfrm>
                              <a:off x="5825" y="2837"/>
                              <a:ext cx="880" cy="732"/>
                            </a:xfrm>
                            <a:custGeom>
                              <a:avLst/>
                              <a:gdLst>
                                <a:gd name="T0" fmla="*/ 0 w 880"/>
                                <a:gd name="T1" fmla="*/ 0 h 732"/>
                                <a:gd name="T2" fmla="*/ 0 w 880"/>
                                <a:gd name="T3" fmla="*/ 588 h 732"/>
                                <a:gd name="T4" fmla="*/ 547 w 880"/>
                                <a:gd name="T5" fmla="*/ 588 h 732"/>
                                <a:gd name="T6" fmla="*/ 547 w 880"/>
                                <a:gd name="T7" fmla="*/ 592 h 732"/>
                                <a:gd name="T8" fmla="*/ 580 w 880"/>
                                <a:gd name="T9" fmla="*/ 592 h 732"/>
                                <a:gd name="T10" fmla="*/ 580 w 880"/>
                                <a:gd name="T11" fmla="*/ 597 h 732"/>
                                <a:gd name="T12" fmla="*/ 601 w 880"/>
                                <a:gd name="T13" fmla="*/ 597 h 732"/>
                                <a:gd name="T14" fmla="*/ 601 w 880"/>
                                <a:gd name="T15" fmla="*/ 601 h 732"/>
                                <a:gd name="T16" fmla="*/ 646 w 880"/>
                                <a:gd name="T17" fmla="*/ 605 h 732"/>
                                <a:gd name="T18" fmla="*/ 650 w 880"/>
                                <a:gd name="T19" fmla="*/ 613 h 732"/>
                                <a:gd name="T20" fmla="*/ 671 w 880"/>
                                <a:gd name="T21" fmla="*/ 613 h 732"/>
                                <a:gd name="T22" fmla="*/ 671 w 880"/>
                                <a:gd name="T23" fmla="*/ 617 h 732"/>
                                <a:gd name="T24" fmla="*/ 683 w 880"/>
                                <a:gd name="T25" fmla="*/ 617 h 732"/>
                                <a:gd name="T26" fmla="*/ 683 w 880"/>
                                <a:gd name="T27" fmla="*/ 621 h 732"/>
                                <a:gd name="T28" fmla="*/ 695 w 880"/>
                                <a:gd name="T29" fmla="*/ 621 h 732"/>
                                <a:gd name="T30" fmla="*/ 699 w 880"/>
                                <a:gd name="T31" fmla="*/ 629 h 732"/>
                                <a:gd name="T32" fmla="*/ 712 w 880"/>
                                <a:gd name="T33" fmla="*/ 629 h 732"/>
                                <a:gd name="T34" fmla="*/ 712 w 880"/>
                                <a:gd name="T35" fmla="*/ 634 h 732"/>
                                <a:gd name="T36" fmla="*/ 724 w 880"/>
                                <a:gd name="T37" fmla="*/ 634 h 732"/>
                                <a:gd name="T38" fmla="*/ 724 w 880"/>
                                <a:gd name="T39" fmla="*/ 638 h 732"/>
                                <a:gd name="T40" fmla="*/ 732 w 880"/>
                                <a:gd name="T41" fmla="*/ 638 h 732"/>
                                <a:gd name="T42" fmla="*/ 732 w 880"/>
                                <a:gd name="T43" fmla="*/ 642 h 732"/>
                                <a:gd name="T44" fmla="*/ 741 w 880"/>
                                <a:gd name="T45" fmla="*/ 642 h 732"/>
                                <a:gd name="T46" fmla="*/ 741 w 880"/>
                                <a:gd name="T47" fmla="*/ 646 h 732"/>
                                <a:gd name="T48" fmla="*/ 749 w 880"/>
                                <a:gd name="T49" fmla="*/ 646 h 732"/>
                                <a:gd name="T50" fmla="*/ 749 w 880"/>
                                <a:gd name="T51" fmla="*/ 650 h 732"/>
                                <a:gd name="T52" fmla="*/ 757 w 880"/>
                                <a:gd name="T53" fmla="*/ 650 h 732"/>
                                <a:gd name="T54" fmla="*/ 757 w 880"/>
                                <a:gd name="T55" fmla="*/ 654 h 732"/>
                                <a:gd name="T56" fmla="*/ 765 w 880"/>
                                <a:gd name="T57" fmla="*/ 654 h 732"/>
                                <a:gd name="T58" fmla="*/ 765 w 880"/>
                                <a:gd name="T59" fmla="*/ 658 h 732"/>
                                <a:gd name="T60" fmla="*/ 773 w 880"/>
                                <a:gd name="T61" fmla="*/ 658 h 732"/>
                                <a:gd name="T62" fmla="*/ 773 w 880"/>
                                <a:gd name="T63" fmla="*/ 662 h 732"/>
                                <a:gd name="T64" fmla="*/ 782 w 880"/>
                                <a:gd name="T65" fmla="*/ 662 h 732"/>
                                <a:gd name="T66" fmla="*/ 782 w 880"/>
                                <a:gd name="T67" fmla="*/ 666 h 732"/>
                                <a:gd name="T68" fmla="*/ 790 w 880"/>
                                <a:gd name="T69" fmla="*/ 666 h 732"/>
                                <a:gd name="T70" fmla="*/ 790 w 880"/>
                                <a:gd name="T71" fmla="*/ 671 h 732"/>
                                <a:gd name="T72" fmla="*/ 798 w 880"/>
                                <a:gd name="T73" fmla="*/ 671 h 732"/>
                                <a:gd name="T74" fmla="*/ 811 w 880"/>
                                <a:gd name="T75" fmla="*/ 687 h 732"/>
                                <a:gd name="T76" fmla="*/ 823 w 880"/>
                                <a:gd name="T77" fmla="*/ 687 h 732"/>
                                <a:gd name="T78" fmla="*/ 835 w 880"/>
                                <a:gd name="T79" fmla="*/ 703 h 732"/>
                                <a:gd name="T80" fmla="*/ 848 w 880"/>
                                <a:gd name="T81" fmla="*/ 703 h 732"/>
                                <a:gd name="T82" fmla="*/ 872 w 880"/>
                                <a:gd name="T83" fmla="*/ 732 h 732"/>
                                <a:gd name="T84" fmla="*/ 880 w 880"/>
                                <a:gd name="T85" fmla="*/ 732 h 732"/>
                                <a:gd name="T86" fmla="*/ 880 w 880"/>
                                <a:gd name="T87" fmla="*/ 0 h 732"/>
                                <a:gd name="T88" fmla="*/ 0 w 880"/>
                                <a:gd name="T89" fmla="*/ 0 h 7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80" h="732">
                                  <a:moveTo>
                                    <a:pt x="0" y="0"/>
                                  </a:moveTo>
                                  <a:lnTo>
                                    <a:pt x="0" y="588"/>
                                  </a:lnTo>
                                  <a:lnTo>
                                    <a:pt x="547" y="588"/>
                                  </a:lnTo>
                                  <a:lnTo>
                                    <a:pt x="547" y="592"/>
                                  </a:lnTo>
                                  <a:lnTo>
                                    <a:pt x="580" y="592"/>
                                  </a:lnTo>
                                  <a:lnTo>
                                    <a:pt x="580" y="597"/>
                                  </a:lnTo>
                                  <a:lnTo>
                                    <a:pt x="601" y="597"/>
                                  </a:lnTo>
                                  <a:lnTo>
                                    <a:pt x="601" y="601"/>
                                  </a:lnTo>
                                  <a:lnTo>
                                    <a:pt x="646" y="605"/>
                                  </a:lnTo>
                                  <a:lnTo>
                                    <a:pt x="650" y="613"/>
                                  </a:lnTo>
                                  <a:lnTo>
                                    <a:pt x="671" y="613"/>
                                  </a:lnTo>
                                  <a:lnTo>
                                    <a:pt x="671" y="617"/>
                                  </a:lnTo>
                                  <a:lnTo>
                                    <a:pt x="683" y="617"/>
                                  </a:lnTo>
                                  <a:lnTo>
                                    <a:pt x="683" y="621"/>
                                  </a:lnTo>
                                  <a:lnTo>
                                    <a:pt x="695" y="621"/>
                                  </a:lnTo>
                                  <a:lnTo>
                                    <a:pt x="699" y="629"/>
                                  </a:lnTo>
                                  <a:lnTo>
                                    <a:pt x="712" y="629"/>
                                  </a:lnTo>
                                  <a:lnTo>
                                    <a:pt x="712" y="634"/>
                                  </a:lnTo>
                                  <a:lnTo>
                                    <a:pt x="724" y="634"/>
                                  </a:lnTo>
                                  <a:lnTo>
                                    <a:pt x="724" y="638"/>
                                  </a:lnTo>
                                  <a:lnTo>
                                    <a:pt x="732" y="638"/>
                                  </a:lnTo>
                                  <a:lnTo>
                                    <a:pt x="732" y="642"/>
                                  </a:lnTo>
                                  <a:lnTo>
                                    <a:pt x="741" y="642"/>
                                  </a:lnTo>
                                  <a:lnTo>
                                    <a:pt x="741" y="646"/>
                                  </a:lnTo>
                                  <a:lnTo>
                                    <a:pt x="749" y="646"/>
                                  </a:lnTo>
                                  <a:lnTo>
                                    <a:pt x="749" y="650"/>
                                  </a:lnTo>
                                  <a:lnTo>
                                    <a:pt x="757" y="650"/>
                                  </a:lnTo>
                                  <a:lnTo>
                                    <a:pt x="757" y="654"/>
                                  </a:lnTo>
                                  <a:lnTo>
                                    <a:pt x="765" y="654"/>
                                  </a:lnTo>
                                  <a:lnTo>
                                    <a:pt x="765" y="658"/>
                                  </a:lnTo>
                                  <a:lnTo>
                                    <a:pt x="773" y="658"/>
                                  </a:lnTo>
                                  <a:lnTo>
                                    <a:pt x="773" y="662"/>
                                  </a:lnTo>
                                  <a:lnTo>
                                    <a:pt x="782" y="662"/>
                                  </a:lnTo>
                                  <a:lnTo>
                                    <a:pt x="782" y="666"/>
                                  </a:lnTo>
                                  <a:lnTo>
                                    <a:pt x="790" y="666"/>
                                  </a:lnTo>
                                  <a:lnTo>
                                    <a:pt x="790" y="671"/>
                                  </a:lnTo>
                                  <a:lnTo>
                                    <a:pt x="798" y="671"/>
                                  </a:lnTo>
                                  <a:lnTo>
                                    <a:pt x="811" y="687"/>
                                  </a:lnTo>
                                  <a:lnTo>
                                    <a:pt x="823" y="687"/>
                                  </a:lnTo>
                                  <a:lnTo>
                                    <a:pt x="835" y="703"/>
                                  </a:lnTo>
                                  <a:lnTo>
                                    <a:pt x="848" y="703"/>
                                  </a:lnTo>
                                  <a:lnTo>
                                    <a:pt x="872" y="732"/>
                                  </a:lnTo>
                                  <a:lnTo>
                                    <a:pt x="880" y="732"/>
                                  </a:lnTo>
                                  <a:lnTo>
                                    <a:pt x="880"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9" name="Freeform 3068"/>
                          <wps:cNvSpPr>
                            <a:spLocks/>
                          </wps:cNvSpPr>
                          <wps:spPr bwMode="auto">
                            <a:xfrm>
                              <a:off x="5825" y="3425"/>
                              <a:ext cx="436" cy="144"/>
                            </a:xfrm>
                            <a:custGeom>
                              <a:avLst/>
                              <a:gdLst>
                                <a:gd name="T0" fmla="*/ 0 w 436"/>
                                <a:gd name="T1" fmla="*/ 0 h 144"/>
                                <a:gd name="T2" fmla="*/ 0 w 436"/>
                                <a:gd name="T3" fmla="*/ 144 h 144"/>
                                <a:gd name="T4" fmla="*/ 17 w 436"/>
                                <a:gd name="T5" fmla="*/ 140 h 144"/>
                                <a:gd name="T6" fmla="*/ 17 w 436"/>
                                <a:gd name="T7" fmla="*/ 136 h 144"/>
                                <a:gd name="T8" fmla="*/ 25 w 436"/>
                                <a:gd name="T9" fmla="*/ 136 h 144"/>
                                <a:gd name="T10" fmla="*/ 25 w 436"/>
                                <a:gd name="T11" fmla="*/ 132 h 144"/>
                                <a:gd name="T12" fmla="*/ 41 w 436"/>
                                <a:gd name="T13" fmla="*/ 124 h 144"/>
                                <a:gd name="T14" fmla="*/ 49 w 436"/>
                                <a:gd name="T15" fmla="*/ 124 h 144"/>
                                <a:gd name="T16" fmla="*/ 49 w 436"/>
                                <a:gd name="T17" fmla="*/ 120 h 144"/>
                                <a:gd name="T18" fmla="*/ 66 w 436"/>
                                <a:gd name="T19" fmla="*/ 111 h 144"/>
                                <a:gd name="T20" fmla="*/ 82 w 436"/>
                                <a:gd name="T21" fmla="*/ 107 h 144"/>
                                <a:gd name="T22" fmla="*/ 82 w 436"/>
                                <a:gd name="T23" fmla="*/ 103 h 144"/>
                                <a:gd name="T24" fmla="*/ 91 w 436"/>
                                <a:gd name="T25" fmla="*/ 103 h 144"/>
                                <a:gd name="T26" fmla="*/ 91 w 436"/>
                                <a:gd name="T27" fmla="*/ 99 h 144"/>
                                <a:gd name="T28" fmla="*/ 107 w 436"/>
                                <a:gd name="T29" fmla="*/ 95 h 144"/>
                                <a:gd name="T30" fmla="*/ 107 w 436"/>
                                <a:gd name="T31" fmla="*/ 91 h 144"/>
                                <a:gd name="T32" fmla="*/ 115 w 436"/>
                                <a:gd name="T33" fmla="*/ 91 h 144"/>
                                <a:gd name="T34" fmla="*/ 115 w 436"/>
                                <a:gd name="T35" fmla="*/ 87 h 144"/>
                                <a:gd name="T36" fmla="*/ 140 w 436"/>
                                <a:gd name="T37" fmla="*/ 83 h 144"/>
                                <a:gd name="T38" fmla="*/ 140 w 436"/>
                                <a:gd name="T39" fmla="*/ 78 h 144"/>
                                <a:gd name="T40" fmla="*/ 148 w 436"/>
                                <a:gd name="T41" fmla="*/ 78 h 144"/>
                                <a:gd name="T42" fmla="*/ 148 w 436"/>
                                <a:gd name="T43" fmla="*/ 74 h 144"/>
                                <a:gd name="T44" fmla="*/ 173 w 436"/>
                                <a:gd name="T45" fmla="*/ 70 h 144"/>
                                <a:gd name="T46" fmla="*/ 173 w 436"/>
                                <a:gd name="T47" fmla="*/ 66 h 144"/>
                                <a:gd name="T48" fmla="*/ 181 w 436"/>
                                <a:gd name="T49" fmla="*/ 66 h 144"/>
                                <a:gd name="T50" fmla="*/ 181 w 436"/>
                                <a:gd name="T51" fmla="*/ 62 h 144"/>
                                <a:gd name="T52" fmla="*/ 193 w 436"/>
                                <a:gd name="T53" fmla="*/ 62 h 144"/>
                                <a:gd name="T54" fmla="*/ 193 w 436"/>
                                <a:gd name="T55" fmla="*/ 58 h 144"/>
                                <a:gd name="T56" fmla="*/ 202 w 436"/>
                                <a:gd name="T57" fmla="*/ 58 h 144"/>
                                <a:gd name="T58" fmla="*/ 202 w 436"/>
                                <a:gd name="T59" fmla="*/ 54 h 144"/>
                                <a:gd name="T60" fmla="*/ 214 w 436"/>
                                <a:gd name="T61" fmla="*/ 54 h 144"/>
                                <a:gd name="T62" fmla="*/ 214 w 436"/>
                                <a:gd name="T63" fmla="*/ 50 h 144"/>
                                <a:gd name="T64" fmla="*/ 222 w 436"/>
                                <a:gd name="T65" fmla="*/ 50 h 144"/>
                                <a:gd name="T66" fmla="*/ 222 w 436"/>
                                <a:gd name="T67" fmla="*/ 46 h 144"/>
                                <a:gd name="T68" fmla="*/ 235 w 436"/>
                                <a:gd name="T69" fmla="*/ 46 h 144"/>
                                <a:gd name="T70" fmla="*/ 235 w 436"/>
                                <a:gd name="T71" fmla="*/ 41 h 144"/>
                                <a:gd name="T72" fmla="*/ 243 w 436"/>
                                <a:gd name="T73" fmla="*/ 41 h 144"/>
                                <a:gd name="T74" fmla="*/ 243 w 436"/>
                                <a:gd name="T75" fmla="*/ 37 h 144"/>
                                <a:gd name="T76" fmla="*/ 268 w 436"/>
                                <a:gd name="T77" fmla="*/ 37 h 144"/>
                                <a:gd name="T78" fmla="*/ 268 w 436"/>
                                <a:gd name="T79" fmla="*/ 33 h 144"/>
                                <a:gd name="T80" fmla="*/ 276 w 436"/>
                                <a:gd name="T81" fmla="*/ 33 h 144"/>
                                <a:gd name="T82" fmla="*/ 276 w 436"/>
                                <a:gd name="T83" fmla="*/ 29 h 144"/>
                                <a:gd name="T84" fmla="*/ 288 w 436"/>
                                <a:gd name="T85" fmla="*/ 29 h 144"/>
                                <a:gd name="T86" fmla="*/ 288 w 436"/>
                                <a:gd name="T87" fmla="*/ 25 h 144"/>
                                <a:gd name="T88" fmla="*/ 329 w 436"/>
                                <a:gd name="T89" fmla="*/ 21 h 144"/>
                                <a:gd name="T90" fmla="*/ 329 w 436"/>
                                <a:gd name="T91" fmla="*/ 17 h 144"/>
                                <a:gd name="T92" fmla="*/ 346 w 436"/>
                                <a:gd name="T93" fmla="*/ 17 h 144"/>
                                <a:gd name="T94" fmla="*/ 346 w 436"/>
                                <a:gd name="T95" fmla="*/ 13 h 144"/>
                                <a:gd name="T96" fmla="*/ 366 w 436"/>
                                <a:gd name="T97" fmla="*/ 13 h 144"/>
                                <a:gd name="T98" fmla="*/ 366 w 436"/>
                                <a:gd name="T99" fmla="*/ 9 h 144"/>
                                <a:gd name="T100" fmla="*/ 399 w 436"/>
                                <a:gd name="T101" fmla="*/ 9 h 144"/>
                                <a:gd name="T102" fmla="*/ 399 w 436"/>
                                <a:gd name="T103" fmla="*/ 4 h 144"/>
                                <a:gd name="T104" fmla="*/ 436 w 436"/>
                                <a:gd name="T105" fmla="*/ 4 h 144"/>
                                <a:gd name="T106" fmla="*/ 436 w 436"/>
                                <a:gd name="T107" fmla="*/ 0 h 144"/>
                                <a:gd name="T108" fmla="*/ 0 w 436"/>
                                <a:gd name="T109"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36" h="144">
                                  <a:moveTo>
                                    <a:pt x="0" y="0"/>
                                  </a:moveTo>
                                  <a:lnTo>
                                    <a:pt x="0" y="144"/>
                                  </a:lnTo>
                                  <a:lnTo>
                                    <a:pt x="17" y="140"/>
                                  </a:lnTo>
                                  <a:lnTo>
                                    <a:pt x="17" y="136"/>
                                  </a:lnTo>
                                  <a:lnTo>
                                    <a:pt x="25" y="136"/>
                                  </a:lnTo>
                                  <a:lnTo>
                                    <a:pt x="25" y="132"/>
                                  </a:lnTo>
                                  <a:lnTo>
                                    <a:pt x="41" y="124"/>
                                  </a:lnTo>
                                  <a:lnTo>
                                    <a:pt x="49" y="124"/>
                                  </a:lnTo>
                                  <a:lnTo>
                                    <a:pt x="49" y="120"/>
                                  </a:lnTo>
                                  <a:lnTo>
                                    <a:pt x="66" y="111"/>
                                  </a:lnTo>
                                  <a:lnTo>
                                    <a:pt x="82" y="107"/>
                                  </a:lnTo>
                                  <a:lnTo>
                                    <a:pt x="82" y="103"/>
                                  </a:lnTo>
                                  <a:lnTo>
                                    <a:pt x="91" y="103"/>
                                  </a:lnTo>
                                  <a:lnTo>
                                    <a:pt x="91" y="99"/>
                                  </a:lnTo>
                                  <a:lnTo>
                                    <a:pt x="107" y="95"/>
                                  </a:lnTo>
                                  <a:lnTo>
                                    <a:pt x="107" y="91"/>
                                  </a:lnTo>
                                  <a:lnTo>
                                    <a:pt x="115" y="91"/>
                                  </a:lnTo>
                                  <a:lnTo>
                                    <a:pt x="115" y="87"/>
                                  </a:lnTo>
                                  <a:lnTo>
                                    <a:pt x="140" y="83"/>
                                  </a:lnTo>
                                  <a:lnTo>
                                    <a:pt x="140" y="78"/>
                                  </a:lnTo>
                                  <a:lnTo>
                                    <a:pt x="148" y="78"/>
                                  </a:lnTo>
                                  <a:lnTo>
                                    <a:pt x="148" y="74"/>
                                  </a:lnTo>
                                  <a:lnTo>
                                    <a:pt x="173" y="70"/>
                                  </a:lnTo>
                                  <a:lnTo>
                                    <a:pt x="173" y="66"/>
                                  </a:lnTo>
                                  <a:lnTo>
                                    <a:pt x="181" y="66"/>
                                  </a:lnTo>
                                  <a:lnTo>
                                    <a:pt x="181" y="62"/>
                                  </a:lnTo>
                                  <a:lnTo>
                                    <a:pt x="193" y="62"/>
                                  </a:lnTo>
                                  <a:lnTo>
                                    <a:pt x="193" y="58"/>
                                  </a:lnTo>
                                  <a:lnTo>
                                    <a:pt x="202" y="58"/>
                                  </a:lnTo>
                                  <a:lnTo>
                                    <a:pt x="202" y="54"/>
                                  </a:lnTo>
                                  <a:lnTo>
                                    <a:pt x="214" y="54"/>
                                  </a:lnTo>
                                  <a:lnTo>
                                    <a:pt x="214" y="50"/>
                                  </a:lnTo>
                                  <a:lnTo>
                                    <a:pt x="222" y="50"/>
                                  </a:lnTo>
                                  <a:lnTo>
                                    <a:pt x="222" y="46"/>
                                  </a:lnTo>
                                  <a:lnTo>
                                    <a:pt x="235" y="46"/>
                                  </a:lnTo>
                                  <a:lnTo>
                                    <a:pt x="235" y="41"/>
                                  </a:lnTo>
                                  <a:lnTo>
                                    <a:pt x="243" y="41"/>
                                  </a:lnTo>
                                  <a:lnTo>
                                    <a:pt x="243" y="37"/>
                                  </a:lnTo>
                                  <a:lnTo>
                                    <a:pt x="268" y="37"/>
                                  </a:lnTo>
                                  <a:lnTo>
                                    <a:pt x="268" y="33"/>
                                  </a:lnTo>
                                  <a:lnTo>
                                    <a:pt x="276" y="33"/>
                                  </a:lnTo>
                                  <a:lnTo>
                                    <a:pt x="276" y="29"/>
                                  </a:lnTo>
                                  <a:lnTo>
                                    <a:pt x="288" y="29"/>
                                  </a:lnTo>
                                  <a:lnTo>
                                    <a:pt x="288" y="25"/>
                                  </a:lnTo>
                                  <a:lnTo>
                                    <a:pt x="329" y="21"/>
                                  </a:lnTo>
                                  <a:lnTo>
                                    <a:pt x="329" y="17"/>
                                  </a:lnTo>
                                  <a:lnTo>
                                    <a:pt x="346" y="17"/>
                                  </a:lnTo>
                                  <a:lnTo>
                                    <a:pt x="346" y="13"/>
                                  </a:lnTo>
                                  <a:lnTo>
                                    <a:pt x="366" y="13"/>
                                  </a:lnTo>
                                  <a:lnTo>
                                    <a:pt x="366" y="9"/>
                                  </a:lnTo>
                                  <a:lnTo>
                                    <a:pt x="399" y="9"/>
                                  </a:lnTo>
                                  <a:lnTo>
                                    <a:pt x="399" y="4"/>
                                  </a:lnTo>
                                  <a:lnTo>
                                    <a:pt x="436" y="4"/>
                                  </a:lnTo>
                                  <a:lnTo>
                                    <a:pt x="436"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0" name="Line 3069"/>
                          <wps:cNvCnPr/>
                          <wps:spPr bwMode="auto">
                            <a:xfrm flipV="1">
                              <a:off x="5825" y="2837"/>
                              <a:ext cx="4" cy="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31" name="Freeform 3070"/>
                          <wps:cNvSpPr>
                            <a:spLocks/>
                          </wps:cNvSpPr>
                          <wps:spPr bwMode="auto">
                            <a:xfrm>
                              <a:off x="5825" y="2837"/>
                              <a:ext cx="181" cy="317"/>
                            </a:xfrm>
                            <a:custGeom>
                              <a:avLst/>
                              <a:gdLst>
                                <a:gd name="T0" fmla="*/ 0 w 181"/>
                                <a:gd name="T1" fmla="*/ 313 h 317"/>
                                <a:gd name="T2" fmla="*/ 4 w 181"/>
                                <a:gd name="T3" fmla="*/ 305 h 317"/>
                                <a:gd name="T4" fmla="*/ 8 w 181"/>
                                <a:gd name="T5" fmla="*/ 296 h 317"/>
                                <a:gd name="T6" fmla="*/ 17 w 181"/>
                                <a:gd name="T7" fmla="*/ 288 h 317"/>
                                <a:gd name="T8" fmla="*/ 21 w 181"/>
                                <a:gd name="T9" fmla="*/ 280 h 317"/>
                                <a:gd name="T10" fmla="*/ 29 w 181"/>
                                <a:gd name="T11" fmla="*/ 268 h 317"/>
                                <a:gd name="T12" fmla="*/ 33 w 181"/>
                                <a:gd name="T13" fmla="*/ 259 h 317"/>
                                <a:gd name="T14" fmla="*/ 37 w 181"/>
                                <a:gd name="T15" fmla="*/ 251 h 317"/>
                                <a:gd name="T16" fmla="*/ 45 w 181"/>
                                <a:gd name="T17" fmla="*/ 239 h 317"/>
                                <a:gd name="T18" fmla="*/ 49 w 181"/>
                                <a:gd name="T19" fmla="*/ 231 h 317"/>
                                <a:gd name="T20" fmla="*/ 54 w 181"/>
                                <a:gd name="T21" fmla="*/ 222 h 317"/>
                                <a:gd name="T22" fmla="*/ 62 w 181"/>
                                <a:gd name="T23" fmla="*/ 210 h 317"/>
                                <a:gd name="T24" fmla="*/ 66 w 181"/>
                                <a:gd name="T25" fmla="*/ 202 h 317"/>
                                <a:gd name="T26" fmla="*/ 74 w 181"/>
                                <a:gd name="T27" fmla="*/ 189 h 317"/>
                                <a:gd name="T28" fmla="*/ 78 w 181"/>
                                <a:gd name="T29" fmla="*/ 181 h 317"/>
                                <a:gd name="T30" fmla="*/ 82 w 181"/>
                                <a:gd name="T31" fmla="*/ 173 h 317"/>
                                <a:gd name="T32" fmla="*/ 91 w 181"/>
                                <a:gd name="T33" fmla="*/ 161 h 317"/>
                                <a:gd name="T34" fmla="*/ 95 w 181"/>
                                <a:gd name="T35" fmla="*/ 152 h 317"/>
                                <a:gd name="T36" fmla="*/ 99 w 181"/>
                                <a:gd name="T37" fmla="*/ 144 h 317"/>
                                <a:gd name="T38" fmla="*/ 107 w 181"/>
                                <a:gd name="T39" fmla="*/ 132 h 317"/>
                                <a:gd name="T40" fmla="*/ 111 w 181"/>
                                <a:gd name="T41" fmla="*/ 124 h 317"/>
                                <a:gd name="T42" fmla="*/ 119 w 181"/>
                                <a:gd name="T43" fmla="*/ 111 h 317"/>
                                <a:gd name="T44" fmla="*/ 124 w 181"/>
                                <a:gd name="T45" fmla="*/ 103 h 317"/>
                                <a:gd name="T46" fmla="*/ 128 w 181"/>
                                <a:gd name="T47" fmla="*/ 95 h 317"/>
                                <a:gd name="T48" fmla="*/ 136 w 181"/>
                                <a:gd name="T49" fmla="*/ 83 h 317"/>
                                <a:gd name="T50" fmla="*/ 140 w 181"/>
                                <a:gd name="T51" fmla="*/ 74 h 317"/>
                                <a:gd name="T52" fmla="*/ 144 w 181"/>
                                <a:gd name="T53" fmla="*/ 66 h 317"/>
                                <a:gd name="T54" fmla="*/ 152 w 181"/>
                                <a:gd name="T55" fmla="*/ 54 h 317"/>
                                <a:gd name="T56" fmla="*/ 156 w 181"/>
                                <a:gd name="T57" fmla="*/ 46 h 317"/>
                                <a:gd name="T58" fmla="*/ 165 w 181"/>
                                <a:gd name="T59" fmla="*/ 33 h 317"/>
                                <a:gd name="T60" fmla="*/ 169 w 181"/>
                                <a:gd name="T61" fmla="*/ 25 h 317"/>
                                <a:gd name="T62" fmla="*/ 173 w 181"/>
                                <a:gd name="T63" fmla="*/ 17 h 317"/>
                                <a:gd name="T64" fmla="*/ 181 w 181"/>
                                <a:gd name="T65"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81" h="317">
                                  <a:moveTo>
                                    <a:pt x="0" y="317"/>
                                  </a:moveTo>
                                  <a:lnTo>
                                    <a:pt x="0" y="313"/>
                                  </a:lnTo>
                                  <a:lnTo>
                                    <a:pt x="4" y="309"/>
                                  </a:lnTo>
                                  <a:lnTo>
                                    <a:pt x="4" y="305"/>
                                  </a:lnTo>
                                  <a:lnTo>
                                    <a:pt x="8" y="300"/>
                                  </a:lnTo>
                                  <a:lnTo>
                                    <a:pt x="8" y="296"/>
                                  </a:lnTo>
                                  <a:lnTo>
                                    <a:pt x="12" y="292"/>
                                  </a:lnTo>
                                  <a:lnTo>
                                    <a:pt x="17" y="288"/>
                                  </a:lnTo>
                                  <a:lnTo>
                                    <a:pt x="17" y="284"/>
                                  </a:lnTo>
                                  <a:lnTo>
                                    <a:pt x="21" y="280"/>
                                  </a:lnTo>
                                  <a:lnTo>
                                    <a:pt x="21" y="276"/>
                                  </a:lnTo>
                                  <a:lnTo>
                                    <a:pt x="29" y="268"/>
                                  </a:lnTo>
                                  <a:lnTo>
                                    <a:pt x="29" y="263"/>
                                  </a:lnTo>
                                  <a:lnTo>
                                    <a:pt x="33" y="259"/>
                                  </a:lnTo>
                                  <a:lnTo>
                                    <a:pt x="33" y="255"/>
                                  </a:lnTo>
                                  <a:lnTo>
                                    <a:pt x="37" y="251"/>
                                  </a:lnTo>
                                  <a:lnTo>
                                    <a:pt x="37" y="247"/>
                                  </a:lnTo>
                                  <a:lnTo>
                                    <a:pt x="45" y="239"/>
                                  </a:lnTo>
                                  <a:lnTo>
                                    <a:pt x="45" y="235"/>
                                  </a:lnTo>
                                  <a:lnTo>
                                    <a:pt x="49" y="231"/>
                                  </a:lnTo>
                                  <a:lnTo>
                                    <a:pt x="49" y="226"/>
                                  </a:lnTo>
                                  <a:lnTo>
                                    <a:pt x="54" y="222"/>
                                  </a:lnTo>
                                  <a:lnTo>
                                    <a:pt x="54" y="218"/>
                                  </a:lnTo>
                                  <a:lnTo>
                                    <a:pt x="62" y="210"/>
                                  </a:lnTo>
                                  <a:lnTo>
                                    <a:pt x="62" y="206"/>
                                  </a:lnTo>
                                  <a:lnTo>
                                    <a:pt x="66" y="202"/>
                                  </a:lnTo>
                                  <a:lnTo>
                                    <a:pt x="66" y="198"/>
                                  </a:lnTo>
                                  <a:lnTo>
                                    <a:pt x="74" y="189"/>
                                  </a:lnTo>
                                  <a:lnTo>
                                    <a:pt x="74" y="185"/>
                                  </a:lnTo>
                                  <a:lnTo>
                                    <a:pt x="78" y="181"/>
                                  </a:lnTo>
                                  <a:lnTo>
                                    <a:pt x="78" y="177"/>
                                  </a:lnTo>
                                  <a:lnTo>
                                    <a:pt x="82" y="173"/>
                                  </a:lnTo>
                                  <a:lnTo>
                                    <a:pt x="82" y="169"/>
                                  </a:lnTo>
                                  <a:lnTo>
                                    <a:pt x="91" y="161"/>
                                  </a:lnTo>
                                  <a:lnTo>
                                    <a:pt x="91" y="157"/>
                                  </a:lnTo>
                                  <a:lnTo>
                                    <a:pt x="95" y="152"/>
                                  </a:lnTo>
                                  <a:lnTo>
                                    <a:pt x="95" y="148"/>
                                  </a:lnTo>
                                  <a:lnTo>
                                    <a:pt x="99" y="144"/>
                                  </a:lnTo>
                                  <a:lnTo>
                                    <a:pt x="99" y="140"/>
                                  </a:lnTo>
                                  <a:lnTo>
                                    <a:pt x="107" y="132"/>
                                  </a:lnTo>
                                  <a:lnTo>
                                    <a:pt x="107" y="128"/>
                                  </a:lnTo>
                                  <a:lnTo>
                                    <a:pt x="111" y="124"/>
                                  </a:lnTo>
                                  <a:lnTo>
                                    <a:pt x="111" y="120"/>
                                  </a:lnTo>
                                  <a:lnTo>
                                    <a:pt x="119" y="111"/>
                                  </a:lnTo>
                                  <a:lnTo>
                                    <a:pt x="119" y="107"/>
                                  </a:lnTo>
                                  <a:lnTo>
                                    <a:pt x="124" y="103"/>
                                  </a:lnTo>
                                  <a:lnTo>
                                    <a:pt x="124" y="99"/>
                                  </a:lnTo>
                                  <a:lnTo>
                                    <a:pt x="128" y="95"/>
                                  </a:lnTo>
                                  <a:lnTo>
                                    <a:pt x="128" y="91"/>
                                  </a:lnTo>
                                  <a:lnTo>
                                    <a:pt x="136" y="83"/>
                                  </a:lnTo>
                                  <a:lnTo>
                                    <a:pt x="136" y="78"/>
                                  </a:lnTo>
                                  <a:lnTo>
                                    <a:pt x="140" y="74"/>
                                  </a:lnTo>
                                  <a:lnTo>
                                    <a:pt x="140" y="70"/>
                                  </a:lnTo>
                                  <a:lnTo>
                                    <a:pt x="144" y="66"/>
                                  </a:lnTo>
                                  <a:lnTo>
                                    <a:pt x="144" y="62"/>
                                  </a:lnTo>
                                  <a:lnTo>
                                    <a:pt x="152" y="54"/>
                                  </a:lnTo>
                                  <a:lnTo>
                                    <a:pt x="152" y="50"/>
                                  </a:lnTo>
                                  <a:lnTo>
                                    <a:pt x="156" y="46"/>
                                  </a:lnTo>
                                  <a:lnTo>
                                    <a:pt x="156" y="41"/>
                                  </a:lnTo>
                                  <a:lnTo>
                                    <a:pt x="165" y="33"/>
                                  </a:lnTo>
                                  <a:lnTo>
                                    <a:pt x="165" y="29"/>
                                  </a:lnTo>
                                  <a:lnTo>
                                    <a:pt x="169" y="25"/>
                                  </a:lnTo>
                                  <a:lnTo>
                                    <a:pt x="169" y="21"/>
                                  </a:lnTo>
                                  <a:lnTo>
                                    <a:pt x="173" y="17"/>
                                  </a:lnTo>
                                  <a:lnTo>
                                    <a:pt x="173" y="13"/>
                                  </a:lnTo>
                                  <a:lnTo>
                                    <a:pt x="181" y="4"/>
                                  </a:lnTo>
                                  <a:lnTo>
                                    <a:pt x="18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2" name="Freeform 3071"/>
                          <wps:cNvSpPr>
                            <a:spLocks/>
                          </wps:cNvSpPr>
                          <wps:spPr bwMode="auto">
                            <a:xfrm>
                              <a:off x="5825" y="2837"/>
                              <a:ext cx="358" cy="621"/>
                            </a:xfrm>
                            <a:custGeom>
                              <a:avLst/>
                              <a:gdLst>
                                <a:gd name="T0" fmla="*/ 4 w 358"/>
                                <a:gd name="T1" fmla="*/ 613 h 621"/>
                                <a:gd name="T2" fmla="*/ 12 w 358"/>
                                <a:gd name="T3" fmla="*/ 601 h 621"/>
                                <a:gd name="T4" fmla="*/ 17 w 358"/>
                                <a:gd name="T5" fmla="*/ 588 h 621"/>
                                <a:gd name="T6" fmla="*/ 29 w 358"/>
                                <a:gd name="T7" fmla="*/ 572 h 621"/>
                                <a:gd name="T8" fmla="*/ 33 w 358"/>
                                <a:gd name="T9" fmla="*/ 560 h 621"/>
                                <a:gd name="T10" fmla="*/ 45 w 358"/>
                                <a:gd name="T11" fmla="*/ 543 h 621"/>
                                <a:gd name="T12" fmla="*/ 49 w 358"/>
                                <a:gd name="T13" fmla="*/ 531 h 621"/>
                                <a:gd name="T14" fmla="*/ 62 w 358"/>
                                <a:gd name="T15" fmla="*/ 514 h 621"/>
                                <a:gd name="T16" fmla="*/ 66 w 358"/>
                                <a:gd name="T17" fmla="*/ 502 h 621"/>
                                <a:gd name="T18" fmla="*/ 78 w 358"/>
                                <a:gd name="T19" fmla="*/ 485 h 621"/>
                                <a:gd name="T20" fmla="*/ 86 w 358"/>
                                <a:gd name="T21" fmla="*/ 469 h 621"/>
                                <a:gd name="T22" fmla="*/ 95 w 358"/>
                                <a:gd name="T23" fmla="*/ 457 h 621"/>
                                <a:gd name="T24" fmla="*/ 103 w 358"/>
                                <a:gd name="T25" fmla="*/ 440 h 621"/>
                                <a:gd name="T26" fmla="*/ 111 w 358"/>
                                <a:gd name="T27" fmla="*/ 428 h 621"/>
                                <a:gd name="T28" fmla="*/ 119 w 358"/>
                                <a:gd name="T29" fmla="*/ 411 h 621"/>
                                <a:gd name="T30" fmla="*/ 132 w 358"/>
                                <a:gd name="T31" fmla="*/ 395 h 621"/>
                                <a:gd name="T32" fmla="*/ 136 w 358"/>
                                <a:gd name="T33" fmla="*/ 383 h 621"/>
                                <a:gd name="T34" fmla="*/ 148 w 358"/>
                                <a:gd name="T35" fmla="*/ 366 h 621"/>
                                <a:gd name="T36" fmla="*/ 152 w 358"/>
                                <a:gd name="T37" fmla="*/ 354 h 621"/>
                                <a:gd name="T38" fmla="*/ 165 w 358"/>
                                <a:gd name="T39" fmla="*/ 337 h 621"/>
                                <a:gd name="T40" fmla="*/ 169 w 358"/>
                                <a:gd name="T41" fmla="*/ 325 h 621"/>
                                <a:gd name="T42" fmla="*/ 181 w 358"/>
                                <a:gd name="T43" fmla="*/ 309 h 621"/>
                                <a:gd name="T44" fmla="*/ 185 w 358"/>
                                <a:gd name="T45" fmla="*/ 296 h 621"/>
                                <a:gd name="T46" fmla="*/ 198 w 358"/>
                                <a:gd name="T47" fmla="*/ 280 h 621"/>
                                <a:gd name="T48" fmla="*/ 206 w 358"/>
                                <a:gd name="T49" fmla="*/ 263 h 621"/>
                                <a:gd name="T50" fmla="*/ 214 w 358"/>
                                <a:gd name="T51" fmla="*/ 251 h 621"/>
                                <a:gd name="T52" fmla="*/ 222 w 358"/>
                                <a:gd name="T53" fmla="*/ 235 h 621"/>
                                <a:gd name="T54" fmla="*/ 230 w 358"/>
                                <a:gd name="T55" fmla="*/ 222 h 621"/>
                                <a:gd name="T56" fmla="*/ 239 w 358"/>
                                <a:gd name="T57" fmla="*/ 206 h 621"/>
                                <a:gd name="T58" fmla="*/ 251 w 358"/>
                                <a:gd name="T59" fmla="*/ 189 h 621"/>
                                <a:gd name="T60" fmla="*/ 255 w 358"/>
                                <a:gd name="T61" fmla="*/ 177 h 621"/>
                                <a:gd name="T62" fmla="*/ 268 w 358"/>
                                <a:gd name="T63" fmla="*/ 161 h 621"/>
                                <a:gd name="T64" fmla="*/ 272 w 358"/>
                                <a:gd name="T65" fmla="*/ 148 h 621"/>
                                <a:gd name="T66" fmla="*/ 284 w 358"/>
                                <a:gd name="T67" fmla="*/ 132 h 621"/>
                                <a:gd name="T68" fmla="*/ 288 w 358"/>
                                <a:gd name="T69" fmla="*/ 120 h 621"/>
                                <a:gd name="T70" fmla="*/ 300 w 358"/>
                                <a:gd name="T71" fmla="*/ 103 h 621"/>
                                <a:gd name="T72" fmla="*/ 305 w 358"/>
                                <a:gd name="T73" fmla="*/ 91 h 621"/>
                                <a:gd name="T74" fmla="*/ 317 w 358"/>
                                <a:gd name="T75" fmla="*/ 74 h 621"/>
                                <a:gd name="T76" fmla="*/ 325 w 358"/>
                                <a:gd name="T77" fmla="*/ 58 h 621"/>
                                <a:gd name="T78" fmla="*/ 333 w 358"/>
                                <a:gd name="T79" fmla="*/ 46 h 621"/>
                                <a:gd name="T80" fmla="*/ 342 w 358"/>
                                <a:gd name="T81" fmla="*/ 29 h 621"/>
                                <a:gd name="T82" fmla="*/ 350 w 358"/>
                                <a:gd name="T83" fmla="*/ 17 h 621"/>
                                <a:gd name="T84" fmla="*/ 358 w 358"/>
                                <a:gd name="T85" fmla="*/ 0 h 6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58" h="621">
                                  <a:moveTo>
                                    <a:pt x="0" y="621"/>
                                  </a:moveTo>
                                  <a:lnTo>
                                    <a:pt x="0" y="617"/>
                                  </a:lnTo>
                                  <a:lnTo>
                                    <a:pt x="4" y="613"/>
                                  </a:lnTo>
                                  <a:lnTo>
                                    <a:pt x="4" y="609"/>
                                  </a:lnTo>
                                  <a:lnTo>
                                    <a:pt x="8" y="605"/>
                                  </a:lnTo>
                                  <a:lnTo>
                                    <a:pt x="12" y="601"/>
                                  </a:lnTo>
                                  <a:lnTo>
                                    <a:pt x="12" y="597"/>
                                  </a:lnTo>
                                  <a:lnTo>
                                    <a:pt x="17" y="592"/>
                                  </a:lnTo>
                                  <a:lnTo>
                                    <a:pt x="17" y="588"/>
                                  </a:lnTo>
                                  <a:lnTo>
                                    <a:pt x="21" y="584"/>
                                  </a:lnTo>
                                  <a:lnTo>
                                    <a:pt x="21" y="580"/>
                                  </a:lnTo>
                                  <a:lnTo>
                                    <a:pt x="29" y="572"/>
                                  </a:lnTo>
                                  <a:lnTo>
                                    <a:pt x="29" y="568"/>
                                  </a:lnTo>
                                  <a:lnTo>
                                    <a:pt x="33" y="564"/>
                                  </a:lnTo>
                                  <a:lnTo>
                                    <a:pt x="33" y="560"/>
                                  </a:lnTo>
                                  <a:lnTo>
                                    <a:pt x="41" y="551"/>
                                  </a:lnTo>
                                  <a:lnTo>
                                    <a:pt x="41" y="547"/>
                                  </a:lnTo>
                                  <a:lnTo>
                                    <a:pt x="45" y="543"/>
                                  </a:lnTo>
                                  <a:lnTo>
                                    <a:pt x="45" y="539"/>
                                  </a:lnTo>
                                  <a:lnTo>
                                    <a:pt x="49" y="535"/>
                                  </a:lnTo>
                                  <a:lnTo>
                                    <a:pt x="49" y="531"/>
                                  </a:lnTo>
                                  <a:lnTo>
                                    <a:pt x="58" y="523"/>
                                  </a:lnTo>
                                  <a:lnTo>
                                    <a:pt x="58" y="518"/>
                                  </a:lnTo>
                                  <a:lnTo>
                                    <a:pt x="62" y="514"/>
                                  </a:lnTo>
                                  <a:lnTo>
                                    <a:pt x="62" y="510"/>
                                  </a:lnTo>
                                  <a:lnTo>
                                    <a:pt x="66" y="506"/>
                                  </a:lnTo>
                                  <a:lnTo>
                                    <a:pt x="66" y="502"/>
                                  </a:lnTo>
                                  <a:lnTo>
                                    <a:pt x="74" y="494"/>
                                  </a:lnTo>
                                  <a:lnTo>
                                    <a:pt x="74" y="490"/>
                                  </a:lnTo>
                                  <a:lnTo>
                                    <a:pt x="78" y="485"/>
                                  </a:lnTo>
                                  <a:lnTo>
                                    <a:pt x="78" y="481"/>
                                  </a:lnTo>
                                  <a:lnTo>
                                    <a:pt x="86" y="473"/>
                                  </a:lnTo>
                                  <a:lnTo>
                                    <a:pt x="86" y="469"/>
                                  </a:lnTo>
                                  <a:lnTo>
                                    <a:pt x="91" y="465"/>
                                  </a:lnTo>
                                  <a:lnTo>
                                    <a:pt x="91" y="461"/>
                                  </a:lnTo>
                                  <a:lnTo>
                                    <a:pt x="95" y="457"/>
                                  </a:lnTo>
                                  <a:lnTo>
                                    <a:pt x="95" y="453"/>
                                  </a:lnTo>
                                  <a:lnTo>
                                    <a:pt x="103" y="444"/>
                                  </a:lnTo>
                                  <a:lnTo>
                                    <a:pt x="103" y="440"/>
                                  </a:lnTo>
                                  <a:lnTo>
                                    <a:pt x="107" y="436"/>
                                  </a:lnTo>
                                  <a:lnTo>
                                    <a:pt x="107" y="432"/>
                                  </a:lnTo>
                                  <a:lnTo>
                                    <a:pt x="111" y="428"/>
                                  </a:lnTo>
                                  <a:lnTo>
                                    <a:pt x="111" y="424"/>
                                  </a:lnTo>
                                  <a:lnTo>
                                    <a:pt x="119" y="416"/>
                                  </a:lnTo>
                                  <a:lnTo>
                                    <a:pt x="119" y="411"/>
                                  </a:lnTo>
                                  <a:lnTo>
                                    <a:pt x="124" y="407"/>
                                  </a:lnTo>
                                  <a:lnTo>
                                    <a:pt x="124" y="403"/>
                                  </a:lnTo>
                                  <a:lnTo>
                                    <a:pt x="132" y="395"/>
                                  </a:lnTo>
                                  <a:lnTo>
                                    <a:pt x="132" y="391"/>
                                  </a:lnTo>
                                  <a:lnTo>
                                    <a:pt x="136" y="387"/>
                                  </a:lnTo>
                                  <a:lnTo>
                                    <a:pt x="136" y="383"/>
                                  </a:lnTo>
                                  <a:lnTo>
                                    <a:pt x="140" y="379"/>
                                  </a:lnTo>
                                  <a:lnTo>
                                    <a:pt x="140" y="374"/>
                                  </a:lnTo>
                                  <a:lnTo>
                                    <a:pt x="148" y="366"/>
                                  </a:lnTo>
                                  <a:lnTo>
                                    <a:pt x="148" y="362"/>
                                  </a:lnTo>
                                  <a:lnTo>
                                    <a:pt x="152" y="358"/>
                                  </a:lnTo>
                                  <a:lnTo>
                                    <a:pt x="152" y="354"/>
                                  </a:lnTo>
                                  <a:lnTo>
                                    <a:pt x="161" y="346"/>
                                  </a:lnTo>
                                  <a:lnTo>
                                    <a:pt x="161" y="342"/>
                                  </a:lnTo>
                                  <a:lnTo>
                                    <a:pt x="165" y="337"/>
                                  </a:lnTo>
                                  <a:lnTo>
                                    <a:pt x="165" y="333"/>
                                  </a:lnTo>
                                  <a:lnTo>
                                    <a:pt x="169" y="329"/>
                                  </a:lnTo>
                                  <a:lnTo>
                                    <a:pt x="169" y="325"/>
                                  </a:lnTo>
                                  <a:lnTo>
                                    <a:pt x="177" y="317"/>
                                  </a:lnTo>
                                  <a:lnTo>
                                    <a:pt x="177" y="313"/>
                                  </a:lnTo>
                                  <a:lnTo>
                                    <a:pt x="181" y="309"/>
                                  </a:lnTo>
                                  <a:lnTo>
                                    <a:pt x="181" y="305"/>
                                  </a:lnTo>
                                  <a:lnTo>
                                    <a:pt x="185" y="300"/>
                                  </a:lnTo>
                                  <a:lnTo>
                                    <a:pt x="185" y="296"/>
                                  </a:lnTo>
                                  <a:lnTo>
                                    <a:pt x="193" y="288"/>
                                  </a:lnTo>
                                  <a:lnTo>
                                    <a:pt x="193" y="284"/>
                                  </a:lnTo>
                                  <a:lnTo>
                                    <a:pt x="198" y="280"/>
                                  </a:lnTo>
                                  <a:lnTo>
                                    <a:pt x="198" y="276"/>
                                  </a:lnTo>
                                  <a:lnTo>
                                    <a:pt x="206" y="268"/>
                                  </a:lnTo>
                                  <a:lnTo>
                                    <a:pt x="206" y="263"/>
                                  </a:lnTo>
                                  <a:lnTo>
                                    <a:pt x="210" y="259"/>
                                  </a:lnTo>
                                  <a:lnTo>
                                    <a:pt x="210" y="255"/>
                                  </a:lnTo>
                                  <a:lnTo>
                                    <a:pt x="214" y="251"/>
                                  </a:lnTo>
                                  <a:lnTo>
                                    <a:pt x="214" y="247"/>
                                  </a:lnTo>
                                  <a:lnTo>
                                    <a:pt x="222" y="239"/>
                                  </a:lnTo>
                                  <a:lnTo>
                                    <a:pt x="222" y="235"/>
                                  </a:lnTo>
                                  <a:lnTo>
                                    <a:pt x="226" y="231"/>
                                  </a:lnTo>
                                  <a:lnTo>
                                    <a:pt x="226" y="226"/>
                                  </a:lnTo>
                                  <a:lnTo>
                                    <a:pt x="230" y="222"/>
                                  </a:lnTo>
                                  <a:lnTo>
                                    <a:pt x="230" y="218"/>
                                  </a:lnTo>
                                  <a:lnTo>
                                    <a:pt x="239" y="210"/>
                                  </a:lnTo>
                                  <a:lnTo>
                                    <a:pt x="239" y="206"/>
                                  </a:lnTo>
                                  <a:lnTo>
                                    <a:pt x="243" y="202"/>
                                  </a:lnTo>
                                  <a:lnTo>
                                    <a:pt x="243" y="198"/>
                                  </a:lnTo>
                                  <a:lnTo>
                                    <a:pt x="251" y="189"/>
                                  </a:lnTo>
                                  <a:lnTo>
                                    <a:pt x="251" y="185"/>
                                  </a:lnTo>
                                  <a:lnTo>
                                    <a:pt x="255" y="181"/>
                                  </a:lnTo>
                                  <a:lnTo>
                                    <a:pt x="255" y="177"/>
                                  </a:lnTo>
                                  <a:lnTo>
                                    <a:pt x="259" y="173"/>
                                  </a:lnTo>
                                  <a:lnTo>
                                    <a:pt x="259" y="169"/>
                                  </a:lnTo>
                                  <a:lnTo>
                                    <a:pt x="268" y="161"/>
                                  </a:lnTo>
                                  <a:lnTo>
                                    <a:pt x="268" y="157"/>
                                  </a:lnTo>
                                  <a:lnTo>
                                    <a:pt x="272" y="152"/>
                                  </a:lnTo>
                                  <a:lnTo>
                                    <a:pt x="272" y="148"/>
                                  </a:lnTo>
                                  <a:lnTo>
                                    <a:pt x="276" y="144"/>
                                  </a:lnTo>
                                  <a:lnTo>
                                    <a:pt x="276" y="140"/>
                                  </a:lnTo>
                                  <a:lnTo>
                                    <a:pt x="284" y="132"/>
                                  </a:lnTo>
                                  <a:lnTo>
                                    <a:pt x="284" y="128"/>
                                  </a:lnTo>
                                  <a:lnTo>
                                    <a:pt x="288" y="124"/>
                                  </a:lnTo>
                                  <a:lnTo>
                                    <a:pt x="288" y="120"/>
                                  </a:lnTo>
                                  <a:lnTo>
                                    <a:pt x="296" y="111"/>
                                  </a:lnTo>
                                  <a:lnTo>
                                    <a:pt x="296" y="107"/>
                                  </a:lnTo>
                                  <a:lnTo>
                                    <a:pt x="300" y="103"/>
                                  </a:lnTo>
                                  <a:lnTo>
                                    <a:pt x="300" y="99"/>
                                  </a:lnTo>
                                  <a:lnTo>
                                    <a:pt x="305" y="95"/>
                                  </a:lnTo>
                                  <a:lnTo>
                                    <a:pt x="305" y="91"/>
                                  </a:lnTo>
                                  <a:lnTo>
                                    <a:pt x="313" y="83"/>
                                  </a:lnTo>
                                  <a:lnTo>
                                    <a:pt x="313" y="78"/>
                                  </a:lnTo>
                                  <a:lnTo>
                                    <a:pt x="317" y="74"/>
                                  </a:lnTo>
                                  <a:lnTo>
                                    <a:pt x="317" y="70"/>
                                  </a:lnTo>
                                  <a:lnTo>
                                    <a:pt x="325" y="62"/>
                                  </a:lnTo>
                                  <a:lnTo>
                                    <a:pt x="325" y="58"/>
                                  </a:lnTo>
                                  <a:lnTo>
                                    <a:pt x="329" y="54"/>
                                  </a:lnTo>
                                  <a:lnTo>
                                    <a:pt x="329" y="50"/>
                                  </a:lnTo>
                                  <a:lnTo>
                                    <a:pt x="333" y="46"/>
                                  </a:lnTo>
                                  <a:lnTo>
                                    <a:pt x="333" y="41"/>
                                  </a:lnTo>
                                  <a:lnTo>
                                    <a:pt x="342" y="33"/>
                                  </a:lnTo>
                                  <a:lnTo>
                                    <a:pt x="342" y="29"/>
                                  </a:lnTo>
                                  <a:lnTo>
                                    <a:pt x="346" y="25"/>
                                  </a:lnTo>
                                  <a:lnTo>
                                    <a:pt x="346" y="21"/>
                                  </a:lnTo>
                                  <a:lnTo>
                                    <a:pt x="350" y="17"/>
                                  </a:lnTo>
                                  <a:lnTo>
                                    <a:pt x="350" y="13"/>
                                  </a:lnTo>
                                  <a:lnTo>
                                    <a:pt x="358" y="4"/>
                                  </a:lnTo>
                                  <a:lnTo>
                                    <a:pt x="35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3" name="Freeform 3072"/>
                          <wps:cNvSpPr>
                            <a:spLocks/>
                          </wps:cNvSpPr>
                          <wps:spPr bwMode="auto">
                            <a:xfrm>
                              <a:off x="5981" y="2837"/>
                              <a:ext cx="383" cy="658"/>
                            </a:xfrm>
                            <a:custGeom>
                              <a:avLst/>
                              <a:gdLst>
                                <a:gd name="T0" fmla="*/ 5 w 383"/>
                                <a:gd name="T1" fmla="*/ 650 h 658"/>
                                <a:gd name="T2" fmla="*/ 13 w 383"/>
                                <a:gd name="T3" fmla="*/ 638 h 658"/>
                                <a:gd name="T4" fmla="*/ 21 w 383"/>
                                <a:gd name="T5" fmla="*/ 621 h 658"/>
                                <a:gd name="T6" fmla="*/ 33 w 383"/>
                                <a:gd name="T7" fmla="*/ 605 h 658"/>
                                <a:gd name="T8" fmla="*/ 37 w 383"/>
                                <a:gd name="T9" fmla="*/ 592 h 658"/>
                                <a:gd name="T10" fmla="*/ 50 w 383"/>
                                <a:gd name="T11" fmla="*/ 576 h 658"/>
                                <a:gd name="T12" fmla="*/ 54 w 383"/>
                                <a:gd name="T13" fmla="*/ 564 h 658"/>
                                <a:gd name="T14" fmla="*/ 66 w 383"/>
                                <a:gd name="T15" fmla="*/ 547 h 658"/>
                                <a:gd name="T16" fmla="*/ 70 w 383"/>
                                <a:gd name="T17" fmla="*/ 535 h 658"/>
                                <a:gd name="T18" fmla="*/ 83 w 383"/>
                                <a:gd name="T19" fmla="*/ 518 h 658"/>
                                <a:gd name="T20" fmla="*/ 91 w 383"/>
                                <a:gd name="T21" fmla="*/ 502 h 658"/>
                                <a:gd name="T22" fmla="*/ 99 w 383"/>
                                <a:gd name="T23" fmla="*/ 490 h 658"/>
                                <a:gd name="T24" fmla="*/ 107 w 383"/>
                                <a:gd name="T25" fmla="*/ 473 h 658"/>
                                <a:gd name="T26" fmla="*/ 116 w 383"/>
                                <a:gd name="T27" fmla="*/ 461 h 658"/>
                                <a:gd name="T28" fmla="*/ 124 w 383"/>
                                <a:gd name="T29" fmla="*/ 444 h 658"/>
                                <a:gd name="T30" fmla="*/ 136 w 383"/>
                                <a:gd name="T31" fmla="*/ 428 h 658"/>
                                <a:gd name="T32" fmla="*/ 140 w 383"/>
                                <a:gd name="T33" fmla="*/ 416 h 658"/>
                                <a:gd name="T34" fmla="*/ 153 w 383"/>
                                <a:gd name="T35" fmla="*/ 399 h 658"/>
                                <a:gd name="T36" fmla="*/ 157 w 383"/>
                                <a:gd name="T37" fmla="*/ 387 h 658"/>
                                <a:gd name="T38" fmla="*/ 169 w 383"/>
                                <a:gd name="T39" fmla="*/ 370 h 658"/>
                                <a:gd name="T40" fmla="*/ 173 w 383"/>
                                <a:gd name="T41" fmla="*/ 358 h 658"/>
                                <a:gd name="T42" fmla="*/ 186 w 383"/>
                                <a:gd name="T43" fmla="*/ 342 h 658"/>
                                <a:gd name="T44" fmla="*/ 194 w 383"/>
                                <a:gd name="T45" fmla="*/ 325 h 658"/>
                                <a:gd name="T46" fmla="*/ 202 w 383"/>
                                <a:gd name="T47" fmla="*/ 313 h 658"/>
                                <a:gd name="T48" fmla="*/ 210 w 383"/>
                                <a:gd name="T49" fmla="*/ 296 h 658"/>
                                <a:gd name="T50" fmla="*/ 223 w 383"/>
                                <a:gd name="T51" fmla="*/ 280 h 658"/>
                                <a:gd name="T52" fmla="*/ 227 w 383"/>
                                <a:gd name="T53" fmla="*/ 268 h 658"/>
                                <a:gd name="T54" fmla="*/ 239 w 383"/>
                                <a:gd name="T55" fmla="*/ 251 h 658"/>
                                <a:gd name="T56" fmla="*/ 243 w 383"/>
                                <a:gd name="T57" fmla="*/ 239 h 658"/>
                                <a:gd name="T58" fmla="*/ 255 w 383"/>
                                <a:gd name="T59" fmla="*/ 222 h 658"/>
                                <a:gd name="T60" fmla="*/ 260 w 383"/>
                                <a:gd name="T61" fmla="*/ 210 h 658"/>
                                <a:gd name="T62" fmla="*/ 272 w 383"/>
                                <a:gd name="T63" fmla="*/ 194 h 658"/>
                                <a:gd name="T64" fmla="*/ 280 w 383"/>
                                <a:gd name="T65" fmla="*/ 177 h 658"/>
                                <a:gd name="T66" fmla="*/ 288 w 383"/>
                                <a:gd name="T67" fmla="*/ 165 h 658"/>
                                <a:gd name="T68" fmla="*/ 297 w 383"/>
                                <a:gd name="T69" fmla="*/ 148 h 658"/>
                                <a:gd name="T70" fmla="*/ 305 w 383"/>
                                <a:gd name="T71" fmla="*/ 136 h 658"/>
                                <a:gd name="T72" fmla="*/ 313 w 383"/>
                                <a:gd name="T73" fmla="*/ 120 h 658"/>
                                <a:gd name="T74" fmla="*/ 325 w 383"/>
                                <a:gd name="T75" fmla="*/ 103 h 658"/>
                                <a:gd name="T76" fmla="*/ 330 w 383"/>
                                <a:gd name="T77" fmla="*/ 91 h 658"/>
                                <a:gd name="T78" fmla="*/ 342 w 383"/>
                                <a:gd name="T79" fmla="*/ 74 h 658"/>
                                <a:gd name="T80" fmla="*/ 346 w 383"/>
                                <a:gd name="T81" fmla="*/ 62 h 658"/>
                                <a:gd name="T82" fmla="*/ 358 w 383"/>
                                <a:gd name="T83" fmla="*/ 46 h 658"/>
                                <a:gd name="T84" fmla="*/ 362 w 383"/>
                                <a:gd name="T85" fmla="*/ 33 h 658"/>
                                <a:gd name="T86" fmla="*/ 375 w 383"/>
                                <a:gd name="T87" fmla="*/ 17 h 658"/>
                                <a:gd name="T88" fmla="*/ 383 w 383"/>
                                <a:gd name="T89" fmla="*/ 0 h 6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83" h="658">
                                  <a:moveTo>
                                    <a:pt x="0" y="658"/>
                                  </a:moveTo>
                                  <a:lnTo>
                                    <a:pt x="5" y="654"/>
                                  </a:lnTo>
                                  <a:lnTo>
                                    <a:pt x="5" y="650"/>
                                  </a:lnTo>
                                  <a:lnTo>
                                    <a:pt x="9" y="646"/>
                                  </a:lnTo>
                                  <a:lnTo>
                                    <a:pt x="9" y="642"/>
                                  </a:lnTo>
                                  <a:lnTo>
                                    <a:pt x="13" y="638"/>
                                  </a:lnTo>
                                  <a:lnTo>
                                    <a:pt x="13" y="634"/>
                                  </a:lnTo>
                                  <a:lnTo>
                                    <a:pt x="21" y="625"/>
                                  </a:lnTo>
                                  <a:lnTo>
                                    <a:pt x="21" y="621"/>
                                  </a:lnTo>
                                  <a:lnTo>
                                    <a:pt x="25" y="617"/>
                                  </a:lnTo>
                                  <a:lnTo>
                                    <a:pt x="25" y="613"/>
                                  </a:lnTo>
                                  <a:lnTo>
                                    <a:pt x="33" y="605"/>
                                  </a:lnTo>
                                  <a:lnTo>
                                    <a:pt x="33" y="601"/>
                                  </a:lnTo>
                                  <a:lnTo>
                                    <a:pt x="37" y="597"/>
                                  </a:lnTo>
                                  <a:lnTo>
                                    <a:pt x="37" y="592"/>
                                  </a:lnTo>
                                  <a:lnTo>
                                    <a:pt x="42" y="588"/>
                                  </a:lnTo>
                                  <a:lnTo>
                                    <a:pt x="42" y="584"/>
                                  </a:lnTo>
                                  <a:lnTo>
                                    <a:pt x="50" y="576"/>
                                  </a:lnTo>
                                  <a:lnTo>
                                    <a:pt x="50" y="572"/>
                                  </a:lnTo>
                                  <a:lnTo>
                                    <a:pt x="54" y="568"/>
                                  </a:lnTo>
                                  <a:lnTo>
                                    <a:pt x="54" y="564"/>
                                  </a:lnTo>
                                  <a:lnTo>
                                    <a:pt x="62" y="555"/>
                                  </a:lnTo>
                                  <a:lnTo>
                                    <a:pt x="62" y="551"/>
                                  </a:lnTo>
                                  <a:lnTo>
                                    <a:pt x="66" y="547"/>
                                  </a:lnTo>
                                  <a:lnTo>
                                    <a:pt x="66" y="543"/>
                                  </a:lnTo>
                                  <a:lnTo>
                                    <a:pt x="70" y="539"/>
                                  </a:lnTo>
                                  <a:lnTo>
                                    <a:pt x="70" y="535"/>
                                  </a:lnTo>
                                  <a:lnTo>
                                    <a:pt x="79" y="527"/>
                                  </a:lnTo>
                                  <a:lnTo>
                                    <a:pt x="79" y="523"/>
                                  </a:lnTo>
                                  <a:lnTo>
                                    <a:pt x="83" y="518"/>
                                  </a:lnTo>
                                  <a:lnTo>
                                    <a:pt x="83" y="514"/>
                                  </a:lnTo>
                                  <a:lnTo>
                                    <a:pt x="91" y="506"/>
                                  </a:lnTo>
                                  <a:lnTo>
                                    <a:pt x="91" y="502"/>
                                  </a:lnTo>
                                  <a:lnTo>
                                    <a:pt x="95" y="498"/>
                                  </a:lnTo>
                                  <a:lnTo>
                                    <a:pt x="95" y="494"/>
                                  </a:lnTo>
                                  <a:lnTo>
                                    <a:pt x="99" y="490"/>
                                  </a:lnTo>
                                  <a:lnTo>
                                    <a:pt x="99" y="485"/>
                                  </a:lnTo>
                                  <a:lnTo>
                                    <a:pt x="107" y="477"/>
                                  </a:lnTo>
                                  <a:lnTo>
                                    <a:pt x="107" y="473"/>
                                  </a:lnTo>
                                  <a:lnTo>
                                    <a:pt x="112" y="469"/>
                                  </a:lnTo>
                                  <a:lnTo>
                                    <a:pt x="112" y="465"/>
                                  </a:lnTo>
                                  <a:lnTo>
                                    <a:pt x="116" y="461"/>
                                  </a:lnTo>
                                  <a:lnTo>
                                    <a:pt x="116" y="457"/>
                                  </a:lnTo>
                                  <a:lnTo>
                                    <a:pt x="124" y="448"/>
                                  </a:lnTo>
                                  <a:lnTo>
                                    <a:pt x="124" y="444"/>
                                  </a:lnTo>
                                  <a:lnTo>
                                    <a:pt x="128" y="440"/>
                                  </a:lnTo>
                                  <a:lnTo>
                                    <a:pt x="128" y="436"/>
                                  </a:lnTo>
                                  <a:lnTo>
                                    <a:pt x="136" y="428"/>
                                  </a:lnTo>
                                  <a:lnTo>
                                    <a:pt x="136" y="424"/>
                                  </a:lnTo>
                                  <a:lnTo>
                                    <a:pt x="140" y="420"/>
                                  </a:lnTo>
                                  <a:lnTo>
                                    <a:pt x="140" y="416"/>
                                  </a:lnTo>
                                  <a:lnTo>
                                    <a:pt x="144" y="411"/>
                                  </a:lnTo>
                                  <a:lnTo>
                                    <a:pt x="144" y="407"/>
                                  </a:lnTo>
                                  <a:lnTo>
                                    <a:pt x="153" y="399"/>
                                  </a:lnTo>
                                  <a:lnTo>
                                    <a:pt x="153" y="395"/>
                                  </a:lnTo>
                                  <a:lnTo>
                                    <a:pt x="157" y="391"/>
                                  </a:lnTo>
                                  <a:lnTo>
                                    <a:pt x="157" y="387"/>
                                  </a:lnTo>
                                  <a:lnTo>
                                    <a:pt x="165" y="379"/>
                                  </a:lnTo>
                                  <a:lnTo>
                                    <a:pt x="165" y="374"/>
                                  </a:lnTo>
                                  <a:lnTo>
                                    <a:pt x="169" y="370"/>
                                  </a:lnTo>
                                  <a:lnTo>
                                    <a:pt x="169" y="366"/>
                                  </a:lnTo>
                                  <a:lnTo>
                                    <a:pt x="173" y="362"/>
                                  </a:lnTo>
                                  <a:lnTo>
                                    <a:pt x="173" y="358"/>
                                  </a:lnTo>
                                  <a:lnTo>
                                    <a:pt x="181" y="350"/>
                                  </a:lnTo>
                                  <a:lnTo>
                                    <a:pt x="181" y="346"/>
                                  </a:lnTo>
                                  <a:lnTo>
                                    <a:pt x="186" y="342"/>
                                  </a:lnTo>
                                  <a:lnTo>
                                    <a:pt x="186" y="337"/>
                                  </a:lnTo>
                                  <a:lnTo>
                                    <a:pt x="194" y="329"/>
                                  </a:lnTo>
                                  <a:lnTo>
                                    <a:pt x="194" y="325"/>
                                  </a:lnTo>
                                  <a:lnTo>
                                    <a:pt x="198" y="321"/>
                                  </a:lnTo>
                                  <a:lnTo>
                                    <a:pt x="198" y="317"/>
                                  </a:lnTo>
                                  <a:lnTo>
                                    <a:pt x="202" y="313"/>
                                  </a:lnTo>
                                  <a:lnTo>
                                    <a:pt x="202" y="309"/>
                                  </a:lnTo>
                                  <a:lnTo>
                                    <a:pt x="210" y="300"/>
                                  </a:lnTo>
                                  <a:lnTo>
                                    <a:pt x="210" y="296"/>
                                  </a:lnTo>
                                  <a:lnTo>
                                    <a:pt x="214" y="292"/>
                                  </a:lnTo>
                                  <a:lnTo>
                                    <a:pt x="214" y="288"/>
                                  </a:lnTo>
                                  <a:lnTo>
                                    <a:pt x="223" y="280"/>
                                  </a:lnTo>
                                  <a:lnTo>
                                    <a:pt x="223" y="276"/>
                                  </a:lnTo>
                                  <a:lnTo>
                                    <a:pt x="227" y="272"/>
                                  </a:lnTo>
                                  <a:lnTo>
                                    <a:pt x="227" y="268"/>
                                  </a:lnTo>
                                  <a:lnTo>
                                    <a:pt x="231" y="263"/>
                                  </a:lnTo>
                                  <a:lnTo>
                                    <a:pt x="231" y="259"/>
                                  </a:lnTo>
                                  <a:lnTo>
                                    <a:pt x="239" y="251"/>
                                  </a:lnTo>
                                  <a:lnTo>
                                    <a:pt x="239" y="247"/>
                                  </a:lnTo>
                                  <a:lnTo>
                                    <a:pt x="243" y="243"/>
                                  </a:lnTo>
                                  <a:lnTo>
                                    <a:pt x="243" y="239"/>
                                  </a:lnTo>
                                  <a:lnTo>
                                    <a:pt x="251" y="231"/>
                                  </a:lnTo>
                                  <a:lnTo>
                                    <a:pt x="251" y="226"/>
                                  </a:lnTo>
                                  <a:lnTo>
                                    <a:pt x="255" y="222"/>
                                  </a:lnTo>
                                  <a:lnTo>
                                    <a:pt x="255" y="218"/>
                                  </a:lnTo>
                                  <a:lnTo>
                                    <a:pt x="260" y="214"/>
                                  </a:lnTo>
                                  <a:lnTo>
                                    <a:pt x="260" y="210"/>
                                  </a:lnTo>
                                  <a:lnTo>
                                    <a:pt x="268" y="202"/>
                                  </a:lnTo>
                                  <a:lnTo>
                                    <a:pt x="268" y="198"/>
                                  </a:lnTo>
                                  <a:lnTo>
                                    <a:pt x="272" y="194"/>
                                  </a:lnTo>
                                  <a:lnTo>
                                    <a:pt x="272" y="189"/>
                                  </a:lnTo>
                                  <a:lnTo>
                                    <a:pt x="280" y="181"/>
                                  </a:lnTo>
                                  <a:lnTo>
                                    <a:pt x="280" y="177"/>
                                  </a:lnTo>
                                  <a:lnTo>
                                    <a:pt x="284" y="173"/>
                                  </a:lnTo>
                                  <a:lnTo>
                                    <a:pt x="284" y="169"/>
                                  </a:lnTo>
                                  <a:lnTo>
                                    <a:pt x="288" y="165"/>
                                  </a:lnTo>
                                  <a:lnTo>
                                    <a:pt x="288" y="161"/>
                                  </a:lnTo>
                                  <a:lnTo>
                                    <a:pt x="297" y="152"/>
                                  </a:lnTo>
                                  <a:lnTo>
                                    <a:pt x="297" y="148"/>
                                  </a:lnTo>
                                  <a:lnTo>
                                    <a:pt x="301" y="144"/>
                                  </a:lnTo>
                                  <a:lnTo>
                                    <a:pt x="301" y="140"/>
                                  </a:lnTo>
                                  <a:lnTo>
                                    <a:pt x="305" y="136"/>
                                  </a:lnTo>
                                  <a:lnTo>
                                    <a:pt x="305" y="132"/>
                                  </a:lnTo>
                                  <a:lnTo>
                                    <a:pt x="313" y="124"/>
                                  </a:lnTo>
                                  <a:lnTo>
                                    <a:pt x="313" y="120"/>
                                  </a:lnTo>
                                  <a:lnTo>
                                    <a:pt x="317" y="115"/>
                                  </a:lnTo>
                                  <a:lnTo>
                                    <a:pt x="317" y="111"/>
                                  </a:lnTo>
                                  <a:lnTo>
                                    <a:pt x="325" y="103"/>
                                  </a:lnTo>
                                  <a:lnTo>
                                    <a:pt x="325" y="99"/>
                                  </a:lnTo>
                                  <a:lnTo>
                                    <a:pt x="330" y="95"/>
                                  </a:lnTo>
                                  <a:lnTo>
                                    <a:pt x="330" y="91"/>
                                  </a:lnTo>
                                  <a:lnTo>
                                    <a:pt x="334" y="87"/>
                                  </a:lnTo>
                                  <a:lnTo>
                                    <a:pt x="334" y="83"/>
                                  </a:lnTo>
                                  <a:lnTo>
                                    <a:pt x="342" y="74"/>
                                  </a:lnTo>
                                  <a:lnTo>
                                    <a:pt x="342" y="70"/>
                                  </a:lnTo>
                                  <a:lnTo>
                                    <a:pt x="346" y="66"/>
                                  </a:lnTo>
                                  <a:lnTo>
                                    <a:pt x="346" y="62"/>
                                  </a:lnTo>
                                  <a:lnTo>
                                    <a:pt x="354" y="54"/>
                                  </a:lnTo>
                                  <a:lnTo>
                                    <a:pt x="354" y="50"/>
                                  </a:lnTo>
                                  <a:lnTo>
                                    <a:pt x="358" y="46"/>
                                  </a:lnTo>
                                  <a:lnTo>
                                    <a:pt x="358" y="41"/>
                                  </a:lnTo>
                                  <a:lnTo>
                                    <a:pt x="362" y="37"/>
                                  </a:lnTo>
                                  <a:lnTo>
                                    <a:pt x="362" y="33"/>
                                  </a:lnTo>
                                  <a:lnTo>
                                    <a:pt x="371" y="25"/>
                                  </a:lnTo>
                                  <a:lnTo>
                                    <a:pt x="371" y="21"/>
                                  </a:lnTo>
                                  <a:lnTo>
                                    <a:pt x="375" y="17"/>
                                  </a:lnTo>
                                  <a:lnTo>
                                    <a:pt x="375" y="13"/>
                                  </a:lnTo>
                                  <a:lnTo>
                                    <a:pt x="383" y="4"/>
                                  </a:lnTo>
                                  <a:lnTo>
                                    <a:pt x="38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4" name="Freeform 3073"/>
                          <wps:cNvSpPr>
                            <a:spLocks/>
                          </wps:cNvSpPr>
                          <wps:spPr bwMode="auto">
                            <a:xfrm>
                              <a:off x="6195" y="2837"/>
                              <a:ext cx="346" cy="592"/>
                            </a:xfrm>
                            <a:custGeom>
                              <a:avLst/>
                              <a:gdLst>
                                <a:gd name="T0" fmla="*/ 4 w 346"/>
                                <a:gd name="T1" fmla="*/ 588 h 592"/>
                                <a:gd name="T2" fmla="*/ 9 w 346"/>
                                <a:gd name="T3" fmla="*/ 580 h 592"/>
                                <a:gd name="T4" fmla="*/ 17 w 346"/>
                                <a:gd name="T5" fmla="*/ 568 h 592"/>
                                <a:gd name="T6" fmla="*/ 21 w 346"/>
                                <a:gd name="T7" fmla="*/ 560 h 592"/>
                                <a:gd name="T8" fmla="*/ 29 w 346"/>
                                <a:gd name="T9" fmla="*/ 547 h 592"/>
                                <a:gd name="T10" fmla="*/ 33 w 346"/>
                                <a:gd name="T11" fmla="*/ 539 h 592"/>
                                <a:gd name="T12" fmla="*/ 37 w 346"/>
                                <a:gd name="T13" fmla="*/ 531 h 592"/>
                                <a:gd name="T14" fmla="*/ 46 w 346"/>
                                <a:gd name="T15" fmla="*/ 518 h 592"/>
                                <a:gd name="T16" fmla="*/ 50 w 346"/>
                                <a:gd name="T17" fmla="*/ 510 h 592"/>
                                <a:gd name="T18" fmla="*/ 58 w 346"/>
                                <a:gd name="T19" fmla="*/ 498 h 592"/>
                                <a:gd name="T20" fmla="*/ 62 w 346"/>
                                <a:gd name="T21" fmla="*/ 490 h 592"/>
                                <a:gd name="T22" fmla="*/ 66 w 346"/>
                                <a:gd name="T23" fmla="*/ 481 h 592"/>
                                <a:gd name="T24" fmla="*/ 74 w 346"/>
                                <a:gd name="T25" fmla="*/ 469 h 592"/>
                                <a:gd name="T26" fmla="*/ 79 w 346"/>
                                <a:gd name="T27" fmla="*/ 461 h 592"/>
                                <a:gd name="T28" fmla="*/ 83 w 346"/>
                                <a:gd name="T29" fmla="*/ 453 h 592"/>
                                <a:gd name="T30" fmla="*/ 91 w 346"/>
                                <a:gd name="T31" fmla="*/ 440 h 592"/>
                                <a:gd name="T32" fmla="*/ 95 w 346"/>
                                <a:gd name="T33" fmla="*/ 432 h 592"/>
                                <a:gd name="T34" fmla="*/ 103 w 346"/>
                                <a:gd name="T35" fmla="*/ 420 h 592"/>
                                <a:gd name="T36" fmla="*/ 107 w 346"/>
                                <a:gd name="T37" fmla="*/ 411 h 592"/>
                                <a:gd name="T38" fmla="*/ 111 w 346"/>
                                <a:gd name="T39" fmla="*/ 403 h 592"/>
                                <a:gd name="T40" fmla="*/ 120 w 346"/>
                                <a:gd name="T41" fmla="*/ 391 h 592"/>
                                <a:gd name="T42" fmla="*/ 124 w 346"/>
                                <a:gd name="T43" fmla="*/ 383 h 592"/>
                                <a:gd name="T44" fmla="*/ 128 w 346"/>
                                <a:gd name="T45" fmla="*/ 374 h 592"/>
                                <a:gd name="T46" fmla="*/ 136 w 346"/>
                                <a:gd name="T47" fmla="*/ 362 h 592"/>
                                <a:gd name="T48" fmla="*/ 140 w 346"/>
                                <a:gd name="T49" fmla="*/ 354 h 592"/>
                                <a:gd name="T50" fmla="*/ 148 w 346"/>
                                <a:gd name="T51" fmla="*/ 342 h 592"/>
                                <a:gd name="T52" fmla="*/ 153 w 346"/>
                                <a:gd name="T53" fmla="*/ 333 h 592"/>
                                <a:gd name="T54" fmla="*/ 157 w 346"/>
                                <a:gd name="T55" fmla="*/ 325 h 592"/>
                                <a:gd name="T56" fmla="*/ 165 w 346"/>
                                <a:gd name="T57" fmla="*/ 313 h 592"/>
                                <a:gd name="T58" fmla="*/ 169 w 346"/>
                                <a:gd name="T59" fmla="*/ 305 h 592"/>
                                <a:gd name="T60" fmla="*/ 173 w 346"/>
                                <a:gd name="T61" fmla="*/ 296 h 592"/>
                                <a:gd name="T62" fmla="*/ 181 w 346"/>
                                <a:gd name="T63" fmla="*/ 284 h 592"/>
                                <a:gd name="T64" fmla="*/ 185 w 346"/>
                                <a:gd name="T65" fmla="*/ 276 h 592"/>
                                <a:gd name="T66" fmla="*/ 194 w 346"/>
                                <a:gd name="T67" fmla="*/ 263 h 592"/>
                                <a:gd name="T68" fmla="*/ 198 w 346"/>
                                <a:gd name="T69" fmla="*/ 255 h 592"/>
                                <a:gd name="T70" fmla="*/ 202 w 346"/>
                                <a:gd name="T71" fmla="*/ 247 h 592"/>
                                <a:gd name="T72" fmla="*/ 210 w 346"/>
                                <a:gd name="T73" fmla="*/ 235 h 592"/>
                                <a:gd name="T74" fmla="*/ 214 w 346"/>
                                <a:gd name="T75" fmla="*/ 226 h 592"/>
                                <a:gd name="T76" fmla="*/ 222 w 346"/>
                                <a:gd name="T77" fmla="*/ 214 h 592"/>
                                <a:gd name="T78" fmla="*/ 227 w 346"/>
                                <a:gd name="T79" fmla="*/ 206 h 592"/>
                                <a:gd name="T80" fmla="*/ 231 w 346"/>
                                <a:gd name="T81" fmla="*/ 198 h 592"/>
                                <a:gd name="T82" fmla="*/ 239 w 346"/>
                                <a:gd name="T83" fmla="*/ 185 h 592"/>
                                <a:gd name="T84" fmla="*/ 243 w 346"/>
                                <a:gd name="T85" fmla="*/ 177 h 592"/>
                                <a:gd name="T86" fmla="*/ 247 w 346"/>
                                <a:gd name="T87" fmla="*/ 169 h 592"/>
                                <a:gd name="T88" fmla="*/ 255 w 346"/>
                                <a:gd name="T89" fmla="*/ 157 h 592"/>
                                <a:gd name="T90" fmla="*/ 260 w 346"/>
                                <a:gd name="T91" fmla="*/ 148 h 592"/>
                                <a:gd name="T92" fmla="*/ 268 w 346"/>
                                <a:gd name="T93" fmla="*/ 136 h 592"/>
                                <a:gd name="T94" fmla="*/ 272 w 346"/>
                                <a:gd name="T95" fmla="*/ 128 h 592"/>
                                <a:gd name="T96" fmla="*/ 276 w 346"/>
                                <a:gd name="T97" fmla="*/ 120 h 592"/>
                                <a:gd name="T98" fmla="*/ 284 w 346"/>
                                <a:gd name="T99" fmla="*/ 107 h 592"/>
                                <a:gd name="T100" fmla="*/ 288 w 346"/>
                                <a:gd name="T101" fmla="*/ 99 h 592"/>
                                <a:gd name="T102" fmla="*/ 292 w 346"/>
                                <a:gd name="T103" fmla="*/ 91 h 592"/>
                                <a:gd name="T104" fmla="*/ 301 w 346"/>
                                <a:gd name="T105" fmla="*/ 78 h 592"/>
                                <a:gd name="T106" fmla="*/ 305 w 346"/>
                                <a:gd name="T107" fmla="*/ 70 h 592"/>
                                <a:gd name="T108" fmla="*/ 313 w 346"/>
                                <a:gd name="T109" fmla="*/ 58 h 592"/>
                                <a:gd name="T110" fmla="*/ 317 w 346"/>
                                <a:gd name="T111" fmla="*/ 50 h 592"/>
                                <a:gd name="T112" fmla="*/ 321 w 346"/>
                                <a:gd name="T113" fmla="*/ 41 h 592"/>
                                <a:gd name="T114" fmla="*/ 329 w 346"/>
                                <a:gd name="T115" fmla="*/ 29 h 592"/>
                                <a:gd name="T116" fmla="*/ 334 w 346"/>
                                <a:gd name="T117" fmla="*/ 21 h 592"/>
                                <a:gd name="T118" fmla="*/ 338 w 346"/>
                                <a:gd name="T119" fmla="*/ 13 h 592"/>
                                <a:gd name="T120" fmla="*/ 346 w 346"/>
                                <a:gd name="T121" fmla="*/ 0 h 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46" h="592">
                                  <a:moveTo>
                                    <a:pt x="0" y="592"/>
                                  </a:moveTo>
                                  <a:lnTo>
                                    <a:pt x="4" y="588"/>
                                  </a:lnTo>
                                  <a:lnTo>
                                    <a:pt x="4" y="584"/>
                                  </a:lnTo>
                                  <a:lnTo>
                                    <a:pt x="9" y="580"/>
                                  </a:lnTo>
                                  <a:lnTo>
                                    <a:pt x="9" y="576"/>
                                  </a:lnTo>
                                  <a:lnTo>
                                    <a:pt x="17" y="568"/>
                                  </a:lnTo>
                                  <a:lnTo>
                                    <a:pt x="17" y="564"/>
                                  </a:lnTo>
                                  <a:lnTo>
                                    <a:pt x="21" y="560"/>
                                  </a:lnTo>
                                  <a:lnTo>
                                    <a:pt x="21" y="555"/>
                                  </a:lnTo>
                                  <a:lnTo>
                                    <a:pt x="29" y="547"/>
                                  </a:lnTo>
                                  <a:lnTo>
                                    <a:pt x="29" y="543"/>
                                  </a:lnTo>
                                  <a:lnTo>
                                    <a:pt x="33" y="539"/>
                                  </a:lnTo>
                                  <a:lnTo>
                                    <a:pt x="33" y="535"/>
                                  </a:lnTo>
                                  <a:lnTo>
                                    <a:pt x="37" y="531"/>
                                  </a:lnTo>
                                  <a:lnTo>
                                    <a:pt x="37" y="527"/>
                                  </a:lnTo>
                                  <a:lnTo>
                                    <a:pt x="46" y="518"/>
                                  </a:lnTo>
                                  <a:lnTo>
                                    <a:pt x="46" y="514"/>
                                  </a:lnTo>
                                  <a:lnTo>
                                    <a:pt x="50" y="510"/>
                                  </a:lnTo>
                                  <a:lnTo>
                                    <a:pt x="50" y="506"/>
                                  </a:lnTo>
                                  <a:lnTo>
                                    <a:pt x="58" y="498"/>
                                  </a:lnTo>
                                  <a:lnTo>
                                    <a:pt x="58" y="494"/>
                                  </a:lnTo>
                                  <a:lnTo>
                                    <a:pt x="62" y="490"/>
                                  </a:lnTo>
                                  <a:lnTo>
                                    <a:pt x="62" y="485"/>
                                  </a:lnTo>
                                  <a:lnTo>
                                    <a:pt x="66" y="481"/>
                                  </a:lnTo>
                                  <a:lnTo>
                                    <a:pt x="66" y="477"/>
                                  </a:lnTo>
                                  <a:lnTo>
                                    <a:pt x="74" y="469"/>
                                  </a:lnTo>
                                  <a:lnTo>
                                    <a:pt x="74" y="465"/>
                                  </a:lnTo>
                                  <a:lnTo>
                                    <a:pt x="79" y="461"/>
                                  </a:lnTo>
                                  <a:lnTo>
                                    <a:pt x="79" y="457"/>
                                  </a:lnTo>
                                  <a:lnTo>
                                    <a:pt x="83" y="453"/>
                                  </a:lnTo>
                                  <a:lnTo>
                                    <a:pt x="83" y="448"/>
                                  </a:lnTo>
                                  <a:lnTo>
                                    <a:pt x="91" y="440"/>
                                  </a:lnTo>
                                  <a:lnTo>
                                    <a:pt x="91" y="436"/>
                                  </a:lnTo>
                                  <a:lnTo>
                                    <a:pt x="95" y="432"/>
                                  </a:lnTo>
                                  <a:lnTo>
                                    <a:pt x="95" y="428"/>
                                  </a:lnTo>
                                  <a:lnTo>
                                    <a:pt x="103" y="420"/>
                                  </a:lnTo>
                                  <a:lnTo>
                                    <a:pt x="103" y="416"/>
                                  </a:lnTo>
                                  <a:lnTo>
                                    <a:pt x="107" y="411"/>
                                  </a:lnTo>
                                  <a:lnTo>
                                    <a:pt x="107" y="407"/>
                                  </a:lnTo>
                                  <a:lnTo>
                                    <a:pt x="111" y="403"/>
                                  </a:lnTo>
                                  <a:lnTo>
                                    <a:pt x="111" y="399"/>
                                  </a:lnTo>
                                  <a:lnTo>
                                    <a:pt x="120" y="391"/>
                                  </a:lnTo>
                                  <a:lnTo>
                                    <a:pt x="120" y="387"/>
                                  </a:lnTo>
                                  <a:lnTo>
                                    <a:pt x="124" y="383"/>
                                  </a:lnTo>
                                  <a:lnTo>
                                    <a:pt x="124" y="379"/>
                                  </a:lnTo>
                                  <a:lnTo>
                                    <a:pt x="128" y="374"/>
                                  </a:lnTo>
                                  <a:lnTo>
                                    <a:pt x="128" y="370"/>
                                  </a:lnTo>
                                  <a:lnTo>
                                    <a:pt x="136" y="362"/>
                                  </a:lnTo>
                                  <a:lnTo>
                                    <a:pt x="136" y="358"/>
                                  </a:lnTo>
                                  <a:lnTo>
                                    <a:pt x="140" y="354"/>
                                  </a:lnTo>
                                  <a:lnTo>
                                    <a:pt x="140" y="350"/>
                                  </a:lnTo>
                                  <a:lnTo>
                                    <a:pt x="148" y="342"/>
                                  </a:lnTo>
                                  <a:lnTo>
                                    <a:pt x="148" y="337"/>
                                  </a:lnTo>
                                  <a:lnTo>
                                    <a:pt x="153" y="333"/>
                                  </a:lnTo>
                                  <a:lnTo>
                                    <a:pt x="153" y="329"/>
                                  </a:lnTo>
                                  <a:lnTo>
                                    <a:pt x="157" y="325"/>
                                  </a:lnTo>
                                  <a:lnTo>
                                    <a:pt x="157" y="321"/>
                                  </a:lnTo>
                                  <a:lnTo>
                                    <a:pt x="165" y="313"/>
                                  </a:lnTo>
                                  <a:lnTo>
                                    <a:pt x="165" y="309"/>
                                  </a:lnTo>
                                  <a:lnTo>
                                    <a:pt x="169" y="305"/>
                                  </a:lnTo>
                                  <a:lnTo>
                                    <a:pt x="169" y="300"/>
                                  </a:lnTo>
                                  <a:lnTo>
                                    <a:pt x="173" y="296"/>
                                  </a:lnTo>
                                  <a:lnTo>
                                    <a:pt x="173" y="292"/>
                                  </a:lnTo>
                                  <a:lnTo>
                                    <a:pt x="181" y="284"/>
                                  </a:lnTo>
                                  <a:lnTo>
                                    <a:pt x="181" y="280"/>
                                  </a:lnTo>
                                  <a:lnTo>
                                    <a:pt x="185" y="276"/>
                                  </a:lnTo>
                                  <a:lnTo>
                                    <a:pt x="185" y="272"/>
                                  </a:lnTo>
                                  <a:lnTo>
                                    <a:pt x="194" y="263"/>
                                  </a:lnTo>
                                  <a:lnTo>
                                    <a:pt x="194" y="259"/>
                                  </a:lnTo>
                                  <a:lnTo>
                                    <a:pt x="198" y="255"/>
                                  </a:lnTo>
                                  <a:lnTo>
                                    <a:pt x="198" y="251"/>
                                  </a:lnTo>
                                  <a:lnTo>
                                    <a:pt x="202" y="247"/>
                                  </a:lnTo>
                                  <a:lnTo>
                                    <a:pt x="202" y="243"/>
                                  </a:lnTo>
                                  <a:lnTo>
                                    <a:pt x="210" y="235"/>
                                  </a:lnTo>
                                  <a:lnTo>
                                    <a:pt x="210" y="231"/>
                                  </a:lnTo>
                                  <a:lnTo>
                                    <a:pt x="214" y="226"/>
                                  </a:lnTo>
                                  <a:lnTo>
                                    <a:pt x="214" y="222"/>
                                  </a:lnTo>
                                  <a:lnTo>
                                    <a:pt x="222" y="214"/>
                                  </a:lnTo>
                                  <a:lnTo>
                                    <a:pt x="222" y="210"/>
                                  </a:lnTo>
                                  <a:lnTo>
                                    <a:pt x="227" y="206"/>
                                  </a:lnTo>
                                  <a:lnTo>
                                    <a:pt x="227" y="202"/>
                                  </a:lnTo>
                                  <a:lnTo>
                                    <a:pt x="231" y="198"/>
                                  </a:lnTo>
                                  <a:lnTo>
                                    <a:pt x="231" y="194"/>
                                  </a:lnTo>
                                  <a:lnTo>
                                    <a:pt x="239" y="185"/>
                                  </a:lnTo>
                                  <a:lnTo>
                                    <a:pt x="239" y="181"/>
                                  </a:lnTo>
                                  <a:lnTo>
                                    <a:pt x="243" y="177"/>
                                  </a:lnTo>
                                  <a:lnTo>
                                    <a:pt x="243" y="173"/>
                                  </a:lnTo>
                                  <a:lnTo>
                                    <a:pt x="247" y="169"/>
                                  </a:lnTo>
                                  <a:lnTo>
                                    <a:pt x="247" y="165"/>
                                  </a:lnTo>
                                  <a:lnTo>
                                    <a:pt x="255" y="157"/>
                                  </a:lnTo>
                                  <a:lnTo>
                                    <a:pt x="255" y="152"/>
                                  </a:lnTo>
                                  <a:lnTo>
                                    <a:pt x="260" y="148"/>
                                  </a:lnTo>
                                  <a:lnTo>
                                    <a:pt x="260" y="144"/>
                                  </a:lnTo>
                                  <a:lnTo>
                                    <a:pt x="268" y="136"/>
                                  </a:lnTo>
                                  <a:lnTo>
                                    <a:pt x="268" y="132"/>
                                  </a:lnTo>
                                  <a:lnTo>
                                    <a:pt x="272" y="128"/>
                                  </a:lnTo>
                                  <a:lnTo>
                                    <a:pt x="272" y="124"/>
                                  </a:lnTo>
                                  <a:lnTo>
                                    <a:pt x="276" y="120"/>
                                  </a:lnTo>
                                  <a:lnTo>
                                    <a:pt x="276" y="115"/>
                                  </a:lnTo>
                                  <a:lnTo>
                                    <a:pt x="284" y="107"/>
                                  </a:lnTo>
                                  <a:lnTo>
                                    <a:pt x="284" y="103"/>
                                  </a:lnTo>
                                  <a:lnTo>
                                    <a:pt x="288" y="99"/>
                                  </a:lnTo>
                                  <a:lnTo>
                                    <a:pt x="288" y="95"/>
                                  </a:lnTo>
                                  <a:lnTo>
                                    <a:pt x="292" y="91"/>
                                  </a:lnTo>
                                  <a:lnTo>
                                    <a:pt x="292" y="87"/>
                                  </a:lnTo>
                                  <a:lnTo>
                                    <a:pt x="301" y="78"/>
                                  </a:lnTo>
                                  <a:lnTo>
                                    <a:pt x="301" y="74"/>
                                  </a:lnTo>
                                  <a:lnTo>
                                    <a:pt x="305" y="70"/>
                                  </a:lnTo>
                                  <a:lnTo>
                                    <a:pt x="305" y="66"/>
                                  </a:lnTo>
                                  <a:lnTo>
                                    <a:pt x="313" y="58"/>
                                  </a:lnTo>
                                  <a:lnTo>
                                    <a:pt x="313" y="54"/>
                                  </a:lnTo>
                                  <a:lnTo>
                                    <a:pt x="317" y="50"/>
                                  </a:lnTo>
                                  <a:lnTo>
                                    <a:pt x="317" y="46"/>
                                  </a:lnTo>
                                  <a:lnTo>
                                    <a:pt x="321" y="41"/>
                                  </a:lnTo>
                                  <a:lnTo>
                                    <a:pt x="321" y="37"/>
                                  </a:lnTo>
                                  <a:lnTo>
                                    <a:pt x="329" y="29"/>
                                  </a:lnTo>
                                  <a:lnTo>
                                    <a:pt x="329" y="25"/>
                                  </a:lnTo>
                                  <a:lnTo>
                                    <a:pt x="334" y="21"/>
                                  </a:lnTo>
                                  <a:lnTo>
                                    <a:pt x="334" y="17"/>
                                  </a:lnTo>
                                  <a:lnTo>
                                    <a:pt x="338" y="13"/>
                                  </a:lnTo>
                                  <a:lnTo>
                                    <a:pt x="338" y="9"/>
                                  </a:lnTo>
                                  <a:lnTo>
                                    <a:pt x="34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5" name="Freeform 3074"/>
                          <wps:cNvSpPr>
                            <a:spLocks/>
                          </wps:cNvSpPr>
                          <wps:spPr bwMode="auto">
                            <a:xfrm>
                              <a:off x="6380" y="2870"/>
                              <a:ext cx="321" cy="555"/>
                            </a:xfrm>
                            <a:custGeom>
                              <a:avLst/>
                              <a:gdLst>
                                <a:gd name="T0" fmla="*/ 0 w 321"/>
                                <a:gd name="T1" fmla="*/ 551 h 555"/>
                                <a:gd name="T2" fmla="*/ 9 w 321"/>
                                <a:gd name="T3" fmla="*/ 543 h 555"/>
                                <a:gd name="T4" fmla="*/ 13 w 321"/>
                                <a:gd name="T5" fmla="*/ 535 h 555"/>
                                <a:gd name="T6" fmla="*/ 17 w 321"/>
                                <a:gd name="T7" fmla="*/ 527 h 555"/>
                                <a:gd name="T8" fmla="*/ 25 w 321"/>
                                <a:gd name="T9" fmla="*/ 514 h 555"/>
                                <a:gd name="T10" fmla="*/ 29 w 321"/>
                                <a:gd name="T11" fmla="*/ 506 h 555"/>
                                <a:gd name="T12" fmla="*/ 33 w 321"/>
                                <a:gd name="T13" fmla="*/ 498 h 555"/>
                                <a:gd name="T14" fmla="*/ 42 w 321"/>
                                <a:gd name="T15" fmla="*/ 485 h 555"/>
                                <a:gd name="T16" fmla="*/ 46 w 321"/>
                                <a:gd name="T17" fmla="*/ 477 h 555"/>
                                <a:gd name="T18" fmla="*/ 54 w 321"/>
                                <a:gd name="T19" fmla="*/ 465 h 555"/>
                                <a:gd name="T20" fmla="*/ 58 w 321"/>
                                <a:gd name="T21" fmla="*/ 457 h 555"/>
                                <a:gd name="T22" fmla="*/ 62 w 321"/>
                                <a:gd name="T23" fmla="*/ 448 h 555"/>
                                <a:gd name="T24" fmla="*/ 70 w 321"/>
                                <a:gd name="T25" fmla="*/ 436 h 555"/>
                                <a:gd name="T26" fmla="*/ 75 w 321"/>
                                <a:gd name="T27" fmla="*/ 428 h 555"/>
                                <a:gd name="T28" fmla="*/ 79 w 321"/>
                                <a:gd name="T29" fmla="*/ 420 h 555"/>
                                <a:gd name="T30" fmla="*/ 87 w 321"/>
                                <a:gd name="T31" fmla="*/ 407 h 555"/>
                                <a:gd name="T32" fmla="*/ 91 w 321"/>
                                <a:gd name="T33" fmla="*/ 399 h 555"/>
                                <a:gd name="T34" fmla="*/ 99 w 321"/>
                                <a:gd name="T35" fmla="*/ 387 h 555"/>
                                <a:gd name="T36" fmla="*/ 103 w 321"/>
                                <a:gd name="T37" fmla="*/ 378 h 555"/>
                                <a:gd name="T38" fmla="*/ 107 w 321"/>
                                <a:gd name="T39" fmla="*/ 370 h 555"/>
                                <a:gd name="T40" fmla="*/ 116 w 321"/>
                                <a:gd name="T41" fmla="*/ 358 h 555"/>
                                <a:gd name="T42" fmla="*/ 120 w 321"/>
                                <a:gd name="T43" fmla="*/ 350 h 555"/>
                                <a:gd name="T44" fmla="*/ 124 w 321"/>
                                <a:gd name="T45" fmla="*/ 341 h 555"/>
                                <a:gd name="T46" fmla="*/ 132 w 321"/>
                                <a:gd name="T47" fmla="*/ 329 h 555"/>
                                <a:gd name="T48" fmla="*/ 136 w 321"/>
                                <a:gd name="T49" fmla="*/ 321 h 555"/>
                                <a:gd name="T50" fmla="*/ 144 w 321"/>
                                <a:gd name="T51" fmla="*/ 309 h 555"/>
                                <a:gd name="T52" fmla="*/ 149 w 321"/>
                                <a:gd name="T53" fmla="*/ 300 h 555"/>
                                <a:gd name="T54" fmla="*/ 153 w 321"/>
                                <a:gd name="T55" fmla="*/ 292 h 555"/>
                                <a:gd name="T56" fmla="*/ 161 w 321"/>
                                <a:gd name="T57" fmla="*/ 280 h 555"/>
                                <a:gd name="T58" fmla="*/ 165 w 321"/>
                                <a:gd name="T59" fmla="*/ 272 h 555"/>
                                <a:gd name="T60" fmla="*/ 173 w 321"/>
                                <a:gd name="T61" fmla="*/ 259 h 555"/>
                                <a:gd name="T62" fmla="*/ 177 w 321"/>
                                <a:gd name="T63" fmla="*/ 251 h 555"/>
                                <a:gd name="T64" fmla="*/ 181 w 321"/>
                                <a:gd name="T65" fmla="*/ 243 h 555"/>
                                <a:gd name="T66" fmla="*/ 190 w 321"/>
                                <a:gd name="T67" fmla="*/ 230 h 555"/>
                                <a:gd name="T68" fmla="*/ 194 w 321"/>
                                <a:gd name="T69" fmla="*/ 222 h 555"/>
                                <a:gd name="T70" fmla="*/ 198 w 321"/>
                                <a:gd name="T71" fmla="*/ 214 h 555"/>
                                <a:gd name="T72" fmla="*/ 206 w 321"/>
                                <a:gd name="T73" fmla="*/ 202 h 555"/>
                                <a:gd name="T74" fmla="*/ 210 w 321"/>
                                <a:gd name="T75" fmla="*/ 193 h 555"/>
                                <a:gd name="T76" fmla="*/ 218 w 321"/>
                                <a:gd name="T77" fmla="*/ 181 h 555"/>
                                <a:gd name="T78" fmla="*/ 223 w 321"/>
                                <a:gd name="T79" fmla="*/ 173 h 555"/>
                                <a:gd name="T80" fmla="*/ 227 w 321"/>
                                <a:gd name="T81" fmla="*/ 165 h 555"/>
                                <a:gd name="T82" fmla="*/ 235 w 321"/>
                                <a:gd name="T83" fmla="*/ 152 h 555"/>
                                <a:gd name="T84" fmla="*/ 239 w 321"/>
                                <a:gd name="T85" fmla="*/ 144 h 555"/>
                                <a:gd name="T86" fmla="*/ 243 w 321"/>
                                <a:gd name="T87" fmla="*/ 136 h 555"/>
                                <a:gd name="T88" fmla="*/ 251 w 321"/>
                                <a:gd name="T89" fmla="*/ 124 h 555"/>
                                <a:gd name="T90" fmla="*/ 256 w 321"/>
                                <a:gd name="T91" fmla="*/ 115 h 555"/>
                                <a:gd name="T92" fmla="*/ 264 w 321"/>
                                <a:gd name="T93" fmla="*/ 103 h 555"/>
                                <a:gd name="T94" fmla="*/ 268 w 321"/>
                                <a:gd name="T95" fmla="*/ 95 h 555"/>
                                <a:gd name="T96" fmla="*/ 272 w 321"/>
                                <a:gd name="T97" fmla="*/ 87 h 555"/>
                                <a:gd name="T98" fmla="*/ 280 w 321"/>
                                <a:gd name="T99" fmla="*/ 74 h 555"/>
                                <a:gd name="T100" fmla="*/ 284 w 321"/>
                                <a:gd name="T101" fmla="*/ 66 h 555"/>
                                <a:gd name="T102" fmla="*/ 288 w 321"/>
                                <a:gd name="T103" fmla="*/ 58 h 555"/>
                                <a:gd name="T104" fmla="*/ 297 w 321"/>
                                <a:gd name="T105" fmla="*/ 45 h 555"/>
                                <a:gd name="T106" fmla="*/ 301 w 321"/>
                                <a:gd name="T107" fmla="*/ 37 h 555"/>
                                <a:gd name="T108" fmla="*/ 309 w 321"/>
                                <a:gd name="T109" fmla="*/ 25 h 555"/>
                                <a:gd name="T110" fmla="*/ 313 w 321"/>
                                <a:gd name="T111" fmla="*/ 17 h 555"/>
                                <a:gd name="T112" fmla="*/ 317 w 321"/>
                                <a:gd name="T113" fmla="*/ 8 h 555"/>
                                <a:gd name="T114" fmla="*/ 321 w 321"/>
                                <a:gd name="T115" fmla="*/ 0 h 5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21" h="555">
                                  <a:moveTo>
                                    <a:pt x="0" y="555"/>
                                  </a:moveTo>
                                  <a:lnTo>
                                    <a:pt x="0" y="551"/>
                                  </a:lnTo>
                                  <a:lnTo>
                                    <a:pt x="5" y="547"/>
                                  </a:lnTo>
                                  <a:lnTo>
                                    <a:pt x="9" y="543"/>
                                  </a:lnTo>
                                  <a:lnTo>
                                    <a:pt x="9" y="539"/>
                                  </a:lnTo>
                                  <a:lnTo>
                                    <a:pt x="13" y="535"/>
                                  </a:lnTo>
                                  <a:lnTo>
                                    <a:pt x="13" y="531"/>
                                  </a:lnTo>
                                  <a:lnTo>
                                    <a:pt x="17" y="527"/>
                                  </a:lnTo>
                                  <a:lnTo>
                                    <a:pt x="17" y="522"/>
                                  </a:lnTo>
                                  <a:lnTo>
                                    <a:pt x="25" y="514"/>
                                  </a:lnTo>
                                  <a:lnTo>
                                    <a:pt x="25" y="510"/>
                                  </a:lnTo>
                                  <a:lnTo>
                                    <a:pt x="29" y="506"/>
                                  </a:lnTo>
                                  <a:lnTo>
                                    <a:pt x="29" y="502"/>
                                  </a:lnTo>
                                  <a:lnTo>
                                    <a:pt x="33" y="498"/>
                                  </a:lnTo>
                                  <a:lnTo>
                                    <a:pt x="33" y="494"/>
                                  </a:lnTo>
                                  <a:lnTo>
                                    <a:pt x="42" y="485"/>
                                  </a:lnTo>
                                  <a:lnTo>
                                    <a:pt x="42" y="481"/>
                                  </a:lnTo>
                                  <a:lnTo>
                                    <a:pt x="46" y="477"/>
                                  </a:lnTo>
                                  <a:lnTo>
                                    <a:pt x="46" y="473"/>
                                  </a:lnTo>
                                  <a:lnTo>
                                    <a:pt x="54" y="465"/>
                                  </a:lnTo>
                                  <a:lnTo>
                                    <a:pt x="54" y="461"/>
                                  </a:lnTo>
                                  <a:lnTo>
                                    <a:pt x="58" y="457"/>
                                  </a:lnTo>
                                  <a:lnTo>
                                    <a:pt x="58" y="452"/>
                                  </a:lnTo>
                                  <a:lnTo>
                                    <a:pt x="62" y="448"/>
                                  </a:lnTo>
                                  <a:lnTo>
                                    <a:pt x="62" y="444"/>
                                  </a:lnTo>
                                  <a:lnTo>
                                    <a:pt x="70" y="436"/>
                                  </a:lnTo>
                                  <a:lnTo>
                                    <a:pt x="70" y="432"/>
                                  </a:lnTo>
                                  <a:lnTo>
                                    <a:pt x="75" y="428"/>
                                  </a:lnTo>
                                  <a:lnTo>
                                    <a:pt x="75" y="424"/>
                                  </a:lnTo>
                                  <a:lnTo>
                                    <a:pt x="79" y="420"/>
                                  </a:lnTo>
                                  <a:lnTo>
                                    <a:pt x="79" y="415"/>
                                  </a:lnTo>
                                  <a:lnTo>
                                    <a:pt x="87" y="407"/>
                                  </a:lnTo>
                                  <a:lnTo>
                                    <a:pt x="87" y="403"/>
                                  </a:lnTo>
                                  <a:lnTo>
                                    <a:pt x="91" y="399"/>
                                  </a:lnTo>
                                  <a:lnTo>
                                    <a:pt x="91" y="395"/>
                                  </a:lnTo>
                                  <a:lnTo>
                                    <a:pt x="99" y="387"/>
                                  </a:lnTo>
                                  <a:lnTo>
                                    <a:pt x="99" y="383"/>
                                  </a:lnTo>
                                  <a:lnTo>
                                    <a:pt x="103" y="378"/>
                                  </a:lnTo>
                                  <a:lnTo>
                                    <a:pt x="103" y="374"/>
                                  </a:lnTo>
                                  <a:lnTo>
                                    <a:pt x="107" y="370"/>
                                  </a:lnTo>
                                  <a:lnTo>
                                    <a:pt x="107" y="366"/>
                                  </a:lnTo>
                                  <a:lnTo>
                                    <a:pt x="116" y="358"/>
                                  </a:lnTo>
                                  <a:lnTo>
                                    <a:pt x="116" y="354"/>
                                  </a:lnTo>
                                  <a:lnTo>
                                    <a:pt x="120" y="350"/>
                                  </a:lnTo>
                                  <a:lnTo>
                                    <a:pt x="120" y="346"/>
                                  </a:lnTo>
                                  <a:lnTo>
                                    <a:pt x="124" y="341"/>
                                  </a:lnTo>
                                  <a:lnTo>
                                    <a:pt x="124" y="337"/>
                                  </a:lnTo>
                                  <a:lnTo>
                                    <a:pt x="132" y="329"/>
                                  </a:lnTo>
                                  <a:lnTo>
                                    <a:pt x="132" y="325"/>
                                  </a:lnTo>
                                  <a:lnTo>
                                    <a:pt x="136" y="321"/>
                                  </a:lnTo>
                                  <a:lnTo>
                                    <a:pt x="136" y="317"/>
                                  </a:lnTo>
                                  <a:lnTo>
                                    <a:pt x="144" y="309"/>
                                  </a:lnTo>
                                  <a:lnTo>
                                    <a:pt x="144" y="304"/>
                                  </a:lnTo>
                                  <a:lnTo>
                                    <a:pt x="149" y="300"/>
                                  </a:lnTo>
                                  <a:lnTo>
                                    <a:pt x="149" y="296"/>
                                  </a:lnTo>
                                  <a:lnTo>
                                    <a:pt x="153" y="292"/>
                                  </a:lnTo>
                                  <a:lnTo>
                                    <a:pt x="153" y="288"/>
                                  </a:lnTo>
                                  <a:lnTo>
                                    <a:pt x="161" y="280"/>
                                  </a:lnTo>
                                  <a:lnTo>
                                    <a:pt x="161" y="276"/>
                                  </a:lnTo>
                                  <a:lnTo>
                                    <a:pt x="165" y="272"/>
                                  </a:lnTo>
                                  <a:lnTo>
                                    <a:pt x="165" y="267"/>
                                  </a:lnTo>
                                  <a:lnTo>
                                    <a:pt x="173" y="259"/>
                                  </a:lnTo>
                                  <a:lnTo>
                                    <a:pt x="173" y="255"/>
                                  </a:lnTo>
                                  <a:lnTo>
                                    <a:pt x="177" y="251"/>
                                  </a:lnTo>
                                  <a:lnTo>
                                    <a:pt x="177" y="247"/>
                                  </a:lnTo>
                                  <a:lnTo>
                                    <a:pt x="181" y="243"/>
                                  </a:lnTo>
                                  <a:lnTo>
                                    <a:pt x="181" y="239"/>
                                  </a:lnTo>
                                  <a:lnTo>
                                    <a:pt x="190" y="230"/>
                                  </a:lnTo>
                                  <a:lnTo>
                                    <a:pt x="190" y="226"/>
                                  </a:lnTo>
                                  <a:lnTo>
                                    <a:pt x="194" y="222"/>
                                  </a:lnTo>
                                  <a:lnTo>
                                    <a:pt x="194" y="218"/>
                                  </a:lnTo>
                                  <a:lnTo>
                                    <a:pt x="198" y="214"/>
                                  </a:lnTo>
                                  <a:lnTo>
                                    <a:pt x="198" y="210"/>
                                  </a:lnTo>
                                  <a:lnTo>
                                    <a:pt x="206" y="202"/>
                                  </a:lnTo>
                                  <a:lnTo>
                                    <a:pt x="206" y="198"/>
                                  </a:lnTo>
                                  <a:lnTo>
                                    <a:pt x="210" y="193"/>
                                  </a:lnTo>
                                  <a:lnTo>
                                    <a:pt x="210" y="189"/>
                                  </a:lnTo>
                                  <a:lnTo>
                                    <a:pt x="218" y="181"/>
                                  </a:lnTo>
                                  <a:lnTo>
                                    <a:pt x="218" y="177"/>
                                  </a:lnTo>
                                  <a:lnTo>
                                    <a:pt x="223" y="173"/>
                                  </a:lnTo>
                                  <a:lnTo>
                                    <a:pt x="223" y="169"/>
                                  </a:lnTo>
                                  <a:lnTo>
                                    <a:pt x="227" y="165"/>
                                  </a:lnTo>
                                  <a:lnTo>
                                    <a:pt x="227" y="161"/>
                                  </a:lnTo>
                                  <a:lnTo>
                                    <a:pt x="235" y="152"/>
                                  </a:lnTo>
                                  <a:lnTo>
                                    <a:pt x="235" y="148"/>
                                  </a:lnTo>
                                  <a:lnTo>
                                    <a:pt x="239" y="144"/>
                                  </a:lnTo>
                                  <a:lnTo>
                                    <a:pt x="239" y="140"/>
                                  </a:lnTo>
                                  <a:lnTo>
                                    <a:pt x="243" y="136"/>
                                  </a:lnTo>
                                  <a:lnTo>
                                    <a:pt x="243" y="132"/>
                                  </a:lnTo>
                                  <a:lnTo>
                                    <a:pt x="251" y="124"/>
                                  </a:lnTo>
                                  <a:lnTo>
                                    <a:pt x="251" y="119"/>
                                  </a:lnTo>
                                  <a:lnTo>
                                    <a:pt x="256" y="115"/>
                                  </a:lnTo>
                                  <a:lnTo>
                                    <a:pt x="256" y="111"/>
                                  </a:lnTo>
                                  <a:lnTo>
                                    <a:pt x="264" y="103"/>
                                  </a:lnTo>
                                  <a:lnTo>
                                    <a:pt x="264" y="99"/>
                                  </a:lnTo>
                                  <a:lnTo>
                                    <a:pt x="268" y="95"/>
                                  </a:lnTo>
                                  <a:lnTo>
                                    <a:pt x="268" y="91"/>
                                  </a:lnTo>
                                  <a:lnTo>
                                    <a:pt x="272" y="87"/>
                                  </a:lnTo>
                                  <a:lnTo>
                                    <a:pt x="272" y="82"/>
                                  </a:lnTo>
                                  <a:lnTo>
                                    <a:pt x="280" y="74"/>
                                  </a:lnTo>
                                  <a:lnTo>
                                    <a:pt x="280" y="70"/>
                                  </a:lnTo>
                                  <a:lnTo>
                                    <a:pt x="284" y="66"/>
                                  </a:lnTo>
                                  <a:lnTo>
                                    <a:pt x="284" y="62"/>
                                  </a:lnTo>
                                  <a:lnTo>
                                    <a:pt x="288" y="58"/>
                                  </a:lnTo>
                                  <a:lnTo>
                                    <a:pt x="288" y="54"/>
                                  </a:lnTo>
                                  <a:lnTo>
                                    <a:pt x="297" y="45"/>
                                  </a:lnTo>
                                  <a:lnTo>
                                    <a:pt x="297" y="41"/>
                                  </a:lnTo>
                                  <a:lnTo>
                                    <a:pt x="301" y="37"/>
                                  </a:lnTo>
                                  <a:lnTo>
                                    <a:pt x="301" y="33"/>
                                  </a:lnTo>
                                  <a:lnTo>
                                    <a:pt x="309" y="25"/>
                                  </a:lnTo>
                                  <a:lnTo>
                                    <a:pt x="309" y="21"/>
                                  </a:lnTo>
                                  <a:lnTo>
                                    <a:pt x="313" y="17"/>
                                  </a:lnTo>
                                  <a:lnTo>
                                    <a:pt x="313" y="13"/>
                                  </a:lnTo>
                                  <a:lnTo>
                                    <a:pt x="317" y="8"/>
                                  </a:lnTo>
                                  <a:lnTo>
                                    <a:pt x="317" y="4"/>
                                  </a:lnTo>
                                  <a:lnTo>
                                    <a:pt x="32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 name="Freeform 3075"/>
                          <wps:cNvSpPr>
                            <a:spLocks/>
                          </wps:cNvSpPr>
                          <wps:spPr bwMode="auto">
                            <a:xfrm>
                              <a:off x="6533" y="3174"/>
                              <a:ext cx="168" cy="292"/>
                            </a:xfrm>
                            <a:custGeom>
                              <a:avLst/>
                              <a:gdLst>
                                <a:gd name="T0" fmla="*/ 0 w 168"/>
                                <a:gd name="T1" fmla="*/ 292 h 292"/>
                                <a:gd name="T2" fmla="*/ 4 w 168"/>
                                <a:gd name="T3" fmla="*/ 288 h 292"/>
                                <a:gd name="T4" fmla="*/ 4 w 168"/>
                                <a:gd name="T5" fmla="*/ 284 h 292"/>
                                <a:gd name="T6" fmla="*/ 8 w 168"/>
                                <a:gd name="T7" fmla="*/ 280 h 292"/>
                                <a:gd name="T8" fmla="*/ 8 w 168"/>
                                <a:gd name="T9" fmla="*/ 276 h 292"/>
                                <a:gd name="T10" fmla="*/ 12 w 168"/>
                                <a:gd name="T11" fmla="*/ 272 h 292"/>
                                <a:gd name="T12" fmla="*/ 12 w 168"/>
                                <a:gd name="T13" fmla="*/ 268 h 292"/>
                                <a:gd name="T14" fmla="*/ 20 w 168"/>
                                <a:gd name="T15" fmla="*/ 260 h 292"/>
                                <a:gd name="T16" fmla="*/ 20 w 168"/>
                                <a:gd name="T17" fmla="*/ 255 h 292"/>
                                <a:gd name="T18" fmla="*/ 24 w 168"/>
                                <a:gd name="T19" fmla="*/ 251 h 292"/>
                                <a:gd name="T20" fmla="*/ 24 w 168"/>
                                <a:gd name="T21" fmla="*/ 247 h 292"/>
                                <a:gd name="T22" fmla="*/ 33 w 168"/>
                                <a:gd name="T23" fmla="*/ 239 h 292"/>
                                <a:gd name="T24" fmla="*/ 33 w 168"/>
                                <a:gd name="T25" fmla="*/ 235 h 292"/>
                                <a:gd name="T26" fmla="*/ 37 w 168"/>
                                <a:gd name="T27" fmla="*/ 231 h 292"/>
                                <a:gd name="T28" fmla="*/ 37 w 168"/>
                                <a:gd name="T29" fmla="*/ 227 h 292"/>
                                <a:gd name="T30" fmla="*/ 41 w 168"/>
                                <a:gd name="T31" fmla="*/ 223 h 292"/>
                                <a:gd name="T32" fmla="*/ 41 w 168"/>
                                <a:gd name="T33" fmla="*/ 218 h 292"/>
                                <a:gd name="T34" fmla="*/ 49 w 168"/>
                                <a:gd name="T35" fmla="*/ 210 h 292"/>
                                <a:gd name="T36" fmla="*/ 49 w 168"/>
                                <a:gd name="T37" fmla="*/ 206 h 292"/>
                                <a:gd name="T38" fmla="*/ 53 w 168"/>
                                <a:gd name="T39" fmla="*/ 202 h 292"/>
                                <a:gd name="T40" fmla="*/ 53 w 168"/>
                                <a:gd name="T41" fmla="*/ 198 h 292"/>
                                <a:gd name="T42" fmla="*/ 57 w 168"/>
                                <a:gd name="T43" fmla="*/ 194 h 292"/>
                                <a:gd name="T44" fmla="*/ 57 w 168"/>
                                <a:gd name="T45" fmla="*/ 190 h 292"/>
                                <a:gd name="T46" fmla="*/ 65 w 168"/>
                                <a:gd name="T47" fmla="*/ 181 h 292"/>
                                <a:gd name="T48" fmla="*/ 65 w 168"/>
                                <a:gd name="T49" fmla="*/ 177 h 292"/>
                                <a:gd name="T50" fmla="*/ 70 w 168"/>
                                <a:gd name="T51" fmla="*/ 173 h 292"/>
                                <a:gd name="T52" fmla="*/ 70 w 168"/>
                                <a:gd name="T53" fmla="*/ 169 h 292"/>
                                <a:gd name="T54" fmla="*/ 78 w 168"/>
                                <a:gd name="T55" fmla="*/ 161 h 292"/>
                                <a:gd name="T56" fmla="*/ 78 w 168"/>
                                <a:gd name="T57" fmla="*/ 157 h 292"/>
                                <a:gd name="T58" fmla="*/ 82 w 168"/>
                                <a:gd name="T59" fmla="*/ 153 h 292"/>
                                <a:gd name="T60" fmla="*/ 82 w 168"/>
                                <a:gd name="T61" fmla="*/ 148 h 292"/>
                                <a:gd name="T62" fmla="*/ 86 w 168"/>
                                <a:gd name="T63" fmla="*/ 144 h 292"/>
                                <a:gd name="T64" fmla="*/ 86 w 168"/>
                                <a:gd name="T65" fmla="*/ 140 h 292"/>
                                <a:gd name="T66" fmla="*/ 94 w 168"/>
                                <a:gd name="T67" fmla="*/ 132 h 292"/>
                                <a:gd name="T68" fmla="*/ 94 w 168"/>
                                <a:gd name="T69" fmla="*/ 128 h 292"/>
                                <a:gd name="T70" fmla="*/ 98 w 168"/>
                                <a:gd name="T71" fmla="*/ 124 h 292"/>
                                <a:gd name="T72" fmla="*/ 98 w 168"/>
                                <a:gd name="T73" fmla="*/ 120 h 292"/>
                                <a:gd name="T74" fmla="*/ 103 w 168"/>
                                <a:gd name="T75" fmla="*/ 116 h 292"/>
                                <a:gd name="T76" fmla="*/ 103 w 168"/>
                                <a:gd name="T77" fmla="*/ 111 h 292"/>
                                <a:gd name="T78" fmla="*/ 111 w 168"/>
                                <a:gd name="T79" fmla="*/ 103 h 292"/>
                                <a:gd name="T80" fmla="*/ 111 w 168"/>
                                <a:gd name="T81" fmla="*/ 99 h 292"/>
                                <a:gd name="T82" fmla="*/ 115 w 168"/>
                                <a:gd name="T83" fmla="*/ 95 h 292"/>
                                <a:gd name="T84" fmla="*/ 115 w 168"/>
                                <a:gd name="T85" fmla="*/ 91 h 292"/>
                                <a:gd name="T86" fmla="*/ 123 w 168"/>
                                <a:gd name="T87" fmla="*/ 83 h 292"/>
                                <a:gd name="T88" fmla="*/ 123 w 168"/>
                                <a:gd name="T89" fmla="*/ 79 h 292"/>
                                <a:gd name="T90" fmla="*/ 127 w 168"/>
                                <a:gd name="T91" fmla="*/ 74 h 292"/>
                                <a:gd name="T92" fmla="*/ 127 w 168"/>
                                <a:gd name="T93" fmla="*/ 70 h 292"/>
                                <a:gd name="T94" fmla="*/ 131 w 168"/>
                                <a:gd name="T95" fmla="*/ 66 h 292"/>
                                <a:gd name="T96" fmla="*/ 131 w 168"/>
                                <a:gd name="T97" fmla="*/ 62 h 292"/>
                                <a:gd name="T98" fmla="*/ 140 w 168"/>
                                <a:gd name="T99" fmla="*/ 54 h 292"/>
                                <a:gd name="T100" fmla="*/ 140 w 168"/>
                                <a:gd name="T101" fmla="*/ 50 h 292"/>
                                <a:gd name="T102" fmla="*/ 144 w 168"/>
                                <a:gd name="T103" fmla="*/ 46 h 292"/>
                                <a:gd name="T104" fmla="*/ 144 w 168"/>
                                <a:gd name="T105" fmla="*/ 42 h 292"/>
                                <a:gd name="T106" fmla="*/ 152 w 168"/>
                                <a:gd name="T107" fmla="*/ 33 h 292"/>
                                <a:gd name="T108" fmla="*/ 152 w 168"/>
                                <a:gd name="T109" fmla="*/ 29 h 292"/>
                                <a:gd name="T110" fmla="*/ 156 w 168"/>
                                <a:gd name="T111" fmla="*/ 25 h 292"/>
                                <a:gd name="T112" fmla="*/ 156 w 168"/>
                                <a:gd name="T113" fmla="*/ 21 h 292"/>
                                <a:gd name="T114" fmla="*/ 160 w 168"/>
                                <a:gd name="T115" fmla="*/ 17 h 292"/>
                                <a:gd name="T116" fmla="*/ 160 w 168"/>
                                <a:gd name="T117" fmla="*/ 13 h 292"/>
                                <a:gd name="T118" fmla="*/ 168 w 168"/>
                                <a:gd name="T119" fmla="*/ 5 h 292"/>
                                <a:gd name="T120" fmla="*/ 168 w 168"/>
                                <a:gd name="T121" fmla="*/ 0 h 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8" h="292">
                                  <a:moveTo>
                                    <a:pt x="0" y="292"/>
                                  </a:moveTo>
                                  <a:lnTo>
                                    <a:pt x="4" y="288"/>
                                  </a:lnTo>
                                  <a:lnTo>
                                    <a:pt x="4" y="284"/>
                                  </a:lnTo>
                                  <a:lnTo>
                                    <a:pt x="8" y="280"/>
                                  </a:lnTo>
                                  <a:lnTo>
                                    <a:pt x="8" y="276"/>
                                  </a:lnTo>
                                  <a:lnTo>
                                    <a:pt x="12" y="272"/>
                                  </a:lnTo>
                                  <a:lnTo>
                                    <a:pt x="12" y="268"/>
                                  </a:lnTo>
                                  <a:lnTo>
                                    <a:pt x="20" y="260"/>
                                  </a:lnTo>
                                  <a:lnTo>
                                    <a:pt x="20" y="255"/>
                                  </a:lnTo>
                                  <a:lnTo>
                                    <a:pt x="24" y="251"/>
                                  </a:lnTo>
                                  <a:lnTo>
                                    <a:pt x="24" y="247"/>
                                  </a:lnTo>
                                  <a:lnTo>
                                    <a:pt x="33" y="239"/>
                                  </a:lnTo>
                                  <a:lnTo>
                                    <a:pt x="33" y="235"/>
                                  </a:lnTo>
                                  <a:lnTo>
                                    <a:pt x="37" y="231"/>
                                  </a:lnTo>
                                  <a:lnTo>
                                    <a:pt x="37" y="227"/>
                                  </a:lnTo>
                                  <a:lnTo>
                                    <a:pt x="41" y="223"/>
                                  </a:lnTo>
                                  <a:lnTo>
                                    <a:pt x="41" y="218"/>
                                  </a:lnTo>
                                  <a:lnTo>
                                    <a:pt x="49" y="210"/>
                                  </a:lnTo>
                                  <a:lnTo>
                                    <a:pt x="49" y="206"/>
                                  </a:lnTo>
                                  <a:lnTo>
                                    <a:pt x="53" y="202"/>
                                  </a:lnTo>
                                  <a:lnTo>
                                    <a:pt x="53" y="198"/>
                                  </a:lnTo>
                                  <a:lnTo>
                                    <a:pt x="57" y="194"/>
                                  </a:lnTo>
                                  <a:lnTo>
                                    <a:pt x="57" y="190"/>
                                  </a:lnTo>
                                  <a:lnTo>
                                    <a:pt x="65" y="181"/>
                                  </a:lnTo>
                                  <a:lnTo>
                                    <a:pt x="65" y="177"/>
                                  </a:lnTo>
                                  <a:lnTo>
                                    <a:pt x="70" y="173"/>
                                  </a:lnTo>
                                  <a:lnTo>
                                    <a:pt x="70" y="169"/>
                                  </a:lnTo>
                                  <a:lnTo>
                                    <a:pt x="78" y="161"/>
                                  </a:lnTo>
                                  <a:lnTo>
                                    <a:pt x="78" y="157"/>
                                  </a:lnTo>
                                  <a:lnTo>
                                    <a:pt x="82" y="153"/>
                                  </a:lnTo>
                                  <a:lnTo>
                                    <a:pt x="82" y="148"/>
                                  </a:lnTo>
                                  <a:lnTo>
                                    <a:pt x="86" y="144"/>
                                  </a:lnTo>
                                  <a:lnTo>
                                    <a:pt x="86" y="140"/>
                                  </a:lnTo>
                                  <a:lnTo>
                                    <a:pt x="94" y="132"/>
                                  </a:lnTo>
                                  <a:lnTo>
                                    <a:pt x="94" y="128"/>
                                  </a:lnTo>
                                  <a:lnTo>
                                    <a:pt x="98" y="124"/>
                                  </a:lnTo>
                                  <a:lnTo>
                                    <a:pt x="98" y="120"/>
                                  </a:lnTo>
                                  <a:lnTo>
                                    <a:pt x="103" y="116"/>
                                  </a:lnTo>
                                  <a:lnTo>
                                    <a:pt x="103" y="111"/>
                                  </a:lnTo>
                                  <a:lnTo>
                                    <a:pt x="111" y="103"/>
                                  </a:lnTo>
                                  <a:lnTo>
                                    <a:pt x="111" y="99"/>
                                  </a:lnTo>
                                  <a:lnTo>
                                    <a:pt x="115" y="95"/>
                                  </a:lnTo>
                                  <a:lnTo>
                                    <a:pt x="115" y="91"/>
                                  </a:lnTo>
                                  <a:lnTo>
                                    <a:pt x="123" y="83"/>
                                  </a:lnTo>
                                  <a:lnTo>
                                    <a:pt x="123" y="79"/>
                                  </a:lnTo>
                                  <a:lnTo>
                                    <a:pt x="127" y="74"/>
                                  </a:lnTo>
                                  <a:lnTo>
                                    <a:pt x="127" y="70"/>
                                  </a:lnTo>
                                  <a:lnTo>
                                    <a:pt x="131" y="66"/>
                                  </a:lnTo>
                                  <a:lnTo>
                                    <a:pt x="131" y="62"/>
                                  </a:lnTo>
                                  <a:lnTo>
                                    <a:pt x="140" y="54"/>
                                  </a:lnTo>
                                  <a:lnTo>
                                    <a:pt x="140" y="50"/>
                                  </a:lnTo>
                                  <a:lnTo>
                                    <a:pt x="144" y="46"/>
                                  </a:lnTo>
                                  <a:lnTo>
                                    <a:pt x="144" y="42"/>
                                  </a:lnTo>
                                  <a:lnTo>
                                    <a:pt x="152" y="33"/>
                                  </a:lnTo>
                                  <a:lnTo>
                                    <a:pt x="152" y="29"/>
                                  </a:lnTo>
                                  <a:lnTo>
                                    <a:pt x="156" y="25"/>
                                  </a:lnTo>
                                  <a:lnTo>
                                    <a:pt x="156" y="21"/>
                                  </a:lnTo>
                                  <a:lnTo>
                                    <a:pt x="160" y="17"/>
                                  </a:lnTo>
                                  <a:lnTo>
                                    <a:pt x="160" y="13"/>
                                  </a:lnTo>
                                  <a:lnTo>
                                    <a:pt x="168" y="5"/>
                                  </a:lnTo>
                                  <a:lnTo>
                                    <a:pt x="1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7" name="Freeform 3076"/>
                          <wps:cNvSpPr>
                            <a:spLocks/>
                          </wps:cNvSpPr>
                          <wps:spPr bwMode="auto">
                            <a:xfrm>
                              <a:off x="6668" y="3483"/>
                              <a:ext cx="33" cy="57"/>
                            </a:xfrm>
                            <a:custGeom>
                              <a:avLst/>
                              <a:gdLst>
                                <a:gd name="T0" fmla="*/ 0 w 33"/>
                                <a:gd name="T1" fmla="*/ 57 h 57"/>
                                <a:gd name="T2" fmla="*/ 5 w 33"/>
                                <a:gd name="T3" fmla="*/ 53 h 57"/>
                                <a:gd name="T4" fmla="*/ 5 w 33"/>
                                <a:gd name="T5" fmla="*/ 49 h 57"/>
                                <a:gd name="T6" fmla="*/ 13 w 33"/>
                                <a:gd name="T7" fmla="*/ 41 h 57"/>
                                <a:gd name="T8" fmla="*/ 13 w 33"/>
                                <a:gd name="T9" fmla="*/ 37 h 57"/>
                                <a:gd name="T10" fmla="*/ 17 w 33"/>
                                <a:gd name="T11" fmla="*/ 33 h 57"/>
                                <a:gd name="T12" fmla="*/ 17 w 33"/>
                                <a:gd name="T13" fmla="*/ 29 h 57"/>
                                <a:gd name="T14" fmla="*/ 21 w 33"/>
                                <a:gd name="T15" fmla="*/ 25 h 57"/>
                                <a:gd name="T16" fmla="*/ 21 w 33"/>
                                <a:gd name="T17" fmla="*/ 20 h 57"/>
                                <a:gd name="T18" fmla="*/ 29 w 33"/>
                                <a:gd name="T19" fmla="*/ 12 h 57"/>
                                <a:gd name="T20" fmla="*/ 29 w 33"/>
                                <a:gd name="T21" fmla="*/ 8 h 57"/>
                                <a:gd name="T22" fmla="*/ 33 w 33"/>
                                <a:gd name="T23" fmla="*/ 4 h 57"/>
                                <a:gd name="T24" fmla="*/ 33 w 33"/>
                                <a:gd name="T2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 h="57">
                                  <a:moveTo>
                                    <a:pt x="0" y="57"/>
                                  </a:moveTo>
                                  <a:lnTo>
                                    <a:pt x="5" y="53"/>
                                  </a:lnTo>
                                  <a:lnTo>
                                    <a:pt x="5" y="49"/>
                                  </a:lnTo>
                                  <a:lnTo>
                                    <a:pt x="13" y="41"/>
                                  </a:lnTo>
                                  <a:lnTo>
                                    <a:pt x="13" y="37"/>
                                  </a:lnTo>
                                  <a:lnTo>
                                    <a:pt x="17" y="33"/>
                                  </a:lnTo>
                                  <a:lnTo>
                                    <a:pt x="17" y="29"/>
                                  </a:lnTo>
                                  <a:lnTo>
                                    <a:pt x="21" y="25"/>
                                  </a:lnTo>
                                  <a:lnTo>
                                    <a:pt x="21" y="20"/>
                                  </a:lnTo>
                                  <a:lnTo>
                                    <a:pt x="29" y="12"/>
                                  </a:lnTo>
                                  <a:lnTo>
                                    <a:pt x="29" y="8"/>
                                  </a:lnTo>
                                  <a:lnTo>
                                    <a:pt x="33" y="4"/>
                                  </a:lnTo>
                                  <a:lnTo>
                                    <a:pt x="3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8" name="Freeform 3077"/>
                          <wps:cNvSpPr>
                            <a:spLocks/>
                          </wps:cNvSpPr>
                          <wps:spPr bwMode="auto">
                            <a:xfrm>
                              <a:off x="2526" y="1036"/>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9" name="Freeform 3078"/>
                          <wps:cNvSpPr>
                            <a:spLocks/>
                          </wps:cNvSpPr>
                          <wps:spPr bwMode="auto">
                            <a:xfrm>
                              <a:off x="2526" y="1098"/>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0" name="Freeform 3079"/>
                          <wps:cNvSpPr>
                            <a:spLocks/>
                          </wps:cNvSpPr>
                          <wps:spPr bwMode="auto">
                            <a:xfrm>
                              <a:off x="2526" y="1135"/>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1" name="Freeform 3080"/>
                          <wps:cNvSpPr>
                            <a:spLocks/>
                          </wps:cNvSpPr>
                          <wps:spPr bwMode="auto">
                            <a:xfrm>
                              <a:off x="2526" y="1197"/>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2" name="Freeform 3081"/>
                          <wps:cNvSpPr>
                            <a:spLocks/>
                          </wps:cNvSpPr>
                          <wps:spPr bwMode="auto">
                            <a:xfrm>
                              <a:off x="2526" y="1234"/>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2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2"/>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3" name="Freeform 3082"/>
                          <wps:cNvSpPr>
                            <a:spLocks/>
                          </wps:cNvSpPr>
                          <wps:spPr bwMode="auto">
                            <a:xfrm>
                              <a:off x="2526" y="1295"/>
                              <a:ext cx="8" cy="13"/>
                            </a:xfrm>
                            <a:custGeom>
                              <a:avLst/>
                              <a:gdLst>
                                <a:gd name="T0" fmla="*/ 8 w 8"/>
                                <a:gd name="T1" fmla="*/ 4 h 13"/>
                                <a:gd name="T2" fmla="*/ 8 w 8"/>
                                <a:gd name="T3" fmla="*/ 0 h 13"/>
                                <a:gd name="T4" fmla="*/ 0 w 8"/>
                                <a:gd name="T5" fmla="*/ 0 h 13"/>
                                <a:gd name="T6" fmla="*/ 0 w 8"/>
                                <a:gd name="T7" fmla="*/ 13 h 13"/>
                                <a:gd name="T8" fmla="*/ 8 w 8"/>
                                <a:gd name="T9" fmla="*/ 13 h 13"/>
                                <a:gd name="T10" fmla="*/ 8 w 8"/>
                                <a:gd name="T11" fmla="*/ 9 h 13"/>
                                <a:gd name="T12" fmla="*/ 8 w 8"/>
                                <a:gd name="T13" fmla="*/ 4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4"/>
                                  </a:moveTo>
                                  <a:lnTo>
                                    <a:pt x="8" y="0"/>
                                  </a:lnTo>
                                  <a:lnTo>
                                    <a:pt x="0" y="0"/>
                                  </a:lnTo>
                                  <a:lnTo>
                                    <a:pt x="0" y="13"/>
                                  </a:lnTo>
                                  <a:lnTo>
                                    <a:pt x="8" y="13"/>
                                  </a:lnTo>
                                  <a:lnTo>
                                    <a:pt x="8" y="9"/>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4" name="Freeform 3083"/>
                          <wps:cNvSpPr>
                            <a:spLocks/>
                          </wps:cNvSpPr>
                          <wps:spPr bwMode="auto">
                            <a:xfrm>
                              <a:off x="2526" y="1332"/>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5" name="Freeform 3084"/>
                          <wps:cNvSpPr>
                            <a:spLocks/>
                          </wps:cNvSpPr>
                          <wps:spPr bwMode="auto">
                            <a:xfrm>
                              <a:off x="2526" y="1394"/>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6" name="Freeform 3085"/>
                          <wps:cNvSpPr>
                            <a:spLocks/>
                          </wps:cNvSpPr>
                          <wps:spPr bwMode="auto">
                            <a:xfrm>
                              <a:off x="2526" y="1431"/>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7" name="Freeform 3086"/>
                          <wps:cNvSpPr>
                            <a:spLocks/>
                          </wps:cNvSpPr>
                          <wps:spPr bwMode="auto">
                            <a:xfrm>
                              <a:off x="2526" y="1493"/>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8" name="Freeform 3087"/>
                          <wps:cNvSpPr>
                            <a:spLocks/>
                          </wps:cNvSpPr>
                          <wps:spPr bwMode="auto">
                            <a:xfrm>
                              <a:off x="2526" y="1530"/>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9" name="Freeform 3088"/>
                          <wps:cNvSpPr>
                            <a:spLocks/>
                          </wps:cNvSpPr>
                          <wps:spPr bwMode="auto">
                            <a:xfrm>
                              <a:off x="2526" y="1591"/>
                              <a:ext cx="8" cy="13"/>
                            </a:xfrm>
                            <a:custGeom>
                              <a:avLst/>
                              <a:gdLst>
                                <a:gd name="T0" fmla="*/ 8 w 8"/>
                                <a:gd name="T1" fmla="*/ 4 h 13"/>
                                <a:gd name="T2" fmla="*/ 8 w 8"/>
                                <a:gd name="T3" fmla="*/ 0 h 13"/>
                                <a:gd name="T4" fmla="*/ 0 w 8"/>
                                <a:gd name="T5" fmla="*/ 0 h 13"/>
                                <a:gd name="T6" fmla="*/ 0 w 8"/>
                                <a:gd name="T7" fmla="*/ 13 h 13"/>
                                <a:gd name="T8" fmla="*/ 8 w 8"/>
                                <a:gd name="T9" fmla="*/ 13 h 13"/>
                                <a:gd name="T10" fmla="*/ 8 w 8"/>
                                <a:gd name="T11" fmla="*/ 9 h 13"/>
                                <a:gd name="T12" fmla="*/ 8 w 8"/>
                                <a:gd name="T13" fmla="*/ 4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4"/>
                                  </a:moveTo>
                                  <a:lnTo>
                                    <a:pt x="8" y="0"/>
                                  </a:lnTo>
                                  <a:lnTo>
                                    <a:pt x="0" y="0"/>
                                  </a:lnTo>
                                  <a:lnTo>
                                    <a:pt x="0" y="13"/>
                                  </a:lnTo>
                                  <a:lnTo>
                                    <a:pt x="8" y="13"/>
                                  </a:lnTo>
                                  <a:lnTo>
                                    <a:pt x="8" y="9"/>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0" name="Freeform 3089"/>
                          <wps:cNvSpPr>
                            <a:spLocks/>
                          </wps:cNvSpPr>
                          <wps:spPr bwMode="auto">
                            <a:xfrm>
                              <a:off x="2526" y="1628"/>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1" name="Freeform 3090"/>
                          <wps:cNvSpPr>
                            <a:spLocks/>
                          </wps:cNvSpPr>
                          <wps:spPr bwMode="auto">
                            <a:xfrm>
                              <a:off x="2526" y="1690"/>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2" name="Freeform 3091"/>
                          <wps:cNvSpPr>
                            <a:spLocks/>
                          </wps:cNvSpPr>
                          <wps:spPr bwMode="auto">
                            <a:xfrm>
                              <a:off x="2526" y="1727"/>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3" name="Freeform 3092"/>
                          <wps:cNvSpPr>
                            <a:spLocks/>
                          </wps:cNvSpPr>
                          <wps:spPr bwMode="auto">
                            <a:xfrm>
                              <a:off x="2526" y="1789"/>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4" name="Freeform 3093"/>
                          <wps:cNvSpPr>
                            <a:spLocks/>
                          </wps:cNvSpPr>
                          <wps:spPr bwMode="auto">
                            <a:xfrm>
                              <a:off x="2526" y="1826"/>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5" name="Freeform 3094"/>
                          <wps:cNvSpPr>
                            <a:spLocks/>
                          </wps:cNvSpPr>
                          <wps:spPr bwMode="auto">
                            <a:xfrm>
                              <a:off x="2526" y="1887"/>
                              <a:ext cx="8" cy="13"/>
                            </a:xfrm>
                            <a:custGeom>
                              <a:avLst/>
                              <a:gdLst>
                                <a:gd name="T0" fmla="*/ 8 w 8"/>
                                <a:gd name="T1" fmla="*/ 5 h 13"/>
                                <a:gd name="T2" fmla="*/ 8 w 8"/>
                                <a:gd name="T3" fmla="*/ 0 h 13"/>
                                <a:gd name="T4" fmla="*/ 0 w 8"/>
                                <a:gd name="T5" fmla="*/ 0 h 13"/>
                                <a:gd name="T6" fmla="*/ 0 w 8"/>
                                <a:gd name="T7" fmla="*/ 13 h 13"/>
                                <a:gd name="T8" fmla="*/ 8 w 8"/>
                                <a:gd name="T9" fmla="*/ 13 h 13"/>
                                <a:gd name="T10" fmla="*/ 8 w 8"/>
                                <a:gd name="T11" fmla="*/ 9 h 13"/>
                                <a:gd name="T12" fmla="*/ 8 w 8"/>
                                <a:gd name="T13" fmla="*/ 5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5"/>
                                  </a:moveTo>
                                  <a:lnTo>
                                    <a:pt x="8" y="0"/>
                                  </a:lnTo>
                                  <a:lnTo>
                                    <a:pt x="0" y="0"/>
                                  </a:lnTo>
                                  <a:lnTo>
                                    <a:pt x="0" y="13"/>
                                  </a:lnTo>
                                  <a:lnTo>
                                    <a:pt x="8" y="13"/>
                                  </a:lnTo>
                                  <a:lnTo>
                                    <a:pt x="8" y="9"/>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6" name="Freeform 3095"/>
                          <wps:cNvSpPr>
                            <a:spLocks/>
                          </wps:cNvSpPr>
                          <wps:spPr bwMode="auto">
                            <a:xfrm>
                              <a:off x="2526" y="1924"/>
                              <a:ext cx="8" cy="37"/>
                            </a:xfrm>
                            <a:custGeom>
                              <a:avLst/>
                              <a:gdLst>
                                <a:gd name="T0" fmla="*/ 8 w 8"/>
                                <a:gd name="T1" fmla="*/ 5 h 37"/>
                                <a:gd name="T2" fmla="*/ 8 w 8"/>
                                <a:gd name="T3" fmla="*/ 0 h 37"/>
                                <a:gd name="T4" fmla="*/ 0 w 8"/>
                                <a:gd name="T5" fmla="*/ 0 h 37"/>
                                <a:gd name="T6" fmla="*/ 0 w 8"/>
                                <a:gd name="T7" fmla="*/ 37 h 37"/>
                                <a:gd name="T8" fmla="*/ 8 w 8"/>
                                <a:gd name="T9" fmla="*/ 37 h 37"/>
                                <a:gd name="T10" fmla="*/ 8 w 8"/>
                                <a:gd name="T11" fmla="*/ 33 h 37"/>
                                <a:gd name="T12" fmla="*/ 8 w 8"/>
                                <a:gd name="T13" fmla="*/ 5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5"/>
                                  </a:moveTo>
                                  <a:lnTo>
                                    <a:pt x="8" y="0"/>
                                  </a:lnTo>
                                  <a:lnTo>
                                    <a:pt x="0" y="0"/>
                                  </a:lnTo>
                                  <a:lnTo>
                                    <a:pt x="0" y="37"/>
                                  </a:lnTo>
                                  <a:lnTo>
                                    <a:pt x="8" y="37"/>
                                  </a:lnTo>
                                  <a:lnTo>
                                    <a:pt x="8" y="33"/>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7" name="Freeform 3096"/>
                          <wps:cNvSpPr>
                            <a:spLocks/>
                          </wps:cNvSpPr>
                          <wps:spPr bwMode="auto">
                            <a:xfrm>
                              <a:off x="2526" y="1986"/>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8" name="Freeform 3097"/>
                          <wps:cNvSpPr>
                            <a:spLocks/>
                          </wps:cNvSpPr>
                          <wps:spPr bwMode="auto">
                            <a:xfrm>
                              <a:off x="2526" y="2023"/>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9" name="Freeform 3098"/>
                          <wps:cNvSpPr>
                            <a:spLocks/>
                          </wps:cNvSpPr>
                          <wps:spPr bwMode="auto">
                            <a:xfrm>
                              <a:off x="2526" y="2085"/>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0" name="Freeform 3099"/>
                          <wps:cNvSpPr>
                            <a:spLocks/>
                          </wps:cNvSpPr>
                          <wps:spPr bwMode="auto">
                            <a:xfrm>
                              <a:off x="2526" y="2122"/>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1" name="Freeform 3100"/>
                          <wps:cNvSpPr>
                            <a:spLocks/>
                          </wps:cNvSpPr>
                          <wps:spPr bwMode="auto">
                            <a:xfrm>
                              <a:off x="2526" y="2183"/>
                              <a:ext cx="8" cy="13"/>
                            </a:xfrm>
                            <a:custGeom>
                              <a:avLst/>
                              <a:gdLst>
                                <a:gd name="T0" fmla="*/ 8 w 8"/>
                                <a:gd name="T1" fmla="*/ 5 h 13"/>
                                <a:gd name="T2" fmla="*/ 8 w 8"/>
                                <a:gd name="T3" fmla="*/ 0 h 13"/>
                                <a:gd name="T4" fmla="*/ 0 w 8"/>
                                <a:gd name="T5" fmla="*/ 0 h 13"/>
                                <a:gd name="T6" fmla="*/ 0 w 8"/>
                                <a:gd name="T7" fmla="*/ 13 h 13"/>
                                <a:gd name="T8" fmla="*/ 8 w 8"/>
                                <a:gd name="T9" fmla="*/ 13 h 13"/>
                                <a:gd name="T10" fmla="*/ 8 w 8"/>
                                <a:gd name="T11" fmla="*/ 9 h 13"/>
                                <a:gd name="T12" fmla="*/ 8 w 8"/>
                                <a:gd name="T13" fmla="*/ 5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5"/>
                                  </a:moveTo>
                                  <a:lnTo>
                                    <a:pt x="8" y="0"/>
                                  </a:lnTo>
                                  <a:lnTo>
                                    <a:pt x="0" y="0"/>
                                  </a:lnTo>
                                  <a:lnTo>
                                    <a:pt x="0" y="13"/>
                                  </a:lnTo>
                                  <a:lnTo>
                                    <a:pt x="8" y="13"/>
                                  </a:lnTo>
                                  <a:lnTo>
                                    <a:pt x="8" y="9"/>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2" name="Freeform 3101"/>
                          <wps:cNvSpPr>
                            <a:spLocks/>
                          </wps:cNvSpPr>
                          <wps:spPr bwMode="auto">
                            <a:xfrm>
                              <a:off x="2526" y="2220"/>
                              <a:ext cx="8" cy="37"/>
                            </a:xfrm>
                            <a:custGeom>
                              <a:avLst/>
                              <a:gdLst>
                                <a:gd name="T0" fmla="*/ 8 w 8"/>
                                <a:gd name="T1" fmla="*/ 5 h 37"/>
                                <a:gd name="T2" fmla="*/ 8 w 8"/>
                                <a:gd name="T3" fmla="*/ 0 h 37"/>
                                <a:gd name="T4" fmla="*/ 0 w 8"/>
                                <a:gd name="T5" fmla="*/ 0 h 37"/>
                                <a:gd name="T6" fmla="*/ 0 w 8"/>
                                <a:gd name="T7" fmla="*/ 37 h 37"/>
                                <a:gd name="T8" fmla="*/ 8 w 8"/>
                                <a:gd name="T9" fmla="*/ 37 h 37"/>
                                <a:gd name="T10" fmla="*/ 8 w 8"/>
                                <a:gd name="T11" fmla="*/ 33 h 37"/>
                                <a:gd name="T12" fmla="*/ 8 w 8"/>
                                <a:gd name="T13" fmla="*/ 5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5"/>
                                  </a:moveTo>
                                  <a:lnTo>
                                    <a:pt x="8" y="0"/>
                                  </a:lnTo>
                                  <a:lnTo>
                                    <a:pt x="0" y="0"/>
                                  </a:lnTo>
                                  <a:lnTo>
                                    <a:pt x="0" y="37"/>
                                  </a:lnTo>
                                  <a:lnTo>
                                    <a:pt x="8" y="37"/>
                                  </a:lnTo>
                                  <a:lnTo>
                                    <a:pt x="8" y="33"/>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 name="Freeform 3102"/>
                          <wps:cNvSpPr>
                            <a:spLocks/>
                          </wps:cNvSpPr>
                          <wps:spPr bwMode="auto">
                            <a:xfrm>
                              <a:off x="2526" y="2282"/>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4" name="Freeform 3103"/>
                          <wps:cNvSpPr>
                            <a:spLocks/>
                          </wps:cNvSpPr>
                          <wps:spPr bwMode="auto">
                            <a:xfrm>
                              <a:off x="2526" y="2319"/>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5" name="Freeform 3104"/>
                          <wps:cNvSpPr>
                            <a:spLocks/>
                          </wps:cNvSpPr>
                          <wps:spPr bwMode="auto">
                            <a:xfrm>
                              <a:off x="2526" y="2381"/>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6" name="Freeform 3105"/>
                          <wps:cNvSpPr>
                            <a:spLocks/>
                          </wps:cNvSpPr>
                          <wps:spPr bwMode="auto">
                            <a:xfrm>
                              <a:off x="2526" y="2418"/>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7" name="Freeform 3106"/>
                          <wps:cNvSpPr>
                            <a:spLocks/>
                          </wps:cNvSpPr>
                          <wps:spPr bwMode="auto">
                            <a:xfrm>
                              <a:off x="2526" y="2480"/>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8" name="Freeform 3107"/>
                          <wps:cNvSpPr>
                            <a:spLocks/>
                          </wps:cNvSpPr>
                          <wps:spPr bwMode="auto">
                            <a:xfrm>
                              <a:off x="2526" y="2517"/>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2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2"/>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9" name="Freeform 3108"/>
                          <wps:cNvSpPr>
                            <a:spLocks/>
                          </wps:cNvSpPr>
                          <wps:spPr bwMode="auto">
                            <a:xfrm>
                              <a:off x="2526" y="2578"/>
                              <a:ext cx="8" cy="13"/>
                            </a:xfrm>
                            <a:custGeom>
                              <a:avLst/>
                              <a:gdLst>
                                <a:gd name="T0" fmla="*/ 8 w 8"/>
                                <a:gd name="T1" fmla="*/ 4 h 13"/>
                                <a:gd name="T2" fmla="*/ 8 w 8"/>
                                <a:gd name="T3" fmla="*/ 0 h 13"/>
                                <a:gd name="T4" fmla="*/ 0 w 8"/>
                                <a:gd name="T5" fmla="*/ 0 h 13"/>
                                <a:gd name="T6" fmla="*/ 0 w 8"/>
                                <a:gd name="T7" fmla="*/ 13 h 13"/>
                                <a:gd name="T8" fmla="*/ 8 w 8"/>
                                <a:gd name="T9" fmla="*/ 13 h 13"/>
                                <a:gd name="T10" fmla="*/ 8 w 8"/>
                                <a:gd name="T11" fmla="*/ 8 h 13"/>
                                <a:gd name="T12" fmla="*/ 8 w 8"/>
                                <a:gd name="T13" fmla="*/ 4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4"/>
                                  </a:moveTo>
                                  <a:lnTo>
                                    <a:pt x="8" y="0"/>
                                  </a:lnTo>
                                  <a:lnTo>
                                    <a:pt x="0" y="0"/>
                                  </a:lnTo>
                                  <a:lnTo>
                                    <a:pt x="0" y="13"/>
                                  </a:lnTo>
                                  <a:lnTo>
                                    <a:pt x="8" y="13"/>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0" name="Freeform 3109"/>
                          <wps:cNvSpPr>
                            <a:spLocks/>
                          </wps:cNvSpPr>
                          <wps:spPr bwMode="auto">
                            <a:xfrm>
                              <a:off x="2526" y="2615"/>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1" name="Freeform 3110"/>
                          <wps:cNvSpPr>
                            <a:spLocks/>
                          </wps:cNvSpPr>
                          <wps:spPr bwMode="auto">
                            <a:xfrm>
                              <a:off x="2526" y="2677"/>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2" name="Freeform 3111"/>
                          <wps:cNvSpPr>
                            <a:spLocks/>
                          </wps:cNvSpPr>
                          <wps:spPr bwMode="auto">
                            <a:xfrm>
                              <a:off x="2526" y="2714"/>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3" name="Freeform 3112"/>
                          <wps:cNvSpPr>
                            <a:spLocks/>
                          </wps:cNvSpPr>
                          <wps:spPr bwMode="auto">
                            <a:xfrm>
                              <a:off x="2526" y="2776"/>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4" name="Freeform 3113"/>
                          <wps:cNvSpPr>
                            <a:spLocks/>
                          </wps:cNvSpPr>
                          <wps:spPr bwMode="auto">
                            <a:xfrm>
                              <a:off x="2526" y="2813"/>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5" name="Freeform 3114"/>
                          <wps:cNvSpPr>
                            <a:spLocks/>
                          </wps:cNvSpPr>
                          <wps:spPr bwMode="auto">
                            <a:xfrm>
                              <a:off x="2526" y="2874"/>
                              <a:ext cx="8" cy="13"/>
                            </a:xfrm>
                            <a:custGeom>
                              <a:avLst/>
                              <a:gdLst>
                                <a:gd name="T0" fmla="*/ 8 w 8"/>
                                <a:gd name="T1" fmla="*/ 4 h 13"/>
                                <a:gd name="T2" fmla="*/ 8 w 8"/>
                                <a:gd name="T3" fmla="*/ 0 h 13"/>
                                <a:gd name="T4" fmla="*/ 0 w 8"/>
                                <a:gd name="T5" fmla="*/ 0 h 13"/>
                                <a:gd name="T6" fmla="*/ 0 w 8"/>
                                <a:gd name="T7" fmla="*/ 13 h 13"/>
                                <a:gd name="T8" fmla="*/ 8 w 8"/>
                                <a:gd name="T9" fmla="*/ 13 h 13"/>
                                <a:gd name="T10" fmla="*/ 8 w 8"/>
                                <a:gd name="T11" fmla="*/ 9 h 13"/>
                                <a:gd name="T12" fmla="*/ 8 w 8"/>
                                <a:gd name="T13" fmla="*/ 4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4"/>
                                  </a:moveTo>
                                  <a:lnTo>
                                    <a:pt x="8" y="0"/>
                                  </a:lnTo>
                                  <a:lnTo>
                                    <a:pt x="0" y="0"/>
                                  </a:lnTo>
                                  <a:lnTo>
                                    <a:pt x="0" y="13"/>
                                  </a:lnTo>
                                  <a:lnTo>
                                    <a:pt x="8" y="13"/>
                                  </a:lnTo>
                                  <a:lnTo>
                                    <a:pt x="8" y="9"/>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6" name="Freeform 3115"/>
                          <wps:cNvSpPr>
                            <a:spLocks/>
                          </wps:cNvSpPr>
                          <wps:spPr bwMode="auto">
                            <a:xfrm>
                              <a:off x="2526" y="2911"/>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7" name="Freeform 3116"/>
                          <wps:cNvSpPr>
                            <a:spLocks/>
                          </wps:cNvSpPr>
                          <wps:spPr bwMode="auto">
                            <a:xfrm>
                              <a:off x="2526" y="2973"/>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8" name="Freeform 3117"/>
                          <wps:cNvSpPr>
                            <a:spLocks/>
                          </wps:cNvSpPr>
                          <wps:spPr bwMode="auto">
                            <a:xfrm>
                              <a:off x="2526" y="3010"/>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9" name="Freeform 3118"/>
                          <wps:cNvSpPr>
                            <a:spLocks/>
                          </wps:cNvSpPr>
                          <wps:spPr bwMode="auto">
                            <a:xfrm>
                              <a:off x="2526" y="3072"/>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0" name="Freeform 3119"/>
                          <wps:cNvSpPr>
                            <a:spLocks/>
                          </wps:cNvSpPr>
                          <wps:spPr bwMode="auto">
                            <a:xfrm>
                              <a:off x="2526" y="3109"/>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1" name="Freeform 3120"/>
                          <wps:cNvSpPr>
                            <a:spLocks/>
                          </wps:cNvSpPr>
                          <wps:spPr bwMode="auto">
                            <a:xfrm>
                              <a:off x="2526" y="3170"/>
                              <a:ext cx="8" cy="13"/>
                            </a:xfrm>
                            <a:custGeom>
                              <a:avLst/>
                              <a:gdLst>
                                <a:gd name="T0" fmla="*/ 8 w 8"/>
                                <a:gd name="T1" fmla="*/ 4 h 13"/>
                                <a:gd name="T2" fmla="*/ 8 w 8"/>
                                <a:gd name="T3" fmla="*/ 0 h 13"/>
                                <a:gd name="T4" fmla="*/ 0 w 8"/>
                                <a:gd name="T5" fmla="*/ 0 h 13"/>
                                <a:gd name="T6" fmla="*/ 0 w 8"/>
                                <a:gd name="T7" fmla="*/ 13 h 13"/>
                                <a:gd name="T8" fmla="*/ 8 w 8"/>
                                <a:gd name="T9" fmla="*/ 13 h 13"/>
                                <a:gd name="T10" fmla="*/ 8 w 8"/>
                                <a:gd name="T11" fmla="*/ 9 h 13"/>
                                <a:gd name="T12" fmla="*/ 8 w 8"/>
                                <a:gd name="T13" fmla="*/ 4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8" y="4"/>
                                  </a:moveTo>
                                  <a:lnTo>
                                    <a:pt x="8" y="0"/>
                                  </a:lnTo>
                                  <a:lnTo>
                                    <a:pt x="0" y="0"/>
                                  </a:lnTo>
                                  <a:lnTo>
                                    <a:pt x="0" y="13"/>
                                  </a:lnTo>
                                  <a:lnTo>
                                    <a:pt x="8" y="13"/>
                                  </a:lnTo>
                                  <a:lnTo>
                                    <a:pt x="8" y="9"/>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2" name="Freeform 3121"/>
                          <wps:cNvSpPr>
                            <a:spLocks/>
                          </wps:cNvSpPr>
                          <wps:spPr bwMode="auto">
                            <a:xfrm>
                              <a:off x="2526" y="3207"/>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3" name="Freeform 3122"/>
                          <wps:cNvSpPr>
                            <a:spLocks/>
                          </wps:cNvSpPr>
                          <wps:spPr bwMode="auto">
                            <a:xfrm>
                              <a:off x="2526" y="3269"/>
                              <a:ext cx="8" cy="12"/>
                            </a:xfrm>
                            <a:custGeom>
                              <a:avLst/>
                              <a:gdLst>
                                <a:gd name="T0" fmla="*/ 8 w 8"/>
                                <a:gd name="T1" fmla="*/ 4 h 12"/>
                                <a:gd name="T2" fmla="*/ 8 w 8"/>
                                <a:gd name="T3" fmla="*/ 0 h 12"/>
                                <a:gd name="T4" fmla="*/ 0 w 8"/>
                                <a:gd name="T5" fmla="*/ 0 h 12"/>
                                <a:gd name="T6" fmla="*/ 0 w 8"/>
                                <a:gd name="T7" fmla="*/ 12 h 12"/>
                                <a:gd name="T8" fmla="*/ 8 w 8"/>
                                <a:gd name="T9" fmla="*/ 12 h 12"/>
                                <a:gd name="T10" fmla="*/ 8 w 8"/>
                                <a:gd name="T11" fmla="*/ 8 h 12"/>
                                <a:gd name="T12" fmla="*/ 8 w 8"/>
                                <a:gd name="T13" fmla="*/ 4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8" y="4"/>
                                  </a:moveTo>
                                  <a:lnTo>
                                    <a:pt x="8" y="0"/>
                                  </a:lnTo>
                                  <a:lnTo>
                                    <a:pt x="0" y="0"/>
                                  </a:lnTo>
                                  <a:lnTo>
                                    <a:pt x="0" y="12"/>
                                  </a:lnTo>
                                  <a:lnTo>
                                    <a:pt x="8" y="12"/>
                                  </a:lnTo>
                                  <a:lnTo>
                                    <a:pt x="8" y="8"/>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4" name="Freeform 3123"/>
                          <wps:cNvSpPr>
                            <a:spLocks/>
                          </wps:cNvSpPr>
                          <wps:spPr bwMode="auto">
                            <a:xfrm>
                              <a:off x="2526" y="3306"/>
                              <a:ext cx="8" cy="37"/>
                            </a:xfrm>
                            <a:custGeom>
                              <a:avLst/>
                              <a:gdLst>
                                <a:gd name="T0" fmla="*/ 8 w 8"/>
                                <a:gd name="T1" fmla="*/ 4 h 37"/>
                                <a:gd name="T2" fmla="*/ 8 w 8"/>
                                <a:gd name="T3" fmla="*/ 0 h 37"/>
                                <a:gd name="T4" fmla="*/ 0 w 8"/>
                                <a:gd name="T5" fmla="*/ 0 h 37"/>
                                <a:gd name="T6" fmla="*/ 0 w 8"/>
                                <a:gd name="T7" fmla="*/ 37 h 37"/>
                                <a:gd name="T8" fmla="*/ 8 w 8"/>
                                <a:gd name="T9" fmla="*/ 37 h 37"/>
                                <a:gd name="T10" fmla="*/ 8 w 8"/>
                                <a:gd name="T11" fmla="*/ 33 h 37"/>
                                <a:gd name="T12" fmla="*/ 8 w 8"/>
                                <a:gd name="T13" fmla="*/ 4 h 37"/>
                              </a:gdLst>
                              <a:ahLst/>
                              <a:cxnLst>
                                <a:cxn ang="0">
                                  <a:pos x="T0" y="T1"/>
                                </a:cxn>
                                <a:cxn ang="0">
                                  <a:pos x="T2" y="T3"/>
                                </a:cxn>
                                <a:cxn ang="0">
                                  <a:pos x="T4" y="T5"/>
                                </a:cxn>
                                <a:cxn ang="0">
                                  <a:pos x="T6" y="T7"/>
                                </a:cxn>
                                <a:cxn ang="0">
                                  <a:pos x="T8" y="T9"/>
                                </a:cxn>
                                <a:cxn ang="0">
                                  <a:pos x="T10" y="T11"/>
                                </a:cxn>
                                <a:cxn ang="0">
                                  <a:pos x="T12" y="T13"/>
                                </a:cxn>
                              </a:cxnLst>
                              <a:rect l="0" t="0" r="r" b="b"/>
                              <a:pathLst>
                                <a:path w="8" h="37">
                                  <a:moveTo>
                                    <a:pt x="8" y="4"/>
                                  </a:moveTo>
                                  <a:lnTo>
                                    <a:pt x="8" y="0"/>
                                  </a:lnTo>
                                  <a:lnTo>
                                    <a:pt x="0" y="0"/>
                                  </a:lnTo>
                                  <a:lnTo>
                                    <a:pt x="0" y="37"/>
                                  </a:lnTo>
                                  <a:lnTo>
                                    <a:pt x="8" y="37"/>
                                  </a:lnTo>
                                  <a:lnTo>
                                    <a:pt x="8" y="3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5" name="Freeform 3124"/>
                          <wps:cNvSpPr>
                            <a:spLocks/>
                          </wps:cNvSpPr>
                          <wps:spPr bwMode="auto">
                            <a:xfrm>
                              <a:off x="86" y="407"/>
                              <a:ext cx="667" cy="3261"/>
                            </a:xfrm>
                            <a:custGeom>
                              <a:avLst/>
                              <a:gdLst>
                                <a:gd name="T0" fmla="*/ 667 w 667"/>
                                <a:gd name="T1" fmla="*/ 17 h 3261"/>
                                <a:gd name="T2" fmla="*/ 663 w 667"/>
                                <a:gd name="T3" fmla="*/ 4 h 3261"/>
                                <a:gd name="T4" fmla="*/ 646 w 667"/>
                                <a:gd name="T5" fmla="*/ 0 h 3261"/>
                                <a:gd name="T6" fmla="*/ 605 w 667"/>
                                <a:gd name="T7" fmla="*/ 45 h 3261"/>
                                <a:gd name="T8" fmla="*/ 535 w 667"/>
                                <a:gd name="T9" fmla="*/ 132 h 3261"/>
                                <a:gd name="T10" fmla="*/ 395 w 667"/>
                                <a:gd name="T11" fmla="*/ 313 h 3261"/>
                                <a:gd name="T12" fmla="*/ 231 w 667"/>
                                <a:gd name="T13" fmla="*/ 613 h 3261"/>
                                <a:gd name="T14" fmla="*/ 186 w 667"/>
                                <a:gd name="T15" fmla="*/ 716 h 3261"/>
                                <a:gd name="T16" fmla="*/ 144 w 667"/>
                                <a:gd name="T17" fmla="*/ 818 h 3261"/>
                                <a:gd name="T18" fmla="*/ 107 w 667"/>
                                <a:gd name="T19" fmla="*/ 925 h 3261"/>
                                <a:gd name="T20" fmla="*/ 66 w 667"/>
                                <a:gd name="T21" fmla="*/ 1086 h 3261"/>
                                <a:gd name="T22" fmla="*/ 42 w 667"/>
                                <a:gd name="T23" fmla="*/ 1197 h 3261"/>
                                <a:gd name="T24" fmla="*/ 21 w 667"/>
                                <a:gd name="T25" fmla="*/ 1312 h 3261"/>
                                <a:gd name="T26" fmla="*/ 9 w 667"/>
                                <a:gd name="T27" fmla="*/ 1423 h 3261"/>
                                <a:gd name="T28" fmla="*/ 0 w 667"/>
                                <a:gd name="T29" fmla="*/ 1764 h 3261"/>
                                <a:gd name="T30" fmla="*/ 13 w 667"/>
                                <a:gd name="T31" fmla="*/ 1929 h 3261"/>
                                <a:gd name="T32" fmla="*/ 25 w 667"/>
                                <a:gd name="T33" fmla="*/ 2040 h 3261"/>
                                <a:gd name="T34" fmla="*/ 46 w 667"/>
                                <a:gd name="T35" fmla="*/ 2151 h 3261"/>
                                <a:gd name="T36" fmla="*/ 70 w 667"/>
                                <a:gd name="T37" fmla="*/ 2253 h 3261"/>
                                <a:gd name="T38" fmla="*/ 95 w 667"/>
                                <a:gd name="T39" fmla="*/ 2356 h 3261"/>
                                <a:gd name="T40" fmla="*/ 128 w 667"/>
                                <a:gd name="T41" fmla="*/ 2459 h 3261"/>
                                <a:gd name="T42" fmla="*/ 165 w 667"/>
                                <a:gd name="T43" fmla="*/ 2558 h 3261"/>
                                <a:gd name="T44" fmla="*/ 210 w 667"/>
                                <a:gd name="T45" fmla="*/ 2656 h 3261"/>
                                <a:gd name="T46" fmla="*/ 255 w 667"/>
                                <a:gd name="T47" fmla="*/ 2751 h 3261"/>
                                <a:gd name="T48" fmla="*/ 309 w 667"/>
                                <a:gd name="T49" fmla="*/ 2850 h 3261"/>
                                <a:gd name="T50" fmla="*/ 362 w 667"/>
                                <a:gd name="T51" fmla="*/ 2944 h 3261"/>
                                <a:gd name="T52" fmla="*/ 428 w 667"/>
                                <a:gd name="T53" fmla="*/ 3035 h 3261"/>
                                <a:gd name="T54" fmla="*/ 531 w 667"/>
                                <a:gd name="T55" fmla="*/ 3166 h 3261"/>
                                <a:gd name="T56" fmla="*/ 605 w 667"/>
                                <a:gd name="T57" fmla="*/ 3257 h 3261"/>
                                <a:gd name="T58" fmla="*/ 617 w 667"/>
                                <a:gd name="T59" fmla="*/ 3261 h 3261"/>
                                <a:gd name="T60" fmla="*/ 626 w 667"/>
                                <a:gd name="T61" fmla="*/ 3244 h 3261"/>
                                <a:gd name="T62" fmla="*/ 580 w 667"/>
                                <a:gd name="T63" fmla="*/ 3195 h 3261"/>
                                <a:gd name="T64" fmla="*/ 510 w 667"/>
                                <a:gd name="T65" fmla="*/ 3109 h 3261"/>
                                <a:gd name="T66" fmla="*/ 416 w 667"/>
                                <a:gd name="T67" fmla="*/ 2973 h 3261"/>
                                <a:gd name="T68" fmla="*/ 358 w 667"/>
                                <a:gd name="T69" fmla="*/ 2883 h 3261"/>
                                <a:gd name="T70" fmla="*/ 305 w 667"/>
                                <a:gd name="T71" fmla="*/ 2792 h 3261"/>
                                <a:gd name="T72" fmla="*/ 255 w 667"/>
                                <a:gd name="T73" fmla="*/ 2698 h 3261"/>
                                <a:gd name="T74" fmla="*/ 210 w 667"/>
                                <a:gd name="T75" fmla="*/ 2599 h 3261"/>
                                <a:gd name="T76" fmla="*/ 173 w 667"/>
                                <a:gd name="T77" fmla="*/ 2500 h 3261"/>
                                <a:gd name="T78" fmla="*/ 136 w 667"/>
                                <a:gd name="T79" fmla="*/ 2401 h 3261"/>
                                <a:gd name="T80" fmla="*/ 107 w 667"/>
                                <a:gd name="T81" fmla="*/ 2299 h 3261"/>
                                <a:gd name="T82" fmla="*/ 83 w 667"/>
                                <a:gd name="T83" fmla="*/ 2196 h 3261"/>
                                <a:gd name="T84" fmla="*/ 62 w 667"/>
                                <a:gd name="T85" fmla="*/ 2089 h 3261"/>
                                <a:gd name="T86" fmla="*/ 46 w 667"/>
                                <a:gd name="T87" fmla="*/ 1986 h 3261"/>
                                <a:gd name="T88" fmla="*/ 29 w 667"/>
                                <a:gd name="T89" fmla="*/ 1822 h 3261"/>
                                <a:gd name="T90" fmla="*/ 25 w 667"/>
                                <a:gd name="T91" fmla="*/ 1653 h 3261"/>
                                <a:gd name="T92" fmla="*/ 33 w 667"/>
                                <a:gd name="T93" fmla="*/ 1423 h 3261"/>
                                <a:gd name="T94" fmla="*/ 46 w 667"/>
                                <a:gd name="T95" fmla="*/ 1312 h 3261"/>
                                <a:gd name="T96" fmla="*/ 66 w 667"/>
                                <a:gd name="T97" fmla="*/ 1205 h 3261"/>
                                <a:gd name="T98" fmla="*/ 91 w 667"/>
                                <a:gd name="T99" fmla="*/ 1094 h 3261"/>
                                <a:gd name="T100" fmla="*/ 132 w 667"/>
                                <a:gd name="T101" fmla="*/ 934 h 3261"/>
                                <a:gd name="T102" fmla="*/ 169 w 667"/>
                                <a:gd name="T103" fmla="*/ 827 h 3261"/>
                                <a:gd name="T104" fmla="*/ 210 w 667"/>
                                <a:gd name="T105" fmla="*/ 724 h 3261"/>
                                <a:gd name="T106" fmla="*/ 255 w 667"/>
                                <a:gd name="T107" fmla="*/ 621 h 3261"/>
                                <a:gd name="T108" fmla="*/ 420 w 667"/>
                                <a:gd name="T109" fmla="*/ 329 h 3261"/>
                                <a:gd name="T110" fmla="*/ 552 w 667"/>
                                <a:gd name="T111" fmla="*/ 148 h 3261"/>
                                <a:gd name="T112" fmla="*/ 622 w 667"/>
                                <a:gd name="T113" fmla="*/ 62 h 3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67" h="3261">
                                  <a:moveTo>
                                    <a:pt x="663" y="21"/>
                                  </a:moveTo>
                                  <a:lnTo>
                                    <a:pt x="667" y="17"/>
                                  </a:lnTo>
                                  <a:lnTo>
                                    <a:pt x="667" y="4"/>
                                  </a:lnTo>
                                  <a:lnTo>
                                    <a:pt x="663" y="4"/>
                                  </a:lnTo>
                                  <a:lnTo>
                                    <a:pt x="659" y="0"/>
                                  </a:lnTo>
                                  <a:lnTo>
                                    <a:pt x="646" y="0"/>
                                  </a:lnTo>
                                  <a:lnTo>
                                    <a:pt x="646" y="4"/>
                                  </a:lnTo>
                                  <a:lnTo>
                                    <a:pt x="605" y="45"/>
                                  </a:lnTo>
                                  <a:lnTo>
                                    <a:pt x="568" y="86"/>
                                  </a:lnTo>
                                  <a:lnTo>
                                    <a:pt x="535" y="132"/>
                                  </a:lnTo>
                                  <a:lnTo>
                                    <a:pt x="498" y="177"/>
                                  </a:lnTo>
                                  <a:lnTo>
                                    <a:pt x="395" y="313"/>
                                  </a:lnTo>
                                  <a:lnTo>
                                    <a:pt x="280" y="514"/>
                                  </a:lnTo>
                                  <a:lnTo>
                                    <a:pt x="231" y="613"/>
                                  </a:lnTo>
                                  <a:lnTo>
                                    <a:pt x="210" y="662"/>
                                  </a:lnTo>
                                  <a:lnTo>
                                    <a:pt x="186" y="716"/>
                                  </a:lnTo>
                                  <a:lnTo>
                                    <a:pt x="165" y="765"/>
                                  </a:lnTo>
                                  <a:lnTo>
                                    <a:pt x="144" y="818"/>
                                  </a:lnTo>
                                  <a:lnTo>
                                    <a:pt x="128" y="872"/>
                                  </a:lnTo>
                                  <a:lnTo>
                                    <a:pt x="107" y="925"/>
                                  </a:lnTo>
                                  <a:lnTo>
                                    <a:pt x="91" y="979"/>
                                  </a:lnTo>
                                  <a:lnTo>
                                    <a:pt x="66" y="1086"/>
                                  </a:lnTo>
                                  <a:lnTo>
                                    <a:pt x="54" y="1143"/>
                                  </a:lnTo>
                                  <a:lnTo>
                                    <a:pt x="42" y="1197"/>
                                  </a:lnTo>
                                  <a:lnTo>
                                    <a:pt x="29" y="1254"/>
                                  </a:lnTo>
                                  <a:lnTo>
                                    <a:pt x="21" y="1312"/>
                                  </a:lnTo>
                                  <a:lnTo>
                                    <a:pt x="17" y="1369"/>
                                  </a:lnTo>
                                  <a:lnTo>
                                    <a:pt x="9" y="1423"/>
                                  </a:lnTo>
                                  <a:lnTo>
                                    <a:pt x="0" y="1538"/>
                                  </a:lnTo>
                                  <a:lnTo>
                                    <a:pt x="0" y="1764"/>
                                  </a:lnTo>
                                  <a:lnTo>
                                    <a:pt x="5" y="1822"/>
                                  </a:lnTo>
                                  <a:lnTo>
                                    <a:pt x="13" y="1929"/>
                                  </a:lnTo>
                                  <a:lnTo>
                                    <a:pt x="21" y="1986"/>
                                  </a:lnTo>
                                  <a:lnTo>
                                    <a:pt x="25" y="2040"/>
                                  </a:lnTo>
                                  <a:lnTo>
                                    <a:pt x="37" y="2097"/>
                                  </a:lnTo>
                                  <a:lnTo>
                                    <a:pt x="46" y="2151"/>
                                  </a:lnTo>
                                  <a:lnTo>
                                    <a:pt x="58" y="2204"/>
                                  </a:lnTo>
                                  <a:lnTo>
                                    <a:pt x="70" y="2253"/>
                                  </a:lnTo>
                                  <a:lnTo>
                                    <a:pt x="83" y="2307"/>
                                  </a:lnTo>
                                  <a:lnTo>
                                    <a:pt x="95" y="2356"/>
                                  </a:lnTo>
                                  <a:lnTo>
                                    <a:pt x="111" y="2410"/>
                                  </a:lnTo>
                                  <a:lnTo>
                                    <a:pt x="128" y="2459"/>
                                  </a:lnTo>
                                  <a:lnTo>
                                    <a:pt x="148" y="2508"/>
                                  </a:lnTo>
                                  <a:lnTo>
                                    <a:pt x="165" y="2558"/>
                                  </a:lnTo>
                                  <a:lnTo>
                                    <a:pt x="186" y="2607"/>
                                  </a:lnTo>
                                  <a:lnTo>
                                    <a:pt x="210" y="2656"/>
                                  </a:lnTo>
                                  <a:lnTo>
                                    <a:pt x="231" y="2706"/>
                                  </a:lnTo>
                                  <a:lnTo>
                                    <a:pt x="255" y="2751"/>
                                  </a:lnTo>
                                  <a:lnTo>
                                    <a:pt x="280" y="2800"/>
                                  </a:lnTo>
                                  <a:lnTo>
                                    <a:pt x="309" y="2850"/>
                                  </a:lnTo>
                                  <a:lnTo>
                                    <a:pt x="334" y="2891"/>
                                  </a:lnTo>
                                  <a:lnTo>
                                    <a:pt x="362" y="2944"/>
                                  </a:lnTo>
                                  <a:lnTo>
                                    <a:pt x="399" y="2990"/>
                                  </a:lnTo>
                                  <a:lnTo>
                                    <a:pt x="428" y="3035"/>
                                  </a:lnTo>
                                  <a:lnTo>
                                    <a:pt x="494" y="3125"/>
                                  </a:lnTo>
                                  <a:lnTo>
                                    <a:pt x="531" y="3166"/>
                                  </a:lnTo>
                                  <a:lnTo>
                                    <a:pt x="564" y="3212"/>
                                  </a:lnTo>
                                  <a:lnTo>
                                    <a:pt x="605" y="3257"/>
                                  </a:lnTo>
                                  <a:lnTo>
                                    <a:pt x="609" y="3261"/>
                                  </a:lnTo>
                                  <a:lnTo>
                                    <a:pt x="617" y="3261"/>
                                  </a:lnTo>
                                  <a:lnTo>
                                    <a:pt x="626" y="3253"/>
                                  </a:lnTo>
                                  <a:lnTo>
                                    <a:pt x="626" y="3244"/>
                                  </a:lnTo>
                                  <a:lnTo>
                                    <a:pt x="622" y="3240"/>
                                  </a:lnTo>
                                  <a:lnTo>
                                    <a:pt x="580" y="3195"/>
                                  </a:lnTo>
                                  <a:lnTo>
                                    <a:pt x="548" y="3150"/>
                                  </a:lnTo>
                                  <a:lnTo>
                                    <a:pt x="510" y="3109"/>
                                  </a:lnTo>
                                  <a:lnTo>
                                    <a:pt x="445" y="3018"/>
                                  </a:lnTo>
                                  <a:lnTo>
                                    <a:pt x="416" y="2973"/>
                                  </a:lnTo>
                                  <a:lnTo>
                                    <a:pt x="387" y="2928"/>
                                  </a:lnTo>
                                  <a:lnTo>
                                    <a:pt x="358" y="2883"/>
                                  </a:lnTo>
                                  <a:lnTo>
                                    <a:pt x="334" y="2833"/>
                                  </a:lnTo>
                                  <a:lnTo>
                                    <a:pt x="305" y="2792"/>
                                  </a:lnTo>
                                  <a:lnTo>
                                    <a:pt x="280" y="2743"/>
                                  </a:lnTo>
                                  <a:lnTo>
                                    <a:pt x="255" y="2698"/>
                                  </a:lnTo>
                                  <a:lnTo>
                                    <a:pt x="235" y="2648"/>
                                  </a:lnTo>
                                  <a:lnTo>
                                    <a:pt x="210" y="2599"/>
                                  </a:lnTo>
                                  <a:lnTo>
                                    <a:pt x="190" y="2550"/>
                                  </a:lnTo>
                                  <a:lnTo>
                                    <a:pt x="173" y="2500"/>
                                  </a:lnTo>
                                  <a:lnTo>
                                    <a:pt x="153" y="2451"/>
                                  </a:lnTo>
                                  <a:lnTo>
                                    <a:pt x="136" y="2401"/>
                                  </a:lnTo>
                                  <a:lnTo>
                                    <a:pt x="120" y="2348"/>
                                  </a:lnTo>
                                  <a:lnTo>
                                    <a:pt x="107" y="2299"/>
                                  </a:lnTo>
                                  <a:lnTo>
                                    <a:pt x="95" y="2245"/>
                                  </a:lnTo>
                                  <a:lnTo>
                                    <a:pt x="83" y="2196"/>
                                  </a:lnTo>
                                  <a:lnTo>
                                    <a:pt x="70" y="2142"/>
                                  </a:lnTo>
                                  <a:lnTo>
                                    <a:pt x="62" y="2089"/>
                                  </a:lnTo>
                                  <a:lnTo>
                                    <a:pt x="50" y="2040"/>
                                  </a:lnTo>
                                  <a:lnTo>
                                    <a:pt x="46" y="1986"/>
                                  </a:lnTo>
                                  <a:lnTo>
                                    <a:pt x="37" y="1929"/>
                                  </a:lnTo>
                                  <a:lnTo>
                                    <a:pt x="29" y="1822"/>
                                  </a:lnTo>
                                  <a:lnTo>
                                    <a:pt x="25" y="1764"/>
                                  </a:lnTo>
                                  <a:lnTo>
                                    <a:pt x="25" y="1653"/>
                                  </a:lnTo>
                                  <a:lnTo>
                                    <a:pt x="25" y="1538"/>
                                  </a:lnTo>
                                  <a:lnTo>
                                    <a:pt x="33" y="1423"/>
                                  </a:lnTo>
                                  <a:lnTo>
                                    <a:pt x="42" y="1369"/>
                                  </a:lnTo>
                                  <a:lnTo>
                                    <a:pt x="46" y="1312"/>
                                  </a:lnTo>
                                  <a:lnTo>
                                    <a:pt x="54" y="1262"/>
                                  </a:lnTo>
                                  <a:lnTo>
                                    <a:pt x="66" y="1205"/>
                                  </a:lnTo>
                                  <a:lnTo>
                                    <a:pt x="79" y="1151"/>
                                  </a:lnTo>
                                  <a:lnTo>
                                    <a:pt x="91" y="1094"/>
                                  </a:lnTo>
                                  <a:lnTo>
                                    <a:pt x="116" y="987"/>
                                  </a:lnTo>
                                  <a:lnTo>
                                    <a:pt x="132" y="934"/>
                                  </a:lnTo>
                                  <a:lnTo>
                                    <a:pt x="153" y="880"/>
                                  </a:lnTo>
                                  <a:lnTo>
                                    <a:pt x="169" y="827"/>
                                  </a:lnTo>
                                  <a:lnTo>
                                    <a:pt x="190" y="773"/>
                                  </a:lnTo>
                                  <a:lnTo>
                                    <a:pt x="210" y="724"/>
                                  </a:lnTo>
                                  <a:lnTo>
                                    <a:pt x="235" y="670"/>
                                  </a:lnTo>
                                  <a:lnTo>
                                    <a:pt x="255" y="621"/>
                                  </a:lnTo>
                                  <a:lnTo>
                                    <a:pt x="305" y="522"/>
                                  </a:lnTo>
                                  <a:lnTo>
                                    <a:pt x="420" y="329"/>
                                  </a:lnTo>
                                  <a:lnTo>
                                    <a:pt x="515" y="193"/>
                                  </a:lnTo>
                                  <a:lnTo>
                                    <a:pt x="552" y="148"/>
                                  </a:lnTo>
                                  <a:lnTo>
                                    <a:pt x="585" y="103"/>
                                  </a:lnTo>
                                  <a:lnTo>
                                    <a:pt x="622" y="62"/>
                                  </a:lnTo>
                                  <a:lnTo>
                                    <a:pt x="663"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6" name="Freeform 3125"/>
                          <wps:cNvSpPr>
                            <a:spLocks/>
                          </wps:cNvSpPr>
                          <wps:spPr bwMode="auto">
                            <a:xfrm>
                              <a:off x="724" y="1155"/>
                              <a:ext cx="490" cy="362"/>
                            </a:xfrm>
                            <a:custGeom>
                              <a:avLst/>
                              <a:gdLst>
                                <a:gd name="T0" fmla="*/ 448 w 490"/>
                                <a:gd name="T1" fmla="*/ 354 h 362"/>
                                <a:gd name="T2" fmla="*/ 465 w 490"/>
                                <a:gd name="T3" fmla="*/ 362 h 362"/>
                                <a:gd name="T4" fmla="*/ 481 w 490"/>
                                <a:gd name="T5" fmla="*/ 325 h 362"/>
                                <a:gd name="T6" fmla="*/ 490 w 490"/>
                                <a:gd name="T7" fmla="*/ 288 h 362"/>
                                <a:gd name="T8" fmla="*/ 481 w 490"/>
                                <a:gd name="T9" fmla="*/ 194 h 362"/>
                                <a:gd name="T10" fmla="*/ 473 w 490"/>
                                <a:gd name="T11" fmla="*/ 153 h 362"/>
                                <a:gd name="T12" fmla="*/ 461 w 490"/>
                                <a:gd name="T13" fmla="*/ 136 h 362"/>
                                <a:gd name="T14" fmla="*/ 448 w 490"/>
                                <a:gd name="T15" fmla="*/ 111 h 362"/>
                                <a:gd name="T16" fmla="*/ 424 w 490"/>
                                <a:gd name="T17" fmla="*/ 83 h 362"/>
                                <a:gd name="T18" fmla="*/ 387 w 490"/>
                                <a:gd name="T19" fmla="*/ 50 h 362"/>
                                <a:gd name="T20" fmla="*/ 341 w 490"/>
                                <a:gd name="T21" fmla="*/ 25 h 362"/>
                                <a:gd name="T22" fmla="*/ 337 w 490"/>
                                <a:gd name="T23" fmla="*/ 25 h 362"/>
                                <a:gd name="T24" fmla="*/ 304 w 490"/>
                                <a:gd name="T25" fmla="*/ 9 h 362"/>
                                <a:gd name="T26" fmla="*/ 267 w 490"/>
                                <a:gd name="T27" fmla="*/ 0 h 362"/>
                                <a:gd name="T28" fmla="*/ 173 w 490"/>
                                <a:gd name="T29" fmla="*/ 9 h 362"/>
                                <a:gd name="T30" fmla="*/ 132 w 490"/>
                                <a:gd name="T31" fmla="*/ 17 h 362"/>
                                <a:gd name="T32" fmla="*/ 115 w 490"/>
                                <a:gd name="T33" fmla="*/ 29 h 362"/>
                                <a:gd name="T34" fmla="*/ 91 w 490"/>
                                <a:gd name="T35" fmla="*/ 42 h 362"/>
                                <a:gd name="T36" fmla="*/ 62 w 490"/>
                                <a:gd name="T37" fmla="*/ 66 h 362"/>
                                <a:gd name="T38" fmla="*/ 29 w 490"/>
                                <a:gd name="T39" fmla="*/ 103 h 362"/>
                                <a:gd name="T40" fmla="*/ 0 w 490"/>
                                <a:gd name="T41" fmla="*/ 161 h 362"/>
                                <a:gd name="T42" fmla="*/ 8 w 490"/>
                                <a:gd name="T43" fmla="*/ 177 h 362"/>
                                <a:gd name="T44" fmla="*/ 25 w 490"/>
                                <a:gd name="T45" fmla="*/ 169 h 362"/>
                                <a:gd name="T46" fmla="*/ 54 w 490"/>
                                <a:gd name="T47" fmla="*/ 120 h 362"/>
                                <a:gd name="T48" fmla="*/ 78 w 490"/>
                                <a:gd name="T49" fmla="*/ 83 h 362"/>
                                <a:gd name="T50" fmla="*/ 99 w 490"/>
                                <a:gd name="T51" fmla="*/ 66 h 362"/>
                                <a:gd name="T52" fmla="*/ 119 w 490"/>
                                <a:gd name="T53" fmla="*/ 58 h 362"/>
                                <a:gd name="T54" fmla="*/ 140 w 490"/>
                                <a:gd name="T55" fmla="*/ 50 h 362"/>
                                <a:gd name="T56" fmla="*/ 165 w 490"/>
                                <a:gd name="T57" fmla="*/ 33 h 362"/>
                                <a:gd name="T58" fmla="*/ 197 w 490"/>
                                <a:gd name="T59" fmla="*/ 25 h 362"/>
                                <a:gd name="T60" fmla="*/ 292 w 490"/>
                                <a:gd name="T61" fmla="*/ 33 h 362"/>
                                <a:gd name="T62" fmla="*/ 313 w 490"/>
                                <a:gd name="T63" fmla="*/ 37 h 362"/>
                                <a:gd name="T64" fmla="*/ 325 w 490"/>
                                <a:gd name="T65" fmla="*/ 46 h 362"/>
                                <a:gd name="T66" fmla="*/ 354 w 490"/>
                                <a:gd name="T67" fmla="*/ 58 h 362"/>
                                <a:gd name="T68" fmla="*/ 383 w 490"/>
                                <a:gd name="T69" fmla="*/ 79 h 362"/>
                                <a:gd name="T70" fmla="*/ 416 w 490"/>
                                <a:gd name="T71" fmla="*/ 111 h 362"/>
                                <a:gd name="T72" fmla="*/ 424 w 490"/>
                                <a:gd name="T73" fmla="*/ 128 h 362"/>
                                <a:gd name="T74" fmla="*/ 436 w 490"/>
                                <a:gd name="T75" fmla="*/ 144 h 362"/>
                                <a:gd name="T76" fmla="*/ 448 w 490"/>
                                <a:gd name="T77" fmla="*/ 169 h 362"/>
                                <a:gd name="T78" fmla="*/ 457 w 490"/>
                                <a:gd name="T79" fmla="*/ 194 h 362"/>
                                <a:gd name="T80" fmla="*/ 465 w 490"/>
                                <a:gd name="T81" fmla="*/ 288 h 362"/>
                                <a:gd name="T82" fmla="*/ 457 w 490"/>
                                <a:gd name="T83" fmla="*/ 325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0" h="362">
                                  <a:moveTo>
                                    <a:pt x="448" y="346"/>
                                  </a:moveTo>
                                  <a:lnTo>
                                    <a:pt x="448" y="354"/>
                                  </a:lnTo>
                                  <a:lnTo>
                                    <a:pt x="457" y="362"/>
                                  </a:lnTo>
                                  <a:lnTo>
                                    <a:pt x="465" y="362"/>
                                  </a:lnTo>
                                  <a:lnTo>
                                    <a:pt x="473" y="354"/>
                                  </a:lnTo>
                                  <a:lnTo>
                                    <a:pt x="481" y="325"/>
                                  </a:lnTo>
                                  <a:lnTo>
                                    <a:pt x="481" y="313"/>
                                  </a:lnTo>
                                  <a:lnTo>
                                    <a:pt x="490" y="288"/>
                                  </a:lnTo>
                                  <a:lnTo>
                                    <a:pt x="490" y="218"/>
                                  </a:lnTo>
                                  <a:lnTo>
                                    <a:pt x="481" y="194"/>
                                  </a:lnTo>
                                  <a:lnTo>
                                    <a:pt x="481" y="186"/>
                                  </a:lnTo>
                                  <a:lnTo>
                                    <a:pt x="473" y="153"/>
                                  </a:lnTo>
                                  <a:lnTo>
                                    <a:pt x="465" y="144"/>
                                  </a:lnTo>
                                  <a:lnTo>
                                    <a:pt x="461" y="136"/>
                                  </a:lnTo>
                                  <a:lnTo>
                                    <a:pt x="457" y="124"/>
                                  </a:lnTo>
                                  <a:lnTo>
                                    <a:pt x="448" y="111"/>
                                  </a:lnTo>
                                  <a:lnTo>
                                    <a:pt x="432" y="95"/>
                                  </a:lnTo>
                                  <a:lnTo>
                                    <a:pt x="424" y="83"/>
                                  </a:lnTo>
                                  <a:lnTo>
                                    <a:pt x="399" y="54"/>
                                  </a:lnTo>
                                  <a:lnTo>
                                    <a:pt x="387" y="50"/>
                                  </a:lnTo>
                                  <a:lnTo>
                                    <a:pt x="370" y="33"/>
                                  </a:lnTo>
                                  <a:lnTo>
                                    <a:pt x="341" y="25"/>
                                  </a:lnTo>
                                  <a:lnTo>
                                    <a:pt x="333" y="21"/>
                                  </a:lnTo>
                                  <a:lnTo>
                                    <a:pt x="337" y="25"/>
                                  </a:lnTo>
                                  <a:lnTo>
                                    <a:pt x="321" y="13"/>
                                  </a:lnTo>
                                  <a:lnTo>
                                    <a:pt x="304" y="9"/>
                                  </a:lnTo>
                                  <a:lnTo>
                                    <a:pt x="292" y="9"/>
                                  </a:lnTo>
                                  <a:lnTo>
                                    <a:pt x="267" y="0"/>
                                  </a:lnTo>
                                  <a:lnTo>
                                    <a:pt x="197" y="0"/>
                                  </a:lnTo>
                                  <a:lnTo>
                                    <a:pt x="173" y="9"/>
                                  </a:lnTo>
                                  <a:lnTo>
                                    <a:pt x="165" y="9"/>
                                  </a:lnTo>
                                  <a:lnTo>
                                    <a:pt x="132" y="17"/>
                                  </a:lnTo>
                                  <a:lnTo>
                                    <a:pt x="123" y="25"/>
                                  </a:lnTo>
                                  <a:lnTo>
                                    <a:pt x="115" y="29"/>
                                  </a:lnTo>
                                  <a:lnTo>
                                    <a:pt x="103" y="33"/>
                                  </a:lnTo>
                                  <a:lnTo>
                                    <a:pt x="91" y="42"/>
                                  </a:lnTo>
                                  <a:lnTo>
                                    <a:pt x="74" y="58"/>
                                  </a:lnTo>
                                  <a:lnTo>
                                    <a:pt x="62" y="66"/>
                                  </a:lnTo>
                                  <a:lnTo>
                                    <a:pt x="33" y="91"/>
                                  </a:lnTo>
                                  <a:lnTo>
                                    <a:pt x="29" y="103"/>
                                  </a:lnTo>
                                  <a:lnTo>
                                    <a:pt x="12" y="120"/>
                                  </a:lnTo>
                                  <a:lnTo>
                                    <a:pt x="0" y="161"/>
                                  </a:lnTo>
                                  <a:lnTo>
                                    <a:pt x="0" y="169"/>
                                  </a:lnTo>
                                  <a:lnTo>
                                    <a:pt x="8" y="177"/>
                                  </a:lnTo>
                                  <a:lnTo>
                                    <a:pt x="16" y="177"/>
                                  </a:lnTo>
                                  <a:lnTo>
                                    <a:pt x="25" y="169"/>
                                  </a:lnTo>
                                  <a:lnTo>
                                    <a:pt x="37" y="136"/>
                                  </a:lnTo>
                                  <a:lnTo>
                                    <a:pt x="54" y="120"/>
                                  </a:lnTo>
                                  <a:lnTo>
                                    <a:pt x="58" y="107"/>
                                  </a:lnTo>
                                  <a:lnTo>
                                    <a:pt x="78" y="83"/>
                                  </a:lnTo>
                                  <a:lnTo>
                                    <a:pt x="91" y="74"/>
                                  </a:lnTo>
                                  <a:lnTo>
                                    <a:pt x="99" y="66"/>
                                  </a:lnTo>
                                  <a:lnTo>
                                    <a:pt x="107" y="66"/>
                                  </a:lnTo>
                                  <a:lnTo>
                                    <a:pt x="119" y="58"/>
                                  </a:lnTo>
                                  <a:lnTo>
                                    <a:pt x="123" y="54"/>
                                  </a:lnTo>
                                  <a:lnTo>
                                    <a:pt x="140" y="50"/>
                                  </a:lnTo>
                                  <a:lnTo>
                                    <a:pt x="148" y="42"/>
                                  </a:lnTo>
                                  <a:lnTo>
                                    <a:pt x="165" y="33"/>
                                  </a:lnTo>
                                  <a:lnTo>
                                    <a:pt x="173" y="33"/>
                                  </a:lnTo>
                                  <a:lnTo>
                                    <a:pt x="197" y="25"/>
                                  </a:lnTo>
                                  <a:lnTo>
                                    <a:pt x="267" y="25"/>
                                  </a:lnTo>
                                  <a:lnTo>
                                    <a:pt x="292" y="33"/>
                                  </a:lnTo>
                                  <a:lnTo>
                                    <a:pt x="304" y="33"/>
                                  </a:lnTo>
                                  <a:lnTo>
                                    <a:pt x="313" y="37"/>
                                  </a:lnTo>
                                  <a:lnTo>
                                    <a:pt x="321" y="42"/>
                                  </a:lnTo>
                                  <a:lnTo>
                                    <a:pt x="325" y="46"/>
                                  </a:lnTo>
                                  <a:lnTo>
                                    <a:pt x="333" y="50"/>
                                  </a:lnTo>
                                  <a:lnTo>
                                    <a:pt x="354" y="58"/>
                                  </a:lnTo>
                                  <a:lnTo>
                                    <a:pt x="370" y="74"/>
                                  </a:lnTo>
                                  <a:lnTo>
                                    <a:pt x="383" y="79"/>
                                  </a:lnTo>
                                  <a:lnTo>
                                    <a:pt x="407" y="99"/>
                                  </a:lnTo>
                                  <a:lnTo>
                                    <a:pt x="416" y="111"/>
                                  </a:lnTo>
                                  <a:lnTo>
                                    <a:pt x="424" y="120"/>
                                  </a:lnTo>
                                  <a:lnTo>
                                    <a:pt x="424" y="128"/>
                                  </a:lnTo>
                                  <a:lnTo>
                                    <a:pt x="432" y="140"/>
                                  </a:lnTo>
                                  <a:lnTo>
                                    <a:pt x="436" y="144"/>
                                  </a:lnTo>
                                  <a:lnTo>
                                    <a:pt x="440" y="161"/>
                                  </a:lnTo>
                                  <a:lnTo>
                                    <a:pt x="448" y="169"/>
                                  </a:lnTo>
                                  <a:lnTo>
                                    <a:pt x="457" y="186"/>
                                  </a:lnTo>
                                  <a:lnTo>
                                    <a:pt x="457" y="194"/>
                                  </a:lnTo>
                                  <a:lnTo>
                                    <a:pt x="465" y="218"/>
                                  </a:lnTo>
                                  <a:lnTo>
                                    <a:pt x="465" y="288"/>
                                  </a:lnTo>
                                  <a:lnTo>
                                    <a:pt x="457" y="313"/>
                                  </a:lnTo>
                                  <a:lnTo>
                                    <a:pt x="457" y="325"/>
                                  </a:lnTo>
                                  <a:lnTo>
                                    <a:pt x="448" y="3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7" name="Freeform 3126"/>
                          <wps:cNvSpPr>
                            <a:spLocks/>
                          </wps:cNvSpPr>
                          <wps:spPr bwMode="auto">
                            <a:xfrm>
                              <a:off x="740" y="2648"/>
                              <a:ext cx="490" cy="362"/>
                            </a:xfrm>
                            <a:custGeom>
                              <a:avLst/>
                              <a:gdLst>
                                <a:gd name="T0" fmla="*/ 17 w 490"/>
                                <a:gd name="T1" fmla="*/ 193 h 362"/>
                                <a:gd name="T2" fmla="*/ 0 w 490"/>
                                <a:gd name="T3" fmla="*/ 202 h 362"/>
                                <a:gd name="T4" fmla="*/ 5 w 490"/>
                                <a:gd name="T5" fmla="*/ 218 h 362"/>
                                <a:gd name="T6" fmla="*/ 17 w 490"/>
                                <a:gd name="T7" fmla="*/ 243 h 362"/>
                                <a:gd name="T8" fmla="*/ 33 w 490"/>
                                <a:gd name="T9" fmla="*/ 263 h 362"/>
                                <a:gd name="T10" fmla="*/ 66 w 490"/>
                                <a:gd name="T11" fmla="*/ 300 h 362"/>
                                <a:gd name="T12" fmla="*/ 87 w 490"/>
                                <a:gd name="T13" fmla="*/ 313 h 362"/>
                                <a:gd name="T14" fmla="*/ 107 w 490"/>
                                <a:gd name="T15" fmla="*/ 329 h 362"/>
                                <a:gd name="T16" fmla="*/ 128 w 490"/>
                                <a:gd name="T17" fmla="*/ 341 h 362"/>
                                <a:gd name="T18" fmla="*/ 157 w 490"/>
                                <a:gd name="T19" fmla="*/ 350 h 362"/>
                                <a:gd name="T20" fmla="*/ 173 w 490"/>
                                <a:gd name="T21" fmla="*/ 354 h 362"/>
                                <a:gd name="T22" fmla="*/ 223 w 490"/>
                                <a:gd name="T23" fmla="*/ 358 h 362"/>
                                <a:gd name="T24" fmla="*/ 247 w 490"/>
                                <a:gd name="T25" fmla="*/ 358 h 362"/>
                                <a:gd name="T26" fmla="*/ 297 w 490"/>
                                <a:gd name="T27" fmla="*/ 350 h 362"/>
                                <a:gd name="T28" fmla="*/ 338 w 490"/>
                                <a:gd name="T29" fmla="*/ 341 h 362"/>
                                <a:gd name="T30" fmla="*/ 375 w 490"/>
                                <a:gd name="T31" fmla="*/ 321 h 362"/>
                                <a:gd name="T32" fmla="*/ 404 w 490"/>
                                <a:gd name="T33" fmla="*/ 296 h 362"/>
                                <a:gd name="T34" fmla="*/ 445 w 490"/>
                                <a:gd name="T35" fmla="*/ 255 h 362"/>
                                <a:gd name="T36" fmla="*/ 457 w 490"/>
                                <a:gd name="T37" fmla="*/ 235 h 362"/>
                                <a:gd name="T38" fmla="*/ 474 w 490"/>
                                <a:gd name="T39" fmla="*/ 198 h 362"/>
                                <a:gd name="T40" fmla="*/ 486 w 490"/>
                                <a:gd name="T41" fmla="*/ 160 h 362"/>
                                <a:gd name="T42" fmla="*/ 490 w 490"/>
                                <a:gd name="T43" fmla="*/ 140 h 362"/>
                                <a:gd name="T44" fmla="*/ 482 w 490"/>
                                <a:gd name="T45" fmla="*/ 45 h 362"/>
                                <a:gd name="T46" fmla="*/ 478 w 490"/>
                                <a:gd name="T47" fmla="*/ 17 h 362"/>
                                <a:gd name="T48" fmla="*/ 465 w 490"/>
                                <a:gd name="T49" fmla="*/ 0 h 362"/>
                                <a:gd name="T50" fmla="*/ 449 w 490"/>
                                <a:gd name="T51" fmla="*/ 8 h 362"/>
                                <a:gd name="T52" fmla="*/ 453 w 490"/>
                                <a:gd name="T53" fmla="*/ 25 h 362"/>
                                <a:gd name="T54" fmla="*/ 457 w 490"/>
                                <a:gd name="T55" fmla="*/ 45 h 362"/>
                                <a:gd name="T56" fmla="*/ 465 w 490"/>
                                <a:gd name="T57" fmla="*/ 140 h 362"/>
                                <a:gd name="T58" fmla="*/ 461 w 490"/>
                                <a:gd name="T59" fmla="*/ 160 h 362"/>
                                <a:gd name="T60" fmla="*/ 449 w 490"/>
                                <a:gd name="T61" fmla="*/ 189 h 362"/>
                                <a:gd name="T62" fmla="*/ 441 w 490"/>
                                <a:gd name="T63" fmla="*/ 206 h 362"/>
                                <a:gd name="T64" fmla="*/ 428 w 490"/>
                                <a:gd name="T65" fmla="*/ 226 h 362"/>
                                <a:gd name="T66" fmla="*/ 420 w 490"/>
                                <a:gd name="T67" fmla="*/ 247 h 362"/>
                                <a:gd name="T68" fmla="*/ 375 w 490"/>
                                <a:gd name="T69" fmla="*/ 288 h 362"/>
                                <a:gd name="T70" fmla="*/ 358 w 490"/>
                                <a:gd name="T71" fmla="*/ 296 h 362"/>
                                <a:gd name="T72" fmla="*/ 334 w 490"/>
                                <a:gd name="T73" fmla="*/ 309 h 362"/>
                                <a:gd name="T74" fmla="*/ 330 w 490"/>
                                <a:gd name="T75" fmla="*/ 317 h 362"/>
                                <a:gd name="T76" fmla="*/ 297 w 490"/>
                                <a:gd name="T77" fmla="*/ 325 h 362"/>
                                <a:gd name="T78" fmla="*/ 247 w 490"/>
                                <a:gd name="T79" fmla="*/ 333 h 362"/>
                                <a:gd name="T80" fmla="*/ 231 w 490"/>
                                <a:gd name="T81" fmla="*/ 333 h 362"/>
                                <a:gd name="T82" fmla="*/ 181 w 490"/>
                                <a:gd name="T83" fmla="*/ 329 h 362"/>
                                <a:gd name="T84" fmla="*/ 157 w 490"/>
                                <a:gd name="T85" fmla="*/ 325 h 362"/>
                                <a:gd name="T86" fmla="*/ 144 w 490"/>
                                <a:gd name="T87" fmla="*/ 317 h 362"/>
                                <a:gd name="T88" fmla="*/ 116 w 490"/>
                                <a:gd name="T89" fmla="*/ 304 h 362"/>
                                <a:gd name="T90" fmla="*/ 103 w 490"/>
                                <a:gd name="T91" fmla="*/ 296 h 362"/>
                                <a:gd name="T92" fmla="*/ 83 w 490"/>
                                <a:gd name="T93" fmla="*/ 284 h 362"/>
                                <a:gd name="T94" fmla="*/ 50 w 490"/>
                                <a:gd name="T95" fmla="*/ 247 h 362"/>
                                <a:gd name="T96" fmla="*/ 42 w 490"/>
                                <a:gd name="T97" fmla="*/ 226 h 362"/>
                                <a:gd name="T98" fmla="*/ 29 w 490"/>
                                <a:gd name="T99" fmla="*/ 210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490" h="362">
                                  <a:moveTo>
                                    <a:pt x="25" y="202"/>
                                  </a:moveTo>
                                  <a:lnTo>
                                    <a:pt x="17" y="193"/>
                                  </a:lnTo>
                                  <a:lnTo>
                                    <a:pt x="9" y="193"/>
                                  </a:lnTo>
                                  <a:lnTo>
                                    <a:pt x="0" y="202"/>
                                  </a:lnTo>
                                  <a:lnTo>
                                    <a:pt x="0" y="210"/>
                                  </a:lnTo>
                                  <a:lnTo>
                                    <a:pt x="5" y="218"/>
                                  </a:lnTo>
                                  <a:lnTo>
                                    <a:pt x="9" y="235"/>
                                  </a:lnTo>
                                  <a:lnTo>
                                    <a:pt x="17" y="243"/>
                                  </a:lnTo>
                                  <a:lnTo>
                                    <a:pt x="21" y="255"/>
                                  </a:lnTo>
                                  <a:lnTo>
                                    <a:pt x="33" y="263"/>
                                  </a:lnTo>
                                  <a:lnTo>
                                    <a:pt x="42" y="276"/>
                                  </a:lnTo>
                                  <a:lnTo>
                                    <a:pt x="66" y="300"/>
                                  </a:lnTo>
                                  <a:lnTo>
                                    <a:pt x="75" y="309"/>
                                  </a:lnTo>
                                  <a:lnTo>
                                    <a:pt x="87" y="313"/>
                                  </a:lnTo>
                                  <a:lnTo>
                                    <a:pt x="95" y="321"/>
                                  </a:lnTo>
                                  <a:lnTo>
                                    <a:pt x="107" y="329"/>
                                  </a:lnTo>
                                  <a:lnTo>
                                    <a:pt x="120" y="333"/>
                                  </a:lnTo>
                                  <a:lnTo>
                                    <a:pt x="128" y="341"/>
                                  </a:lnTo>
                                  <a:lnTo>
                                    <a:pt x="140" y="346"/>
                                  </a:lnTo>
                                  <a:lnTo>
                                    <a:pt x="157" y="350"/>
                                  </a:lnTo>
                                  <a:lnTo>
                                    <a:pt x="165" y="350"/>
                                  </a:lnTo>
                                  <a:lnTo>
                                    <a:pt x="173" y="354"/>
                                  </a:lnTo>
                                  <a:lnTo>
                                    <a:pt x="190" y="358"/>
                                  </a:lnTo>
                                  <a:lnTo>
                                    <a:pt x="223" y="358"/>
                                  </a:lnTo>
                                  <a:lnTo>
                                    <a:pt x="235" y="362"/>
                                  </a:lnTo>
                                  <a:lnTo>
                                    <a:pt x="247" y="358"/>
                                  </a:lnTo>
                                  <a:lnTo>
                                    <a:pt x="272" y="358"/>
                                  </a:lnTo>
                                  <a:lnTo>
                                    <a:pt x="297" y="350"/>
                                  </a:lnTo>
                                  <a:lnTo>
                                    <a:pt x="309" y="350"/>
                                  </a:lnTo>
                                  <a:lnTo>
                                    <a:pt x="338" y="341"/>
                                  </a:lnTo>
                                  <a:lnTo>
                                    <a:pt x="342" y="337"/>
                                  </a:lnTo>
                                  <a:lnTo>
                                    <a:pt x="375" y="321"/>
                                  </a:lnTo>
                                  <a:lnTo>
                                    <a:pt x="391" y="304"/>
                                  </a:lnTo>
                                  <a:lnTo>
                                    <a:pt x="404" y="296"/>
                                  </a:lnTo>
                                  <a:lnTo>
                                    <a:pt x="437" y="263"/>
                                  </a:lnTo>
                                  <a:lnTo>
                                    <a:pt x="445" y="255"/>
                                  </a:lnTo>
                                  <a:lnTo>
                                    <a:pt x="453" y="243"/>
                                  </a:lnTo>
                                  <a:lnTo>
                                    <a:pt x="457" y="235"/>
                                  </a:lnTo>
                                  <a:lnTo>
                                    <a:pt x="465" y="222"/>
                                  </a:lnTo>
                                  <a:lnTo>
                                    <a:pt x="474" y="198"/>
                                  </a:lnTo>
                                  <a:lnTo>
                                    <a:pt x="478" y="189"/>
                                  </a:lnTo>
                                  <a:lnTo>
                                    <a:pt x="486" y="160"/>
                                  </a:lnTo>
                                  <a:lnTo>
                                    <a:pt x="486" y="152"/>
                                  </a:lnTo>
                                  <a:lnTo>
                                    <a:pt x="490" y="140"/>
                                  </a:lnTo>
                                  <a:lnTo>
                                    <a:pt x="490" y="70"/>
                                  </a:lnTo>
                                  <a:lnTo>
                                    <a:pt x="482" y="45"/>
                                  </a:lnTo>
                                  <a:lnTo>
                                    <a:pt x="482" y="33"/>
                                  </a:lnTo>
                                  <a:lnTo>
                                    <a:pt x="478" y="17"/>
                                  </a:lnTo>
                                  <a:lnTo>
                                    <a:pt x="474" y="8"/>
                                  </a:lnTo>
                                  <a:lnTo>
                                    <a:pt x="465" y="0"/>
                                  </a:lnTo>
                                  <a:lnTo>
                                    <a:pt x="457" y="0"/>
                                  </a:lnTo>
                                  <a:lnTo>
                                    <a:pt x="449" y="8"/>
                                  </a:lnTo>
                                  <a:lnTo>
                                    <a:pt x="449" y="17"/>
                                  </a:lnTo>
                                  <a:lnTo>
                                    <a:pt x="453" y="25"/>
                                  </a:lnTo>
                                  <a:lnTo>
                                    <a:pt x="457" y="33"/>
                                  </a:lnTo>
                                  <a:lnTo>
                                    <a:pt x="457" y="45"/>
                                  </a:lnTo>
                                  <a:lnTo>
                                    <a:pt x="465" y="70"/>
                                  </a:lnTo>
                                  <a:lnTo>
                                    <a:pt x="465" y="140"/>
                                  </a:lnTo>
                                  <a:lnTo>
                                    <a:pt x="461" y="152"/>
                                  </a:lnTo>
                                  <a:lnTo>
                                    <a:pt x="461" y="160"/>
                                  </a:lnTo>
                                  <a:lnTo>
                                    <a:pt x="453" y="181"/>
                                  </a:lnTo>
                                  <a:lnTo>
                                    <a:pt x="449" y="189"/>
                                  </a:lnTo>
                                  <a:lnTo>
                                    <a:pt x="445" y="202"/>
                                  </a:lnTo>
                                  <a:lnTo>
                                    <a:pt x="441" y="206"/>
                                  </a:lnTo>
                                  <a:lnTo>
                                    <a:pt x="432" y="218"/>
                                  </a:lnTo>
                                  <a:lnTo>
                                    <a:pt x="428" y="226"/>
                                  </a:lnTo>
                                  <a:lnTo>
                                    <a:pt x="420" y="239"/>
                                  </a:lnTo>
                                  <a:lnTo>
                                    <a:pt x="420" y="247"/>
                                  </a:lnTo>
                                  <a:lnTo>
                                    <a:pt x="387" y="280"/>
                                  </a:lnTo>
                                  <a:lnTo>
                                    <a:pt x="375" y="288"/>
                                  </a:lnTo>
                                  <a:lnTo>
                                    <a:pt x="367" y="296"/>
                                  </a:lnTo>
                                  <a:lnTo>
                                    <a:pt x="358" y="296"/>
                                  </a:lnTo>
                                  <a:lnTo>
                                    <a:pt x="350" y="304"/>
                                  </a:lnTo>
                                  <a:lnTo>
                                    <a:pt x="334" y="309"/>
                                  </a:lnTo>
                                  <a:lnTo>
                                    <a:pt x="325" y="321"/>
                                  </a:lnTo>
                                  <a:lnTo>
                                    <a:pt x="330" y="317"/>
                                  </a:lnTo>
                                  <a:lnTo>
                                    <a:pt x="309" y="325"/>
                                  </a:lnTo>
                                  <a:lnTo>
                                    <a:pt x="297" y="325"/>
                                  </a:lnTo>
                                  <a:lnTo>
                                    <a:pt x="272" y="333"/>
                                  </a:lnTo>
                                  <a:lnTo>
                                    <a:pt x="247" y="333"/>
                                  </a:lnTo>
                                  <a:lnTo>
                                    <a:pt x="235" y="337"/>
                                  </a:lnTo>
                                  <a:lnTo>
                                    <a:pt x="231" y="333"/>
                                  </a:lnTo>
                                  <a:lnTo>
                                    <a:pt x="190" y="333"/>
                                  </a:lnTo>
                                  <a:lnTo>
                                    <a:pt x="181" y="329"/>
                                  </a:lnTo>
                                  <a:lnTo>
                                    <a:pt x="173" y="325"/>
                                  </a:lnTo>
                                  <a:lnTo>
                                    <a:pt x="157" y="325"/>
                                  </a:lnTo>
                                  <a:lnTo>
                                    <a:pt x="149" y="321"/>
                                  </a:lnTo>
                                  <a:lnTo>
                                    <a:pt x="144" y="317"/>
                                  </a:lnTo>
                                  <a:lnTo>
                                    <a:pt x="128" y="309"/>
                                  </a:lnTo>
                                  <a:lnTo>
                                    <a:pt x="116" y="304"/>
                                  </a:lnTo>
                                  <a:lnTo>
                                    <a:pt x="112" y="304"/>
                                  </a:lnTo>
                                  <a:lnTo>
                                    <a:pt x="103" y="296"/>
                                  </a:lnTo>
                                  <a:lnTo>
                                    <a:pt x="91" y="284"/>
                                  </a:lnTo>
                                  <a:lnTo>
                                    <a:pt x="83" y="284"/>
                                  </a:lnTo>
                                  <a:lnTo>
                                    <a:pt x="58" y="259"/>
                                  </a:lnTo>
                                  <a:lnTo>
                                    <a:pt x="50" y="247"/>
                                  </a:lnTo>
                                  <a:lnTo>
                                    <a:pt x="46" y="239"/>
                                  </a:lnTo>
                                  <a:lnTo>
                                    <a:pt x="42" y="226"/>
                                  </a:lnTo>
                                  <a:lnTo>
                                    <a:pt x="33" y="218"/>
                                  </a:lnTo>
                                  <a:lnTo>
                                    <a:pt x="29" y="210"/>
                                  </a:lnTo>
                                  <a:lnTo>
                                    <a:pt x="25" y="2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8" name="Freeform 3127"/>
                          <wps:cNvSpPr>
                            <a:spLocks/>
                          </wps:cNvSpPr>
                          <wps:spPr bwMode="auto">
                            <a:xfrm>
                              <a:off x="2180" y="1711"/>
                              <a:ext cx="704" cy="703"/>
                            </a:xfrm>
                            <a:custGeom>
                              <a:avLst/>
                              <a:gdLst>
                                <a:gd name="T0" fmla="*/ 13 w 704"/>
                                <a:gd name="T1" fmla="*/ 452 h 703"/>
                                <a:gd name="T2" fmla="*/ 33 w 704"/>
                                <a:gd name="T3" fmla="*/ 501 h 703"/>
                                <a:gd name="T4" fmla="*/ 62 w 704"/>
                                <a:gd name="T5" fmla="*/ 546 h 703"/>
                                <a:gd name="T6" fmla="*/ 111 w 704"/>
                                <a:gd name="T7" fmla="*/ 608 h 703"/>
                                <a:gd name="T8" fmla="*/ 153 w 704"/>
                                <a:gd name="T9" fmla="*/ 637 h 703"/>
                                <a:gd name="T10" fmla="*/ 198 w 704"/>
                                <a:gd name="T11" fmla="*/ 666 h 703"/>
                                <a:gd name="T12" fmla="*/ 243 w 704"/>
                                <a:gd name="T13" fmla="*/ 686 h 703"/>
                                <a:gd name="T14" fmla="*/ 346 w 704"/>
                                <a:gd name="T15" fmla="*/ 703 h 703"/>
                                <a:gd name="T16" fmla="*/ 399 w 704"/>
                                <a:gd name="T17" fmla="*/ 699 h 703"/>
                                <a:gd name="T18" fmla="*/ 486 w 704"/>
                                <a:gd name="T19" fmla="*/ 674 h 703"/>
                                <a:gd name="T20" fmla="*/ 535 w 704"/>
                                <a:gd name="T21" fmla="*/ 649 h 703"/>
                                <a:gd name="T22" fmla="*/ 621 w 704"/>
                                <a:gd name="T23" fmla="*/ 571 h 703"/>
                                <a:gd name="T24" fmla="*/ 663 w 704"/>
                                <a:gd name="T25" fmla="*/ 514 h 703"/>
                                <a:gd name="T26" fmla="*/ 679 w 704"/>
                                <a:gd name="T27" fmla="*/ 468 h 703"/>
                                <a:gd name="T28" fmla="*/ 700 w 704"/>
                                <a:gd name="T29" fmla="*/ 366 h 703"/>
                                <a:gd name="T30" fmla="*/ 700 w 704"/>
                                <a:gd name="T31" fmla="*/ 329 h 703"/>
                                <a:gd name="T32" fmla="*/ 679 w 704"/>
                                <a:gd name="T33" fmla="*/ 226 h 703"/>
                                <a:gd name="T34" fmla="*/ 663 w 704"/>
                                <a:gd name="T35" fmla="*/ 185 h 703"/>
                                <a:gd name="T36" fmla="*/ 634 w 704"/>
                                <a:gd name="T37" fmla="*/ 139 h 703"/>
                                <a:gd name="T38" fmla="*/ 597 w 704"/>
                                <a:gd name="T39" fmla="*/ 102 h 703"/>
                                <a:gd name="T40" fmla="*/ 535 w 704"/>
                                <a:gd name="T41" fmla="*/ 49 h 703"/>
                                <a:gd name="T42" fmla="*/ 486 w 704"/>
                                <a:gd name="T43" fmla="*/ 24 h 703"/>
                                <a:gd name="T44" fmla="*/ 399 w 704"/>
                                <a:gd name="T45" fmla="*/ 0 h 703"/>
                                <a:gd name="T46" fmla="*/ 227 w 704"/>
                                <a:gd name="T47" fmla="*/ 20 h 703"/>
                                <a:gd name="T48" fmla="*/ 185 w 704"/>
                                <a:gd name="T49" fmla="*/ 37 h 703"/>
                                <a:gd name="T50" fmla="*/ 140 w 704"/>
                                <a:gd name="T51" fmla="*/ 65 h 703"/>
                                <a:gd name="T52" fmla="*/ 103 w 704"/>
                                <a:gd name="T53" fmla="*/ 102 h 703"/>
                                <a:gd name="T54" fmla="*/ 66 w 704"/>
                                <a:gd name="T55" fmla="*/ 139 h 703"/>
                                <a:gd name="T56" fmla="*/ 37 w 704"/>
                                <a:gd name="T57" fmla="*/ 185 h 703"/>
                                <a:gd name="T58" fmla="*/ 21 w 704"/>
                                <a:gd name="T59" fmla="*/ 226 h 703"/>
                                <a:gd name="T60" fmla="*/ 0 w 704"/>
                                <a:gd name="T61" fmla="*/ 349 h 703"/>
                                <a:gd name="T62" fmla="*/ 37 w 704"/>
                                <a:gd name="T63" fmla="*/ 250 h 703"/>
                                <a:gd name="T64" fmla="*/ 58 w 704"/>
                                <a:gd name="T65" fmla="*/ 205 h 703"/>
                                <a:gd name="T66" fmla="*/ 78 w 704"/>
                                <a:gd name="T67" fmla="*/ 168 h 703"/>
                                <a:gd name="T68" fmla="*/ 107 w 704"/>
                                <a:gd name="T69" fmla="*/ 127 h 703"/>
                                <a:gd name="T70" fmla="*/ 140 w 704"/>
                                <a:gd name="T71" fmla="*/ 94 h 703"/>
                                <a:gd name="T72" fmla="*/ 181 w 704"/>
                                <a:gd name="T73" fmla="*/ 65 h 703"/>
                                <a:gd name="T74" fmla="*/ 222 w 704"/>
                                <a:gd name="T75" fmla="*/ 49 h 703"/>
                                <a:gd name="T76" fmla="*/ 296 w 704"/>
                                <a:gd name="T77" fmla="*/ 24 h 703"/>
                                <a:gd name="T78" fmla="*/ 445 w 704"/>
                                <a:gd name="T79" fmla="*/ 37 h 703"/>
                                <a:gd name="T80" fmla="*/ 494 w 704"/>
                                <a:gd name="T81" fmla="*/ 57 h 703"/>
                                <a:gd name="T82" fmla="*/ 531 w 704"/>
                                <a:gd name="T83" fmla="*/ 78 h 703"/>
                                <a:gd name="T84" fmla="*/ 593 w 704"/>
                                <a:gd name="T85" fmla="*/ 127 h 703"/>
                                <a:gd name="T86" fmla="*/ 621 w 704"/>
                                <a:gd name="T87" fmla="*/ 168 h 703"/>
                                <a:gd name="T88" fmla="*/ 642 w 704"/>
                                <a:gd name="T89" fmla="*/ 205 h 703"/>
                                <a:gd name="T90" fmla="*/ 663 w 704"/>
                                <a:gd name="T91" fmla="*/ 250 h 703"/>
                                <a:gd name="T92" fmla="*/ 679 w 704"/>
                                <a:gd name="T93" fmla="*/ 353 h 703"/>
                                <a:gd name="T94" fmla="*/ 675 w 704"/>
                                <a:gd name="T95" fmla="*/ 398 h 703"/>
                                <a:gd name="T96" fmla="*/ 650 w 704"/>
                                <a:gd name="T97" fmla="*/ 477 h 703"/>
                                <a:gd name="T98" fmla="*/ 634 w 704"/>
                                <a:gd name="T99" fmla="*/ 518 h 703"/>
                                <a:gd name="T100" fmla="*/ 556 w 704"/>
                                <a:gd name="T101" fmla="*/ 604 h 703"/>
                                <a:gd name="T102" fmla="*/ 506 w 704"/>
                                <a:gd name="T103" fmla="*/ 637 h 703"/>
                                <a:gd name="T104" fmla="*/ 461 w 704"/>
                                <a:gd name="T105" fmla="*/ 653 h 703"/>
                                <a:gd name="T106" fmla="*/ 366 w 704"/>
                                <a:gd name="T107" fmla="*/ 674 h 703"/>
                                <a:gd name="T108" fmla="*/ 329 w 704"/>
                                <a:gd name="T109" fmla="*/ 674 h 703"/>
                                <a:gd name="T110" fmla="*/ 235 w 704"/>
                                <a:gd name="T111" fmla="*/ 653 h 703"/>
                                <a:gd name="T112" fmla="*/ 194 w 704"/>
                                <a:gd name="T113" fmla="*/ 637 h 703"/>
                                <a:gd name="T114" fmla="*/ 157 w 704"/>
                                <a:gd name="T115" fmla="*/ 608 h 703"/>
                                <a:gd name="T116" fmla="*/ 120 w 704"/>
                                <a:gd name="T117" fmla="*/ 579 h 703"/>
                                <a:gd name="T118" fmla="*/ 66 w 704"/>
                                <a:gd name="T119" fmla="*/ 518 h 703"/>
                                <a:gd name="T120" fmla="*/ 50 w 704"/>
                                <a:gd name="T121" fmla="*/ 477 h 703"/>
                                <a:gd name="T122" fmla="*/ 25 w 704"/>
                                <a:gd name="T123" fmla="*/ 398 h 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04" h="703">
                                  <a:moveTo>
                                    <a:pt x="0" y="349"/>
                                  </a:moveTo>
                                  <a:lnTo>
                                    <a:pt x="0" y="398"/>
                                  </a:lnTo>
                                  <a:lnTo>
                                    <a:pt x="13" y="452"/>
                                  </a:lnTo>
                                  <a:lnTo>
                                    <a:pt x="21" y="468"/>
                                  </a:lnTo>
                                  <a:lnTo>
                                    <a:pt x="25" y="485"/>
                                  </a:lnTo>
                                  <a:lnTo>
                                    <a:pt x="33" y="501"/>
                                  </a:lnTo>
                                  <a:lnTo>
                                    <a:pt x="37" y="514"/>
                                  </a:lnTo>
                                  <a:lnTo>
                                    <a:pt x="50" y="534"/>
                                  </a:lnTo>
                                  <a:lnTo>
                                    <a:pt x="62" y="546"/>
                                  </a:lnTo>
                                  <a:lnTo>
                                    <a:pt x="78" y="571"/>
                                  </a:lnTo>
                                  <a:lnTo>
                                    <a:pt x="103" y="596"/>
                                  </a:lnTo>
                                  <a:lnTo>
                                    <a:pt x="111" y="608"/>
                                  </a:lnTo>
                                  <a:lnTo>
                                    <a:pt x="124" y="621"/>
                                  </a:lnTo>
                                  <a:lnTo>
                                    <a:pt x="140" y="633"/>
                                  </a:lnTo>
                                  <a:lnTo>
                                    <a:pt x="153" y="637"/>
                                  </a:lnTo>
                                  <a:lnTo>
                                    <a:pt x="165" y="649"/>
                                  </a:lnTo>
                                  <a:lnTo>
                                    <a:pt x="185" y="662"/>
                                  </a:lnTo>
                                  <a:lnTo>
                                    <a:pt x="198" y="666"/>
                                  </a:lnTo>
                                  <a:lnTo>
                                    <a:pt x="214" y="674"/>
                                  </a:lnTo>
                                  <a:lnTo>
                                    <a:pt x="227" y="678"/>
                                  </a:lnTo>
                                  <a:lnTo>
                                    <a:pt x="243" y="686"/>
                                  </a:lnTo>
                                  <a:lnTo>
                                    <a:pt x="296" y="699"/>
                                  </a:lnTo>
                                  <a:lnTo>
                                    <a:pt x="329" y="699"/>
                                  </a:lnTo>
                                  <a:lnTo>
                                    <a:pt x="346" y="703"/>
                                  </a:lnTo>
                                  <a:lnTo>
                                    <a:pt x="354" y="703"/>
                                  </a:lnTo>
                                  <a:lnTo>
                                    <a:pt x="366" y="699"/>
                                  </a:lnTo>
                                  <a:lnTo>
                                    <a:pt x="399" y="699"/>
                                  </a:lnTo>
                                  <a:lnTo>
                                    <a:pt x="453" y="686"/>
                                  </a:lnTo>
                                  <a:lnTo>
                                    <a:pt x="469" y="678"/>
                                  </a:lnTo>
                                  <a:lnTo>
                                    <a:pt x="486" y="674"/>
                                  </a:lnTo>
                                  <a:lnTo>
                                    <a:pt x="502" y="666"/>
                                  </a:lnTo>
                                  <a:lnTo>
                                    <a:pt x="515" y="662"/>
                                  </a:lnTo>
                                  <a:lnTo>
                                    <a:pt x="535" y="649"/>
                                  </a:lnTo>
                                  <a:lnTo>
                                    <a:pt x="547" y="637"/>
                                  </a:lnTo>
                                  <a:lnTo>
                                    <a:pt x="572" y="621"/>
                                  </a:lnTo>
                                  <a:lnTo>
                                    <a:pt x="621" y="571"/>
                                  </a:lnTo>
                                  <a:lnTo>
                                    <a:pt x="638" y="546"/>
                                  </a:lnTo>
                                  <a:lnTo>
                                    <a:pt x="650" y="534"/>
                                  </a:lnTo>
                                  <a:lnTo>
                                    <a:pt x="663" y="514"/>
                                  </a:lnTo>
                                  <a:lnTo>
                                    <a:pt x="667" y="501"/>
                                  </a:lnTo>
                                  <a:lnTo>
                                    <a:pt x="675" y="485"/>
                                  </a:lnTo>
                                  <a:lnTo>
                                    <a:pt x="679" y="468"/>
                                  </a:lnTo>
                                  <a:lnTo>
                                    <a:pt x="687" y="452"/>
                                  </a:lnTo>
                                  <a:lnTo>
                                    <a:pt x="700" y="398"/>
                                  </a:lnTo>
                                  <a:lnTo>
                                    <a:pt x="700" y="366"/>
                                  </a:lnTo>
                                  <a:lnTo>
                                    <a:pt x="704" y="353"/>
                                  </a:lnTo>
                                  <a:lnTo>
                                    <a:pt x="704" y="345"/>
                                  </a:lnTo>
                                  <a:lnTo>
                                    <a:pt x="700" y="329"/>
                                  </a:lnTo>
                                  <a:lnTo>
                                    <a:pt x="700" y="296"/>
                                  </a:lnTo>
                                  <a:lnTo>
                                    <a:pt x="687" y="242"/>
                                  </a:lnTo>
                                  <a:lnTo>
                                    <a:pt x="679" y="226"/>
                                  </a:lnTo>
                                  <a:lnTo>
                                    <a:pt x="675" y="213"/>
                                  </a:lnTo>
                                  <a:lnTo>
                                    <a:pt x="667" y="197"/>
                                  </a:lnTo>
                                  <a:lnTo>
                                    <a:pt x="663" y="185"/>
                                  </a:lnTo>
                                  <a:lnTo>
                                    <a:pt x="650" y="164"/>
                                  </a:lnTo>
                                  <a:lnTo>
                                    <a:pt x="638" y="152"/>
                                  </a:lnTo>
                                  <a:lnTo>
                                    <a:pt x="634" y="139"/>
                                  </a:lnTo>
                                  <a:lnTo>
                                    <a:pt x="621" y="123"/>
                                  </a:lnTo>
                                  <a:lnTo>
                                    <a:pt x="609" y="111"/>
                                  </a:lnTo>
                                  <a:lnTo>
                                    <a:pt x="597" y="102"/>
                                  </a:lnTo>
                                  <a:lnTo>
                                    <a:pt x="572" y="78"/>
                                  </a:lnTo>
                                  <a:lnTo>
                                    <a:pt x="547" y="61"/>
                                  </a:lnTo>
                                  <a:lnTo>
                                    <a:pt x="535" y="49"/>
                                  </a:lnTo>
                                  <a:lnTo>
                                    <a:pt x="515" y="37"/>
                                  </a:lnTo>
                                  <a:lnTo>
                                    <a:pt x="502" y="32"/>
                                  </a:lnTo>
                                  <a:lnTo>
                                    <a:pt x="486" y="24"/>
                                  </a:lnTo>
                                  <a:lnTo>
                                    <a:pt x="469" y="20"/>
                                  </a:lnTo>
                                  <a:lnTo>
                                    <a:pt x="453" y="12"/>
                                  </a:lnTo>
                                  <a:lnTo>
                                    <a:pt x="399" y="0"/>
                                  </a:lnTo>
                                  <a:lnTo>
                                    <a:pt x="296" y="0"/>
                                  </a:lnTo>
                                  <a:lnTo>
                                    <a:pt x="243" y="12"/>
                                  </a:lnTo>
                                  <a:lnTo>
                                    <a:pt x="227" y="20"/>
                                  </a:lnTo>
                                  <a:lnTo>
                                    <a:pt x="214" y="24"/>
                                  </a:lnTo>
                                  <a:lnTo>
                                    <a:pt x="198" y="32"/>
                                  </a:lnTo>
                                  <a:lnTo>
                                    <a:pt x="185" y="37"/>
                                  </a:lnTo>
                                  <a:lnTo>
                                    <a:pt x="165" y="49"/>
                                  </a:lnTo>
                                  <a:lnTo>
                                    <a:pt x="153" y="61"/>
                                  </a:lnTo>
                                  <a:lnTo>
                                    <a:pt x="140" y="65"/>
                                  </a:lnTo>
                                  <a:lnTo>
                                    <a:pt x="124" y="78"/>
                                  </a:lnTo>
                                  <a:lnTo>
                                    <a:pt x="111" y="90"/>
                                  </a:lnTo>
                                  <a:lnTo>
                                    <a:pt x="103" y="102"/>
                                  </a:lnTo>
                                  <a:lnTo>
                                    <a:pt x="91" y="111"/>
                                  </a:lnTo>
                                  <a:lnTo>
                                    <a:pt x="78" y="123"/>
                                  </a:lnTo>
                                  <a:lnTo>
                                    <a:pt x="66" y="139"/>
                                  </a:lnTo>
                                  <a:lnTo>
                                    <a:pt x="62" y="152"/>
                                  </a:lnTo>
                                  <a:lnTo>
                                    <a:pt x="50" y="164"/>
                                  </a:lnTo>
                                  <a:lnTo>
                                    <a:pt x="37" y="185"/>
                                  </a:lnTo>
                                  <a:lnTo>
                                    <a:pt x="33" y="197"/>
                                  </a:lnTo>
                                  <a:lnTo>
                                    <a:pt x="25" y="213"/>
                                  </a:lnTo>
                                  <a:lnTo>
                                    <a:pt x="21" y="226"/>
                                  </a:lnTo>
                                  <a:lnTo>
                                    <a:pt x="13" y="242"/>
                                  </a:lnTo>
                                  <a:lnTo>
                                    <a:pt x="0" y="296"/>
                                  </a:lnTo>
                                  <a:lnTo>
                                    <a:pt x="0" y="349"/>
                                  </a:lnTo>
                                  <a:lnTo>
                                    <a:pt x="25" y="349"/>
                                  </a:lnTo>
                                  <a:lnTo>
                                    <a:pt x="25" y="296"/>
                                  </a:lnTo>
                                  <a:lnTo>
                                    <a:pt x="37" y="250"/>
                                  </a:lnTo>
                                  <a:lnTo>
                                    <a:pt x="46" y="234"/>
                                  </a:lnTo>
                                  <a:lnTo>
                                    <a:pt x="50" y="222"/>
                                  </a:lnTo>
                                  <a:lnTo>
                                    <a:pt x="58" y="205"/>
                                  </a:lnTo>
                                  <a:lnTo>
                                    <a:pt x="62" y="193"/>
                                  </a:lnTo>
                                  <a:lnTo>
                                    <a:pt x="66" y="181"/>
                                  </a:lnTo>
                                  <a:lnTo>
                                    <a:pt x="78" y="168"/>
                                  </a:lnTo>
                                  <a:lnTo>
                                    <a:pt x="91" y="156"/>
                                  </a:lnTo>
                                  <a:lnTo>
                                    <a:pt x="95" y="139"/>
                                  </a:lnTo>
                                  <a:lnTo>
                                    <a:pt x="107" y="127"/>
                                  </a:lnTo>
                                  <a:lnTo>
                                    <a:pt x="120" y="119"/>
                                  </a:lnTo>
                                  <a:lnTo>
                                    <a:pt x="128" y="107"/>
                                  </a:lnTo>
                                  <a:lnTo>
                                    <a:pt x="140" y="94"/>
                                  </a:lnTo>
                                  <a:lnTo>
                                    <a:pt x="157" y="90"/>
                                  </a:lnTo>
                                  <a:lnTo>
                                    <a:pt x="169" y="78"/>
                                  </a:lnTo>
                                  <a:lnTo>
                                    <a:pt x="181" y="65"/>
                                  </a:lnTo>
                                  <a:lnTo>
                                    <a:pt x="194" y="61"/>
                                  </a:lnTo>
                                  <a:lnTo>
                                    <a:pt x="206" y="57"/>
                                  </a:lnTo>
                                  <a:lnTo>
                                    <a:pt x="222" y="49"/>
                                  </a:lnTo>
                                  <a:lnTo>
                                    <a:pt x="235" y="45"/>
                                  </a:lnTo>
                                  <a:lnTo>
                                    <a:pt x="251" y="37"/>
                                  </a:lnTo>
                                  <a:lnTo>
                                    <a:pt x="296" y="24"/>
                                  </a:lnTo>
                                  <a:lnTo>
                                    <a:pt x="350" y="24"/>
                                  </a:lnTo>
                                  <a:lnTo>
                                    <a:pt x="399" y="24"/>
                                  </a:lnTo>
                                  <a:lnTo>
                                    <a:pt x="445" y="37"/>
                                  </a:lnTo>
                                  <a:lnTo>
                                    <a:pt x="461" y="45"/>
                                  </a:lnTo>
                                  <a:lnTo>
                                    <a:pt x="477" y="49"/>
                                  </a:lnTo>
                                  <a:lnTo>
                                    <a:pt x="494" y="57"/>
                                  </a:lnTo>
                                  <a:lnTo>
                                    <a:pt x="506" y="61"/>
                                  </a:lnTo>
                                  <a:lnTo>
                                    <a:pt x="519" y="65"/>
                                  </a:lnTo>
                                  <a:lnTo>
                                    <a:pt x="531" y="78"/>
                                  </a:lnTo>
                                  <a:lnTo>
                                    <a:pt x="556" y="94"/>
                                  </a:lnTo>
                                  <a:lnTo>
                                    <a:pt x="580" y="119"/>
                                  </a:lnTo>
                                  <a:lnTo>
                                    <a:pt x="593" y="127"/>
                                  </a:lnTo>
                                  <a:lnTo>
                                    <a:pt x="605" y="139"/>
                                  </a:lnTo>
                                  <a:lnTo>
                                    <a:pt x="609" y="156"/>
                                  </a:lnTo>
                                  <a:lnTo>
                                    <a:pt x="621" y="168"/>
                                  </a:lnTo>
                                  <a:lnTo>
                                    <a:pt x="634" y="181"/>
                                  </a:lnTo>
                                  <a:lnTo>
                                    <a:pt x="638" y="193"/>
                                  </a:lnTo>
                                  <a:lnTo>
                                    <a:pt x="642" y="205"/>
                                  </a:lnTo>
                                  <a:lnTo>
                                    <a:pt x="650" y="222"/>
                                  </a:lnTo>
                                  <a:lnTo>
                                    <a:pt x="654" y="234"/>
                                  </a:lnTo>
                                  <a:lnTo>
                                    <a:pt x="663" y="250"/>
                                  </a:lnTo>
                                  <a:lnTo>
                                    <a:pt x="675" y="296"/>
                                  </a:lnTo>
                                  <a:lnTo>
                                    <a:pt x="675" y="329"/>
                                  </a:lnTo>
                                  <a:lnTo>
                                    <a:pt x="679" y="353"/>
                                  </a:lnTo>
                                  <a:lnTo>
                                    <a:pt x="679" y="345"/>
                                  </a:lnTo>
                                  <a:lnTo>
                                    <a:pt x="675" y="366"/>
                                  </a:lnTo>
                                  <a:lnTo>
                                    <a:pt x="675" y="398"/>
                                  </a:lnTo>
                                  <a:lnTo>
                                    <a:pt x="663" y="444"/>
                                  </a:lnTo>
                                  <a:lnTo>
                                    <a:pt x="654" y="460"/>
                                  </a:lnTo>
                                  <a:lnTo>
                                    <a:pt x="650" y="477"/>
                                  </a:lnTo>
                                  <a:lnTo>
                                    <a:pt x="642" y="493"/>
                                  </a:lnTo>
                                  <a:lnTo>
                                    <a:pt x="638" y="505"/>
                                  </a:lnTo>
                                  <a:lnTo>
                                    <a:pt x="634" y="518"/>
                                  </a:lnTo>
                                  <a:lnTo>
                                    <a:pt x="621" y="530"/>
                                  </a:lnTo>
                                  <a:lnTo>
                                    <a:pt x="605" y="555"/>
                                  </a:lnTo>
                                  <a:lnTo>
                                    <a:pt x="556" y="604"/>
                                  </a:lnTo>
                                  <a:lnTo>
                                    <a:pt x="531" y="621"/>
                                  </a:lnTo>
                                  <a:lnTo>
                                    <a:pt x="519" y="633"/>
                                  </a:lnTo>
                                  <a:lnTo>
                                    <a:pt x="506" y="637"/>
                                  </a:lnTo>
                                  <a:lnTo>
                                    <a:pt x="494" y="641"/>
                                  </a:lnTo>
                                  <a:lnTo>
                                    <a:pt x="477" y="649"/>
                                  </a:lnTo>
                                  <a:lnTo>
                                    <a:pt x="461" y="653"/>
                                  </a:lnTo>
                                  <a:lnTo>
                                    <a:pt x="445" y="662"/>
                                  </a:lnTo>
                                  <a:lnTo>
                                    <a:pt x="399" y="674"/>
                                  </a:lnTo>
                                  <a:lnTo>
                                    <a:pt x="366" y="674"/>
                                  </a:lnTo>
                                  <a:lnTo>
                                    <a:pt x="346" y="678"/>
                                  </a:lnTo>
                                  <a:lnTo>
                                    <a:pt x="354" y="678"/>
                                  </a:lnTo>
                                  <a:lnTo>
                                    <a:pt x="329" y="674"/>
                                  </a:lnTo>
                                  <a:lnTo>
                                    <a:pt x="296" y="674"/>
                                  </a:lnTo>
                                  <a:lnTo>
                                    <a:pt x="251" y="662"/>
                                  </a:lnTo>
                                  <a:lnTo>
                                    <a:pt x="235" y="653"/>
                                  </a:lnTo>
                                  <a:lnTo>
                                    <a:pt x="222" y="649"/>
                                  </a:lnTo>
                                  <a:lnTo>
                                    <a:pt x="206" y="641"/>
                                  </a:lnTo>
                                  <a:lnTo>
                                    <a:pt x="194" y="637"/>
                                  </a:lnTo>
                                  <a:lnTo>
                                    <a:pt x="181" y="633"/>
                                  </a:lnTo>
                                  <a:lnTo>
                                    <a:pt x="169" y="621"/>
                                  </a:lnTo>
                                  <a:lnTo>
                                    <a:pt x="157" y="608"/>
                                  </a:lnTo>
                                  <a:lnTo>
                                    <a:pt x="140" y="604"/>
                                  </a:lnTo>
                                  <a:lnTo>
                                    <a:pt x="128" y="592"/>
                                  </a:lnTo>
                                  <a:lnTo>
                                    <a:pt x="120" y="579"/>
                                  </a:lnTo>
                                  <a:lnTo>
                                    <a:pt x="95" y="555"/>
                                  </a:lnTo>
                                  <a:lnTo>
                                    <a:pt x="78" y="530"/>
                                  </a:lnTo>
                                  <a:lnTo>
                                    <a:pt x="66" y="518"/>
                                  </a:lnTo>
                                  <a:lnTo>
                                    <a:pt x="62" y="505"/>
                                  </a:lnTo>
                                  <a:lnTo>
                                    <a:pt x="58" y="493"/>
                                  </a:lnTo>
                                  <a:lnTo>
                                    <a:pt x="50" y="477"/>
                                  </a:lnTo>
                                  <a:lnTo>
                                    <a:pt x="46" y="460"/>
                                  </a:lnTo>
                                  <a:lnTo>
                                    <a:pt x="37" y="444"/>
                                  </a:lnTo>
                                  <a:lnTo>
                                    <a:pt x="25" y="398"/>
                                  </a:lnTo>
                                  <a:lnTo>
                                    <a:pt x="25" y="349"/>
                                  </a:lnTo>
                                  <a:lnTo>
                                    <a:pt x="0" y="3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9" name="Freeform 3128"/>
                          <wps:cNvSpPr>
                            <a:spLocks/>
                          </wps:cNvSpPr>
                          <wps:spPr bwMode="auto">
                            <a:xfrm>
                              <a:off x="2501" y="2056"/>
                              <a:ext cx="33" cy="21"/>
                            </a:xfrm>
                            <a:custGeom>
                              <a:avLst/>
                              <a:gdLst>
                                <a:gd name="T0" fmla="*/ 29 w 33"/>
                                <a:gd name="T1" fmla="*/ 8 h 21"/>
                                <a:gd name="T2" fmla="*/ 33 w 33"/>
                                <a:gd name="T3" fmla="*/ 8 h 21"/>
                                <a:gd name="T4" fmla="*/ 33 w 33"/>
                                <a:gd name="T5" fmla="*/ 0 h 21"/>
                                <a:gd name="T6" fmla="*/ 29 w 33"/>
                                <a:gd name="T7" fmla="*/ 0 h 21"/>
                                <a:gd name="T8" fmla="*/ 4 w 33"/>
                                <a:gd name="T9" fmla="*/ 12 h 21"/>
                                <a:gd name="T10" fmla="*/ 0 w 33"/>
                                <a:gd name="T11" fmla="*/ 12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2"/>
                                  </a:lnTo>
                                  <a:lnTo>
                                    <a:pt x="0" y="12"/>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0" name="Freeform 3129"/>
                          <wps:cNvSpPr>
                            <a:spLocks/>
                          </wps:cNvSpPr>
                          <wps:spPr bwMode="auto">
                            <a:xfrm>
                              <a:off x="2464" y="2081"/>
                              <a:ext cx="12" cy="12"/>
                            </a:xfrm>
                            <a:custGeom>
                              <a:avLst/>
                              <a:gdLst>
                                <a:gd name="T0" fmla="*/ 12 w 12"/>
                                <a:gd name="T1" fmla="*/ 8 h 12"/>
                                <a:gd name="T2" fmla="*/ 12 w 12"/>
                                <a:gd name="T3" fmla="*/ 0 h 12"/>
                                <a:gd name="T4" fmla="*/ 4 w 12"/>
                                <a:gd name="T5" fmla="*/ 0 h 12"/>
                                <a:gd name="T6" fmla="*/ 0 w 12"/>
                                <a:gd name="T7" fmla="*/ 4 h 12"/>
                                <a:gd name="T8" fmla="*/ 0 w 12"/>
                                <a:gd name="T9" fmla="*/ 12 h 12"/>
                                <a:gd name="T10" fmla="*/ 8 w 12"/>
                                <a:gd name="T11" fmla="*/ 12 h 12"/>
                                <a:gd name="T12" fmla="*/ 12 w 12"/>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12" y="8"/>
                                  </a:moveTo>
                                  <a:lnTo>
                                    <a:pt x="12" y="0"/>
                                  </a:lnTo>
                                  <a:lnTo>
                                    <a:pt x="4" y="0"/>
                                  </a:lnTo>
                                  <a:lnTo>
                                    <a:pt x="0" y="4"/>
                                  </a:lnTo>
                                  <a:lnTo>
                                    <a:pt x="0" y="12"/>
                                  </a:lnTo>
                                  <a:lnTo>
                                    <a:pt x="8" y="12"/>
                                  </a:lnTo>
                                  <a:lnTo>
                                    <a:pt x="1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1" name="Freeform 3130"/>
                          <wps:cNvSpPr>
                            <a:spLocks/>
                          </wps:cNvSpPr>
                          <wps:spPr bwMode="auto">
                            <a:xfrm>
                              <a:off x="2411" y="2097"/>
                              <a:ext cx="33" cy="21"/>
                            </a:xfrm>
                            <a:custGeom>
                              <a:avLst/>
                              <a:gdLst>
                                <a:gd name="T0" fmla="*/ 28 w 33"/>
                                <a:gd name="T1" fmla="*/ 8 h 21"/>
                                <a:gd name="T2" fmla="*/ 33 w 33"/>
                                <a:gd name="T3" fmla="*/ 8 h 21"/>
                                <a:gd name="T4" fmla="*/ 33 w 33"/>
                                <a:gd name="T5" fmla="*/ 0 h 21"/>
                                <a:gd name="T6" fmla="*/ 28 w 33"/>
                                <a:gd name="T7" fmla="*/ 0 h 21"/>
                                <a:gd name="T8" fmla="*/ 4 w 33"/>
                                <a:gd name="T9" fmla="*/ 12 h 21"/>
                                <a:gd name="T10" fmla="*/ 0 w 33"/>
                                <a:gd name="T11" fmla="*/ 12 h 21"/>
                                <a:gd name="T12" fmla="*/ 0 w 33"/>
                                <a:gd name="T13" fmla="*/ 21 h 21"/>
                                <a:gd name="T14" fmla="*/ 4 w 33"/>
                                <a:gd name="T15" fmla="*/ 21 h 21"/>
                                <a:gd name="T16" fmla="*/ 28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8" y="8"/>
                                  </a:moveTo>
                                  <a:lnTo>
                                    <a:pt x="33" y="8"/>
                                  </a:lnTo>
                                  <a:lnTo>
                                    <a:pt x="33" y="0"/>
                                  </a:lnTo>
                                  <a:lnTo>
                                    <a:pt x="28" y="0"/>
                                  </a:lnTo>
                                  <a:lnTo>
                                    <a:pt x="4" y="12"/>
                                  </a:lnTo>
                                  <a:lnTo>
                                    <a:pt x="0" y="12"/>
                                  </a:lnTo>
                                  <a:lnTo>
                                    <a:pt x="0" y="21"/>
                                  </a:lnTo>
                                  <a:lnTo>
                                    <a:pt x="4" y="21"/>
                                  </a:lnTo>
                                  <a:lnTo>
                                    <a:pt x="2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2" name="Freeform 3131"/>
                          <wps:cNvSpPr>
                            <a:spLocks/>
                          </wps:cNvSpPr>
                          <wps:spPr bwMode="auto">
                            <a:xfrm>
                              <a:off x="2378" y="2122"/>
                              <a:ext cx="8" cy="8"/>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3" name="Freeform 3132"/>
                          <wps:cNvSpPr>
                            <a:spLocks/>
                          </wps:cNvSpPr>
                          <wps:spPr bwMode="auto">
                            <a:xfrm>
                              <a:off x="2320" y="2138"/>
                              <a:ext cx="33" cy="21"/>
                            </a:xfrm>
                            <a:custGeom>
                              <a:avLst/>
                              <a:gdLst>
                                <a:gd name="T0" fmla="*/ 29 w 33"/>
                                <a:gd name="T1" fmla="*/ 8 h 21"/>
                                <a:gd name="T2" fmla="*/ 33 w 33"/>
                                <a:gd name="T3" fmla="*/ 8 h 21"/>
                                <a:gd name="T4" fmla="*/ 33 w 33"/>
                                <a:gd name="T5" fmla="*/ 0 h 21"/>
                                <a:gd name="T6" fmla="*/ 29 w 33"/>
                                <a:gd name="T7" fmla="*/ 0 h 21"/>
                                <a:gd name="T8" fmla="*/ 4 w 33"/>
                                <a:gd name="T9" fmla="*/ 13 h 21"/>
                                <a:gd name="T10" fmla="*/ 0 w 33"/>
                                <a:gd name="T11" fmla="*/ 13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3"/>
                                  </a:lnTo>
                                  <a:lnTo>
                                    <a:pt x="0" y="13"/>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4" name="Freeform 3133"/>
                          <wps:cNvSpPr>
                            <a:spLocks/>
                          </wps:cNvSpPr>
                          <wps:spPr bwMode="auto">
                            <a:xfrm>
                              <a:off x="2287" y="2163"/>
                              <a:ext cx="13" cy="8"/>
                            </a:xfrm>
                            <a:custGeom>
                              <a:avLst/>
                              <a:gdLst>
                                <a:gd name="T0" fmla="*/ 8 w 13"/>
                                <a:gd name="T1" fmla="*/ 8 h 8"/>
                                <a:gd name="T2" fmla="*/ 13 w 13"/>
                                <a:gd name="T3" fmla="*/ 8 h 8"/>
                                <a:gd name="T4" fmla="*/ 13 w 13"/>
                                <a:gd name="T5" fmla="*/ 0 h 8"/>
                                <a:gd name="T6" fmla="*/ 0 w 13"/>
                                <a:gd name="T7" fmla="*/ 0 h 8"/>
                                <a:gd name="T8" fmla="*/ 0 w 13"/>
                                <a:gd name="T9" fmla="*/ 8 h 8"/>
                                <a:gd name="T10" fmla="*/ 4 w 13"/>
                                <a:gd name="T11" fmla="*/ 8 h 8"/>
                                <a:gd name="T12" fmla="*/ 8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8" y="8"/>
                                  </a:moveTo>
                                  <a:lnTo>
                                    <a:pt x="13" y="8"/>
                                  </a:lnTo>
                                  <a:lnTo>
                                    <a:pt x="13"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5" name="Freeform 3134"/>
                          <wps:cNvSpPr>
                            <a:spLocks/>
                          </wps:cNvSpPr>
                          <wps:spPr bwMode="auto">
                            <a:xfrm>
                              <a:off x="2230" y="2179"/>
                              <a:ext cx="33" cy="21"/>
                            </a:xfrm>
                            <a:custGeom>
                              <a:avLst/>
                              <a:gdLst>
                                <a:gd name="T0" fmla="*/ 28 w 33"/>
                                <a:gd name="T1" fmla="*/ 9 h 21"/>
                                <a:gd name="T2" fmla="*/ 33 w 33"/>
                                <a:gd name="T3" fmla="*/ 9 h 21"/>
                                <a:gd name="T4" fmla="*/ 33 w 33"/>
                                <a:gd name="T5" fmla="*/ 0 h 21"/>
                                <a:gd name="T6" fmla="*/ 28 w 33"/>
                                <a:gd name="T7" fmla="*/ 0 h 21"/>
                                <a:gd name="T8" fmla="*/ 4 w 33"/>
                                <a:gd name="T9" fmla="*/ 13 h 21"/>
                                <a:gd name="T10" fmla="*/ 0 w 33"/>
                                <a:gd name="T11" fmla="*/ 13 h 21"/>
                                <a:gd name="T12" fmla="*/ 0 w 33"/>
                                <a:gd name="T13" fmla="*/ 21 h 21"/>
                                <a:gd name="T14" fmla="*/ 4 w 33"/>
                                <a:gd name="T15" fmla="*/ 21 h 21"/>
                                <a:gd name="T16" fmla="*/ 28 w 33"/>
                                <a:gd name="T17"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8" y="9"/>
                                  </a:moveTo>
                                  <a:lnTo>
                                    <a:pt x="33" y="9"/>
                                  </a:lnTo>
                                  <a:lnTo>
                                    <a:pt x="33" y="0"/>
                                  </a:lnTo>
                                  <a:lnTo>
                                    <a:pt x="28" y="0"/>
                                  </a:lnTo>
                                  <a:lnTo>
                                    <a:pt x="4" y="13"/>
                                  </a:lnTo>
                                  <a:lnTo>
                                    <a:pt x="0" y="13"/>
                                  </a:lnTo>
                                  <a:lnTo>
                                    <a:pt x="0" y="21"/>
                                  </a:lnTo>
                                  <a:lnTo>
                                    <a:pt x="4" y="21"/>
                                  </a:lnTo>
                                  <a:lnTo>
                                    <a:pt x="2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6" name="Freeform 3135"/>
                          <wps:cNvSpPr>
                            <a:spLocks/>
                          </wps:cNvSpPr>
                          <wps:spPr bwMode="auto">
                            <a:xfrm>
                              <a:off x="2197" y="2204"/>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7" name="Freeform 3136"/>
                          <wps:cNvSpPr>
                            <a:spLocks/>
                          </wps:cNvSpPr>
                          <wps:spPr bwMode="auto">
                            <a:xfrm>
                              <a:off x="2139" y="2220"/>
                              <a:ext cx="37" cy="17"/>
                            </a:xfrm>
                            <a:custGeom>
                              <a:avLst/>
                              <a:gdLst>
                                <a:gd name="T0" fmla="*/ 33 w 37"/>
                                <a:gd name="T1" fmla="*/ 9 h 17"/>
                                <a:gd name="T2" fmla="*/ 37 w 37"/>
                                <a:gd name="T3" fmla="*/ 9 h 17"/>
                                <a:gd name="T4" fmla="*/ 37 w 37"/>
                                <a:gd name="T5" fmla="*/ 0 h 17"/>
                                <a:gd name="T6" fmla="*/ 33 w 37"/>
                                <a:gd name="T7" fmla="*/ 0 h 17"/>
                                <a:gd name="T8" fmla="*/ 4 w 37"/>
                                <a:gd name="T9" fmla="*/ 9 h 17"/>
                                <a:gd name="T10" fmla="*/ 0 w 37"/>
                                <a:gd name="T11" fmla="*/ 9 h 17"/>
                                <a:gd name="T12" fmla="*/ 0 w 37"/>
                                <a:gd name="T13" fmla="*/ 17 h 17"/>
                                <a:gd name="T14" fmla="*/ 4 w 37"/>
                                <a:gd name="T15" fmla="*/ 17 h 17"/>
                                <a:gd name="T16" fmla="*/ 33 w 37"/>
                                <a:gd name="T17" fmla="*/ 9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7">
                                  <a:moveTo>
                                    <a:pt x="33" y="9"/>
                                  </a:moveTo>
                                  <a:lnTo>
                                    <a:pt x="37" y="9"/>
                                  </a:lnTo>
                                  <a:lnTo>
                                    <a:pt x="37" y="0"/>
                                  </a:lnTo>
                                  <a:lnTo>
                                    <a:pt x="33" y="0"/>
                                  </a:lnTo>
                                  <a:lnTo>
                                    <a:pt x="4" y="9"/>
                                  </a:lnTo>
                                  <a:lnTo>
                                    <a:pt x="0" y="9"/>
                                  </a:lnTo>
                                  <a:lnTo>
                                    <a:pt x="0" y="17"/>
                                  </a:lnTo>
                                  <a:lnTo>
                                    <a:pt x="4" y="17"/>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8" name="Freeform 3137"/>
                          <wps:cNvSpPr>
                            <a:spLocks/>
                          </wps:cNvSpPr>
                          <wps:spPr bwMode="auto">
                            <a:xfrm>
                              <a:off x="2106" y="2245"/>
                              <a:ext cx="13" cy="8"/>
                            </a:xfrm>
                            <a:custGeom>
                              <a:avLst/>
                              <a:gdLst>
                                <a:gd name="T0" fmla="*/ 8 w 13"/>
                                <a:gd name="T1" fmla="*/ 8 h 8"/>
                                <a:gd name="T2" fmla="*/ 13 w 13"/>
                                <a:gd name="T3" fmla="*/ 8 h 8"/>
                                <a:gd name="T4" fmla="*/ 13 w 13"/>
                                <a:gd name="T5" fmla="*/ 0 h 8"/>
                                <a:gd name="T6" fmla="*/ 0 w 13"/>
                                <a:gd name="T7" fmla="*/ 0 h 8"/>
                                <a:gd name="T8" fmla="*/ 0 w 13"/>
                                <a:gd name="T9" fmla="*/ 8 h 8"/>
                                <a:gd name="T10" fmla="*/ 4 w 13"/>
                                <a:gd name="T11" fmla="*/ 8 h 8"/>
                                <a:gd name="T12" fmla="*/ 8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8" y="8"/>
                                  </a:moveTo>
                                  <a:lnTo>
                                    <a:pt x="13" y="8"/>
                                  </a:lnTo>
                                  <a:lnTo>
                                    <a:pt x="13"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9" name="Freeform 3138"/>
                          <wps:cNvSpPr>
                            <a:spLocks/>
                          </wps:cNvSpPr>
                          <wps:spPr bwMode="auto">
                            <a:xfrm>
                              <a:off x="2049" y="2257"/>
                              <a:ext cx="37" cy="21"/>
                            </a:xfrm>
                            <a:custGeom>
                              <a:avLst/>
                              <a:gdLst>
                                <a:gd name="T0" fmla="*/ 33 w 37"/>
                                <a:gd name="T1" fmla="*/ 9 h 21"/>
                                <a:gd name="T2" fmla="*/ 37 w 37"/>
                                <a:gd name="T3" fmla="*/ 9 h 21"/>
                                <a:gd name="T4" fmla="*/ 37 w 37"/>
                                <a:gd name="T5" fmla="*/ 0 h 21"/>
                                <a:gd name="T6" fmla="*/ 33 w 37"/>
                                <a:gd name="T7" fmla="*/ 0 h 21"/>
                                <a:gd name="T8" fmla="*/ 4 w 37"/>
                                <a:gd name="T9" fmla="*/ 13 h 21"/>
                                <a:gd name="T10" fmla="*/ 0 w 37"/>
                                <a:gd name="T11" fmla="*/ 13 h 21"/>
                                <a:gd name="T12" fmla="*/ 0 w 37"/>
                                <a:gd name="T13" fmla="*/ 21 h 21"/>
                                <a:gd name="T14" fmla="*/ 4 w 37"/>
                                <a:gd name="T15" fmla="*/ 21 h 21"/>
                                <a:gd name="T16" fmla="*/ 33 w 37"/>
                                <a:gd name="T17"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9"/>
                                  </a:moveTo>
                                  <a:lnTo>
                                    <a:pt x="37" y="9"/>
                                  </a:lnTo>
                                  <a:lnTo>
                                    <a:pt x="37" y="0"/>
                                  </a:lnTo>
                                  <a:lnTo>
                                    <a:pt x="33" y="0"/>
                                  </a:lnTo>
                                  <a:lnTo>
                                    <a:pt x="4" y="13"/>
                                  </a:lnTo>
                                  <a:lnTo>
                                    <a:pt x="0" y="13"/>
                                  </a:lnTo>
                                  <a:lnTo>
                                    <a:pt x="0" y="21"/>
                                  </a:lnTo>
                                  <a:lnTo>
                                    <a:pt x="4" y="21"/>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0" name="Freeform 3139"/>
                          <wps:cNvSpPr>
                            <a:spLocks/>
                          </wps:cNvSpPr>
                          <wps:spPr bwMode="auto">
                            <a:xfrm>
                              <a:off x="2016" y="2286"/>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1" name="Freeform 3140"/>
                          <wps:cNvSpPr>
                            <a:spLocks/>
                          </wps:cNvSpPr>
                          <wps:spPr bwMode="auto">
                            <a:xfrm>
                              <a:off x="1958" y="2299"/>
                              <a:ext cx="37" cy="20"/>
                            </a:xfrm>
                            <a:custGeom>
                              <a:avLst/>
                              <a:gdLst>
                                <a:gd name="T0" fmla="*/ 33 w 37"/>
                                <a:gd name="T1" fmla="*/ 8 h 20"/>
                                <a:gd name="T2" fmla="*/ 37 w 37"/>
                                <a:gd name="T3" fmla="*/ 8 h 20"/>
                                <a:gd name="T4" fmla="*/ 37 w 37"/>
                                <a:gd name="T5" fmla="*/ 0 h 20"/>
                                <a:gd name="T6" fmla="*/ 33 w 37"/>
                                <a:gd name="T7" fmla="*/ 0 h 20"/>
                                <a:gd name="T8" fmla="*/ 4 w 37"/>
                                <a:gd name="T9" fmla="*/ 12 h 20"/>
                                <a:gd name="T10" fmla="*/ 0 w 37"/>
                                <a:gd name="T11" fmla="*/ 12 h 20"/>
                                <a:gd name="T12" fmla="*/ 0 w 37"/>
                                <a:gd name="T13" fmla="*/ 20 h 20"/>
                                <a:gd name="T14" fmla="*/ 4 w 37"/>
                                <a:gd name="T15" fmla="*/ 20 h 20"/>
                                <a:gd name="T16" fmla="*/ 33 w 37"/>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0">
                                  <a:moveTo>
                                    <a:pt x="33" y="8"/>
                                  </a:moveTo>
                                  <a:lnTo>
                                    <a:pt x="37" y="8"/>
                                  </a:lnTo>
                                  <a:lnTo>
                                    <a:pt x="37" y="0"/>
                                  </a:lnTo>
                                  <a:lnTo>
                                    <a:pt x="33" y="0"/>
                                  </a:lnTo>
                                  <a:lnTo>
                                    <a:pt x="4" y="12"/>
                                  </a:lnTo>
                                  <a:lnTo>
                                    <a:pt x="0" y="12"/>
                                  </a:lnTo>
                                  <a:lnTo>
                                    <a:pt x="0" y="20"/>
                                  </a:lnTo>
                                  <a:lnTo>
                                    <a:pt x="4" y="20"/>
                                  </a:lnTo>
                                  <a:lnTo>
                                    <a:pt x="3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2" name="Freeform 3141"/>
                          <wps:cNvSpPr>
                            <a:spLocks/>
                          </wps:cNvSpPr>
                          <wps:spPr bwMode="auto">
                            <a:xfrm>
                              <a:off x="1925" y="2323"/>
                              <a:ext cx="13" cy="13"/>
                            </a:xfrm>
                            <a:custGeom>
                              <a:avLst/>
                              <a:gdLst>
                                <a:gd name="T0" fmla="*/ 13 w 13"/>
                                <a:gd name="T1" fmla="*/ 9 h 13"/>
                                <a:gd name="T2" fmla="*/ 13 w 13"/>
                                <a:gd name="T3" fmla="*/ 0 h 13"/>
                                <a:gd name="T4" fmla="*/ 4 w 13"/>
                                <a:gd name="T5" fmla="*/ 0 h 13"/>
                                <a:gd name="T6" fmla="*/ 0 w 13"/>
                                <a:gd name="T7" fmla="*/ 4 h 13"/>
                                <a:gd name="T8" fmla="*/ 0 w 13"/>
                                <a:gd name="T9" fmla="*/ 13 h 13"/>
                                <a:gd name="T10" fmla="*/ 8 w 13"/>
                                <a:gd name="T11" fmla="*/ 13 h 13"/>
                                <a:gd name="T12" fmla="*/ 13 w 13"/>
                                <a:gd name="T13" fmla="*/ 9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13" y="9"/>
                                  </a:moveTo>
                                  <a:lnTo>
                                    <a:pt x="13" y="0"/>
                                  </a:lnTo>
                                  <a:lnTo>
                                    <a:pt x="4" y="0"/>
                                  </a:lnTo>
                                  <a:lnTo>
                                    <a:pt x="0" y="4"/>
                                  </a:lnTo>
                                  <a:lnTo>
                                    <a:pt x="0" y="13"/>
                                  </a:lnTo>
                                  <a:lnTo>
                                    <a:pt x="8" y="13"/>
                                  </a:lnTo>
                                  <a:lnTo>
                                    <a:pt x="1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3" name="Freeform 3142"/>
                          <wps:cNvSpPr>
                            <a:spLocks/>
                          </wps:cNvSpPr>
                          <wps:spPr bwMode="auto">
                            <a:xfrm>
                              <a:off x="1872" y="2340"/>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4" name="Freeform 3143"/>
                          <wps:cNvSpPr>
                            <a:spLocks/>
                          </wps:cNvSpPr>
                          <wps:spPr bwMode="auto">
                            <a:xfrm>
                              <a:off x="1835" y="2364"/>
                              <a:ext cx="12" cy="13"/>
                            </a:xfrm>
                            <a:custGeom>
                              <a:avLst/>
                              <a:gdLst>
                                <a:gd name="T0" fmla="*/ 12 w 12"/>
                                <a:gd name="T1" fmla="*/ 9 h 13"/>
                                <a:gd name="T2" fmla="*/ 12 w 12"/>
                                <a:gd name="T3" fmla="*/ 0 h 13"/>
                                <a:gd name="T4" fmla="*/ 4 w 12"/>
                                <a:gd name="T5" fmla="*/ 0 h 13"/>
                                <a:gd name="T6" fmla="*/ 0 w 12"/>
                                <a:gd name="T7" fmla="*/ 5 h 13"/>
                                <a:gd name="T8" fmla="*/ 0 w 12"/>
                                <a:gd name="T9" fmla="*/ 13 h 13"/>
                                <a:gd name="T10" fmla="*/ 8 w 12"/>
                                <a:gd name="T11" fmla="*/ 13 h 13"/>
                                <a:gd name="T12" fmla="*/ 12 w 12"/>
                                <a:gd name="T13" fmla="*/ 9 h 13"/>
                              </a:gdLst>
                              <a:ahLst/>
                              <a:cxnLst>
                                <a:cxn ang="0">
                                  <a:pos x="T0" y="T1"/>
                                </a:cxn>
                                <a:cxn ang="0">
                                  <a:pos x="T2" y="T3"/>
                                </a:cxn>
                                <a:cxn ang="0">
                                  <a:pos x="T4" y="T5"/>
                                </a:cxn>
                                <a:cxn ang="0">
                                  <a:pos x="T6" y="T7"/>
                                </a:cxn>
                                <a:cxn ang="0">
                                  <a:pos x="T8" y="T9"/>
                                </a:cxn>
                                <a:cxn ang="0">
                                  <a:pos x="T10" y="T11"/>
                                </a:cxn>
                                <a:cxn ang="0">
                                  <a:pos x="T12" y="T13"/>
                                </a:cxn>
                              </a:cxnLst>
                              <a:rect l="0" t="0" r="r" b="b"/>
                              <a:pathLst>
                                <a:path w="12" h="13">
                                  <a:moveTo>
                                    <a:pt x="12" y="9"/>
                                  </a:moveTo>
                                  <a:lnTo>
                                    <a:pt x="12" y="0"/>
                                  </a:lnTo>
                                  <a:lnTo>
                                    <a:pt x="4" y="0"/>
                                  </a:lnTo>
                                  <a:lnTo>
                                    <a:pt x="0" y="5"/>
                                  </a:lnTo>
                                  <a:lnTo>
                                    <a:pt x="0" y="13"/>
                                  </a:lnTo>
                                  <a:lnTo>
                                    <a:pt x="8" y="13"/>
                                  </a:lnTo>
                                  <a:lnTo>
                                    <a:pt x="1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5" name="Freeform 3144"/>
                          <wps:cNvSpPr>
                            <a:spLocks/>
                          </wps:cNvSpPr>
                          <wps:spPr bwMode="auto">
                            <a:xfrm>
                              <a:off x="1781" y="2381"/>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6" name="Freeform 3145"/>
                          <wps:cNvSpPr>
                            <a:spLocks/>
                          </wps:cNvSpPr>
                          <wps:spPr bwMode="auto">
                            <a:xfrm>
                              <a:off x="1744" y="2406"/>
                              <a:ext cx="13" cy="12"/>
                            </a:xfrm>
                            <a:custGeom>
                              <a:avLst/>
                              <a:gdLst>
                                <a:gd name="T0" fmla="*/ 13 w 13"/>
                                <a:gd name="T1" fmla="*/ 8 h 12"/>
                                <a:gd name="T2" fmla="*/ 13 w 13"/>
                                <a:gd name="T3" fmla="*/ 0 h 12"/>
                                <a:gd name="T4" fmla="*/ 4 w 13"/>
                                <a:gd name="T5" fmla="*/ 0 h 12"/>
                                <a:gd name="T6" fmla="*/ 0 w 13"/>
                                <a:gd name="T7" fmla="*/ 4 h 12"/>
                                <a:gd name="T8" fmla="*/ 0 w 13"/>
                                <a:gd name="T9" fmla="*/ 12 h 12"/>
                                <a:gd name="T10" fmla="*/ 8 w 13"/>
                                <a:gd name="T11" fmla="*/ 12 h 12"/>
                                <a:gd name="T12" fmla="*/ 13 w 13"/>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13" h="12">
                                  <a:moveTo>
                                    <a:pt x="13" y="8"/>
                                  </a:moveTo>
                                  <a:lnTo>
                                    <a:pt x="13" y="0"/>
                                  </a:lnTo>
                                  <a:lnTo>
                                    <a:pt x="4" y="0"/>
                                  </a:lnTo>
                                  <a:lnTo>
                                    <a:pt x="0" y="4"/>
                                  </a:lnTo>
                                  <a:lnTo>
                                    <a:pt x="0" y="12"/>
                                  </a:lnTo>
                                  <a:lnTo>
                                    <a:pt x="8" y="12"/>
                                  </a:lnTo>
                                  <a:lnTo>
                                    <a:pt x="1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7" name="Freeform 3146"/>
                          <wps:cNvSpPr>
                            <a:spLocks/>
                          </wps:cNvSpPr>
                          <wps:spPr bwMode="auto">
                            <a:xfrm>
                              <a:off x="1691" y="2422"/>
                              <a:ext cx="33" cy="21"/>
                            </a:xfrm>
                            <a:custGeom>
                              <a:avLst/>
                              <a:gdLst>
                                <a:gd name="T0" fmla="*/ 29 w 33"/>
                                <a:gd name="T1" fmla="*/ 8 h 21"/>
                                <a:gd name="T2" fmla="*/ 33 w 33"/>
                                <a:gd name="T3" fmla="*/ 8 h 21"/>
                                <a:gd name="T4" fmla="*/ 33 w 33"/>
                                <a:gd name="T5" fmla="*/ 0 h 21"/>
                                <a:gd name="T6" fmla="*/ 29 w 33"/>
                                <a:gd name="T7" fmla="*/ 0 h 21"/>
                                <a:gd name="T8" fmla="*/ 4 w 33"/>
                                <a:gd name="T9" fmla="*/ 12 h 21"/>
                                <a:gd name="T10" fmla="*/ 0 w 33"/>
                                <a:gd name="T11" fmla="*/ 12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2"/>
                                  </a:lnTo>
                                  <a:lnTo>
                                    <a:pt x="0" y="12"/>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8" name="Freeform 3147"/>
                          <wps:cNvSpPr>
                            <a:spLocks/>
                          </wps:cNvSpPr>
                          <wps:spPr bwMode="auto">
                            <a:xfrm>
                              <a:off x="1658" y="2447"/>
                              <a:ext cx="8" cy="8"/>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9" name="Freeform 3148"/>
                          <wps:cNvSpPr>
                            <a:spLocks/>
                          </wps:cNvSpPr>
                          <wps:spPr bwMode="auto">
                            <a:xfrm>
                              <a:off x="1600" y="2463"/>
                              <a:ext cx="33" cy="21"/>
                            </a:xfrm>
                            <a:custGeom>
                              <a:avLst/>
                              <a:gdLst>
                                <a:gd name="T0" fmla="*/ 29 w 33"/>
                                <a:gd name="T1" fmla="*/ 8 h 21"/>
                                <a:gd name="T2" fmla="*/ 33 w 33"/>
                                <a:gd name="T3" fmla="*/ 8 h 21"/>
                                <a:gd name="T4" fmla="*/ 33 w 33"/>
                                <a:gd name="T5" fmla="*/ 0 h 21"/>
                                <a:gd name="T6" fmla="*/ 29 w 33"/>
                                <a:gd name="T7" fmla="*/ 0 h 21"/>
                                <a:gd name="T8" fmla="*/ 4 w 33"/>
                                <a:gd name="T9" fmla="*/ 12 h 21"/>
                                <a:gd name="T10" fmla="*/ 0 w 33"/>
                                <a:gd name="T11" fmla="*/ 12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2"/>
                                  </a:lnTo>
                                  <a:lnTo>
                                    <a:pt x="0" y="12"/>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0" name="Freeform 3149"/>
                          <wps:cNvSpPr>
                            <a:spLocks/>
                          </wps:cNvSpPr>
                          <wps:spPr bwMode="auto">
                            <a:xfrm>
                              <a:off x="1567" y="2488"/>
                              <a:ext cx="13" cy="8"/>
                            </a:xfrm>
                            <a:custGeom>
                              <a:avLst/>
                              <a:gdLst>
                                <a:gd name="T0" fmla="*/ 9 w 13"/>
                                <a:gd name="T1" fmla="*/ 8 h 8"/>
                                <a:gd name="T2" fmla="*/ 13 w 13"/>
                                <a:gd name="T3" fmla="*/ 8 h 8"/>
                                <a:gd name="T4" fmla="*/ 13 w 13"/>
                                <a:gd name="T5" fmla="*/ 0 h 8"/>
                                <a:gd name="T6" fmla="*/ 0 w 13"/>
                                <a:gd name="T7" fmla="*/ 0 h 8"/>
                                <a:gd name="T8" fmla="*/ 0 w 13"/>
                                <a:gd name="T9" fmla="*/ 8 h 8"/>
                                <a:gd name="T10" fmla="*/ 4 w 13"/>
                                <a:gd name="T11" fmla="*/ 8 h 8"/>
                                <a:gd name="T12" fmla="*/ 9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9" y="8"/>
                                  </a:moveTo>
                                  <a:lnTo>
                                    <a:pt x="13" y="8"/>
                                  </a:lnTo>
                                  <a:lnTo>
                                    <a:pt x="13" y="0"/>
                                  </a:lnTo>
                                  <a:lnTo>
                                    <a:pt x="0" y="0"/>
                                  </a:lnTo>
                                  <a:lnTo>
                                    <a:pt x="0" y="8"/>
                                  </a:lnTo>
                                  <a:lnTo>
                                    <a:pt x="4"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1" name="Freeform 3150"/>
                          <wps:cNvSpPr>
                            <a:spLocks/>
                          </wps:cNvSpPr>
                          <wps:spPr bwMode="auto">
                            <a:xfrm>
                              <a:off x="1510" y="2504"/>
                              <a:ext cx="33" cy="21"/>
                            </a:xfrm>
                            <a:custGeom>
                              <a:avLst/>
                              <a:gdLst>
                                <a:gd name="T0" fmla="*/ 29 w 33"/>
                                <a:gd name="T1" fmla="*/ 8 h 21"/>
                                <a:gd name="T2" fmla="*/ 33 w 33"/>
                                <a:gd name="T3" fmla="*/ 8 h 21"/>
                                <a:gd name="T4" fmla="*/ 33 w 33"/>
                                <a:gd name="T5" fmla="*/ 0 h 21"/>
                                <a:gd name="T6" fmla="*/ 29 w 33"/>
                                <a:gd name="T7" fmla="*/ 0 h 21"/>
                                <a:gd name="T8" fmla="*/ 4 w 33"/>
                                <a:gd name="T9" fmla="*/ 13 h 21"/>
                                <a:gd name="T10" fmla="*/ 0 w 33"/>
                                <a:gd name="T11" fmla="*/ 13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3"/>
                                  </a:lnTo>
                                  <a:lnTo>
                                    <a:pt x="0" y="13"/>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2" name="Freeform 3151"/>
                          <wps:cNvSpPr>
                            <a:spLocks/>
                          </wps:cNvSpPr>
                          <wps:spPr bwMode="auto">
                            <a:xfrm>
                              <a:off x="1477" y="2529"/>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3" name="Freeform 3152"/>
                          <wps:cNvSpPr>
                            <a:spLocks/>
                          </wps:cNvSpPr>
                          <wps:spPr bwMode="auto">
                            <a:xfrm>
                              <a:off x="1419" y="2545"/>
                              <a:ext cx="37" cy="17"/>
                            </a:xfrm>
                            <a:custGeom>
                              <a:avLst/>
                              <a:gdLst>
                                <a:gd name="T0" fmla="*/ 33 w 37"/>
                                <a:gd name="T1" fmla="*/ 9 h 17"/>
                                <a:gd name="T2" fmla="*/ 37 w 37"/>
                                <a:gd name="T3" fmla="*/ 9 h 17"/>
                                <a:gd name="T4" fmla="*/ 37 w 37"/>
                                <a:gd name="T5" fmla="*/ 0 h 17"/>
                                <a:gd name="T6" fmla="*/ 33 w 37"/>
                                <a:gd name="T7" fmla="*/ 0 h 17"/>
                                <a:gd name="T8" fmla="*/ 4 w 37"/>
                                <a:gd name="T9" fmla="*/ 9 h 17"/>
                                <a:gd name="T10" fmla="*/ 0 w 37"/>
                                <a:gd name="T11" fmla="*/ 9 h 17"/>
                                <a:gd name="T12" fmla="*/ 0 w 37"/>
                                <a:gd name="T13" fmla="*/ 17 h 17"/>
                                <a:gd name="T14" fmla="*/ 4 w 37"/>
                                <a:gd name="T15" fmla="*/ 17 h 17"/>
                                <a:gd name="T16" fmla="*/ 33 w 37"/>
                                <a:gd name="T17" fmla="*/ 9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7">
                                  <a:moveTo>
                                    <a:pt x="33" y="9"/>
                                  </a:moveTo>
                                  <a:lnTo>
                                    <a:pt x="37" y="9"/>
                                  </a:lnTo>
                                  <a:lnTo>
                                    <a:pt x="37" y="0"/>
                                  </a:lnTo>
                                  <a:lnTo>
                                    <a:pt x="33" y="0"/>
                                  </a:lnTo>
                                  <a:lnTo>
                                    <a:pt x="4" y="9"/>
                                  </a:lnTo>
                                  <a:lnTo>
                                    <a:pt x="0" y="9"/>
                                  </a:lnTo>
                                  <a:lnTo>
                                    <a:pt x="0" y="17"/>
                                  </a:lnTo>
                                  <a:lnTo>
                                    <a:pt x="4" y="17"/>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4" name="Freeform 3153"/>
                          <wps:cNvSpPr>
                            <a:spLocks/>
                          </wps:cNvSpPr>
                          <wps:spPr bwMode="auto">
                            <a:xfrm>
                              <a:off x="1386" y="2570"/>
                              <a:ext cx="13" cy="8"/>
                            </a:xfrm>
                            <a:custGeom>
                              <a:avLst/>
                              <a:gdLst>
                                <a:gd name="T0" fmla="*/ 9 w 13"/>
                                <a:gd name="T1" fmla="*/ 8 h 8"/>
                                <a:gd name="T2" fmla="*/ 13 w 13"/>
                                <a:gd name="T3" fmla="*/ 8 h 8"/>
                                <a:gd name="T4" fmla="*/ 13 w 13"/>
                                <a:gd name="T5" fmla="*/ 0 h 8"/>
                                <a:gd name="T6" fmla="*/ 0 w 13"/>
                                <a:gd name="T7" fmla="*/ 0 h 8"/>
                                <a:gd name="T8" fmla="*/ 0 w 13"/>
                                <a:gd name="T9" fmla="*/ 8 h 8"/>
                                <a:gd name="T10" fmla="*/ 4 w 13"/>
                                <a:gd name="T11" fmla="*/ 8 h 8"/>
                                <a:gd name="T12" fmla="*/ 9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9" y="8"/>
                                  </a:moveTo>
                                  <a:lnTo>
                                    <a:pt x="13" y="8"/>
                                  </a:lnTo>
                                  <a:lnTo>
                                    <a:pt x="13" y="0"/>
                                  </a:lnTo>
                                  <a:lnTo>
                                    <a:pt x="0" y="0"/>
                                  </a:lnTo>
                                  <a:lnTo>
                                    <a:pt x="0" y="8"/>
                                  </a:lnTo>
                                  <a:lnTo>
                                    <a:pt x="4"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5" name="Freeform 3154"/>
                          <wps:cNvSpPr>
                            <a:spLocks/>
                          </wps:cNvSpPr>
                          <wps:spPr bwMode="auto">
                            <a:xfrm>
                              <a:off x="1329" y="2582"/>
                              <a:ext cx="37" cy="21"/>
                            </a:xfrm>
                            <a:custGeom>
                              <a:avLst/>
                              <a:gdLst>
                                <a:gd name="T0" fmla="*/ 33 w 37"/>
                                <a:gd name="T1" fmla="*/ 9 h 21"/>
                                <a:gd name="T2" fmla="*/ 37 w 37"/>
                                <a:gd name="T3" fmla="*/ 9 h 21"/>
                                <a:gd name="T4" fmla="*/ 37 w 37"/>
                                <a:gd name="T5" fmla="*/ 0 h 21"/>
                                <a:gd name="T6" fmla="*/ 33 w 37"/>
                                <a:gd name="T7" fmla="*/ 0 h 21"/>
                                <a:gd name="T8" fmla="*/ 4 w 37"/>
                                <a:gd name="T9" fmla="*/ 13 h 21"/>
                                <a:gd name="T10" fmla="*/ 0 w 37"/>
                                <a:gd name="T11" fmla="*/ 13 h 21"/>
                                <a:gd name="T12" fmla="*/ 0 w 37"/>
                                <a:gd name="T13" fmla="*/ 21 h 21"/>
                                <a:gd name="T14" fmla="*/ 4 w 37"/>
                                <a:gd name="T15" fmla="*/ 21 h 21"/>
                                <a:gd name="T16" fmla="*/ 33 w 37"/>
                                <a:gd name="T17"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9"/>
                                  </a:moveTo>
                                  <a:lnTo>
                                    <a:pt x="37" y="9"/>
                                  </a:lnTo>
                                  <a:lnTo>
                                    <a:pt x="37" y="0"/>
                                  </a:lnTo>
                                  <a:lnTo>
                                    <a:pt x="33" y="0"/>
                                  </a:lnTo>
                                  <a:lnTo>
                                    <a:pt x="4" y="13"/>
                                  </a:lnTo>
                                  <a:lnTo>
                                    <a:pt x="0" y="13"/>
                                  </a:lnTo>
                                  <a:lnTo>
                                    <a:pt x="0" y="21"/>
                                  </a:lnTo>
                                  <a:lnTo>
                                    <a:pt x="4" y="21"/>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6" name="Freeform 3155"/>
                          <wps:cNvSpPr>
                            <a:spLocks/>
                          </wps:cNvSpPr>
                          <wps:spPr bwMode="auto">
                            <a:xfrm>
                              <a:off x="1296" y="2611"/>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7" name="Freeform 3156"/>
                          <wps:cNvSpPr>
                            <a:spLocks/>
                          </wps:cNvSpPr>
                          <wps:spPr bwMode="auto">
                            <a:xfrm>
                              <a:off x="1238" y="2623"/>
                              <a:ext cx="37" cy="21"/>
                            </a:xfrm>
                            <a:custGeom>
                              <a:avLst/>
                              <a:gdLst>
                                <a:gd name="T0" fmla="*/ 33 w 37"/>
                                <a:gd name="T1" fmla="*/ 9 h 21"/>
                                <a:gd name="T2" fmla="*/ 37 w 37"/>
                                <a:gd name="T3" fmla="*/ 9 h 21"/>
                                <a:gd name="T4" fmla="*/ 37 w 37"/>
                                <a:gd name="T5" fmla="*/ 0 h 21"/>
                                <a:gd name="T6" fmla="*/ 33 w 37"/>
                                <a:gd name="T7" fmla="*/ 0 h 21"/>
                                <a:gd name="T8" fmla="*/ 4 w 37"/>
                                <a:gd name="T9" fmla="*/ 13 h 21"/>
                                <a:gd name="T10" fmla="*/ 0 w 37"/>
                                <a:gd name="T11" fmla="*/ 13 h 21"/>
                                <a:gd name="T12" fmla="*/ 0 w 37"/>
                                <a:gd name="T13" fmla="*/ 21 h 21"/>
                                <a:gd name="T14" fmla="*/ 4 w 37"/>
                                <a:gd name="T15" fmla="*/ 21 h 21"/>
                                <a:gd name="T16" fmla="*/ 33 w 37"/>
                                <a:gd name="T17"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9"/>
                                  </a:moveTo>
                                  <a:lnTo>
                                    <a:pt x="37" y="9"/>
                                  </a:lnTo>
                                  <a:lnTo>
                                    <a:pt x="37" y="0"/>
                                  </a:lnTo>
                                  <a:lnTo>
                                    <a:pt x="33" y="0"/>
                                  </a:lnTo>
                                  <a:lnTo>
                                    <a:pt x="4" y="13"/>
                                  </a:lnTo>
                                  <a:lnTo>
                                    <a:pt x="0" y="13"/>
                                  </a:lnTo>
                                  <a:lnTo>
                                    <a:pt x="0" y="21"/>
                                  </a:lnTo>
                                  <a:lnTo>
                                    <a:pt x="4" y="21"/>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8" name="Freeform 3157"/>
                          <wps:cNvSpPr>
                            <a:spLocks/>
                          </wps:cNvSpPr>
                          <wps:spPr bwMode="auto">
                            <a:xfrm>
                              <a:off x="1205" y="2648"/>
                              <a:ext cx="13" cy="12"/>
                            </a:xfrm>
                            <a:custGeom>
                              <a:avLst/>
                              <a:gdLst>
                                <a:gd name="T0" fmla="*/ 13 w 13"/>
                                <a:gd name="T1" fmla="*/ 8 h 12"/>
                                <a:gd name="T2" fmla="*/ 13 w 13"/>
                                <a:gd name="T3" fmla="*/ 0 h 12"/>
                                <a:gd name="T4" fmla="*/ 4 w 13"/>
                                <a:gd name="T5" fmla="*/ 0 h 12"/>
                                <a:gd name="T6" fmla="*/ 0 w 13"/>
                                <a:gd name="T7" fmla="*/ 4 h 12"/>
                                <a:gd name="T8" fmla="*/ 0 w 13"/>
                                <a:gd name="T9" fmla="*/ 12 h 12"/>
                                <a:gd name="T10" fmla="*/ 9 w 13"/>
                                <a:gd name="T11" fmla="*/ 12 h 12"/>
                                <a:gd name="T12" fmla="*/ 13 w 13"/>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13" h="12">
                                  <a:moveTo>
                                    <a:pt x="13" y="8"/>
                                  </a:moveTo>
                                  <a:lnTo>
                                    <a:pt x="13" y="0"/>
                                  </a:lnTo>
                                  <a:lnTo>
                                    <a:pt x="4" y="0"/>
                                  </a:lnTo>
                                  <a:lnTo>
                                    <a:pt x="0" y="4"/>
                                  </a:lnTo>
                                  <a:lnTo>
                                    <a:pt x="0" y="12"/>
                                  </a:lnTo>
                                  <a:lnTo>
                                    <a:pt x="9" y="12"/>
                                  </a:lnTo>
                                  <a:lnTo>
                                    <a:pt x="1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9" name="Freeform 3158"/>
                          <wps:cNvSpPr>
                            <a:spLocks/>
                          </wps:cNvSpPr>
                          <wps:spPr bwMode="auto">
                            <a:xfrm>
                              <a:off x="1152" y="2665"/>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0" name="Freeform 3159"/>
                          <wps:cNvSpPr>
                            <a:spLocks/>
                          </wps:cNvSpPr>
                          <wps:spPr bwMode="auto">
                            <a:xfrm>
                              <a:off x="1115" y="2689"/>
                              <a:ext cx="12" cy="13"/>
                            </a:xfrm>
                            <a:custGeom>
                              <a:avLst/>
                              <a:gdLst>
                                <a:gd name="T0" fmla="*/ 12 w 12"/>
                                <a:gd name="T1" fmla="*/ 8 h 13"/>
                                <a:gd name="T2" fmla="*/ 12 w 12"/>
                                <a:gd name="T3" fmla="*/ 0 h 13"/>
                                <a:gd name="T4" fmla="*/ 4 w 12"/>
                                <a:gd name="T5" fmla="*/ 0 h 13"/>
                                <a:gd name="T6" fmla="*/ 0 w 12"/>
                                <a:gd name="T7" fmla="*/ 4 h 13"/>
                                <a:gd name="T8" fmla="*/ 0 w 12"/>
                                <a:gd name="T9" fmla="*/ 13 h 13"/>
                                <a:gd name="T10" fmla="*/ 8 w 12"/>
                                <a:gd name="T11" fmla="*/ 13 h 13"/>
                                <a:gd name="T12" fmla="*/ 12 w 12"/>
                                <a:gd name="T13" fmla="*/ 8 h 13"/>
                              </a:gdLst>
                              <a:ahLst/>
                              <a:cxnLst>
                                <a:cxn ang="0">
                                  <a:pos x="T0" y="T1"/>
                                </a:cxn>
                                <a:cxn ang="0">
                                  <a:pos x="T2" y="T3"/>
                                </a:cxn>
                                <a:cxn ang="0">
                                  <a:pos x="T4" y="T5"/>
                                </a:cxn>
                                <a:cxn ang="0">
                                  <a:pos x="T6" y="T7"/>
                                </a:cxn>
                                <a:cxn ang="0">
                                  <a:pos x="T8" y="T9"/>
                                </a:cxn>
                                <a:cxn ang="0">
                                  <a:pos x="T10" y="T11"/>
                                </a:cxn>
                                <a:cxn ang="0">
                                  <a:pos x="T12" y="T13"/>
                                </a:cxn>
                              </a:cxnLst>
                              <a:rect l="0" t="0" r="r" b="b"/>
                              <a:pathLst>
                                <a:path w="12" h="13">
                                  <a:moveTo>
                                    <a:pt x="12" y="8"/>
                                  </a:moveTo>
                                  <a:lnTo>
                                    <a:pt x="12" y="0"/>
                                  </a:lnTo>
                                  <a:lnTo>
                                    <a:pt x="4" y="0"/>
                                  </a:lnTo>
                                  <a:lnTo>
                                    <a:pt x="0" y="4"/>
                                  </a:lnTo>
                                  <a:lnTo>
                                    <a:pt x="0" y="13"/>
                                  </a:lnTo>
                                  <a:lnTo>
                                    <a:pt x="8" y="13"/>
                                  </a:lnTo>
                                  <a:lnTo>
                                    <a:pt x="1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1" name="Freeform 3160"/>
                          <wps:cNvSpPr>
                            <a:spLocks/>
                          </wps:cNvSpPr>
                          <wps:spPr bwMode="auto">
                            <a:xfrm>
                              <a:off x="1061" y="2706"/>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2" name="Freeform 3161"/>
                          <wps:cNvSpPr>
                            <a:spLocks/>
                          </wps:cNvSpPr>
                          <wps:spPr bwMode="auto">
                            <a:xfrm>
                              <a:off x="1024" y="2730"/>
                              <a:ext cx="13" cy="13"/>
                            </a:xfrm>
                            <a:custGeom>
                              <a:avLst/>
                              <a:gdLst>
                                <a:gd name="T0" fmla="*/ 13 w 13"/>
                                <a:gd name="T1" fmla="*/ 9 h 13"/>
                                <a:gd name="T2" fmla="*/ 13 w 13"/>
                                <a:gd name="T3" fmla="*/ 0 h 13"/>
                                <a:gd name="T4" fmla="*/ 4 w 13"/>
                                <a:gd name="T5" fmla="*/ 0 h 13"/>
                                <a:gd name="T6" fmla="*/ 0 w 13"/>
                                <a:gd name="T7" fmla="*/ 4 h 13"/>
                                <a:gd name="T8" fmla="*/ 0 w 13"/>
                                <a:gd name="T9" fmla="*/ 13 h 13"/>
                                <a:gd name="T10" fmla="*/ 9 w 13"/>
                                <a:gd name="T11" fmla="*/ 13 h 13"/>
                                <a:gd name="T12" fmla="*/ 13 w 13"/>
                                <a:gd name="T13" fmla="*/ 9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13" y="9"/>
                                  </a:moveTo>
                                  <a:lnTo>
                                    <a:pt x="13" y="0"/>
                                  </a:lnTo>
                                  <a:lnTo>
                                    <a:pt x="4" y="0"/>
                                  </a:lnTo>
                                  <a:lnTo>
                                    <a:pt x="0" y="4"/>
                                  </a:lnTo>
                                  <a:lnTo>
                                    <a:pt x="0" y="13"/>
                                  </a:lnTo>
                                  <a:lnTo>
                                    <a:pt x="9" y="13"/>
                                  </a:lnTo>
                                  <a:lnTo>
                                    <a:pt x="1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3" name="Freeform 3162"/>
                          <wps:cNvSpPr>
                            <a:spLocks/>
                          </wps:cNvSpPr>
                          <wps:spPr bwMode="auto">
                            <a:xfrm>
                              <a:off x="971" y="2747"/>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4" name="Freeform 3163"/>
                          <wps:cNvSpPr>
                            <a:spLocks/>
                          </wps:cNvSpPr>
                          <wps:spPr bwMode="auto">
                            <a:xfrm>
                              <a:off x="938" y="2771"/>
                              <a:ext cx="8" cy="9"/>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5" name="Freeform 3164"/>
                          <wps:cNvSpPr>
                            <a:spLocks/>
                          </wps:cNvSpPr>
                          <wps:spPr bwMode="auto">
                            <a:xfrm>
                              <a:off x="880" y="2788"/>
                              <a:ext cx="33" cy="20"/>
                            </a:xfrm>
                            <a:custGeom>
                              <a:avLst/>
                              <a:gdLst>
                                <a:gd name="T0" fmla="*/ 29 w 33"/>
                                <a:gd name="T1" fmla="*/ 8 h 20"/>
                                <a:gd name="T2" fmla="*/ 33 w 33"/>
                                <a:gd name="T3" fmla="*/ 8 h 20"/>
                                <a:gd name="T4" fmla="*/ 33 w 33"/>
                                <a:gd name="T5" fmla="*/ 0 h 20"/>
                                <a:gd name="T6" fmla="*/ 29 w 33"/>
                                <a:gd name="T7" fmla="*/ 0 h 20"/>
                                <a:gd name="T8" fmla="*/ 4 w 33"/>
                                <a:gd name="T9" fmla="*/ 12 h 20"/>
                                <a:gd name="T10" fmla="*/ 0 w 33"/>
                                <a:gd name="T11" fmla="*/ 12 h 20"/>
                                <a:gd name="T12" fmla="*/ 0 w 33"/>
                                <a:gd name="T13" fmla="*/ 20 h 20"/>
                                <a:gd name="T14" fmla="*/ 4 w 33"/>
                                <a:gd name="T15" fmla="*/ 20 h 20"/>
                                <a:gd name="T16" fmla="*/ 29 w 33"/>
                                <a:gd name="T17"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8"/>
                                  </a:moveTo>
                                  <a:lnTo>
                                    <a:pt x="33" y="8"/>
                                  </a:lnTo>
                                  <a:lnTo>
                                    <a:pt x="33" y="0"/>
                                  </a:lnTo>
                                  <a:lnTo>
                                    <a:pt x="29" y="0"/>
                                  </a:lnTo>
                                  <a:lnTo>
                                    <a:pt x="4" y="12"/>
                                  </a:lnTo>
                                  <a:lnTo>
                                    <a:pt x="0" y="12"/>
                                  </a:lnTo>
                                  <a:lnTo>
                                    <a:pt x="0" y="20"/>
                                  </a:lnTo>
                                  <a:lnTo>
                                    <a:pt x="4" y="20"/>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6" name="Freeform 3165"/>
                          <wps:cNvSpPr>
                            <a:spLocks/>
                          </wps:cNvSpPr>
                          <wps:spPr bwMode="auto">
                            <a:xfrm>
                              <a:off x="847" y="2813"/>
                              <a:ext cx="13" cy="8"/>
                            </a:xfrm>
                            <a:custGeom>
                              <a:avLst/>
                              <a:gdLst>
                                <a:gd name="T0" fmla="*/ 9 w 13"/>
                                <a:gd name="T1" fmla="*/ 8 h 8"/>
                                <a:gd name="T2" fmla="*/ 13 w 13"/>
                                <a:gd name="T3" fmla="*/ 8 h 8"/>
                                <a:gd name="T4" fmla="*/ 13 w 13"/>
                                <a:gd name="T5" fmla="*/ 0 h 8"/>
                                <a:gd name="T6" fmla="*/ 0 w 13"/>
                                <a:gd name="T7" fmla="*/ 0 h 8"/>
                                <a:gd name="T8" fmla="*/ 0 w 13"/>
                                <a:gd name="T9" fmla="*/ 8 h 8"/>
                                <a:gd name="T10" fmla="*/ 5 w 13"/>
                                <a:gd name="T11" fmla="*/ 8 h 8"/>
                                <a:gd name="T12" fmla="*/ 9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9" y="8"/>
                                  </a:moveTo>
                                  <a:lnTo>
                                    <a:pt x="13" y="8"/>
                                  </a:lnTo>
                                  <a:lnTo>
                                    <a:pt x="13" y="0"/>
                                  </a:lnTo>
                                  <a:lnTo>
                                    <a:pt x="0" y="0"/>
                                  </a:lnTo>
                                  <a:lnTo>
                                    <a:pt x="0" y="8"/>
                                  </a:lnTo>
                                  <a:lnTo>
                                    <a:pt x="5"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7" name="Freeform 3166"/>
                          <wps:cNvSpPr>
                            <a:spLocks/>
                          </wps:cNvSpPr>
                          <wps:spPr bwMode="auto">
                            <a:xfrm>
                              <a:off x="790" y="2829"/>
                              <a:ext cx="33" cy="21"/>
                            </a:xfrm>
                            <a:custGeom>
                              <a:avLst/>
                              <a:gdLst>
                                <a:gd name="T0" fmla="*/ 29 w 33"/>
                                <a:gd name="T1" fmla="*/ 8 h 21"/>
                                <a:gd name="T2" fmla="*/ 33 w 33"/>
                                <a:gd name="T3" fmla="*/ 8 h 21"/>
                                <a:gd name="T4" fmla="*/ 33 w 33"/>
                                <a:gd name="T5" fmla="*/ 0 h 21"/>
                                <a:gd name="T6" fmla="*/ 29 w 33"/>
                                <a:gd name="T7" fmla="*/ 0 h 21"/>
                                <a:gd name="T8" fmla="*/ 4 w 33"/>
                                <a:gd name="T9" fmla="*/ 12 h 21"/>
                                <a:gd name="T10" fmla="*/ 0 w 33"/>
                                <a:gd name="T11" fmla="*/ 12 h 21"/>
                                <a:gd name="T12" fmla="*/ 0 w 33"/>
                                <a:gd name="T13" fmla="*/ 21 h 21"/>
                                <a:gd name="T14" fmla="*/ 4 w 33"/>
                                <a:gd name="T15" fmla="*/ 21 h 21"/>
                                <a:gd name="T16" fmla="*/ 29 w 33"/>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8"/>
                                  </a:moveTo>
                                  <a:lnTo>
                                    <a:pt x="33" y="8"/>
                                  </a:lnTo>
                                  <a:lnTo>
                                    <a:pt x="33" y="0"/>
                                  </a:lnTo>
                                  <a:lnTo>
                                    <a:pt x="29" y="0"/>
                                  </a:lnTo>
                                  <a:lnTo>
                                    <a:pt x="4" y="12"/>
                                  </a:lnTo>
                                  <a:lnTo>
                                    <a:pt x="0" y="12"/>
                                  </a:lnTo>
                                  <a:lnTo>
                                    <a:pt x="0" y="21"/>
                                  </a:lnTo>
                                  <a:lnTo>
                                    <a:pt x="4" y="21"/>
                                  </a:lnTo>
                                  <a:lnTo>
                                    <a:pt x="2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8" name="Freeform 3167"/>
                          <wps:cNvSpPr>
                            <a:spLocks/>
                          </wps:cNvSpPr>
                          <wps:spPr bwMode="auto">
                            <a:xfrm>
                              <a:off x="757" y="2854"/>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9" name="Freeform 3168"/>
                          <wps:cNvSpPr>
                            <a:spLocks/>
                          </wps:cNvSpPr>
                          <wps:spPr bwMode="auto">
                            <a:xfrm>
                              <a:off x="699" y="2870"/>
                              <a:ext cx="37" cy="17"/>
                            </a:xfrm>
                            <a:custGeom>
                              <a:avLst/>
                              <a:gdLst>
                                <a:gd name="T0" fmla="*/ 33 w 37"/>
                                <a:gd name="T1" fmla="*/ 8 h 17"/>
                                <a:gd name="T2" fmla="*/ 37 w 37"/>
                                <a:gd name="T3" fmla="*/ 8 h 17"/>
                                <a:gd name="T4" fmla="*/ 37 w 37"/>
                                <a:gd name="T5" fmla="*/ 0 h 17"/>
                                <a:gd name="T6" fmla="*/ 33 w 37"/>
                                <a:gd name="T7" fmla="*/ 0 h 17"/>
                                <a:gd name="T8" fmla="*/ 4 w 37"/>
                                <a:gd name="T9" fmla="*/ 8 h 17"/>
                                <a:gd name="T10" fmla="*/ 0 w 37"/>
                                <a:gd name="T11" fmla="*/ 8 h 17"/>
                                <a:gd name="T12" fmla="*/ 0 w 37"/>
                                <a:gd name="T13" fmla="*/ 17 h 17"/>
                                <a:gd name="T14" fmla="*/ 4 w 37"/>
                                <a:gd name="T15" fmla="*/ 17 h 17"/>
                                <a:gd name="T16" fmla="*/ 33 w 37"/>
                                <a:gd name="T1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7">
                                  <a:moveTo>
                                    <a:pt x="33" y="8"/>
                                  </a:moveTo>
                                  <a:lnTo>
                                    <a:pt x="37" y="8"/>
                                  </a:lnTo>
                                  <a:lnTo>
                                    <a:pt x="37" y="0"/>
                                  </a:lnTo>
                                  <a:lnTo>
                                    <a:pt x="33" y="0"/>
                                  </a:lnTo>
                                  <a:lnTo>
                                    <a:pt x="4" y="8"/>
                                  </a:lnTo>
                                  <a:lnTo>
                                    <a:pt x="0" y="8"/>
                                  </a:lnTo>
                                  <a:lnTo>
                                    <a:pt x="0" y="17"/>
                                  </a:lnTo>
                                  <a:lnTo>
                                    <a:pt x="4" y="17"/>
                                  </a:lnTo>
                                  <a:lnTo>
                                    <a:pt x="3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0" name="Freeform 3169"/>
                          <wps:cNvSpPr>
                            <a:spLocks/>
                          </wps:cNvSpPr>
                          <wps:spPr bwMode="auto">
                            <a:xfrm>
                              <a:off x="666" y="2895"/>
                              <a:ext cx="13" cy="8"/>
                            </a:xfrm>
                            <a:custGeom>
                              <a:avLst/>
                              <a:gdLst>
                                <a:gd name="T0" fmla="*/ 9 w 13"/>
                                <a:gd name="T1" fmla="*/ 8 h 8"/>
                                <a:gd name="T2" fmla="*/ 13 w 13"/>
                                <a:gd name="T3" fmla="*/ 8 h 8"/>
                                <a:gd name="T4" fmla="*/ 13 w 13"/>
                                <a:gd name="T5" fmla="*/ 0 h 8"/>
                                <a:gd name="T6" fmla="*/ 0 w 13"/>
                                <a:gd name="T7" fmla="*/ 0 h 8"/>
                                <a:gd name="T8" fmla="*/ 0 w 13"/>
                                <a:gd name="T9" fmla="*/ 8 h 8"/>
                                <a:gd name="T10" fmla="*/ 5 w 13"/>
                                <a:gd name="T11" fmla="*/ 8 h 8"/>
                                <a:gd name="T12" fmla="*/ 9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9" y="8"/>
                                  </a:moveTo>
                                  <a:lnTo>
                                    <a:pt x="13" y="8"/>
                                  </a:lnTo>
                                  <a:lnTo>
                                    <a:pt x="13" y="0"/>
                                  </a:lnTo>
                                  <a:lnTo>
                                    <a:pt x="0" y="0"/>
                                  </a:lnTo>
                                  <a:lnTo>
                                    <a:pt x="0" y="8"/>
                                  </a:lnTo>
                                  <a:lnTo>
                                    <a:pt x="5"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1" name="Freeform 3170"/>
                          <wps:cNvSpPr>
                            <a:spLocks/>
                          </wps:cNvSpPr>
                          <wps:spPr bwMode="auto">
                            <a:xfrm>
                              <a:off x="609" y="2907"/>
                              <a:ext cx="37" cy="21"/>
                            </a:xfrm>
                            <a:custGeom>
                              <a:avLst/>
                              <a:gdLst>
                                <a:gd name="T0" fmla="*/ 33 w 37"/>
                                <a:gd name="T1" fmla="*/ 8 h 21"/>
                                <a:gd name="T2" fmla="*/ 37 w 37"/>
                                <a:gd name="T3" fmla="*/ 8 h 21"/>
                                <a:gd name="T4" fmla="*/ 37 w 37"/>
                                <a:gd name="T5" fmla="*/ 0 h 21"/>
                                <a:gd name="T6" fmla="*/ 33 w 37"/>
                                <a:gd name="T7" fmla="*/ 0 h 21"/>
                                <a:gd name="T8" fmla="*/ 4 w 37"/>
                                <a:gd name="T9" fmla="*/ 13 h 21"/>
                                <a:gd name="T10" fmla="*/ 0 w 37"/>
                                <a:gd name="T11" fmla="*/ 13 h 21"/>
                                <a:gd name="T12" fmla="*/ 0 w 37"/>
                                <a:gd name="T13" fmla="*/ 21 h 21"/>
                                <a:gd name="T14" fmla="*/ 4 w 37"/>
                                <a:gd name="T15" fmla="*/ 21 h 21"/>
                                <a:gd name="T16" fmla="*/ 33 w 37"/>
                                <a:gd name="T17" fmla="*/ 8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8"/>
                                  </a:moveTo>
                                  <a:lnTo>
                                    <a:pt x="37" y="8"/>
                                  </a:lnTo>
                                  <a:lnTo>
                                    <a:pt x="37" y="0"/>
                                  </a:lnTo>
                                  <a:lnTo>
                                    <a:pt x="33" y="0"/>
                                  </a:lnTo>
                                  <a:lnTo>
                                    <a:pt x="4" y="13"/>
                                  </a:lnTo>
                                  <a:lnTo>
                                    <a:pt x="0" y="13"/>
                                  </a:lnTo>
                                  <a:lnTo>
                                    <a:pt x="0" y="21"/>
                                  </a:lnTo>
                                  <a:lnTo>
                                    <a:pt x="4" y="21"/>
                                  </a:lnTo>
                                  <a:lnTo>
                                    <a:pt x="3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2" name="Freeform 3171"/>
                          <wps:cNvSpPr>
                            <a:spLocks/>
                          </wps:cNvSpPr>
                          <wps:spPr bwMode="auto">
                            <a:xfrm>
                              <a:off x="576" y="2936"/>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3" name="Freeform 3172"/>
                          <wps:cNvSpPr>
                            <a:spLocks/>
                          </wps:cNvSpPr>
                          <wps:spPr bwMode="auto">
                            <a:xfrm>
                              <a:off x="518" y="2948"/>
                              <a:ext cx="37" cy="21"/>
                            </a:xfrm>
                            <a:custGeom>
                              <a:avLst/>
                              <a:gdLst>
                                <a:gd name="T0" fmla="*/ 33 w 37"/>
                                <a:gd name="T1" fmla="*/ 9 h 21"/>
                                <a:gd name="T2" fmla="*/ 37 w 37"/>
                                <a:gd name="T3" fmla="*/ 9 h 21"/>
                                <a:gd name="T4" fmla="*/ 37 w 37"/>
                                <a:gd name="T5" fmla="*/ 0 h 21"/>
                                <a:gd name="T6" fmla="*/ 33 w 37"/>
                                <a:gd name="T7" fmla="*/ 0 h 21"/>
                                <a:gd name="T8" fmla="*/ 4 w 37"/>
                                <a:gd name="T9" fmla="*/ 13 h 21"/>
                                <a:gd name="T10" fmla="*/ 0 w 37"/>
                                <a:gd name="T11" fmla="*/ 13 h 21"/>
                                <a:gd name="T12" fmla="*/ 0 w 37"/>
                                <a:gd name="T13" fmla="*/ 21 h 21"/>
                                <a:gd name="T14" fmla="*/ 4 w 37"/>
                                <a:gd name="T15" fmla="*/ 21 h 21"/>
                                <a:gd name="T16" fmla="*/ 33 w 37"/>
                                <a:gd name="T17" fmla="*/ 9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9"/>
                                  </a:moveTo>
                                  <a:lnTo>
                                    <a:pt x="37" y="9"/>
                                  </a:lnTo>
                                  <a:lnTo>
                                    <a:pt x="37" y="0"/>
                                  </a:lnTo>
                                  <a:lnTo>
                                    <a:pt x="33" y="0"/>
                                  </a:lnTo>
                                  <a:lnTo>
                                    <a:pt x="4" y="13"/>
                                  </a:lnTo>
                                  <a:lnTo>
                                    <a:pt x="0" y="13"/>
                                  </a:lnTo>
                                  <a:lnTo>
                                    <a:pt x="0" y="21"/>
                                  </a:lnTo>
                                  <a:lnTo>
                                    <a:pt x="4" y="21"/>
                                  </a:lnTo>
                                  <a:lnTo>
                                    <a:pt x="3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4" name="Freeform 3173"/>
                          <wps:cNvSpPr>
                            <a:spLocks/>
                          </wps:cNvSpPr>
                          <wps:spPr bwMode="auto">
                            <a:xfrm>
                              <a:off x="2501" y="2044"/>
                              <a:ext cx="33" cy="20"/>
                            </a:xfrm>
                            <a:custGeom>
                              <a:avLst/>
                              <a:gdLst>
                                <a:gd name="T0" fmla="*/ 29 w 33"/>
                                <a:gd name="T1" fmla="*/ 20 h 20"/>
                                <a:gd name="T2" fmla="*/ 33 w 33"/>
                                <a:gd name="T3" fmla="*/ 20 h 20"/>
                                <a:gd name="T4" fmla="*/ 33 w 33"/>
                                <a:gd name="T5" fmla="*/ 12 h 20"/>
                                <a:gd name="T6" fmla="*/ 29 w 33"/>
                                <a:gd name="T7" fmla="*/ 12 h 20"/>
                                <a:gd name="T8" fmla="*/ 4 w 33"/>
                                <a:gd name="T9" fmla="*/ 0 h 20"/>
                                <a:gd name="T10" fmla="*/ 0 w 33"/>
                                <a:gd name="T11" fmla="*/ 0 h 20"/>
                                <a:gd name="T12" fmla="*/ 0 w 33"/>
                                <a:gd name="T13" fmla="*/ 8 h 20"/>
                                <a:gd name="T14" fmla="*/ 4 w 33"/>
                                <a:gd name="T15" fmla="*/ 8 h 20"/>
                                <a:gd name="T16" fmla="*/ 29 w 33"/>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20"/>
                                  </a:moveTo>
                                  <a:lnTo>
                                    <a:pt x="33" y="20"/>
                                  </a:lnTo>
                                  <a:lnTo>
                                    <a:pt x="33" y="12"/>
                                  </a:lnTo>
                                  <a:lnTo>
                                    <a:pt x="29" y="12"/>
                                  </a:lnTo>
                                  <a:lnTo>
                                    <a:pt x="4" y="0"/>
                                  </a:lnTo>
                                  <a:lnTo>
                                    <a:pt x="0" y="0"/>
                                  </a:lnTo>
                                  <a:lnTo>
                                    <a:pt x="0" y="8"/>
                                  </a:lnTo>
                                  <a:lnTo>
                                    <a:pt x="4" y="8"/>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 name="Freeform 3174"/>
                          <wps:cNvSpPr>
                            <a:spLocks/>
                          </wps:cNvSpPr>
                          <wps:spPr bwMode="auto">
                            <a:xfrm>
                              <a:off x="2464" y="2031"/>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6" name="Freeform 3175"/>
                          <wps:cNvSpPr>
                            <a:spLocks/>
                          </wps:cNvSpPr>
                          <wps:spPr bwMode="auto">
                            <a:xfrm>
                              <a:off x="2407" y="2007"/>
                              <a:ext cx="37" cy="20"/>
                            </a:xfrm>
                            <a:custGeom>
                              <a:avLst/>
                              <a:gdLst>
                                <a:gd name="T0" fmla="*/ 32 w 37"/>
                                <a:gd name="T1" fmla="*/ 20 h 20"/>
                                <a:gd name="T2" fmla="*/ 37 w 37"/>
                                <a:gd name="T3" fmla="*/ 20 h 20"/>
                                <a:gd name="T4" fmla="*/ 37 w 37"/>
                                <a:gd name="T5" fmla="*/ 12 h 20"/>
                                <a:gd name="T6" fmla="*/ 32 w 37"/>
                                <a:gd name="T7" fmla="*/ 12 h 20"/>
                                <a:gd name="T8" fmla="*/ 4 w 37"/>
                                <a:gd name="T9" fmla="*/ 0 h 20"/>
                                <a:gd name="T10" fmla="*/ 0 w 37"/>
                                <a:gd name="T11" fmla="*/ 0 h 20"/>
                                <a:gd name="T12" fmla="*/ 0 w 37"/>
                                <a:gd name="T13" fmla="*/ 8 h 20"/>
                                <a:gd name="T14" fmla="*/ 4 w 37"/>
                                <a:gd name="T15" fmla="*/ 8 h 20"/>
                                <a:gd name="T16" fmla="*/ 32 w 37"/>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0">
                                  <a:moveTo>
                                    <a:pt x="32" y="20"/>
                                  </a:moveTo>
                                  <a:lnTo>
                                    <a:pt x="37" y="20"/>
                                  </a:lnTo>
                                  <a:lnTo>
                                    <a:pt x="37" y="12"/>
                                  </a:lnTo>
                                  <a:lnTo>
                                    <a:pt x="32" y="12"/>
                                  </a:lnTo>
                                  <a:lnTo>
                                    <a:pt x="4" y="0"/>
                                  </a:lnTo>
                                  <a:lnTo>
                                    <a:pt x="0" y="0"/>
                                  </a:lnTo>
                                  <a:lnTo>
                                    <a:pt x="0" y="8"/>
                                  </a:lnTo>
                                  <a:lnTo>
                                    <a:pt x="4" y="8"/>
                                  </a:lnTo>
                                  <a:lnTo>
                                    <a:pt x="32"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7" name="Freeform 3176"/>
                          <wps:cNvSpPr>
                            <a:spLocks/>
                          </wps:cNvSpPr>
                          <wps:spPr bwMode="auto">
                            <a:xfrm>
                              <a:off x="2374" y="1994"/>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8" name="Freeform 3177"/>
                          <wps:cNvSpPr>
                            <a:spLocks/>
                          </wps:cNvSpPr>
                          <wps:spPr bwMode="auto">
                            <a:xfrm>
                              <a:off x="2316" y="1970"/>
                              <a:ext cx="37" cy="20"/>
                            </a:xfrm>
                            <a:custGeom>
                              <a:avLst/>
                              <a:gdLst>
                                <a:gd name="T0" fmla="*/ 33 w 37"/>
                                <a:gd name="T1" fmla="*/ 20 h 20"/>
                                <a:gd name="T2" fmla="*/ 37 w 37"/>
                                <a:gd name="T3" fmla="*/ 20 h 20"/>
                                <a:gd name="T4" fmla="*/ 37 w 37"/>
                                <a:gd name="T5" fmla="*/ 12 h 20"/>
                                <a:gd name="T6" fmla="*/ 33 w 37"/>
                                <a:gd name="T7" fmla="*/ 12 h 20"/>
                                <a:gd name="T8" fmla="*/ 4 w 37"/>
                                <a:gd name="T9" fmla="*/ 0 h 20"/>
                                <a:gd name="T10" fmla="*/ 0 w 37"/>
                                <a:gd name="T11" fmla="*/ 0 h 20"/>
                                <a:gd name="T12" fmla="*/ 0 w 37"/>
                                <a:gd name="T13" fmla="*/ 8 h 20"/>
                                <a:gd name="T14" fmla="*/ 4 w 37"/>
                                <a:gd name="T15" fmla="*/ 8 h 20"/>
                                <a:gd name="T16" fmla="*/ 33 w 37"/>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0">
                                  <a:moveTo>
                                    <a:pt x="33" y="20"/>
                                  </a:moveTo>
                                  <a:lnTo>
                                    <a:pt x="37" y="20"/>
                                  </a:lnTo>
                                  <a:lnTo>
                                    <a:pt x="37" y="12"/>
                                  </a:lnTo>
                                  <a:lnTo>
                                    <a:pt x="33" y="12"/>
                                  </a:lnTo>
                                  <a:lnTo>
                                    <a:pt x="4" y="0"/>
                                  </a:lnTo>
                                  <a:lnTo>
                                    <a:pt x="0" y="0"/>
                                  </a:lnTo>
                                  <a:lnTo>
                                    <a:pt x="0" y="8"/>
                                  </a:lnTo>
                                  <a:lnTo>
                                    <a:pt x="4" y="8"/>
                                  </a:lnTo>
                                  <a:lnTo>
                                    <a:pt x="33"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9" name="Freeform 3178"/>
                          <wps:cNvSpPr>
                            <a:spLocks/>
                          </wps:cNvSpPr>
                          <wps:spPr bwMode="auto">
                            <a:xfrm>
                              <a:off x="2283" y="1957"/>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0" name="Freeform 3179"/>
                          <wps:cNvSpPr>
                            <a:spLocks/>
                          </wps:cNvSpPr>
                          <wps:spPr bwMode="auto">
                            <a:xfrm>
                              <a:off x="2226" y="1933"/>
                              <a:ext cx="32" cy="20"/>
                            </a:xfrm>
                            <a:custGeom>
                              <a:avLst/>
                              <a:gdLst>
                                <a:gd name="T0" fmla="*/ 28 w 32"/>
                                <a:gd name="T1" fmla="*/ 20 h 20"/>
                                <a:gd name="T2" fmla="*/ 32 w 32"/>
                                <a:gd name="T3" fmla="*/ 20 h 20"/>
                                <a:gd name="T4" fmla="*/ 32 w 32"/>
                                <a:gd name="T5" fmla="*/ 12 h 20"/>
                                <a:gd name="T6" fmla="*/ 28 w 32"/>
                                <a:gd name="T7" fmla="*/ 12 h 20"/>
                                <a:gd name="T8" fmla="*/ 4 w 32"/>
                                <a:gd name="T9" fmla="*/ 0 h 20"/>
                                <a:gd name="T10" fmla="*/ 0 w 32"/>
                                <a:gd name="T11" fmla="*/ 0 h 20"/>
                                <a:gd name="T12" fmla="*/ 0 w 32"/>
                                <a:gd name="T13" fmla="*/ 8 h 20"/>
                                <a:gd name="T14" fmla="*/ 4 w 32"/>
                                <a:gd name="T15" fmla="*/ 8 h 20"/>
                                <a:gd name="T16" fmla="*/ 28 w 32"/>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 h="20">
                                  <a:moveTo>
                                    <a:pt x="28" y="20"/>
                                  </a:moveTo>
                                  <a:lnTo>
                                    <a:pt x="32" y="20"/>
                                  </a:lnTo>
                                  <a:lnTo>
                                    <a:pt x="32" y="12"/>
                                  </a:lnTo>
                                  <a:lnTo>
                                    <a:pt x="28" y="12"/>
                                  </a:lnTo>
                                  <a:lnTo>
                                    <a:pt x="4" y="0"/>
                                  </a:lnTo>
                                  <a:lnTo>
                                    <a:pt x="0" y="0"/>
                                  </a:lnTo>
                                  <a:lnTo>
                                    <a:pt x="0" y="8"/>
                                  </a:lnTo>
                                  <a:lnTo>
                                    <a:pt x="4" y="8"/>
                                  </a:lnTo>
                                  <a:lnTo>
                                    <a:pt x="28"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1" name="Freeform 3180"/>
                          <wps:cNvSpPr>
                            <a:spLocks/>
                          </wps:cNvSpPr>
                          <wps:spPr bwMode="auto">
                            <a:xfrm>
                              <a:off x="2193" y="1920"/>
                              <a:ext cx="8" cy="9"/>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2" name="Freeform 3181"/>
                          <wps:cNvSpPr>
                            <a:spLocks/>
                          </wps:cNvSpPr>
                          <wps:spPr bwMode="auto">
                            <a:xfrm>
                              <a:off x="2135" y="1896"/>
                              <a:ext cx="33" cy="20"/>
                            </a:xfrm>
                            <a:custGeom>
                              <a:avLst/>
                              <a:gdLst>
                                <a:gd name="T0" fmla="*/ 29 w 33"/>
                                <a:gd name="T1" fmla="*/ 20 h 20"/>
                                <a:gd name="T2" fmla="*/ 33 w 33"/>
                                <a:gd name="T3" fmla="*/ 20 h 20"/>
                                <a:gd name="T4" fmla="*/ 33 w 33"/>
                                <a:gd name="T5" fmla="*/ 12 h 20"/>
                                <a:gd name="T6" fmla="*/ 29 w 33"/>
                                <a:gd name="T7" fmla="*/ 12 h 20"/>
                                <a:gd name="T8" fmla="*/ 4 w 33"/>
                                <a:gd name="T9" fmla="*/ 0 h 20"/>
                                <a:gd name="T10" fmla="*/ 0 w 33"/>
                                <a:gd name="T11" fmla="*/ 0 h 20"/>
                                <a:gd name="T12" fmla="*/ 0 w 33"/>
                                <a:gd name="T13" fmla="*/ 8 h 20"/>
                                <a:gd name="T14" fmla="*/ 4 w 33"/>
                                <a:gd name="T15" fmla="*/ 8 h 20"/>
                                <a:gd name="T16" fmla="*/ 29 w 33"/>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20"/>
                                  </a:moveTo>
                                  <a:lnTo>
                                    <a:pt x="33" y="20"/>
                                  </a:lnTo>
                                  <a:lnTo>
                                    <a:pt x="33" y="12"/>
                                  </a:lnTo>
                                  <a:lnTo>
                                    <a:pt x="29" y="12"/>
                                  </a:lnTo>
                                  <a:lnTo>
                                    <a:pt x="4" y="0"/>
                                  </a:lnTo>
                                  <a:lnTo>
                                    <a:pt x="0" y="0"/>
                                  </a:lnTo>
                                  <a:lnTo>
                                    <a:pt x="0" y="8"/>
                                  </a:lnTo>
                                  <a:lnTo>
                                    <a:pt x="4" y="8"/>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3" name="Freeform 3182"/>
                          <wps:cNvSpPr>
                            <a:spLocks/>
                          </wps:cNvSpPr>
                          <wps:spPr bwMode="auto">
                            <a:xfrm>
                              <a:off x="2098" y="1883"/>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4" name="Freeform 3183"/>
                          <wps:cNvSpPr>
                            <a:spLocks/>
                          </wps:cNvSpPr>
                          <wps:spPr bwMode="auto">
                            <a:xfrm>
                              <a:off x="2040" y="1859"/>
                              <a:ext cx="37" cy="20"/>
                            </a:xfrm>
                            <a:custGeom>
                              <a:avLst/>
                              <a:gdLst>
                                <a:gd name="T0" fmla="*/ 33 w 37"/>
                                <a:gd name="T1" fmla="*/ 20 h 20"/>
                                <a:gd name="T2" fmla="*/ 37 w 37"/>
                                <a:gd name="T3" fmla="*/ 20 h 20"/>
                                <a:gd name="T4" fmla="*/ 37 w 37"/>
                                <a:gd name="T5" fmla="*/ 12 h 20"/>
                                <a:gd name="T6" fmla="*/ 33 w 37"/>
                                <a:gd name="T7" fmla="*/ 12 h 20"/>
                                <a:gd name="T8" fmla="*/ 5 w 37"/>
                                <a:gd name="T9" fmla="*/ 0 h 20"/>
                                <a:gd name="T10" fmla="*/ 0 w 37"/>
                                <a:gd name="T11" fmla="*/ 0 h 20"/>
                                <a:gd name="T12" fmla="*/ 0 w 37"/>
                                <a:gd name="T13" fmla="*/ 8 h 20"/>
                                <a:gd name="T14" fmla="*/ 5 w 37"/>
                                <a:gd name="T15" fmla="*/ 8 h 20"/>
                                <a:gd name="T16" fmla="*/ 33 w 37"/>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0">
                                  <a:moveTo>
                                    <a:pt x="33" y="20"/>
                                  </a:moveTo>
                                  <a:lnTo>
                                    <a:pt x="37" y="20"/>
                                  </a:lnTo>
                                  <a:lnTo>
                                    <a:pt x="37" y="12"/>
                                  </a:lnTo>
                                  <a:lnTo>
                                    <a:pt x="33" y="12"/>
                                  </a:lnTo>
                                  <a:lnTo>
                                    <a:pt x="5" y="0"/>
                                  </a:lnTo>
                                  <a:lnTo>
                                    <a:pt x="0" y="0"/>
                                  </a:lnTo>
                                  <a:lnTo>
                                    <a:pt x="0" y="8"/>
                                  </a:lnTo>
                                  <a:lnTo>
                                    <a:pt x="5" y="8"/>
                                  </a:lnTo>
                                  <a:lnTo>
                                    <a:pt x="33"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5" name="Freeform 3184"/>
                          <wps:cNvSpPr>
                            <a:spLocks/>
                          </wps:cNvSpPr>
                          <wps:spPr bwMode="auto">
                            <a:xfrm>
                              <a:off x="2008" y="1846"/>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6" name="Freeform 3185"/>
                          <wps:cNvSpPr>
                            <a:spLocks/>
                          </wps:cNvSpPr>
                          <wps:spPr bwMode="auto">
                            <a:xfrm>
                              <a:off x="1950" y="1822"/>
                              <a:ext cx="37" cy="20"/>
                            </a:xfrm>
                            <a:custGeom>
                              <a:avLst/>
                              <a:gdLst>
                                <a:gd name="T0" fmla="*/ 33 w 37"/>
                                <a:gd name="T1" fmla="*/ 20 h 20"/>
                                <a:gd name="T2" fmla="*/ 37 w 37"/>
                                <a:gd name="T3" fmla="*/ 20 h 20"/>
                                <a:gd name="T4" fmla="*/ 37 w 37"/>
                                <a:gd name="T5" fmla="*/ 12 h 20"/>
                                <a:gd name="T6" fmla="*/ 33 w 37"/>
                                <a:gd name="T7" fmla="*/ 12 h 20"/>
                                <a:gd name="T8" fmla="*/ 4 w 37"/>
                                <a:gd name="T9" fmla="*/ 0 h 20"/>
                                <a:gd name="T10" fmla="*/ 0 w 37"/>
                                <a:gd name="T11" fmla="*/ 0 h 20"/>
                                <a:gd name="T12" fmla="*/ 0 w 37"/>
                                <a:gd name="T13" fmla="*/ 8 h 20"/>
                                <a:gd name="T14" fmla="*/ 4 w 37"/>
                                <a:gd name="T15" fmla="*/ 8 h 20"/>
                                <a:gd name="T16" fmla="*/ 33 w 37"/>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0">
                                  <a:moveTo>
                                    <a:pt x="33" y="20"/>
                                  </a:moveTo>
                                  <a:lnTo>
                                    <a:pt x="37" y="20"/>
                                  </a:lnTo>
                                  <a:lnTo>
                                    <a:pt x="37" y="12"/>
                                  </a:lnTo>
                                  <a:lnTo>
                                    <a:pt x="33" y="12"/>
                                  </a:lnTo>
                                  <a:lnTo>
                                    <a:pt x="4" y="0"/>
                                  </a:lnTo>
                                  <a:lnTo>
                                    <a:pt x="0" y="0"/>
                                  </a:lnTo>
                                  <a:lnTo>
                                    <a:pt x="0" y="8"/>
                                  </a:lnTo>
                                  <a:lnTo>
                                    <a:pt x="4" y="8"/>
                                  </a:lnTo>
                                  <a:lnTo>
                                    <a:pt x="33"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7" name="Freeform 3186"/>
                          <wps:cNvSpPr>
                            <a:spLocks/>
                          </wps:cNvSpPr>
                          <wps:spPr bwMode="auto">
                            <a:xfrm>
                              <a:off x="1917" y="1809"/>
                              <a:ext cx="12" cy="9"/>
                            </a:xfrm>
                            <a:custGeom>
                              <a:avLst/>
                              <a:gdLst>
                                <a:gd name="T0" fmla="*/ 8 w 12"/>
                                <a:gd name="T1" fmla="*/ 9 h 9"/>
                                <a:gd name="T2" fmla="*/ 12 w 12"/>
                                <a:gd name="T3" fmla="*/ 9 h 9"/>
                                <a:gd name="T4" fmla="*/ 12 w 12"/>
                                <a:gd name="T5" fmla="*/ 0 h 9"/>
                                <a:gd name="T6" fmla="*/ 0 w 12"/>
                                <a:gd name="T7" fmla="*/ 0 h 9"/>
                                <a:gd name="T8" fmla="*/ 0 w 12"/>
                                <a:gd name="T9" fmla="*/ 9 h 9"/>
                                <a:gd name="T10" fmla="*/ 4 w 12"/>
                                <a:gd name="T11" fmla="*/ 9 h 9"/>
                                <a:gd name="T12" fmla="*/ 8 w 12"/>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2" h="9">
                                  <a:moveTo>
                                    <a:pt x="8" y="9"/>
                                  </a:moveTo>
                                  <a:lnTo>
                                    <a:pt x="12" y="9"/>
                                  </a:lnTo>
                                  <a:lnTo>
                                    <a:pt x="12" y="0"/>
                                  </a:lnTo>
                                  <a:lnTo>
                                    <a:pt x="0" y="0"/>
                                  </a:lnTo>
                                  <a:lnTo>
                                    <a:pt x="0" y="9"/>
                                  </a:lnTo>
                                  <a:lnTo>
                                    <a:pt x="4" y="9"/>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8" name="Freeform 3187"/>
                          <wps:cNvSpPr>
                            <a:spLocks/>
                          </wps:cNvSpPr>
                          <wps:spPr bwMode="auto">
                            <a:xfrm>
                              <a:off x="1859" y="1785"/>
                              <a:ext cx="33" cy="20"/>
                            </a:xfrm>
                            <a:custGeom>
                              <a:avLst/>
                              <a:gdLst>
                                <a:gd name="T0" fmla="*/ 29 w 33"/>
                                <a:gd name="T1" fmla="*/ 20 h 20"/>
                                <a:gd name="T2" fmla="*/ 33 w 33"/>
                                <a:gd name="T3" fmla="*/ 20 h 20"/>
                                <a:gd name="T4" fmla="*/ 33 w 33"/>
                                <a:gd name="T5" fmla="*/ 12 h 20"/>
                                <a:gd name="T6" fmla="*/ 29 w 33"/>
                                <a:gd name="T7" fmla="*/ 12 h 20"/>
                                <a:gd name="T8" fmla="*/ 5 w 33"/>
                                <a:gd name="T9" fmla="*/ 0 h 20"/>
                                <a:gd name="T10" fmla="*/ 0 w 33"/>
                                <a:gd name="T11" fmla="*/ 0 h 20"/>
                                <a:gd name="T12" fmla="*/ 0 w 33"/>
                                <a:gd name="T13" fmla="*/ 8 h 20"/>
                                <a:gd name="T14" fmla="*/ 5 w 33"/>
                                <a:gd name="T15" fmla="*/ 8 h 20"/>
                                <a:gd name="T16" fmla="*/ 29 w 33"/>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0">
                                  <a:moveTo>
                                    <a:pt x="29" y="20"/>
                                  </a:moveTo>
                                  <a:lnTo>
                                    <a:pt x="33" y="20"/>
                                  </a:lnTo>
                                  <a:lnTo>
                                    <a:pt x="33" y="12"/>
                                  </a:lnTo>
                                  <a:lnTo>
                                    <a:pt x="29" y="12"/>
                                  </a:lnTo>
                                  <a:lnTo>
                                    <a:pt x="5" y="0"/>
                                  </a:lnTo>
                                  <a:lnTo>
                                    <a:pt x="0" y="0"/>
                                  </a:lnTo>
                                  <a:lnTo>
                                    <a:pt x="0" y="8"/>
                                  </a:lnTo>
                                  <a:lnTo>
                                    <a:pt x="5" y="8"/>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9" name="Freeform 3188"/>
                          <wps:cNvSpPr>
                            <a:spLocks/>
                          </wps:cNvSpPr>
                          <wps:spPr bwMode="auto">
                            <a:xfrm>
                              <a:off x="1827" y="1768"/>
                              <a:ext cx="12" cy="12"/>
                            </a:xfrm>
                            <a:custGeom>
                              <a:avLst/>
                              <a:gdLst>
                                <a:gd name="T0" fmla="*/ 4 w 12"/>
                                <a:gd name="T1" fmla="*/ 12 h 12"/>
                                <a:gd name="T2" fmla="*/ 12 w 12"/>
                                <a:gd name="T3" fmla="*/ 12 h 12"/>
                                <a:gd name="T4" fmla="*/ 12 w 12"/>
                                <a:gd name="T5" fmla="*/ 4 h 12"/>
                                <a:gd name="T6" fmla="*/ 8 w 12"/>
                                <a:gd name="T7" fmla="*/ 0 h 12"/>
                                <a:gd name="T8" fmla="*/ 0 w 12"/>
                                <a:gd name="T9" fmla="*/ 0 h 12"/>
                                <a:gd name="T10" fmla="*/ 0 w 12"/>
                                <a:gd name="T11" fmla="*/ 8 h 12"/>
                                <a:gd name="T12" fmla="*/ 4 w 12"/>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4" y="12"/>
                                  </a:moveTo>
                                  <a:lnTo>
                                    <a:pt x="12" y="12"/>
                                  </a:lnTo>
                                  <a:lnTo>
                                    <a:pt x="12" y="4"/>
                                  </a:lnTo>
                                  <a:lnTo>
                                    <a:pt x="8" y="0"/>
                                  </a:lnTo>
                                  <a:lnTo>
                                    <a:pt x="0" y="0"/>
                                  </a:lnTo>
                                  <a:lnTo>
                                    <a:pt x="0" y="8"/>
                                  </a:lnTo>
                                  <a:lnTo>
                                    <a:pt x="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0" name="Freeform 3189"/>
                          <wps:cNvSpPr>
                            <a:spLocks/>
                          </wps:cNvSpPr>
                          <wps:spPr bwMode="auto">
                            <a:xfrm>
                              <a:off x="1769" y="1748"/>
                              <a:ext cx="33" cy="16"/>
                            </a:xfrm>
                            <a:custGeom>
                              <a:avLst/>
                              <a:gdLst>
                                <a:gd name="T0" fmla="*/ 29 w 33"/>
                                <a:gd name="T1" fmla="*/ 16 h 16"/>
                                <a:gd name="T2" fmla="*/ 33 w 33"/>
                                <a:gd name="T3" fmla="*/ 16 h 16"/>
                                <a:gd name="T4" fmla="*/ 33 w 33"/>
                                <a:gd name="T5" fmla="*/ 8 h 16"/>
                                <a:gd name="T6" fmla="*/ 29 w 33"/>
                                <a:gd name="T7" fmla="*/ 8 h 16"/>
                                <a:gd name="T8" fmla="*/ 4 w 33"/>
                                <a:gd name="T9" fmla="*/ 0 h 16"/>
                                <a:gd name="T10" fmla="*/ 0 w 33"/>
                                <a:gd name="T11" fmla="*/ 0 h 16"/>
                                <a:gd name="T12" fmla="*/ 0 w 33"/>
                                <a:gd name="T13" fmla="*/ 8 h 16"/>
                                <a:gd name="T14" fmla="*/ 4 w 33"/>
                                <a:gd name="T15" fmla="*/ 8 h 16"/>
                                <a:gd name="T16" fmla="*/ 29 w 33"/>
                                <a:gd name="T17" fmla="*/ 1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16">
                                  <a:moveTo>
                                    <a:pt x="29" y="16"/>
                                  </a:moveTo>
                                  <a:lnTo>
                                    <a:pt x="33" y="16"/>
                                  </a:lnTo>
                                  <a:lnTo>
                                    <a:pt x="33" y="8"/>
                                  </a:lnTo>
                                  <a:lnTo>
                                    <a:pt x="29" y="8"/>
                                  </a:lnTo>
                                  <a:lnTo>
                                    <a:pt x="4" y="0"/>
                                  </a:lnTo>
                                  <a:lnTo>
                                    <a:pt x="0" y="0"/>
                                  </a:lnTo>
                                  <a:lnTo>
                                    <a:pt x="0" y="8"/>
                                  </a:lnTo>
                                  <a:lnTo>
                                    <a:pt x="4" y="8"/>
                                  </a:lnTo>
                                  <a:lnTo>
                                    <a:pt x="2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1" name="Freeform 3190"/>
                          <wps:cNvSpPr>
                            <a:spLocks/>
                          </wps:cNvSpPr>
                          <wps:spPr bwMode="auto">
                            <a:xfrm>
                              <a:off x="1732" y="1731"/>
                              <a:ext cx="12" cy="12"/>
                            </a:xfrm>
                            <a:custGeom>
                              <a:avLst/>
                              <a:gdLst>
                                <a:gd name="T0" fmla="*/ 4 w 12"/>
                                <a:gd name="T1" fmla="*/ 12 h 12"/>
                                <a:gd name="T2" fmla="*/ 12 w 12"/>
                                <a:gd name="T3" fmla="*/ 12 h 12"/>
                                <a:gd name="T4" fmla="*/ 12 w 12"/>
                                <a:gd name="T5" fmla="*/ 4 h 12"/>
                                <a:gd name="T6" fmla="*/ 8 w 12"/>
                                <a:gd name="T7" fmla="*/ 0 h 12"/>
                                <a:gd name="T8" fmla="*/ 0 w 12"/>
                                <a:gd name="T9" fmla="*/ 0 h 12"/>
                                <a:gd name="T10" fmla="*/ 0 w 12"/>
                                <a:gd name="T11" fmla="*/ 8 h 12"/>
                                <a:gd name="T12" fmla="*/ 4 w 12"/>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4" y="12"/>
                                  </a:moveTo>
                                  <a:lnTo>
                                    <a:pt x="12" y="12"/>
                                  </a:lnTo>
                                  <a:lnTo>
                                    <a:pt x="12" y="4"/>
                                  </a:lnTo>
                                  <a:lnTo>
                                    <a:pt x="8" y="0"/>
                                  </a:lnTo>
                                  <a:lnTo>
                                    <a:pt x="0" y="0"/>
                                  </a:lnTo>
                                  <a:lnTo>
                                    <a:pt x="0" y="8"/>
                                  </a:lnTo>
                                  <a:lnTo>
                                    <a:pt x="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2" name="Freeform 3191"/>
                          <wps:cNvSpPr>
                            <a:spLocks/>
                          </wps:cNvSpPr>
                          <wps:spPr bwMode="auto">
                            <a:xfrm>
                              <a:off x="1678" y="1711"/>
                              <a:ext cx="33" cy="16"/>
                            </a:xfrm>
                            <a:custGeom>
                              <a:avLst/>
                              <a:gdLst>
                                <a:gd name="T0" fmla="*/ 29 w 33"/>
                                <a:gd name="T1" fmla="*/ 16 h 16"/>
                                <a:gd name="T2" fmla="*/ 33 w 33"/>
                                <a:gd name="T3" fmla="*/ 16 h 16"/>
                                <a:gd name="T4" fmla="*/ 33 w 33"/>
                                <a:gd name="T5" fmla="*/ 8 h 16"/>
                                <a:gd name="T6" fmla="*/ 29 w 33"/>
                                <a:gd name="T7" fmla="*/ 8 h 16"/>
                                <a:gd name="T8" fmla="*/ 5 w 33"/>
                                <a:gd name="T9" fmla="*/ 0 h 16"/>
                                <a:gd name="T10" fmla="*/ 0 w 33"/>
                                <a:gd name="T11" fmla="*/ 0 h 16"/>
                                <a:gd name="T12" fmla="*/ 0 w 33"/>
                                <a:gd name="T13" fmla="*/ 8 h 16"/>
                                <a:gd name="T14" fmla="*/ 5 w 33"/>
                                <a:gd name="T15" fmla="*/ 8 h 16"/>
                                <a:gd name="T16" fmla="*/ 29 w 33"/>
                                <a:gd name="T17" fmla="*/ 1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16">
                                  <a:moveTo>
                                    <a:pt x="29" y="16"/>
                                  </a:moveTo>
                                  <a:lnTo>
                                    <a:pt x="33" y="16"/>
                                  </a:lnTo>
                                  <a:lnTo>
                                    <a:pt x="33" y="8"/>
                                  </a:lnTo>
                                  <a:lnTo>
                                    <a:pt x="29" y="8"/>
                                  </a:lnTo>
                                  <a:lnTo>
                                    <a:pt x="5" y="0"/>
                                  </a:lnTo>
                                  <a:lnTo>
                                    <a:pt x="0" y="0"/>
                                  </a:lnTo>
                                  <a:lnTo>
                                    <a:pt x="0" y="8"/>
                                  </a:lnTo>
                                  <a:lnTo>
                                    <a:pt x="5" y="8"/>
                                  </a:lnTo>
                                  <a:lnTo>
                                    <a:pt x="2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3" name="Freeform 3192"/>
                          <wps:cNvSpPr>
                            <a:spLocks/>
                          </wps:cNvSpPr>
                          <wps:spPr bwMode="auto">
                            <a:xfrm>
                              <a:off x="1641" y="1694"/>
                              <a:ext cx="13" cy="12"/>
                            </a:xfrm>
                            <a:custGeom>
                              <a:avLst/>
                              <a:gdLst>
                                <a:gd name="T0" fmla="*/ 5 w 13"/>
                                <a:gd name="T1" fmla="*/ 12 h 12"/>
                                <a:gd name="T2" fmla="*/ 13 w 13"/>
                                <a:gd name="T3" fmla="*/ 12 h 12"/>
                                <a:gd name="T4" fmla="*/ 13 w 13"/>
                                <a:gd name="T5" fmla="*/ 4 h 12"/>
                                <a:gd name="T6" fmla="*/ 9 w 13"/>
                                <a:gd name="T7" fmla="*/ 0 h 12"/>
                                <a:gd name="T8" fmla="*/ 0 w 13"/>
                                <a:gd name="T9" fmla="*/ 0 h 12"/>
                                <a:gd name="T10" fmla="*/ 0 w 13"/>
                                <a:gd name="T11" fmla="*/ 8 h 12"/>
                                <a:gd name="T12" fmla="*/ 5 w 13"/>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3" h="12">
                                  <a:moveTo>
                                    <a:pt x="5" y="12"/>
                                  </a:moveTo>
                                  <a:lnTo>
                                    <a:pt x="13" y="12"/>
                                  </a:lnTo>
                                  <a:lnTo>
                                    <a:pt x="13" y="4"/>
                                  </a:lnTo>
                                  <a:lnTo>
                                    <a:pt x="9" y="0"/>
                                  </a:lnTo>
                                  <a:lnTo>
                                    <a:pt x="0" y="0"/>
                                  </a:lnTo>
                                  <a:lnTo>
                                    <a:pt x="0" y="8"/>
                                  </a:lnTo>
                                  <a:lnTo>
                                    <a:pt x="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4" name="Freeform 3193"/>
                          <wps:cNvSpPr>
                            <a:spLocks/>
                          </wps:cNvSpPr>
                          <wps:spPr bwMode="auto">
                            <a:xfrm>
                              <a:off x="1584" y="1674"/>
                              <a:ext cx="37" cy="16"/>
                            </a:xfrm>
                            <a:custGeom>
                              <a:avLst/>
                              <a:gdLst>
                                <a:gd name="T0" fmla="*/ 33 w 37"/>
                                <a:gd name="T1" fmla="*/ 16 h 16"/>
                                <a:gd name="T2" fmla="*/ 37 w 37"/>
                                <a:gd name="T3" fmla="*/ 16 h 16"/>
                                <a:gd name="T4" fmla="*/ 37 w 37"/>
                                <a:gd name="T5" fmla="*/ 8 h 16"/>
                                <a:gd name="T6" fmla="*/ 33 w 37"/>
                                <a:gd name="T7" fmla="*/ 8 h 16"/>
                                <a:gd name="T8" fmla="*/ 4 w 37"/>
                                <a:gd name="T9" fmla="*/ 0 h 16"/>
                                <a:gd name="T10" fmla="*/ 0 w 37"/>
                                <a:gd name="T11" fmla="*/ 0 h 16"/>
                                <a:gd name="T12" fmla="*/ 0 w 37"/>
                                <a:gd name="T13" fmla="*/ 8 h 16"/>
                                <a:gd name="T14" fmla="*/ 4 w 37"/>
                                <a:gd name="T15" fmla="*/ 8 h 16"/>
                                <a:gd name="T16" fmla="*/ 33 w 37"/>
                                <a:gd name="T17" fmla="*/ 1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6">
                                  <a:moveTo>
                                    <a:pt x="33" y="16"/>
                                  </a:moveTo>
                                  <a:lnTo>
                                    <a:pt x="37" y="16"/>
                                  </a:lnTo>
                                  <a:lnTo>
                                    <a:pt x="37" y="8"/>
                                  </a:lnTo>
                                  <a:lnTo>
                                    <a:pt x="33" y="8"/>
                                  </a:lnTo>
                                  <a:lnTo>
                                    <a:pt x="4" y="0"/>
                                  </a:lnTo>
                                  <a:lnTo>
                                    <a:pt x="0" y="0"/>
                                  </a:lnTo>
                                  <a:lnTo>
                                    <a:pt x="0" y="8"/>
                                  </a:lnTo>
                                  <a:lnTo>
                                    <a:pt x="4" y="8"/>
                                  </a:lnTo>
                                  <a:lnTo>
                                    <a:pt x="33"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5" name="Freeform 3194"/>
                          <wps:cNvSpPr>
                            <a:spLocks/>
                          </wps:cNvSpPr>
                          <wps:spPr bwMode="auto">
                            <a:xfrm>
                              <a:off x="1551" y="1657"/>
                              <a:ext cx="12" cy="12"/>
                            </a:xfrm>
                            <a:custGeom>
                              <a:avLst/>
                              <a:gdLst>
                                <a:gd name="T0" fmla="*/ 4 w 12"/>
                                <a:gd name="T1" fmla="*/ 12 h 12"/>
                                <a:gd name="T2" fmla="*/ 12 w 12"/>
                                <a:gd name="T3" fmla="*/ 12 h 12"/>
                                <a:gd name="T4" fmla="*/ 12 w 12"/>
                                <a:gd name="T5" fmla="*/ 4 h 12"/>
                                <a:gd name="T6" fmla="*/ 8 w 12"/>
                                <a:gd name="T7" fmla="*/ 0 h 12"/>
                                <a:gd name="T8" fmla="*/ 0 w 12"/>
                                <a:gd name="T9" fmla="*/ 0 h 12"/>
                                <a:gd name="T10" fmla="*/ 0 w 12"/>
                                <a:gd name="T11" fmla="*/ 8 h 12"/>
                                <a:gd name="T12" fmla="*/ 4 w 12"/>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4" y="12"/>
                                  </a:moveTo>
                                  <a:lnTo>
                                    <a:pt x="12" y="12"/>
                                  </a:lnTo>
                                  <a:lnTo>
                                    <a:pt x="12" y="4"/>
                                  </a:lnTo>
                                  <a:lnTo>
                                    <a:pt x="8" y="0"/>
                                  </a:lnTo>
                                  <a:lnTo>
                                    <a:pt x="0" y="0"/>
                                  </a:lnTo>
                                  <a:lnTo>
                                    <a:pt x="0" y="8"/>
                                  </a:lnTo>
                                  <a:lnTo>
                                    <a:pt x="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6" name="Freeform 3195"/>
                          <wps:cNvSpPr>
                            <a:spLocks/>
                          </wps:cNvSpPr>
                          <wps:spPr bwMode="auto">
                            <a:xfrm>
                              <a:off x="1493" y="1637"/>
                              <a:ext cx="37" cy="16"/>
                            </a:xfrm>
                            <a:custGeom>
                              <a:avLst/>
                              <a:gdLst>
                                <a:gd name="T0" fmla="*/ 33 w 37"/>
                                <a:gd name="T1" fmla="*/ 16 h 16"/>
                                <a:gd name="T2" fmla="*/ 37 w 37"/>
                                <a:gd name="T3" fmla="*/ 16 h 16"/>
                                <a:gd name="T4" fmla="*/ 37 w 37"/>
                                <a:gd name="T5" fmla="*/ 8 h 16"/>
                                <a:gd name="T6" fmla="*/ 33 w 37"/>
                                <a:gd name="T7" fmla="*/ 8 h 16"/>
                                <a:gd name="T8" fmla="*/ 4 w 37"/>
                                <a:gd name="T9" fmla="*/ 0 h 16"/>
                                <a:gd name="T10" fmla="*/ 0 w 37"/>
                                <a:gd name="T11" fmla="*/ 0 h 16"/>
                                <a:gd name="T12" fmla="*/ 0 w 37"/>
                                <a:gd name="T13" fmla="*/ 8 h 16"/>
                                <a:gd name="T14" fmla="*/ 4 w 37"/>
                                <a:gd name="T15" fmla="*/ 8 h 16"/>
                                <a:gd name="T16" fmla="*/ 33 w 37"/>
                                <a:gd name="T17" fmla="*/ 1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6">
                                  <a:moveTo>
                                    <a:pt x="33" y="16"/>
                                  </a:moveTo>
                                  <a:lnTo>
                                    <a:pt x="37" y="16"/>
                                  </a:lnTo>
                                  <a:lnTo>
                                    <a:pt x="37" y="8"/>
                                  </a:lnTo>
                                  <a:lnTo>
                                    <a:pt x="33" y="8"/>
                                  </a:lnTo>
                                  <a:lnTo>
                                    <a:pt x="4" y="0"/>
                                  </a:lnTo>
                                  <a:lnTo>
                                    <a:pt x="0" y="0"/>
                                  </a:lnTo>
                                  <a:lnTo>
                                    <a:pt x="0" y="8"/>
                                  </a:lnTo>
                                  <a:lnTo>
                                    <a:pt x="4" y="8"/>
                                  </a:lnTo>
                                  <a:lnTo>
                                    <a:pt x="33"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7" name="Freeform 3196"/>
                          <wps:cNvSpPr>
                            <a:spLocks/>
                          </wps:cNvSpPr>
                          <wps:spPr bwMode="auto">
                            <a:xfrm>
                              <a:off x="1460" y="1620"/>
                              <a:ext cx="13" cy="12"/>
                            </a:xfrm>
                            <a:custGeom>
                              <a:avLst/>
                              <a:gdLst>
                                <a:gd name="T0" fmla="*/ 5 w 13"/>
                                <a:gd name="T1" fmla="*/ 12 h 12"/>
                                <a:gd name="T2" fmla="*/ 13 w 13"/>
                                <a:gd name="T3" fmla="*/ 12 h 12"/>
                                <a:gd name="T4" fmla="*/ 13 w 13"/>
                                <a:gd name="T5" fmla="*/ 4 h 12"/>
                                <a:gd name="T6" fmla="*/ 9 w 13"/>
                                <a:gd name="T7" fmla="*/ 0 h 12"/>
                                <a:gd name="T8" fmla="*/ 0 w 13"/>
                                <a:gd name="T9" fmla="*/ 0 h 12"/>
                                <a:gd name="T10" fmla="*/ 0 w 13"/>
                                <a:gd name="T11" fmla="*/ 8 h 12"/>
                                <a:gd name="T12" fmla="*/ 5 w 13"/>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3" h="12">
                                  <a:moveTo>
                                    <a:pt x="5" y="12"/>
                                  </a:moveTo>
                                  <a:lnTo>
                                    <a:pt x="13" y="12"/>
                                  </a:lnTo>
                                  <a:lnTo>
                                    <a:pt x="13" y="4"/>
                                  </a:lnTo>
                                  <a:lnTo>
                                    <a:pt x="9" y="0"/>
                                  </a:lnTo>
                                  <a:lnTo>
                                    <a:pt x="0" y="0"/>
                                  </a:lnTo>
                                  <a:lnTo>
                                    <a:pt x="0" y="8"/>
                                  </a:lnTo>
                                  <a:lnTo>
                                    <a:pt x="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8" name="Freeform 3197"/>
                          <wps:cNvSpPr>
                            <a:spLocks/>
                          </wps:cNvSpPr>
                          <wps:spPr bwMode="auto">
                            <a:xfrm>
                              <a:off x="1403" y="1600"/>
                              <a:ext cx="33" cy="16"/>
                            </a:xfrm>
                            <a:custGeom>
                              <a:avLst/>
                              <a:gdLst>
                                <a:gd name="T0" fmla="*/ 29 w 33"/>
                                <a:gd name="T1" fmla="*/ 16 h 16"/>
                                <a:gd name="T2" fmla="*/ 33 w 33"/>
                                <a:gd name="T3" fmla="*/ 16 h 16"/>
                                <a:gd name="T4" fmla="*/ 33 w 33"/>
                                <a:gd name="T5" fmla="*/ 8 h 16"/>
                                <a:gd name="T6" fmla="*/ 29 w 33"/>
                                <a:gd name="T7" fmla="*/ 8 h 16"/>
                                <a:gd name="T8" fmla="*/ 4 w 33"/>
                                <a:gd name="T9" fmla="*/ 0 h 16"/>
                                <a:gd name="T10" fmla="*/ 0 w 33"/>
                                <a:gd name="T11" fmla="*/ 0 h 16"/>
                                <a:gd name="T12" fmla="*/ 0 w 33"/>
                                <a:gd name="T13" fmla="*/ 8 h 16"/>
                                <a:gd name="T14" fmla="*/ 4 w 33"/>
                                <a:gd name="T15" fmla="*/ 8 h 16"/>
                                <a:gd name="T16" fmla="*/ 29 w 33"/>
                                <a:gd name="T17" fmla="*/ 1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16">
                                  <a:moveTo>
                                    <a:pt x="29" y="16"/>
                                  </a:moveTo>
                                  <a:lnTo>
                                    <a:pt x="33" y="16"/>
                                  </a:lnTo>
                                  <a:lnTo>
                                    <a:pt x="33" y="8"/>
                                  </a:lnTo>
                                  <a:lnTo>
                                    <a:pt x="29" y="8"/>
                                  </a:lnTo>
                                  <a:lnTo>
                                    <a:pt x="4" y="0"/>
                                  </a:lnTo>
                                  <a:lnTo>
                                    <a:pt x="0" y="0"/>
                                  </a:lnTo>
                                  <a:lnTo>
                                    <a:pt x="0" y="8"/>
                                  </a:lnTo>
                                  <a:lnTo>
                                    <a:pt x="4" y="8"/>
                                  </a:lnTo>
                                  <a:lnTo>
                                    <a:pt x="2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9" name="Freeform 3198"/>
                          <wps:cNvSpPr>
                            <a:spLocks/>
                          </wps:cNvSpPr>
                          <wps:spPr bwMode="auto">
                            <a:xfrm>
                              <a:off x="1370" y="1583"/>
                              <a:ext cx="8" cy="12"/>
                            </a:xfrm>
                            <a:custGeom>
                              <a:avLst/>
                              <a:gdLst>
                                <a:gd name="T0" fmla="*/ 0 w 8"/>
                                <a:gd name="T1" fmla="*/ 8 h 12"/>
                                <a:gd name="T2" fmla="*/ 0 w 8"/>
                                <a:gd name="T3" fmla="*/ 12 h 12"/>
                                <a:gd name="T4" fmla="*/ 8 w 8"/>
                                <a:gd name="T5" fmla="*/ 12 h 12"/>
                                <a:gd name="T6" fmla="*/ 8 w 8"/>
                                <a:gd name="T7" fmla="*/ 0 h 12"/>
                                <a:gd name="T8" fmla="*/ 0 w 8"/>
                                <a:gd name="T9" fmla="*/ 0 h 12"/>
                                <a:gd name="T10" fmla="*/ 0 w 8"/>
                                <a:gd name="T11" fmla="*/ 4 h 12"/>
                                <a:gd name="T12" fmla="*/ 0 w 8"/>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8" h="12">
                                  <a:moveTo>
                                    <a:pt x="0" y="8"/>
                                  </a:moveTo>
                                  <a:lnTo>
                                    <a:pt x="0" y="12"/>
                                  </a:lnTo>
                                  <a:lnTo>
                                    <a:pt x="8" y="12"/>
                                  </a:lnTo>
                                  <a:lnTo>
                                    <a:pt x="8" y="0"/>
                                  </a:lnTo>
                                  <a:lnTo>
                                    <a:pt x="0" y="0"/>
                                  </a:lnTo>
                                  <a:lnTo>
                                    <a:pt x="0" y="4"/>
                                  </a:lnTo>
                                  <a:lnTo>
                                    <a:pt x="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0" name="Freeform 3199"/>
                          <wps:cNvSpPr>
                            <a:spLocks/>
                          </wps:cNvSpPr>
                          <wps:spPr bwMode="auto">
                            <a:xfrm>
                              <a:off x="1312" y="1558"/>
                              <a:ext cx="33" cy="21"/>
                            </a:xfrm>
                            <a:custGeom>
                              <a:avLst/>
                              <a:gdLst>
                                <a:gd name="T0" fmla="*/ 29 w 33"/>
                                <a:gd name="T1" fmla="*/ 21 h 21"/>
                                <a:gd name="T2" fmla="*/ 33 w 33"/>
                                <a:gd name="T3" fmla="*/ 21 h 21"/>
                                <a:gd name="T4" fmla="*/ 33 w 33"/>
                                <a:gd name="T5" fmla="*/ 13 h 21"/>
                                <a:gd name="T6" fmla="*/ 29 w 33"/>
                                <a:gd name="T7" fmla="*/ 13 h 21"/>
                                <a:gd name="T8" fmla="*/ 4 w 33"/>
                                <a:gd name="T9" fmla="*/ 0 h 21"/>
                                <a:gd name="T10" fmla="*/ 0 w 33"/>
                                <a:gd name="T11" fmla="*/ 0 h 21"/>
                                <a:gd name="T12" fmla="*/ 0 w 33"/>
                                <a:gd name="T13" fmla="*/ 9 h 21"/>
                                <a:gd name="T14" fmla="*/ 4 w 33"/>
                                <a:gd name="T15" fmla="*/ 9 h 21"/>
                                <a:gd name="T16" fmla="*/ 29 w 33"/>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21"/>
                                  </a:moveTo>
                                  <a:lnTo>
                                    <a:pt x="33" y="21"/>
                                  </a:lnTo>
                                  <a:lnTo>
                                    <a:pt x="33" y="13"/>
                                  </a:lnTo>
                                  <a:lnTo>
                                    <a:pt x="29" y="13"/>
                                  </a:lnTo>
                                  <a:lnTo>
                                    <a:pt x="4" y="0"/>
                                  </a:lnTo>
                                  <a:lnTo>
                                    <a:pt x="0" y="0"/>
                                  </a:lnTo>
                                  <a:lnTo>
                                    <a:pt x="0" y="9"/>
                                  </a:lnTo>
                                  <a:lnTo>
                                    <a:pt x="4" y="9"/>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1" name="Freeform 3200"/>
                          <wps:cNvSpPr>
                            <a:spLocks/>
                          </wps:cNvSpPr>
                          <wps:spPr bwMode="auto">
                            <a:xfrm>
                              <a:off x="1275" y="1546"/>
                              <a:ext cx="13" cy="8"/>
                            </a:xfrm>
                            <a:custGeom>
                              <a:avLst/>
                              <a:gdLst>
                                <a:gd name="T0" fmla="*/ 8 w 13"/>
                                <a:gd name="T1" fmla="*/ 8 h 8"/>
                                <a:gd name="T2" fmla="*/ 13 w 13"/>
                                <a:gd name="T3" fmla="*/ 8 h 8"/>
                                <a:gd name="T4" fmla="*/ 13 w 13"/>
                                <a:gd name="T5" fmla="*/ 0 h 8"/>
                                <a:gd name="T6" fmla="*/ 0 w 13"/>
                                <a:gd name="T7" fmla="*/ 0 h 8"/>
                                <a:gd name="T8" fmla="*/ 0 w 13"/>
                                <a:gd name="T9" fmla="*/ 8 h 8"/>
                                <a:gd name="T10" fmla="*/ 4 w 13"/>
                                <a:gd name="T11" fmla="*/ 8 h 8"/>
                                <a:gd name="T12" fmla="*/ 8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8" y="8"/>
                                  </a:moveTo>
                                  <a:lnTo>
                                    <a:pt x="13" y="8"/>
                                  </a:lnTo>
                                  <a:lnTo>
                                    <a:pt x="13"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2" name="Freeform 3201"/>
                          <wps:cNvSpPr>
                            <a:spLocks/>
                          </wps:cNvSpPr>
                          <wps:spPr bwMode="auto">
                            <a:xfrm>
                              <a:off x="1218" y="1521"/>
                              <a:ext cx="37" cy="21"/>
                            </a:xfrm>
                            <a:custGeom>
                              <a:avLst/>
                              <a:gdLst>
                                <a:gd name="T0" fmla="*/ 33 w 37"/>
                                <a:gd name="T1" fmla="*/ 21 h 21"/>
                                <a:gd name="T2" fmla="*/ 37 w 37"/>
                                <a:gd name="T3" fmla="*/ 21 h 21"/>
                                <a:gd name="T4" fmla="*/ 37 w 37"/>
                                <a:gd name="T5" fmla="*/ 13 h 21"/>
                                <a:gd name="T6" fmla="*/ 33 w 37"/>
                                <a:gd name="T7" fmla="*/ 13 h 21"/>
                                <a:gd name="T8" fmla="*/ 4 w 37"/>
                                <a:gd name="T9" fmla="*/ 0 h 21"/>
                                <a:gd name="T10" fmla="*/ 0 w 37"/>
                                <a:gd name="T11" fmla="*/ 0 h 21"/>
                                <a:gd name="T12" fmla="*/ 0 w 37"/>
                                <a:gd name="T13" fmla="*/ 9 h 21"/>
                                <a:gd name="T14" fmla="*/ 4 w 37"/>
                                <a:gd name="T15" fmla="*/ 9 h 21"/>
                                <a:gd name="T16" fmla="*/ 33 w 37"/>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21"/>
                                  </a:moveTo>
                                  <a:lnTo>
                                    <a:pt x="37" y="21"/>
                                  </a:lnTo>
                                  <a:lnTo>
                                    <a:pt x="37" y="13"/>
                                  </a:lnTo>
                                  <a:lnTo>
                                    <a:pt x="33" y="13"/>
                                  </a:lnTo>
                                  <a:lnTo>
                                    <a:pt x="4" y="0"/>
                                  </a:lnTo>
                                  <a:lnTo>
                                    <a:pt x="0" y="0"/>
                                  </a:lnTo>
                                  <a:lnTo>
                                    <a:pt x="0" y="9"/>
                                  </a:lnTo>
                                  <a:lnTo>
                                    <a:pt x="4" y="9"/>
                                  </a:lnTo>
                                  <a:lnTo>
                                    <a:pt x="33"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3" name="Freeform 3202"/>
                          <wps:cNvSpPr>
                            <a:spLocks/>
                          </wps:cNvSpPr>
                          <wps:spPr bwMode="auto">
                            <a:xfrm>
                              <a:off x="1185" y="1509"/>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4" name="Freeform 3203"/>
                          <wps:cNvSpPr>
                            <a:spLocks/>
                          </wps:cNvSpPr>
                          <wps:spPr bwMode="auto">
                            <a:xfrm>
                              <a:off x="1127" y="1484"/>
                              <a:ext cx="37" cy="21"/>
                            </a:xfrm>
                            <a:custGeom>
                              <a:avLst/>
                              <a:gdLst>
                                <a:gd name="T0" fmla="*/ 33 w 37"/>
                                <a:gd name="T1" fmla="*/ 21 h 21"/>
                                <a:gd name="T2" fmla="*/ 37 w 37"/>
                                <a:gd name="T3" fmla="*/ 21 h 21"/>
                                <a:gd name="T4" fmla="*/ 37 w 37"/>
                                <a:gd name="T5" fmla="*/ 13 h 21"/>
                                <a:gd name="T6" fmla="*/ 33 w 37"/>
                                <a:gd name="T7" fmla="*/ 13 h 21"/>
                                <a:gd name="T8" fmla="*/ 4 w 37"/>
                                <a:gd name="T9" fmla="*/ 0 h 21"/>
                                <a:gd name="T10" fmla="*/ 0 w 37"/>
                                <a:gd name="T11" fmla="*/ 0 h 21"/>
                                <a:gd name="T12" fmla="*/ 0 w 37"/>
                                <a:gd name="T13" fmla="*/ 9 h 21"/>
                                <a:gd name="T14" fmla="*/ 4 w 37"/>
                                <a:gd name="T15" fmla="*/ 9 h 21"/>
                                <a:gd name="T16" fmla="*/ 33 w 37"/>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21"/>
                                  </a:moveTo>
                                  <a:lnTo>
                                    <a:pt x="37" y="21"/>
                                  </a:lnTo>
                                  <a:lnTo>
                                    <a:pt x="37" y="13"/>
                                  </a:lnTo>
                                  <a:lnTo>
                                    <a:pt x="33" y="13"/>
                                  </a:lnTo>
                                  <a:lnTo>
                                    <a:pt x="4" y="0"/>
                                  </a:lnTo>
                                  <a:lnTo>
                                    <a:pt x="0" y="0"/>
                                  </a:lnTo>
                                  <a:lnTo>
                                    <a:pt x="0" y="9"/>
                                  </a:lnTo>
                                  <a:lnTo>
                                    <a:pt x="4" y="9"/>
                                  </a:lnTo>
                                  <a:lnTo>
                                    <a:pt x="33"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5" name="Freeform 3204"/>
                          <wps:cNvSpPr>
                            <a:spLocks/>
                          </wps:cNvSpPr>
                          <wps:spPr bwMode="auto">
                            <a:xfrm>
                              <a:off x="1094" y="1472"/>
                              <a:ext cx="13" cy="8"/>
                            </a:xfrm>
                            <a:custGeom>
                              <a:avLst/>
                              <a:gdLst>
                                <a:gd name="T0" fmla="*/ 8 w 13"/>
                                <a:gd name="T1" fmla="*/ 8 h 8"/>
                                <a:gd name="T2" fmla="*/ 13 w 13"/>
                                <a:gd name="T3" fmla="*/ 8 h 8"/>
                                <a:gd name="T4" fmla="*/ 13 w 13"/>
                                <a:gd name="T5" fmla="*/ 0 h 8"/>
                                <a:gd name="T6" fmla="*/ 0 w 13"/>
                                <a:gd name="T7" fmla="*/ 0 h 8"/>
                                <a:gd name="T8" fmla="*/ 0 w 13"/>
                                <a:gd name="T9" fmla="*/ 8 h 8"/>
                                <a:gd name="T10" fmla="*/ 4 w 13"/>
                                <a:gd name="T11" fmla="*/ 8 h 8"/>
                                <a:gd name="T12" fmla="*/ 8 w 13"/>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8" y="8"/>
                                  </a:moveTo>
                                  <a:lnTo>
                                    <a:pt x="13" y="8"/>
                                  </a:lnTo>
                                  <a:lnTo>
                                    <a:pt x="13"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6" name="Freeform 3205"/>
                          <wps:cNvSpPr>
                            <a:spLocks/>
                          </wps:cNvSpPr>
                          <wps:spPr bwMode="auto">
                            <a:xfrm>
                              <a:off x="1037" y="1447"/>
                              <a:ext cx="33" cy="21"/>
                            </a:xfrm>
                            <a:custGeom>
                              <a:avLst/>
                              <a:gdLst>
                                <a:gd name="T0" fmla="*/ 28 w 33"/>
                                <a:gd name="T1" fmla="*/ 21 h 21"/>
                                <a:gd name="T2" fmla="*/ 33 w 33"/>
                                <a:gd name="T3" fmla="*/ 21 h 21"/>
                                <a:gd name="T4" fmla="*/ 33 w 33"/>
                                <a:gd name="T5" fmla="*/ 13 h 21"/>
                                <a:gd name="T6" fmla="*/ 28 w 33"/>
                                <a:gd name="T7" fmla="*/ 13 h 21"/>
                                <a:gd name="T8" fmla="*/ 4 w 33"/>
                                <a:gd name="T9" fmla="*/ 0 h 21"/>
                                <a:gd name="T10" fmla="*/ 0 w 33"/>
                                <a:gd name="T11" fmla="*/ 0 h 21"/>
                                <a:gd name="T12" fmla="*/ 0 w 33"/>
                                <a:gd name="T13" fmla="*/ 9 h 21"/>
                                <a:gd name="T14" fmla="*/ 4 w 33"/>
                                <a:gd name="T15" fmla="*/ 9 h 21"/>
                                <a:gd name="T16" fmla="*/ 28 w 33"/>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8" y="21"/>
                                  </a:moveTo>
                                  <a:lnTo>
                                    <a:pt x="33" y="21"/>
                                  </a:lnTo>
                                  <a:lnTo>
                                    <a:pt x="33" y="13"/>
                                  </a:lnTo>
                                  <a:lnTo>
                                    <a:pt x="28" y="13"/>
                                  </a:lnTo>
                                  <a:lnTo>
                                    <a:pt x="4" y="0"/>
                                  </a:lnTo>
                                  <a:lnTo>
                                    <a:pt x="0" y="0"/>
                                  </a:lnTo>
                                  <a:lnTo>
                                    <a:pt x="0" y="9"/>
                                  </a:lnTo>
                                  <a:lnTo>
                                    <a:pt x="4" y="9"/>
                                  </a:lnTo>
                                  <a:lnTo>
                                    <a:pt x="2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7" name="Freeform 3206"/>
                          <wps:cNvSpPr>
                            <a:spLocks/>
                          </wps:cNvSpPr>
                          <wps:spPr bwMode="auto">
                            <a:xfrm>
                              <a:off x="1004" y="1435"/>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8" name="Freeform 3207"/>
                          <wps:cNvSpPr>
                            <a:spLocks/>
                          </wps:cNvSpPr>
                          <wps:spPr bwMode="auto">
                            <a:xfrm>
                              <a:off x="946" y="1410"/>
                              <a:ext cx="33" cy="21"/>
                            </a:xfrm>
                            <a:custGeom>
                              <a:avLst/>
                              <a:gdLst>
                                <a:gd name="T0" fmla="*/ 29 w 33"/>
                                <a:gd name="T1" fmla="*/ 21 h 21"/>
                                <a:gd name="T2" fmla="*/ 33 w 33"/>
                                <a:gd name="T3" fmla="*/ 21 h 21"/>
                                <a:gd name="T4" fmla="*/ 33 w 33"/>
                                <a:gd name="T5" fmla="*/ 13 h 21"/>
                                <a:gd name="T6" fmla="*/ 29 w 33"/>
                                <a:gd name="T7" fmla="*/ 13 h 21"/>
                                <a:gd name="T8" fmla="*/ 4 w 33"/>
                                <a:gd name="T9" fmla="*/ 0 h 21"/>
                                <a:gd name="T10" fmla="*/ 0 w 33"/>
                                <a:gd name="T11" fmla="*/ 0 h 21"/>
                                <a:gd name="T12" fmla="*/ 0 w 33"/>
                                <a:gd name="T13" fmla="*/ 9 h 21"/>
                                <a:gd name="T14" fmla="*/ 4 w 33"/>
                                <a:gd name="T15" fmla="*/ 9 h 21"/>
                                <a:gd name="T16" fmla="*/ 29 w 33"/>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21"/>
                                  </a:moveTo>
                                  <a:lnTo>
                                    <a:pt x="33" y="21"/>
                                  </a:lnTo>
                                  <a:lnTo>
                                    <a:pt x="33" y="13"/>
                                  </a:lnTo>
                                  <a:lnTo>
                                    <a:pt x="29" y="13"/>
                                  </a:lnTo>
                                  <a:lnTo>
                                    <a:pt x="4" y="0"/>
                                  </a:lnTo>
                                  <a:lnTo>
                                    <a:pt x="0" y="0"/>
                                  </a:lnTo>
                                  <a:lnTo>
                                    <a:pt x="0" y="9"/>
                                  </a:lnTo>
                                  <a:lnTo>
                                    <a:pt x="4" y="9"/>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9" name="Freeform 3208"/>
                          <wps:cNvSpPr>
                            <a:spLocks/>
                          </wps:cNvSpPr>
                          <wps:spPr bwMode="auto">
                            <a:xfrm>
                              <a:off x="909" y="1398"/>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0" name="Freeform 3209"/>
                          <wps:cNvSpPr>
                            <a:spLocks/>
                          </wps:cNvSpPr>
                          <wps:spPr bwMode="auto">
                            <a:xfrm>
                              <a:off x="856" y="1373"/>
                              <a:ext cx="33" cy="21"/>
                            </a:xfrm>
                            <a:custGeom>
                              <a:avLst/>
                              <a:gdLst>
                                <a:gd name="T0" fmla="*/ 28 w 33"/>
                                <a:gd name="T1" fmla="*/ 21 h 21"/>
                                <a:gd name="T2" fmla="*/ 33 w 33"/>
                                <a:gd name="T3" fmla="*/ 21 h 21"/>
                                <a:gd name="T4" fmla="*/ 33 w 33"/>
                                <a:gd name="T5" fmla="*/ 13 h 21"/>
                                <a:gd name="T6" fmla="*/ 28 w 33"/>
                                <a:gd name="T7" fmla="*/ 13 h 21"/>
                                <a:gd name="T8" fmla="*/ 4 w 33"/>
                                <a:gd name="T9" fmla="*/ 0 h 21"/>
                                <a:gd name="T10" fmla="*/ 0 w 33"/>
                                <a:gd name="T11" fmla="*/ 0 h 21"/>
                                <a:gd name="T12" fmla="*/ 0 w 33"/>
                                <a:gd name="T13" fmla="*/ 9 h 21"/>
                                <a:gd name="T14" fmla="*/ 4 w 33"/>
                                <a:gd name="T15" fmla="*/ 9 h 21"/>
                                <a:gd name="T16" fmla="*/ 28 w 33"/>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8" y="21"/>
                                  </a:moveTo>
                                  <a:lnTo>
                                    <a:pt x="33" y="21"/>
                                  </a:lnTo>
                                  <a:lnTo>
                                    <a:pt x="33" y="13"/>
                                  </a:lnTo>
                                  <a:lnTo>
                                    <a:pt x="28" y="13"/>
                                  </a:lnTo>
                                  <a:lnTo>
                                    <a:pt x="4" y="0"/>
                                  </a:lnTo>
                                  <a:lnTo>
                                    <a:pt x="0" y="0"/>
                                  </a:lnTo>
                                  <a:lnTo>
                                    <a:pt x="0" y="9"/>
                                  </a:lnTo>
                                  <a:lnTo>
                                    <a:pt x="4" y="9"/>
                                  </a:lnTo>
                                  <a:lnTo>
                                    <a:pt x="2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1" name="Freeform 3210"/>
                          <wps:cNvSpPr>
                            <a:spLocks/>
                          </wps:cNvSpPr>
                          <wps:spPr bwMode="auto">
                            <a:xfrm>
                              <a:off x="819" y="1361"/>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2" name="Freeform 3211"/>
                          <wps:cNvSpPr>
                            <a:spLocks/>
                          </wps:cNvSpPr>
                          <wps:spPr bwMode="auto">
                            <a:xfrm>
                              <a:off x="761" y="1336"/>
                              <a:ext cx="37" cy="21"/>
                            </a:xfrm>
                            <a:custGeom>
                              <a:avLst/>
                              <a:gdLst>
                                <a:gd name="T0" fmla="*/ 33 w 37"/>
                                <a:gd name="T1" fmla="*/ 21 h 21"/>
                                <a:gd name="T2" fmla="*/ 37 w 37"/>
                                <a:gd name="T3" fmla="*/ 21 h 21"/>
                                <a:gd name="T4" fmla="*/ 37 w 37"/>
                                <a:gd name="T5" fmla="*/ 13 h 21"/>
                                <a:gd name="T6" fmla="*/ 33 w 37"/>
                                <a:gd name="T7" fmla="*/ 13 h 21"/>
                                <a:gd name="T8" fmla="*/ 4 w 37"/>
                                <a:gd name="T9" fmla="*/ 0 h 21"/>
                                <a:gd name="T10" fmla="*/ 0 w 37"/>
                                <a:gd name="T11" fmla="*/ 0 h 21"/>
                                <a:gd name="T12" fmla="*/ 0 w 37"/>
                                <a:gd name="T13" fmla="*/ 9 h 21"/>
                                <a:gd name="T14" fmla="*/ 4 w 37"/>
                                <a:gd name="T15" fmla="*/ 9 h 21"/>
                                <a:gd name="T16" fmla="*/ 33 w 37"/>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3" y="21"/>
                                  </a:moveTo>
                                  <a:lnTo>
                                    <a:pt x="37" y="21"/>
                                  </a:lnTo>
                                  <a:lnTo>
                                    <a:pt x="37" y="13"/>
                                  </a:lnTo>
                                  <a:lnTo>
                                    <a:pt x="33" y="13"/>
                                  </a:lnTo>
                                  <a:lnTo>
                                    <a:pt x="4" y="0"/>
                                  </a:lnTo>
                                  <a:lnTo>
                                    <a:pt x="0" y="0"/>
                                  </a:lnTo>
                                  <a:lnTo>
                                    <a:pt x="0" y="9"/>
                                  </a:lnTo>
                                  <a:lnTo>
                                    <a:pt x="4" y="9"/>
                                  </a:lnTo>
                                  <a:lnTo>
                                    <a:pt x="33"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3" name="Freeform 3212"/>
                          <wps:cNvSpPr>
                            <a:spLocks/>
                          </wps:cNvSpPr>
                          <wps:spPr bwMode="auto">
                            <a:xfrm>
                              <a:off x="728" y="1324"/>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4" name="Freeform 3213"/>
                          <wps:cNvSpPr>
                            <a:spLocks/>
                          </wps:cNvSpPr>
                          <wps:spPr bwMode="auto">
                            <a:xfrm>
                              <a:off x="671" y="1299"/>
                              <a:ext cx="37" cy="21"/>
                            </a:xfrm>
                            <a:custGeom>
                              <a:avLst/>
                              <a:gdLst>
                                <a:gd name="T0" fmla="*/ 32 w 37"/>
                                <a:gd name="T1" fmla="*/ 21 h 21"/>
                                <a:gd name="T2" fmla="*/ 37 w 37"/>
                                <a:gd name="T3" fmla="*/ 21 h 21"/>
                                <a:gd name="T4" fmla="*/ 37 w 37"/>
                                <a:gd name="T5" fmla="*/ 13 h 21"/>
                                <a:gd name="T6" fmla="*/ 32 w 37"/>
                                <a:gd name="T7" fmla="*/ 13 h 21"/>
                                <a:gd name="T8" fmla="*/ 4 w 37"/>
                                <a:gd name="T9" fmla="*/ 0 h 21"/>
                                <a:gd name="T10" fmla="*/ 0 w 37"/>
                                <a:gd name="T11" fmla="*/ 0 h 21"/>
                                <a:gd name="T12" fmla="*/ 0 w 37"/>
                                <a:gd name="T13" fmla="*/ 9 h 21"/>
                                <a:gd name="T14" fmla="*/ 4 w 37"/>
                                <a:gd name="T15" fmla="*/ 9 h 21"/>
                                <a:gd name="T16" fmla="*/ 32 w 37"/>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21">
                                  <a:moveTo>
                                    <a:pt x="32" y="21"/>
                                  </a:moveTo>
                                  <a:lnTo>
                                    <a:pt x="37" y="21"/>
                                  </a:lnTo>
                                  <a:lnTo>
                                    <a:pt x="37" y="13"/>
                                  </a:lnTo>
                                  <a:lnTo>
                                    <a:pt x="32" y="13"/>
                                  </a:lnTo>
                                  <a:lnTo>
                                    <a:pt x="4" y="0"/>
                                  </a:lnTo>
                                  <a:lnTo>
                                    <a:pt x="0" y="0"/>
                                  </a:lnTo>
                                  <a:lnTo>
                                    <a:pt x="0" y="9"/>
                                  </a:lnTo>
                                  <a:lnTo>
                                    <a:pt x="4" y="9"/>
                                  </a:lnTo>
                                  <a:lnTo>
                                    <a:pt x="32"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5" name="Freeform 3214"/>
                          <wps:cNvSpPr>
                            <a:spLocks/>
                          </wps:cNvSpPr>
                          <wps:spPr bwMode="auto">
                            <a:xfrm>
                              <a:off x="638" y="1287"/>
                              <a:ext cx="12" cy="8"/>
                            </a:xfrm>
                            <a:custGeom>
                              <a:avLst/>
                              <a:gdLst>
                                <a:gd name="T0" fmla="*/ 8 w 12"/>
                                <a:gd name="T1" fmla="*/ 8 h 8"/>
                                <a:gd name="T2" fmla="*/ 12 w 12"/>
                                <a:gd name="T3" fmla="*/ 8 h 8"/>
                                <a:gd name="T4" fmla="*/ 12 w 12"/>
                                <a:gd name="T5" fmla="*/ 0 h 8"/>
                                <a:gd name="T6" fmla="*/ 0 w 12"/>
                                <a:gd name="T7" fmla="*/ 0 h 8"/>
                                <a:gd name="T8" fmla="*/ 0 w 12"/>
                                <a:gd name="T9" fmla="*/ 8 h 8"/>
                                <a:gd name="T10" fmla="*/ 4 w 12"/>
                                <a:gd name="T11" fmla="*/ 8 h 8"/>
                                <a:gd name="T12" fmla="*/ 8 w 12"/>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8" y="8"/>
                                  </a:moveTo>
                                  <a:lnTo>
                                    <a:pt x="12" y="8"/>
                                  </a:lnTo>
                                  <a:lnTo>
                                    <a:pt x="12" y="0"/>
                                  </a:lnTo>
                                  <a:lnTo>
                                    <a:pt x="0" y="0"/>
                                  </a:lnTo>
                                  <a:lnTo>
                                    <a:pt x="0" y="8"/>
                                  </a:lnTo>
                                  <a:lnTo>
                                    <a:pt x="4"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6" name="Freeform 3215"/>
                          <wps:cNvSpPr>
                            <a:spLocks/>
                          </wps:cNvSpPr>
                          <wps:spPr bwMode="auto">
                            <a:xfrm>
                              <a:off x="580" y="1262"/>
                              <a:ext cx="33" cy="21"/>
                            </a:xfrm>
                            <a:custGeom>
                              <a:avLst/>
                              <a:gdLst>
                                <a:gd name="T0" fmla="*/ 29 w 33"/>
                                <a:gd name="T1" fmla="*/ 21 h 21"/>
                                <a:gd name="T2" fmla="*/ 33 w 33"/>
                                <a:gd name="T3" fmla="*/ 21 h 21"/>
                                <a:gd name="T4" fmla="*/ 33 w 33"/>
                                <a:gd name="T5" fmla="*/ 13 h 21"/>
                                <a:gd name="T6" fmla="*/ 29 w 33"/>
                                <a:gd name="T7" fmla="*/ 13 h 21"/>
                                <a:gd name="T8" fmla="*/ 4 w 33"/>
                                <a:gd name="T9" fmla="*/ 0 h 21"/>
                                <a:gd name="T10" fmla="*/ 0 w 33"/>
                                <a:gd name="T11" fmla="*/ 0 h 21"/>
                                <a:gd name="T12" fmla="*/ 0 w 33"/>
                                <a:gd name="T13" fmla="*/ 9 h 21"/>
                                <a:gd name="T14" fmla="*/ 4 w 33"/>
                                <a:gd name="T15" fmla="*/ 9 h 21"/>
                                <a:gd name="T16" fmla="*/ 29 w 33"/>
                                <a:gd name="T17"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1">
                                  <a:moveTo>
                                    <a:pt x="29" y="21"/>
                                  </a:moveTo>
                                  <a:lnTo>
                                    <a:pt x="33" y="21"/>
                                  </a:lnTo>
                                  <a:lnTo>
                                    <a:pt x="33" y="13"/>
                                  </a:lnTo>
                                  <a:lnTo>
                                    <a:pt x="29" y="13"/>
                                  </a:lnTo>
                                  <a:lnTo>
                                    <a:pt x="4" y="0"/>
                                  </a:lnTo>
                                  <a:lnTo>
                                    <a:pt x="0" y="0"/>
                                  </a:lnTo>
                                  <a:lnTo>
                                    <a:pt x="0" y="9"/>
                                  </a:lnTo>
                                  <a:lnTo>
                                    <a:pt x="4" y="9"/>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7" name="Freeform 3216"/>
                          <wps:cNvSpPr>
                            <a:spLocks/>
                          </wps:cNvSpPr>
                          <wps:spPr bwMode="auto">
                            <a:xfrm>
                              <a:off x="547" y="1250"/>
                              <a:ext cx="8" cy="8"/>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8" name="Freeform 3217"/>
                          <wps:cNvSpPr>
                            <a:spLocks/>
                          </wps:cNvSpPr>
                          <wps:spPr bwMode="auto">
                            <a:xfrm>
                              <a:off x="490" y="1225"/>
                              <a:ext cx="32" cy="17"/>
                            </a:xfrm>
                            <a:custGeom>
                              <a:avLst/>
                              <a:gdLst>
                                <a:gd name="T0" fmla="*/ 28 w 32"/>
                                <a:gd name="T1" fmla="*/ 17 h 17"/>
                                <a:gd name="T2" fmla="*/ 32 w 32"/>
                                <a:gd name="T3" fmla="*/ 17 h 17"/>
                                <a:gd name="T4" fmla="*/ 32 w 32"/>
                                <a:gd name="T5" fmla="*/ 9 h 17"/>
                                <a:gd name="T6" fmla="*/ 28 w 32"/>
                                <a:gd name="T7" fmla="*/ 9 h 17"/>
                                <a:gd name="T8" fmla="*/ 4 w 32"/>
                                <a:gd name="T9" fmla="*/ 0 h 17"/>
                                <a:gd name="T10" fmla="*/ 0 w 32"/>
                                <a:gd name="T11" fmla="*/ 0 h 17"/>
                                <a:gd name="T12" fmla="*/ 0 w 32"/>
                                <a:gd name="T13" fmla="*/ 9 h 17"/>
                                <a:gd name="T14" fmla="*/ 4 w 32"/>
                                <a:gd name="T15" fmla="*/ 9 h 17"/>
                                <a:gd name="T16" fmla="*/ 28 w 32"/>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 h="17">
                                  <a:moveTo>
                                    <a:pt x="28" y="17"/>
                                  </a:moveTo>
                                  <a:lnTo>
                                    <a:pt x="32" y="17"/>
                                  </a:lnTo>
                                  <a:lnTo>
                                    <a:pt x="32" y="9"/>
                                  </a:lnTo>
                                  <a:lnTo>
                                    <a:pt x="28" y="9"/>
                                  </a:lnTo>
                                  <a:lnTo>
                                    <a:pt x="4" y="0"/>
                                  </a:lnTo>
                                  <a:lnTo>
                                    <a:pt x="0" y="0"/>
                                  </a:lnTo>
                                  <a:lnTo>
                                    <a:pt x="0" y="9"/>
                                  </a:lnTo>
                                  <a:lnTo>
                                    <a:pt x="4" y="9"/>
                                  </a:lnTo>
                                  <a:lnTo>
                                    <a:pt x="28"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9" name="Freeform 3218"/>
                          <wps:cNvSpPr>
                            <a:spLocks/>
                          </wps:cNvSpPr>
                          <wps:spPr bwMode="auto">
                            <a:xfrm>
                              <a:off x="453" y="1209"/>
                              <a:ext cx="12" cy="12"/>
                            </a:xfrm>
                            <a:custGeom>
                              <a:avLst/>
                              <a:gdLst>
                                <a:gd name="T0" fmla="*/ 4 w 12"/>
                                <a:gd name="T1" fmla="*/ 12 h 12"/>
                                <a:gd name="T2" fmla="*/ 12 w 12"/>
                                <a:gd name="T3" fmla="*/ 12 h 12"/>
                                <a:gd name="T4" fmla="*/ 12 w 12"/>
                                <a:gd name="T5" fmla="*/ 4 h 12"/>
                                <a:gd name="T6" fmla="*/ 8 w 12"/>
                                <a:gd name="T7" fmla="*/ 0 h 12"/>
                                <a:gd name="T8" fmla="*/ 0 w 12"/>
                                <a:gd name="T9" fmla="*/ 0 h 12"/>
                                <a:gd name="T10" fmla="*/ 0 w 12"/>
                                <a:gd name="T11" fmla="*/ 8 h 12"/>
                                <a:gd name="T12" fmla="*/ 4 w 12"/>
                                <a:gd name="T13" fmla="*/ 12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4" y="12"/>
                                  </a:moveTo>
                                  <a:lnTo>
                                    <a:pt x="12" y="12"/>
                                  </a:lnTo>
                                  <a:lnTo>
                                    <a:pt x="12" y="4"/>
                                  </a:lnTo>
                                  <a:lnTo>
                                    <a:pt x="8" y="0"/>
                                  </a:lnTo>
                                  <a:lnTo>
                                    <a:pt x="0" y="0"/>
                                  </a:lnTo>
                                  <a:lnTo>
                                    <a:pt x="0" y="8"/>
                                  </a:lnTo>
                                  <a:lnTo>
                                    <a:pt x="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0" name="Freeform 3219"/>
                          <wps:cNvSpPr>
                            <a:spLocks/>
                          </wps:cNvSpPr>
                          <wps:spPr bwMode="auto">
                            <a:xfrm>
                              <a:off x="395" y="1188"/>
                              <a:ext cx="37" cy="17"/>
                            </a:xfrm>
                            <a:custGeom>
                              <a:avLst/>
                              <a:gdLst>
                                <a:gd name="T0" fmla="*/ 33 w 37"/>
                                <a:gd name="T1" fmla="*/ 17 h 17"/>
                                <a:gd name="T2" fmla="*/ 37 w 37"/>
                                <a:gd name="T3" fmla="*/ 17 h 17"/>
                                <a:gd name="T4" fmla="*/ 37 w 37"/>
                                <a:gd name="T5" fmla="*/ 9 h 17"/>
                                <a:gd name="T6" fmla="*/ 33 w 37"/>
                                <a:gd name="T7" fmla="*/ 9 h 17"/>
                                <a:gd name="T8" fmla="*/ 4 w 37"/>
                                <a:gd name="T9" fmla="*/ 0 h 17"/>
                                <a:gd name="T10" fmla="*/ 0 w 37"/>
                                <a:gd name="T11" fmla="*/ 0 h 17"/>
                                <a:gd name="T12" fmla="*/ 0 w 37"/>
                                <a:gd name="T13" fmla="*/ 9 h 17"/>
                                <a:gd name="T14" fmla="*/ 4 w 37"/>
                                <a:gd name="T15" fmla="*/ 9 h 17"/>
                                <a:gd name="T16" fmla="*/ 33 w 37"/>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17">
                                  <a:moveTo>
                                    <a:pt x="33" y="17"/>
                                  </a:moveTo>
                                  <a:lnTo>
                                    <a:pt x="37" y="17"/>
                                  </a:lnTo>
                                  <a:lnTo>
                                    <a:pt x="37" y="9"/>
                                  </a:lnTo>
                                  <a:lnTo>
                                    <a:pt x="33" y="9"/>
                                  </a:lnTo>
                                  <a:lnTo>
                                    <a:pt x="4" y="0"/>
                                  </a:lnTo>
                                  <a:lnTo>
                                    <a:pt x="0" y="0"/>
                                  </a:lnTo>
                                  <a:lnTo>
                                    <a:pt x="0" y="9"/>
                                  </a:lnTo>
                                  <a:lnTo>
                                    <a:pt x="4" y="9"/>
                                  </a:lnTo>
                                  <a:lnTo>
                                    <a:pt x="33"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1" name="Freeform 3220"/>
                          <wps:cNvSpPr>
                            <a:spLocks/>
                          </wps:cNvSpPr>
                          <wps:spPr bwMode="auto">
                            <a:xfrm>
                              <a:off x="638" y="1871"/>
                              <a:ext cx="395" cy="399"/>
                            </a:xfrm>
                            <a:custGeom>
                              <a:avLst/>
                              <a:gdLst>
                                <a:gd name="T0" fmla="*/ 177 w 395"/>
                                <a:gd name="T1" fmla="*/ 4 h 399"/>
                                <a:gd name="T2" fmla="*/ 156 w 395"/>
                                <a:gd name="T3" fmla="*/ 8 h 399"/>
                                <a:gd name="T4" fmla="*/ 140 w 395"/>
                                <a:gd name="T5" fmla="*/ 12 h 399"/>
                                <a:gd name="T6" fmla="*/ 131 w 395"/>
                                <a:gd name="T7" fmla="*/ 16 h 399"/>
                                <a:gd name="T8" fmla="*/ 119 w 395"/>
                                <a:gd name="T9" fmla="*/ 21 h 399"/>
                                <a:gd name="T10" fmla="*/ 102 w 395"/>
                                <a:gd name="T11" fmla="*/ 29 h 399"/>
                                <a:gd name="T12" fmla="*/ 86 w 395"/>
                                <a:gd name="T13" fmla="*/ 37 h 399"/>
                                <a:gd name="T14" fmla="*/ 57 w 395"/>
                                <a:gd name="T15" fmla="*/ 58 h 399"/>
                                <a:gd name="T16" fmla="*/ 33 w 395"/>
                                <a:gd name="T17" fmla="*/ 86 h 399"/>
                                <a:gd name="T18" fmla="*/ 28 w 395"/>
                                <a:gd name="T19" fmla="*/ 95 h 399"/>
                                <a:gd name="T20" fmla="*/ 24 w 395"/>
                                <a:gd name="T21" fmla="*/ 103 h 399"/>
                                <a:gd name="T22" fmla="*/ 20 w 395"/>
                                <a:gd name="T23" fmla="*/ 111 h 399"/>
                                <a:gd name="T24" fmla="*/ 12 w 395"/>
                                <a:gd name="T25" fmla="*/ 132 h 399"/>
                                <a:gd name="T26" fmla="*/ 4 w 395"/>
                                <a:gd name="T27" fmla="*/ 152 h 399"/>
                                <a:gd name="T28" fmla="*/ 0 w 395"/>
                                <a:gd name="T29" fmla="*/ 181 h 399"/>
                                <a:gd name="T30" fmla="*/ 4 w 395"/>
                                <a:gd name="T31" fmla="*/ 218 h 399"/>
                                <a:gd name="T32" fmla="*/ 8 w 395"/>
                                <a:gd name="T33" fmla="*/ 247 h 399"/>
                                <a:gd name="T34" fmla="*/ 12 w 395"/>
                                <a:gd name="T35" fmla="*/ 259 h 399"/>
                                <a:gd name="T36" fmla="*/ 16 w 395"/>
                                <a:gd name="T37" fmla="*/ 267 h 399"/>
                                <a:gd name="T38" fmla="*/ 20 w 395"/>
                                <a:gd name="T39" fmla="*/ 280 h 399"/>
                                <a:gd name="T40" fmla="*/ 28 w 395"/>
                                <a:gd name="T41" fmla="*/ 296 h 399"/>
                                <a:gd name="T42" fmla="*/ 37 w 395"/>
                                <a:gd name="T43" fmla="*/ 312 h 399"/>
                                <a:gd name="T44" fmla="*/ 82 w 395"/>
                                <a:gd name="T45" fmla="*/ 366 h 399"/>
                                <a:gd name="T46" fmla="*/ 90 w 395"/>
                                <a:gd name="T47" fmla="*/ 370 h 399"/>
                                <a:gd name="T48" fmla="*/ 98 w 395"/>
                                <a:gd name="T49" fmla="*/ 374 h 399"/>
                                <a:gd name="T50" fmla="*/ 107 w 395"/>
                                <a:gd name="T51" fmla="*/ 378 h 399"/>
                                <a:gd name="T52" fmla="*/ 127 w 395"/>
                                <a:gd name="T53" fmla="*/ 386 h 399"/>
                                <a:gd name="T54" fmla="*/ 140 w 395"/>
                                <a:gd name="T55" fmla="*/ 391 h 399"/>
                                <a:gd name="T56" fmla="*/ 148 w 395"/>
                                <a:gd name="T57" fmla="*/ 395 h 399"/>
                                <a:gd name="T58" fmla="*/ 177 w 395"/>
                                <a:gd name="T59" fmla="*/ 399 h 399"/>
                                <a:gd name="T60" fmla="*/ 218 w 395"/>
                                <a:gd name="T61" fmla="*/ 395 h 399"/>
                                <a:gd name="T62" fmla="*/ 246 w 395"/>
                                <a:gd name="T63" fmla="*/ 391 h 399"/>
                                <a:gd name="T64" fmla="*/ 255 w 395"/>
                                <a:gd name="T65" fmla="*/ 386 h 399"/>
                                <a:gd name="T66" fmla="*/ 267 w 395"/>
                                <a:gd name="T67" fmla="*/ 382 h 399"/>
                                <a:gd name="T68" fmla="*/ 275 w 395"/>
                                <a:gd name="T69" fmla="*/ 378 h 399"/>
                                <a:gd name="T70" fmla="*/ 288 w 395"/>
                                <a:gd name="T71" fmla="*/ 374 h 399"/>
                                <a:gd name="T72" fmla="*/ 304 w 395"/>
                                <a:gd name="T73" fmla="*/ 366 h 399"/>
                                <a:gd name="T74" fmla="*/ 329 w 395"/>
                                <a:gd name="T75" fmla="*/ 345 h 399"/>
                                <a:gd name="T76" fmla="*/ 362 w 395"/>
                                <a:gd name="T77" fmla="*/ 308 h 399"/>
                                <a:gd name="T78" fmla="*/ 366 w 395"/>
                                <a:gd name="T79" fmla="*/ 300 h 399"/>
                                <a:gd name="T80" fmla="*/ 370 w 395"/>
                                <a:gd name="T81" fmla="*/ 292 h 399"/>
                                <a:gd name="T82" fmla="*/ 378 w 395"/>
                                <a:gd name="T83" fmla="*/ 271 h 399"/>
                                <a:gd name="T84" fmla="*/ 382 w 395"/>
                                <a:gd name="T85" fmla="*/ 259 h 399"/>
                                <a:gd name="T86" fmla="*/ 386 w 395"/>
                                <a:gd name="T87" fmla="*/ 251 h 399"/>
                                <a:gd name="T88" fmla="*/ 390 w 395"/>
                                <a:gd name="T89" fmla="*/ 222 h 399"/>
                                <a:gd name="T90" fmla="*/ 395 w 395"/>
                                <a:gd name="T91" fmla="*/ 177 h 399"/>
                                <a:gd name="T92" fmla="*/ 390 w 395"/>
                                <a:gd name="T93" fmla="*/ 148 h 399"/>
                                <a:gd name="T94" fmla="*/ 386 w 395"/>
                                <a:gd name="T95" fmla="*/ 140 h 399"/>
                                <a:gd name="T96" fmla="*/ 378 w 395"/>
                                <a:gd name="T97" fmla="*/ 115 h 399"/>
                                <a:gd name="T98" fmla="*/ 370 w 395"/>
                                <a:gd name="T99" fmla="*/ 99 h 399"/>
                                <a:gd name="T100" fmla="*/ 362 w 395"/>
                                <a:gd name="T101" fmla="*/ 82 h 399"/>
                                <a:gd name="T102" fmla="*/ 337 w 395"/>
                                <a:gd name="T103" fmla="*/ 58 h 399"/>
                                <a:gd name="T104" fmla="*/ 308 w 395"/>
                                <a:gd name="T105" fmla="*/ 33 h 399"/>
                                <a:gd name="T106" fmla="*/ 300 w 395"/>
                                <a:gd name="T107" fmla="*/ 29 h 399"/>
                                <a:gd name="T108" fmla="*/ 292 w 395"/>
                                <a:gd name="T109" fmla="*/ 25 h 399"/>
                                <a:gd name="T110" fmla="*/ 283 w 395"/>
                                <a:gd name="T111" fmla="*/ 21 h 399"/>
                                <a:gd name="T112" fmla="*/ 263 w 395"/>
                                <a:gd name="T113" fmla="*/ 12 h 399"/>
                                <a:gd name="T114" fmla="*/ 242 w 395"/>
                                <a:gd name="T115" fmla="*/ 4 h 399"/>
                                <a:gd name="T116" fmla="*/ 214 w 395"/>
                                <a:gd name="T117"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95" h="399">
                                  <a:moveTo>
                                    <a:pt x="177" y="0"/>
                                  </a:moveTo>
                                  <a:lnTo>
                                    <a:pt x="177" y="4"/>
                                  </a:lnTo>
                                  <a:lnTo>
                                    <a:pt x="156" y="4"/>
                                  </a:lnTo>
                                  <a:lnTo>
                                    <a:pt x="156" y="8"/>
                                  </a:lnTo>
                                  <a:lnTo>
                                    <a:pt x="140" y="8"/>
                                  </a:lnTo>
                                  <a:lnTo>
                                    <a:pt x="140" y="12"/>
                                  </a:lnTo>
                                  <a:lnTo>
                                    <a:pt x="131" y="12"/>
                                  </a:lnTo>
                                  <a:lnTo>
                                    <a:pt x="131" y="16"/>
                                  </a:lnTo>
                                  <a:lnTo>
                                    <a:pt x="119" y="16"/>
                                  </a:lnTo>
                                  <a:lnTo>
                                    <a:pt x="119" y="21"/>
                                  </a:lnTo>
                                  <a:lnTo>
                                    <a:pt x="102" y="25"/>
                                  </a:lnTo>
                                  <a:lnTo>
                                    <a:pt x="102" y="29"/>
                                  </a:lnTo>
                                  <a:lnTo>
                                    <a:pt x="86" y="33"/>
                                  </a:lnTo>
                                  <a:lnTo>
                                    <a:pt x="86" y="37"/>
                                  </a:lnTo>
                                  <a:lnTo>
                                    <a:pt x="61" y="58"/>
                                  </a:lnTo>
                                  <a:lnTo>
                                    <a:pt x="57" y="58"/>
                                  </a:lnTo>
                                  <a:lnTo>
                                    <a:pt x="57" y="66"/>
                                  </a:lnTo>
                                  <a:lnTo>
                                    <a:pt x="33" y="86"/>
                                  </a:lnTo>
                                  <a:lnTo>
                                    <a:pt x="33" y="95"/>
                                  </a:lnTo>
                                  <a:lnTo>
                                    <a:pt x="28" y="95"/>
                                  </a:lnTo>
                                  <a:lnTo>
                                    <a:pt x="28" y="103"/>
                                  </a:lnTo>
                                  <a:lnTo>
                                    <a:pt x="24" y="103"/>
                                  </a:lnTo>
                                  <a:lnTo>
                                    <a:pt x="24" y="111"/>
                                  </a:lnTo>
                                  <a:lnTo>
                                    <a:pt x="20" y="111"/>
                                  </a:lnTo>
                                  <a:lnTo>
                                    <a:pt x="16" y="132"/>
                                  </a:lnTo>
                                  <a:lnTo>
                                    <a:pt x="12" y="132"/>
                                  </a:lnTo>
                                  <a:lnTo>
                                    <a:pt x="8" y="152"/>
                                  </a:lnTo>
                                  <a:lnTo>
                                    <a:pt x="4" y="152"/>
                                  </a:lnTo>
                                  <a:lnTo>
                                    <a:pt x="4" y="181"/>
                                  </a:lnTo>
                                  <a:lnTo>
                                    <a:pt x="0" y="181"/>
                                  </a:lnTo>
                                  <a:lnTo>
                                    <a:pt x="0" y="218"/>
                                  </a:lnTo>
                                  <a:lnTo>
                                    <a:pt x="4" y="218"/>
                                  </a:lnTo>
                                  <a:lnTo>
                                    <a:pt x="4" y="247"/>
                                  </a:lnTo>
                                  <a:lnTo>
                                    <a:pt x="8" y="247"/>
                                  </a:lnTo>
                                  <a:lnTo>
                                    <a:pt x="8" y="259"/>
                                  </a:lnTo>
                                  <a:lnTo>
                                    <a:pt x="12" y="259"/>
                                  </a:lnTo>
                                  <a:lnTo>
                                    <a:pt x="12" y="267"/>
                                  </a:lnTo>
                                  <a:lnTo>
                                    <a:pt x="16" y="267"/>
                                  </a:lnTo>
                                  <a:lnTo>
                                    <a:pt x="16" y="280"/>
                                  </a:lnTo>
                                  <a:lnTo>
                                    <a:pt x="20" y="280"/>
                                  </a:lnTo>
                                  <a:lnTo>
                                    <a:pt x="24" y="296"/>
                                  </a:lnTo>
                                  <a:lnTo>
                                    <a:pt x="28" y="296"/>
                                  </a:lnTo>
                                  <a:lnTo>
                                    <a:pt x="33" y="312"/>
                                  </a:lnTo>
                                  <a:lnTo>
                                    <a:pt x="37" y="312"/>
                                  </a:lnTo>
                                  <a:lnTo>
                                    <a:pt x="57" y="337"/>
                                  </a:lnTo>
                                  <a:lnTo>
                                    <a:pt x="82" y="366"/>
                                  </a:lnTo>
                                  <a:lnTo>
                                    <a:pt x="90" y="366"/>
                                  </a:lnTo>
                                  <a:lnTo>
                                    <a:pt x="90" y="370"/>
                                  </a:lnTo>
                                  <a:lnTo>
                                    <a:pt x="98" y="370"/>
                                  </a:lnTo>
                                  <a:lnTo>
                                    <a:pt x="98" y="374"/>
                                  </a:lnTo>
                                  <a:lnTo>
                                    <a:pt x="107" y="374"/>
                                  </a:lnTo>
                                  <a:lnTo>
                                    <a:pt x="107" y="378"/>
                                  </a:lnTo>
                                  <a:lnTo>
                                    <a:pt x="127" y="382"/>
                                  </a:lnTo>
                                  <a:lnTo>
                                    <a:pt x="127" y="386"/>
                                  </a:lnTo>
                                  <a:lnTo>
                                    <a:pt x="140" y="386"/>
                                  </a:lnTo>
                                  <a:lnTo>
                                    <a:pt x="140" y="391"/>
                                  </a:lnTo>
                                  <a:lnTo>
                                    <a:pt x="148" y="391"/>
                                  </a:lnTo>
                                  <a:lnTo>
                                    <a:pt x="148" y="395"/>
                                  </a:lnTo>
                                  <a:lnTo>
                                    <a:pt x="177" y="395"/>
                                  </a:lnTo>
                                  <a:lnTo>
                                    <a:pt x="177" y="399"/>
                                  </a:lnTo>
                                  <a:lnTo>
                                    <a:pt x="218" y="399"/>
                                  </a:lnTo>
                                  <a:lnTo>
                                    <a:pt x="218" y="395"/>
                                  </a:lnTo>
                                  <a:lnTo>
                                    <a:pt x="246" y="395"/>
                                  </a:lnTo>
                                  <a:lnTo>
                                    <a:pt x="246" y="391"/>
                                  </a:lnTo>
                                  <a:lnTo>
                                    <a:pt x="255" y="391"/>
                                  </a:lnTo>
                                  <a:lnTo>
                                    <a:pt x="255" y="386"/>
                                  </a:lnTo>
                                  <a:lnTo>
                                    <a:pt x="267" y="386"/>
                                  </a:lnTo>
                                  <a:lnTo>
                                    <a:pt x="267" y="382"/>
                                  </a:lnTo>
                                  <a:lnTo>
                                    <a:pt x="275" y="382"/>
                                  </a:lnTo>
                                  <a:lnTo>
                                    <a:pt x="275" y="378"/>
                                  </a:lnTo>
                                  <a:lnTo>
                                    <a:pt x="288" y="378"/>
                                  </a:lnTo>
                                  <a:lnTo>
                                    <a:pt x="288" y="374"/>
                                  </a:lnTo>
                                  <a:lnTo>
                                    <a:pt x="304" y="370"/>
                                  </a:lnTo>
                                  <a:lnTo>
                                    <a:pt x="304" y="366"/>
                                  </a:lnTo>
                                  <a:lnTo>
                                    <a:pt x="329" y="349"/>
                                  </a:lnTo>
                                  <a:lnTo>
                                    <a:pt x="329" y="345"/>
                                  </a:lnTo>
                                  <a:lnTo>
                                    <a:pt x="362" y="317"/>
                                  </a:lnTo>
                                  <a:lnTo>
                                    <a:pt x="362" y="308"/>
                                  </a:lnTo>
                                  <a:lnTo>
                                    <a:pt x="366" y="308"/>
                                  </a:lnTo>
                                  <a:lnTo>
                                    <a:pt x="366" y="300"/>
                                  </a:lnTo>
                                  <a:lnTo>
                                    <a:pt x="370" y="300"/>
                                  </a:lnTo>
                                  <a:lnTo>
                                    <a:pt x="370" y="292"/>
                                  </a:lnTo>
                                  <a:lnTo>
                                    <a:pt x="374" y="292"/>
                                  </a:lnTo>
                                  <a:lnTo>
                                    <a:pt x="378" y="271"/>
                                  </a:lnTo>
                                  <a:lnTo>
                                    <a:pt x="382" y="271"/>
                                  </a:lnTo>
                                  <a:lnTo>
                                    <a:pt x="382" y="259"/>
                                  </a:lnTo>
                                  <a:lnTo>
                                    <a:pt x="386" y="259"/>
                                  </a:lnTo>
                                  <a:lnTo>
                                    <a:pt x="386" y="251"/>
                                  </a:lnTo>
                                  <a:lnTo>
                                    <a:pt x="390" y="251"/>
                                  </a:lnTo>
                                  <a:lnTo>
                                    <a:pt x="390" y="222"/>
                                  </a:lnTo>
                                  <a:lnTo>
                                    <a:pt x="395" y="222"/>
                                  </a:lnTo>
                                  <a:lnTo>
                                    <a:pt x="395" y="177"/>
                                  </a:lnTo>
                                  <a:lnTo>
                                    <a:pt x="390" y="177"/>
                                  </a:lnTo>
                                  <a:lnTo>
                                    <a:pt x="390" y="148"/>
                                  </a:lnTo>
                                  <a:lnTo>
                                    <a:pt x="386" y="148"/>
                                  </a:lnTo>
                                  <a:lnTo>
                                    <a:pt x="386" y="140"/>
                                  </a:lnTo>
                                  <a:lnTo>
                                    <a:pt x="382" y="140"/>
                                  </a:lnTo>
                                  <a:lnTo>
                                    <a:pt x="378" y="115"/>
                                  </a:lnTo>
                                  <a:lnTo>
                                    <a:pt x="374" y="115"/>
                                  </a:lnTo>
                                  <a:lnTo>
                                    <a:pt x="370" y="99"/>
                                  </a:lnTo>
                                  <a:lnTo>
                                    <a:pt x="366" y="99"/>
                                  </a:lnTo>
                                  <a:lnTo>
                                    <a:pt x="362" y="82"/>
                                  </a:lnTo>
                                  <a:lnTo>
                                    <a:pt x="358" y="82"/>
                                  </a:lnTo>
                                  <a:lnTo>
                                    <a:pt x="337" y="58"/>
                                  </a:lnTo>
                                  <a:lnTo>
                                    <a:pt x="329" y="58"/>
                                  </a:lnTo>
                                  <a:lnTo>
                                    <a:pt x="308" y="33"/>
                                  </a:lnTo>
                                  <a:lnTo>
                                    <a:pt x="300" y="33"/>
                                  </a:lnTo>
                                  <a:lnTo>
                                    <a:pt x="300" y="29"/>
                                  </a:lnTo>
                                  <a:lnTo>
                                    <a:pt x="292" y="29"/>
                                  </a:lnTo>
                                  <a:lnTo>
                                    <a:pt x="292" y="25"/>
                                  </a:lnTo>
                                  <a:lnTo>
                                    <a:pt x="283" y="25"/>
                                  </a:lnTo>
                                  <a:lnTo>
                                    <a:pt x="283" y="21"/>
                                  </a:lnTo>
                                  <a:lnTo>
                                    <a:pt x="263" y="16"/>
                                  </a:lnTo>
                                  <a:lnTo>
                                    <a:pt x="263" y="12"/>
                                  </a:lnTo>
                                  <a:lnTo>
                                    <a:pt x="242" y="8"/>
                                  </a:lnTo>
                                  <a:lnTo>
                                    <a:pt x="242" y="4"/>
                                  </a:lnTo>
                                  <a:lnTo>
                                    <a:pt x="214" y="4"/>
                                  </a:lnTo>
                                  <a:lnTo>
                                    <a:pt x="214" y="0"/>
                                  </a:lnTo>
                                  <a:lnTo>
                                    <a:pt x="1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2" name="Freeform 3221"/>
                          <wps:cNvSpPr>
                            <a:spLocks/>
                          </wps:cNvSpPr>
                          <wps:spPr bwMode="auto">
                            <a:xfrm>
                              <a:off x="658" y="1871"/>
                              <a:ext cx="161" cy="275"/>
                            </a:xfrm>
                            <a:custGeom>
                              <a:avLst/>
                              <a:gdLst>
                                <a:gd name="T0" fmla="*/ 0 w 161"/>
                                <a:gd name="T1" fmla="*/ 275 h 275"/>
                                <a:gd name="T2" fmla="*/ 4 w 161"/>
                                <a:gd name="T3" fmla="*/ 271 h 275"/>
                                <a:gd name="T4" fmla="*/ 4 w 161"/>
                                <a:gd name="T5" fmla="*/ 267 h 275"/>
                                <a:gd name="T6" fmla="*/ 8 w 161"/>
                                <a:gd name="T7" fmla="*/ 263 h 275"/>
                                <a:gd name="T8" fmla="*/ 8 w 161"/>
                                <a:gd name="T9" fmla="*/ 259 h 275"/>
                                <a:gd name="T10" fmla="*/ 13 w 161"/>
                                <a:gd name="T11" fmla="*/ 255 h 275"/>
                                <a:gd name="T12" fmla="*/ 13 w 161"/>
                                <a:gd name="T13" fmla="*/ 251 h 275"/>
                                <a:gd name="T14" fmla="*/ 21 w 161"/>
                                <a:gd name="T15" fmla="*/ 243 h 275"/>
                                <a:gd name="T16" fmla="*/ 21 w 161"/>
                                <a:gd name="T17" fmla="*/ 238 h 275"/>
                                <a:gd name="T18" fmla="*/ 25 w 161"/>
                                <a:gd name="T19" fmla="*/ 234 h 275"/>
                                <a:gd name="T20" fmla="*/ 25 w 161"/>
                                <a:gd name="T21" fmla="*/ 230 h 275"/>
                                <a:gd name="T22" fmla="*/ 29 w 161"/>
                                <a:gd name="T23" fmla="*/ 226 h 275"/>
                                <a:gd name="T24" fmla="*/ 29 w 161"/>
                                <a:gd name="T25" fmla="*/ 222 h 275"/>
                                <a:gd name="T26" fmla="*/ 37 w 161"/>
                                <a:gd name="T27" fmla="*/ 214 h 275"/>
                                <a:gd name="T28" fmla="*/ 37 w 161"/>
                                <a:gd name="T29" fmla="*/ 210 h 275"/>
                                <a:gd name="T30" fmla="*/ 41 w 161"/>
                                <a:gd name="T31" fmla="*/ 206 h 275"/>
                                <a:gd name="T32" fmla="*/ 41 w 161"/>
                                <a:gd name="T33" fmla="*/ 201 h 275"/>
                                <a:gd name="T34" fmla="*/ 50 w 161"/>
                                <a:gd name="T35" fmla="*/ 193 h 275"/>
                                <a:gd name="T36" fmla="*/ 50 w 161"/>
                                <a:gd name="T37" fmla="*/ 189 h 275"/>
                                <a:gd name="T38" fmla="*/ 54 w 161"/>
                                <a:gd name="T39" fmla="*/ 185 h 275"/>
                                <a:gd name="T40" fmla="*/ 54 w 161"/>
                                <a:gd name="T41" fmla="*/ 181 h 275"/>
                                <a:gd name="T42" fmla="*/ 58 w 161"/>
                                <a:gd name="T43" fmla="*/ 177 h 275"/>
                                <a:gd name="T44" fmla="*/ 58 w 161"/>
                                <a:gd name="T45" fmla="*/ 173 h 275"/>
                                <a:gd name="T46" fmla="*/ 66 w 161"/>
                                <a:gd name="T47" fmla="*/ 164 h 275"/>
                                <a:gd name="T48" fmla="*/ 66 w 161"/>
                                <a:gd name="T49" fmla="*/ 160 h 275"/>
                                <a:gd name="T50" fmla="*/ 70 w 161"/>
                                <a:gd name="T51" fmla="*/ 156 h 275"/>
                                <a:gd name="T52" fmla="*/ 70 w 161"/>
                                <a:gd name="T53" fmla="*/ 152 h 275"/>
                                <a:gd name="T54" fmla="*/ 74 w 161"/>
                                <a:gd name="T55" fmla="*/ 148 h 275"/>
                                <a:gd name="T56" fmla="*/ 74 w 161"/>
                                <a:gd name="T57" fmla="*/ 144 h 275"/>
                                <a:gd name="T58" fmla="*/ 82 w 161"/>
                                <a:gd name="T59" fmla="*/ 136 h 275"/>
                                <a:gd name="T60" fmla="*/ 82 w 161"/>
                                <a:gd name="T61" fmla="*/ 132 h 275"/>
                                <a:gd name="T62" fmla="*/ 87 w 161"/>
                                <a:gd name="T63" fmla="*/ 127 h 275"/>
                                <a:gd name="T64" fmla="*/ 87 w 161"/>
                                <a:gd name="T65" fmla="*/ 123 h 275"/>
                                <a:gd name="T66" fmla="*/ 95 w 161"/>
                                <a:gd name="T67" fmla="*/ 115 h 275"/>
                                <a:gd name="T68" fmla="*/ 95 w 161"/>
                                <a:gd name="T69" fmla="*/ 111 h 275"/>
                                <a:gd name="T70" fmla="*/ 99 w 161"/>
                                <a:gd name="T71" fmla="*/ 107 h 275"/>
                                <a:gd name="T72" fmla="*/ 99 w 161"/>
                                <a:gd name="T73" fmla="*/ 103 h 275"/>
                                <a:gd name="T74" fmla="*/ 103 w 161"/>
                                <a:gd name="T75" fmla="*/ 99 h 275"/>
                                <a:gd name="T76" fmla="*/ 103 w 161"/>
                                <a:gd name="T77" fmla="*/ 95 h 275"/>
                                <a:gd name="T78" fmla="*/ 111 w 161"/>
                                <a:gd name="T79" fmla="*/ 86 h 275"/>
                                <a:gd name="T80" fmla="*/ 111 w 161"/>
                                <a:gd name="T81" fmla="*/ 82 h 275"/>
                                <a:gd name="T82" fmla="*/ 115 w 161"/>
                                <a:gd name="T83" fmla="*/ 78 h 275"/>
                                <a:gd name="T84" fmla="*/ 115 w 161"/>
                                <a:gd name="T85" fmla="*/ 74 h 275"/>
                                <a:gd name="T86" fmla="*/ 120 w 161"/>
                                <a:gd name="T87" fmla="*/ 70 h 275"/>
                                <a:gd name="T88" fmla="*/ 120 w 161"/>
                                <a:gd name="T89" fmla="*/ 66 h 275"/>
                                <a:gd name="T90" fmla="*/ 128 w 161"/>
                                <a:gd name="T91" fmla="*/ 58 h 275"/>
                                <a:gd name="T92" fmla="*/ 128 w 161"/>
                                <a:gd name="T93" fmla="*/ 53 h 275"/>
                                <a:gd name="T94" fmla="*/ 132 w 161"/>
                                <a:gd name="T95" fmla="*/ 49 h 275"/>
                                <a:gd name="T96" fmla="*/ 132 w 161"/>
                                <a:gd name="T97" fmla="*/ 45 h 275"/>
                                <a:gd name="T98" fmla="*/ 140 w 161"/>
                                <a:gd name="T99" fmla="*/ 37 h 275"/>
                                <a:gd name="T100" fmla="*/ 140 w 161"/>
                                <a:gd name="T101" fmla="*/ 33 h 275"/>
                                <a:gd name="T102" fmla="*/ 144 w 161"/>
                                <a:gd name="T103" fmla="*/ 29 h 275"/>
                                <a:gd name="T104" fmla="*/ 144 w 161"/>
                                <a:gd name="T105" fmla="*/ 25 h 275"/>
                                <a:gd name="T106" fmla="*/ 148 w 161"/>
                                <a:gd name="T107" fmla="*/ 21 h 275"/>
                                <a:gd name="T108" fmla="*/ 148 w 161"/>
                                <a:gd name="T109" fmla="*/ 16 h 275"/>
                                <a:gd name="T110" fmla="*/ 157 w 161"/>
                                <a:gd name="T111" fmla="*/ 8 h 275"/>
                                <a:gd name="T112" fmla="*/ 157 w 161"/>
                                <a:gd name="T113" fmla="*/ 4 h 275"/>
                                <a:gd name="T114" fmla="*/ 161 w 161"/>
                                <a:gd name="T11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61" h="275">
                                  <a:moveTo>
                                    <a:pt x="0" y="275"/>
                                  </a:moveTo>
                                  <a:lnTo>
                                    <a:pt x="4" y="271"/>
                                  </a:lnTo>
                                  <a:lnTo>
                                    <a:pt x="4" y="267"/>
                                  </a:lnTo>
                                  <a:lnTo>
                                    <a:pt x="8" y="263"/>
                                  </a:lnTo>
                                  <a:lnTo>
                                    <a:pt x="8" y="259"/>
                                  </a:lnTo>
                                  <a:lnTo>
                                    <a:pt x="13" y="255"/>
                                  </a:lnTo>
                                  <a:lnTo>
                                    <a:pt x="13" y="251"/>
                                  </a:lnTo>
                                  <a:lnTo>
                                    <a:pt x="21" y="243"/>
                                  </a:lnTo>
                                  <a:lnTo>
                                    <a:pt x="21" y="238"/>
                                  </a:lnTo>
                                  <a:lnTo>
                                    <a:pt x="25" y="234"/>
                                  </a:lnTo>
                                  <a:lnTo>
                                    <a:pt x="25" y="230"/>
                                  </a:lnTo>
                                  <a:lnTo>
                                    <a:pt x="29" y="226"/>
                                  </a:lnTo>
                                  <a:lnTo>
                                    <a:pt x="29" y="222"/>
                                  </a:lnTo>
                                  <a:lnTo>
                                    <a:pt x="37" y="214"/>
                                  </a:lnTo>
                                  <a:lnTo>
                                    <a:pt x="37" y="210"/>
                                  </a:lnTo>
                                  <a:lnTo>
                                    <a:pt x="41" y="206"/>
                                  </a:lnTo>
                                  <a:lnTo>
                                    <a:pt x="41" y="201"/>
                                  </a:lnTo>
                                  <a:lnTo>
                                    <a:pt x="50" y="193"/>
                                  </a:lnTo>
                                  <a:lnTo>
                                    <a:pt x="50" y="189"/>
                                  </a:lnTo>
                                  <a:lnTo>
                                    <a:pt x="54" y="185"/>
                                  </a:lnTo>
                                  <a:lnTo>
                                    <a:pt x="54" y="181"/>
                                  </a:lnTo>
                                  <a:lnTo>
                                    <a:pt x="58" y="177"/>
                                  </a:lnTo>
                                  <a:lnTo>
                                    <a:pt x="58" y="173"/>
                                  </a:lnTo>
                                  <a:lnTo>
                                    <a:pt x="66" y="164"/>
                                  </a:lnTo>
                                  <a:lnTo>
                                    <a:pt x="66" y="160"/>
                                  </a:lnTo>
                                  <a:lnTo>
                                    <a:pt x="70" y="156"/>
                                  </a:lnTo>
                                  <a:lnTo>
                                    <a:pt x="70" y="152"/>
                                  </a:lnTo>
                                  <a:lnTo>
                                    <a:pt x="74" y="148"/>
                                  </a:lnTo>
                                  <a:lnTo>
                                    <a:pt x="74" y="144"/>
                                  </a:lnTo>
                                  <a:lnTo>
                                    <a:pt x="82" y="136"/>
                                  </a:lnTo>
                                  <a:lnTo>
                                    <a:pt x="82" y="132"/>
                                  </a:lnTo>
                                  <a:lnTo>
                                    <a:pt x="87" y="127"/>
                                  </a:lnTo>
                                  <a:lnTo>
                                    <a:pt x="87" y="123"/>
                                  </a:lnTo>
                                  <a:lnTo>
                                    <a:pt x="95" y="115"/>
                                  </a:lnTo>
                                  <a:lnTo>
                                    <a:pt x="95" y="111"/>
                                  </a:lnTo>
                                  <a:lnTo>
                                    <a:pt x="99" y="107"/>
                                  </a:lnTo>
                                  <a:lnTo>
                                    <a:pt x="99" y="103"/>
                                  </a:lnTo>
                                  <a:lnTo>
                                    <a:pt x="103" y="99"/>
                                  </a:lnTo>
                                  <a:lnTo>
                                    <a:pt x="103" y="95"/>
                                  </a:lnTo>
                                  <a:lnTo>
                                    <a:pt x="111" y="86"/>
                                  </a:lnTo>
                                  <a:lnTo>
                                    <a:pt x="111" y="82"/>
                                  </a:lnTo>
                                  <a:lnTo>
                                    <a:pt x="115" y="78"/>
                                  </a:lnTo>
                                  <a:lnTo>
                                    <a:pt x="115" y="74"/>
                                  </a:lnTo>
                                  <a:lnTo>
                                    <a:pt x="120" y="70"/>
                                  </a:lnTo>
                                  <a:lnTo>
                                    <a:pt x="120" y="66"/>
                                  </a:lnTo>
                                  <a:lnTo>
                                    <a:pt x="128" y="58"/>
                                  </a:lnTo>
                                  <a:lnTo>
                                    <a:pt x="128" y="53"/>
                                  </a:lnTo>
                                  <a:lnTo>
                                    <a:pt x="132" y="49"/>
                                  </a:lnTo>
                                  <a:lnTo>
                                    <a:pt x="132" y="45"/>
                                  </a:lnTo>
                                  <a:lnTo>
                                    <a:pt x="140" y="37"/>
                                  </a:lnTo>
                                  <a:lnTo>
                                    <a:pt x="140" y="33"/>
                                  </a:lnTo>
                                  <a:lnTo>
                                    <a:pt x="144" y="29"/>
                                  </a:lnTo>
                                  <a:lnTo>
                                    <a:pt x="144" y="25"/>
                                  </a:lnTo>
                                  <a:lnTo>
                                    <a:pt x="148" y="21"/>
                                  </a:lnTo>
                                  <a:lnTo>
                                    <a:pt x="148" y="16"/>
                                  </a:lnTo>
                                  <a:lnTo>
                                    <a:pt x="157" y="8"/>
                                  </a:lnTo>
                                  <a:lnTo>
                                    <a:pt x="157" y="4"/>
                                  </a:lnTo>
                                  <a:lnTo>
                                    <a:pt x="16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3" name="Freeform 3222"/>
                          <wps:cNvSpPr>
                            <a:spLocks/>
                          </wps:cNvSpPr>
                          <wps:spPr bwMode="auto">
                            <a:xfrm>
                              <a:off x="773" y="1929"/>
                              <a:ext cx="190" cy="324"/>
                            </a:xfrm>
                            <a:custGeom>
                              <a:avLst/>
                              <a:gdLst>
                                <a:gd name="T0" fmla="*/ 5 w 190"/>
                                <a:gd name="T1" fmla="*/ 320 h 324"/>
                                <a:gd name="T2" fmla="*/ 9 w 190"/>
                                <a:gd name="T3" fmla="*/ 312 h 324"/>
                                <a:gd name="T4" fmla="*/ 13 w 190"/>
                                <a:gd name="T5" fmla="*/ 304 h 324"/>
                                <a:gd name="T6" fmla="*/ 21 w 190"/>
                                <a:gd name="T7" fmla="*/ 291 h 324"/>
                                <a:gd name="T8" fmla="*/ 25 w 190"/>
                                <a:gd name="T9" fmla="*/ 283 h 324"/>
                                <a:gd name="T10" fmla="*/ 33 w 190"/>
                                <a:gd name="T11" fmla="*/ 271 h 324"/>
                                <a:gd name="T12" fmla="*/ 37 w 190"/>
                                <a:gd name="T13" fmla="*/ 263 h 324"/>
                                <a:gd name="T14" fmla="*/ 42 w 190"/>
                                <a:gd name="T15" fmla="*/ 254 h 324"/>
                                <a:gd name="T16" fmla="*/ 50 w 190"/>
                                <a:gd name="T17" fmla="*/ 242 h 324"/>
                                <a:gd name="T18" fmla="*/ 54 w 190"/>
                                <a:gd name="T19" fmla="*/ 234 h 324"/>
                                <a:gd name="T20" fmla="*/ 62 w 190"/>
                                <a:gd name="T21" fmla="*/ 222 h 324"/>
                                <a:gd name="T22" fmla="*/ 66 w 190"/>
                                <a:gd name="T23" fmla="*/ 213 h 324"/>
                                <a:gd name="T24" fmla="*/ 70 w 190"/>
                                <a:gd name="T25" fmla="*/ 205 h 324"/>
                                <a:gd name="T26" fmla="*/ 79 w 190"/>
                                <a:gd name="T27" fmla="*/ 193 h 324"/>
                                <a:gd name="T28" fmla="*/ 83 w 190"/>
                                <a:gd name="T29" fmla="*/ 185 h 324"/>
                                <a:gd name="T30" fmla="*/ 91 w 190"/>
                                <a:gd name="T31" fmla="*/ 172 h 324"/>
                                <a:gd name="T32" fmla="*/ 95 w 190"/>
                                <a:gd name="T33" fmla="*/ 164 h 324"/>
                                <a:gd name="T34" fmla="*/ 99 w 190"/>
                                <a:gd name="T35" fmla="*/ 156 h 324"/>
                                <a:gd name="T36" fmla="*/ 107 w 190"/>
                                <a:gd name="T37" fmla="*/ 143 h 324"/>
                                <a:gd name="T38" fmla="*/ 111 w 190"/>
                                <a:gd name="T39" fmla="*/ 135 h 324"/>
                                <a:gd name="T40" fmla="*/ 120 w 190"/>
                                <a:gd name="T41" fmla="*/ 123 h 324"/>
                                <a:gd name="T42" fmla="*/ 124 w 190"/>
                                <a:gd name="T43" fmla="*/ 115 h 324"/>
                                <a:gd name="T44" fmla="*/ 128 w 190"/>
                                <a:gd name="T45" fmla="*/ 106 h 324"/>
                                <a:gd name="T46" fmla="*/ 136 w 190"/>
                                <a:gd name="T47" fmla="*/ 94 h 324"/>
                                <a:gd name="T48" fmla="*/ 140 w 190"/>
                                <a:gd name="T49" fmla="*/ 86 h 324"/>
                                <a:gd name="T50" fmla="*/ 148 w 190"/>
                                <a:gd name="T51" fmla="*/ 74 h 324"/>
                                <a:gd name="T52" fmla="*/ 153 w 190"/>
                                <a:gd name="T53" fmla="*/ 65 h 324"/>
                                <a:gd name="T54" fmla="*/ 157 w 190"/>
                                <a:gd name="T55" fmla="*/ 57 h 324"/>
                                <a:gd name="T56" fmla="*/ 165 w 190"/>
                                <a:gd name="T57" fmla="*/ 45 h 324"/>
                                <a:gd name="T58" fmla="*/ 169 w 190"/>
                                <a:gd name="T59" fmla="*/ 37 h 324"/>
                                <a:gd name="T60" fmla="*/ 177 w 190"/>
                                <a:gd name="T61" fmla="*/ 24 h 324"/>
                                <a:gd name="T62" fmla="*/ 181 w 190"/>
                                <a:gd name="T63" fmla="*/ 16 h 324"/>
                                <a:gd name="T64" fmla="*/ 186 w 190"/>
                                <a:gd name="T65" fmla="*/ 8 h 324"/>
                                <a:gd name="T66" fmla="*/ 190 w 190"/>
                                <a:gd name="T67" fmla="*/ 0 h 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90" h="324">
                                  <a:moveTo>
                                    <a:pt x="0" y="324"/>
                                  </a:moveTo>
                                  <a:lnTo>
                                    <a:pt x="5" y="320"/>
                                  </a:lnTo>
                                  <a:lnTo>
                                    <a:pt x="5" y="316"/>
                                  </a:lnTo>
                                  <a:lnTo>
                                    <a:pt x="9" y="312"/>
                                  </a:lnTo>
                                  <a:lnTo>
                                    <a:pt x="9" y="308"/>
                                  </a:lnTo>
                                  <a:lnTo>
                                    <a:pt x="13" y="304"/>
                                  </a:lnTo>
                                  <a:lnTo>
                                    <a:pt x="13" y="300"/>
                                  </a:lnTo>
                                  <a:lnTo>
                                    <a:pt x="21" y="291"/>
                                  </a:lnTo>
                                  <a:lnTo>
                                    <a:pt x="21" y="287"/>
                                  </a:lnTo>
                                  <a:lnTo>
                                    <a:pt x="25" y="283"/>
                                  </a:lnTo>
                                  <a:lnTo>
                                    <a:pt x="25" y="279"/>
                                  </a:lnTo>
                                  <a:lnTo>
                                    <a:pt x="33" y="271"/>
                                  </a:lnTo>
                                  <a:lnTo>
                                    <a:pt x="33" y="267"/>
                                  </a:lnTo>
                                  <a:lnTo>
                                    <a:pt x="37" y="263"/>
                                  </a:lnTo>
                                  <a:lnTo>
                                    <a:pt x="37" y="259"/>
                                  </a:lnTo>
                                  <a:lnTo>
                                    <a:pt x="42" y="254"/>
                                  </a:lnTo>
                                  <a:lnTo>
                                    <a:pt x="42" y="250"/>
                                  </a:lnTo>
                                  <a:lnTo>
                                    <a:pt x="50" y="242"/>
                                  </a:lnTo>
                                  <a:lnTo>
                                    <a:pt x="50" y="238"/>
                                  </a:lnTo>
                                  <a:lnTo>
                                    <a:pt x="54" y="234"/>
                                  </a:lnTo>
                                  <a:lnTo>
                                    <a:pt x="54" y="230"/>
                                  </a:lnTo>
                                  <a:lnTo>
                                    <a:pt x="62" y="222"/>
                                  </a:lnTo>
                                  <a:lnTo>
                                    <a:pt x="62" y="217"/>
                                  </a:lnTo>
                                  <a:lnTo>
                                    <a:pt x="66" y="213"/>
                                  </a:lnTo>
                                  <a:lnTo>
                                    <a:pt x="66" y="209"/>
                                  </a:lnTo>
                                  <a:lnTo>
                                    <a:pt x="70" y="205"/>
                                  </a:lnTo>
                                  <a:lnTo>
                                    <a:pt x="70" y="201"/>
                                  </a:lnTo>
                                  <a:lnTo>
                                    <a:pt x="79" y="193"/>
                                  </a:lnTo>
                                  <a:lnTo>
                                    <a:pt x="79" y="189"/>
                                  </a:lnTo>
                                  <a:lnTo>
                                    <a:pt x="83" y="185"/>
                                  </a:lnTo>
                                  <a:lnTo>
                                    <a:pt x="83" y="180"/>
                                  </a:lnTo>
                                  <a:lnTo>
                                    <a:pt x="91" y="172"/>
                                  </a:lnTo>
                                  <a:lnTo>
                                    <a:pt x="91" y="168"/>
                                  </a:lnTo>
                                  <a:lnTo>
                                    <a:pt x="95" y="164"/>
                                  </a:lnTo>
                                  <a:lnTo>
                                    <a:pt x="95" y="160"/>
                                  </a:lnTo>
                                  <a:lnTo>
                                    <a:pt x="99" y="156"/>
                                  </a:lnTo>
                                  <a:lnTo>
                                    <a:pt x="99" y="152"/>
                                  </a:lnTo>
                                  <a:lnTo>
                                    <a:pt x="107" y="143"/>
                                  </a:lnTo>
                                  <a:lnTo>
                                    <a:pt x="107" y="139"/>
                                  </a:lnTo>
                                  <a:lnTo>
                                    <a:pt x="111" y="135"/>
                                  </a:lnTo>
                                  <a:lnTo>
                                    <a:pt x="111" y="131"/>
                                  </a:lnTo>
                                  <a:lnTo>
                                    <a:pt x="120" y="123"/>
                                  </a:lnTo>
                                  <a:lnTo>
                                    <a:pt x="120" y="119"/>
                                  </a:lnTo>
                                  <a:lnTo>
                                    <a:pt x="124" y="115"/>
                                  </a:lnTo>
                                  <a:lnTo>
                                    <a:pt x="124" y="111"/>
                                  </a:lnTo>
                                  <a:lnTo>
                                    <a:pt x="128" y="106"/>
                                  </a:lnTo>
                                  <a:lnTo>
                                    <a:pt x="128" y="102"/>
                                  </a:lnTo>
                                  <a:lnTo>
                                    <a:pt x="136" y="94"/>
                                  </a:lnTo>
                                  <a:lnTo>
                                    <a:pt x="136" y="90"/>
                                  </a:lnTo>
                                  <a:lnTo>
                                    <a:pt x="140" y="86"/>
                                  </a:lnTo>
                                  <a:lnTo>
                                    <a:pt x="140" y="82"/>
                                  </a:lnTo>
                                  <a:lnTo>
                                    <a:pt x="148" y="74"/>
                                  </a:lnTo>
                                  <a:lnTo>
                                    <a:pt x="148" y="69"/>
                                  </a:lnTo>
                                  <a:lnTo>
                                    <a:pt x="153" y="65"/>
                                  </a:lnTo>
                                  <a:lnTo>
                                    <a:pt x="153" y="61"/>
                                  </a:lnTo>
                                  <a:lnTo>
                                    <a:pt x="157" y="57"/>
                                  </a:lnTo>
                                  <a:lnTo>
                                    <a:pt x="157" y="53"/>
                                  </a:lnTo>
                                  <a:lnTo>
                                    <a:pt x="165" y="45"/>
                                  </a:lnTo>
                                  <a:lnTo>
                                    <a:pt x="165" y="41"/>
                                  </a:lnTo>
                                  <a:lnTo>
                                    <a:pt x="169" y="37"/>
                                  </a:lnTo>
                                  <a:lnTo>
                                    <a:pt x="169" y="32"/>
                                  </a:lnTo>
                                  <a:lnTo>
                                    <a:pt x="177" y="24"/>
                                  </a:lnTo>
                                  <a:lnTo>
                                    <a:pt x="177" y="20"/>
                                  </a:lnTo>
                                  <a:lnTo>
                                    <a:pt x="181" y="16"/>
                                  </a:lnTo>
                                  <a:lnTo>
                                    <a:pt x="181" y="12"/>
                                  </a:lnTo>
                                  <a:lnTo>
                                    <a:pt x="186" y="8"/>
                                  </a:lnTo>
                                  <a:lnTo>
                                    <a:pt x="186" y="4"/>
                                  </a:lnTo>
                                  <a:lnTo>
                                    <a:pt x="19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4" name="Freeform 3223"/>
                          <wps:cNvSpPr>
                            <a:spLocks/>
                          </wps:cNvSpPr>
                          <wps:spPr bwMode="auto">
                            <a:xfrm>
                              <a:off x="983" y="2146"/>
                              <a:ext cx="29" cy="50"/>
                            </a:xfrm>
                            <a:custGeom>
                              <a:avLst/>
                              <a:gdLst>
                                <a:gd name="T0" fmla="*/ 0 w 29"/>
                                <a:gd name="T1" fmla="*/ 50 h 50"/>
                                <a:gd name="T2" fmla="*/ 8 w 29"/>
                                <a:gd name="T3" fmla="*/ 42 h 50"/>
                                <a:gd name="T4" fmla="*/ 8 w 29"/>
                                <a:gd name="T5" fmla="*/ 37 h 50"/>
                                <a:gd name="T6" fmla="*/ 13 w 29"/>
                                <a:gd name="T7" fmla="*/ 33 h 50"/>
                                <a:gd name="T8" fmla="*/ 13 w 29"/>
                                <a:gd name="T9" fmla="*/ 29 h 50"/>
                                <a:gd name="T10" fmla="*/ 17 w 29"/>
                                <a:gd name="T11" fmla="*/ 25 h 50"/>
                                <a:gd name="T12" fmla="*/ 17 w 29"/>
                                <a:gd name="T13" fmla="*/ 21 h 50"/>
                                <a:gd name="T14" fmla="*/ 25 w 29"/>
                                <a:gd name="T15" fmla="*/ 13 h 50"/>
                                <a:gd name="T16" fmla="*/ 25 w 29"/>
                                <a:gd name="T17" fmla="*/ 9 h 50"/>
                                <a:gd name="T18" fmla="*/ 29 w 29"/>
                                <a:gd name="T19" fmla="*/ 5 h 50"/>
                                <a:gd name="T20" fmla="*/ 29 w 29"/>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50">
                                  <a:moveTo>
                                    <a:pt x="0" y="50"/>
                                  </a:moveTo>
                                  <a:lnTo>
                                    <a:pt x="8" y="42"/>
                                  </a:lnTo>
                                  <a:lnTo>
                                    <a:pt x="8" y="37"/>
                                  </a:lnTo>
                                  <a:lnTo>
                                    <a:pt x="13" y="33"/>
                                  </a:lnTo>
                                  <a:lnTo>
                                    <a:pt x="13" y="29"/>
                                  </a:lnTo>
                                  <a:lnTo>
                                    <a:pt x="17" y="25"/>
                                  </a:lnTo>
                                  <a:lnTo>
                                    <a:pt x="17" y="21"/>
                                  </a:lnTo>
                                  <a:lnTo>
                                    <a:pt x="25" y="13"/>
                                  </a:lnTo>
                                  <a:lnTo>
                                    <a:pt x="25" y="9"/>
                                  </a:lnTo>
                                  <a:lnTo>
                                    <a:pt x="29" y="5"/>
                                  </a:lnTo>
                                  <a:lnTo>
                                    <a:pt x="2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5" name="Freeform 3224"/>
                          <wps:cNvSpPr>
                            <a:spLocks/>
                          </wps:cNvSpPr>
                          <wps:spPr bwMode="auto">
                            <a:xfrm>
                              <a:off x="625" y="1859"/>
                              <a:ext cx="416" cy="419"/>
                            </a:xfrm>
                            <a:custGeom>
                              <a:avLst/>
                              <a:gdLst>
                                <a:gd name="T0" fmla="*/ 4 w 416"/>
                                <a:gd name="T1" fmla="*/ 263 h 419"/>
                                <a:gd name="T2" fmla="*/ 13 w 416"/>
                                <a:gd name="T3" fmla="*/ 287 h 419"/>
                                <a:gd name="T4" fmla="*/ 41 w 416"/>
                                <a:gd name="T5" fmla="*/ 333 h 419"/>
                                <a:gd name="T6" fmla="*/ 58 w 416"/>
                                <a:gd name="T7" fmla="*/ 357 h 419"/>
                                <a:gd name="T8" fmla="*/ 87 w 416"/>
                                <a:gd name="T9" fmla="*/ 378 h 419"/>
                                <a:gd name="T10" fmla="*/ 144 w 416"/>
                                <a:gd name="T11" fmla="*/ 407 h 419"/>
                                <a:gd name="T12" fmla="*/ 202 w 416"/>
                                <a:gd name="T13" fmla="*/ 419 h 419"/>
                                <a:gd name="T14" fmla="*/ 243 w 416"/>
                                <a:gd name="T15" fmla="*/ 415 h 419"/>
                                <a:gd name="T16" fmla="*/ 276 w 416"/>
                                <a:gd name="T17" fmla="*/ 407 h 419"/>
                                <a:gd name="T18" fmla="*/ 317 w 416"/>
                                <a:gd name="T19" fmla="*/ 386 h 419"/>
                                <a:gd name="T20" fmla="*/ 346 w 416"/>
                                <a:gd name="T21" fmla="*/ 361 h 419"/>
                                <a:gd name="T22" fmla="*/ 366 w 416"/>
                                <a:gd name="T23" fmla="*/ 341 h 419"/>
                                <a:gd name="T24" fmla="*/ 395 w 416"/>
                                <a:gd name="T25" fmla="*/ 300 h 419"/>
                                <a:gd name="T26" fmla="*/ 403 w 416"/>
                                <a:gd name="T27" fmla="*/ 271 h 419"/>
                                <a:gd name="T28" fmla="*/ 412 w 416"/>
                                <a:gd name="T29" fmla="*/ 222 h 419"/>
                                <a:gd name="T30" fmla="*/ 412 w 416"/>
                                <a:gd name="T31" fmla="*/ 197 h 419"/>
                                <a:gd name="T32" fmla="*/ 403 w 416"/>
                                <a:gd name="T33" fmla="*/ 144 h 419"/>
                                <a:gd name="T34" fmla="*/ 395 w 416"/>
                                <a:gd name="T35" fmla="*/ 115 h 419"/>
                                <a:gd name="T36" fmla="*/ 366 w 416"/>
                                <a:gd name="T37" fmla="*/ 74 h 419"/>
                                <a:gd name="T38" fmla="*/ 346 w 416"/>
                                <a:gd name="T39" fmla="*/ 53 h 419"/>
                                <a:gd name="T40" fmla="*/ 317 w 416"/>
                                <a:gd name="T41" fmla="*/ 28 h 419"/>
                                <a:gd name="T42" fmla="*/ 276 w 416"/>
                                <a:gd name="T43" fmla="*/ 8 h 419"/>
                                <a:gd name="T44" fmla="*/ 243 w 416"/>
                                <a:gd name="T45" fmla="*/ 0 h 419"/>
                                <a:gd name="T46" fmla="*/ 132 w 416"/>
                                <a:gd name="T47" fmla="*/ 8 h 419"/>
                                <a:gd name="T48" fmla="*/ 78 w 416"/>
                                <a:gd name="T49" fmla="*/ 41 h 419"/>
                                <a:gd name="T50" fmla="*/ 54 w 416"/>
                                <a:gd name="T51" fmla="*/ 65 h 419"/>
                                <a:gd name="T52" fmla="*/ 29 w 416"/>
                                <a:gd name="T53" fmla="*/ 94 h 419"/>
                                <a:gd name="T54" fmla="*/ 9 w 416"/>
                                <a:gd name="T55" fmla="*/ 135 h 419"/>
                                <a:gd name="T56" fmla="*/ 0 w 416"/>
                                <a:gd name="T57" fmla="*/ 168 h 419"/>
                                <a:gd name="T58" fmla="*/ 25 w 416"/>
                                <a:gd name="T59" fmla="*/ 168 h 419"/>
                                <a:gd name="T60" fmla="*/ 33 w 416"/>
                                <a:gd name="T61" fmla="*/ 144 h 419"/>
                                <a:gd name="T62" fmla="*/ 46 w 416"/>
                                <a:gd name="T63" fmla="*/ 111 h 419"/>
                                <a:gd name="T64" fmla="*/ 70 w 416"/>
                                <a:gd name="T65" fmla="*/ 82 h 419"/>
                                <a:gd name="T66" fmla="*/ 95 w 416"/>
                                <a:gd name="T67" fmla="*/ 57 h 419"/>
                                <a:gd name="T68" fmla="*/ 140 w 416"/>
                                <a:gd name="T69" fmla="*/ 33 h 419"/>
                                <a:gd name="T70" fmla="*/ 206 w 416"/>
                                <a:gd name="T71" fmla="*/ 24 h 419"/>
                                <a:gd name="T72" fmla="*/ 259 w 416"/>
                                <a:gd name="T73" fmla="*/ 33 h 419"/>
                                <a:gd name="T74" fmla="*/ 288 w 416"/>
                                <a:gd name="T75" fmla="*/ 41 h 419"/>
                                <a:gd name="T76" fmla="*/ 321 w 416"/>
                                <a:gd name="T77" fmla="*/ 61 h 419"/>
                                <a:gd name="T78" fmla="*/ 342 w 416"/>
                                <a:gd name="T79" fmla="*/ 82 h 419"/>
                                <a:gd name="T80" fmla="*/ 366 w 416"/>
                                <a:gd name="T81" fmla="*/ 111 h 419"/>
                                <a:gd name="T82" fmla="*/ 379 w 416"/>
                                <a:gd name="T83" fmla="*/ 144 h 419"/>
                                <a:gd name="T84" fmla="*/ 387 w 416"/>
                                <a:gd name="T85" fmla="*/ 168 h 419"/>
                                <a:gd name="T86" fmla="*/ 391 w 416"/>
                                <a:gd name="T87" fmla="*/ 205 h 419"/>
                                <a:gd name="T88" fmla="*/ 383 w 416"/>
                                <a:gd name="T89" fmla="*/ 255 h 419"/>
                                <a:gd name="T90" fmla="*/ 375 w 416"/>
                                <a:gd name="T91" fmla="*/ 279 h 419"/>
                                <a:gd name="T92" fmla="*/ 354 w 416"/>
                                <a:gd name="T93" fmla="*/ 316 h 419"/>
                                <a:gd name="T94" fmla="*/ 338 w 416"/>
                                <a:gd name="T95" fmla="*/ 341 h 419"/>
                                <a:gd name="T96" fmla="*/ 313 w 416"/>
                                <a:gd name="T97" fmla="*/ 357 h 419"/>
                                <a:gd name="T98" fmla="*/ 276 w 416"/>
                                <a:gd name="T99" fmla="*/ 378 h 419"/>
                                <a:gd name="T100" fmla="*/ 251 w 416"/>
                                <a:gd name="T101" fmla="*/ 386 h 419"/>
                                <a:gd name="T102" fmla="*/ 202 w 416"/>
                                <a:gd name="T103" fmla="*/ 394 h 419"/>
                                <a:gd name="T104" fmla="*/ 169 w 416"/>
                                <a:gd name="T105" fmla="*/ 390 h 419"/>
                                <a:gd name="T106" fmla="*/ 111 w 416"/>
                                <a:gd name="T107" fmla="*/ 370 h 419"/>
                                <a:gd name="T108" fmla="*/ 83 w 416"/>
                                <a:gd name="T109" fmla="*/ 345 h 419"/>
                                <a:gd name="T110" fmla="*/ 62 w 416"/>
                                <a:gd name="T111" fmla="*/ 324 h 419"/>
                                <a:gd name="T112" fmla="*/ 41 w 416"/>
                                <a:gd name="T113" fmla="*/ 292 h 419"/>
                                <a:gd name="T114" fmla="*/ 33 w 416"/>
                                <a:gd name="T115" fmla="*/ 263 h 419"/>
                                <a:gd name="T116" fmla="*/ 25 w 416"/>
                                <a:gd name="T117" fmla="*/ 209 h 4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16" h="419">
                                  <a:moveTo>
                                    <a:pt x="0" y="209"/>
                                  </a:moveTo>
                                  <a:lnTo>
                                    <a:pt x="0" y="246"/>
                                  </a:lnTo>
                                  <a:lnTo>
                                    <a:pt x="4" y="263"/>
                                  </a:lnTo>
                                  <a:lnTo>
                                    <a:pt x="9" y="271"/>
                                  </a:lnTo>
                                  <a:lnTo>
                                    <a:pt x="9" y="279"/>
                                  </a:lnTo>
                                  <a:lnTo>
                                    <a:pt x="13" y="287"/>
                                  </a:lnTo>
                                  <a:lnTo>
                                    <a:pt x="17" y="300"/>
                                  </a:lnTo>
                                  <a:lnTo>
                                    <a:pt x="29" y="320"/>
                                  </a:lnTo>
                                  <a:lnTo>
                                    <a:pt x="41" y="333"/>
                                  </a:lnTo>
                                  <a:lnTo>
                                    <a:pt x="46" y="341"/>
                                  </a:lnTo>
                                  <a:lnTo>
                                    <a:pt x="54" y="349"/>
                                  </a:lnTo>
                                  <a:lnTo>
                                    <a:pt x="58" y="357"/>
                                  </a:lnTo>
                                  <a:lnTo>
                                    <a:pt x="66" y="361"/>
                                  </a:lnTo>
                                  <a:lnTo>
                                    <a:pt x="78" y="374"/>
                                  </a:lnTo>
                                  <a:lnTo>
                                    <a:pt x="87" y="378"/>
                                  </a:lnTo>
                                  <a:lnTo>
                                    <a:pt x="95" y="386"/>
                                  </a:lnTo>
                                  <a:lnTo>
                                    <a:pt x="132" y="407"/>
                                  </a:lnTo>
                                  <a:lnTo>
                                    <a:pt x="144" y="407"/>
                                  </a:lnTo>
                                  <a:lnTo>
                                    <a:pt x="161" y="415"/>
                                  </a:lnTo>
                                  <a:lnTo>
                                    <a:pt x="194" y="415"/>
                                  </a:lnTo>
                                  <a:lnTo>
                                    <a:pt x="202" y="419"/>
                                  </a:lnTo>
                                  <a:lnTo>
                                    <a:pt x="210" y="419"/>
                                  </a:lnTo>
                                  <a:lnTo>
                                    <a:pt x="218" y="415"/>
                                  </a:lnTo>
                                  <a:lnTo>
                                    <a:pt x="243" y="415"/>
                                  </a:lnTo>
                                  <a:lnTo>
                                    <a:pt x="259" y="411"/>
                                  </a:lnTo>
                                  <a:lnTo>
                                    <a:pt x="268" y="407"/>
                                  </a:lnTo>
                                  <a:lnTo>
                                    <a:pt x="276" y="407"/>
                                  </a:lnTo>
                                  <a:lnTo>
                                    <a:pt x="284" y="403"/>
                                  </a:lnTo>
                                  <a:lnTo>
                                    <a:pt x="296" y="398"/>
                                  </a:lnTo>
                                  <a:lnTo>
                                    <a:pt x="317" y="386"/>
                                  </a:lnTo>
                                  <a:lnTo>
                                    <a:pt x="329" y="374"/>
                                  </a:lnTo>
                                  <a:lnTo>
                                    <a:pt x="338" y="370"/>
                                  </a:lnTo>
                                  <a:lnTo>
                                    <a:pt x="346" y="361"/>
                                  </a:lnTo>
                                  <a:lnTo>
                                    <a:pt x="354" y="357"/>
                                  </a:lnTo>
                                  <a:lnTo>
                                    <a:pt x="358" y="349"/>
                                  </a:lnTo>
                                  <a:lnTo>
                                    <a:pt x="366" y="341"/>
                                  </a:lnTo>
                                  <a:lnTo>
                                    <a:pt x="371" y="333"/>
                                  </a:lnTo>
                                  <a:lnTo>
                                    <a:pt x="383" y="320"/>
                                  </a:lnTo>
                                  <a:lnTo>
                                    <a:pt x="395" y="300"/>
                                  </a:lnTo>
                                  <a:lnTo>
                                    <a:pt x="399" y="287"/>
                                  </a:lnTo>
                                  <a:lnTo>
                                    <a:pt x="403" y="279"/>
                                  </a:lnTo>
                                  <a:lnTo>
                                    <a:pt x="403" y="271"/>
                                  </a:lnTo>
                                  <a:lnTo>
                                    <a:pt x="408" y="263"/>
                                  </a:lnTo>
                                  <a:lnTo>
                                    <a:pt x="412" y="246"/>
                                  </a:lnTo>
                                  <a:lnTo>
                                    <a:pt x="412" y="222"/>
                                  </a:lnTo>
                                  <a:lnTo>
                                    <a:pt x="416" y="213"/>
                                  </a:lnTo>
                                  <a:lnTo>
                                    <a:pt x="416" y="205"/>
                                  </a:lnTo>
                                  <a:lnTo>
                                    <a:pt x="412" y="197"/>
                                  </a:lnTo>
                                  <a:lnTo>
                                    <a:pt x="412" y="168"/>
                                  </a:lnTo>
                                  <a:lnTo>
                                    <a:pt x="408" y="152"/>
                                  </a:lnTo>
                                  <a:lnTo>
                                    <a:pt x="403" y="144"/>
                                  </a:lnTo>
                                  <a:lnTo>
                                    <a:pt x="403" y="135"/>
                                  </a:lnTo>
                                  <a:lnTo>
                                    <a:pt x="399" y="127"/>
                                  </a:lnTo>
                                  <a:lnTo>
                                    <a:pt x="395" y="115"/>
                                  </a:lnTo>
                                  <a:lnTo>
                                    <a:pt x="383" y="94"/>
                                  </a:lnTo>
                                  <a:lnTo>
                                    <a:pt x="371" y="82"/>
                                  </a:lnTo>
                                  <a:lnTo>
                                    <a:pt x="366" y="74"/>
                                  </a:lnTo>
                                  <a:lnTo>
                                    <a:pt x="358" y="65"/>
                                  </a:lnTo>
                                  <a:lnTo>
                                    <a:pt x="354" y="57"/>
                                  </a:lnTo>
                                  <a:lnTo>
                                    <a:pt x="346" y="53"/>
                                  </a:lnTo>
                                  <a:lnTo>
                                    <a:pt x="338" y="45"/>
                                  </a:lnTo>
                                  <a:lnTo>
                                    <a:pt x="329" y="41"/>
                                  </a:lnTo>
                                  <a:lnTo>
                                    <a:pt x="317" y="28"/>
                                  </a:lnTo>
                                  <a:lnTo>
                                    <a:pt x="296" y="16"/>
                                  </a:lnTo>
                                  <a:lnTo>
                                    <a:pt x="284" y="12"/>
                                  </a:lnTo>
                                  <a:lnTo>
                                    <a:pt x="276" y="8"/>
                                  </a:lnTo>
                                  <a:lnTo>
                                    <a:pt x="268" y="8"/>
                                  </a:lnTo>
                                  <a:lnTo>
                                    <a:pt x="259" y="4"/>
                                  </a:lnTo>
                                  <a:lnTo>
                                    <a:pt x="243" y="0"/>
                                  </a:lnTo>
                                  <a:lnTo>
                                    <a:pt x="161" y="0"/>
                                  </a:lnTo>
                                  <a:lnTo>
                                    <a:pt x="144" y="8"/>
                                  </a:lnTo>
                                  <a:lnTo>
                                    <a:pt x="132" y="8"/>
                                  </a:lnTo>
                                  <a:lnTo>
                                    <a:pt x="95" y="28"/>
                                  </a:lnTo>
                                  <a:lnTo>
                                    <a:pt x="87" y="37"/>
                                  </a:lnTo>
                                  <a:lnTo>
                                    <a:pt x="78" y="41"/>
                                  </a:lnTo>
                                  <a:lnTo>
                                    <a:pt x="66" y="53"/>
                                  </a:lnTo>
                                  <a:lnTo>
                                    <a:pt x="58" y="57"/>
                                  </a:lnTo>
                                  <a:lnTo>
                                    <a:pt x="54" y="65"/>
                                  </a:lnTo>
                                  <a:lnTo>
                                    <a:pt x="46" y="74"/>
                                  </a:lnTo>
                                  <a:lnTo>
                                    <a:pt x="41" y="82"/>
                                  </a:lnTo>
                                  <a:lnTo>
                                    <a:pt x="29" y="94"/>
                                  </a:lnTo>
                                  <a:lnTo>
                                    <a:pt x="17" y="115"/>
                                  </a:lnTo>
                                  <a:lnTo>
                                    <a:pt x="13" y="127"/>
                                  </a:lnTo>
                                  <a:lnTo>
                                    <a:pt x="9" y="135"/>
                                  </a:lnTo>
                                  <a:lnTo>
                                    <a:pt x="9" y="144"/>
                                  </a:lnTo>
                                  <a:lnTo>
                                    <a:pt x="4" y="152"/>
                                  </a:lnTo>
                                  <a:lnTo>
                                    <a:pt x="0" y="168"/>
                                  </a:lnTo>
                                  <a:lnTo>
                                    <a:pt x="0" y="209"/>
                                  </a:lnTo>
                                  <a:lnTo>
                                    <a:pt x="25" y="209"/>
                                  </a:lnTo>
                                  <a:lnTo>
                                    <a:pt x="25" y="168"/>
                                  </a:lnTo>
                                  <a:lnTo>
                                    <a:pt x="29" y="160"/>
                                  </a:lnTo>
                                  <a:lnTo>
                                    <a:pt x="33" y="152"/>
                                  </a:lnTo>
                                  <a:lnTo>
                                    <a:pt x="33" y="144"/>
                                  </a:lnTo>
                                  <a:lnTo>
                                    <a:pt x="37" y="135"/>
                                  </a:lnTo>
                                  <a:lnTo>
                                    <a:pt x="41" y="123"/>
                                  </a:lnTo>
                                  <a:lnTo>
                                    <a:pt x="46" y="111"/>
                                  </a:lnTo>
                                  <a:lnTo>
                                    <a:pt x="58" y="98"/>
                                  </a:lnTo>
                                  <a:lnTo>
                                    <a:pt x="62" y="90"/>
                                  </a:lnTo>
                                  <a:lnTo>
                                    <a:pt x="70" y="82"/>
                                  </a:lnTo>
                                  <a:lnTo>
                                    <a:pt x="74" y="74"/>
                                  </a:lnTo>
                                  <a:lnTo>
                                    <a:pt x="83" y="70"/>
                                  </a:lnTo>
                                  <a:lnTo>
                                    <a:pt x="95" y="57"/>
                                  </a:lnTo>
                                  <a:lnTo>
                                    <a:pt x="103" y="53"/>
                                  </a:lnTo>
                                  <a:lnTo>
                                    <a:pt x="111" y="45"/>
                                  </a:lnTo>
                                  <a:lnTo>
                                    <a:pt x="140" y="33"/>
                                  </a:lnTo>
                                  <a:lnTo>
                                    <a:pt x="153" y="33"/>
                                  </a:lnTo>
                                  <a:lnTo>
                                    <a:pt x="169" y="24"/>
                                  </a:lnTo>
                                  <a:lnTo>
                                    <a:pt x="206" y="24"/>
                                  </a:lnTo>
                                  <a:lnTo>
                                    <a:pt x="243" y="24"/>
                                  </a:lnTo>
                                  <a:lnTo>
                                    <a:pt x="251" y="28"/>
                                  </a:lnTo>
                                  <a:lnTo>
                                    <a:pt x="259" y="33"/>
                                  </a:lnTo>
                                  <a:lnTo>
                                    <a:pt x="268" y="33"/>
                                  </a:lnTo>
                                  <a:lnTo>
                                    <a:pt x="276" y="37"/>
                                  </a:lnTo>
                                  <a:lnTo>
                                    <a:pt x="288" y="41"/>
                                  </a:lnTo>
                                  <a:lnTo>
                                    <a:pt x="301" y="45"/>
                                  </a:lnTo>
                                  <a:lnTo>
                                    <a:pt x="313" y="57"/>
                                  </a:lnTo>
                                  <a:lnTo>
                                    <a:pt x="321" y="61"/>
                                  </a:lnTo>
                                  <a:lnTo>
                                    <a:pt x="329" y="70"/>
                                  </a:lnTo>
                                  <a:lnTo>
                                    <a:pt x="338" y="74"/>
                                  </a:lnTo>
                                  <a:lnTo>
                                    <a:pt x="342" y="82"/>
                                  </a:lnTo>
                                  <a:lnTo>
                                    <a:pt x="350" y="90"/>
                                  </a:lnTo>
                                  <a:lnTo>
                                    <a:pt x="354" y="98"/>
                                  </a:lnTo>
                                  <a:lnTo>
                                    <a:pt x="366" y="111"/>
                                  </a:lnTo>
                                  <a:lnTo>
                                    <a:pt x="371" y="123"/>
                                  </a:lnTo>
                                  <a:lnTo>
                                    <a:pt x="375" y="135"/>
                                  </a:lnTo>
                                  <a:lnTo>
                                    <a:pt x="379" y="144"/>
                                  </a:lnTo>
                                  <a:lnTo>
                                    <a:pt x="379" y="152"/>
                                  </a:lnTo>
                                  <a:lnTo>
                                    <a:pt x="383" y="160"/>
                                  </a:lnTo>
                                  <a:lnTo>
                                    <a:pt x="387" y="168"/>
                                  </a:lnTo>
                                  <a:lnTo>
                                    <a:pt x="387" y="197"/>
                                  </a:lnTo>
                                  <a:lnTo>
                                    <a:pt x="391" y="213"/>
                                  </a:lnTo>
                                  <a:lnTo>
                                    <a:pt x="391" y="205"/>
                                  </a:lnTo>
                                  <a:lnTo>
                                    <a:pt x="387" y="213"/>
                                  </a:lnTo>
                                  <a:lnTo>
                                    <a:pt x="387" y="246"/>
                                  </a:lnTo>
                                  <a:lnTo>
                                    <a:pt x="383" y="255"/>
                                  </a:lnTo>
                                  <a:lnTo>
                                    <a:pt x="379" y="263"/>
                                  </a:lnTo>
                                  <a:lnTo>
                                    <a:pt x="379" y="271"/>
                                  </a:lnTo>
                                  <a:lnTo>
                                    <a:pt x="375" y="279"/>
                                  </a:lnTo>
                                  <a:lnTo>
                                    <a:pt x="371" y="292"/>
                                  </a:lnTo>
                                  <a:lnTo>
                                    <a:pt x="366" y="304"/>
                                  </a:lnTo>
                                  <a:lnTo>
                                    <a:pt x="354" y="316"/>
                                  </a:lnTo>
                                  <a:lnTo>
                                    <a:pt x="350" y="324"/>
                                  </a:lnTo>
                                  <a:lnTo>
                                    <a:pt x="342" y="333"/>
                                  </a:lnTo>
                                  <a:lnTo>
                                    <a:pt x="338" y="341"/>
                                  </a:lnTo>
                                  <a:lnTo>
                                    <a:pt x="329" y="345"/>
                                  </a:lnTo>
                                  <a:lnTo>
                                    <a:pt x="321" y="353"/>
                                  </a:lnTo>
                                  <a:lnTo>
                                    <a:pt x="313" y="357"/>
                                  </a:lnTo>
                                  <a:lnTo>
                                    <a:pt x="301" y="370"/>
                                  </a:lnTo>
                                  <a:lnTo>
                                    <a:pt x="288" y="374"/>
                                  </a:lnTo>
                                  <a:lnTo>
                                    <a:pt x="276" y="378"/>
                                  </a:lnTo>
                                  <a:lnTo>
                                    <a:pt x="268" y="382"/>
                                  </a:lnTo>
                                  <a:lnTo>
                                    <a:pt x="259" y="382"/>
                                  </a:lnTo>
                                  <a:lnTo>
                                    <a:pt x="251" y="386"/>
                                  </a:lnTo>
                                  <a:lnTo>
                                    <a:pt x="243" y="390"/>
                                  </a:lnTo>
                                  <a:lnTo>
                                    <a:pt x="210" y="390"/>
                                  </a:lnTo>
                                  <a:lnTo>
                                    <a:pt x="202" y="394"/>
                                  </a:lnTo>
                                  <a:lnTo>
                                    <a:pt x="210" y="394"/>
                                  </a:lnTo>
                                  <a:lnTo>
                                    <a:pt x="194" y="390"/>
                                  </a:lnTo>
                                  <a:lnTo>
                                    <a:pt x="169" y="390"/>
                                  </a:lnTo>
                                  <a:lnTo>
                                    <a:pt x="153" y="382"/>
                                  </a:lnTo>
                                  <a:lnTo>
                                    <a:pt x="140" y="382"/>
                                  </a:lnTo>
                                  <a:lnTo>
                                    <a:pt x="111" y="370"/>
                                  </a:lnTo>
                                  <a:lnTo>
                                    <a:pt x="103" y="361"/>
                                  </a:lnTo>
                                  <a:lnTo>
                                    <a:pt x="95" y="357"/>
                                  </a:lnTo>
                                  <a:lnTo>
                                    <a:pt x="83" y="345"/>
                                  </a:lnTo>
                                  <a:lnTo>
                                    <a:pt x="74" y="341"/>
                                  </a:lnTo>
                                  <a:lnTo>
                                    <a:pt x="70" y="333"/>
                                  </a:lnTo>
                                  <a:lnTo>
                                    <a:pt x="62" y="324"/>
                                  </a:lnTo>
                                  <a:lnTo>
                                    <a:pt x="58" y="316"/>
                                  </a:lnTo>
                                  <a:lnTo>
                                    <a:pt x="46" y="304"/>
                                  </a:lnTo>
                                  <a:lnTo>
                                    <a:pt x="41" y="292"/>
                                  </a:lnTo>
                                  <a:lnTo>
                                    <a:pt x="37" y="279"/>
                                  </a:lnTo>
                                  <a:lnTo>
                                    <a:pt x="33" y="271"/>
                                  </a:lnTo>
                                  <a:lnTo>
                                    <a:pt x="33" y="263"/>
                                  </a:lnTo>
                                  <a:lnTo>
                                    <a:pt x="29" y="255"/>
                                  </a:lnTo>
                                  <a:lnTo>
                                    <a:pt x="25" y="246"/>
                                  </a:lnTo>
                                  <a:lnTo>
                                    <a:pt x="25" y="209"/>
                                  </a:lnTo>
                                  <a:lnTo>
                                    <a:pt x="0"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6" name="Freeform 3225"/>
                          <wps:cNvSpPr>
                            <a:spLocks/>
                          </wps:cNvSpPr>
                          <wps:spPr bwMode="auto">
                            <a:xfrm>
                              <a:off x="699" y="419"/>
                              <a:ext cx="2777" cy="3241"/>
                            </a:xfrm>
                            <a:custGeom>
                              <a:avLst/>
                              <a:gdLst>
                                <a:gd name="T0" fmla="*/ 66 w 2777"/>
                                <a:gd name="T1" fmla="*/ 29 h 3241"/>
                                <a:gd name="T2" fmla="*/ 190 w 2777"/>
                                <a:gd name="T3" fmla="*/ 116 h 3241"/>
                                <a:gd name="T4" fmla="*/ 346 w 2777"/>
                                <a:gd name="T5" fmla="*/ 222 h 3241"/>
                                <a:gd name="T6" fmla="*/ 543 w 2777"/>
                                <a:gd name="T7" fmla="*/ 342 h 3241"/>
                                <a:gd name="T8" fmla="*/ 712 w 2777"/>
                                <a:gd name="T9" fmla="*/ 436 h 3241"/>
                                <a:gd name="T10" fmla="*/ 848 w 2777"/>
                                <a:gd name="T11" fmla="*/ 506 h 3241"/>
                                <a:gd name="T12" fmla="*/ 1025 w 2777"/>
                                <a:gd name="T13" fmla="*/ 593 h 3241"/>
                                <a:gd name="T14" fmla="*/ 1341 w 2777"/>
                                <a:gd name="T15" fmla="*/ 699 h 3241"/>
                                <a:gd name="T16" fmla="*/ 1605 w 2777"/>
                                <a:gd name="T17" fmla="*/ 753 h 3241"/>
                                <a:gd name="T18" fmla="*/ 1823 w 2777"/>
                                <a:gd name="T19" fmla="*/ 798 h 3241"/>
                                <a:gd name="T20" fmla="*/ 1991 w 2777"/>
                                <a:gd name="T21" fmla="*/ 835 h 3241"/>
                                <a:gd name="T22" fmla="*/ 2148 w 2777"/>
                                <a:gd name="T23" fmla="*/ 889 h 3241"/>
                                <a:gd name="T24" fmla="*/ 2275 w 2777"/>
                                <a:gd name="T25" fmla="*/ 950 h 3241"/>
                                <a:gd name="T26" fmla="*/ 2456 w 2777"/>
                                <a:gd name="T27" fmla="*/ 1115 h 3241"/>
                                <a:gd name="T28" fmla="*/ 2580 w 2777"/>
                                <a:gd name="T29" fmla="*/ 1259 h 3241"/>
                                <a:gd name="T30" fmla="*/ 2703 w 2777"/>
                                <a:gd name="T31" fmla="*/ 1456 h 3241"/>
                                <a:gd name="T32" fmla="*/ 2761 w 2777"/>
                                <a:gd name="T33" fmla="*/ 1637 h 3241"/>
                                <a:gd name="T34" fmla="*/ 2691 w 2777"/>
                                <a:gd name="T35" fmla="*/ 1966 h 3241"/>
                                <a:gd name="T36" fmla="*/ 2563 w 2777"/>
                                <a:gd name="T37" fmla="*/ 2110 h 3241"/>
                                <a:gd name="T38" fmla="*/ 2382 w 2777"/>
                                <a:gd name="T39" fmla="*/ 2254 h 3241"/>
                                <a:gd name="T40" fmla="*/ 2160 w 2777"/>
                                <a:gd name="T41" fmla="*/ 2394 h 3241"/>
                                <a:gd name="T42" fmla="*/ 1893 w 2777"/>
                                <a:gd name="T43" fmla="*/ 2533 h 3241"/>
                                <a:gd name="T44" fmla="*/ 1576 w 2777"/>
                                <a:gd name="T45" fmla="*/ 2677 h 3241"/>
                                <a:gd name="T46" fmla="*/ 1021 w 2777"/>
                                <a:gd name="T47" fmla="*/ 2895 h 3241"/>
                                <a:gd name="T48" fmla="*/ 366 w 2777"/>
                                <a:gd name="T49" fmla="*/ 3117 h 3241"/>
                                <a:gd name="T50" fmla="*/ 0 w 2777"/>
                                <a:gd name="T51" fmla="*/ 3241 h 3241"/>
                                <a:gd name="T52" fmla="*/ 597 w 2777"/>
                                <a:gd name="T53" fmla="*/ 3052 h 3241"/>
                                <a:gd name="T54" fmla="*/ 1218 w 2777"/>
                                <a:gd name="T55" fmla="*/ 2829 h 3241"/>
                                <a:gd name="T56" fmla="*/ 1658 w 2777"/>
                                <a:gd name="T57" fmla="*/ 2649 h 3241"/>
                                <a:gd name="T58" fmla="*/ 1963 w 2777"/>
                                <a:gd name="T59" fmla="*/ 2509 h 3241"/>
                                <a:gd name="T60" fmla="*/ 2226 w 2777"/>
                                <a:gd name="T61" fmla="*/ 2365 h 3241"/>
                                <a:gd name="T62" fmla="*/ 2440 w 2777"/>
                                <a:gd name="T63" fmla="*/ 2225 h 3241"/>
                                <a:gd name="T64" fmla="*/ 2613 w 2777"/>
                                <a:gd name="T65" fmla="*/ 2085 h 3241"/>
                                <a:gd name="T66" fmla="*/ 2740 w 2777"/>
                                <a:gd name="T67" fmla="*/ 1896 h 3241"/>
                                <a:gd name="T68" fmla="*/ 2752 w 2777"/>
                                <a:gd name="T69" fmla="*/ 1563 h 3241"/>
                                <a:gd name="T70" fmla="*/ 2695 w 2777"/>
                                <a:gd name="T71" fmla="*/ 1423 h 3241"/>
                                <a:gd name="T72" fmla="*/ 2563 w 2777"/>
                                <a:gd name="T73" fmla="*/ 1222 h 3241"/>
                                <a:gd name="T74" fmla="*/ 2440 w 2777"/>
                                <a:gd name="T75" fmla="*/ 1078 h 3241"/>
                                <a:gd name="T76" fmla="*/ 2251 w 2777"/>
                                <a:gd name="T77" fmla="*/ 926 h 3241"/>
                                <a:gd name="T78" fmla="*/ 2111 w 2777"/>
                                <a:gd name="T79" fmla="*/ 864 h 3241"/>
                                <a:gd name="T80" fmla="*/ 1950 w 2777"/>
                                <a:gd name="T81" fmla="*/ 819 h 3241"/>
                                <a:gd name="T82" fmla="*/ 1782 w 2777"/>
                                <a:gd name="T83" fmla="*/ 782 h 3241"/>
                                <a:gd name="T84" fmla="*/ 1469 w 2777"/>
                                <a:gd name="T85" fmla="*/ 720 h 3241"/>
                                <a:gd name="T86" fmla="*/ 1177 w 2777"/>
                                <a:gd name="T87" fmla="*/ 642 h 3241"/>
                                <a:gd name="T88" fmla="*/ 992 w 2777"/>
                                <a:gd name="T89" fmla="*/ 568 h 3241"/>
                                <a:gd name="T90" fmla="*/ 815 w 2777"/>
                                <a:gd name="T91" fmla="*/ 482 h 3241"/>
                                <a:gd name="T92" fmla="*/ 675 w 2777"/>
                                <a:gd name="T93" fmla="*/ 412 h 3241"/>
                                <a:gd name="T94" fmla="*/ 510 w 2777"/>
                                <a:gd name="T95" fmla="*/ 317 h 3241"/>
                                <a:gd name="T96" fmla="*/ 325 w 2777"/>
                                <a:gd name="T97" fmla="*/ 194 h 3241"/>
                                <a:gd name="T98" fmla="*/ 169 w 2777"/>
                                <a:gd name="T99" fmla="*/ 87 h 3241"/>
                                <a:gd name="T100" fmla="*/ 46 w 2777"/>
                                <a:gd name="T101" fmla="*/ 0 h 3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777" h="3241">
                                  <a:moveTo>
                                    <a:pt x="46" y="0"/>
                                  </a:moveTo>
                                  <a:lnTo>
                                    <a:pt x="37" y="0"/>
                                  </a:lnTo>
                                  <a:lnTo>
                                    <a:pt x="37" y="9"/>
                                  </a:lnTo>
                                  <a:lnTo>
                                    <a:pt x="66" y="29"/>
                                  </a:lnTo>
                                  <a:lnTo>
                                    <a:pt x="99" y="50"/>
                                  </a:lnTo>
                                  <a:lnTo>
                                    <a:pt x="128" y="74"/>
                                  </a:lnTo>
                                  <a:lnTo>
                                    <a:pt x="161" y="95"/>
                                  </a:lnTo>
                                  <a:lnTo>
                                    <a:pt x="190" y="116"/>
                                  </a:lnTo>
                                  <a:lnTo>
                                    <a:pt x="222" y="140"/>
                                  </a:lnTo>
                                  <a:lnTo>
                                    <a:pt x="251" y="161"/>
                                  </a:lnTo>
                                  <a:lnTo>
                                    <a:pt x="317" y="202"/>
                                  </a:lnTo>
                                  <a:lnTo>
                                    <a:pt x="346" y="222"/>
                                  </a:lnTo>
                                  <a:lnTo>
                                    <a:pt x="445" y="284"/>
                                  </a:lnTo>
                                  <a:lnTo>
                                    <a:pt x="473" y="305"/>
                                  </a:lnTo>
                                  <a:lnTo>
                                    <a:pt x="510" y="325"/>
                                  </a:lnTo>
                                  <a:lnTo>
                                    <a:pt x="543" y="342"/>
                                  </a:lnTo>
                                  <a:lnTo>
                                    <a:pt x="609" y="383"/>
                                  </a:lnTo>
                                  <a:lnTo>
                                    <a:pt x="642" y="399"/>
                                  </a:lnTo>
                                  <a:lnTo>
                                    <a:pt x="675" y="420"/>
                                  </a:lnTo>
                                  <a:lnTo>
                                    <a:pt x="712" y="436"/>
                                  </a:lnTo>
                                  <a:lnTo>
                                    <a:pt x="745" y="453"/>
                                  </a:lnTo>
                                  <a:lnTo>
                                    <a:pt x="778" y="473"/>
                                  </a:lnTo>
                                  <a:lnTo>
                                    <a:pt x="815" y="490"/>
                                  </a:lnTo>
                                  <a:lnTo>
                                    <a:pt x="848" y="506"/>
                                  </a:lnTo>
                                  <a:lnTo>
                                    <a:pt x="885" y="523"/>
                                  </a:lnTo>
                                  <a:lnTo>
                                    <a:pt x="918" y="543"/>
                                  </a:lnTo>
                                  <a:lnTo>
                                    <a:pt x="992" y="576"/>
                                  </a:lnTo>
                                  <a:lnTo>
                                    <a:pt x="1025" y="593"/>
                                  </a:lnTo>
                                  <a:lnTo>
                                    <a:pt x="1062" y="609"/>
                                  </a:lnTo>
                                  <a:lnTo>
                                    <a:pt x="1103" y="625"/>
                                  </a:lnTo>
                                  <a:lnTo>
                                    <a:pt x="1177" y="650"/>
                                  </a:lnTo>
                                  <a:lnTo>
                                    <a:pt x="1341" y="699"/>
                                  </a:lnTo>
                                  <a:lnTo>
                                    <a:pt x="1383" y="708"/>
                                  </a:lnTo>
                                  <a:lnTo>
                                    <a:pt x="1428" y="720"/>
                                  </a:lnTo>
                                  <a:lnTo>
                                    <a:pt x="1469" y="728"/>
                                  </a:lnTo>
                                  <a:lnTo>
                                    <a:pt x="1605" y="753"/>
                                  </a:lnTo>
                                  <a:lnTo>
                                    <a:pt x="1646" y="761"/>
                                  </a:lnTo>
                                  <a:lnTo>
                                    <a:pt x="1736" y="778"/>
                                  </a:lnTo>
                                  <a:lnTo>
                                    <a:pt x="1782" y="790"/>
                                  </a:lnTo>
                                  <a:lnTo>
                                    <a:pt x="1823" y="798"/>
                                  </a:lnTo>
                                  <a:lnTo>
                                    <a:pt x="1868" y="806"/>
                                  </a:lnTo>
                                  <a:lnTo>
                                    <a:pt x="1909" y="815"/>
                                  </a:lnTo>
                                  <a:lnTo>
                                    <a:pt x="1950" y="827"/>
                                  </a:lnTo>
                                  <a:lnTo>
                                    <a:pt x="1991" y="835"/>
                                  </a:lnTo>
                                  <a:lnTo>
                                    <a:pt x="2033" y="847"/>
                                  </a:lnTo>
                                  <a:lnTo>
                                    <a:pt x="2070" y="860"/>
                                  </a:lnTo>
                                  <a:lnTo>
                                    <a:pt x="2111" y="872"/>
                                  </a:lnTo>
                                  <a:lnTo>
                                    <a:pt x="2148" y="889"/>
                                  </a:lnTo>
                                  <a:lnTo>
                                    <a:pt x="2181" y="901"/>
                                  </a:lnTo>
                                  <a:lnTo>
                                    <a:pt x="2218" y="917"/>
                                  </a:lnTo>
                                  <a:lnTo>
                                    <a:pt x="2251" y="934"/>
                                  </a:lnTo>
                                  <a:lnTo>
                                    <a:pt x="2275" y="950"/>
                                  </a:lnTo>
                                  <a:lnTo>
                                    <a:pt x="2333" y="991"/>
                                  </a:lnTo>
                                  <a:lnTo>
                                    <a:pt x="2362" y="1016"/>
                                  </a:lnTo>
                                  <a:lnTo>
                                    <a:pt x="2432" y="1086"/>
                                  </a:lnTo>
                                  <a:lnTo>
                                    <a:pt x="2456" y="1115"/>
                                  </a:lnTo>
                                  <a:lnTo>
                                    <a:pt x="2481" y="1139"/>
                                  </a:lnTo>
                                  <a:lnTo>
                                    <a:pt x="2530" y="1197"/>
                                  </a:lnTo>
                                  <a:lnTo>
                                    <a:pt x="2555" y="1230"/>
                                  </a:lnTo>
                                  <a:lnTo>
                                    <a:pt x="2580" y="1259"/>
                                  </a:lnTo>
                                  <a:lnTo>
                                    <a:pt x="2604" y="1292"/>
                                  </a:lnTo>
                                  <a:lnTo>
                                    <a:pt x="2666" y="1390"/>
                                  </a:lnTo>
                                  <a:lnTo>
                                    <a:pt x="2687" y="1423"/>
                                  </a:lnTo>
                                  <a:lnTo>
                                    <a:pt x="2703" y="1456"/>
                                  </a:lnTo>
                                  <a:lnTo>
                                    <a:pt x="2720" y="1493"/>
                                  </a:lnTo>
                                  <a:lnTo>
                                    <a:pt x="2732" y="1526"/>
                                  </a:lnTo>
                                  <a:lnTo>
                                    <a:pt x="2744" y="1563"/>
                                  </a:lnTo>
                                  <a:lnTo>
                                    <a:pt x="2761" y="1637"/>
                                  </a:lnTo>
                                  <a:lnTo>
                                    <a:pt x="2769" y="1711"/>
                                  </a:lnTo>
                                  <a:lnTo>
                                    <a:pt x="2757" y="1822"/>
                                  </a:lnTo>
                                  <a:lnTo>
                                    <a:pt x="2732" y="1896"/>
                                  </a:lnTo>
                                  <a:lnTo>
                                    <a:pt x="2691" y="1966"/>
                                  </a:lnTo>
                                  <a:lnTo>
                                    <a:pt x="2666" y="2003"/>
                                  </a:lnTo>
                                  <a:lnTo>
                                    <a:pt x="2637" y="2040"/>
                                  </a:lnTo>
                                  <a:lnTo>
                                    <a:pt x="2604" y="2077"/>
                                  </a:lnTo>
                                  <a:lnTo>
                                    <a:pt x="2563" y="2110"/>
                                  </a:lnTo>
                                  <a:lnTo>
                                    <a:pt x="2522" y="2147"/>
                                  </a:lnTo>
                                  <a:lnTo>
                                    <a:pt x="2477" y="2180"/>
                                  </a:lnTo>
                                  <a:lnTo>
                                    <a:pt x="2432" y="2217"/>
                                  </a:lnTo>
                                  <a:lnTo>
                                    <a:pt x="2382" y="2254"/>
                                  </a:lnTo>
                                  <a:lnTo>
                                    <a:pt x="2329" y="2287"/>
                                  </a:lnTo>
                                  <a:lnTo>
                                    <a:pt x="2275" y="2324"/>
                                  </a:lnTo>
                                  <a:lnTo>
                                    <a:pt x="2218" y="2357"/>
                                  </a:lnTo>
                                  <a:lnTo>
                                    <a:pt x="2160" y="2394"/>
                                  </a:lnTo>
                                  <a:lnTo>
                                    <a:pt x="2098" y="2427"/>
                                  </a:lnTo>
                                  <a:lnTo>
                                    <a:pt x="2033" y="2464"/>
                                  </a:lnTo>
                                  <a:lnTo>
                                    <a:pt x="1963" y="2501"/>
                                  </a:lnTo>
                                  <a:lnTo>
                                    <a:pt x="1893" y="2533"/>
                                  </a:lnTo>
                                  <a:lnTo>
                                    <a:pt x="1815" y="2570"/>
                                  </a:lnTo>
                                  <a:lnTo>
                                    <a:pt x="1740" y="2607"/>
                                  </a:lnTo>
                                  <a:lnTo>
                                    <a:pt x="1658" y="2640"/>
                                  </a:lnTo>
                                  <a:lnTo>
                                    <a:pt x="1576" y="2677"/>
                                  </a:lnTo>
                                  <a:lnTo>
                                    <a:pt x="1403" y="2751"/>
                                  </a:lnTo>
                                  <a:lnTo>
                                    <a:pt x="1313" y="2784"/>
                                  </a:lnTo>
                                  <a:lnTo>
                                    <a:pt x="1218" y="2821"/>
                                  </a:lnTo>
                                  <a:lnTo>
                                    <a:pt x="1021" y="2895"/>
                                  </a:lnTo>
                                  <a:lnTo>
                                    <a:pt x="815" y="2969"/>
                                  </a:lnTo>
                                  <a:lnTo>
                                    <a:pt x="708" y="3006"/>
                                  </a:lnTo>
                                  <a:lnTo>
                                    <a:pt x="597" y="3043"/>
                                  </a:lnTo>
                                  <a:lnTo>
                                    <a:pt x="366" y="3117"/>
                                  </a:lnTo>
                                  <a:lnTo>
                                    <a:pt x="128" y="3191"/>
                                  </a:lnTo>
                                  <a:lnTo>
                                    <a:pt x="4" y="3232"/>
                                  </a:lnTo>
                                  <a:lnTo>
                                    <a:pt x="0" y="3232"/>
                                  </a:lnTo>
                                  <a:lnTo>
                                    <a:pt x="0" y="3241"/>
                                  </a:lnTo>
                                  <a:lnTo>
                                    <a:pt x="4" y="3241"/>
                                  </a:lnTo>
                                  <a:lnTo>
                                    <a:pt x="128" y="3200"/>
                                  </a:lnTo>
                                  <a:lnTo>
                                    <a:pt x="366" y="3126"/>
                                  </a:lnTo>
                                  <a:lnTo>
                                    <a:pt x="597" y="3052"/>
                                  </a:lnTo>
                                  <a:lnTo>
                                    <a:pt x="708" y="3015"/>
                                  </a:lnTo>
                                  <a:lnTo>
                                    <a:pt x="815" y="2978"/>
                                  </a:lnTo>
                                  <a:lnTo>
                                    <a:pt x="1021" y="2903"/>
                                  </a:lnTo>
                                  <a:lnTo>
                                    <a:pt x="1218" y="2829"/>
                                  </a:lnTo>
                                  <a:lnTo>
                                    <a:pt x="1313" y="2792"/>
                                  </a:lnTo>
                                  <a:lnTo>
                                    <a:pt x="1403" y="2760"/>
                                  </a:lnTo>
                                  <a:lnTo>
                                    <a:pt x="1576" y="2686"/>
                                  </a:lnTo>
                                  <a:lnTo>
                                    <a:pt x="1658" y="2649"/>
                                  </a:lnTo>
                                  <a:lnTo>
                                    <a:pt x="1740" y="2616"/>
                                  </a:lnTo>
                                  <a:lnTo>
                                    <a:pt x="1815" y="2579"/>
                                  </a:lnTo>
                                  <a:lnTo>
                                    <a:pt x="1893" y="2542"/>
                                  </a:lnTo>
                                  <a:lnTo>
                                    <a:pt x="1963" y="2509"/>
                                  </a:lnTo>
                                  <a:lnTo>
                                    <a:pt x="2033" y="2472"/>
                                  </a:lnTo>
                                  <a:lnTo>
                                    <a:pt x="2098" y="2435"/>
                                  </a:lnTo>
                                  <a:lnTo>
                                    <a:pt x="2160" y="2402"/>
                                  </a:lnTo>
                                  <a:lnTo>
                                    <a:pt x="2226" y="2365"/>
                                  </a:lnTo>
                                  <a:lnTo>
                                    <a:pt x="2283" y="2332"/>
                                  </a:lnTo>
                                  <a:lnTo>
                                    <a:pt x="2337" y="2295"/>
                                  </a:lnTo>
                                  <a:lnTo>
                                    <a:pt x="2390" y="2262"/>
                                  </a:lnTo>
                                  <a:lnTo>
                                    <a:pt x="2440" y="2225"/>
                                  </a:lnTo>
                                  <a:lnTo>
                                    <a:pt x="2485" y="2188"/>
                                  </a:lnTo>
                                  <a:lnTo>
                                    <a:pt x="2530" y="2155"/>
                                  </a:lnTo>
                                  <a:lnTo>
                                    <a:pt x="2571" y="2118"/>
                                  </a:lnTo>
                                  <a:lnTo>
                                    <a:pt x="2613" y="2085"/>
                                  </a:lnTo>
                                  <a:lnTo>
                                    <a:pt x="2645" y="2048"/>
                                  </a:lnTo>
                                  <a:lnTo>
                                    <a:pt x="2674" y="2011"/>
                                  </a:lnTo>
                                  <a:lnTo>
                                    <a:pt x="2699" y="1974"/>
                                  </a:lnTo>
                                  <a:lnTo>
                                    <a:pt x="2740" y="1896"/>
                                  </a:lnTo>
                                  <a:lnTo>
                                    <a:pt x="2765" y="1822"/>
                                  </a:lnTo>
                                  <a:lnTo>
                                    <a:pt x="2777" y="1711"/>
                                  </a:lnTo>
                                  <a:lnTo>
                                    <a:pt x="2769" y="1637"/>
                                  </a:lnTo>
                                  <a:lnTo>
                                    <a:pt x="2752" y="1563"/>
                                  </a:lnTo>
                                  <a:lnTo>
                                    <a:pt x="2740" y="1526"/>
                                  </a:lnTo>
                                  <a:lnTo>
                                    <a:pt x="2728" y="1493"/>
                                  </a:lnTo>
                                  <a:lnTo>
                                    <a:pt x="2711" y="1456"/>
                                  </a:lnTo>
                                  <a:lnTo>
                                    <a:pt x="2695" y="1423"/>
                                  </a:lnTo>
                                  <a:lnTo>
                                    <a:pt x="2674" y="1382"/>
                                  </a:lnTo>
                                  <a:lnTo>
                                    <a:pt x="2613" y="1283"/>
                                  </a:lnTo>
                                  <a:lnTo>
                                    <a:pt x="2588" y="1250"/>
                                  </a:lnTo>
                                  <a:lnTo>
                                    <a:pt x="2563" y="1222"/>
                                  </a:lnTo>
                                  <a:lnTo>
                                    <a:pt x="2539" y="1189"/>
                                  </a:lnTo>
                                  <a:lnTo>
                                    <a:pt x="2489" y="1131"/>
                                  </a:lnTo>
                                  <a:lnTo>
                                    <a:pt x="2464" y="1107"/>
                                  </a:lnTo>
                                  <a:lnTo>
                                    <a:pt x="2440" y="1078"/>
                                  </a:lnTo>
                                  <a:lnTo>
                                    <a:pt x="2370" y="1008"/>
                                  </a:lnTo>
                                  <a:lnTo>
                                    <a:pt x="2341" y="983"/>
                                  </a:lnTo>
                                  <a:lnTo>
                                    <a:pt x="2283" y="942"/>
                                  </a:lnTo>
                                  <a:lnTo>
                                    <a:pt x="2251" y="926"/>
                                  </a:lnTo>
                                  <a:lnTo>
                                    <a:pt x="2218" y="909"/>
                                  </a:lnTo>
                                  <a:lnTo>
                                    <a:pt x="2181" y="893"/>
                                  </a:lnTo>
                                  <a:lnTo>
                                    <a:pt x="2148" y="880"/>
                                  </a:lnTo>
                                  <a:lnTo>
                                    <a:pt x="2111" y="864"/>
                                  </a:lnTo>
                                  <a:lnTo>
                                    <a:pt x="2070" y="852"/>
                                  </a:lnTo>
                                  <a:lnTo>
                                    <a:pt x="2033" y="839"/>
                                  </a:lnTo>
                                  <a:lnTo>
                                    <a:pt x="1991" y="827"/>
                                  </a:lnTo>
                                  <a:lnTo>
                                    <a:pt x="1950" y="819"/>
                                  </a:lnTo>
                                  <a:lnTo>
                                    <a:pt x="1909" y="806"/>
                                  </a:lnTo>
                                  <a:lnTo>
                                    <a:pt x="1868" y="798"/>
                                  </a:lnTo>
                                  <a:lnTo>
                                    <a:pt x="1823" y="790"/>
                                  </a:lnTo>
                                  <a:lnTo>
                                    <a:pt x="1782" y="782"/>
                                  </a:lnTo>
                                  <a:lnTo>
                                    <a:pt x="1736" y="769"/>
                                  </a:lnTo>
                                  <a:lnTo>
                                    <a:pt x="1646" y="753"/>
                                  </a:lnTo>
                                  <a:lnTo>
                                    <a:pt x="1605" y="745"/>
                                  </a:lnTo>
                                  <a:lnTo>
                                    <a:pt x="1469" y="720"/>
                                  </a:lnTo>
                                  <a:lnTo>
                                    <a:pt x="1428" y="712"/>
                                  </a:lnTo>
                                  <a:lnTo>
                                    <a:pt x="1383" y="699"/>
                                  </a:lnTo>
                                  <a:lnTo>
                                    <a:pt x="1341" y="691"/>
                                  </a:lnTo>
                                  <a:lnTo>
                                    <a:pt x="1177" y="642"/>
                                  </a:lnTo>
                                  <a:lnTo>
                                    <a:pt x="1103" y="617"/>
                                  </a:lnTo>
                                  <a:lnTo>
                                    <a:pt x="1062" y="601"/>
                                  </a:lnTo>
                                  <a:lnTo>
                                    <a:pt x="1025" y="584"/>
                                  </a:lnTo>
                                  <a:lnTo>
                                    <a:pt x="992" y="568"/>
                                  </a:lnTo>
                                  <a:lnTo>
                                    <a:pt x="918" y="535"/>
                                  </a:lnTo>
                                  <a:lnTo>
                                    <a:pt x="885" y="514"/>
                                  </a:lnTo>
                                  <a:lnTo>
                                    <a:pt x="848" y="498"/>
                                  </a:lnTo>
                                  <a:lnTo>
                                    <a:pt x="815" y="482"/>
                                  </a:lnTo>
                                  <a:lnTo>
                                    <a:pt x="778" y="465"/>
                                  </a:lnTo>
                                  <a:lnTo>
                                    <a:pt x="745" y="445"/>
                                  </a:lnTo>
                                  <a:lnTo>
                                    <a:pt x="712" y="428"/>
                                  </a:lnTo>
                                  <a:lnTo>
                                    <a:pt x="675" y="412"/>
                                  </a:lnTo>
                                  <a:lnTo>
                                    <a:pt x="642" y="391"/>
                                  </a:lnTo>
                                  <a:lnTo>
                                    <a:pt x="609" y="375"/>
                                  </a:lnTo>
                                  <a:lnTo>
                                    <a:pt x="543" y="333"/>
                                  </a:lnTo>
                                  <a:lnTo>
                                    <a:pt x="510" y="317"/>
                                  </a:lnTo>
                                  <a:lnTo>
                                    <a:pt x="482" y="296"/>
                                  </a:lnTo>
                                  <a:lnTo>
                                    <a:pt x="453" y="276"/>
                                  </a:lnTo>
                                  <a:lnTo>
                                    <a:pt x="354" y="214"/>
                                  </a:lnTo>
                                  <a:lnTo>
                                    <a:pt x="325" y="194"/>
                                  </a:lnTo>
                                  <a:lnTo>
                                    <a:pt x="260" y="153"/>
                                  </a:lnTo>
                                  <a:lnTo>
                                    <a:pt x="231" y="132"/>
                                  </a:lnTo>
                                  <a:lnTo>
                                    <a:pt x="198" y="107"/>
                                  </a:lnTo>
                                  <a:lnTo>
                                    <a:pt x="169" y="87"/>
                                  </a:lnTo>
                                  <a:lnTo>
                                    <a:pt x="136" y="66"/>
                                  </a:lnTo>
                                  <a:lnTo>
                                    <a:pt x="107" y="42"/>
                                  </a:lnTo>
                                  <a:lnTo>
                                    <a:pt x="74" y="21"/>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7" name="Rectangle 3226"/>
                          <wps:cNvSpPr>
                            <a:spLocks noChangeArrowheads="1"/>
                          </wps:cNvSpPr>
                          <wps:spPr bwMode="auto">
                            <a:xfrm>
                              <a:off x="5159" y="1867"/>
                              <a:ext cx="1546"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8" name="Freeform 3227"/>
                          <wps:cNvSpPr>
                            <a:spLocks/>
                          </wps:cNvSpPr>
                          <wps:spPr bwMode="auto">
                            <a:xfrm>
                              <a:off x="5146" y="1855"/>
                              <a:ext cx="1568" cy="415"/>
                            </a:xfrm>
                            <a:custGeom>
                              <a:avLst/>
                              <a:gdLst>
                                <a:gd name="T0" fmla="*/ 13 w 1568"/>
                                <a:gd name="T1" fmla="*/ 0 h 415"/>
                                <a:gd name="T2" fmla="*/ 9 w 1568"/>
                                <a:gd name="T3" fmla="*/ 0 h 415"/>
                                <a:gd name="T4" fmla="*/ 0 w 1568"/>
                                <a:gd name="T5" fmla="*/ 8 h 415"/>
                                <a:gd name="T6" fmla="*/ 0 w 1568"/>
                                <a:gd name="T7" fmla="*/ 411 h 415"/>
                                <a:gd name="T8" fmla="*/ 4 w 1568"/>
                                <a:gd name="T9" fmla="*/ 411 h 415"/>
                                <a:gd name="T10" fmla="*/ 9 w 1568"/>
                                <a:gd name="T11" fmla="*/ 415 h 415"/>
                                <a:gd name="T12" fmla="*/ 1564 w 1568"/>
                                <a:gd name="T13" fmla="*/ 415 h 415"/>
                                <a:gd name="T14" fmla="*/ 1564 w 1568"/>
                                <a:gd name="T15" fmla="*/ 411 h 415"/>
                                <a:gd name="T16" fmla="*/ 1568 w 1568"/>
                                <a:gd name="T17" fmla="*/ 411 h 415"/>
                                <a:gd name="T18" fmla="*/ 1568 w 1568"/>
                                <a:gd name="T19" fmla="*/ 8 h 415"/>
                                <a:gd name="T20" fmla="*/ 1564 w 1568"/>
                                <a:gd name="T21" fmla="*/ 4 h 415"/>
                                <a:gd name="T22" fmla="*/ 1564 w 1568"/>
                                <a:gd name="T23" fmla="*/ 0 h 415"/>
                                <a:gd name="T24" fmla="*/ 1555 w 1568"/>
                                <a:gd name="T25" fmla="*/ 0 h 415"/>
                                <a:gd name="T26" fmla="*/ 13 w 1568"/>
                                <a:gd name="T27" fmla="*/ 0 h 415"/>
                                <a:gd name="T28" fmla="*/ 13 w 1568"/>
                                <a:gd name="T29" fmla="*/ 24 h 415"/>
                                <a:gd name="T30" fmla="*/ 1555 w 1568"/>
                                <a:gd name="T31" fmla="*/ 24 h 415"/>
                                <a:gd name="T32" fmla="*/ 1543 w 1568"/>
                                <a:gd name="T33" fmla="*/ 12 h 415"/>
                                <a:gd name="T34" fmla="*/ 1543 w 1568"/>
                                <a:gd name="T35" fmla="*/ 402 h 415"/>
                                <a:gd name="T36" fmla="*/ 1555 w 1568"/>
                                <a:gd name="T37" fmla="*/ 390 h 415"/>
                                <a:gd name="T38" fmla="*/ 13 w 1568"/>
                                <a:gd name="T39" fmla="*/ 390 h 415"/>
                                <a:gd name="T40" fmla="*/ 25 w 1568"/>
                                <a:gd name="T41" fmla="*/ 402 h 415"/>
                                <a:gd name="T42" fmla="*/ 25 w 1568"/>
                                <a:gd name="T43" fmla="*/ 12 h 415"/>
                                <a:gd name="T44" fmla="*/ 13 w 1568"/>
                                <a:gd name="T45" fmla="*/ 24 h 415"/>
                                <a:gd name="T46" fmla="*/ 13 w 1568"/>
                                <a:gd name="T47" fmla="*/ 0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568" h="415">
                                  <a:moveTo>
                                    <a:pt x="13" y="0"/>
                                  </a:moveTo>
                                  <a:lnTo>
                                    <a:pt x="9" y="0"/>
                                  </a:lnTo>
                                  <a:lnTo>
                                    <a:pt x="0" y="8"/>
                                  </a:lnTo>
                                  <a:lnTo>
                                    <a:pt x="0" y="411"/>
                                  </a:lnTo>
                                  <a:lnTo>
                                    <a:pt x="4" y="411"/>
                                  </a:lnTo>
                                  <a:lnTo>
                                    <a:pt x="9" y="415"/>
                                  </a:lnTo>
                                  <a:lnTo>
                                    <a:pt x="1564" y="415"/>
                                  </a:lnTo>
                                  <a:lnTo>
                                    <a:pt x="1564" y="411"/>
                                  </a:lnTo>
                                  <a:lnTo>
                                    <a:pt x="1568" y="411"/>
                                  </a:lnTo>
                                  <a:lnTo>
                                    <a:pt x="1568" y="8"/>
                                  </a:lnTo>
                                  <a:lnTo>
                                    <a:pt x="1564" y="4"/>
                                  </a:lnTo>
                                  <a:lnTo>
                                    <a:pt x="1564" y="0"/>
                                  </a:lnTo>
                                  <a:lnTo>
                                    <a:pt x="1555" y="0"/>
                                  </a:lnTo>
                                  <a:lnTo>
                                    <a:pt x="13" y="0"/>
                                  </a:lnTo>
                                  <a:lnTo>
                                    <a:pt x="13" y="24"/>
                                  </a:lnTo>
                                  <a:lnTo>
                                    <a:pt x="1555" y="24"/>
                                  </a:lnTo>
                                  <a:lnTo>
                                    <a:pt x="1543" y="12"/>
                                  </a:lnTo>
                                  <a:lnTo>
                                    <a:pt x="1543" y="402"/>
                                  </a:lnTo>
                                  <a:lnTo>
                                    <a:pt x="1555" y="390"/>
                                  </a:lnTo>
                                  <a:lnTo>
                                    <a:pt x="13" y="390"/>
                                  </a:lnTo>
                                  <a:lnTo>
                                    <a:pt x="25" y="402"/>
                                  </a:lnTo>
                                  <a:lnTo>
                                    <a:pt x="25" y="12"/>
                                  </a:lnTo>
                                  <a:lnTo>
                                    <a:pt x="13" y="24"/>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9" name="Freeform 3228"/>
                          <wps:cNvSpPr>
                            <a:spLocks/>
                          </wps:cNvSpPr>
                          <wps:spPr bwMode="auto">
                            <a:xfrm>
                              <a:off x="6833" y="1855"/>
                              <a:ext cx="267" cy="24"/>
                            </a:xfrm>
                            <a:custGeom>
                              <a:avLst/>
                              <a:gdLst>
                                <a:gd name="T0" fmla="*/ 12 w 267"/>
                                <a:gd name="T1" fmla="*/ 0 h 24"/>
                                <a:gd name="T2" fmla="*/ 8 w 267"/>
                                <a:gd name="T3" fmla="*/ 0 h 24"/>
                                <a:gd name="T4" fmla="*/ 0 w 267"/>
                                <a:gd name="T5" fmla="*/ 8 h 24"/>
                                <a:gd name="T6" fmla="*/ 0 w 267"/>
                                <a:gd name="T7" fmla="*/ 20 h 24"/>
                                <a:gd name="T8" fmla="*/ 4 w 267"/>
                                <a:gd name="T9" fmla="*/ 20 h 24"/>
                                <a:gd name="T10" fmla="*/ 8 w 267"/>
                                <a:gd name="T11" fmla="*/ 24 h 24"/>
                                <a:gd name="T12" fmla="*/ 263 w 267"/>
                                <a:gd name="T13" fmla="*/ 24 h 24"/>
                                <a:gd name="T14" fmla="*/ 263 w 267"/>
                                <a:gd name="T15" fmla="*/ 20 h 24"/>
                                <a:gd name="T16" fmla="*/ 267 w 267"/>
                                <a:gd name="T17" fmla="*/ 20 h 24"/>
                                <a:gd name="T18" fmla="*/ 267 w 267"/>
                                <a:gd name="T19" fmla="*/ 8 h 24"/>
                                <a:gd name="T20" fmla="*/ 263 w 267"/>
                                <a:gd name="T21" fmla="*/ 4 h 24"/>
                                <a:gd name="T22" fmla="*/ 263 w 267"/>
                                <a:gd name="T23" fmla="*/ 0 h 24"/>
                                <a:gd name="T24" fmla="*/ 255 w 267"/>
                                <a:gd name="T25" fmla="*/ 0 h 24"/>
                                <a:gd name="T26" fmla="*/ 12 w 267"/>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7" h="24">
                                  <a:moveTo>
                                    <a:pt x="12" y="0"/>
                                  </a:moveTo>
                                  <a:lnTo>
                                    <a:pt x="8" y="0"/>
                                  </a:lnTo>
                                  <a:lnTo>
                                    <a:pt x="0" y="8"/>
                                  </a:lnTo>
                                  <a:lnTo>
                                    <a:pt x="0" y="20"/>
                                  </a:lnTo>
                                  <a:lnTo>
                                    <a:pt x="4" y="20"/>
                                  </a:lnTo>
                                  <a:lnTo>
                                    <a:pt x="8" y="24"/>
                                  </a:lnTo>
                                  <a:lnTo>
                                    <a:pt x="263" y="24"/>
                                  </a:lnTo>
                                  <a:lnTo>
                                    <a:pt x="263" y="20"/>
                                  </a:lnTo>
                                  <a:lnTo>
                                    <a:pt x="267" y="20"/>
                                  </a:lnTo>
                                  <a:lnTo>
                                    <a:pt x="267" y="8"/>
                                  </a:lnTo>
                                  <a:lnTo>
                                    <a:pt x="263" y="4"/>
                                  </a:lnTo>
                                  <a:lnTo>
                                    <a:pt x="263" y="0"/>
                                  </a:lnTo>
                                  <a:lnTo>
                                    <a:pt x="255"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0" name="Freeform 3229"/>
                          <wps:cNvSpPr>
                            <a:spLocks/>
                          </wps:cNvSpPr>
                          <wps:spPr bwMode="auto">
                            <a:xfrm>
                              <a:off x="6833" y="1661"/>
                              <a:ext cx="267" cy="25"/>
                            </a:xfrm>
                            <a:custGeom>
                              <a:avLst/>
                              <a:gdLst>
                                <a:gd name="T0" fmla="*/ 12 w 267"/>
                                <a:gd name="T1" fmla="*/ 0 h 25"/>
                                <a:gd name="T2" fmla="*/ 8 w 267"/>
                                <a:gd name="T3" fmla="*/ 0 h 25"/>
                                <a:gd name="T4" fmla="*/ 0 w 267"/>
                                <a:gd name="T5" fmla="*/ 8 h 25"/>
                                <a:gd name="T6" fmla="*/ 0 w 267"/>
                                <a:gd name="T7" fmla="*/ 21 h 25"/>
                                <a:gd name="T8" fmla="*/ 4 w 267"/>
                                <a:gd name="T9" fmla="*/ 21 h 25"/>
                                <a:gd name="T10" fmla="*/ 8 w 267"/>
                                <a:gd name="T11" fmla="*/ 25 h 25"/>
                                <a:gd name="T12" fmla="*/ 263 w 267"/>
                                <a:gd name="T13" fmla="*/ 25 h 25"/>
                                <a:gd name="T14" fmla="*/ 263 w 267"/>
                                <a:gd name="T15" fmla="*/ 21 h 25"/>
                                <a:gd name="T16" fmla="*/ 267 w 267"/>
                                <a:gd name="T17" fmla="*/ 21 h 25"/>
                                <a:gd name="T18" fmla="*/ 267 w 267"/>
                                <a:gd name="T19" fmla="*/ 8 h 25"/>
                                <a:gd name="T20" fmla="*/ 263 w 267"/>
                                <a:gd name="T21" fmla="*/ 4 h 25"/>
                                <a:gd name="T22" fmla="*/ 263 w 267"/>
                                <a:gd name="T23" fmla="*/ 0 h 25"/>
                                <a:gd name="T24" fmla="*/ 255 w 267"/>
                                <a:gd name="T25" fmla="*/ 0 h 25"/>
                                <a:gd name="T26" fmla="*/ 12 w 267"/>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7" h="25">
                                  <a:moveTo>
                                    <a:pt x="12" y="0"/>
                                  </a:moveTo>
                                  <a:lnTo>
                                    <a:pt x="8" y="0"/>
                                  </a:lnTo>
                                  <a:lnTo>
                                    <a:pt x="0" y="8"/>
                                  </a:lnTo>
                                  <a:lnTo>
                                    <a:pt x="0" y="21"/>
                                  </a:lnTo>
                                  <a:lnTo>
                                    <a:pt x="4" y="21"/>
                                  </a:lnTo>
                                  <a:lnTo>
                                    <a:pt x="8" y="25"/>
                                  </a:lnTo>
                                  <a:lnTo>
                                    <a:pt x="263" y="25"/>
                                  </a:lnTo>
                                  <a:lnTo>
                                    <a:pt x="263" y="21"/>
                                  </a:lnTo>
                                  <a:lnTo>
                                    <a:pt x="267" y="21"/>
                                  </a:lnTo>
                                  <a:lnTo>
                                    <a:pt x="267" y="8"/>
                                  </a:lnTo>
                                  <a:lnTo>
                                    <a:pt x="263" y="4"/>
                                  </a:lnTo>
                                  <a:lnTo>
                                    <a:pt x="263" y="0"/>
                                  </a:lnTo>
                                  <a:lnTo>
                                    <a:pt x="255"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1" name="Freeform 3230"/>
                          <wps:cNvSpPr>
                            <a:spLocks/>
                          </wps:cNvSpPr>
                          <wps:spPr bwMode="auto">
                            <a:xfrm>
                              <a:off x="6833" y="2438"/>
                              <a:ext cx="267" cy="25"/>
                            </a:xfrm>
                            <a:custGeom>
                              <a:avLst/>
                              <a:gdLst>
                                <a:gd name="T0" fmla="*/ 12 w 267"/>
                                <a:gd name="T1" fmla="*/ 0 h 25"/>
                                <a:gd name="T2" fmla="*/ 8 w 267"/>
                                <a:gd name="T3" fmla="*/ 0 h 25"/>
                                <a:gd name="T4" fmla="*/ 0 w 267"/>
                                <a:gd name="T5" fmla="*/ 9 h 25"/>
                                <a:gd name="T6" fmla="*/ 0 w 267"/>
                                <a:gd name="T7" fmla="*/ 21 h 25"/>
                                <a:gd name="T8" fmla="*/ 4 w 267"/>
                                <a:gd name="T9" fmla="*/ 21 h 25"/>
                                <a:gd name="T10" fmla="*/ 8 w 267"/>
                                <a:gd name="T11" fmla="*/ 25 h 25"/>
                                <a:gd name="T12" fmla="*/ 263 w 267"/>
                                <a:gd name="T13" fmla="*/ 25 h 25"/>
                                <a:gd name="T14" fmla="*/ 263 w 267"/>
                                <a:gd name="T15" fmla="*/ 21 h 25"/>
                                <a:gd name="T16" fmla="*/ 267 w 267"/>
                                <a:gd name="T17" fmla="*/ 21 h 25"/>
                                <a:gd name="T18" fmla="*/ 267 w 267"/>
                                <a:gd name="T19" fmla="*/ 9 h 25"/>
                                <a:gd name="T20" fmla="*/ 263 w 267"/>
                                <a:gd name="T21" fmla="*/ 5 h 25"/>
                                <a:gd name="T22" fmla="*/ 263 w 267"/>
                                <a:gd name="T23" fmla="*/ 0 h 25"/>
                                <a:gd name="T24" fmla="*/ 255 w 267"/>
                                <a:gd name="T25" fmla="*/ 0 h 25"/>
                                <a:gd name="T26" fmla="*/ 12 w 267"/>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7" h="25">
                                  <a:moveTo>
                                    <a:pt x="12" y="0"/>
                                  </a:moveTo>
                                  <a:lnTo>
                                    <a:pt x="8" y="0"/>
                                  </a:lnTo>
                                  <a:lnTo>
                                    <a:pt x="0" y="9"/>
                                  </a:lnTo>
                                  <a:lnTo>
                                    <a:pt x="0" y="21"/>
                                  </a:lnTo>
                                  <a:lnTo>
                                    <a:pt x="4" y="21"/>
                                  </a:lnTo>
                                  <a:lnTo>
                                    <a:pt x="8" y="25"/>
                                  </a:lnTo>
                                  <a:lnTo>
                                    <a:pt x="263" y="25"/>
                                  </a:lnTo>
                                  <a:lnTo>
                                    <a:pt x="263" y="21"/>
                                  </a:lnTo>
                                  <a:lnTo>
                                    <a:pt x="267" y="21"/>
                                  </a:lnTo>
                                  <a:lnTo>
                                    <a:pt x="267" y="9"/>
                                  </a:lnTo>
                                  <a:lnTo>
                                    <a:pt x="263" y="5"/>
                                  </a:lnTo>
                                  <a:lnTo>
                                    <a:pt x="263" y="0"/>
                                  </a:lnTo>
                                  <a:lnTo>
                                    <a:pt x="255"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2" name="Freeform 3231"/>
                          <wps:cNvSpPr>
                            <a:spLocks/>
                          </wps:cNvSpPr>
                          <wps:spPr bwMode="auto">
                            <a:xfrm>
                              <a:off x="6833" y="2245"/>
                              <a:ext cx="267" cy="25"/>
                            </a:xfrm>
                            <a:custGeom>
                              <a:avLst/>
                              <a:gdLst>
                                <a:gd name="T0" fmla="*/ 12 w 267"/>
                                <a:gd name="T1" fmla="*/ 0 h 25"/>
                                <a:gd name="T2" fmla="*/ 8 w 267"/>
                                <a:gd name="T3" fmla="*/ 0 h 25"/>
                                <a:gd name="T4" fmla="*/ 0 w 267"/>
                                <a:gd name="T5" fmla="*/ 8 h 25"/>
                                <a:gd name="T6" fmla="*/ 0 w 267"/>
                                <a:gd name="T7" fmla="*/ 21 h 25"/>
                                <a:gd name="T8" fmla="*/ 4 w 267"/>
                                <a:gd name="T9" fmla="*/ 21 h 25"/>
                                <a:gd name="T10" fmla="*/ 8 w 267"/>
                                <a:gd name="T11" fmla="*/ 25 h 25"/>
                                <a:gd name="T12" fmla="*/ 263 w 267"/>
                                <a:gd name="T13" fmla="*/ 25 h 25"/>
                                <a:gd name="T14" fmla="*/ 263 w 267"/>
                                <a:gd name="T15" fmla="*/ 21 h 25"/>
                                <a:gd name="T16" fmla="*/ 267 w 267"/>
                                <a:gd name="T17" fmla="*/ 21 h 25"/>
                                <a:gd name="T18" fmla="*/ 267 w 267"/>
                                <a:gd name="T19" fmla="*/ 8 h 25"/>
                                <a:gd name="T20" fmla="*/ 263 w 267"/>
                                <a:gd name="T21" fmla="*/ 4 h 25"/>
                                <a:gd name="T22" fmla="*/ 263 w 267"/>
                                <a:gd name="T23" fmla="*/ 0 h 25"/>
                                <a:gd name="T24" fmla="*/ 255 w 267"/>
                                <a:gd name="T25" fmla="*/ 0 h 25"/>
                                <a:gd name="T26" fmla="*/ 12 w 267"/>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7" h="25">
                                  <a:moveTo>
                                    <a:pt x="12" y="0"/>
                                  </a:moveTo>
                                  <a:lnTo>
                                    <a:pt x="8" y="0"/>
                                  </a:lnTo>
                                  <a:lnTo>
                                    <a:pt x="0" y="8"/>
                                  </a:lnTo>
                                  <a:lnTo>
                                    <a:pt x="0" y="21"/>
                                  </a:lnTo>
                                  <a:lnTo>
                                    <a:pt x="4" y="21"/>
                                  </a:lnTo>
                                  <a:lnTo>
                                    <a:pt x="8" y="25"/>
                                  </a:lnTo>
                                  <a:lnTo>
                                    <a:pt x="263" y="25"/>
                                  </a:lnTo>
                                  <a:lnTo>
                                    <a:pt x="263" y="21"/>
                                  </a:lnTo>
                                  <a:lnTo>
                                    <a:pt x="267" y="21"/>
                                  </a:lnTo>
                                  <a:lnTo>
                                    <a:pt x="267" y="8"/>
                                  </a:lnTo>
                                  <a:lnTo>
                                    <a:pt x="263" y="4"/>
                                  </a:lnTo>
                                  <a:lnTo>
                                    <a:pt x="263" y="0"/>
                                  </a:lnTo>
                                  <a:lnTo>
                                    <a:pt x="255"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3" name="Freeform 3232"/>
                          <wps:cNvSpPr>
                            <a:spLocks/>
                          </wps:cNvSpPr>
                          <wps:spPr bwMode="auto">
                            <a:xfrm>
                              <a:off x="6780" y="1855"/>
                              <a:ext cx="78" cy="415"/>
                            </a:xfrm>
                            <a:custGeom>
                              <a:avLst/>
                              <a:gdLst>
                                <a:gd name="T0" fmla="*/ 78 w 78"/>
                                <a:gd name="T1" fmla="*/ 4 h 415"/>
                                <a:gd name="T2" fmla="*/ 69 w 78"/>
                                <a:gd name="T3" fmla="*/ 0 h 415"/>
                                <a:gd name="T4" fmla="*/ 57 w 78"/>
                                <a:gd name="T5" fmla="*/ 4 h 415"/>
                                <a:gd name="T6" fmla="*/ 57 w 78"/>
                                <a:gd name="T7" fmla="*/ 4 h 415"/>
                                <a:gd name="T8" fmla="*/ 49 w 78"/>
                                <a:gd name="T9" fmla="*/ 16 h 415"/>
                                <a:gd name="T10" fmla="*/ 37 w 78"/>
                                <a:gd name="T11" fmla="*/ 32 h 415"/>
                                <a:gd name="T12" fmla="*/ 28 w 78"/>
                                <a:gd name="T13" fmla="*/ 49 h 415"/>
                                <a:gd name="T14" fmla="*/ 24 w 78"/>
                                <a:gd name="T15" fmla="*/ 61 h 415"/>
                                <a:gd name="T16" fmla="*/ 16 w 78"/>
                                <a:gd name="T17" fmla="*/ 78 h 415"/>
                                <a:gd name="T18" fmla="*/ 12 w 78"/>
                                <a:gd name="T19" fmla="*/ 94 h 415"/>
                                <a:gd name="T20" fmla="*/ 8 w 78"/>
                                <a:gd name="T21" fmla="*/ 106 h 415"/>
                                <a:gd name="T22" fmla="*/ 4 w 78"/>
                                <a:gd name="T23" fmla="*/ 123 h 415"/>
                                <a:gd name="T24" fmla="*/ 0 w 78"/>
                                <a:gd name="T25" fmla="*/ 160 h 415"/>
                                <a:gd name="T26" fmla="*/ 4 w 78"/>
                                <a:gd name="T27" fmla="*/ 209 h 415"/>
                                <a:gd name="T28" fmla="*/ 8 w 78"/>
                                <a:gd name="T29" fmla="*/ 197 h 415"/>
                                <a:gd name="T30" fmla="*/ 0 w 78"/>
                                <a:gd name="T31" fmla="*/ 246 h 415"/>
                                <a:gd name="T32" fmla="*/ 4 w 78"/>
                                <a:gd name="T33" fmla="*/ 283 h 415"/>
                                <a:gd name="T34" fmla="*/ 8 w 78"/>
                                <a:gd name="T35" fmla="*/ 300 h 415"/>
                                <a:gd name="T36" fmla="*/ 12 w 78"/>
                                <a:gd name="T37" fmla="*/ 312 h 415"/>
                                <a:gd name="T38" fmla="*/ 16 w 78"/>
                                <a:gd name="T39" fmla="*/ 333 h 415"/>
                                <a:gd name="T40" fmla="*/ 24 w 78"/>
                                <a:gd name="T41" fmla="*/ 349 h 415"/>
                                <a:gd name="T42" fmla="*/ 28 w 78"/>
                                <a:gd name="T43" fmla="*/ 361 h 415"/>
                                <a:gd name="T44" fmla="*/ 37 w 78"/>
                                <a:gd name="T45" fmla="*/ 382 h 415"/>
                                <a:gd name="T46" fmla="*/ 49 w 78"/>
                                <a:gd name="T47" fmla="*/ 398 h 415"/>
                                <a:gd name="T48" fmla="*/ 53 w 78"/>
                                <a:gd name="T49" fmla="*/ 407 h 415"/>
                                <a:gd name="T50" fmla="*/ 57 w 78"/>
                                <a:gd name="T51" fmla="*/ 415 h 415"/>
                                <a:gd name="T52" fmla="*/ 74 w 78"/>
                                <a:gd name="T53" fmla="*/ 411 h 415"/>
                                <a:gd name="T54" fmla="*/ 78 w 78"/>
                                <a:gd name="T55" fmla="*/ 398 h 415"/>
                                <a:gd name="T56" fmla="*/ 65 w 78"/>
                                <a:gd name="T57" fmla="*/ 382 h 415"/>
                                <a:gd name="T58" fmla="*/ 61 w 78"/>
                                <a:gd name="T59" fmla="*/ 365 h 415"/>
                                <a:gd name="T60" fmla="*/ 53 w 78"/>
                                <a:gd name="T61" fmla="*/ 353 h 415"/>
                                <a:gd name="T62" fmla="*/ 49 w 78"/>
                                <a:gd name="T63" fmla="*/ 341 h 415"/>
                                <a:gd name="T64" fmla="*/ 41 w 78"/>
                                <a:gd name="T65" fmla="*/ 324 h 415"/>
                                <a:gd name="T66" fmla="*/ 37 w 78"/>
                                <a:gd name="T67" fmla="*/ 304 h 415"/>
                                <a:gd name="T68" fmla="*/ 32 w 78"/>
                                <a:gd name="T69" fmla="*/ 291 h 415"/>
                                <a:gd name="T70" fmla="*/ 28 w 78"/>
                                <a:gd name="T71" fmla="*/ 275 h 415"/>
                                <a:gd name="T72" fmla="*/ 24 w 78"/>
                                <a:gd name="T73" fmla="*/ 238 h 415"/>
                                <a:gd name="T74" fmla="*/ 28 w 78"/>
                                <a:gd name="T75" fmla="*/ 205 h 415"/>
                                <a:gd name="T76" fmla="*/ 24 w 78"/>
                                <a:gd name="T77" fmla="*/ 193 h 415"/>
                                <a:gd name="T78" fmla="*/ 28 w 78"/>
                                <a:gd name="T79" fmla="*/ 160 h 415"/>
                                <a:gd name="T80" fmla="*/ 32 w 78"/>
                                <a:gd name="T81" fmla="*/ 127 h 415"/>
                                <a:gd name="T82" fmla="*/ 37 w 78"/>
                                <a:gd name="T83" fmla="*/ 111 h 415"/>
                                <a:gd name="T84" fmla="*/ 41 w 78"/>
                                <a:gd name="T85" fmla="*/ 98 h 415"/>
                                <a:gd name="T86" fmla="*/ 49 w 78"/>
                                <a:gd name="T87" fmla="*/ 74 h 415"/>
                                <a:gd name="T88" fmla="*/ 53 w 78"/>
                                <a:gd name="T89" fmla="*/ 61 h 415"/>
                                <a:gd name="T90" fmla="*/ 61 w 78"/>
                                <a:gd name="T91" fmla="*/ 45 h 415"/>
                                <a:gd name="T92" fmla="*/ 61 w 78"/>
                                <a:gd name="T93" fmla="*/ 37 h 415"/>
                                <a:gd name="T94" fmla="*/ 69 w 78"/>
                                <a:gd name="T95" fmla="*/ 24 h 415"/>
                                <a:gd name="T96" fmla="*/ 78 w 78"/>
                                <a:gd name="T97" fmla="*/ 16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8" h="415">
                                  <a:moveTo>
                                    <a:pt x="78" y="16"/>
                                  </a:moveTo>
                                  <a:lnTo>
                                    <a:pt x="78" y="4"/>
                                  </a:lnTo>
                                  <a:lnTo>
                                    <a:pt x="74" y="4"/>
                                  </a:lnTo>
                                  <a:lnTo>
                                    <a:pt x="69" y="0"/>
                                  </a:lnTo>
                                  <a:lnTo>
                                    <a:pt x="57" y="0"/>
                                  </a:lnTo>
                                  <a:lnTo>
                                    <a:pt x="57" y="4"/>
                                  </a:lnTo>
                                  <a:lnTo>
                                    <a:pt x="53" y="8"/>
                                  </a:lnTo>
                                  <a:lnTo>
                                    <a:pt x="57" y="4"/>
                                  </a:lnTo>
                                  <a:lnTo>
                                    <a:pt x="53" y="8"/>
                                  </a:lnTo>
                                  <a:lnTo>
                                    <a:pt x="49" y="16"/>
                                  </a:lnTo>
                                  <a:lnTo>
                                    <a:pt x="45" y="20"/>
                                  </a:lnTo>
                                  <a:lnTo>
                                    <a:pt x="37" y="32"/>
                                  </a:lnTo>
                                  <a:lnTo>
                                    <a:pt x="37" y="41"/>
                                  </a:lnTo>
                                  <a:lnTo>
                                    <a:pt x="28" y="49"/>
                                  </a:lnTo>
                                  <a:lnTo>
                                    <a:pt x="28" y="53"/>
                                  </a:lnTo>
                                  <a:lnTo>
                                    <a:pt x="24" y="61"/>
                                  </a:lnTo>
                                  <a:lnTo>
                                    <a:pt x="24" y="69"/>
                                  </a:lnTo>
                                  <a:lnTo>
                                    <a:pt x="16" y="78"/>
                                  </a:lnTo>
                                  <a:lnTo>
                                    <a:pt x="16" y="90"/>
                                  </a:lnTo>
                                  <a:lnTo>
                                    <a:pt x="12" y="94"/>
                                  </a:lnTo>
                                  <a:lnTo>
                                    <a:pt x="12" y="102"/>
                                  </a:lnTo>
                                  <a:lnTo>
                                    <a:pt x="8" y="106"/>
                                  </a:lnTo>
                                  <a:lnTo>
                                    <a:pt x="8" y="119"/>
                                  </a:lnTo>
                                  <a:lnTo>
                                    <a:pt x="4" y="123"/>
                                  </a:lnTo>
                                  <a:lnTo>
                                    <a:pt x="4" y="152"/>
                                  </a:lnTo>
                                  <a:lnTo>
                                    <a:pt x="0" y="160"/>
                                  </a:lnTo>
                                  <a:lnTo>
                                    <a:pt x="0" y="201"/>
                                  </a:lnTo>
                                  <a:lnTo>
                                    <a:pt x="4" y="209"/>
                                  </a:lnTo>
                                  <a:lnTo>
                                    <a:pt x="4" y="205"/>
                                  </a:lnTo>
                                  <a:lnTo>
                                    <a:pt x="8" y="197"/>
                                  </a:lnTo>
                                  <a:lnTo>
                                    <a:pt x="0" y="205"/>
                                  </a:lnTo>
                                  <a:lnTo>
                                    <a:pt x="0" y="246"/>
                                  </a:lnTo>
                                  <a:lnTo>
                                    <a:pt x="4" y="250"/>
                                  </a:lnTo>
                                  <a:lnTo>
                                    <a:pt x="4" y="283"/>
                                  </a:lnTo>
                                  <a:lnTo>
                                    <a:pt x="8" y="287"/>
                                  </a:lnTo>
                                  <a:lnTo>
                                    <a:pt x="8" y="300"/>
                                  </a:lnTo>
                                  <a:lnTo>
                                    <a:pt x="12" y="308"/>
                                  </a:lnTo>
                                  <a:lnTo>
                                    <a:pt x="12" y="312"/>
                                  </a:lnTo>
                                  <a:lnTo>
                                    <a:pt x="16" y="320"/>
                                  </a:lnTo>
                                  <a:lnTo>
                                    <a:pt x="16" y="333"/>
                                  </a:lnTo>
                                  <a:lnTo>
                                    <a:pt x="24" y="341"/>
                                  </a:lnTo>
                                  <a:lnTo>
                                    <a:pt x="24" y="349"/>
                                  </a:lnTo>
                                  <a:lnTo>
                                    <a:pt x="28" y="357"/>
                                  </a:lnTo>
                                  <a:lnTo>
                                    <a:pt x="28" y="361"/>
                                  </a:lnTo>
                                  <a:lnTo>
                                    <a:pt x="37" y="374"/>
                                  </a:lnTo>
                                  <a:lnTo>
                                    <a:pt x="37" y="382"/>
                                  </a:lnTo>
                                  <a:lnTo>
                                    <a:pt x="45" y="390"/>
                                  </a:lnTo>
                                  <a:lnTo>
                                    <a:pt x="49" y="398"/>
                                  </a:lnTo>
                                  <a:lnTo>
                                    <a:pt x="53" y="402"/>
                                  </a:lnTo>
                                  <a:lnTo>
                                    <a:pt x="53" y="407"/>
                                  </a:lnTo>
                                  <a:lnTo>
                                    <a:pt x="57" y="411"/>
                                  </a:lnTo>
                                  <a:lnTo>
                                    <a:pt x="57" y="415"/>
                                  </a:lnTo>
                                  <a:lnTo>
                                    <a:pt x="69" y="415"/>
                                  </a:lnTo>
                                  <a:lnTo>
                                    <a:pt x="74" y="411"/>
                                  </a:lnTo>
                                  <a:lnTo>
                                    <a:pt x="78" y="411"/>
                                  </a:lnTo>
                                  <a:lnTo>
                                    <a:pt x="78" y="398"/>
                                  </a:lnTo>
                                  <a:lnTo>
                                    <a:pt x="69" y="386"/>
                                  </a:lnTo>
                                  <a:lnTo>
                                    <a:pt x="65" y="382"/>
                                  </a:lnTo>
                                  <a:lnTo>
                                    <a:pt x="61" y="374"/>
                                  </a:lnTo>
                                  <a:lnTo>
                                    <a:pt x="61" y="365"/>
                                  </a:lnTo>
                                  <a:lnTo>
                                    <a:pt x="53" y="357"/>
                                  </a:lnTo>
                                  <a:lnTo>
                                    <a:pt x="53" y="353"/>
                                  </a:lnTo>
                                  <a:lnTo>
                                    <a:pt x="53" y="349"/>
                                  </a:lnTo>
                                  <a:lnTo>
                                    <a:pt x="49" y="341"/>
                                  </a:lnTo>
                                  <a:lnTo>
                                    <a:pt x="49" y="337"/>
                                  </a:lnTo>
                                  <a:lnTo>
                                    <a:pt x="41" y="324"/>
                                  </a:lnTo>
                                  <a:lnTo>
                                    <a:pt x="41" y="312"/>
                                  </a:lnTo>
                                  <a:lnTo>
                                    <a:pt x="37" y="304"/>
                                  </a:lnTo>
                                  <a:lnTo>
                                    <a:pt x="37" y="300"/>
                                  </a:lnTo>
                                  <a:lnTo>
                                    <a:pt x="32" y="291"/>
                                  </a:lnTo>
                                  <a:lnTo>
                                    <a:pt x="32" y="279"/>
                                  </a:lnTo>
                                  <a:lnTo>
                                    <a:pt x="28" y="275"/>
                                  </a:lnTo>
                                  <a:lnTo>
                                    <a:pt x="28" y="242"/>
                                  </a:lnTo>
                                  <a:lnTo>
                                    <a:pt x="24" y="238"/>
                                  </a:lnTo>
                                  <a:lnTo>
                                    <a:pt x="24" y="213"/>
                                  </a:lnTo>
                                  <a:lnTo>
                                    <a:pt x="28" y="205"/>
                                  </a:lnTo>
                                  <a:lnTo>
                                    <a:pt x="28" y="201"/>
                                  </a:lnTo>
                                  <a:lnTo>
                                    <a:pt x="24" y="193"/>
                                  </a:lnTo>
                                  <a:lnTo>
                                    <a:pt x="24" y="168"/>
                                  </a:lnTo>
                                  <a:lnTo>
                                    <a:pt x="28" y="160"/>
                                  </a:lnTo>
                                  <a:lnTo>
                                    <a:pt x="28" y="131"/>
                                  </a:lnTo>
                                  <a:lnTo>
                                    <a:pt x="32" y="127"/>
                                  </a:lnTo>
                                  <a:lnTo>
                                    <a:pt x="32" y="115"/>
                                  </a:lnTo>
                                  <a:lnTo>
                                    <a:pt x="37" y="111"/>
                                  </a:lnTo>
                                  <a:lnTo>
                                    <a:pt x="37" y="102"/>
                                  </a:lnTo>
                                  <a:lnTo>
                                    <a:pt x="41" y="98"/>
                                  </a:lnTo>
                                  <a:lnTo>
                                    <a:pt x="41" y="86"/>
                                  </a:lnTo>
                                  <a:lnTo>
                                    <a:pt x="49" y="74"/>
                                  </a:lnTo>
                                  <a:lnTo>
                                    <a:pt x="49" y="69"/>
                                  </a:lnTo>
                                  <a:lnTo>
                                    <a:pt x="53" y="61"/>
                                  </a:lnTo>
                                  <a:lnTo>
                                    <a:pt x="53" y="57"/>
                                  </a:lnTo>
                                  <a:lnTo>
                                    <a:pt x="61" y="45"/>
                                  </a:lnTo>
                                  <a:lnTo>
                                    <a:pt x="61" y="41"/>
                                  </a:lnTo>
                                  <a:lnTo>
                                    <a:pt x="61" y="37"/>
                                  </a:lnTo>
                                  <a:lnTo>
                                    <a:pt x="65" y="32"/>
                                  </a:lnTo>
                                  <a:lnTo>
                                    <a:pt x="69" y="24"/>
                                  </a:lnTo>
                                  <a:lnTo>
                                    <a:pt x="74" y="20"/>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4" name="Freeform 3233"/>
                          <wps:cNvSpPr>
                            <a:spLocks/>
                          </wps:cNvSpPr>
                          <wps:spPr bwMode="auto">
                            <a:xfrm>
                              <a:off x="7076" y="1855"/>
                              <a:ext cx="74" cy="415"/>
                            </a:xfrm>
                            <a:custGeom>
                              <a:avLst/>
                              <a:gdLst>
                                <a:gd name="T0" fmla="*/ 16 w 74"/>
                                <a:gd name="T1" fmla="*/ 0 h 415"/>
                                <a:gd name="T2" fmla="*/ 0 w 74"/>
                                <a:gd name="T3" fmla="*/ 8 h 415"/>
                                <a:gd name="T4" fmla="*/ 0 w 74"/>
                                <a:gd name="T5" fmla="*/ 12 h 415"/>
                                <a:gd name="T6" fmla="*/ 8 w 74"/>
                                <a:gd name="T7" fmla="*/ 32 h 415"/>
                                <a:gd name="T8" fmla="*/ 16 w 74"/>
                                <a:gd name="T9" fmla="*/ 49 h 415"/>
                                <a:gd name="T10" fmla="*/ 20 w 74"/>
                                <a:gd name="T11" fmla="*/ 61 h 415"/>
                                <a:gd name="T12" fmla="*/ 24 w 74"/>
                                <a:gd name="T13" fmla="*/ 74 h 415"/>
                                <a:gd name="T14" fmla="*/ 28 w 74"/>
                                <a:gd name="T15" fmla="*/ 86 h 415"/>
                                <a:gd name="T16" fmla="*/ 33 w 74"/>
                                <a:gd name="T17" fmla="*/ 98 h 415"/>
                                <a:gd name="T18" fmla="*/ 37 w 74"/>
                                <a:gd name="T19" fmla="*/ 111 h 415"/>
                                <a:gd name="T20" fmla="*/ 41 w 74"/>
                                <a:gd name="T21" fmla="*/ 127 h 415"/>
                                <a:gd name="T22" fmla="*/ 45 w 74"/>
                                <a:gd name="T23" fmla="*/ 148 h 415"/>
                                <a:gd name="T24" fmla="*/ 49 w 74"/>
                                <a:gd name="T25" fmla="*/ 209 h 415"/>
                                <a:gd name="T26" fmla="*/ 45 w 74"/>
                                <a:gd name="T27" fmla="*/ 205 h 415"/>
                                <a:gd name="T28" fmla="*/ 41 w 74"/>
                                <a:gd name="T29" fmla="*/ 263 h 415"/>
                                <a:gd name="T30" fmla="*/ 37 w 74"/>
                                <a:gd name="T31" fmla="*/ 287 h 415"/>
                                <a:gd name="T32" fmla="*/ 33 w 74"/>
                                <a:gd name="T33" fmla="*/ 304 h 415"/>
                                <a:gd name="T34" fmla="*/ 28 w 74"/>
                                <a:gd name="T35" fmla="*/ 316 h 415"/>
                                <a:gd name="T36" fmla="*/ 24 w 74"/>
                                <a:gd name="T37" fmla="*/ 328 h 415"/>
                                <a:gd name="T38" fmla="*/ 20 w 74"/>
                                <a:gd name="T39" fmla="*/ 341 h 415"/>
                                <a:gd name="T40" fmla="*/ 16 w 74"/>
                                <a:gd name="T41" fmla="*/ 353 h 415"/>
                                <a:gd name="T42" fmla="*/ 8 w 74"/>
                                <a:gd name="T43" fmla="*/ 374 h 415"/>
                                <a:gd name="T44" fmla="*/ 0 w 74"/>
                                <a:gd name="T45" fmla="*/ 390 h 415"/>
                                <a:gd name="T46" fmla="*/ 0 w 74"/>
                                <a:gd name="T47" fmla="*/ 398 h 415"/>
                                <a:gd name="T48" fmla="*/ 4 w 74"/>
                                <a:gd name="T49" fmla="*/ 411 h 415"/>
                                <a:gd name="T50" fmla="*/ 20 w 74"/>
                                <a:gd name="T51" fmla="*/ 415 h 415"/>
                                <a:gd name="T52" fmla="*/ 24 w 74"/>
                                <a:gd name="T53" fmla="*/ 407 h 415"/>
                                <a:gd name="T54" fmla="*/ 24 w 74"/>
                                <a:gd name="T55" fmla="*/ 398 h 415"/>
                                <a:gd name="T56" fmla="*/ 33 w 74"/>
                                <a:gd name="T57" fmla="*/ 382 h 415"/>
                                <a:gd name="T58" fmla="*/ 41 w 74"/>
                                <a:gd name="T59" fmla="*/ 370 h 415"/>
                                <a:gd name="T60" fmla="*/ 45 w 74"/>
                                <a:gd name="T61" fmla="*/ 357 h 415"/>
                                <a:gd name="T62" fmla="*/ 49 w 74"/>
                                <a:gd name="T63" fmla="*/ 345 h 415"/>
                                <a:gd name="T64" fmla="*/ 53 w 74"/>
                                <a:gd name="T65" fmla="*/ 333 h 415"/>
                                <a:gd name="T66" fmla="*/ 57 w 74"/>
                                <a:gd name="T67" fmla="*/ 320 h 415"/>
                                <a:gd name="T68" fmla="*/ 61 w 74"/>
                                <a:gd name="T69" fmla="*/ 308 h 415"/>
                                <a:gd name="T70" fmla="*/ 66 w 74"/>
                                <a:gd name="T71" fmla="*/ 287 h 415"/>
                                <a:gd name="T72" fmla="*/ 70 w 74"/>
                                <a:gd name="T73" fmla="*/ 263 h 415"/>
                                <a:gd name="T74" fmla="*/ 74 w 74"/>
                                <a:gd name="T75" fmla="*/ 201 h 415"/>
                                <a:gd name="T76" fmla="*/ 70 w 74"/>
                                <a:gd name="T77" fmla="*/ 139 h 415"/>
                                <a:gd name="T78" fmla="*/ 66 w 74"/>
                                <a:gd name="T79" fmla="*/ 119 h 415"/>
                                <a:gd name="T80" fmla="*/ 61 w 74"/>
                                <a:gd name="T81" fmla="*/ 102 h 415"/>
                                <a:gd name="T82" fmla="*/ 57 w 74"/>
                                <a:gd name="T83" fmla="*/ 90 h 415"/>
                                <a:gd name="T84" fmla="*/ 53 w 74"/>
                                <a:gd name="T85" fmla="*/ 78 h 415"/>
                                <a:gd name="T86" fmla="*/ 49 w 74"/>
                                <a:gd name="T87" fmla="*/ 65 h 415"/>
                                <a:gd name="T88" fmla="*/ 45 w 74"/>
                                <a:gd name="T89" fmla="*/ 53 h 415"/>
                                <a:gd name="T90" fmla="*/ 41 w 74"/>
                                <a:gd name="T91" fmla="*/ 45 h 415"/>
                                <a:gd name="T92" fmla="*/ 33 w 74"/>
                                <a:gd name="T93" fmla="*/ 24 h 415"/>
                                <a:gd name="T94" fmla="*/ 24 w 74"/>
                                <a:gd name="T95"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4" h="415">
                                  <a:moveTo>
                                    <a:pt x="24" y="8"/>
                                  </a:moveTo>
                                  <a:lnTo>
                                    <a:pt x="16" y="0"/>
                                  </a:lnTo>
                                  <a:lnTo>
                                    <a:pt x="8" y="0"/>
                                  </a:lnTo>
                                  <a:lnTo>
                                    <a:pt x="0" y="8"/>
                                  </a:lnTo>
                                  <a:lnTo>
                                    <a:pt x="0" y="16"/>
                                  </a:lnTo>
                                  <a:lnTo>
                                    <a:pt x="0" y="12"/>
                                  </a:lnTo>
                                  <a:lnTo>
                                    <a:pt x="0" y="20"/>
                                  </a:lnTo>
                                  <a:lnTo>
                                    <a:pt x="8" y="32"/>
                                  </a:lnTo>
                                  <a:lnTo>
                                    <a:pt x="8" y="41"/>
                                  </a:lnTo>
                                  <a:lnTo>
                                    <a:pt x="16" y="49"/>
                                  </a:lnTo>
                                  <a:lnTo>
                                    <a:pt x="16" y="57"/>
                                  </a:lnTo>
                                  <a:lnTo>
                                    <a:pt x="20" y="61"/>
                                  </a:lnTo>
                                  <a:lnTo>
                                    <a:pt x="20" y="69"/>
                                  </a:lnTo>
                                  <a:lnTo>
                                    <a:pt x="24" y="74"/>
                                  </a:lnTo>
                                  <a:lnTo>
                                    <a:pt x="24" y="82"/>
                                  </a:lnTo>
                                  <a:lnTo>
                                    <a:pt x="28" y="86"/>
                                  </a:lnTo>
                                  <a:lnTo>
                                    <a:pt x="28" y="90"/>
                                  </a:lnTo>
                                  <a:lnTo>
                                    <a:pt x="33" y="98"/>
                                  </a:lnTo>
                                  <a:lnTo>
                                    <a:pt x="33" y="102"/>
                                  </a:lnTo>
                                  <a:lnTo>
                                    <a:pt x="37" y="111"/>
                                  </a:lnTo>
                                  <a:lnTo>
                                    <a:pt x="37" y="119"/>
                                  </a:lnTo>
                                  <a:lnTo>
                                    <a:pt x="41" y="127"/>
                                  </a:lnTo>
                                  <a:lnTo>
                                    <a:pt x="41" y="143"/>
                                  </a:lnTo>
                                  <a:lnTo>
                                    <a:pt x="45" y="148"/>
                                  </a:lnTo>
                                  <a:lnTo>
                                    <a:pt x="45" y="201"/>
                                  </a:lnTo>
                                  <a:lnTo>
                                    <a:pt x="49" y="209"/>
                                  </a:lnTo>
                                  <a:lnTo>
                                    <a:pt x="53" y="197"/>
                                  </a:lnTo>
                                  <a:lnTo>
                                    <a:pt x="45" y="205"/>
                                  </a:lnTo>
                                  <a:lnTo>
                                    <a:pt x="45" y="254"/>
                                  </a:lnTo>
                                  <a:lnTo>
                                    <a:pt x="41" y="263"/>
                                  </a:lnTo>
                                  <a:lnTo>
                                    <a:pt x="41" y="279"/>
                                  </a:lnTo>
                                  <a:lnTo>
                                    <a:pt x="37" y="287"/>
                                  </a:lnTo>
                                  <a:lnTo>
                                    <a:pt x="37" y="300"/>
                                  </a:lnTo>
                                  <a:lnTo>
                                    <a:pt x="33" y="304"/>
                                  </a:lnTo>
                                  <a:lnTo>
                                    <a:pt x="33" y="312"/>
                                  </a:lnTo>
                                  <a:lnTo>
                                    <a:pt x="28" y="316"/>
                                  </a:lnTo>
                                  <a:lnTo>
                                    <a:pt x="28" y="324"/>
                                  </a:lnTo>
                                  <a:lnTo>
                                    <a:pt x="24" y="328"/>
                                  </a:lnTo>
                                  <a:lnTo>
                                    <a:pt x="24" y="337"/>
                                  </a:lnTo>
                                  <a:lnTo>
                                    <a:pt x="20" y="341"/>
                                  </a:lnTo>
                                  <a:lnTo>
                                    <a:pt x="20" y="349"/>
                                  </a:lnTo>
                                  <a:lnTo>
                                    <a:pt x="16" y="353"/>
                                  </a:lnTo>
                                  <a:lnTo>
                                    <a:pt x="16" y="361"/>
                                  </a:lnTo>
                                  <a:lnTo>
                                    <a:pt x="8" y="374"/>
                                  </a:lnTo>
                                  <a:lnTo>
                                    <a:pt x="8" y="382"/>
                                  </a:lnTo>
                                  <a:lnTo>
                                    <a:pt x="0" y="390"/>
                                  </a:lnTo>
                                  <a:lnTo>
                                    <a:pt x="0" y="402"/>
                                  </a:lnTo>
                                  <a:lnTo>
                                    <a:pt x="0" y="398"/>
                                  </a:lnTo>
                                  <a:lnTo>
                                    <a:pt x="0" y="411"/>
                                  </a:lnTo>
                                  <a:lnTo>
                                    <a:pt x="4" y="411"/>
                                  </a:lnTo>
                                  <a:lnTo>
                                    <a:pt x="8" y="415"/>
                                  </a:lnTo>
                                  <a:lnTo>
                                    <a:pt x="20" y="415"/>
                                  </a:lnTo>
                                  <a:lnTo>
                                    <a:pt x="20" y="411"/>
                                  </a:lnTo>
                                  <a:lnTo>
                                    <a:pt x="24" y="407"/>
                                  </a:lnTo>
                                  <a:lnTo>
                                    <a:pt x="24" y="402"/>
                                  </a:lnTo>
                                  <a:lnTo>
                                    <a:pt x="24" y="398"/>
                                  </a:lnTo>
                                  <a:lnTo>
                                    <a:pt x="33" y="386"/>
                                  </a:lnTo>
                                  <a:lnTo>
                                    <a:pt x="33" y="382"/>
                                  </a:lnTo>
                                  <a:lnTo>
                                    <a:pt x="33" y="378"/>
                                  </a:lnTo>
                                  <a:lnTo>
                                    <a:pt x="41" y="370"/>
                                  </a:lnTo>
                                  <a:lnTo>
                                    <a:pt x="41" y="361"/>
                                  </a:lnTo>
                                  <a:lnTo>
                                    <a:pt x="45" y="357"/>
                                  </a:lnTo>
                                  <a:lnTo>
                                    <a:pt x="45" y="349"/>
                                  </a:lnTo>
                                  <a:lnTo>
                                    <a:pt x="49" y="345"/>
                                  </a:lnTo>
                                  <a:lnTo>
                                    <a:pt x="49" y="337"/>
                                  </a:lnTo>
                                  <a:lnTo>
                                    <a:pt x="53" y="333"/>
                                  </a:lnTo>
                                  <a:lnTo>
                                    <a:pt x="53" y="324"/>
                                  </a:lnTo>
                                  <a:lnTo>
                                    <a:pt x="57" y="320"/>
                                  </a:lnTo>
                                  <a:lnTo>
                                    <a:pt x="57" y="312"/>
                                  </a:lnTo>
                                  <a:lnTo>
                                    <a:pt x="61" y="308"/>
                                  </a:lnTo>
                                  <a:lnTo>
                                    <a:pt x="61" y="296"/>
                                  </a:lnTo>
                                  <a:lnTo>
                                    <a:pt x="66" y="287"/>
                                  </a:lnTo>
                                  <a:lnTo>
                                    <a:pt x="66" y="271"/>
                                  </a:lnTo>
                                  <a:lnTo>
                                    <a:pt x="70" y="263"/>
                                  </a:lnTo>
                                  <a:lnTo>
                                    <a:pt x="70" y="213"/>
                                  </a:lnTo>
                                  <a:lnTo>
                                    <a:pt x="74" y="201"/>
                                  </a:lnTo>
                                  <a:lnTo>
                                    <a:pt x="70" y="193"/>
                                  </a:lnTo>
                                  <a:lnTo>
                                    <a:pt x="70" y="139"/>
                                  </a:lnTo>
                                  <a:lnTo>
                                    <a:pt x="66" y="135"/>
                                  </a:lnTo>
                                  <a:lnTo>
                                    <a:pt x="66" y="119"/>
                                  </a:lnTo>
                                  <a:lnTo>
                                    <a:pt x="61" y="111"/>
                                  </a:lnTo>
                                  <a:lnTo>
                                    <a:pt x="61" y="102"/>
                                  </a:lnTo>
                                  <a:lnTo>
                                    <a:pt x="57" y="94"/>
                                  </a:lnTo>
                                  <a:lnTo>
                                    <a:pt x="57" y="90"/>
                                  </a:lnTo>
                                  <a:lnTo>
                                    <a:pt x="53" y="82"/>
                                  </a:lnTo>
                                  <a:lnTo>
                                    <a:pt x="53" y="78"/>
                                  </a:lnTo>
                                  <a:lnTo>
                                    <a:pt x="49" y="74"/>
                                  </a:lnTo>
                                  <a:lnTo>
                                    <a:pt x="49" y="65"/>
                                  </a:lnTo>
                                  <a:lnTo>
                                    <a:pt x="45" y="61"/>
                                  </a:lnTo>
                                  <a:lnTo>
                                    <a:pt x="45" y="53"/>
                                  </a:lnTo>
                                  <a:lnTo>
                                    <a:pt x="41" y="49"/>
                                  </a:lnTo>
                                  <a:lnTo>
                                    <a:pt x="41" y="45"/>
                                  </a:lnTo>
                                  <a:lnTo>
                                    <a:pt x="33" y="32"/>
                                  </a:lnTo>
                                  <a:lnTo>
                                    <a:pt x="33" y="24"/>
                                  </a:lnTo>
                                  <a:lnTo>
                                    <a:pt x="24" y="16"/>
                                  </a:lnTo>
                                  <a:lnTo>
                                    <a:pt x="24" y="12"/>
                                  </a:lnTo>
                                  <a:lnTo>
                                    <a:pt x="2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5" name="Freeform 3234"/>
                          <wps:cNvSpPr>
                            <a:spLocks/>
                          </wps:cNvSpPr>
                          <wps:spPr bwMode="auto">
                            <a:xfrm>
                              <a:off x="6780" y="1661"/>
                              <a:ext cx="78" cy="218"/>
                            </a:xfrm>
                            <a:custGeom>
                              <a:avLst/>
                              <a:gdLst>
                                <a:gd name="T0" fmla="*/ 61 w 78"/>
                                <a:gd name="T1" fmla="*/ 218 h 218"/>
                                <a:gd name="T2" fmla="*/ 74 w 78"/>
                                <a:gd name="T3" fmla="*/ 214 h 218"/>
                                <a:gd name="T4" fmla="*/ 78 w 78"/>
                                <a:gd name="T5" fmla="*/ 198 h 218"/>
                                <a:gd name="T6" fmla="*/ 57 w 78"/>
                                <a:gd name="T7" fmla="*/ 181 h 218"/>
                                <a:gd name="T8" fmla="*/ 61 w 78"/>
                                <a:gd name="T9" fmla="*/ 185 h 218"/>
                                <a:gd name="T10" fmla="*/ 49 w 78"/>
                                <a:gd name="T11" fmla="*/ 169 h 218"/>
                                <a:gd name="T12" fmla="*/ 37 w 78"/>
                                <a:gd name="T13" fmla="*/ 161 h 218"/>
                                <a:gd name="T14" fmla="*/ 32 w 78"/>
                                <a:gd name="T15" fmla="*/ 148 h 218"/>
                                <a:gd name="T16" fmla="*/ 24 w 78"/>
                                <a:gd name="T17" fmla="*/ 136 h 218"/>
                                <a:gd name="T18" fmla="*/ 20 w 78"/>
                                <a:gd name="T19" fmla="*/ 115 h 218"/>
                                <a:gd name="T20" fmla="*/ 28 w 78"/>
                                <a:gd name="T21" fmla="*/ 107 h 218"/>
                                <a:gd name="T22" fmla="*/ 24 w 78"/>
                                <a:gd name="T23" fmla="*/ 91 h 218"/>
                                <a:gd name="T24" fmla="*/ 28 w 78"/>
                                <a:gd name="T25" fmla="*/ 74 h 218"/>
                                <a:gd name="T26" fmla="*/ 32 w 78"/>
                                <a:gd name="T27" fmla="*/ 66 h 218"/>
                                <a:gd name="T28" fmla="*/ 41 w 78"/>
                                <a:gd name="T29" fmla="*/ 54 h 218"/>
                                <a:gd name="T30" fmla="*/ 37 w 78"/>
                                <a:gd name="T31" fmla="*/ 54 h 218"/>
                                <a:gd name="T32" fmla="*/ 49 w 78"/>
                                <a:gd name="T33" fmla="*/ 41 h 218"/>
                                <a:gd name="T34" fmla="*/ 74 w 78"/>
                                <a:gd name="T35" fmla="*/ 21 h 218"/>
                                <a:gd name="T36" fmla="*/ 78 w 78"/>
                                <a:gd name="T37" fmla="*/ 8 h 218"/>
                                <a:gd name="T38" fmla="*/ 74 w 78"/>
                                <a:gd name="T39" fmla="*/ 0 h 218"/>
                                <a:gd name="T40" fmla="*/ 57 w 78"/>
                                <a:gd name="T41" fmla="*/ 4 h 218"/>
                                <a:gd name="T42" fmla="*/ 57 w 78"/>
                                <a:gd name="T43" fmla="*/ 0 h 218"/>
                                <a:gd name="T44" fmla="*/ 28 w 78"/>
                                <a:gd name="T45" fmla="*/ 33 h 218"/>
                                <a:gd name="T46" fmla="*/ 16 w 78"/>
                                <a:gd name="T47" fmla="*/ 41 h 218"/>
                                <a:gd name="T48" fmla="*/ 12 w 78"/>
                                <a:gd name="T49" fmla="*/ 50 h 218"/>
                                <a:gd name="T50" fmla="*/ 12 w 78"/>
                                <a:gd name="T51" fmla="*/ 50 h 218"/>
                                <a:gd name="T52" fmla="*/ 8 w 78"/>
                                <a:gd name="T53" fmla="*/ 58 h 218"/>
                                <a:gd name="T54" fmla="*/ 4 w 78"/>
                                <a:gd name="T55" fmla="*/ 74 h 218"/>
                                <a:gd name="T56" fmla="*/ 8 w 78"/>
                                <a:gd name="T57" fmla="*/ 115 h 218"/>
                                <a:gd name="T58" fmla="*/ 16 w 78"/>
                                <a:gd name="T59" fmla="*/ 95 h 218"/>
                                <a:gd name="T60" fmla="*/ 0 w 78"/>
                                <a:gd name="T61" fmla="*/ 128 h 218"/>
                                <a:gd name="T62" fmla="*/ 8 w 78"/>
                                <a:gd name="T63" fmla="*/ 152 h 218"/>
                                <a:gd name="T64" fmla="*/ 8 w 78"/>
                                <a:gd name="T65" fmla="*/ 157 h 218"/>
                                <a:gd name="T66" fmla="*/ 20 w 78"/>
                                <a:gd name="T67" fmla="*/ 177 h 218"/>
                                <a:gd name="T68" fmla="*/ 24 w 78"/>
                                <a:gd name="T69" fmla="*/ 177 h 218"/>
                                <a:gd name="T70" fmla="*/ 37 w 78"/>
                                <a:gd name="T71" fmla="*/ 194 h 218"/>
                                <a:gd name="T72" fmla="*/ 49 w 78"/>
                                <a:gd name="T73" fmla="*/ 206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8" h="218">
                                  <a:moveTo>
                                    <a:pt x="57" y="214"/>
                                  </a:moveTo>
                                  <a:lnTo>
                                    <a:pt x="61" y="218"/>
                                  </a:lnTo>
                                  <a:lnTo>
                                    <a:pt x="74" y="218"/>
                                  </a:lnTo>
                                  <a:lnTo>
                                    <a:pt x="74" y="214"/>
                                  </a:lnTo>
                                  <a:lnTo>
                                    <a:pt x="78" y="210"/>
                                  </a:lnTo>
                                  <a:lnTo>
                                    <a:pt x="78" y="198"/>
                                  </a:lnTo>
                                  <a:lnTo>
                                    <a:pt x="74" y="198"/>
                                  </a:lnTo>
                                  <a:lnTo>
                                    <a:pt x="57" y="181"/>
                                  </a:lnTo>
                                  <a:lnTo>
                                    <a:pt x="57" y="185"/>
                                  </a:lnTo>
                                  <a:lnTo>
                                    <a:pt x="61" y="185"/>
                                  </a:lnTo>
                                  <a:lnTo>
                                    <a:pt x="49" y="173"/>
                                  </a:lnTo>
                                  <a:lnTo>
                                    <a:pt x="49" y="169"/>
                                  </a:lnTo>
                                  <a:lnTo>
                                    <a:pt x="37" y="157"/>
                                  </a:lnTo>
                                  <a:lnTo>
                                    <a:pt x="37" y="161"/>
                                  </a:lnTo>
                                  <a:lnTo>
                                    <a:pt x="41" y="157"/>
                                  </a:lnTo>
                                  <a:lnTo>
                                    <a:pt x="32" y="148"/>
                                  </a:lnTo>
                                  <a:lnTo>
                                    <a:pt x="28" y="136"/>
                                  </a:lnTo>
                                  <a:lnTo>
                                    <a:pt x="24" y="136"/>
                                  </a:lnTo>
                                  <a:lnTo>
                                    <a:pt x="28" y="124"/>
                                  </a:lnTo>
                                  <a:lnTo>
                                    <a:pt x="20" y="115"/>
                                  </a:lnTo>
                                  <a:lnTo>
                                    <a:pt x="16" y="119"/>
                                  </a:lnTo>
                                  <a:lnTo>
                                    <a:pt x="28" y="107"/>
                                  </a:lnTo>
                                  <a:lnTo>
                                    <a:pt x="20" y="91"/>
                                  </a:lnTo>
                                  <a:lnTo>
                                    <a:pt x="24" y="91"/>
                                  </a:lnTo>
                                  <a:lnTo>
                                    <a:pt x="24" y="74"/>
                                  </a:lnTo>
                                  <a:lnTo>
                                    <a:pt x="28" y="74"/>
                                  </a:lnTo>
                                  <a:lnTo>
                                    <a:pt x="28" y="66"/>
                                  </a:lnTo>
                                  <a:lnTo>
                                    <a:pt x="32" y="66"/>
                                  </a:lnTo>
                                  <a:lnTo>
                                    <a:pt x="37" y="58"/>
                                  </a:lnTo>
                                  <a:lnTo>
                                    <a:pt x="41" y="54"/>
                                  </a:lnTo>
                                  <a:lnTo>
                                    <a:pt x="41" y="50"/>
                                  </a:lnTo>
                                  <a:lnTo>
                                    <a:pt x="37" y="54"/>
                                  </a:lnTo>
                                  <a:lnTo>
                                    <a:pt x="45" y="50"/>
                                  </a:lnTo>
                                  <a:lnTo>
                                    <a:pt x="49" y="41"/>
                                  </a:lnTo>
                                  <a:lnTo>
                                    <a:pt x="65" y="25"/>
                                  </a:lnTo>
                                  <a:lnTo>
                                    <a:pt x="74" y="21"/>
                                  </a:lnTo>
                                  <a:lnTo>
                                    <a:pt x="78" y="21"/>
                                  </a:lnTo>
                                  <a:lnTo>
                                    <a:pt x="78" y="8"/>
                                  </a:lnTo>
                                  <a:lnTo>
                                    <a:pt x="74" y="4"/>
                                  </a:lnTo>
                                  <a:lnTo>
                                    <a:pt x="74" y="0"/>
                                  </a:lnTo>
                                  <a:lnTo>
                                    <a:pt x="61" y="0"/>
                                  </a:lnTo>
                                  <a:lnTo>
                                    <a:pt x="57" y="4"/>
                                  </a:lnTo>
                                  <a:lnTo>
                                    <a:pt x="65" y="0"/>
                                  </a:lnTo>
                                  <a:lnTo>
                                    <a:pt x="57" y="0"/>
                                  </a:lnTo>
                                  <a:lnTo>
                                    <a:pt x="24" y="33"/>
                                  </a:lnTo>
                                  <a:lnTo>
                                    <a:pt x="28" y="33"/>
                                  </a:lnTo>
                                  <a:lnTo>
                                    <a:pt x="28" y="29"/>
                                  </a:lnTo>
                                  <a:lnTo>
                                    <a:pt x="16" y="41"/>
                                  </a:lnTo>
                                  <a:lnTo>
                                    <a:pt x="16" y="45"/>
                                  </a:lnTo>
                                  <a:lnTo>
                                    <a:pt x="12" y="50"/>
                                  </a:lnTo>
                                  <a:lnTo>
                                    <a:pt x="16" y="50"/>
                                  </a:lnTo>
                                  <a:lnTo>
                                    <a:pt x="12" y="50"/>
                                  </a:lnTo>
                                  <a:lnTo>
                                    <a:pt x="12" y="58"/>
                                  </a:lnTo>
                                  <a:lnTo>
                                    <a:pt x="8" y="58"/>
                                  </a:lnTo>
                                  <a:lnTo>
                                    <a:pt x="8" y="74"/>
                                  </a:lnTo>
                                  <a:lnTo>
                                    <a:pt x="4" y="74"/>
                                  </a:lnTo>
                                  <a:lnTo>
                                    <a:pt x="0" y="107"/>
                                  </a:lnTo>
                                  <a:lnTo>
                                    <a:pt x="8" y="115"/>
                                  </a:lnTo>
                                  <a:lnTo>
                                    <a:pt x="4" y="107"/>
                                  </a:lnTo>
                                  <a:lnTo>
                                    <a:pt x="16" y="95"/>
                                  </a:lnTo>
                                  <a:lnTo>
                                    <a:pt x="4" y="99"/>
                                  </a:lnTo>
                                  <a:lnTo>
                                    <a:pt x="0" y="128"/>
                                  </a:lnTo>
                                  <a:lnTo>
                                    <a:pt x="4" y="132"/>
                                  </a:lnTo>
                                  <a:lnTo>
                                    <a:pt x="8" y="152"/>
                                  </a:lnTo>
                                  <a:lnTo>
                                    <a:pt x="12" y="152"/>
                                  </a:lnTo>
                                  <a:lnTo>
                                    <a:pt x="8" y="157"/>
                                  </a:lnTo>
                                  <a:lnTo>
                                    <a:pt x="16" y="165"/>
                                  </a:lnTo>
                                  <a:lnTo>
                                    <a:pt x="20" y="177"/>
                                  </a:lnTo>
                                  <a:lnTo>
                                    <a:pt x="28" y="181"/>
                                  </a:lnTo>
                                  <a:lnTo>
                                    <a:pt x="24" y="177"/>
                                  </a:lnTo>
                                  <a:lnTo>
                                    <a:pt x="24" y="181"/>
                                  </a:lnTo>
                                  <a:lnTo>
                                    <a:pt x="37" y="194"/>
                                  </a:lnTo>
                                  <a:lnTo>
                                    <a:pt x="41" y="202"/>
                                  </a:lnTo>
                                  <a:lnTo>
                                    <a:pt x="49" y="206"/>
                                  </a:lnTo>
                                  <a:lnTo>
                                    <a:pt x="57" y="2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6" name="Freeform 3235"/>
                          <wps:cNvSpPr>
                            <a:spLocks/>
                          </wps:cNvSpPr>
                          <wps:spPr bwMode="auto">
                            <a:xfrm>
                              <a:off x="7076" y="1661"/>
                              <a:ext cx="70" cy="218"/>
                            </a:xfrm>
                            <a:custGeom>
                              <a:avLst/>
                              <a:gdLst>
                                <a:gd name="T0" fmla="*/ 20 w 70"/>
                                <a:gd name="T1" fmla="*/ 0 h 218"/>
                                <a:gd name="T2" fmla="*/ 4 w 70"/>
                                <a:gd name="T3" fmla="*/ 4 h 218"/>
                                <a:gd name="T4" fmla="*/ 0 w 70"/>
                                <a:gd name="T5" fmla="*/ 17 h 218"/>
                                <a:gd name="T6" fmla="*/ 12 w 70"/>
                                <a:gd name="T7" fmla="*/ 33 h 218"/>
                                <a:gd name="T8" fmla="*/ 16 w 70"/>
                                <a:gd name="T9" fmla="*/ 33 h 218"/>
                                <a:gd name="T10" fmla="*/ 24 w 70"/>
                                <a:gd name="T11" fmla="*/ 41 h 218"/>
                                <a:gd name="T12" fmla="*/ 28 w 70"/>
                                <a:gd name="T13" fmla="*/ 50 h 218"/>
                                <a:gd name="T14" fmla="*/ 37 w 70"/>
                                <a:gd name="T15" fmla="*/ 58 h 218"/>
                                <a:gd name="T16" fmla="*/ 37 w 70"/>
                                <a:gd name="T17" fmla="*/ 62 h 218"/>
                                <a:gd name="T18" fmla="*/ 41 w 70"/>
                                <a:gd name="T19" fmla="*/ 70 h 218"/>
                                <a:gd name="T20" fmla="*/ 49 w 70"/>
                                <a:gd name="T21" fmla="*/ 82 h 218"/>
                                <a:gd name="T22" fmla="*/ 53 w 70"/>
                                <a:gd name="T23" fmla="*/ 115 h 218"/>
                                <a:gd name="T24" fmla="*/ 49 w 70"/>
                                <a:gd name="T25" fmla="*/ 99 h 218"/>
                                <a:gd name="T26" fmla="*/ 41 w 70"/>
                                <a:gd name="T27" fmla="*/ 132 h 218"/>
                                <a:gd name="T28" fmla="*/ 37 w 70"/>
                                <a:gd name="T29" fmla="*/ 144 h 218"/>
                                <a:gd name="T30" fmla="*/ 37 w 70"/>
                                <a:gd name="T31" fmla="*/ 148 h 218"/>
                                <a:gd name="T32" fmla="*/ 28 w 70"/>
                                <a:gd name="T33" fmla="*/ 161 h 218"/>
                                <a:gd name="T34" fmla="*/ 28 w 70"/>
                                <a:gd name="T35" fmla="*/ 161 h 218"/>
                                <a:gd name="T36" fmla="*/ 20 w 70"/>
                                <a:gd name="T37" fmla="*/ 173 h 218"/>
                                <a:gd name="T38" fmla="*/ 20 w 70"/>
                                <a:gd name="T39" fmla="*/ 173 h 218"/>
                                <a:gd name="T40" fmla="*/ 0 w 70"/>
                                <a:gd name="T41" fmla="*/ 198 h 218"/>
                                <a:gd name="T42" fmla="*/ 4 w 70"/>
                                <a:gd name="T43" fmla="*/ 198 h 218"/>
                                <a:gd name="T44" fmla="*/ 0 w 70"/>
                                <a:gd name="T45" fmla="*/ 214 h 218"/>
                                <a:gd name="T46" fmla="*/ 8 w 70"/>
                                <a:gd name="T47" fmla="*/ 218 h 218"/>
                                <a:gd name="T48" fmla="*/ 20 w 70"/>
                                <a:gd name="T49" fmla="*/ 214 h 218"/>
                                <a:gd name="T50" fmla="*/ 41 w 70"/>
                                <a:gd name="T51" fmla="*/ 189 h 218"/>
                                <a:gd name="T52" fmla="*/ 49 w 70"/>
                                <a:gd name="T53" fmla="*/ 177 h 218"/>
                                <a:gd name="T54" fmla="*/ 49 w 70"/>
                                <a:gd name="T55" fmla="*/ 177 h 218"/>
                                <a:gd name="T56" fmla="*/ 57 w 70"/>
                                <a:gd name="T57" fmla="*/ 165 h 218"/>
                                <a:gd name="T58" fmla="*/ 57 w 70"/>
                                <a:gd name="T59" fmla="*/ 165 h 218"/>
                                <a:gd name="T60" fmla="*/ 66 w 70"/>
                                <a:gd name="T61" fmla="*/ 148 h 218"/>
                                <a:gd name="T62" fmla="*/ 70 w 70"/>
                                <a:gd name="T63" fmla="*/ 136 h 218"/>
                                <a:gd name="T64" fmla="*/ 61 w 70"/>
                                <a:gd name="T65" fmla="*/ 119 h 218"/>
                                <a:gd name="T66" fmla="*/ 66 w 70"/>
                                <a:gd name="T67" fmla="*/ 66 h 218"/>
                                <a:gd name="T68" fmla="*/ 66 w 70"/>
                                <a:gd name="T69" fmla="*/ 62 h 218"/>
                                <a:gd name="T70" fmla="*/ 61 w 70"/>
                                <a:gd name="T71" fmla="*/ 54 h 218"/>
                                <a:gd name="T72" fmla="*/ 53 w 70"/>
                                <a:gd name="T73" fmla="*/ 41 h 218"/>
                                <a:gd name="T74" fmla="*/ 53 w 70"/>
                                <a:gd name="T75" fmla="*/ 41 h 218"/>
                                <a:gd name="T76" fmla="*/ 41 w 70"/>
                                <a:gd name="T77" fmla="*/ 25 h 218"/>
                                <a:gd name="T78" fmla="*/ 41 w 70"/>
                                <a:gd name="T79" fmla="*/ 25 h 218"/>
                                <a:gd name="T80" fmla="*/ 28 w 70"/>
                                <a:gd name="T81" fmla="*/ 17 h 218"/>
                                <a:gd name="T82" fmla="*/ 20 w 70"/>
                                <a:gd name="T83" fmla="*/ 4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0" h="218">
                                  <a:moveTo>
                                    <a:pt x="20" y="4"/>
                                  </a:moveTo>
                                  <a:lnTo>
                                    <a:pt x="20" y="0"/>
                                  </a:lnTo>
                                  <a:lnTo>
                                    <a:pt x="8" y="0"/>
                                  </a:lnTo>
                                  <a:lnTo>
                                    <a:pt x="4" y="4"/>
                                  </a:lnTo>
                                  <a:lnTo>
                                    <a:pt x="0" y="4"/>
                                  </a:lnTo>
                                  <a:lnTo>
                                    <a:pt x="0" y="17"/>
                                  </a:lnTo>
                                  <a:lnTo>
                                    <a:pt x="8" y="25"/>
                                  </a:lnTo>
                                  <a:lnTo>
                                    <a:pt x="12" y="33"/>
                                  </a:lnTo>
                                  <a:lnTo>
                                    <a:pt x="20" y="37"/>
                                  </a:lnTo>
                                  <a:lnTo>
                                    <a:pt x="16" y="33"/>
                                  </a:lnTo>
                                  <a:lnTo>
                                    <a:pt x="20" y="41"/>
                                  </a:lnTo>
                                  <a:lnTo>
                                    <a:pt x="24" y="41"/>
                                  </a:lnTo>
                                  <a:lnTo>
                                    <a:pt x="20" y="41"/>
                                  </a:lnTo>
                                  <a:lnTo>
                                    <a:pt x="28" y="50"/>
                                  </a:lnTo>
                                  <a:lnTo>
                                    <a:pt x="33" y="58"/>
                                  </a:lnTo>
                                  <a:lnTo>
                                    <a:pt x="37" y="58"/>
                                  </a:lnTo>
                                  <a:lnTo>
                                    <a:pt x="33" y="58"/>
                                  </a:lnTo>
                                  <a:lnTo>
                                    <a:pt x="37" y="62"/>
                                  </a:lnTo>
                                  <a:lnTo>
                                    <a:pt x="37" y="66"/>
                                  </a:lnTo>
                                  <a:lnTo>
                                    <a:pt x="41" y="70"/>
                                  </a:lnTo>
                                  <a:lnTo>
                                    <a:pt x="45" y="82"/>
                                  </a:lnTo>
                                  <a:lnTo>
                                    <a:pt x="49" y="82"/>
                                  </a:lnTo>
                                  <a:lnTo>
                                    <a:pt x="45" y="107"/>
                                  </a:lnTo>
                                  <a:lnTo>
                                    <a:pt x="53" y="115"/>
                                  </a:lnTo>
                                  <a:lnTo>
                                    <a:pt x="61" y="95"/>
                                  </a:lnTo>
                                  <a:lnTo>
                                    <a:pt x="49" y="99"/>
                                  </a:lnTo>
                                  <a:lnTo>
                                    <a:pt x="45" y="128"/>
                                  </a:lnTo>
                                  <a:lnTo>
                                    <a:pt x="41" y="132"/>
                                  </a:lnTo>
                                  <a:lnTo>
                                    <a:pt x="41" y="140"/>
                                  </a:lnTo>
                                  <a:lnTo>
                                    <a:pt x="37" y="144"/>
                                  </a:lnTo>
                                  <a:lnTo>
                                    <a:pt x="41" y="148"/>
                                  </a:lnTo>
                                  <a:lnTo>
                                    <a:pt x="37" y="148"/>
                                  </a:lnTo>
                                  <a:lnTo>
                                    <a:pt x="33" y="157"/>
                                  </a:lnTo>
                                  <a:lnTo>
                                    <a:pt x="28" y="161"/>
                                  </a:lnTo>
                                  <a:lnTo>
                                    <a:pt x="33" y="161"/>
                                  </a:lnTo>
                                  <a:lnTo>
                                    <a:pt x="28" y="161"/>
                                  </a:lnTo>
                                  <a:lnTo>
                                    <a:pt x="24" y="169"/>
                                  </a:lnTo>
                                  <a:lnTo>
                                    <a:pt x="20" y="173"/>
                                  </a:lnTo>
                                  <a:lnTo>
                                    <a:pt x="24" y="173"/>
                                  </a:lnTo>
                                  <a:lnTo>
                                    <a:pt x="20" y="173"/>
                                  </a:lnTo>
                                  <a:lnTo>
                                    <a:pt x="16" y="181"/>
                                  </a:lnTo>
                                  <a:lnTo>
                                    <a:pt x="0" y="198"/>
                                  </a:lnTo>
                                  <a:lnTo>
                                    <a:pt x="0" y="206"/>
                                  </a:lnTo>
                                  <a:lnTo>
                                    <a:pt x="4" y="198"/>
                                  </a:lnTo>
                                  <a:lnTo>
                                    <a:pt x="0" y="202"/>
                                  </a:lnTo>
                                  <a:lnTo>
                                    <a:pt x="0" y="214"/>
                                  </a:lnTo>
                                  <a:lnTo>
                                    <a:pt x="4" y="214"/>
                                  </a:lnTo>
                                  <a:lnTo>
                                    <a:pt x="8" y="218"/>
                                  </a:lnTo>
                                  <a:lnTo>
                                    <a:pt x="20" y="218"/>
                                  </a:lnTo>
                                  <a:lnTo>
                                    <a:pt x="20" y="214"/>
                                  </a:lnTo>
                                  <a:lnTo>
                                    <a:pt x="24" y="206"/>
                                  </a:lnTo>
                                  <a:lnTo>
                                    <a:pt x="41" y="189"/>
                                  </a:lnTo>
                                  <a:lnTo>
                                    <a:pt x="45" y="181"/>
                                  </a:lnTo>
                                  <a:lnTo>
                                    <a:pt x="49" y="177"/>
                                  </a:lnTo>
                                  <a:lnTo>
                                    <a:pt x="45" y="177"/>
                                  </a:lnTo>
                                  <a:lnTo>
                                    <a:pt x="49" y="177"/>
                                  </a:lnTo>
                                  <a:lnTo>
                                    <a:pt x="53" y="169"/>
                                  </a:lnTo>
                                  <a:lnTo>
                                    <a:pt x="57" y="165"/>
                                  </a:lnTo>
                                  <a:lnTo>
                                    <a:pt x="53" y="165"/>
                                  </a:lnTo>
                                  <a:lnTo>
                                    <a:pt x="57" y="165"/>
                                  </a:lnTo>
                                  <a:lnTo>
                                    <a:pt x="61" y="152"/>
                                  </a:lnTo>
                                  <a:lnTo>
                                    <a:pt x="66" y="148"/>
                                  </a:lnTo>
                                  <a:lnTo>
                                    <a:pt x="66" y="140"/>
                                  </a:lnTo>
                                  <a:lnTo>
                                    <a:pt x="70" y="136"/>
                                  </a:lnTo>
                                  <a:lnTo>
                                    <a:pt x="66" y="115"/>
                                  </a:lnTo>
                                  <a:lnTo>
                                    <a:pt x="61" y="119"/>
                                  </a:lnTo>
                                  <a:lnTo>
                                    <a:pt x="70" y="99"/>
                                  </a:lnTo>
                                  <a:lnTo>
                                    <a:pt x="66" y="66"/>
                                  </a:lnTo>
                                  <a:lnTo>
                                    <a:pt x="61" y="66"/>
                                  </a:lnTo>
                                  <a:lnTo>
                                    <a:pt x="66" y="62"/>
                                  </a:lnTo>
                                  <a:lnTo>
                                    <a:pt x="61" y="58"/>
                                  </a:lnTo>
                                  <a:lnTo>
                                    <a:pt x="61" y="54"/>
                                  </a:lnTo>
                                  <a:lnTo>
                                    <a:pt x="57" y="50"/>
                                  </a:lnTo>
                                  <a:lnTo>
                                    <a:pt x="53" y="41"/>
                                  </a:lnTo>
                                  <a:lnTo>
                                    <a:pt x="49" y="41"/>
                                  </a:lnTo>
                                  <a:lnTo>
                                    <a:pt x="53" y="41"/>
                                  </a:lnTo>
                                  <a:lnTo>
                                    <a:pt x="45" y="33"/>
                                  </a:lnTo>
                                  <a:lnTo>
                                    <a:pt x="41" y="25"/>
                                  </a:lnTo>
                                  <a:lnTo>
                                    <a:pt x="37" y="25"/>
                                  </a:lnTo>
                                  <a:lnTo>
                                    <a:pt x="41" y="25"/>
                                  </a:lnTo>
                                  <a:lnTo>
                                    <a:pt x="28" y="13"/>
                                  </a:lnTo>
                                  <a:lnTo>
                                    <a:pt x="28" y="17"/>
                                  </a:lnTo>
                                  <a:lnTo>
                                    <a:pt x="33" y="17"/>
                                  </a:lnTo>
                                  <a:lnTo>
                                    <a:pt x="2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7" name="Freeform 3236"/>
                          <wps:cNvSpPr>
                            <a:spLocks/>
                          </wps:cNvSpPr>
                          <wps:spPr bwMode="auto">
                            <a:xfrm>
                              <a:off x="6780" y="2245"/>
                              <a:ext cx="78" cy="218"/>
                            </a:xfrm>
                            <a:custGeom>
                              <a:avLst/>
                              <a:gdLst>
                                <a:gd name="T0" fmla="*/ 78 w 78"/>
                                <a:gd name="T1" fmla="*/ 21 h 218"/>
                                <a:gd name="T2" fmla="*/ 74 w 78"/>
                                <a:gd name="T3" fmla="*/ 4 h 218"/>
                                <a:gd name="T4" fmla="*/ 61 w 78"/>
                                <a:gd name="T5" fmla="*/ 0 h 218"/>
                                <a:gd name="T6" fmla="*/ 65 w 78"/>
                                <a:gd name="T7" fmla="*/ 0 h 218"/>
                                <a:gd name="T8" fmla="*/ 24 w 78"/>
                                <a:gd name="T9" fmla="*/ 33 h 218"/>
                                <a:gd name="T10" fmla="*/ 28 w 78"/>
                                <a:gd name="T11" fmla="*/ 29 h 218"/>
                                <a:gd name="T12" fmla="*/ 16 w 78"/>
                                <a:gd name="T13" fmla="*/ 45 h 218"/>
                                <a:gd name="T14" fmla="*/ 16 w 78"/>
                                <a:gd name="T15" fmla="*/ 49 h 218"/>
                                <a:gd name="T16" fmla="*/ 12 w 78"/>
                                <a:gd name="T17" fmla="*/ 58 h 218"/>
                                <a:gd name="T18" fmla="*/ 8 w 78"/>
                                <a:gd name="T19" fmla="*/ 74 h 218"/>
                                <a:gd name="T20" fmla="*/ 0 w 78"/>
                                <a:gd name="T21" fmla="*/ 107 h 218"/>
                                <a:gd name="T22" fmla="*/ 4 w 78"/>
                                <a:gd name="T23" fmla="*/ 107 h 218"/>
                                <a:gd name="T24" fmla="*/ 4 w 78"/>
                                <a:gd name="T25" fmla="*/ 99 h 218"/>
                                <a:gd name="T26" fmla="*/ 4 w 78"/>
                                <a:gd name="T27" fmla="*/ 132 h 218"/>
                                <a:gd name="T28" fmla="*/ 12 w 78"/>
                                <a:gd name="T29" fmla="*/ 152 h 218"/>
                                <a:gd name="T30" fmla="*/ 16 w 78"/>
                                <a:gd name="T31" fmla="*/ 165 h 218"/>
                                <a:gd name="T32" fmla="*/ 28 w 78"/>
                                <a:gd name="T33" fmla="*/ 181 h 218"/>
                                <a:gd name="T34" fmla="*/ 24 w 78"/>
                                <a:gd name="T35" fmla="*/ 181 h 218"/>
                                <a:gd name="T36" fmla="*/ 41 w 78"/>
                                <a:gd name="T37" fmla="*/ 202 h 218"/>
                                <a:gd name="T38" fmla="*/ 57 w 78"/>
                                <a:gd name="T39" fmla="*/ 214 h 218"/>
                                <a:gd name="T40" fmla="*/ 74 w 78"/>
                                <a:gd name="T41" fmla="*/ 218 h 218"/>
                                <a:gd name="T42" fmla="*/ 78 w 78"/>
                                <a:gd name="T43" fmla="*/ 210 h 218"/>
                                <a:gd name="T44" fmla="*/ 74 w 78"/>
                                <a:gd name="T45" fmla="*/ 198 h 218"/>
                                <a:gd name="T46" fmla="*/ 57 w 78"/>
                                <a:gd name="T47" fmla="*/ 185 h 218"/>
                                <a:gd name="T48" fmla="*/ 49 w 78"/>
                                <a:gd name="T49" fmla="*/ 173 h 218"/>
                                <a:gd name="T50" fmla="*/ 37 w 78"/>
                                <a:gd name="T51" fmla="*/ 156 h 218"/>
                                <a:gd name="T52" fmla="*/ 41 w 78"/>
                                <a:gd name="T53" fmla="*/ 156 h 218"/>
                                <a:gd name="T54" fmla="*/ 28 w 78"/>
                                <a:gd name="T55" fmla="*/ 136 h 218"/>
                                <a:gd name="T56" fmla="*/ 28 w 78"/>
                                <a:gd name="T57" fmla="*/ 124 h 218"/>
                                <a:gd name="T58" fmla="*/ 20 w 78"/>
                                <a:gd name="T59" fmla="*/ 115 h 218"/>
                                <a:gd name="T60" fmla="*/ 28 w 78"/>
                                <a:gd name="T61" fmla="*/ 107 h 218"/>
                                <a:gd name="T62" fmla="*/ 20 w 78"/>
                                <a:gd name="T63" fmla="*/ 91 h 218"/>
                                <a:gd name="T64" fmla="*/ 24 w 78"/>
                                <a:gd name="T65" fmla="*/ 74 h 218"/>
                                <a:gd name="T66" fmla="*/ 28 w 78"/>
                                <a:gd name="T67" fmla="*/ 66 h 218"/>
                                <a:gd name="T68" fmla="*/ 37 w 78"/>
                                <a:gd name="T69" fmla="*/ 58 h 218"/>
                                <a:gd name="T70" fmla="*/ 41 w 78"/>
                                <a:gd name="T71" fmla="*/ 49 h 218"/>
                                <a:gd name="T72" fmla="*/ 45 w 78"/>
                                <a:gd name="T73" fmla="*/ 49 h 218"/>
                                <a:gd name="T74" fmla="*/ 65 w 78"/>
                                <a:gd name="T75" fmla="*/ 25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8" h="218">
                                  <a:moveTo>
                                    <a:pt x="74" y="21"/>
                                  </a:moveTo>
                                  <a:lnTo>
                                    <a:pt x="78" y="21"/>
                                  </a:lnTo>
                                  <a:lnTo>
                                    <a:pt x="78" y="8"/>
                                  </a:lnTo>
                                  <a:lnTo>
                                    <a:pt x="74" y="4"/>
                                  </a:lnTo>
                                  <a:lnTo>
                                    <a:pt x="74" y="0"/>
                                  </a:lnTo>
                                  <a:lnTo>
                                    <a:pt x="61" y="0"/>
                                  </a:lnTo>
                                  <a:lnTo>
                                    <a:pt x="57" y="4"/>
                                  </a:lnTo>
                                  <a:lnTo>
                                    <a:pt x="65" y="0"/>
                                  </a:lnTo>
                                  <a:lnTo>
                                    <a:pt x="57" y="0"/>
                                  </a:lnTo>
                                  <a:lnTo>
                                    <a:pt x="24" y="33"/>
                                  </a:lnTo>
                                  <a:lnTo>
                                    <a:pt x="28" y="33"/>
                                  </a:lnTo>
                                  <a:lnTo>
                                    <a:pt x="28" y="29"/>
                                  </a:lnTo>
                                  <a:lnTo>
                                    <a:pt x="16" y="41"/>
                                  </a:lnTo>
                                  <a:lnTo>
                                    <a:pt x="16" y="45"/>
                                  </a:lnTo>
                                  <a:lnTo>
                                    <a:pt x="12" y="49"/>
                                  </a:lnTo>
                                  <a:lnTo>
                                    <a:pt x="16" y="49"/>
                                  </a:lnTo>
                                  <a:lnTo>
                                    <a:pt x="12" y="49"/>
                                  </a:lnTo>
                                  <a:lnTo>
                                    <a:pt x="12" y="58"/>
                                  </a:lnTo>
                                  <a:lnTo>
                                    <a:pt x="8" y="58"/>
                                  </a:lnTo>
                                  <a:lnTo>
                                    <a:pt x="8" y="74"/>
                                  </a:lnTo>
                                  <a:lnTo>
                                    <a:pt x="4" y="74"/>
                                  </a:lnTo>
                                  <a:lnTo>
                                    <a:pt x="0" y="107"/>
                                  </a:lnTo>
                                  <a:lnTo>
                                    <a:pt x="8" y="115"/>
                                  </a:lnTo>
                                  <a:lnTo>
                                    <a:pt x="4" y="107"/>
                                  </a:lnTo>
                                  <a:lnTo>
                                    <a:pt x="16" y="95"/>
                                  </a:lnTo>
                                  <a:lnTo>
                                    <a:pt x="4" y="99"/>
                                  </a:lnTo>
                                  <a:lnTo>
                                    <a:pt x="0" y="128"/>
                                  </a:lnTo>
                                  <a:lnTo>
                                    <a:pt x="4" y="132"/>
                                  </a:lnTo>
                                  <a:lnTo>
                                    <a:pt x="8" y="152"/>
                                  </a:lnTo>
                                  <a:lnTo>
                                    <a:pt x="12" y="152"/>
                                  </a:lnTo>
                                  <a:lnTo>
                                    <a:pt x="8" y="156"/>
                                  </a:lnTo>
                                  <a:lnTo>
                                    <a:pt x="16" y="165"/>
                                  </a:lnTo>
                                  <a:lnTo>
                                    <a:pt x="20" y="177"/>
                                  </a:lnTo>
                                  <a:lnTo>
                                    <a:pt x="28" y="181"/>
                                  </a:lnTo>
                                  <a:lnTo>
                                    <a:pt x="24" y="177"/>
                                  </a:lnTo>
                                  <a:lnTo>
                                    <a:pt x="24" y="181"/>
                                  </a:lnTo>
                                  <a:lnTo>
                                    <a:pt x="37" y="193"/>
                                  </a:lnTo>
                                  <a:lnTo>
                                    <a:pt x="41" y="202"/>
                                  </a:lnTo>
                                  <a:lnTo>
                                    <a:pt x="49" y="206"/>
                                  </a:lnTo>
                                  <a:lnTo>
                                    <a:pt x="57" y="214"/>
                                  </a:lnTo>
                                  <a:lnTo>
                                    <a:pt x="61" y="218"/>
                                  </a:lnTo>
                                  <a:lnTo>
                                    <a:pt x="74" y="218"/>
                                  </a:lnTo>
                                  <a:lnTo>
                                    <a:pt x="74" y="214"/>
                                  </a:lnTo>
                                  <a:lnTo>
                                    <a:pt x="78" y="210"/>
                                  </a:lnTo>
                                  <a:lnTo>
                                    <a:pt x="78" y="198"/>
                                  </a:lnTo>
                                  <a:lnTo>
                                    <a:pt x="74" y="198"/>
                                  </a:lnTo>
                                  <a:lnTo>
                                    <a:pt x="57" y="181"/>
                                  </a:lnTo>
                                  <a:lnTo>
                                    <a:pt x="57" y="185"/>
                                  </a:lnTo>
                                  <a:lnTo>
                                    <a:pt x="61" y="185"/>
                                  </a:lnTo>
                                  <a:lnTo>
                                    <a:pt x="49" y="173"/>
                                  </a:lnTo>
                                  <a:lnTo>
                                    <a:pt x="49" y="169"/>
                                  </a:lnTo>
                                  <a:lnTo>
                                    <a:pt x="37" y="156"/>
                                  </a:lnTo>
                                  <a:lnTo>
                                    <a:pt x="37" y="161"/>
                                  </a:lnTo>
                                  <a:lnTo>
                                    <a:pt x="41" y="156"/>
                                  </a:lnTo>
                                  <a:lnTo>
                                    <a:pt x="32" y="148"/>
                                  </a:lnTo>
                                  <a:lnTo>
                                    <a:pt x="28" y="136"/>
                                  </a:lnTo>
                                  <a:lnTo>
                                    <a:pt x="24" y="136"/>
                                  </a:lnTo>
                                  <a:lnTo>
                                    <a:pt x="28" y="124"/>
                                  </a:lnTo>
                                  <a:lnTo>
                                    <a:pt x="24" y="119"/>
                                  </a:lnTo>
                                  <a:lnTo>
                                    <a:pt x="20" y="115"/>
                                  </a:lnTo>
                                  <a:lnTo>
                                    <a:pt x="16" y="119"/>
                                  </a:lnTo>
                                  <a:lnTo>
                                    <a:pt x="28" y="107"/>
                                  </a:lnTo>
                                  <a:lnTo>
                                    <a:pt x="24" y="99"/>
                                  </a:lnTo>
                                  <a:lnTo>
                                    <a:pt x="20" y="91"/>
                                  </a:lnTo>
                                  <a:lnTo>
                                    <a:pt x="24" y="91"/>
                                  </a:lnTo>
                                  <a:lnTo>
                                    <a:pt x="24" y="74"/>
                                  </a:lnTo>
                                  <a:lnTo>
                                    <a:pt x="28" y="74"/>
                                  </a:lnTo>
                                  <a:lnTo>
                                    <a:pt x="28" y="66"/>
                                  </a:lnTo>
                                  <a:lnTo>
                                    <a:pt x="32" y="66"/>
                                  </a:lnTo>
                                  <a:lnTo>
                                    <a:pt x="37" y="58"/>
                                  </a:lnTo>
                                  <a:lnTo>
                                    <a:pt x="41" y="54"/>
                                  </a:lnTo>
                                  <a:lnTo>
                                    <a:pt x="41" y="49"/>
                                  </a:lnTo>
                                  <a:lnTo>
                                    <a:pt x="37" y="54"/>
                                  </a:lnTo>
                                  <a:lnTo>
                                    <a:pt x="45" y="49"/>
                                  </a:lnTo>
                                  <a:lnTo>
                                    <a:pt x="49" y="41"/>
                                  </a:lnTo>
                                  <a:lnTo>
                                    <a:pt x="65" y="25"/>
                                  </a:lnTo>
                                  <a:lnTo>
                                    <a:pt x="74"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8" name="Freeform 3237"/>
                          <wps:cNvSpPr>
                            <a:spLocks/>
                          </wps:cNvSpPr>
                          <wps:spPr bwMode="auto">
                            <a:xfrm>
                              <a:off x="7076" y="2245"/>
                              <a:ext cx="70" cy="218"/>
                            </a:xfrm>
                            <a:custGeom>
                              <a:avLst/>
                              <a:gdLst>
                                <a:gd name="T0" fmla="*/ 20 w 70"/>
                                <a:gd name="T1" fmla="*/ 0 h 218"/>
                                <a:gd name="T2" fmla="*/ 4 w 70"/>
                                <a:gd name="T3" fmla="*/ 4 h 218"/>
                                <a:gd name="T4" fmla="*/ 0 w 70"/>
                                <a:gd name="T5" fmla="*/ 17 h 218"/>
                                <a:gd name="T6" fmla="*/ 12 w 70"/>
                                <a:gd name="T7" fmla="*/ 33 h 218"/>
                                <a:gd name="T8" fmla="*/ 16 w 70"/>
                                <a:gd name="T9" fmla="*/ 33 h 218"/>
                                <a:gd name="T10" fmla="*/ 24 w 70"/>
                                <a:gd name="T11" fmla="*/ 41 h 218"/>
                                <a:gd name="T12" fmla="*/ 28 w 70"/>
                                <a:gd name="T13" fmla="*/ 49 h 218"/>
                                <a:gd name="T14" fmla="*/ 37 w 70"/>
                                <a:gd name="T15" fmla="*/ 58 h 218"/>
                                <a:gd name="T16" fmla="*/ 37 w 70"/>
                                <a:gd name="T17" fmla="*/ 62 h 218"/>
                                <a:gd name="T18" fmla="*/ 41 w 70"/>
                                <a:gd name="T19" fmla="*/ 70 h 218"/>
                                <a:gd name="T20" fmla="*/ 49 w 70"/>
                                <a:gd name="T21" fmla="*/ 82 h 218"/>
                                <a:gd name="T22" fmla="*/ 53 w 70"/>
                                <a:gd name="T23" fmla="*/ 115 h 218"/>
                                <a:gd name="T24" fmla="*/ 49 w 70"/>
                                <a:gd name="T25" fmla="*/ 99 h 218"/>
                                <a:gd name="T26" fmla="*/ 41 w 70"/>
                                <a:gd name="T27" fmla="*/ 132 h 218"/>
                                <a:gd name="T28" fmla="*/ 37 w 70"/>
                                <a:gd name="T29" fmla="*/ 144 h 218"/>
                                <a:gd name="T30" fmla="*/ 37 w 70"/>
                                <a:gd name="T31" fmla="*/ 148 h 218"/>
                                <a:gd name="T32" fmla="*/ 28 w 70"/>
                                <a:gd name="T33" fmla="*/ 161 h 218"/>
                                <a:gd name="T34" fmla="*/ 28 w 70"/>
                                <a:gd name="T35" fmla="*/ 161 h 218"/>
                                <a:gd name="T36" fmla="*/ 20 w 70"/>
                                <a:gd name="T37" fmla="*/ 173 h 218"/>
                                <a:gd name="T38" fmla="*/ 20 w 70"/>
                                <a:gd name="T39" fmla="*/ 173 h 218"/>
                                <a:gd name="T40" fmla="*/ 0 w 70"/>
                                <a:gd name="T41" fmla="*/ 198 h 218"/>
                                <a:gd name="T42" fmla="*/ 4 w 70"/>
                                <a:gd name="T43" fmla="*/ 198 h 218"/>
                                <a:gd name="T44" fmla="*/ 0 w 70"/>
                                <a:gd name="T45" fmla="*/ 214 h 218"/>
                                <a:gd name="T46" fmla="*/ 8 w 70"/>
                                <a:gd name="T47" fmla="*/ 218 h 218"/>
                                <a:gd name="T48" fmla="*/ 20 w 70"/>
                                <a:gd name="T49" fmla="*/ 214 h 218"/>
                                <a:gd name="T50" fmla="*/ 41 w 70"/>
                                <a:gd name="T51" fmla="*/ 189 h 218"/>
                                <a:gd name="T52" fmla="*/ 41 w 70"/>
                                <a:gd name="T53" fmla="*/ 189 h 218"/>
                                <a:gd name="T54" fmla="*/ 49 w 70"/>
                                <a:gd name="T55" fmla="*/ 177 h 218"/>
                                <a:gd name="T56" fmla="*/ 49 w 70"/>
                                <a:gd name="T57" fmla="*/ 177 h 218"/>
                                <a:gd name="T58" fmla="*/ 57 w 70"/>
                                <a:gd name="T59" fmla="*/ 165 h 218"/>
                                <a:gd name="T60" fmla="*/ 57 w 70"/>
                                <a:gd name="T61" fmla="*/ 165 h 218"/>
                                <a:gd name="T62" fmla="*/ 66 w 70"/>
                                <a:gd name="T63" fmla="*/ 148 h 218"/>
                                <a:gd name="T64" fmla="*/ 70 w 70"/>
                                <a:gd name="T65" fmla="*/ 136 h 218"/>
                                <a:gd name="T66" fmla="*/ 61 w 70"/>
                                <a:gd name="T67" fmla="*/ 119 h 218"/>
                                <a:gd name="T68" fmla="*/ 66 w 70"/>
                                <a:gd name="T69" fmla="*/ 66 h 218"/>
                                <a:gd name="T70" fmla="*/ 66 w 70"/>
                                <a:gd name="T71" fmla="*/ 62 h 218"/>
                                <a:gd name="T72" fmla="*/ 61 w 70"/>
                                <a:gd name="T73" fmla="*/ 54 h 218"/>
                                <a:gd name="T74" fmla="*/ 53 w 70"/>
                                <a:gd name="T75" fmla="*/ 41 h 218"/>
                                <a:gd name="T76" fmla="*/ 53 w 70"/>
                                <a:gd name="T77" fmla="*/ 41 h 218"/>
                                <a:gd name="T78" fmla="*/ 41 w 70"/>
                                <a:gd name="T79" fmla="*/ 25 h 218"/>
                                <a:gd name="T80" fmla="*/ 41 w 70"/>
                                <a:gd name="T81" fmla="*/ 25 h 218"/>
                                <a:gd name="T82" fmla="*/ 28 w 70"/>
                                <a:gd name="T83" fmla="*/ 17 h 218"/>
                                <a:gd name="T84" fmla="*/ 20 w 70"/>
                                <a:gd name="T85" fmla="*/ 4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0" h="218">
                                  <a:moveTo>
                                    <a:pt x="20" y="4"/>
                                  </a:moveTo>
                                  <a:lnTo>
                                    <a:pt x="20" y="0"/>
                                  </a:lnTo>
                                  <a:lnTo>
                                    <a:pt x="8" y="0"/>
                                  </a:lnTo>
                                  <a:lnTo>
                                    <a:pt x="4" y="4"/>
                                  </a:lnTo>
                                  <a:lnTo>
                                    <a:pt x="0" y="4"/>
                                  </a:lnTo>
                                  <a:lnTo>
                                    <a:pt x="0" y="17"/>
                                  </a:lnTo>
                                  <a:lnTo>
                                    <a:pt x="8" y="25"/>
                                  </a:lnTo>
                                  <a:lnTo>
                                    <a:pt x="12" y="33"/>
                                  </a:lnTo>
                                  <a:lnTo>
                                    <a:pt x="20" y="37"/>
                                  </a:lnTo>
                                  <a:lnTo>
                                    <a:pt x="16" y="33"/>
                                  </a:lnTo>
                                  <a:lnTo>
                                    <a:pt x="20" y="41"/>
                                  </a:lnTo>
                                  <a:lnTo>
                                    <a:pt x="24" y="41"/>
                                  </a:lnTo>
                                  <a:lnTo>
                                    <a:pt x="20" y="41"/>
                                  </a:lnTo>
                                  <a:lnTo>
                                    <a:pt x="28" y="49"/>
                                  </a:lnTo>
                                  <a:lnTo>
                                    <a:pt x="33" y="58"/>
                                  </a:lnTo>
                                  <a:lnTo>
                                    <a:pt x="37" y="58"/>
                                  </a:lnTo>
                                  <a:lnTo>
                                    <a:pt x="33" y="58"/>
                                  </a:lnTo>
                                  <a:lnTo>
                                    <a:pt x="37" y="62"/>
                                  </a:lnTo>
                                  <a:lnTo>
                                    <a:pt x="37" y="66"/>
                                  </a:lnTo>
                                  <a:lnTo>
                                    <a:pt x="41" y="70"/>
                                  </a:lnTo>
                                  <a:lnTo>
                                    <a:pt x="45" y="82"/>
                                  </a:lnTo>
                                  <a:lnTo>
                                    <a:pt x="49" y="82"/>
                                  </a:lnTo>
                                  <a:lnTo>
                                    <a:pt x="45" y="107"/>
                                  </a:lnTo>
                                  <a:lnTo>
                                    <a:pt x="53" y="115"/>
                                  </a:lnTo>
                                  <a:lnTo>
                                    <a:pt x="61" y="95"/>
                                  </a:lnTo>
                                  <a:lnTo>
                                    <a:pt x="49" y="99"/>
                                  </a:lnTo>
                                  <a:lnTo>
                                    <a:pt x="45" y="128"/>
                                  </a:lnTo>
                                  <a:lnTo>
                                    <a:pt x="41" y="132"/>
                                  </a:lnTo>
                                  <a:lnTo>
                                    <a:pt x="41" y="140"/>
                                  </a:lnTo>
                                  <a:lnTo>
                                    <a:pt x="37" y="144"/>
                                  </a:lnTo>
                                  <a:lnTo>
                                    <a:pt x="41" y="148"/>
                                  </a:lnTo>
                                  <a:lnTo>
                                    <a:pt x="37" y="148"/>
                                  </a:lnTo>
                                  <a:lnTo>
                                    <a:pt x="33" y="156"/>
                                  </a:lnTo>
                                  <a:lnTo>
                                    <a:pt x="28" y="161"/>
                                  </a:lnTo>
                                  <a:lnTo>
                                    <a:pt x="33" y="161"/>
                                  </a:lnTo>
                                  <a:lnTo>
                                    <a:pt x="28" y="161"/>
                                  </a:lnTo>
                                  <a:lnTo>
                                    <a:pt x="24" y="169"/>
                                  </a:lnTo>
                                  <a:lnTo>
                                    <a:pt x="20" y="173"/>
                                  </a:lnTo>
                                  <a:lnTo>
                                    <a:pt x="24" y="173"/>
                                  </a:lnTo>
                                  <a:lnTo>
                                    <a:pt x="20" y="173"/>
                                  </a:lnTo>
                                  <a:lnTo>
                                    <a:pt x="16" y="181"/>
                                  </a:lnTo>
                                  <a:lnTo>
                                    <a:pt x="0" y="198"/>
                                  </a:lnTo>
                                  <a:lnTo>
                                    <a:pt x="0" y="206"/>
                                  </a:lnTo>
                                  <a:lnTo>
                                    <a:pt x="4" y="198"/>
                                  </a:lnTo>
                                  <a:lnTo>
                                    <a:pt x="0" y="202"/>
                                  </a:lnTo>
                                  <a:lnTo>
                                    <a:pt x="0" y="214"/>
                                  </a:lnTo>
                                  <a:lnTo>
                                    <a:pt x="4" y="214"/>
                                  </a:lnTo>
                                  <a:lnTo>
                                    <a:pt x="8" y="218"/>
                                  </a:lnTo>
                                  <a:lnTo>
                                    <a:pt x="20" y="218"/>
                                  </a:lnTo>
                                  <a:lnTo>
                                    <a:pt x="20" y="214"/>
                                  </a:lnTo>
                                  <a:lnTo>
                                    <a:pt x="24" y="206"/>
                                  </a:lnTo>
                                  <a:lnTo>
                                    <a:pt x="41" y="189"/>
                                  </a:lnTo>
                                  <a:lnTo>
                                    <a:pt x="37" y="189"/>
                                  </a:lnTo>
                                  <a:lnTo>
                                    <a:pt x="41" y="189"/>
                                  </a:lnTo>
                                  <a:lnTo>
                                    <a:pt x="45" y="181"/>
                                  </a:lnTo>
                                  <a:lnTo>
                                    <a:pt x="49" y="177"/>
                                  </a:lnTo>
                                  <a:lnTo>
                                    <a:pt x="45" y="177"/>
                                  </a:lnTo>
                                  <a:lnTo>
                                    <a:pt x="49" y="177"/>
                                  </a:lnTo>
                                  <a:lnTo>
                                    <a:pt x="53" y="169"/>
                                  </a:lnTo>
                                  <a:lnTo>
                                    <a:pt x="57" y="165"/>
                                  </a:lnTo>
                                  <a:lnTo>
                                    <a:pt x="53" y="165"/>
                                  </a:lnTo>
                                  <a:lnTo>
                                    <a:pt x="57" y="165"/>
                                  </a:lnTo>
                                  <a:lnTo>
                                    <a:pt x="61" y="152"/>
                                  </a:lnTo>
                                  <a:lnTo>
                                    <a:pt x="66" y="148"/>
                                  </a:lnTo>
                                  <a:lnTo>
                                    <a:pt x="66" y="140"/>
                                  </a:lnTo>
                                  <a:lnTo>
                                    <a:pt x="70" y="136"/>
                                  </a:lnTo>
                                  <a:lnTo>
                                    <a:pt x="66" y="115"/>
                                  </a:lnTo>
                                  <a:lnTo>
                                    <a:pt x="61" y="119"/>
                                  </a:lnTo>
                                  <a:lnTo>
                                    <a:pt x="70" y="99"/>
                                  </a:lnTo>
                                  <a:lnTo>
                                    <a:pt x="66" y="66"/>
                                  </a:lnTo>
                                  <a:lnTo>
                                    <a:pt x="61" y="66"/>
                                  </a:lnTo>
                                  <a:lnTo>
                                    <a:pt x="66" y="62"/>
                                  </a:lnTo>
                                  <a:lnTo>
                                    <a:pt x="61" y="58"/>
                                  </a:lnTo>
                                  <a:lnTo>
                                    <a:pt x="61" y="54"/>
                                  </a:lnTo>
                                  <a:lnTo>
                                    <a:pt x="57" y="49"/>
                                  </a:lnTo>
                                  <a:lnTo>
                                    <a:pt x="53" y="41"/>
                                  </a:lnTo>
                                  <a:lnTo>
                                    <a:pt x="49" y="41"/>
                                  </a:lnTo>
                                  <a:lnTo>
                                    <a:pt x="53" y="41"/>
                                  </a:lnTo>
                                  <a:lnTo>
                                    <a:pt x="45" y="33"/>
                                  </a:lnTo>
                                  <a:lnTo>
                                    <a:pt x="41" y="25"/>
                                  </a:lnTo>
                                  <a:lnTo>
                                    <a:pt x="37" y="25"/>
                                  </a:lnTo>
                                  <a:lnTo>
                                    <a:pt x="41" y="25"/>
                                  </a:lnTo>
                                  <a:lnTo>
                                    <a:pt x="28" y="12"/>
                                  </a:lnTo>
                                  <a:lnTo>
                                    <a:pt x="28" y="17"/>
                                  </a:lnTo>
                                  <a:lnTo>
                                    <a:pt x="33" y="17"/>
                                  </a:lnTo>
                                  <a:lnTo>
                                    <a:pt x="2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9" name="Freeform 3238"/>
                          <wps:cNvSpPr>
                            <a:spLocks/>
                          </wps:cNvSpPr>
                          <wps:spPr bwMode="auto">
                            <a:xfrm>
                              <a:off x="7125" y="1756"/>
                              <a:ext cx="25" cy="608"/>
                            </a:xfrm>
                            <a:custGeom>
                              <a:avLst/>
                              <a:gdLst>
                                <a:gd name="T0" fmla="*/ 25 w 25"/>
                                <a:gd name="T1" fmla="*/ 12 h 608"/>
                                <a:gd name="T2" fmla="*/ 25 w 25"/>
                                <a:gd name="T3" fmla="*/ 8 h 608"/>
                                <a:gd name="T4" fmla="*/ 21 w 25"/>
                                <a:gd name="T5" fmla="*/ 4 h 608"/>
                                <a:gd name="T6" fmla="*/ 21 w 25"/>
                                <a:gd name="T7" fmla="*/ 0 h 608"/>
                                <a:gd name="T8" fmla="*/ 8 w 25"/>
                                <a:gd name="T9" fmla="*/ 0 h 608"/>
                                <a:gd name="T10" fmla="*/ 0 w 25"/>
                                <a:gd name="T11" fmla="*/ 8 h 608"/>
                                <a:gd name="T12" fmla="*/ 0 w 25"/>
                                <a:gd name="T13" fmla="*/ 604 h 608"/>
                                <a:gd name="T14" fmla="*/ 4 w 25"/>
                                <a:gd name="T15" fmla="*/ 604 h 608"/>
                                <a:gd name="T16" fmla="*/ 8 w 25"/>
                                <a:gd name="T17" fmla="*/ 608 h 608"/>
                                <a:gd name="T18" fmla="*/ 21 w 25"/>
                                <a:gd name="T19" fmla="*/ 608 h 608"/>
                                <a:gd name="T20" fmla="*/ 21 w 25"/>
                                <a:gd name="T21" fmla="*/ 604 h 608"/>
                                <a:gd name="T22" fmla="*/ 25 w 25"/>
                                <a:gd name="T23" fmla="*/ 604 h 608"/>
                                <a:gd name="T24" fmla="*/ 25 w 25"/>
                                <a:gd name="T25" fmla="*/ 596 h 608"/>
                                <a:gd name="T26" fmla="*/ 25 w 25"/>
                                <a:gd name="T27" fmla="*/ 12 h 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608">
                                  <a:moveTo>
                                    <a:pt x="25" y="12"/>
                                  </a:moveTo>
                                  <a:lnTo>
                                    <a:pt x="25" y="8"/>
                                  </a:lnTo>
                                  <a:lnTo>
                                    <a:pt x="21" y="4"/>
                                  </a:lnTo>
                                  <a:lnTo>
                                    <a:pt x="21" y="0"/>
                                  </a:lnTo>
                                  <a:lnTo>
                                    <a:pt x="8" y="0"/>
                                  </a:lnTo>
                                  <a:lnTo>
                                    <a:pt x="0" y="8"/>
                                  </a:lnTo>
                                  <a:lnTo>
                                    <a:pt x="0" y="604"/>
                                  </a:lnTo>
                                  <a:lnTo>
                                    <a:pt x="4" y="604"/>
                                  </a:lnTo>
                                  <a:lnTo>
                                    <a:pt x="8" y="608"/>
                                  </a:lnTo>
                                  <a:lnTo>
                                    <a:pt x="21" y="608"/>
                                  </a:lnTo>
                                  <a:lnTo>
                                    <a:pt x="21" y="604"/>
                                  </a:lnTo>
                                  <a:lnTo>
                                    <a:pt x="25" y="604"/>
                                  </a:lnTo>
                                  <a:lnTo>
                                    <a:pt x="25" y="596"/>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0" name="Freeform 3239"/>
                          <wps:cNvSpPr>
                            <a:spLocks/>
                          </wps:cNvSpPr>
                          <wps:spPr bwMode="auto">
                            <a:xfrm>
                              <a:off x="6784" y="1756"/>
                              <a:ext cx="24" cy="608"/>
                            </a:xfrm>
                            <a:custGeom>
                              <a:avLst/>
                              <a:gdLst>
                                <a:gd name="T0" fmla="*/ 24 w 24"/>
                                <a:gd name="T1" fmla="*/ 12 h 608"/>
                                <a:gd name="T2" fmla="*/ 24 w 24"/>
                                <a:gd name="T3" fmla="*/ 8 h 608"/>
                                <a:gd name="T4" fmla="*/ 20 w 24"/>
                                <a:gd name="T5" fmla="*/ 4 h 608"/>
                                <a:gd name="T6" fmla="*/ 20 w 24"/>
                                <a:gd name="T7" fmla="*/ 0 h 608"/>
                                <a:gd name="T8" fmla="*/ 8 w 24"/>
                                <a:gd name="T9" fmla="*/ 0 h 608"/>
                                <a:gd name="T10" fmla="*/ 0 w 24"/>
                                <a:gd name="T11" fmla="*/ 8 h 608"/>
                                <a:gd name="T12" fmla="*/ 0 w 24"/>
                                <a:gd name="T13" fmla="*/ 604 h 608"/>
                                <a:gd name="T14" fmla="*/ 4 w 24"/>
                                <a:gd name="T15" fmla="*/ 604 h 608"/>
                                <a:gd name="T16" fmla="*/ 8 w 24"/>
                                <a:gd name="T17" fmla="*/ 608 h 608"/>
                                <a:gd name="T18" fmla="*/ 20 w 24"/>
                                <a:gd name="T19" fmla="*/ 608 h 608"/>
                                <a:gd name="T20" fmla="*/ 20 w 24"/>
                                <a:gd name="T21" fmla="*/ 604 h 608"/>
                                <a:gd name="T22" fmla="*/ 24 w 24"/>
                                <a:gd name="T23" fmla="*/ 604 h 608"/>
                                <a:gd name="T24" fmla="*/ 24 w 24"/>
                                <a:gd name="T25" fmla="*/ 596 h 608"/>
                                <a:gd name="T26" fmla="*/ 24 w 24"/>
                                <a:gd name="T27" fmla="*/ 12 h 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608">
                                  <a:moveTo>
                                    <a:pt x="24" y="12"/>
                                  </a:moveTo>
                                  <a:lnTo>
                                    <a:pt x="24" y="8"/>
                                  </a:lnTo>
                                  <a:lnTo>
                                    <a:pt x="20" y="4"/>
                                  </a:lnTo>
                                  <a:lnTo>
                                    <a:pt x="20" y="0"/>
                                  </a:lnTo>
                                  <a:lnTo>
                                    <a:pt x="8" y="0"/>
                                  </a:lnTo>
                                  <a:lnTo>
                                    <a:pt x="0" y="8"/>
                                  </a:lnTo>
                                  <a:lnTo>
                                    <a:pt x="0" y="604"/>
                                  </a:lnTo>
                                  <a:lnTo>
                                    <a:pt x="4" y="604"/>
                                  </a:lnTo>
                                  <a:lnTo>
                                    <a:pt x="8" y="608"/>
                                  </a:lnTo>
                                  <a:lnTo>
                                    <a:pt x="20" y="608"/>
                                  </a:lnTo>
                                  <a:lnTo>
                                    <a:pt x="20" y="604"/>
                                  </a:lnTo>
                                  <a:lnTo>
                                    <a:pt x="24" y="604"/>
                                  </a:lnTo>
                                  <a:lnTo>
                                    <a:pt x="24" y="596"/>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1" name="Freeform 3240"/>
                          <wps:cNvSpPr>
                            <a:spLocks/>
                          </wps:cNvSpPr>
                          <wps:spPr bwMode="auto">
                            <a:xfrm>
                              <a:off x="7125" y="1855"/>
                              <a:ext cx="123" cy="24"/>
                            </a:xfrm>
                            <a:custGeom>
                              <a:avLst/>
                              <a:gdLst>
                                <a:gd name="T0" fmla="*/ 12 w 123"/>
                                <a:gd name="T1" fmla="*/ 0 h 24"/>
                                <a:gd name="T2" fmla="*/ 8 w 123"/>
                                <a:gd name="T3" fmla="*/ 0 h 24"/>
                                <a:gd name="T4" fmla="*/ 0 w 123"/>
                                <a:gd name="T5" fmla="*/ 8 h 24"/>
                                <a:gd name="T6" fmla="*/ 0 w 123"/>
                                <a:gd name="T7" fmla="*/ 20 h 24"/>
                                <a:gd name="T8" fmla="*/ 4 w 123"/>
                                <a:gd name="T9" fmla="*/ 20 h 24"/>
                                <a:gd name="T10" fmla="*/ 8 w 123"/>
                                <a:gd name="T11" fmla="*/ 24 h 24"/>
                                <a:gd name="T12" fmla="*/ 119 w 123"/>
                                <a:gd name="T13" fmla="*/ 24 h 24"/>
                                <a:gd name="T14" fmla="*/ 119 w 123"/>
                                <a:gd name="T15" fmla="*/ 20 h 24"/>
                                <a:gd name="T16" fmla="*/ 123 w 123"/>
                                <a:gd name="T17" fmla="*/ 20 h 24"/>
                                <a:gd name="T18" fmla="*/ 123 w 123"/>
                                <a:gd name="T19" fmla="*/ 8 h 24"/>
                                <a:gd name="T20" fmla="*/ 119 w 123"/>
                                <a:gd name="T21" fmla="*/ 4 h 24"/>
                                <a:gd name="T22" fmla="*/ 119 w 123"/>
                                <a:gd name="T23" fmla="*/ 0 h 24"/>
                                <a:gd name="T24" fmla="*/ 111 w 123"/>
                                <a:gd name="T25" fmla="*/ 0 h 24"/>
                                <a:gd name="T26" fmla="*/ 12 w 123"/>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3" h="24">
                                  <a:moveTo>
                                    <a:pt x="12" y="0"/>
                                  </a:moveTo>
                                  <a:lnTo>
                                    <a:pt x="8" y="0"/>
                                  </a:lnTo>
                                  <a:lnTo>
                                    <a:pt x="0" y="8"/>
                                  </a:lnTo>
                                  <a:lnTo>
                                    <a:pt x="0" y="20"/>
                                  </a:lnTo>
                                  <a:lnTo>
                                    <a:pt x="4" y="20"/>
                                  </a:lnTo>
                                  <a:lnTo>
                                    <a:pt x="8" y="24"/>
                                  </a:lnTo>
                                  <a:lnTo>
                                    <a:pt x="119" y="24"/>
                                  </a:lnTo>
                                  <a:lnTo>
                                    <a:pt x="119" y="20"/>
                                  </a:lnTo>
                                  <a:lnTo>
                                    <a:pt x="123" y="20"/>
                                  </a:lnTo>
                                  <a:lnTo>
                                    <a:pt x="123" y="8"/>
                                  </a:lnTo>
                                  <a:lnTo>
                                    <a:pt x="119" y="4"/>
                                  </a:lnTo>
                                  <a:lnTo>
                                    <a:pt x="119" y="0"/>
                                  </a:lnTo>
                                  <a:lnTo>
                                    <a:pt x="111"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2" name="Freeform 3241"/>
                          <wps:cNvSpPr>
                            <a:spLocks/>
                          </wps:cNvSpPr>
                          <wps:spPr bwMode="auto">
                            <a:xfrm>
                              <a:off x="7125" y="2245"/>
                              <a:ext cx="123" cy="25"/>
                            </a:xfrm>
                            <a:custGeom>
                              <a:avLst/>
                              <a:gdLst>
                                <a:gd name="T0" fmla="*/ 12 w 123"/>
                                <a:gd name="T1" fmla="*/ 0 h 25"/>
                                <a:gd name="T2" fmla="*/ 8 w 123"/>
                                <a:gd name="T3" fmla="*/ 0 h 25"/>
                                <a:gd name="T4" fmla="*/ 0 w 123"/>
                                <a:gd name="T5" fmla="*/ 8 h 25"/>
                                <a:gd name="T6" fmla="*/ 0 w 123"/>
                                <a:gd name="T7" fmla="*/ 21 h 25"/>
                                <a:gd name="T8" fmla="*/ 4 w 123"/>
                                <a:gd name="T9" fmla="*/ 21 h 25"/>
                                <a:gd name="T10" fmla="*/ 8 w 123"/>
                                <a:gd name="T11" fmla="*/ 25 h 25"/>
                                <a:gd name="T12" fmla="*/ 119 w 123"/>
                                <a:gd name="T13" fmla="*/ 25 h 25"/>
                                <a:gd name="T14" fmla="*/ 119 w 123"/>
                                <a:gd name="T15" fmla="*/ 21 h 25"/>
                                <a:gd name="T16" fmla="*/ 123 w 123"/>
                                <a:gd name="T17" fmla="*/ 21 h 25"/>
                                <a:gd name="T18" fmla="*/ 123 w 123"/>
                                <a:gd name="T19" fmla="*/ 8 h 25"/>
                                <a:gd name="T20" fmla="*/ 119 w 123"/>
                                <a:gd name="T21" fmla="*/ 4 h 25"/>
                                <a:gd name="T22" fmla="*/ 119 w 123"/>
                                <a:gd name="T23" fmla="*/ 0 h 25"/>
                                <a:gd name="T24" fmla="*/ 111 w 123"/>
                                <a:gd name="T25" fmla="*/ 0 h 25"/>
                                <a:gd name="T26" fmla="*/ 12 w 123"/>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3" h="25">
                                  <a:moveTo>
                                    <a:pt x="12" y="0"/>
                                  </a:moveTo>
                                  <a:lnTo>
                                    <a:pt x="8" y="0"/>
                                  </a:lnTo>
                                  <a:lnTo>
                                    <a:pt x="0" y="8"/>
                                  </a:lnTo>
                                  <a:lnTo>
                                    <a:pt x="0" y="21"/>
                                  </a:lnTo>
                                  <a:lnTo>
                                    <a:pt x="4" y="21"/>
                                  </a:lnTo>
                                  <a:lnTo>
                                    <a:pt x="8" y="25"/>
                                  </a:lnTo>
                                  <a:lnTo>
                                    <a:pt x="119" y="25"/>
                                  </a:lnTo>
                                  <a:lnTo>
                                    <a:pt x="119" y="21"/>
                                  </a:lnTo>
                                  <a:lnTo>
                                    <a:pt x="123" y="21"/>
                                  </a:lnTo>
                                  <a:lnTo>
                                    <a:pt x="123" y="8"/>
                                  </a:lnTo>
                                  <a:lnTo>
                                    <a:pt x="119" y="4"/>
                                  </a:lnTo>
                                  <a:lnTo>
                                    <a:pt x="119" y="0"/>
                                  </a:lnTo>
                                  <a:lnTo>
                                    <a:pt x="111"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3" name="Freeform 3242"/>
                          <wps:cNvSpPr>
                            <a:spLocks/>
                          </wps:cNvSpPr>
                          <wps:spPr bwMode="auto">
                            <a:xfrm>
                              <a:off x="7224" y="1855"/>
                              <a:ext cx="24" cy="415"/>
                            </a:xfrm>
                            <a:custGeom>
                              <a:avLst/>
                              <a:gdLst>
                                <a:gd name="T0" fmla="*/ 24 w 24"/>
                                <a:gd name="T1" fmla="*/ 12 h 415"/>
                                <a:gd name="T2" fmla="*/ 24 w 24"/>
                                <a:gd name="T3" fmla="*/ 8 h 415"/>
                                <a:gd name="T4" fmla="*/ 20 w 24"/>
                                <a:gd name="T5" fmla="*/ 4 h 415"/>
                                <a:gd name="T6" fmla="*/ 20 w 24"/>
                                <a:gd name="T7" fmla="*/ 0 h 415"/>
                                <a:gd name="T8" fmla="*/ 8 w 24"/>
                                <a:gd name="T9" fmla="*/ 0 h 415"/>
                                <a:gd name="T10" fmla="*/ 0 w 24"/>
                                <a:gd name="T11" fmla="*/ 8 h 415"/>
                                <a:gd name="T12" fmla="*/ 0 w 24"/>
                                <a:gd name="T13" fmla="*/ 411 h 415"/>
                                <a:gd name="T14" fmla="*/ 4 w 24"/>
                                <a:gd name="T15" fmla="*/ 411 h 415"/>
                                <a:gd name="T16" fmla="*/ 8 w 24"/>
                                <a:gd name="T17" fmla="*/ 415 h 415"/>
                                <a:gd name="T18" fmla="*/ 20 w 24"/>
                                <a:gd name="T19" fmla="*/ 415 h 415"/>
                                <a:gd name="T20" fmla="*/ 20 w 24"/>
                                <a:gd name="T21" fmla="*/ 411 h 415"/>
                                <a:gd name="T22" fmla="*/ 24 w 24"/>
                                <a:gd name="T23" fmla="*/ 411 h 415"/>
                                <a:gd name="T24" fmla="*/ 24 w 24"/>
                                <a:gd name="T25" fmla="*/ 402 h 415"/>
                                <a:gd name="T26" fmla="*/ 24 w 24"/>
                                <a:gd name="T27"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415">
                                  <a:moveTo>
                                    <a:pt x="24" y="12"/>
                                  </a:moveTo>
                                  <a:lnTo>
                                    <a:pt x="24" y="8"/>
                                  </a:lnTo>
                                  <a:lnTo>
                                    <a:pt x="20" y="4"/>
                                  </a:lnTo>
                                  <a:lnTo>
                                    <a:pt x="20" y="0"/>
                                  </a:lnTo>
                                  <a:lnTo>
                                    <a:pt x="8" y="0"/>
                                  </a:lnTo>
                                  <a:lnTo>
                                    <a:pt x="0" y="8"/>
                                  </a:lnTo>
                                  <a:lnTo>
                                    <a:pt x="0" y="411"/>
                                  </a:lnTo>
                                  <a:lnTo>
                                    <a:pt x="4" y="411"/>
                                  </a:lnTo>
                                  <a:lnTo>
                                    <a:pt x="8" y="415"/>
                                  </a:lnTo>
                                  <a:lnTo>
                                    <a:pt x="20" y="415"/>
                                  </a:lnTo>
                                  <a:lnTo>
                                    <a:pt x="20" y="411"/>
                                  </a:lnTo>
                                  <a:lnTo>
                                    <a:pt x="24" y="411"/>
                                  </a:lnTo>
                                  <a:lnTo>
                                    <a:pt x="24" y="402"/>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4" name="Freeform 3243"/>
                          <wps:cNvSpPr>
                            <a:spLocks/>
                          </wps:cNvSpPr>
                          <wps:spPr bwMode="auto">
                            <a:xfrm>
                              <a:off x="7224" y="1855"/>
                              <a:ext cx="74" cy="74"/>
                            </a:xfrm>
                            <a:custGeom>
                              <a:avLst/>
                              <a:gdLst>
                                <a:gd name="T0" fmla="*/ 20 w 74"/>
                                <a:gd name="T1" fmla="*/ 4 h 74"/>
                                <a:gd name="T2" fmla="*/ 20 w 74"/>
                                <a:gd name="T3" fmla="*/ 0 h 74"/>
                                <a:gd name="T4" fmla="*/ 8 w 74"/>
                                <a:gd name="T5" fmla="*/ 0 h 74"/>
                                <a:gd name="T6" fmla="*/ 0 w 74"/>
                                <a:gd name="T7" fmla="*/ 8 h 74"/>
                                <a:gd name="T8" fmla="*/ 0 w 74"/>
                                <a:gd name="T9" fmla="*/ 20 h 74"/>
                                <a:gd name="T10" fmla="*/ 4 w 74"/>
                                <a:gd name="T11" fmla="*/ 20 h 74"/>
                                <a:gd name="T12" fmla="*/ 53 w 74"/>
                                <a:gd name="T13" fmla="*/ 69 h 74"/>
                                <a:gd name="T14" fmla="*/ 57 w 74"/>
                                <a:gd name="T15" fmla="*/ 74 h 74"/>
                                <a:gd name="T16" fmla="*/ 70 w 74"/>
                                <a:gd name="T17" fmla="*/ 74 h 74"/>
                                <a:gd name="T18" fmla="*/ 70 w 74"/>
                                <a:gd name="T19" fmla="*/ 69 h 74"/>
                                <a:gd name="T20" fmla="*/ 74 w 74"/>
                                <a:gd name="T21" fmla="*/ 69 h 74"/>
                                <a:gd name="T22" fmla="*/ 74 w 74"/>
                                <a:gd name="T23" fmla="*/ 57 h 74"/>
                                <a:gd name="T24" fmla="*/ 70 w 74"/>
                                <a:gd name="T25" fmla="*/ 53 h 74"/>
                                <a:gd name="T26" fmla="*/ 20 w 74"/>
                                <a:gd name="T27" fmla="*/ 4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 h="74">
                                  <a:moveTo>
                                    <a:pt x="20" y="4"/>
                                  </a:moveTo>
                                  <a:lnTo>
                                    <a:pt x="20" y="0"/>
                                  </a:lnTo>
                                  <a:lnTo>
                                    <a:pt x="8" y="0"/>
                                  </a:lnTo>
                                  <a:lnTo>
                                    <a:pt x="0" y="8"/>
                                  </a:lnTo>
                                  <a:lnTo>
                                    <a:pt x="0" y="20"/>
                                  </a:lnTo>
                                  <a:lnTo>
                                    <a:pt x="4" y="20"/>
                                  </a:lnTo>
                                  <a:lnTo>
                                    <a:pt x="53" y="69"/>
                                  </a:lnTo>
                                  <a:lnTo>
                                    <a:pt x="57" y="74"/>
                                  </a:lnTo>
                                  <a:lnTo>
                                    <a:pt x="70" y="74"/>
                                  </a:lnTo>
                                  <a:lnTo>
                                    <a:pt x="70" y="69"/>
                                  </a:lnTo>
                                  <a:lnTo>
                                    <a:pt x="74" y="69"/>
                                  </a:lnTo>
                                  <a:lnTo>
                                    <a:pt x="74" y="57"/>
                                  </a:lnTo>
                                  <a:lnTo>
                                    <a:pt x="70" y="53"/>
                                  </a:lnTo>
                                  <a:lnTo>
                                    <a:pt x="2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3305" name="Freeform 3244"/>
                        <wps:cNvSpPr>
                          <a:spLocks/>
                        </wps:cNvSpPr>
                        <wps:spPr bwMode="auto">
                          <a:xfrm>
                            <a:off x="4023529" y="1053206"/>
                            <a:ext cx="13277" cy="174797"/>
                          </a:xfrm>
                          <a:custGeom>
                            <a:avLst/>
                            <a:gdLst>
                              <a:gd name="T0" fmla="*/ 25 w 25"/>
                              <a:gd name="T1" fmla="*/ 12 h 316"/>
                              <a:gd name="T2" fmla="*/ 25 w 25"/>
                              <a:gd name="T3" fmla="*/ 8 h 316"/>
                              <a:gd name="T4" fmla="*/ 21 w 25"/>
                              <a:gd name="T5" fmla="*/ 4 h 316"/>
                              <a:gd name="T6" fmla="*/ 21 w 25"/>
                              <a:gd name="T7" fmla="*/ 0 h 316"/>
                              <a:gd name="T8" fmla="*/ 8 w 25"/>
                              <a:gd name="T9" fmla="*/ 0 h 316"/>
                              <a:gd name="T10" fmla="*/ 0 w 25"/>
                              <a:gd name="T11" fmla="*/ 8 h 316"/>
                              <a:gd name="T12" fmla="*/ 0 w 25"/>
                              <a:gd name="T13" fmla="*/ 312 h 316"/>
                              <a:gd name="T14" fmla="*/ 4 w 25"/>
                              <a:gd name="T15" fmla="*/ 312 h 316"/>
                              <a:gd name="T16" fmla="*/ 8 w 25"/>
                              <a:gd name="T17" fmla="*/ 316 h 316"/>
                              <a:gd name="T18" fmla="*/ 21 w 25"/>
                              <a:gd name="T19" fmla="*/ 316 h 316"/>
                              <a:gd name="T20" fmla="*/ 21 w 25"/>
                              <a:gd name="T21" fmla="*/ 312 h 316"/>
                              <a:gd name="T22" fmla="*/ 25 w 25"/>
                              <a:gd name="T23" fmla="*/ 312 h 316"/>
                              <a:gd name="T24" fmla="*/ 25 w 25"/>
                              <a:gd name="T25" fmla="*/ 304 h 316"/>
                              <a:gd name="T26" fmla="*/ 25 w 25"/>
                              <a:gd name="T27" fmla="*/ 1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316">
                                <a:moveTo>
                                  <a:pt x="25" y="12"/>
                                </a:moveTo>
                                <a:lnTo>
                                  <a:pt x="25" y="8"/>
                                </a:lnTo>
                                <a:lnTo>
                                  <a:pt x="21" y="4"/>
                                </a:lnTo>
                                <a:lnTo>
                                  <a:pt x="21" y="0"/>
                                </a:lnTo>
                                <a:lnTo>
                                  <a:pt x="8" y="0"/>
                                </a:lnTo>
                                <a:lnTo>
                                  <a:pt x="0" y="8"/>
                                </a:lnTo>
                                <a:lnTo>
                                  <a:pt x="0" y="312"/>
                                </a:lnTo>
                                <a:lnTo>
                                  <a:pt x="4" y="312"/>
                                </a:lnTo>
                                <a:lnTo>
                                  <a:pt x="8" y="316"/>
                                </a:lnTo>
                                <a:lnTo>
                                  <a:pt x="21" y="316"/>
                                </a:lnTo>
                                <a:lnTo>
                                  <a:pt x="21" y="312"/>
                                </a:lnTo>
                                <a:lnTo>
                                  <a:pt x="25" y="312"/>
                                </a:lnTo>
                                <a:lnTo>
                                  <a:pt x="25" y="304"/>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6" name="Freeform 3245"/>
                        <wps:cNvSpPr>
                          <a:spLocks/>
                        </wps:cNvSpPr>
                        <wps:spPr bwMode="auto">
                          <a:xfrm>
                            <a:off x="3996421" y="1214727"/>
                            <a:ext cx="40385" cy="41487"/>
                          </a:xfrm>
                          <a:custGeom>
                            <a:avLst/>
                            <a:gdLst>
                              <a:gd name="T0" fmla="*/ 70 w 74"/>
                              <a:gd name="T1" fmla="*/ 20 h 74"/>
                              <a:gd name="T2" fmla="*/ 74 w 74"/>
                              <a:gd name="T3" fmla="*/ 20 h 74"/>
                              <a:gd name="T4" fmla="*/ 74 w 74"/>
                              <a:gd name="T5" fmla="*/ 8 h 74"/>
                              <a:gd name="T6" fmla="*/ 70 w 74"/>
                              <a:gd name="T7" fmla="*/ 4 h 74"/>
                              <a:gd name="T8" fmla="*/ 70 w 74"/>
                              <a:gd name="T9" fmla="*/ 0 h 74"/>
                              <a:gd name="T10" fmla="*/ 57 w 74"/>
                              <a:gd name="T11" fmla="*/ 0 h 74"/>
                              <a:gd name="T12" fmla="*/ 53 w 74"/>
                              <a:gd name="T13" fmla="*/ 4 h 74"/>
                              <a:gd name="T14" fmla="*/ 4 w 74"/>
                              <a:gd name="T15" fmla="*/ 53 h 74"/>
                              <a:gd name="T16" fmla="*/ 0 w 74"/>
                              <a:gd name="T17" fmla="*/ 57 h 74"/>
                              <a:gd name="T18" fmla="*/ 0 w 74"/>
                              <a:gd name="T19" fmla="*/ 70 h 74"/>
                              <a:gd name="T20" fmla="*/ 4 w 74"/>
                              <a:gd name="T21" fmla="*/ 70 h 74"/>
                              <a:gd name="T22" fmla="*/ 8 w 74"/>
                              <a:gd name="T23" fmla="*/ 74 h 74"/>
                              <a:gd name="T24" fmla="*/ 20 w 74"/>
                              <a:gd name="T25" fmla="*/ 74 h 74"/>
                              <a:gd name="T26" fmla="*/ 20 w 74"/>
                              <a:gd name="T27" fmla="*/ 70 h 74"/>
                              <a:gd name="T28" fmla="*/ 70 w 74"/>
                              <a:gd name="T29" fmla="*/ 2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74">
                                <a:moveTo>
                                  <a:pt x="70" y="20"/>
                                </a:moveTo>
                                <a:lnTo>
                                  <a:pt x="74" y="20"/>
                                </a:lnTo>
                                <a:lnTo>
                                  <a:pt x="74" y="8"/>
                                </a:lnTo>
                                <a:lnTo>
                                  <a:pt x="70" y="4"/>
                                </a:lnTo>
                                <a:lnTo>
                                  <a:pt x="70" y="0"/>
                                </a:lnTo>
                                <a:lnTo>
                                  <a:pt x="57" y="0"/>
                                </a:lnTo>
                                <a:lnTo>
                                  <a:pt x="53" y="4"/>
                                </a:lnTo>
                                <a:lnTo>
                                  <a:pt x="4" y="53"/>
                                </a:lnTo>
                                <a:lnTo>
                                  <a:pt x="0" y="57"/>
                                </a:lnTo>
                                <a:lnTo>
                                  <a:pt x="0" y="70"/>
                                </a:lnTo>
                                <a:lnTo>
                                  <a:pt x="4" y="70"/>
                                </a:lnTo>
                                <a:lnTo>
                                  <a:pt x="8" y="74"/>
                                </a:lnTo>
                                <a:lnTo>
                                  <a:pt x="20" y="74"/>
                                </a:lnTo>
                                <a:lnTo>
                                  <a:pt x="20" y="70"/>
                                </a:lnTo>
                                <a:lnTo>
                                  <a:pt x="7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7" name="Freeform 3246"/>
                        <wps:cNvSpPr>
                          <a:spLocks/>
                        </wps:cNvSpPr>
                        <wps:spPr bwMode="auto">
                          <a:xfrm>
                            <a:off x="3593681" y="1026101"/>
                            <a:ext cx="13277" cy="230112"/>
                          </a:xfrm>
                          <a:custGeom>
                            <a:avLst/>
                            <a:gdLst>
                              <a:gd name="T0" fmla="*/ 24 w 24"/>
                              <a:gd name="T1" fmla="*/ 12 h 415"/>
                              <a:gd name="T2" fmla="*/ 24 w 24"/>
                              <a:gd name="T3" fmla="*/ 8 h 415"/>
                              <a:gd name="T4" fmla="*/ 20 w 24"/>
                              <a:gd name="T5" fmla="*/ 4 h 415"/>
                              <a:gd name="T6" fmla="*/ 20 w 24"/>
                              <a:gd name="T7" fmla="*/ 0 h 415"/>
                              <a:gd name="T8" fmla="*/ 8 w 24"/>
                              <a:gd name="T9" fmla="*/ 0 h 415"/>
                              <a:gd name="T10" fmla="*/ 0 w 24"/>
                              <a:gd name="T11" fmla="*/ 8 h 415"/>
                              <a:gd name="T12" fmla="*/ 0 w 24"/>
                              <a:gd name="T13" fmla="*/ 411 h 415"/>
                              <a:gd name="T14" fmla="*/ 4 w 24"/>
                              <a:gd name="T15" fmla="*/ 411 h 415"/>
                              <a:gd name="T16" fmla="*/ 8 w 24"/>
                              <a:gd name="T17" fmla="*/ 415 h 415"/>
                              <a:gd name="T18" fmla="*/ 20 w 24"/>
                              <a:gd name="T19" fmla="*/ 415 h 415"/>
                              <a:gd name="T20" fmla="*/ 20 w 24"/>
                              <a:gd name="T21" fmla="*/ 411 h 415"/>
                              <a:gd name="T22" fmla="*/ 24 w 24"/>
                              <a:gd name="T23" fmla="*/ 411 h 415"/>
                              <a:gd name="T24" fmla="*/ 24 w 24"/>
                              <a:gd name="T25" fmla="*/ 402 h 415"/>
                              <a:gd name="T26" fmla="*/ 24 w 24"/>
                              <a:gd name="T27"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415">
                                <a:moveTo>
                                  <a:pt x="24" y="12"/>
                                </a:moveTo>
                                <a:lnTo>
                                  <a:pt x="24" y="8"/>
                                </a:lnTo>
                                <a:lnTo>
                                  <a:pt x="20" y="4"/>
                                </a:lnTo>
                                <a:lnTo>
                                  <a:pt x="20" y="0"/>
                                </a:lnTo>
                                <a:lnTo>
                                  <a:pt x="8" y="0"/>
                                </a:lnTo>
                                <a:lnTo>
                                  <a:pt x="0" y="8"/>
                                </a:lnTo>
                                <a:lnTo>
                                  <a:pt x="0" y="411"/>
                                </a:lnTo>
                                <a:lnTo>
                                  <a:pt x="4" y="411"/>
                                </a:lnTo>
                                <a:lnTo>
                                  <a:pt x="8" y="415"/>
                                </a:lnTo>
                                <a:lnTo>
                                  <a:pt x="20" y="415"/>
                                </a:lnTo>
                                <a:lnTo>
                                  <a:pt x="20" y="411"/>
                                </a:lnTo>
                                <a:lnTo>
                                  <a:pt x="24" y="411"/>
                                </a:lnTo>
                                <a:lnTo>
                                  <a:pt x="24" y="402"/>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8" name="Freeform 3247"/>
                        <wps:cNvSpPr>
                          <a:spLocks/>
                        </wps:cNvSpPr>
                        <wps:spPr bwMode="auto">
                          <a:xfrm>
                            <a:off x="3598107" y="1057631"/>
                            <a:ext cx="111196" cy="4425"/>
                          </a:xfrm>
                          <a:custGeom>
                            <a:avLst/>
                            <a:gdLst>
                              <a:gd name="T0" fmla="*/ 4 w 201"/>
                              <a:gd name="T1" fmla="*/ 0 h 8"/>
                              <a:gd name="T2" fmla="*/ 0 w 201"/>
                              <a:gd name="T3" fmla="*/ 0 h 8"/>
                              <a:gd name="T4" fmla="*/ 0 w 201"/>
                              <a:gd name="T5" fmla="*/ 8 h 8"/>
                              <a:gd name="T6" fmla="*/ 201 w 201"/>
                              <a:gd name="T7" fmla="*/ 8 h 8"/>
                              <a:gd name="T8" fmla="*/ 201 w 201"/>
                              <a:gd name="T9" fmla="*/ 0 h 8"/>
                              <a:gd name="T10" fmla="*/ 197 w 201"/>
                              <a:gd name="T11" fmla="*/ 0 h 8"/>
                              <a:gd name="T12" fmla="*/ 4 w 20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201" h="8">
                                <a:moveTo>
                                  <a:pt x="4" y="0"/>
                                </a:moveTo>
                                <a:lnTo>
                                  <a:pt x="0" y="0"/>
                                </a:lnTo>
                                <a:lnTo>
                                  <a:pt x="0" y="8"/>
                                </a:lnTo>
                                <a:lnTo>
                                  <a:pt x="201" y="8"/>
                                </a:lnTo>
                                <a:lnTo>
                                  <a:pt x="201" y="0"/>
                                </a:lnTo>
                                <a:lnTo>
                                  <a:pt x="197"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9" name="Freeform 3248"/>
                        <wps:cNvSpPr>
                          <a:spLocks/>
                        </wps:cNvSpPr>
                        <wps:spPr bwMode="auto">
                          <a:xfrm>
                            <a:off x="3946079" y="1057631"/>
                            <a:ext cx="87408" cy="4425"/>
                          </a:xfrm>
                          <a:custGeom>
                            <a:avLst/>
                            <a:gdLst>
                              <a:gd name="T0" fmla="*/ 4 w 157"/>
                              <a:gd name="T1" fmla="*/ 0 h 8"/>
                              <a:gd name="T2" fmla="*/ 0 w 157"/>
                              <a:gd name="T3" fmla="*/ 0 h 8"/>
                              <a:gd name="T4" fmla="*/ 0 w 157"/>
                              <a:gd name="T5" fmla="*/ 8 h 8"/>
                              <a:gd name="T6" fmla="*/ 157 w 157"/>
                              <a:gd name="T7" fmla="*/ 8 h 8"/>
                              <a:gd name="T8" fmla="*/ 157 w 157"/>
                              <a:gd name="T9" fmla="*/ 0 h 8"/>
                              <a:gd name="T10" fmla="*/ 152 w 157"/>
                              <a:gd name="T11" fmla="*/ 0 h 8"/>
                              <a:gd name="T12" fmla="*/ 4 w 15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57" h="8">
                                <a:moveTo>
                                  <a:pt x="4" y="0"/>
                                </a:moveTo>
                                <a:lnTo>
                                  <a:pt x="0" y="0"/>
                                </a:lnTo>
                                <a:lnTo>
                                  <a:pt x="0" y="8"/>
                                </a:lnTo>
                                <a:lnTo>
                                  <a:pt x="157" y="8"/>
                                </a:lnTo>
                                <a:lnTo>
                                  <a:pt x="157" y="0"/>
                                </a:lnTo>
                                <a:lnTo>
                                  <a:pt x="15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0" name="Freeform 3249"/>
                        <wps:cNvSpPr>
                          <a:spLocks/>
                        </wps:cNvSpPr>
                        <wps:spPr bwMode="auto">
                          <a:xfrm>
                            <a:off x="3598107" y="1219152"/>
                            <a:ext cx="111196" cy="4425"/>
                          </a:xfrm>
                          <a:custGeom>
                            <a:avLst/>
                            <a:gdLst>
                              <a:gd name="T0" fmla="*/ 4 w 201"/>
                              <a:gd name="T1" fmla="*/ 0 h 8"/>
                              <a:gd name="T2" fmla="*/ 0 w 201"/>
                              <a:gd name="T3" fmla="*/ 0 h 8"/>
                              <a:gd name="T4" fmla="*/ 0 w 201"/>
                              <a:gd name="T5" fmla="*/ 8 h 8"/>
                              <a:gd name="T6" fmla="*/ 201 w 201"/>
                              <a:gd name="T7" fmla="*/ 8 h 8"/>
                              <a:gd name="T8" fmla="*/ 201 w 201"/>
                              <a:gd name="T9" fmla="*/ 0 h 8"/>
                              <a:gd name="T10" fmla="*/ 197 w 201"/>
                              <a:gd name="T11" fmla="*/ 0 h 8"/>
                              <a:gd name="T12" fmla="*/ 4 w 20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201" h="8">
                                <a:moveTo>
                                  <a:pt x="4" y="0"/>
                                </a:moveTo>
                                <a:lnTo>
                                  <a:pt x="0" y="0"/>
                                </a:lnTo>
                                <a:lnTo>
                                  <a:pt x="0" y="8"/>
                                </a:lnTo>
                                <a:lnTo>
                                  <a:pt x="201" y="8"/>
                                </a:lnTo>
                                <a:lnTo>
                                  <a:pt x="201" y="0"/>
                                </a:lnTo>
                                <a:lnTo>
                                  <a:pt x="197"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1" name="Freeform 3250"/>
                        <wps:cNvSpPr>
                          <a:spLocks/>
                        </wps:cNvSpPr>
                        <wps:spPr bwMode="auto">
                          <a:xfrm>
                            <a:off x="3946079" y="1219152"/>
                            <a:ext cx="87408" cy="4425"/>
                          </a:xfrm>
                          <a:custGeom>
                            <a:avLst/>
                            <a:gdLst>
                              <a:gd name="T0" fmla="*/ 4 w 157"/>
                              <a:gd name="T1" fmla="*/ 0 h 8"/>
                              <a:gd name="T2" fmla="*/ 0 w 157"/>
                              <a:gd name="T3" fmla="*/ 0 h 8"/>
                              <a:gd name="T4" fmla="*/ 0 w 157"/>
                              <a:gd name="T5" fmla="*/ 8 h 8"/>
                              <a:gd name="T6" fmla="*/ 157 w 157"/>
                              <a:gd name="T7" fmla="*/ 8 h 8"/>
                              <a:gd name="T8" fmla="*/ 157 w 157"/>
                              <a:gd name="T9" fmla="*/ 0 h 8"/>
                              <a:gd name="T10" fmla="*/ 152 w 157"/>
                              <a:gd name="T11" fmla="*/ 0 h 8"/>
                              <a:gd name="T12" fmla="*/ 4 w 15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57" h="8">
                                <a:moveTo>
                                  <a:pt x="4" y="0"/>
                                </a:moveTo>
                                <a:lnTo>
                                  <a:pt x="0" y="0"/>
                                </a:lnTo>
                                <a:lnTo>
                                  <a:pt x="0" y="8"/>
                                </a:lnTo>
                                <a:lnTo>
                                  <a:pt x="157" y="8"/>
                                </a:lnTo>
                                <a:lnTo>
                                  <a:pt x="157" y="0"/>
                                </a:lnTo>
                                <a:lnTo>
                                  <a:pt x="15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2" name="Freeform 3251"/>
                        <wps:cNvSpPr>
                          <a:spLocks/>
                        </wps:cNvSpPr>
                        <wps:spPr bwMode="auto">
                          <a:xfrm>
                            <a:off x="3188175" y="1026101"/>
                            <a:ext cx="13830" cy="230112"/>
                          </a:xfrm>
                          <a:custGeom>
                            <a:avLst/>
                            <a:gdLst>
                              <a:gd name="T0" fmla="*/ 25 w 25"/>
                              <a:gd name="T1" fmla="*/ 12 h 415"/>
                              <a:gd name="T2" fmla="*/ 25 w 25"/>
                              <a:gd name="T3" fmla="*/ 8 h 415"/>
                              <a:gd name="T4" fmla="*/ 21 w 25"/>
                              <a:gd name="T5" fmla="*/ 4 h 415"/>
                              <a:gd name="T6" fmla="*/ 21 w 25"/>
                              <a:gd name="T7" fmla="*/ 0 h 415"/>
                              <a:gd name="T8" fmla="*/ 9 w 25"/>
                              <a:gd name="T9" fmla="*/ 0 h 415"/>
                              <a:gd name="T10" fmla="*/ 0 w 25"/>
                              <a:gd name="T11" fmla="*/ 8 h 415"/>
                              <a:gd name="T12" fmla="*/ 0 w 25"/>
                              <a:gd name="T13" fmla="*/ 411 h 415"/>
                              <a:gd name="T14" fmla="*/ 5 w 25"/>
                              <a:gd name="T15" fmla="*/ 411 h 415"/>
                              <a:gd name="T16" fmla="*/ 9 w 25"/>
                              <a:gd name="T17" fmla="*/ 415 h 415"/>
                              <a:gd name="T18" fmla="*/ 21 w 25"/>
                              <a:gd name="T19" fmla="*/ 415 h 415"/>
                              <a:gd name="T20" fmla="*/ 21 w 25"/>
                              <a:gd name="T21" fmla="*/ 411 h 415"/>
                              <a:gd name="T22" fmla="*/ 25 w 25"/>
                              <a:gd name="T23" fmla="*/ 411 h 415"/>
                              <a:gd name="T24" fmla="*/ 25 w 25"/>
                              <a:gd name="T25" fmla="*/ 402 h 415"/>
                              <a:gd name="T26" fmla="*/ 25 w 25"/>
                              <a:gd name="T27"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415">
                                <a:moveTo>
                                  <a:pt x="25" y="12"/>
                                </a:moveTo>
                                <a:lnTo>
                                  <a:pt x="25" y="8"/>
                                </a:lnTo>
                                <a:lnTo>
                                  <a:pt x="21" y="4"/>
                                </a:lnTo>
                                <a:lnTo>
                                  <a:pt x="21" y="0"/>
                                </a:lnTo>
                                <a:lnTo>
                                  <a:pt x="9" y="0"/>
                                </a:lnTo>
                                <a:lnTo>
                                  <a:pt x="0" y="8"/>
                                </a:lnTo>
                                <a:lnTo>
                                  <a:pt x="0" y="411"/>
                                </a:lnTo>
                                <a:lnTo>
                                  <a:pt x="5" y="411"/>
                                </a:lnTo>
                                <a:lnTo>
                                  <a:pt x="9" y="415"/>
                                </a:lnTo>
                                <a:lnTo>
                                  <a:pt x="21" y="415"/>
                                </a:lnTo>
                                <a:lnTo>
                                  <a:pt x="21" y="411"/>
                                </a:lnTo>
                                <a:lnTo>
                                  <a:pt x="25" y="411"/>
                                </a:lnTo>
                                <a:lnTo>
                                  <a:pt x="25" y="402"/>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3" name="Freeform 3252"/>
                        <wps:cNvSpPr>
                          <a:spLocks/>
                        </wps:cNvSpPr>
                        <wps:spPr bwMode="auto">
                          <a:xfrm>
                            <a:off x="2737858" y="1030526"/>
                            <a:ext cx="138304" cy="4425"/>
                          </a:xfrm>
                          <a:custGeom>
                            <a:avLst/>
                            <a:gdLst>
                              <a:gd name="T0" fmla="*/ 4 w 251"/>
                              <a:gd name="T1" fmla="*/ 0 h 8"/>
                              <a:gd name="T2" fmla="*/ 0 w 251"/>
                              <a:gd name="T3" fmla="*/ 0 h 8"/>
                              <a:gd name="T4" fmla="*/ 0 w 251"/>
                              <a:gd name="T5" fmla="*/ 8 h 8"/>
                              <a:gd name="T6" fmla="*/ 251 w 251"/>
                              <a:gd name="T7" fmla="*/ 8 h 8"/>
                              <a:gd name="T8" fmla="*/ 251 w 251"/>
                              <a:gd name="T9" fmla="*/ 0 h 8"/>
                              <a:gd name="T10" fmla="*/ 247 w 251"/>
                              <a:gd name="T11" fmla="*/ 0 h 8"/>
                              <a:gd name="T12" fmla="*/ 4 w 25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251" h="8">
                                <a:moveTo>
                                  <a:pt x="4" y="0"/>
                                </a:moveTo>
                                <a:lnTo>
                                  <a:pt x="0" y="0"/>
                                </a:lnTo>
                                <a:lnTo>
                                  <a:pt x="0" y="8"/>
                                </a:lnTo>
                                <a:lnTo>
                                  <a:pt x="251" y="8"/>
                                </a:lnTo>
                                <a:lnTo>
                                  <a:pt x="251" y="0"/>
                                </a:lnTo>
                                <a:lnTo>
                                  <a:pt x="247"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4" name="Freeform 3253"/>
                        <wps:cNvSpPr>
                          <a:spLocks/>
                        </wps:cNvSpPr>
                        <wps:spPr bwMode="auto">
                          <a:xfrm>
                            <a:off x="2737858" y="1246256"/>
                            <a:ext cx="138304" cy="4978"/>
                          </a:xfrm>
                          <a:custGeom>
                            <a:avLst/>
                            <a:gdLst>
                              <a:gd name="T0" fmla="*/ 4 w 251"/>
                              <a:gd name="T1" fmla="*/ 0 h 9"/>
                              <a:gd name="T2" fmla="*/ 0 w 251"/>
                              <a:gd name="T3" fmla="*/ 0 h 9"/>
                              <a:gd name="T4" fmla="*/ 0 w 251"/>
                              <a:gd name="T5" fmla="*/ 9 h 9"/>
                              <a:gd name="T6" fmla="*/ 251 w 251"/>
                              <a:gd name="T7" fmla="*/ 9 h 9"/>
                              <a:gd name="T8" fmla="*/ 251 w 251"/>
                              <a:gd name="T9" fmla="*/ 0 h 9"/>
                              <a:gd name="T10" fmla="*/ 247 w 251"/>
                              <a:gd name="T11" fmla="*/ 0 h 9"/>
                              <a:gd name="T12" fmla="*/ 4 w 251"/>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251" h="9">
                                <a:moveTo>
                                  <a:pt x="4" y="0"/>
                                </a:moveTo>
                                <a:lnTo>
                                  <a:pt x="0" y="0"/>
                                </a:lnTo>
                                <a:lnTo>
                                  <a:pt x="0" y="9"/>
                                </a:lnTo>
                                <a:lnTo>
                                  <a:pt x="251" y="9"/>
                                </a:lnTo>
                                <a:lnTo>
                                  <a:pt x="251" y="0"/>
                                </a:lnTo>
                                <a:lnTo>
                                  <a:pt x="247"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5" name="Freeform 3254"/>
                        <wps:cNvSpPr>
                          <a:spLocks/>
                        </wps:cNvSpPr>
                        <wps:spPr bwMode="auto">
                          <a:xfrm>
                            <a:off x="3215836" y="488988"/>
                            <a:ext cx="13830" cy="550388"/>
                          </a:xfrm>
                          <a:custGeom>
                            <a:avLst/>
                            <a:gdLst>
                              <a:gd name="T0" fmla="*/ 0 w 24"/>
                              <a:gd name="T1" fmla="*/ 983 h 995"/>
                              <a:gd name="T2" fmla="*/ 0 w 24"/>
                              <a:gd name="T3" fmla="*/ 991 h 995"/>
                              <a:gd name="T4" fmla="*/ 4 w 24"/>
                              <a:gd name="T5" fmla="*/ 991 h 995"/>
                              <a:gd name="T6" fmla="*/ 8 w 24"/>
                              <a:gd name="T7" fmla="*/ 995 h 995"/>
                              <a:gd name="T8" fmla="*/ 20 w 24"/>
                              <a:gd name="T9" fmla="*/ 995 h 995"/>
                              <a:gd name="T10" fmla="*/ 20 w 24"/>
                              <a:gd name="T11" fmla="*/ 991 h 995"/>
                              <a:gd name="T12" fmla="*/ 24 w 24"/>
                              <a:gd name="T13" fmla="*/ 991 h 995"/>
                              <a:gd name="T14" fmla="*/ 24 w 24"/>
                              <a:gd name="T15" fmla="*/ 8 h 995"/>
                              <a:gd name="T16" fmla="*/ 20 w 24"/>
                              <a:gd name="T17" fmla="*/ 4 h 995"/>
                              <a:gd name="T18" fmla="*/ 20 w 24"/>
                              <a:gd name="T19" fmla="*/ 0 h 995"/>
                              <a:gd name="T20" fmla="*/ 8 w 24"/>
                              <a:gd name="T21" fmla="*/ 0 h 995"/>
                              <a:gd name="T22" fmla="*/ 0 w 24"/>
                              <a:gd name="T23" fmla="*/ 8 h 995"/>
                              <a:gd name="T24" fmla="*/ 0 w 24"/>
                              <a:gd name="T25" fmla="*/ 12 h 995"/>
                              <a:gd name="T26" fmla="*/ 0 w 24"/>
                              <a:gd name="T27" fmla="*/ 983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995">
                                <a:moveTo>
                                  <a:pt x="0" y="983"/>
                                </a:moveTo>
                                <a:lnTo>
                                  <a:pt x="0" y="991"/>
                                </a:lnTo>
                                <a:lnTo>
                                  <a:pt x="4" y="991"/>
                                </a:lnTo>
                                <a:lnTo>
                                  <a:pt x="8" y="995"/>
                                </a:lnTo>
                                <a:lnTo>
                                  <a:pt x="20" y="995"/>
                                </a:lnTo>
                                <a:lnTo>
                                  <a:pt x="20" y="991"/>
                                </a:lnTo>
                                <a:lnTo>
                                  <a:pt x="24" y="991"/>
                                </a:lnTo>
                                <a:lnTo>
                                  <a:pt x="24" y="8"/>
                                </a:lnTo>
                                <a:lnTo>
                                  <a:pt x="20" y="4"/>
                                </a:lnTo>
                                <a:lnTo>
                                  <a:pt x="20" y="0"/>
                                </a:lnTo>
                                <a:lnTo>
                                  <a:pt x="8" y="0"/>
                                </a:lnTo>
                                <a:lnTo>
                                  <a:pt x="0" y="8"/>
                                </a:lnTo>
                                <a:lnTo>
                                  <a:pt x="0" y="12"/>
                                </a:lnTo>
                                <a:lnTo>
                                  <a:pt x="0" y="9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6" name="Freeform 3255"/>
                        <wps:cNvSpPr>
                          <a:spLocks/>
                        </wps:cNvSpPr>
                        <wps:spPr bwMode="auto">
                          <a:xfrm>
                            <a:off x="3215836" y="1241831"/>
                            <a:ext cx="13830" cy="550388"/>
                          </a:xfrm>
                          <a:custGeom>
                            <a:avLst/>
                            <a:gdLst>
                              <a:gd name="T0" fmla="*/ 0 w 24"/>
                              <a:gd name="T1" fmla="*/ 983 h 995"/>
                              <a:gd name="T2" fmla="*/ 0 w 24"/>
                              <a:gd name="T3" fmla="*/ 991 h 995"/>
                              <a:gd name="T4" fmla="*/ 4 w 24"/>
                              <a:gd name="T5" fmla="*/ 991 h 995"/>
                              <a:gd name="T6" fmla="*/ 8 w 24"/>
                              <a:gd name="T7" fmla="*/ 995 h 995"/>
                              <a:gd name="T8" fmla="*/ 20 w 24"/>
                              <a:gd name="T9" fmla="*/ 995 h 995"/>
                              <a:gd name="T10" fmla="*/ 20 w 24"/>
                              <a:gd name="T11" fmla="*/ 991 h 995"/>
                              <a:gd name="T12" fmla="*/ 24 w 24"/>
                              <a:gd name="T13" fmla="*/ 991 h 995"/>
                              <a:gd name="T14" fmla="*/ 24 w 24"/>
                              <a:gd name="T15" fmla="*/ 8 h 995"/>
                              <a:gd name="T16" fmla="*/ 20 w 24"/>
                              <a:gd name="T17" fmla="*/ 4 h 995"/>
                              <a:gd name="T18" fmla="*/ 20 w 24"/>
                              <a:gd name="T19" fmla="*/ 0 h 995"/>
                              <a:gd name="T20" fmla="*/ 8 w 24"/>
                              <a:gd name="T21" fmla="*/ 0 h 995"/>
                              <a:gd name="T22" fmla="*/ 0 w 24"/>
                              <a:gd name="T23" fmla="*/ 8 h 995"/>
                              <a:gd name="T24" fmla="*/ 0 w 24"/>
                              <a:gd name="T25" fmla="*/ 12 h 995"/>
                              <a:gd name="T26" fmla="*/ 0 w 24"/>
                              <a:gd name="T27" fmla="*/ 983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995">
                                <a:moveTo>
                                  <a:pt x="0" y="983"/>
                                </a:moveTo>
                                <a:lnTo>
                                  <a:pt x="0" y="991"/>
                                </a:lnTo>
                                <a:lnTo>
                                  <a:pt x="4" y="991"/>
                                </a:lnTo>
                                <a:lnTo>
                                  <a:pt x="8" y="995"/>
                                </a:lnTo>
                                <a:lnTo>
                                  <a:pt x="20" y="995"/>
                                </a:lnTo>
                                <a:lnTo>
                                  <a:pt x="20" y="991"/>
                                </a:lnTo>
                                <a:lnTo>
                                  <a:pt x="24" y="991"/>
                                </a:lnTo>
                                <a:lnTo>
                                  <a:pt x="24" y="8"/>
                                </a:lnTo>
                                <a:lnTo>
                                  <a:pt x="20" y="4"/>
                                </a:lnTo>
                                <a:lnTo>
                                  <a:pt x="20" y="0"/>
                                </a:lnTo>
                                <a:lnTo>
                                  <a:pt x="8" y="0"/>
                                </a:lnTo>
                                <a:lnTo>
                                  <a:pt x="0" y="8"/>
                                </a:lnTo>
                                <a:lnTo>
                                  <a:pt x="0" y="12"/>
                                </a:lnTo>
                                <a:lnTo>
                                  <a:pt x="0" y="9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7" name="Freeform 3256"/>
                        <wps:cNvSpPr>
                          <a:spLocks/>
                        </wps:cNvSpPr>
                        <wps:spPr bwMode="auto">
                          <a:xfrm>
                            <a:off x="3700452" y="382230"/>
                            <a:ext cx="13830" cy="550388"/>
                          </a:xfrm>
                          <a:custGeom>
                            <a:avLst/>
                            <a:gdLst>
                              <a:gd name="T0" fmla="*/ 0 w 25"/>
                              <a:gd name="T1" fmla="*/ 983 h 995"/>
                              <a:gd name="T2" fmla="*/ 0 w 25"/>
                              <a:gd name="T3" fmla="*/ 991 h 995"/>
                              <a:gd name="T4" fmla="*/ 4 w 25"/>
                              <a:gd name="T5" fmla="*/ 991 h 995"/>
                              <a:gd name="T6" fmla="*/ 8 w 25"/>
                              <a:gd name="T7" fmla="*/ 995 h 995"/>
                              <a:gd name="T8" fmla="*/ 21 w 25"/>
                              <a:gd name="T9" fmla="*/ 995 h 995"/>
                              <a:gd name="T10" fmla="*/ 21 w 25"/>
                              <a:gd name="T11" fmla="*/ 991 h 995"/>
                              <a:gd name="T12" fmla="*/ 25 w 25"/>
                              <a:gd name="T13" fmla="*/ 991 h 995"/>
                              <a:gd name="T14" fmla="*/ 25 w 25"/>
                              <a:gd name="T15" fmla="*/ 8 h 995"/>
                              <a:gd name="T16" fmla="*/ 21 w 25"/>
                              <a:gd name="T17" fmla="*/ 4 h 995"/>
                              <a:gd name="T18" fmla="*/ 21 w 25"/>
                              <a:gd name="T19" fmla="*/ 0 h 995"/>
                              <a:gd name="T20" fmla="*/ 8 w 25"/>
                              <a:gd name="T21" fmla="*/ 0 h 995"/>
                              <a:gd name="T22" fmla="*/ 0 w 25"/>
                              <a:gd name="T23" fmla="*/ 8 h 995"/>
                              <a:gd name="T24" fmla="*/ 0 w 25"/>
                              <a:gd name="T25" fmla="*/ 12 h 995"/>
                              <a:gd name="T26" fmla="*/ 0 w 25"/>
                              <a:gd name="T27" fmla="*/ 983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995">
                                <a:moveTo>
                                  <a:pt x="0" y="983"/>
                                </a:moveTo>
                                <a:lnTo>
                                  <a:pt x="0" y="991"/>
                                </a:lnTo>
                                <a:lnTo>
                                  <a:pt x="4" y="991"/>
                                </a:lnTo>
                                <a:lnTo>
                                  <a:pt x="8" y="995"/>
                                </a:lnTo>
                                <a:lnTo>
                                  <a:pt x="21" y="995"/>
                                </a:lnTo>
                                <a:lnTo>
                                  <a:pt x="21" y="991"/>
                                </a:lnTo>
                                <a:lnTo>
                                  <a:pt x="25" y="991"/>
                                </a:lnTo>
                                <a:lnTo>
                                  <a:pt x="25" y="8"/>
                                </a:lnTo>
                                <a:lnTo>
                                  <a:pt x="21" y="4"/>
                                </a:lnTo>
                                <a:lnTo>
                                  <a:pt x="21" y="0"/>
                                </a:lnTo>
                                <a:lnTo>
                                  <a:pt x="8" y="0"/>
                                </a:lnTo>
                                <a:lnTo>
                                  <a:pt x="0" y="8"/>
                                </a:lnTo>
                                <a:lnTo>
                                  <a:pt x="0" y="12"/>
                                </a:lnTo>
                                <a:lnTo>
                                  <a:pt x="0" y="9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8" name="Freeform 3257"/>
                        <wps:cNvSpPr>
                          <a:spLocks/>
                        </wps:cNvSpPr>
                        <wps:spPr bwMode="auto">
                          <a:xfrm>
                            <a:off x="3700452" y="1321485"/>
                            <a:ext cx="13830" cy="657147"/>
                          </a:xfrm>
                          <a:custGeom>
                            <a:avLst/>
                            <a:gdLst>
                              <a:gd name="T0" fmla="*/ 25 w 25"/>
                              <a:gd name="T1" fmla="*/ 12 h 1188"/>
                              <a:gd name="T2" fmla="*/ 25 w 25"/>
                              <a:gd name="T3" fmla="*/ 8 h 1188"/>
                              <a:gd name="T4" fmla="*/ 21 w 25"/>
                              <a:gd name="T5" fmla="*/ 4 h 1188"/>
                              <a:gd name="T6" fmla="*/ 21 w 25"/>
                              <a:gd name="T7" fmla="*/ 0 h 1188"/>
                              <a:gd name="T8" fmla="*/ 8 w 25"/>
                              <a:gd name="T9" fmla="*/ 0 h 1188"/>
                              <a:gd name="T10" fmla="*/ 0 w 25"/>
                              <a:gd name="T11" fmla="*/ 8 h 1188"/>
                              <a:gd name="T12" fmla="*/ 0 w 25"/>
                              <a:gd name="T13" fmla="*/ 1184 h 1188"/>
                              <a:gd name="T14" fmla="*/ 4 w 25"/>
                              <a:gd name="T15" fmla="*/ 1184 h 1188"/>
                              <a:gd name="T16" fmla="*/ 8 w 25"/>
                              <a:gd name="T17" fmla="*/ 1188 h 1188"/>
                              <a:gd name="T18" fmla="*/ 21 w 25"/>
                              <a:gd name="T19" fmla="*/ 1188 h 1188"/>
                              <a:gd name="T20" fmla="*/ 21 w 25"/>
                              <a:gd name="T21" fmla="*/ 1184 h 1188"/>
                              <a:gd name="T22" fmla="*/ 25 w 25"/>
                              <a:gd name="T23" fmla="*/ 1184 h 1188"/>
                              <a:gd name="T24" fmla="*/ 25 w 25"/>
                              <a:gd name="T25" fmla="*/ 1176 h 1188"/>
                              <a:gd name="T26" fmla="*/ 25 w 25"/>
                              <a:gd name="T27" fmla="*/ 12 h 1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1188">
                                <a:moveTo>
                                  <a:pt x="25" y="12"/>
                                </a:moveTo>
                                <a:lnTo>
                                  <a:pt x="25" y="8"/>
                                </a:lnTo>
                                <a:lnTo>
                                  <a:pt x="21" y="4"/>
                                </a:lnTo>
                                <a:lnTo>
                                  <a:pt x="21" y="0"/>
                                </a:lnTo>
                                <a:lnTo>
                                  <a:pt x="8" y="0"/>
                                </a:lnTo>
                                <a:lnTo>
                                  <a:pt x="0" y="8"/>
                                </a:lnTo>
                                <a:lnTo>
                                  <a:pt x="0" y="1184"/>
                                </a:lnTo>
                                <a:lnTo>
                                  <a:pt x="4" y="1184"/>
                                </a:lnTo>
                                <a:lnTo>
                                  <a:pt x="8" y="1188"/>
                                </a:lnTo>
                                <a:lnTo>
                                  <a:pt x="21" y="1188"/>
                                </a:lnTo>
                                <a:lnTo>
                                  <a:pt x="21" y="1184"/>
                                </a:lnTo>
                                <a:lnTo>
                                  <a:pt x="25" y="1184"/>
                                </a:lnTo>
                                <a:lnTo>
                                  <a:pt x="25" y="1176"/>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9" name="Freeform 3258"/>
                        <wps:cNvSpPr>
                          <a:spLocks/>
                        </wps:cNvSpPr>
                        <wps:spPr bwMode="auto">
                          <a:xfrm>
                            <a:off x="3215836" y="1779497"/>
                            <a:ext cx="13830" cy="199136"/>
                          </a:xfrm>
                          <a:custGeom>
                            <a:avLst/>
                            <a:gdLst>
                              <a:gd name="T0" fmla="*/ 24 w 24"/>
                              <a:gd name="T1" fmla="*/ 12 h 361"/>
                              <a:gd name="T2" fmla="*/ 24 w 24"/>
                              <a:gd name="T3" fmla="*/ 8 h 361"/>
                              <a:gd name="T4" fmla="*/ 20 w 24"/>
                              <a:gd name="T5" fmla="*/ 4 h 361"/>
                              <a:gd name="T6" fmla="*/ 20 w 24"/>
                              <a:gd name="T7" fmla="*/ 0 h 361"/>
                              <a:gd name="T8" fmla="*/ 8 w 24"/>
                              <a:gd name="T9" fmla="*/ 0 h 361"/>
                              <a:gd name="T10" fmla="*/ 0 w 24"/>
                              <a:gd name="T11" fmla="*/ 8 h 361"/>
                              <a:gd name="T12" fmla="*/ 0 w 24"/>
                              <a:gd name="T13" fmla="*/ 357 h 361"/>
                              <a:gd name="T14" fmla="*/ 4 w 24"/>
                              <a:gd name="T15" fmla="*/ 357 h 361"/>
                              <a:gd name="T16" fmla="*/ 8 w 24"/>
                              <a:gd name="T17" fmla="*/ 361 h 361"/>
                              <a:gd name="T18" fmla="*/ 20 w 24"/>
                              <a:gd name="T19" fmla="*/ 361 h 361"/>
                              <a:gd name="T20" fmla="*/ 20 w 24"/>
                              <a:gd name="T21" fmla="*/ 357 h 361"/>
                              <a:gd name="T22" fmla="*/ 24 w 24"/>
                              <a:gd name="T23" fmla="*/ 357 h 361"/>
                              <a:gd name="T24" fmla="*/ 24 w 24"/>
                              <a:gd name="T25" fmla="*/ 349 h 361"/>
                              <a:gd name="T26" fmla="*/ 24 w 24"/>
                              <a:gd name="T27" fmla="*/ 12 h 3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361">
                                <a:moveTo>
                                  <a:pt x="24" y="12"/>
                                </a:moveTo>
                                <a:lnTo>
                                  <a:pt x="24" y="8"/>
                                </a:lnTo>
                                <a:lnTo>
                                  <a:pt x="20" y="4"/>
                                </a:lnTo>
                                <a:lnTo>
                                  <a:pt x="20" y="0"/>
                                </a:lnTo>
                                <a:lnTo>
                                  <a:pt x="8" y="0"/>
                                </a:lnTo>
                                <a:lnTo>
                                  <a:pt x="0" y="8"/>
                                </a:lnTo>
                                <a:lnTo>
                                  <a:pt x="0" y="357"/>
                                </a:lnTo>
                                <a:lnTo>
                                  <a:pt x="4" y="357"/>
                                </a:lnTo>
                                <a:lnTo>
                                  <a:pt x="8" y="361"/>
                                </a:lnTo>
                                <a:lnTo>
                                  <a:pt x="20" y="361"/>
                                </a:lnTo>
                                <a:lnTo>
                                  <a:pt x="20" y="357"/>
                                </a:lnTo>
                                <a:lnTo>
                                  <a:pt x="24" y="357"/>
                                </a:lnTo>
                                <a:lnTo>
                                  <a:pt x="24" y="349"/>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0" name="Freeform 3259"/>
                        <wps:cNvSpPr>
                          <a:spLocks/>
                        </wps:cNvSpPr>
                        <wps:spPr bwMode="auto">
                          <a:xfrm>
                            <a:off x="3215836" y="327467"/>
                            <a:ext cx="13830" cy="202454"/>
                          </a:xfrm>
                          <a:custGeom>
                            <a:avLst/>
                            <a:gdLst>
                              <a:gd name="T0" fmla="*/ 0 w 24"/>
                              <a:gd name="T1" fmla="*/ 354 h 366"/>
                              <a:gd name="T2" fmla="*/ 0 w 24"/>
                              <a:gd name="T3" fmla="*/ 362 h 366"/>
                              <a:gd name="T4" fmla="*/ 4 w 24"/>
                              <a:gd name="T5" fmla="*/ 362 h 366"/>
                              <a:gd name="T6" fmla="*/ 8 w 24"/>
                              <a:gd name="T7" fmla="*/ 366 h 366"/>
                              <a:gd name="T8" fmla="*/ 20 w 24"/>
                              <a:gd name="T9" fmla="*/ 366 h 366"/>
                              <a:gd name="T10" fmla="*/ 20 w 24"/>
                              <a:gd name="T11" fmla="*/ 362 h 366"/>
                              <a:gd name="T12" fmla="*/ 24 w 24"/>
                              <a:gd name="T13" fmla="*/ 362 h 366"/>
                              <a:gd name="T14" fmla="*/ 24 w 24"/>
                              <a:gd name="T15" fmla="*/ 8 h 366"/>
                              <a:gd name="T16" fmla="*/ 20 w 24"/>
                              <a:gd name="T17" fmla="*/ 4 h 366"/>
                              <a:gd name="T18" fmla="*/ 20 w 24"/>
                              <a:gd name="T19" fmla="*/ 0 h 366"/>
                              <a:gd name="T20" fmla="*/ 8 w 24"/>
                              <a:gd name="T21" fmla="*/ 0 h 366"/>
                              <a:gd name="T22" fmla="*/ 0 w 24"/>
                              <a:gd name="T23" fmla="*/ 8 h 366"/>
                              <a:gd name="T24" fmla="*/ 0 w 24"/>
                              <a:gd name="T25" fmla="*/ 12 h 366"/>
                              <a:gd name="T26" fmla="*/ 0 w 24"/>
                              <a:gd name="T27" fmla="*/ 354 h 3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366">
                                <a:moveTo>
                                  <a:pt x="0" y="354"/>
                                </a:moveTo>
                                <a:lnTo>
                                  <a:pt x="0" y="362"/>
                                </a:lnTo>
                                <a:lnTo>
                                  <a:pt x="4" y="362"/>
                                </a:lnTo>
                                <a:lnTo>
                                  <a:pt x="8" y="366"/>
                                </a:lnTo>
                                <a:lnTo>
                                  <a:pt x="20" y="366"/>
                                </a:lnTo>
                                <a:lnTo>
                                  <a:pt x="20" y="362"/>
                                </a:lnTo>
                                <a:lnTo>
                                  <a:pt x="24" y="362"/>
                                </a:lnTo>
                                <a:lnTo>
                                  <a:pt x="24" y="8"/>
                                </a:lnTo>
                                <a:lnTo>
                                  <a:pt x="20" y="4"/>
                                </a:lnTo>
                                <a:lnTo>
                                  <a:pt x="20" y="0"/>
                                </a:lnTo>
                                <a:lnTo>
                                  <a:pt x="8" y="0"/>
                                </a:lnTo>
                                <a:lnTo>
                                  <a:pt x="0" y="8"/>
                                </a:lnTo>
                                <a:lnTo>
                                  <a:pt x="0" y="12"/>
                                </a:lnTo>
                                <a:lnTo>
                                  <a:pt x="0" y="3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1" name="Freeform 3260"/>
                        <wps:cNvSpPr>
                          <a:spLocks/>
                        </wps:cNvSpPr>
                        <wps:spPr bwMode="auto">
                          <a:xfrm>
                            <a:off x="3215836" y="1562661"/>
                            <a:ext cx="498446" cy="13829"/>
                          </a:xfrm>
                          <a:custGeom>
                            <a:avLst/>
                            <a:gdLst>
                              <a:gd name="T0" fmla="*/ 12 w 901"/>
                              <a:gd name="T1" fmla="*/ 0 h 25"/>
                              <a:gd name="T2" fmla="*/ 8 w 901"/>
                              <a:gd name="T3" fmla="*/ 0 h 25"/>
                              <a:gd name="T4" fmla="*/ 0 w 901"/>
                              <a:gd name="T5" fmla="*/ 8 h 25"/>
                              <a:gd name="T6" fmla="*/ 0 w 901"/>
                              <a:gd name="T7" fmla="*/ 21 h 25"/>
                              <a:gd name="T8" fmla="*/ 4 w 901"/>
                              <a:gd name="T9" fmla="*/ 21 h 25"/>
                              <a:gd name="T10" fmla="*/ 8 w 901"/>
                              <a:gd name="T11" fmla="*/ 25 h 25"/>
                              <a:gd name="T12" fmla="*/ 897 w 901"/>
                              <a:gd name="T13" fmla="*/ 25 h 25"/>
                              <a:gd name="T14" fmla="*/ 897 w 901"/>
                              <a:gd name="T15" fmla="*/ 21 h 25"/>
                              <a:gd name="T16" fmla="*/ 901 w 901"/>
                              <a:gd name="T17" fmla="*/ 21 h 25"/>
                              <a:gd name="T18" fmla="*/ 901 w 901"/>
                              <a:gd name="T19" fmla="*/ 8 h 25"/>
                              <a:gd name="T20" fmla="*/ 897 w 901"/>
                              <a:gd name="T21" fmla="*/ 4 h 25"/>
                              <a:gd name="T22" fmla="*/ 897 w 901"/>
                              <a:gd name="T23" fmla="*/ 0 h 25"/>
                              <a:gd name="T24" fmla="*/ 888 w 901"/>
                              <a:gd name="T25" fmla="*/ 0 h 25"/>
                              <a:gd name="T26" fmla="*/ 12 w 901"/>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01" h="25">
                                <a:moveTo>
                                  <a:pt x="12" y="0"/>
                                </a:moveTo>
                                <a:lnTo>
                                  <a:pt x="8" y="0"/>
                                </a:lnTo>
                                <a:lnTo>
                                  <a:pt x="0" y="8"/>
                                </a:lnTo>
                                <a:lnTo>
                                  <a:pt x="0" y="21"/>
                                </a:lnTo>
                                <a:lnTo>
                                  <a:pt x="4" y="21"/>
                                </a:lnTo>
                                <a:lnTo>
                                  <a:pt x="8" y="25"/>
                                </a:lnTo>
                                <a:lnTo>
                                  <a:pt x="897" y="25"/>
                                </a:lnTo>
                                <a:lnTo>
                                  <a:pt x="897" y="21"/>
                                </a:lnTo>
                                <a:lnTo>
                                  <a:pt x="901" y="21"/>
                                </a:lnTo>
                                <a:lnTo>
                                  <a:pt x="901" y="8"/>
                                </a:lnTo>
                                <a:lnTo>
                                  <a:pt x="897" y="4"/>
                                </a:lnTo>
                                <a:lnTo>
                                  <a:pt x="897" y="0"/>
                                </a:lnTo>
                                <a:lnTo>
                                  <a:pt x="888"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2" name="Freeform 3261"/>
                        <wps:cNvSpPr>
                          <a:spLocks/>
                        </wps:cNvSpPr>
                        <wps:spPr bwMode="auto">
                          <a:xfrm>
                            <a:off x="3220815" y="1887915"/>
                            <a:ext cx="488488" cy="86292"/>
                          </a:xfrm>
                          <a:custGeom>
                            <a:avLst/>
                            <a:gdLst>
                              <a:gd name="T0" fmla="*/ 884 w 884"/>
                              <a:gd name="T1" fmla="*/ 156 h 156"/>
                              <a:gd name="T2" fmla="*/ 872 w 884"/>
                              <a:gd name="T3" fmla="*/ 136 h 156"/>
                              <a:gd name="T4" fmla="*/ 839 w 884"/>
                              <a:gd name="T5" fmla="*/ 111 h 156"/>
                              <a:gd name="T6" fmla="*/ 810 w 884"/>
                              <a:gd name="T7" fmla="*/ 99 h 156"/>
                              <a:gd name="T8" fmla="*/ 777 w 884"/>
                              <a:gd name="T9" fmla="*/ 78 h 156"/>
                              <a:gd name="T10" fmla="*/ 728 w 884"/>
                              <a:gd name="T11" fmla="*/ 53 h 156"/>
                              <a:gd name="T12" fmla="*/ 629 w 884"/>
                              <a:gd name="T13" fmla="*/ 16 h 156"/>
                              <a:gd name="T14" fmla="*/ 592 w 884"/>
                              <a:gd name="T15" fmla="*/ 8 h 156"/>
                              <a:gd name="T16" fmla="*/ 564 w 884"/>
                              <a:gd name="T17" fmla="*/ 4 h 156"/>
                              <a:gd name="T18" fmla="*/ 514 w 884"/>
                              <a:gd name="T19" fmla="*/ 0 h 156"/>
                              <a:gd name="T20" fmla="*/ 490 w 884"/>
                              <a:gd name="T21" fmla="*/ 4 h 156"/>
                              <a:gd name="T22" fmla="*/ 461 w 884"/>
                              <a:gd name="T23" fmla="*/ 0 h 156"/>
                              <a:gd name="T24" fmla="*/ 403 w 884"/>
                              <a:gd name="T25" fmla="*/ 4 h 156"/>
                              <a:gd name="T26" fmla="*/ 374 w 884"/>
                              <a:gd name="T27" fmla="*/ 8 h 156"/>
                              <a:gd name="T28" fmla="*/ 329 w 884"/>
                              <a:gd name="T29" fmla="*/ 16 h 156"/>
                              <a:gd name="T30" fmla="*/ 300 w 884"/>
                              <a:gd name="T31" fmla="*/ 25 h 156"/>
                              <a:gd name="T32" fmla="*/ 255 w 884"/>
                              <a:gd name="T33" fmla="*/ 37 h 156"/>
                              <a:gd name="T34" fmla="*/ 210 w 884"/>
                              <a:gd name="T35" fmla="*/ 53 h 156"/>
                              <a:gd name="T36" fmla="*/ 156 w 884"/>
                              <a:gd name="T37" fmla="*/ 70 h 156"/>
                              <a:gd name="T38" fmla="*/ 132 w 884"/>
                              <a:gd name="T39" fmla="*/ 82 h 156"/>
                              <a:gd name="T40" fmla="*/ 82 w 884"/>
                              <a:gd name="T41" fmla="*/ 103 h 156"/>
                              <a:gd name="T42" fmla="*/ 33 w 884"/>
                              <a:gd name="T43" fmla="*/ 127 h 156"/>
                              <a:gd name="T44" fmla="*/ 0 w 884"/>
                              <a:gd name="T45" fmla="*/ 148 h 156"/>
                              <a:gd name="T46" fmla="*/ 0 w 884"/>
                              <a:gd name="T47" fmla="*/ 148 h 156"/>
                              <a:gd name="T48" fmla="*/ 4 w 884"/>
                              <a:gd name="T49" fmla="*/ 156 h 156"/>
                              <a:gd name="T50" fmla="*/ 25 w 884"/>
                              <a:gd name="T51" fmla="*/ 144 h 156"/>
                              <a:gd name="T52" fmla="*/ 53 w 884"/>
                              <a:gd name="T53" fmla="*/ 127 h 156"/>
                              <a:gd name="T54" fmla="*/ 99 w 884"/>
                              <a:gd name="T55" fmla="*/ 107 h 156"/>
                              <a:gd name="T56" fmla="*/ 148 w 884"/>
                              <a:gd name="T57" fmla="*/ 86 h 156"/>
                              <a:gd name="T58" fmla="*/ 177 w 884"/>
                              <a:gd name="T59" fmla="*/ 70 h 156"/>
                              <a:gd name="T60" fmla="*/ 222 w 884"/>
                              <a:gd name="T61" fmla="*/ 53 h 156"/>
                              <a:gd name="T62" fmla="*/ 267 w 884"/>
                              <a:gd name="T63" fmla="*/ 41 h 156"/>
                              <a:gd name="T64" fmla="*/ 313 w 884"/>
                              <a:gd name="T65" fmla="*/ 29 h 156"/>
                              <a:gd name="T66" fmla="*/ 341 w 884"/>
                              <a:gd name="T67" fmla="*/ 25 h 156"/>
                              <a:gd name="T68" fmla="*/ 387 w 884"/>
                              <a:gd name="T69" fmla="*/ 16 h 156"/>
                              <a:gd name="T70" fmla="*/ 444 w 884"/>
                              <a:gd name="T71" fmla="*/ 12 h 156"/>
                              <a:gd name="T72" fmla="*/ 473 w 884"/>
                              <a:gd name="T73" fmla="*/ 8 h 156"/>
                              <a:gd name="T74" fmla="*/ 502 w 884"/>
                              <a:gd name="T75" fmla="*/ 8 h 156"/>
                              <a:gd name="T76" fmla="*/ 527 w 884"/>
                              <a:gd name="T77" fmla="*/ 12 h 156"/>
                              <a:gd name="T78" fmla="*/ 580 w 884"/>
                              <a:gd name="T79" fmla="*/ 16 h 156"/>
                              <a:gd name="T80" fmla="*/ 617 w 884"/>
                              <a:gd name="T81" fmla="*/ 25 h 156"/>
                              <a:gd name="T82" fmla="*/ 716 w 884"/>
                              <a:gd name="T83" fmla="*/ 53 h 156"/>
                              <a:gd name="T84" fmla="*/ 753 w 884"/>
                              <a:gd name="T85" fmla="*/ 70 h 156"/>
                              <a:gd name="T86" fmla="*/ 786 w 884"/>
                              <a:gd name="T87" fmla="*/ 90 h 156"/>
                              <a:gd name="T88" fmla="*/ 810 w 884"/>
                              <a:gd name="T89" fmla="*/ 107 h 156"/>
                              <a:gd name="T90" fmla="*/ 831 w 884"/>
                              <a:gd name="T91" fmla="*/ 119 h 156"/>
                              <a:gd name="T92" fmla="*/ 864 w 884"/>
                              <a:gd name="T93" fmla="*/ 144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84" h="156">
                                <a:moveTo>
                                  <a:pt x="876" y="156"/>
                                </a:moveTo>
                                <a:lnTo>
                                  <a:pt x="884" y="156"/>
                                </a:lnTo>
                                <a:lnTo>
                                  <a:pt x="884" y="148"/>
                                </a:lnTo>
                                <a:lnTo>
                                  <a:pt x="872" y="136"/>
                                </a:lnTo>
                                <a:lnTo>
                                  <a:pt x="847" y="119"/>
                                </a:lnTo>
                                <a:lnTo>
                                  <a:pt x="839" y="111"/>
                                </a:lnTo>
                                <a:lnTo>
                                  <a:pt x="823" y="103"/>
                                </a:lnTo>
                                <a:lnTo>
                                  <a:pt x="810" y="99"/>
                                </a:lnTo>
                                <a:lnTo>
                                  <a:pt x="794" y="82"/>
                                </a:lnTo>
                                <a:lnTo>
                                  <a:pt x="777" y="78"/>
                                </a:lnTo>
                                <a:lnTo>
                                  <a:pt x="753" y="62"/>
                                </a:lnTo>
                                <a:lnTo>
                                  <a:pt x="728" y="53"/>
                                </a:lnTo>
                                <a:lnTo>
                                  <a:pt x="716" y="45"/>
                                </a:lnTo>
                                <a:lnTo>
                                  <a:pt x="629" y="16"/>
                                </a:lnTo>
                                <a:lnTo>
                                  <a:pt x="617" y="16"/>
                                </a:lnTo>
                                <a:lnTo>
                                  <a:pt x="592" y="8"/>
                                </a:lnTo>
                                <a:lnTo>
                                  <a:pt x="580" y="8"/>
                                </a:lnTo>
                                <a:lnTo>
                                  <a:pt x="564" y="4"/>
                                </a:lnTo>
                                <a:lnTo>
                                  <a:pt x="527" y="4"/>
                                </a:lnTo>
                                <a:lnTo>
                                  <a:pt x="514" y="0"/>
                                </a:lnTo>
                                <a:lnTo>
                                  <a:pt x="502" y="0"/>
                                </a:lnTo>
                                <a:lnTo>
                                  <a:pt x="490" y="4"/>
                                </a:lnTo>
                                <a:lnTo>
                                  <a:pt x="473" y="0"/>
                                </a:lnTo>
                                <a:lnTo>
                                  <a:pt x="461" y="0"/>
                                </a:lnTo>
                                <a:lnTo>
                                  <a:pt x="444" y="4"/>
                                </a:lnTo>
                                <a:lnTo>
                                  <a:pt x="403" y="4"/>
                                </a:lnTo>
                                <a:lnTo>
                                  <a:pt x="387" y="8"/>
                                </a:lnTo>
                                <a:lnTo>
                                  <a:pt x="374" y="8"/>
                                </a:lnTo>
                                <a:lnTo>
                                  <a:pt x="341" y="16"/>
                                </a:lnTo>
                                <a:lnTo>
                                  <a:pt x="329" y="16"/>
                                </a:lnTo>
                                <a:lnTo>
                                  <a:pt x="313" y="21"/>
                                </a:lnTo>
                                <a:lnTo>
                                  <a:pt x="300" y="25"/>
                                </a:lnTo>
                                <a:lnTo>
                                  <a:pt x="267" y="33"/>
                                </a:lnTo>
                                <a:lnTo>
                                  <a:pt x="255" y="37"/>
                                </a:lnTo>
                                <a:lnTo>
                                  <a:pt x="222" y="45"/>
                                </a:lnTo>
                                <a:lnTo>
                                  <a:pt x="210" y="53"/>
                                </a:lnTo>
                                <a:lnTo>
                                  <a:pt x="177" y="62"/>
                                </a:lnTo>
                                <a:lnTo>
                                  <a:pt x="156" y="70"/>
                                </a:lnTo>
                                <a:lnTo>
                                  <a:pt x="148" y="78"/>
                                </a:lnTo>
                                <a:lnTo>
                                  <a:pt x="132" y="82"/>
                                </a:lnTo>
                                <a:lnTo>
                                  <a:pt x="99" y="99"/>
                                </a:lnTo>
                                <a:lnTo>
                                  <a:pt x="82" y="103"/>
                                </a:lnTo>
                                <a:lnTo>
                                  <a:pt x="45" y="119"/>
                                </a:lnTo>
                                <a:lnTo>
                                  <a:pt x="33" y="127"/>
                                </a:lnTo>
                                <a:lnTo>
                                  <a:pt x="16" y="136"/>
                                </a:lnTo>
                                <a:lnTo>
                                  <a:pt x="0" y="148"/>
                                </a:lnTo>
                                <a:lnTo>
                                  <a:pt x="4" y="148"/>
                                </a:lnTo>
                                <a:lnTo>
                                  <a:pt x="0" y="148"/>
                                </a:lnTo>
                                <a:lnTo>
                                  <a:pt x="0" y="156"/>
                                </a:lnTo>
                                <a:lnTo>
                                  <a:pt x="4" y="156"/>
                                </a:lnTo>
                                <a:lnTo>
                                  <a:pt x="8" y="156"/>
                                </a:lnTo>
                                <a:lnTo>
                                  <a:pt x="25" y="144"/>
                                </a:lnTo>
                                <a:lnTo>
                                  <a:pt x="41" y="136"/>
                                </a:lnTo>
                                <a:lnTo>
                                  <a:pt x="53" y="127"/>
                                </a:lnTo>
                                <a:lnTo>
                                  <a:pt x="82" y="111"/>
                                </a:lnTo>
                                <a:lnTo>
                                  <a:pt x="99" y="107"/>
                                </a:lnTo>
                                <a:lnTo>
                                  <a:pt x="132" y="90"/>
                                </a:lnTo>
                                <a:lnTo>
                                  <a:pt x="148" y="86"/>
                                </a:lnTo>
                                <a:lnTo>
                                  <a:pt x="165" y="78"/>
                                </a:lnTo>
                                <a:lnTo>
                                  <a:pt x="177" y="70"/>
                                </a:lnTo>
                                <a:lnTo>
                                  <a:pt x="210" y="62"/>
                                </a:lnTo>
                                <a:lnTo>
                                  <a:pt x="222" y="53"/>
                                </a:lnTo>
                                <a:lnTo>
                                  <a:pt x="255" y="45"/>
                                </a:lnTo>
                                <a:lnTo>
                                  <a:pt x="267" y="41"/>
                                </a:lnTo>
                                <a:lnTo>
                                  <a:pt x="300" y="33"/>
                                </a:lnTo>
                                <a:lnTo>
                                  <a:pt x="313" y="29"/>
                                </a:lnTo>
                                <a:lnTo>
                                  <a:pt x="329" y="25"/>
                                </a:lnTo>
                                <a:lnTo>
                                  <a:pt x="341" y="25"/>
                                </a:lnTo>
                                <a:lnTo>
                                  <a:pt x="374" y="16"/>
                                </a:lnTo>
                                <a:lnTo>
                                  <a:pt x="387" y="16"/>
                                </a:lnTo>
                                <a:lnTo>
                                  <a:pt x="403" y="12"/>
                                </a:lnTo>
                                <a:lnTo>
                                  <a:pt x="444" y="12"/>
                                </a:lnTo>
                                <a:lnTo>
                                  <a:pt x="461" y="8"/>
                                </a:lnTo>
                                <a:lnTo>
                                  <a:pt x="473" y="8"/>
                                </a:lnTo>
                                <a:lnTo>
                                  <a:pt x="490" y="12"/>
                                </a:lnTo>
                                <a:lnTo>
                                  <a:pt x="502" y="8"/>
                                </a:lnTo>
                                <a:lnTo>
                                  <a:pt x="514" y="8"/>
                                </a:lnTo>
                                <a:lnTo>
                                  <a:pt x="527" y="12"/>
                                </a:lnTo>
                                <a:lnTo>
                                  <a:pt x="564" y="12"/>
                                </a:lnTo>
                                <a:lnTo>
                                  <a:pt x="580" y="16"/>
                                </a:lnTo>
                                <a:lnTo>
                                  <a:pt x="592" y="16"/>
                                </a:lnTo>
                                <a:lnTo>
                                  <a:pt x="617" y="25"/>
                                </a:lnTo>
                                <a:lnTo>
                                  <a:pt x="629" y="25"/>
                                </a:lnTo>
                                <a:lnTo>
                                  <a:pt x="716" y="53"/>
                                </a:lnTo>
                                <a:lnTo>
                                  <a:pt x="728" y="62"/>
                                </a:lnTo>
                                <a:lnTo>
                                  <a:pt x="753" y="70"/>
                                </a:lnTo>
                                <a:lnTo>
                                  <a:pt x="777" y="86"/>
                                </a:lnTo>
                                <a:lnTo>
                                  <a:pt x="786" y="90"/>
                                </a:lnTo>
                                <a:lnTo>
                                  <a:pt x="794" y="99"/>
                                </a:lnTo>
                                <a:lnTo>
                                  <a:pt x="810" y="107"/>
                                </a:lnTo>
                                <a:lnTo>
                                  <a:pt x="823" y="111"/>
                                </a:lnTo>
                                <a:lnTo>
                                  <a:pt x="831" y="119"/>
                                </a:lnTo>
                                <a:lnTo>
                                  <a:pt x="839" y="127"/>
                                </a:lnTo>
                                <a:lnTo>
                                  <a:pt x="864" y="144"/>
                                </a:lnTo>
                                <a:lnTo>
                                  <a:pt x="876" y="1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3" name="Freeform 3262"/>
                        <wps:cNvSpPr>
                          <a:spLocks/>
                        </wps:cNvSpPr>
                        <wps:spPr bwMode="auto">
                          <a:xfrm>
                            <a:off x="3215836" y="623405"/>
                            <a:ext cx="498446" cy="13276"/>
                          </a:xfrm>
                          <a:custGeom>
                            <a:avLst/>
                            <a:gdLst>
                              <a:gd name="T0" fmla="*/ 12 w 901"/>
                              <a:gd name="T1" fmla="*/ 0 h 24"/>
                              <a:gd name="T2" fmla="*/ 8 w 901"/>
                              <a:gd name="T3" fmla="*/ 0 h 24"/>
                              <a:gd name="T4" fmla="*/ 0 w 901"/>
                              <a:gd name="T5" fmla="*/ 8 h 24"/>
                              <a:gd name="T6" fmla="*/ 0 w 901"/>
                              <a:gd name="T7" fmla="*/ 20 h 24"/>
                              <a:gd name="T8" fmla="*/ 4 w 901"/>
                              <a:gd name="T9" fmla="*/ 20 h 24"/>
                              <a:gd name="T10" fmla="*/ 8 w 901"/>
                              <a:gd name="T11" fmla="*/ 24 h 24"/>
                              <a:gd name="T12" fmla="*/ 897 w 901"/>
                              <a:gd name="T13" fmla="*/ 24 h 24"/>
                              <a:gd name="T14" fmla="*/ 897 w 901"/>
                              <a:gd name="T15" fmla="*/ 20 h 24"/>
                              <a:gd name="T16" fmla="*/ 901 w 901"/>
                              <a:gd name="T17" fmla="*/ 20 h 24"/>
                              <a:gd name="T18" fmla="*/ 901 w 901"/>
                              <a:gd name="T19" fmla="*/ 8 h 24"/>
                              <a:gd name="T20" fmla="*/ 897 w 901"/>
                              <a:gd name="T21" fmla="*/ 4 h 24"/>
                              <a:gd name="T22" fmla="*/ 897 w 901"/>
                              <a:gd name="T23" fmla="*/ 0 h 24"/>
                              <a:gd name="T24" fmla="*/ 888 w 901"/>
                              <a:gd name="T25" fmla="*/ 0 h 24"/>
                              <a:gd name="T26" fmla="*/ 12 w 901"/>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01" h="24">
                                <a:moveTo>
                                  <a:pt x="12" y="0"/>
                                </a:moveTo>
                                <a:lnTo>
                                  <a:pt x="8" y="0"/>
                                </a:lnTo>
                                <a:lnTo>
                                  <a:pt x="0" y="8"/>
                                </a:lnTo>
                                <a:lnTo>
                                  <a:pt x="0" y="20"/>
                                </a:lnTo>
                                <a:lnTo>
                                  <a:pt x="4" y="20"/>
                                </a:lnTo>
                                <a:lnTo>
                                  <a:pt x="8" y="24"/>
                                </a:lnTo>
                                <a:lnTo>
                                  <a:pt x="897" y="24"/>
                                </a:lnTo>
                                <a:lnTo>
                                  <a:pt x="897" y="20"/>
                                </a:lnTo>
                                <a:lnTo>
                                  <a:pt x="901" y="20"/>
                                </a:lnTo>
                                <a:lnTo>
                                  <a:pt x="901" y="8"/>
                                </a:lnTo>
                                <a:lnTo>
                                  <a:pt x="897" y="4"/>
                                </a:lnTo>
                                <a:lnTo>
                                  <a:pt x="897" y="0"/>
                                </a:lnTo>
                                <a:lnTo>
                                  <a:pt x="888"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4" name="Freeform 3263"/>
                        <wps:cNvSpPr>
                          <a:spLocks/>
                        </wps:cNvSpPr>
                        <wps:spPr bwMode="auto">
                          <a:xfrm>
                            <a:off x="3220815" y="331893"/>
                            <a:ext cx="488488" cy="111737"/>
                          </a:xfrm>
                          <a:custGeom>
                            <a:avLst/>
                            <a:gdLst>
                              <a:gd name="T0" fmla="*/ 884 w 884"/>
                              <a:gd name="T1" fmla="*/ 99 h 202"/>
                              <a:gd name="T2" fmla="*/ 880 w 884"/>
                              <a:gd name="T3" fmla="*/ 99 h 202"/>
                              <a:gd name="T4" fmla="*/ 856 w 884"/>
                              <a:gd name="T5" fmla="*/ 111 h 202"/>
                              <a:gd name="T6" fmla="*/ 831 w 884"/>
                              <a:gd name="T7" fmla="*/ 124 h 202"/>
                              <a:gd name="T8" fmla="*/ 810 w 884"/>
                              <a:gd name="T9" fmla="*/ 136 h 202"/>
                              <a:gd name="T10" fmla="*/ 790 w 884"/>
                              <a:gd name="T11" fmla="*/ 144 h 202"/>
                              <a:gd name="T12" fmla="*/ 765 w 884"/>
                              <a:gd name="T13" fmla="*/ 157 h 202"/>
                              <a:gd name="T14" fmla="*/ 703 w 884"/>
                              <a:gd name="T15" fmla="*/ 173 h 202"/>
                              <a:gd name="T16" fmla="*/ 654 w 884"/>
                              <a:gd name="T17" fmla="*/ 185 h 202"/>
                              <a:gd name="T18" fmla="*/ 629 w 884"/>
                              <a:gd name="T19" fmla="*/ 190 h 202"/>
                              <a:gd name="T20" fmla="*/ 490 w 884"/>
                              <a:gd name="T21" fmla="*/ 194 h 202"/>
                              <a:gd name="T22" fmla="*/ 461 w 884"/>
                              <a:gd name="T23" fmla="*/ 190 h 202"/>
                              <a:gd name="T24" fmla="*/ 432 w 884"/>
                              <a:gd name="T25" fmla="*/ 181 h 202"/>
                              <a:gd name="T26" fmla="*/ 403 w 884"/>
                              <a:gd name="T27" fmla="*/ 177 h 202"/>
                              <a:gd name="T28" fmla="*/ 374 w 884"/>
                              <a:gd name="T29" fmla="*/ 169 h 202"/>
                              <a:gd name="T30" fmla="*/ 329 w 884"/>
                              <a:gd name="T31" fmla="*/ 157 h 202"/>
                              <a:gd name="T32" fmla="*/ 300 w 884"/>
                              <a:gd name="T33" fmla="*/ 144 h 202"/>
                              <a:gd name="T34" fmla="*/ 255 w 884"/>
                              <a:gd name="T35" fmla="*/ 128 h 202"/>
                              <a:gd name="T36" fmla="*/ 226 w 884"/>
                              <a:gd name="T37" fmla="*/ 115 h 202"/>
                              <a:gd name="T38" fmla="*/ 193 w 884"/>
                              <a:gd name="T39" fmla="*/ 103 h 202"/>
                              <a:gd name="T40" fmla="*/ 152 w 884"/>
                              <a:gd name="T41" fmla="*/ 78 h 202"/>
                              <a:gd name="T42" fmla="*/ 41 w 884"/>
                              <a:gd name="T43" fmla="*/ 17 h 202"/>
                              <a:gd name="T44" fmla="*/ 8 w 884"/>
                              <a:gd name="T45" fmla="*/ 0 h 202"/>
                              <a:gd name="T46" fmla="*/ 0 w 884"/>
                              <a:gd name="T47" fmla="*/ 9 h 202"/>
                              <a:gd name="T48" fmla="*/ 33 w 884"/>
                              <a:gd name="T49" fmla="*/ 25 h 202"/>
                              <a:gd name="T50" fmla="*/ 144 w 884"/>
                              <a:gd name="T51" fmla="*/ 87 h 202"/>
                              <a:gd name="T52" fmla="*/ 193 w 884"/>
                              <a:gd name="T53" fmla="*/ 111 h 202"/>
                              <a:gd name="T54" fmla="*/ 218 w 884"/>
                              <a:gd name="T55" fmla="*/ 124 h 202"/>
                              <a:gd name="T56" fmla="*/ 255 w 884"/>
                              <a:gd name="T57" fmla="*/ 136 h 202"/>
                              <a:gd name="T58" fmla="*/ 300 w 884"/>
                              <a:gd name="T59" fmla="*/ 152 h 202"/>
                              <a:gd name="T60" fmla="*/ 329 w 884"/>
                              <a:gd name="T61" fmla="*/ 165 h 202"/>
                              <a:gd name="T62" fmla="*/ 374 w 884"/>
                              <a:gd name="T63" fmla="*/ 177 h 202"/>
                              <a:gd name="T64" fmla="*/ 403 w 884"/>
                              <a:gd name="T65" fmla="*/ 185 h 202"/>
                              <a:gd name="T66" fmla="*/ 432 w 884"/>
                              <a:gd name="T67" fmla="*/ 190 h 202"/>
                              <a:gd name="T68" fmla="*/ 461 w 884"/>
                              <a:gd name="T69" fmla="*/ 198 h 202"/>
                              <a:gd name="T70" fmla="*/ 490 w 884"/>
                              <a:gd name="T71" fmla="*/ 202 h 202"/>
                              <a:gd name="T72" fmla="*/ 629 w 884"/>
                              <a:gd name="T73" fmla="*/ 198 h 202"/>
                              <a:gd name="T74" fmla="*/ 654 w 884"/>
                              <a:gd name="T75" fmla="*/ 194 h 202"/>
                              <a:gd name="T76" fmla="*/ 703 w 884"/>
                              <a:gd name="T77" fmla="*/ 181 h 202"/>
                              <a:gd name="T78" fmla="*/ 765 w 884"/>
                              <a:gd name="T79" fmla="*/ 165 h 202"/>
                              <a:gd name="T80" fmla="*/ 790 w 884"/>
                              <a:gd name="T81" fmla="*/ 152 h 202"/>
                              <a:gd name="T82" fmla="*/ 810 w 884"/>
                              <a:gd name="T83" fmla="*/ 144 h 202"/>
                              <a:gd name="T84" fmla="*/ 839 w 884"/>
                              <a:gd name="T85" fmla="*/ 132 h 202"/>
                              <a:gd name="T86" fmla="*/ 856 w 884"/>
                              <a:gd name="T87" fmla="*/ 120 h 202"/>
                              <a:gd name="T88" fmla="*/ 880 w 884"/>
                              <a:gd name="T89" fmla="*/ 107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84" h="202">
                                <a:moveTo>
                                  <a:pt x="884" y="107"/>
                                </a:moveTo>
                                <a:lnTo>
                                  <a:pt x="884" y="99"/>
                                </a:lnTo>
                                <a:lnTo>
                                  <a:pt x="876" y="99"/>
                                </a:lnTo>
                                <a:lnTo>
                                  <a:pt x="880" y="99"/>
                                </a:lnTo>
                                <a:lnTo>
                                  <a:pt x="868" y="103"/>
                                </a:lnTo>
                                <a:lnTo>
                                  <a:pt x="856" y="111"/>
                                </a:lnTo>
                                <a:lnTo>
                                  <a:pt x="839" y="115"/>
                                </a:lnTo>
                                <a:lnTo>
                                  <a:pt x="831" y="124"/>
                                </a:lnTo>
                                <a:lnTo>
                                  <a:pt x="823" y="128"/>
                                </a:lnTo>
                                <a:lnTo>
                                  <a:pt x="810" y="136"/>
                                </a:lnTo>
                                <a:lnTo>
                                  <a:pt x="798" y="140"/>
                                </a:lnTo>
                                <a:lnTo>
                                  <a:pt x="790" y="144"/>
                                </a:lnTo>
                                <a:lnTo>
                                  <a:pt x="777" y="148"/>
                                </a:lnTo>
                                <a:lnTo>
                                  <a:pt x="765" y="157"/>
                                </a:lnTo>
                                <a:lnTo>
                                  <a:pt x="716" y="173"/>
                                </a:lnTo>
                                <a:lnTo>
                                  <a:pt x="703" y="173"/>
                                </a:lnTo>
                                <a:lnTo>
                                  <a:pt x="666" y="185"/>
                                </a:lnTo>
                                <a:lnTo>
                                  <a:pt x="654" y="185"/>
                                </a:lnTo>
                                <a:lnTo>
                                  <a:pt x="642" y="190"/>
                                </a:lnTo>
                                <a:lnTo>
                                  <a:pt x="629" y="190"/>
                                </a:lnTo>
                                <a:lnTo>
                                  <a:pt x="617" y="194"/>
                                </a:lnTo>
                                <a:lnTo>
                                  <a:pt x="490" y="194"/>
                                </a:lnTo>
                                <a:lnTo>
                                  <a:pt x="473" y="190"/>
                                </a:lnTo>
                                <a:lnTo>
                                  <a:pt x="461" y="190"/>
                                </a:lnTo>
                                <a:lnTo>
                                  <a:pt x="444" y="185"/>
                                </a:lnTo>
                                <a:lnTo>
                                  <a:pt x="432" y="181"/>
                                </a:lnTo>
                                <a:lnTo>
                                  <a:pt x="415" y="181"/>
                                </a:lnTo>
                                <a:lnTo>
                                  <a:pt x="403" y="177"/>
                                </a:lnTo>
                                <a:lnTo>
                                  <a:pt x="387" y="173"/>
                                </a:lnTo>
                                <a:lnTo>
                                  <a:pt x="374" y="169"/>
                                </a:lnTo>
                                <a:lnTo>
                                  <a:pt x="341" y="161"/>
                                </a:lnTo>
                                <a:lnTo>
                                  <a:pt x="329" y="157"/>
                                </a:lnTo>
                                <a:lnTo>
                                  <a:pt x="313" y="152"/>
                                </a:lnTo>
                                <a:lnTo>
                                  <a:pt x="300" y="144"/>
                                </a:lnTo>
                                <a:lnTo>
                                  <a:pt x="267" y="136"/>
                                </a:lnTo>
                                <a:lnTo>
                                  <a:pt x="255" y="128"/>
                                </a:lnTo>
                                <a:lnTo>
                                  <a:pt x="239" y="124"/>
                                </a:lnTo>
                                <a:lnTo>
                                  <a:pt x="226" y="115"/>
                                </a:lnTo>
                                <a:lnTo>
                                  <a:pt x="210" y="107"/>
                                </a:lnTo>
                                <a:lnTo>
                                  <a:pt x="193" y="103"/>
                                </a:lnTo>
                                <a:lnTo>
                                  <a:pt x="165" y="87"/>
                                </a:lnTo>
                                <a:lnTo>
                                  <a:pt x="152" y="78"/>
                                </a:lnTo>
                                <a:lnTo>
                                  <a:pt x="53" y="29"/>
                                </a:lnTo>
                                <a:lnTo>
                                  <a:pt x="41" y="17"/>
                                </a:lnTo>
                                <a:lnTo>
                                  <a:pt x="4" y="0"/>
                                </a:lnTo>
                                <a:lnTo>
                                  <a:pt x="8" y="0"/>
                                </a:lnTo>
                                <a:lnTo>
                                  <a:pt x="0" y="0"/>
                                </a:lnTo>
                                <a:lnTo>
                                  <a:pt x="0" y="9"/>
                                </a:lnTo>
                                <a:lnTo>
                                  <a:pt x="4" y="9"/>
                                </a:lnTo>
                                <a:lnTo>
                                  <a:pt x="33" y="25"/>
                                </a:lnTo>
                                <a:lnTo>
                                  <a:pt x="45" y="37"/>
                                </a:lnTo>
                                <a:lnTo>
                                  <a:pt x="144" y="87"/>
                                </a:lnTo>
                                <a:lnTo>
                                  <a:pt x="156" y="95"/>
                                </a:lnTo>
                                <a:lnTo>
                                  <a:pt x="193" y="111"/>
                                </a:lnTo>
                                <a:lnTo>
                                  <a:pt x="210" y="115"/>
                                </a:lnTo>
                                <a:lnTo>
                                  <a:pt x="218" y="124"/>
                                </a:lnTo>
                                <a:lnTo>
                                  <a:pt x="239" y="132"/>
                                </a:lnTo>
                                <a:lnTo>
                                  <a:pt x="255" y="136"/>
                                </a:lnTo>
                                <a:lnTo>
                                  <a:pt x="267" y="144"/>
                                </a:lnTo>
                                <a:lnTo>
                                  <a:pt x="300" y="152"/>
                                </a:lnTo>
                                <a:lnTo>
                                  <a:pt x="313" y="161"/>
                                </a:lnTo>
                                <a:lnTo>
                                  <a:pt x="329" y="165"/>
                                </a:lnTo>
                                <a:lnTo>
                                  <a:pt x="341" y="169"/>
                                </a:lnTo>
                                <a:lnTo>
                                  <a:pt x="374" y="177"/>
                                </a:lnTo>
                                <a:lnTo>
                                  <a:pt x="387" y="181"/>
                                </a:lnTo>
                                <a:lnTo>
                                  <a:pt x="403" y="185"/>
                                </a:lnTo>
                                <a:lnTo>
                                  <a:pt x="415" y="190"/>
                                </a:lnTo>
                                <a:lnTo>
                                  <a:pt x="432" y="190"/>
                                </a:lnTo>
                                <a:lnTo>
                                  <a:pt x="444" y="194"/>
                                </a:lnTo>
                                <a:lnTo>
                                  <a:pt x="461" y="198"/>
                                </a:lnTo>
                                <a:lnTo>
                                  <a:pt x="473" y="198"/>
                                </a:lnTo>
                                <a:lnTo>
                                  <a:pt x="490" y="202"/>
                                </a:lnTo>
                                <a:lnTo>
                                  <a:pt x="617" y="202"/>
                                </a:lnTo>
                                <a:lnTo>
                                  <a:pt x="629" y="198"/>
                                </a:lnTo>
                                <a:lnTo>
                                  <a:pt x="642" y="198"/>
                                </a:lnTo>
                                <a:lnTo>
                                  <a:pt x="654" y="194"/>
                                </a:lnTo>
                                <a:lnTo>
                                  <a:pt x="666" y="194"/>
                                </a:lnTo>
                                <a:lnTo>
                                  <a:pt x="703" y="181"/>
                                </a:lnTo>
                                <a:lnTo>
                                  <a:pt x="716" y="181"/>
                                </a:lnTo>
                                <a:lnTo>
                                  <a:pt x="765" y="165"/>
                                </a:lnTo>
                                <a:lnTo>
                                  <a:pt x="777" y="157"/>
                                </a:lnTo>
                                <a:lnTo>
                                  <a:pt x="790" y="152"/>
                                </a:lnTo>
                                <a:lnTo>
                                  <a:pt x="798" y="148"/>
                                </a:lnTo>
                                <a:lnTo>
                                  <a:pt x="810" y="144"/>
                                </a:lnTo>
                                <a:lnTo>
                                  <a:pt x="823" y="136"/>
                                </a:lnTo>
                                <a:lnTo>
                                  <a:pt x="839" y="132"/>
                                </a:lnTo>
                                <a:lnTo>
                                  <a:pt x="847" y="124"/>
                                </a:lnTo>
                                <a:lnTo>
                                  <a:pt x="856" y="120"/>
                                </a:lnTo>
                                <a:lnTo>
                                  <a:pt x="868" y="111"/>
                                </a:lnTo>
                                <a:lnTo>
                                  <a:pt x="880" y="107"/>
                                </a:lnTo>
                                <a:lnTo>
                                  <a:pt x="884"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5" name="Freeform 3264"/>
                        <wps:cNvSpPr>
                          <a:spLocks/>
                        </wps:cNvSpPr>
                        <wps:spPr bwMode="auto">
                          <a:xfrm>
                            <a:off x="2606193" y="1033292"/>
                            <a:ext cx="240648" cy="215177"/>
                          </a:xfrm>
                          <a:custGeom>
                            <a:avLst/>
                            <a:gdLst>
                              <a:gd name="T0" fmla="*/ 436 w 436"/>
                              <a:gd name="T1" fmla="*/ 0 h 390"/>
                              <a:gd name="T2" fmla="*/ 338 w 436"/>
                              <a:gd name="T3" fmla="*/ 49 h 390"/>
                              <a:gd name="T4" fmla="*/ 95 w 436"/>
                              <a:gd name="T5" fmla="*/ 49 h 390"/>
                              <a:gd name="T6" fmla="*/ 0 w 436"/>
                              <a:gd name="T7" fmla="*/ 193 h 390"/>
                              <a:gd name="T8" fmla="*/ 95 w 436"/>
                              <a:gd name="T9" fmla="*/ 341 h 390"/>
                              <a:gd name="T10" fmla="*/ 338 w 436"/>
                              <a:gd name="T11" fmla="*/ 341 h 390"/>
                              <a:gd name="T12" fmla="*/ 436 w 436"/>
                              <a:gd name="T13" fmla="*/ 390 h 390"/>
                              <a:gd name="T14" fmla="*/ 436 w 436"/>
                              <a:gd name="T15" fmla="*/ 0 h 3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36" h="390">
                                <a:moveTo>
                                  <a:pt x="436" y="0"/>
                                </a:moveTo>
                                <a:lnTo>
                                  <a:pt x="338" y="49"/>
                                </a:lnTo>
                                <a:lnTo>
                                  <a:pt x="95" y="49"/>
                                </a:lnTo>
                                <a:lnTo>
                                  <a:pt x="0" y="193"/>
                                </a:lnTo>
                                <a:lnTo>
                                  <a:pt x="95" y="341"/>
                                </a:lnTo>
                                <a:lnTo>
                                  <a:pt x="338" y="341"/>
                                </a:lnTo>
                                <a:lnTo>
                                  <a:pt x="436" y="390"/>
                                </a:lnTo>
                                <a:lnTo>
                                  <a:pt x="4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6" name="Freeform 3265"/>
                        <wps:cNvSpPr>
                          <a:spLocks/>
                        </wps:cNvSpPr>
                        <wps:spPr bwMode="auto">
                          <a:xfrm>
                            <a:off x="2599002" y="1026101"/>
                            <a:ext cx="255032" cy="230112"/>
                          </a:xfrm>
                          <a:custGeom>
                            <a:avLst/>
                            <a:gdLst>
                              <a:gd name="T0" fmla="*/ 461 w 461"/>
                              <a:gd name="T1" fmla="*/ 12 h 415"/>
                              <a:gd name="T2" fmla="*/ 461 w 461"/>
                              <a:gd name="T3" fmla="*/ 8 h 415"/>
                              <a:gd name="T4" fmla="*/ 457 w 461"/>
                              <a:gd name="T5" fmla="*/ 4 h 415"/>
                              <a:gd name="T6" fmla="*/ 457 w 461"/>
                              <a:gd name="T7" fmla="*/ 0 h 415"/>
                              <a:gd name="T8" fmla="*/ 444 w 461"/>
                              <a:gd name="T9" fmla="*/ 0 h 415"/>
                              <a:gd name="T10" fmla="*/ 345 w 461"/>
                              <a:gd name="T11" fmla="*/ 49 h 415"/>
                              <a:gd name="T12" fmla="*/ 350 w 461"/>
                              <a:gd name="T13" fmla="*/ 49 h 415"/>
                              <a:gd name="T14" fmla="*/ 103 w 461"/>
                              <a:gd name="T15" fmla="*/ 49 h 415"/>
                              <a:gd name="T16" fmla="*/ 99 w 461"/>
                              <a:gd name="T17" fmla="*/ 53 h 415"/>
                              <a:gd name="T18" fmla="*/ 95 w 461"/>
                              <a:gd name="T19" fmla="*/ 53 h 415"/>
                              <a:gd name="T20" fmla="*/ 0 w 461"/>
                              <a:gd name="T21" fmla="*/ 197 h 415"/>
                              <a:gd name="T22" fmla="*/ 0 w 461"/>
                              <a:gd name="T23" fmla="*/ 213 h 415"/>
                              <a:gd name="T24" fmla="*/ 95 w 461"/>
                              <a:gd name="T25" fmla="*/ 361 h 415"/>
                              <a:gd name="T26" fmla="*/ 99 w 461"/>
                              <a:gd name="T27" fmla="*/ 361 h 415"/>
                              <a:gd name="T28" fmla="*/ 103 w 461"/>
                              <a:gd name="T29" fmla="*/ 365 h 415"/>
                              <a:gd name="T30" fmla="*/ 350 w 461"/>
                              <a:gd name="T31" fmla="*/ 365 h 415"/>
                              <a:gd name="T32" fmla="*/ 345 w 461"/>
                              <a:gd name="T33" fmla="*/ 365 h 415"/>
                              <a:gd name="T34" fmla="*/ 444 w 461"/>
                              <a:gd name="T35" fmla="*/ 415 h 415"/>
                              <a:gd name="T36" fmla="*/ 457 w 461"/>
                              <a:gd name="T37" fmla="*/ 415 h 415"/>
                              <a:gd name="T38" fmla="*/ 457 w 461"/>
                              <a:gd name="T39" fmla="*/ 411 h 415"/>
                              <a:gd name="T40" fmla="*/ 461 w 461"/>
                              <a:gd name="T41" fmla="*/ 407 h 415"/>
                              <a:gd name="T42" fmla="*/ 461 w 461"/>
                              <a:gd name="T43" fmla="*/ 402 h 415"/>
                              <a:gd name="T44" fmla="*/ 461 w 461"/>
                              <a:gd name="T45" fmla="*/ 12 h 415"/>
                              <a:gd name="T46" fmla="*/ 436 w 461"/>
                              <a:gd name="T47" fmla="*/ 12 h 415"/>
                              <a:gd name="T48" fmla="*/ 436 w 461"/>
                              <a:gd name="T49" fmla="*/ 402 h 415"/>
                              <a:gd name="T50" fmla="*/ 452 w 461"/>
                              <a:gd name="T51" fmla="*/ 390 h 415"/>
                              <a:gd name="T52" fmla="*/ 354 w 461"/>
                              <a:gd name="T53" fmla="*/ 341 h 415"/>
                              <a:gd name="T54" fmla="*/ 350 w 461"/>
                              <a:gd name="T55" fmla="*/ 341 h 415"/>
                              <a:gd name="T56" fmla="*/ 107 w 461"/>
                              <a:gd name="T57" fmla="*/ 341 h 415"/>
                              <a:gd name="T58" fmla="*/ 119 w 461"/>
                              <a:gd name="T59" fmla="*/ 345 h 415"/>
                              <a:gd name="T60" fmla="*/ 25 w 461"/>
                              <a:gd name="T61" fmla="*/ 197 h 415"/>
                              <a:gd name="T62" fmla="*/ 25 w 461"/>
                              <a:gd name="T63" fmla="*/ 213 h 415"/>
                              <a:gd name="T64" fmla="*/ 119 w 461"/>
                              <a:gd name="T65" fmla="*/ 69 h 415"/>
                              <a:gd name="T66" fmla="*/ 107 w 461"/>
                              <a:gd name="T67" fmla="*/ 74 h 415"/>
                              <a:gd name="T68" fmla="*/ 350 w 461"/>
                              <a:gd name="T69" fmla="*/ 74 h 415"/>
                              <a:gd name="T70" fmla="*/ 354 w 461"/>
                              <a:gd name="T71" fmla="*/ 74 h 415"/>
                              <a:gd name="T72" fmla="*/ 452 w 461"/>
                              <a:gd name="T73" fmla="*/ 24 h 415"/>
                              <a:gd name="T74" fmla="*/ 436 w 461"/>
                              <a:gd name="T75" fmla="*/ 12 h 415"/>
                              <a:gd name="T76" fmla="*/ 461 w 461"/>
                              <a:gd name="T77"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61" h="415">
                                <a:moveTo>
                                  <a:pt x="461" y="12"/>
                                </a:moveTo>
                                <a:lnTo>
                                  <a:pt x="461" y="8"/>
                                </a:lnTo>
                                <a:lnTo>
                                  <a:pt x="457" y="4"/>
                                </a:lnTo>
                                <a:lnTo>
                                  <a:pt x="457" y="0"/>
                                </a:lnTo>
                                <a:lnTo>
                                  <a:pt x="444" y="0"/>
                                </a:lnTo>
                                <a:lnTo>
                                  <a:pt x="345" y="49"/>
                                </a:lnTo>
                                <a:lnTo>
                                  <a:pt x="350" y="49"/>
                                </a:lnTo>
                                <a:lnTo>
                                  <a:pt x="103" y="49"/>
                                </a:lnTo>
                                <a:lnTo>
                                  <a:pt x="99" y="53"/>
                                </a:lnTo>
                                <a:lnTo>
                                  <a:pt x="95" y="53"/>
                                </a:lnTo>
                                <a:lnTo>
                                  <a:pt x="0" y="197"/>
                                </a:lnTo>
                                <a:lnTo>
                                  <a:pt x="0" y="213"/>
                                </a:lnTo>
                                <a:lnTo>
                                  <a:pt x="95" y="361"/>
                                </a:lnTo>
                                <a:lnTo>
                                  <a:pt x="99" y="361"/>
                                </a:lnTo>
                                <a:lnTo>
                                  <a:pt x="103" y="365"/>
                                </a:lnTo>
                                <a:lnTo>
                                  <a:pt x="350" y="365"/>
                                </a:lnTo>
                                <a:lnTo>
                                  <a:pt x="345" y="365"/>
                                </a:lnTo>
                                <a:lnTo>
                                  <a:pt x="444" y="415"/>
                                </a:lnTo>
                                <a:lnTo>
                                  <a:pt x="457" y="415"/>
                                </a:lnTo>
                                <a:lnTo>
                                  <a:pt x="457" y="411"/>
                                </a:lnTo>
                                <a:lnTo>
                                  <a:pt x="461" y="407"/>
                                </a:lnTo>
                                <a:lnTo>
                                  <a:pt x="461" y="402"/>
                                </a:lnTo>
                                <a:lnTo>
                                  <a:pt x="461" y="12"/>
                                </a:lnTo>
                                <a:lnTo>
                                  <a:pt x="436" y="12"/>
                                </a:lnTo>
                                <a:lnTo>
                                  <a:pt x="436" y="402"/>
                                </a:lnTo>
                                <a:lnTo>
                                  <a:pt x="452" y="390"/>
                                </a:lnTo>
                                <a:lnTo>
                                  <a:pt x="354" y="341"/>
                                </a:lnTo>
                                <a:lnTo>
                                  <a:pt x="350" y="341"/>
                                </a:lnTo>
                                <a:lnTo>
                                  <a:pt x="107" y="341"/>
                                </a:lnTo>
                                <a:lnTo>
                                  <a:pt x="119" y="345"/>
                                </a:lnTo>
                                <a:lnTo>
                                  <a:pt x="25" y="197"/>
                                </a:lnTo>
                                <a:lnTo>
                                  <a:pt x="25" y="213"/>
                                </a:lnTo>
                                <a:lnTo>
                                  <a:pt x="119" y="69"/>
                                </a:lnTo>
                                <a:lnTo>
                                  <a:pt x="107" y="74"/>
                                </a:lnTo>
                                <a:lnTo>
                                  <a:pt x="350" y="74"/>
                                </a:lnTo>
                                <a:lnTo>
                                  <a:pt x="354" y="74"/>
                                </a:lnTo>
                                <a:lnTo>
                                  <a:pt x="452" y="24"/>
                                </a:lnTo>
                                <a:lnTo>
                                  <a:pt x="436" y="12"/>
                                </a:lnTo>
                                <a:lnTo>
                                  <a:pt x="461"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7" name="Freeform 3266"/>
                        <wps:cNvSpPr>
                          <a:spLocks/>
                        </wps:cNvSpPr>
                        <wps:spPr bwMode="auto">
                          <a:xfrm>
                            <a:off x="2651557" y="1053206"/>
                            <a:ext cx="13277" cy="174797"/>
                          </a:xfrm>
                          <a:custGeom>
                            <a:avLst/>
                            <a:gdLst>
                              <a:gd name="T0" fmla="*/ 24 w 24"/>
                              <a:gd name="T1" fmla="*/ 12 h 316"/>
                              <a:gd name="T2" fmla="*/ 24 w 24"/>
                              <a:gd name="T3" fmla="*/ 8 h 316"/>
                              <a:gd name="T4" fmla="*/ 20 w 24"/>
                              <a:gd name="T5" fmla="*/ 4 h 316"/>
                              <a:gd name="T6" fmla="*/ 20 w 24"/>
                              <a:gd name="T7" fmla="*/ 0 h 316"/>
                              <a:gd name="T8" fmla="*/ 8 w 24"/>
                              <a:gd name="T9" fmla="*/ 0 h 316"/>
                              <a:gd name="T10" fmla="*/ 0 w 24"/>
                              <a:gd name="T11" fmla="*/ 8 h 316"/>
                              <a:gd name="T12" fmla="*/ 0 w 24"/>
                              <a:gd name="T13" fmla="*/ 312 h 316"/>
                              <a:gd name="T14" fmla="*/ 4 w 24"/>
                              <a:gd name="T15" fmla="*/ 312 h 316"/>
                              <a:gd name="T16" fmla="*/ 8 w 24"/>
                              <a:gd name="T17" fmla="*/ 316 h 316"/>
                              <a:gd name="T18" fmla="*/ 20 w 24"/>
                              <a:gd name="T19" fmla="*/ 316 h 316"/>
                              <a:gd name="T20" fmla="*/ 20 w 24"/>
                              <a:gd name="T21" fmla="*/ 312 h 316"/>
                              <a:gd name="T22" fmla="*/ 24 w 24"/>
                              <a:gd name="T23" fmla="*/ 312 h 316"/>
                              <a:gd name="T24" fmla="*/ 24 w 24"/>
                              <a:gd name="T25" fmla="*/ 304 h 316"/>
                              <a:gd name="T26" fmla="*/ 24 w 24"/>
                              <a:gd name="T27" fmla="*/ 1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316">
                                <a:moveTo>
                                  <a:pt x="24" y="12"/>
                                </a:moveTo>
                                <a:lnTo>
                                  <a:pt x="24" y="8"/>
                                </a:lnTo>
                                <a:lnTo>
                                  <a:pt x="20" y="4"/>
                                </a:lnTo>
                                <a:lnTo>
                                  <a:pt x="20" y="0"/>
                                </a:lnTo>
                                <a:lnTo>
                                  <a:pt x="8" y="0"/>
                                </a:lnTo>
                                <a:lnTo>
                                  <a:pt x="0" y="8"/>
                                </a:lnTo>
                                <a:lnTo>
                                  <a:pt x="0" y="312"/>
                                </a:lnTo>
                                <a:lnTo>
                                  <a:pt x="4" y="312"/>
                                </a:lnTo>
                                <a:lnTo>
                                  <a:pt x="8" y="316"/>
                                </a:lnTo>
                                <a:lnTo>
                                  <a:pt x="20" y="316"/>
                                </a:lnTo>
                                <a:lnTo>
                                  <a:pt x="20" y="312"/>
                                </a:lnTo>
                                <a:lnTo>
                                  <a:pt x="24" y="312"/>
                                </a:lnTo>
                                <a:lnTo>
                                  <a:pt x="24" y="304"/>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8" name="Freeform 3267"/>
                        <wps:cNvSpPr>
                          <a:spLocks/>
                        </wps:cNvSpPr>
                        <wps:spPr bwMode="auto">
                          <a:xfrm>
                            <a:off x="2789861" y="1057631"/>
                            <a:ext cx="407719" cy="4425"/>
                          </a:xfrm>
                          <a:custGeom>
                            <a:avLst/>
                            <a:gdLst>
                              <a:gd name="T0" fmla="*/ 5 w 737"/>
                              <a:gd name="T1" fmla="*/ 0 h 8"/>
                              <a:gd name="T2" fmla="*/ 0 w 737"/>
                              <a:gd name="T3" fmla="*/ 0 h 8"/>
                              <a:gd name="T4" fmla="*/ 0 w 737"/>
                              <a:gd name="T5" fmla="*/ 8 h 8"/>
                              <a:gd name="T6" fmla="*/ 737 w 737"/>
                              <a:gd name="T7" fmla="*/ 8 h 8"/>
                              <a:gd name="T8" fmla="*/ 737 w 737"/>
                              <a:gd name="T9" fmla="*/ 0 h 8"/>
                              <a:gd name="T10" fmla="*/ 733 w 737"/>
                              <a:gd name="T11" fmla="*/ 0 h 8"/>
                              <a:gd name="T12" fmla="*/ 5 w 7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737" h="8">
                                <a:moveTo>
                                  <a:pt x="5" y="0"/>
                                </a:moveTo>
                                <a:lnTo>
                                  <a:pt x="0" y="0"/>
                                </a:lnTo>
                                <a:lnTo>
                                  <a:pt x="0" y="8"/>
                                </a:lnTo>
                                <a:lnTo>
                                  <a:pt x="737" y="8"/>
                                </a:lnTo>
                                <a:lnTo>
                                  <a:pt x="737" y="0"/>
                                </a:lnTo>
                                <a:lnTo>
                                  <a:pt x="7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9" name="Freeform 3268"/>
                        <wps:cNvSpPr>
                          <a:spLocks/>
                        </wps:cNvSpPr>
                        <wps:spPr bwMode="auto">
                          <a:xfrm>
                            <a:off x="2789861" y="1219152"/>
                            <a:ext cx="407719" cy="4425"/>
                          </a:xfrm>
                          <a:custGeom>
                            <a:avLst/>
                            <a:gdLst>
                              <a:gd name="T0" fmla="*/ 5 w 737"/>
                              <a:gd name="T1" fmla="*/ 0 h 8"/>
                              <a:gd name="T2" fmla="*/ 0 w 737"/>
                              <a:gd name="T3" fmla="*/ 0 h 8"/>
                              <a:gd name="T4" fmla="*/ 0 w 737"/>
                              <a:gd name="T5" fmla="*/ 8 h 8"/>
                              <a:gd name="T6" fmla="*/ 737 w 737"/>
                              <a:gd name="T7" fmla="*/ 8 h 8"/>
                              <a:gd name="T8" fmla="*/ 737 w 737"/>
                              <a:gd name="T9" fmla="*/ 0 h 8"/>
                              <a:gd name="T10" fmla="*/ 733 w 737"/>
                              <a:gd name="T11" fmla="*/ 0 h 8"/>
                              <a:gd name="T12" fmla="*/ 5 w 7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737" h="8">
                                <a:moveTo>
                                  <a:pt x="5" y="0"/>
                                </a:moveTo>
                                <a:lnTo>
                                  <a:pt x="0" y="0"/>
                                </a:lnTo>
                                <a:lnTo>
                                  <a:pt x="0" y="8"/>
                                </a:lnTo>
                                <a:lnTo>
                                  <a:pt x="737" y="8"/>
                                </a:lnTo>
                                <a:lnTo>
                                  <a:pt x="737" y="0"/>
                                </a:lnTo>
                                <a:lnTo>
                                  <a:pt x="7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0" name="Freeform 3269"/>
                        <wps:cNvSpPr>
                          <a:spLocks/>
                        </wps:cNvSpPr>
                        <wps:spPr bwMode="auto">
                          <a:xfrm>
                            <a:off x="2785435" y="1053206"/>
                            <a:ext cx="13277" cy="174797"/>
                          </a:xfrm>
                          <a:custGeom>
                            <a:avLst/>
                            <a:gdLst>
                              <a:gd name="T0" fmla="*/ 25 w 25"/>
                              <a:gd name="T1" fmla="*/ 12 h 316"/>
                              <a:gd name="T2" fmla="*/ 25 w 25"/>
                              <a:gd name="T3" fmla="*/ 8 h 316"/>
                              <a:gd name="T4" fmla="*/ 21 w 25"/>
                              <a:gd name="T5" fmla="*/ 4 h 316"/>
                              <a:gd name="T6" fmla="*/ 21 w 25"/>
                              <a:gd name="T7" fmla="*/ 0 h 316"/>
                              <a:gd name="T8" fmla="*/ 8 w 25"/>
                              <a:gd name="T9" fmla="*/ 0 h 316"/>
                              <a:gd name="T10" fmla="*/ 0 w 25"/>
                              <a:gd name="T11" fmla="*/ 8 h 316"/>
                              <a:gd name="T12" fmla="*/ 0 w 25"/>
                              <a:gd name="T13" fmla="*/ 312 h 316"/>
                              <a:gd name="T14" fmla="*/ 4 w 25"/>
                              <a:gd name="T15" fmla="*/ 312 h 316"/>
                              <a:gd name="T16" fmla="*/ 8 w 25"/>
                              <a:gd name="T17" fmla="*/ 316 h 316"/>
                              <a:gd name="T18" fmla="*/ 21 w 25"/>
                              <a:gd name="T19" fmla="*/ 316 h 316"/>
                              <a:gd name="T20" fmla="*/ 21 w 25"/>
                              <a:gd name="T21" fmla="*/ 312 h 316"/>
                              <a:gd name="T22" fmla="*/ 25 w 25"/>
                              <a:gd name="T23" fmla="*/ 312 h 316"/>
                              <a:gd name="T24" fmla="*/ 25 w 25"/>
                              <a:gd name="T25" fmla="*/ 304 h 316"/>
                              <a:gd name="T26" fmla="*/ 25 w 25"/>
                              <a:gd name="T27" fmla="*/ 1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316">
                                <a:moveTo>
                                  <a:pt x="25" y="12"/>
                                </a:moveTo>
                                <a:lnTo>
                                  <a:pt x="25" y="8"/>
                                </a:lnTo>
                                <a:lnTo>
                                  <a:pt x="21" y="4"/>
                                </a:lnTo>
                                <a:lnTo>
                                  <a:pt x="21" y="0"/>
                                </a:lnTo>
                                <a:lnTo>
                                  <a:pt x="8" y="0"/>
                                </a:lnTo>
                                <a:lnTo>
                                  <a:pt x="0" y="8"/>
                                </a:lnTo>
                                <a:lnTo>
                                  <a:pt x="0" y="312"/>
                                </a:lnTo>
                                <a:lnTo>
                                  <a:pt x="4" y="312"/>
                                </a:lnTo>
                                <a:lnTo>
                                  <a:pt x="8" y="316"/>
                                </a:lnTo>
                                <a:lnTo>
                                  <a:pt x="21" y="316"/>
                                </a:lnTo>
                                <a:lnTo>
                                  <a:pt x="21" y="312"/>
                                </a:lnTo>
                                <a:lnTo>
                                  <a:pt x="25" y="312"/>
                                </a:lnTo>
                                <a:lnTo>
                                  <a:pt x="25" y="304"/>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1" name="Freeform 3270"/>
                        <wps:cNvSpPr>
                          <a:spLocks/>
                        </wps:cNvSpPr>
                        <wps:spPr bwMode="auto">
                          <a:xfrm>
                            <a:off x="241478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2" name="Freeform 3271"/>
                        <wps:cNvSpPr>
                          <a:spLocks/>
                        </wps:cNvSpPr>
                        <wps:spPr bwMode="auto">
                          <a:xfrm>
                            <a:off x="2448527"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3" name="Freeform 3272"/>
                        <wps:cNvSpPr>
                          <a:spLocks/>
                        </wps:cNvSpPr>
                        <wps:spPr bwMode="auto">
                          <a:xfrm>
                            <a:off x="2468996" y="1137285"/>
                            <a:ext cx="21022"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4" name="Freeform 3273"/>
                        <wps:cNvSpPr>
                          <a:spLocks/>
                        </wps:cNvSpPr>
                        <wps:spPr bwMode="auto">
                          <a:xfrm>
                            <a:off x="2503296"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5" name="Freeform 3274"/>
                        <wps:cNvSpPr>
                          <a:spLocks/>
                        </wps:cNvSpPr>
                        <wps:spPr bwMode="auto">
                          <a:xfrm>
                            <a:off x="252376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6" name="Freeform 3275"/>
                        <wps:cNvSpPr>
                          <a:spLocks/>
                        </wps:cNvSpPr>
                        <wps:spPr bwMode="auto">
                          <a:xfrm>
                            <a:off x="2558064"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7" name="Freeform 3276"/>
                        <wps:cNvSpPr>
                          <a:spLocks/>
                        </wps:cNvSpPr>
                        <wps:spPr bwMode="auto">
                          <a:xfrm>
                            <a:off x="257853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8" name="Freeform 3277"/>
                        <wps:cNvSpPr>
                          <a:spLocks/>
                        </wps:cNvSpPr>
                        <wps:spPr bwMode="auto">
                          <a:xfrm>
                            <a:off x="261283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9" name="Freeform 3278"/>
                        <wps:cNvSpPr>
                          <a:spLocks/>
                        </wps:cNvSpPr>
                        <wps:spPr bwMode="auto">
                          <a:xfrm>
                            <a:off x="263330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0" name="Freeform 3279"/>
                        <wps:cNvSpPr>
                          <a:spLocks/>
                        </wps:cNvSpPr>
                        <wps:spPr bwMode="auto">
                          <a:xfrm>
                            <a:off x="2667047"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1" name="Freeform 3280"/>
                        <wps:cNvSpPr>
                          <a:spLocks/>
                        </wps:cNvSpPr>
                        <wps:spPr bwMode="auto">
                          <a:xfrm>
                            <a:off x="2686963" y="1137285"/>
                            <a:ext cx="21022"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2" name="Freeform 3281"/>
                        <wps:cNvSpPr>
                          <a:spLocks/>
                        </wps:cNvSpPr>
                        <wps:spPr bwMode="auto">
                          <a:xfrm>
                            <a:off x="2722368" y="1137285"/>
                            <a:ext cx="6085"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3" name="Freeform 3282"/>
                        <wps:cNvSpPr>
                          <a:spLocks/>
                        </wps:cNvSpPr>
                        <wps:spPr bwMode="auto">
                          <a:xfrm>
                            <a:off x="274228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4" name="Freeform 3283"/>
                        <wps:cNvSpPr>
                          <a:spLocks/>
                        </wps:cNvSpPr>
                        <wps:spPr bwMode="auto">
                          <a:xfrm>
                            <a:off x="277658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5" name="Freeform 3284"/>
                        <wps:cNvSpPr>
                          <a:spLocks/>
                        </wps:cNvSpPr>
                        <wps:spPr bwMode="auto">
                          <a:xfrm>
                            <a:off x="279705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6" name="Freeform 3285"/>
                        <wps:cNvSpPr>
                          <a:spLocks/>
                        </wps:cNvSpPr>
                        <wps:spPr bwMode="auto">
                          <a:xfrm>
                            <a:off x="2831352" y="1137285"/>
                            <a:ext cx="6085"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7" name="Freeform 3286"/>
                        <wps:cNvSpPr>
                          <a:spLocks/>
                        </wps:cNvSpPr>
                        <wps:spPr bwMode="auto">
                          <a:xfrm>
                            <a:off x="2851821" y="1137285"/>
                            <a:ext cx="21022"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2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8" name="Freeform 3287"/>
                        <wps:cNvSpPr>
                          <a:spLocks/>
                        </wps:cNvSpPr>
                        <wps:spPr bwMode="auto">
                          <a:xfrm>
                            <a:off x="2885567"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9" name="Freeform 3288"/>
                        <wps:cNvSpPr>
                          <a:spLocks/>
                        </wps:cNvSpPr>
                        <wps:spPr bwMode="auto">
                          <a:xfrm>
                            <a:off x="2906036"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0" name="Freeform 3289"/>
                        <wps:cNvSpPr>
                          <a:spLocks/>
                        </wps:cNvSpPr>
                        <wps:spPr bwMode="auto">
                          <a:xfrm>
                            <a:off x="2940335"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1" name="Freeform 3290"/>
                        <wps:cNvSpPr>
                          <a:spLocks/>
                        </wps:cNvSpPr>
                        <wps:spPr bwMode="auto">
                          <a:xfrm>
                            <a:off x="296080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2" name="Freeform 3291"/>
                        <wps:cNvSpPr>
                          <a:spLocks/>
                        </wps:cNvSpPr>
                        <wps:spPr bwMode="auto">
                          <a:xfrm>
                            <a:off x="299510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3" name="Freeform 3292"/>
                        <wps:cNvSpPr>
                          <a:spLocks/>
                        </wps:cNvSpPr>
                        <wps:spPr bwMode="auto">
                          <a:xfrm>
                            <a:off x="301557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4" name="Freeform 3293"/>
                        <wps:cNvSpPr>
                          <a:spLocks/>
                        </wps:cNvSpPr>
                        <wps:spPr bwMode="auto">
                          <a:xfrm>
                            <a:off x="3049318"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5" name="Freeform 3294"/>
                        <wps:cNvSpPr>
                          <a:spLocks/>
                        </wps:cNvSpPr>
                        <wps:spPr bwMode="auto">
                          <a:xfrm>
                            <a:off x="3070340" y="1137285"/>
                            <a:ext cx="20469" cy="4425"/>
                          </a:xfrm>
                          <a:custGeom>
                            <a:avLst/>
                            <a:gdLst>
                              <a:gd name="T0" fmla="*/ 5 w 38"/>
                              <a:gd name="T1" fmla="*/ 0 h 8"/>
                              <a:gd name="T2" fmla="*/ 0 w 38"/>
                              <a:gd name="T3" fmla="*/ 0 h 8"/>
                              <a:gd name="T4" fmla="*/ 0 w 38"/>
                              <a:gd name="T5" fmla="*/ 8 h 8"/>
                              <a:gd name="T6" fmla="*/ 38 w 38"/>
                              <a:gd name="T7" fmla="*/ 8 h 8"/>
                              <a:gd name="T8" fmla="*/ 38 w 38"/>
                              <a:gd name="T9" fmla="*/ 0 h 8"/>
                              <a:gd name="T10" fmla="*/ 33 w 38"/>
                              <a:gd name="T11" fmla="*/ 0 h 8"/>
                              <a:gd name="T12" fmla="*/ 5 w 3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8" h="8">
                                <a:moveTo>
                                  <a:pt x="5" y="0"/>
                                </a:moveTo>
                                <a:lnTo>
                                  <a:pt x="0" y="0"/>
                                </a:lnTo>
                                <a:lnTo>
                                  <a:pt x="0" y="8"/>
                                </a:lnTo>
                                <a:lnTo>
                                  <a:pt x="38" y="8"/>
                                </a:lnTo>
                                <a:lnTo>
                                  <a:pt x="38"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6" name="Freeform 3295"/>
                        <wps:cNvSpPr>
                          <a:spLocks/>
                        </wps:cNvSpPr>
                        <wps:spPr bwMode="auto">
                          <a:xfrm>
                            <a:off x="3104086"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7" name="Freeform 3296"/>
                        <wps:cNvSpPr>
                          <a:spLocks/>
                        </wps:cNvSpPr>
                        <wps:spPr bwMode="auto">
                          <a:xfrm>
                            <a:off x="3124555"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8" name="Freeform 3297"/>
                        <wps:cNvSpPr>
                          <a:spLocks/>
                        </wps:cNvSpPr>
                        <wps:spPr bwMode="auto">
                          <a:xfrm>
                            <a:off x="3158855"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9" name="Freeform 3298"/>
                        <wps:cNvSpPr>
                          <a:spLocks/>
                        </wps:cNvSpPr>
                        <wps:spPr bwMode="auto">
                          <a:xfrm>
                            <a:off x="317932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0" name="Freeform 3299"/>
                        <wps:cNvSpPr>
                          <a:spLocks/>
                        </wps:cNvSpPr>
                        <wps:spPr bwMode="auto">
                          <a:xfrm>
                            <a:off x="3213623" y="1137285"/>
                            <a:ext cx="7192"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1" name="Freeform 3300"/>
                        <wps:cNvSpPr>
                          <a:spLocks/>
                        </wps:cNvSpPr>
                        <wps:spPr bwMode="auto">
                          <a:xfrm>
                            <a:off x="323409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2" name="Freeform 3301"/>
                        <wps:cNvSpPr>
                          <a:spLocks/>
                        </wps:cNvSpPr>
                        <wps:spPr bwMode="auto">
                          <a:xfrm>
                            <a:off x="3267285" y="1137285"/>
                            <a:ext cx="7745"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3" name="Freeform 3302"/>
                        <wps:cNvSpPr>
                          <a:spLocks/>
                        </wps:cNvSpPr>
                        <wps:spPr bwMode="auto">
                          <a:xfrm>
                            <a:off x="3288307" y="1137285"/>
                            <a:ext cx="20469"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4" name="Freeform 3303"/>
                        <wps:cNvSpPr>
                          <a:spLocks/>
                        </wps:cNvSpPr>
                        <wps:spPr bwMode="auto">
                          <a:xfrm>
                            <a:off x="3322606"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5" name="Freeform 3304"/>
                        <wps:cNvSpPr>
                          <a:spLocks/>
                        </wps:cNvSpPr>
                        <wps:spPr bwMode="auto">
                          <a:xfrm>
                            <a:off x="3343075"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6" name="Freeform 3305"/>
                        <wps:cNvSpPr>
                          <a:spLocks/>
                        </wps:cNvSpPr>
                        <wps:spPr bwMode="auto">
                          <a:xfrm>
                            <a:off x="3377374" y="1137285"/>
                            <a:ext cx="6085"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7" name="Freeform 3306"/>
                        <wps:cNvSpPr>
                          <a:spLocks/>
                        </wps:cNvSpPr>
                        <wps:spPr bwMode="auto">
                          <a:xfrm>
                            <a:off x="3397843" y="1137285"/>
                            <a:ext cx="19916"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8" name="Freeform 3307"/>
                        <wps:cNvSpPr>
                          <a:spLocks/>
                        </wps:cNvSpPr>
                        <wps:spPr bwMode="auto">
                          <a:xfrm>
                            <a:off x="343214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9" name="Freeform 3308"/>
                        <wps:cNvSpPr>
                          <a:spLocks/>
                        </wps:cNvSpPr>
                        <wps:spPr bwMode="auto">
                          <a:xfrm>
                            <a:off x="3453165" y="1137285"/>
                            <a:ext cx="19916"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0" name="Freeform 3309"/>
                        <wps:cNvSpPr>
                          <a:spLocks/>
                        </wps:cNvSpPr>
                        <wps:spPr bwMode="auto">
                          <a:xfrm>
                            <a:off x="3486358"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1" name="Freeform 3310"/>
                        <wps:cNvSpPr>
                          <a:spLocks/>
                        </wps:cNvSpPr>
                        <wps:spPr bwMode="auto">
                          <a:xfrm>
                            <a:off x="3506827"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2" name="Freeform 3311"/>
                        <wps:cNvSpPr>
                          <a:spLocks/>
                        </wps:cNvSpPr>
                        <wps:spPr bwMode="auto">
                          <a:xfrm>
                            <a:off x="3541126"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3" name="Freeform 3312"/>
                        <wps:cNvSpPr>
                          <a:spLocks/>
                        </wps:cNvSpPr>
                        <wps:spPr bwMode="auto">
                          <a:xfrm>
                            <a:off x="3561595"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4" name="Freeform 3313"/>
                        <wps:cNvSpPr>
                          <a:spLocks/>
                        </wps:cNvSpPr>
                        <wps:spPr bwMode="auto">
                          <a:xfrm>
                            <a:off x="3595894"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5" name="Freeform 3314"/>
                        <wps:cNvSpPr>
                          <a:spLocks/>
                        </wps:cNvSpPr>
                        <wps:spPr bwMode="auto">
                          <a:xfrm>
                            <a:off x="361636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6" name="Freeform 3315"/>
                        <wps:cNvSpPr>
                          <a:spLocks/>
                        </wps:cNvSpPr>
                        <wps:spPr bwMode="auto">
                          <a:xfrm>
                            <a:off x="3650109"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7" name="Freeform 3316"/>
                        <wps:cNvSpPr>
                          <a:spLocks/>
                        </wps:cNvSpPr>
                        <wps:spPr bwMode="auto">
                          <a:xfrm>
                            <a:off x="367113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2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8" name="Freeform 3317"/>
                        <wps:cNvSpPr>
                          <a:spLocks/>
                        </wps:cNvSpPr>
                        <wps:spPr bwMode="auto">
                          <a:xfrm>
                            <a:off x="3704877"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9" name="Freeform 3318"/>
                        <wps:cNvSpPr>
                          <a:spLocks/>
                        </wps:cNvSpPr>
                        <wps:spPr bwMode="auto">
                          <a:xfrm>
                            <a:off x="3725346"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0" name="Freeform 3319"/>
                        <wps:cNvSpPr>
                          <a:spLocks/>
                        </wps:cNvSpPr>
                        <wps:spPr bwMode="auto">
                          <a:xfrm>
                            <a:off x="3759646" y="1137285"/>
                            <a:ext cx="7192"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1" name="Freeform 3320"/>
                        <wps:cNvSpPr>
                          <a:spLocks/>
                        </wps:cNvSpPr>
                        <wps:spPr bwMode="auto">
                          <a:xfrm>
                            <a:off x="3780115"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2" name="Freeform 3321"/>
                        <wps:cNvSpPr>
                          <a:spLocks/>
                        </wps:cNvSpPr>
                        <wps:spPr bwMode="auto">
                          <a:xfrm>
                            <a:off x="3814414"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3" name="Freeform 3322"/>
                        <wps:cNvSpPr>
                          <a:spLocks/>
                        </wps:cNvSpPr>
                        <wps:spPr bwMode="auto">
                          <a:xfrm>
                            <a:off x="383488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4" name="Freeform 3323"/>
                        <wps:cNvSpPr>
                          <a:spLocks/>
                        </wps:cNvSpPr>
                        <wps:spPr bwMode="auto">
                          <a:xfrm>
                            <a:off x="3868629"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5" name="Freeform 3324"/>
                        <wps:cNvSpPr>
                          <a:spLocks/>
                        </wps:cNvSpPr>
                        <wps:spPr bwMode="auto">
                          <a:xfrm>
                            <a:off x="3889098" y="1137285"/>
                            <a:ext cx="20469"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6" name="Freeform 3325"/>
                        <wps:cNvSpPr>
                          <a:spLocks/>
                        </wps:cNvSpPr>
                        <wps:spPr bwMode="auto">
                          <a:xfrm>
                            <a:off x="3923397" y="1137285"/>
                            <a:ext cx="6085"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7" name="Freeform 3326"/>
                        <wps:cNvSpPr>
                          <a:spLocks/>
                        </wps:cNvSpPr>
                        <wps:spPr bwMode="auto">
                          <a:xfrm>
                            <a:off x="3943866" y="1137285"/>
                            <a:ext cx="19916"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8" name="Freeform 3327"/>
                        <wps:cNvSpPr>
                          <a:spLocks/>
                        </wps:cNvSpPr>
                        <wps:spPr bwMode="auto">
                          <a:xfrm>
                            <a:off x="3978165"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9" name="Freeform 3328"/>
                        <wps:cNvSpPr>
                          <a:spLocks/>
                        </wps:cNvSpPr>
                        <wps:spPr bwMode="auto">
                          <a:xfrm>
                            <a:off x="3999187" y="1137285"/>
                            <a:ext cx="19916"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0" name="Freeform 3329"/>
                        <wps:cNvSpPr>
                          <a:spLocks/>
                        </wps:cNvSpPr>
                        <wps:spPr bwMode="auto">
                          <a:xfrm>
                            <a:off x="4033487" y="1137285"/>
                            <a:ext cx="6085"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1" name="Freeform 3330"/>
                        <wps:cNvSpPr>
                          <a:spLocks/>
                        </wps:cNvSpPr>
                        <wps:spPr bwMode="auto">
                          <a:xfrm>
                            <a:off x="405340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2" name="Freeform 3331"/>
                        <wps:cNvSpPr>
                          <a:spLocks/>
                        </wps:cNvSpPr>
                        <wps:spPr bwMode="auto">
                          <a:xfrm>
                            <a:off x="3700452" y="918789"/>
                            <a:ext cx="13830" cy="120588"/>
                          </a:xfrm>
                          <a:custGeom>
                            <a:avLst/>
                            <a:gdLst>
                              <a:gd name="T0" fmla="*/ 25 w 25"/>
                              <a:gd name="T1" fmla="*/ 13 h 218"/>
                              <a:gd name="T2" fmla="*/ 25 w 25"/>
                              <a:gd name="T3" fmla="*/ 8 h 218"/>
                              <a:gd name="T4" fmla="*/ 21 w 25"/>
                              <a:gd name="T5" fmla="*/ 4 h 218"/>
                              <a:gd name="T6" fmla="*/ 21 w 25"/>
                              <a:gd name="T7" fmla="*/ 0 h 218"/>
                              <a:gd name="T8" fmla="*/ 8 w 25"/>
                              <a:gd name="T9" fmla="*/ 0 h 218"/>
                              <a:gd name="T10" fmla="*/ 0 w 25"/>
                              <a:gd name="T11" fmla="*/ 8 h 218"/>
                              <a:gd name="T12" fmla="*/ 0 w 25"/>
                              <a:gd name="T13" fmla="*/ 214 h 218"/>
                              <a:gd name="T14" fmla="*/ 4 w 25"/>
                              <a:gd name="T15" fmla="*/ 214 h 218"/>
                              <a:gd name="T16" fmla="*/ 8 w 25"/>
                              <a:gd name="T17" fmla="*/ 218 h 218"/>
                              <a:gd name="T18" fmla="*/ 21 w 25"/>
                              <a:gd name="T19" fmla="*/ 218 h 218"/>
                              <a:gd name="T20" fmla="*/ 21 w 25"/>
                              <a:gd name="T21" fmla="*/ 214 h 218"/>
                              <a:gd name="T22" fmla="*/ 25 w 25"/>
                              <a:gd name="T23" fmla="*/ 214 h 218"/>
                              <a:gd name="T24" fmla="*/ 25 w 25"/>
                              <a:gd name="T25" fmla="*/ 206 h 218"/>
                              <a:gd name="T26" fmla="*/ 25 w 25"/>
                              <a:gd name="T27" fmla="*/ 13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218">
                                <a:moveTo>
                                  <a:pt x="25" y="13"/>
                                </a:moveTo>
                                <a:lnTo>
                                  <a:pt x="25" y="8"/>
                                </a:lnTo>
                                <a:lnTo>
                                  <a:pt x="21" y="4"/>
                                </a:lnTo>
                                <a:lnTo>
                                  <a:pt x="21" y="0"/>
                                </a:lnTo>
                                <a:lnTo>
                                  <a:pt x="8" y="0"/>
                                </a:lnTo>
                                <a:lnTo>
                                  <a:pt x="0" y="8"/>
                                </a:lnTo>
                                <a:lnTo>
                                  <a:pt x="0" y="214"/>
                                </a:lnTo>
                                <a:lnTo>
                                  <a:pt x="4" y="214"/>
                                </a:lnTo>
                                <a:lnTo>
                                  <a:pt x="8" y="218"/>
                                </a:lnTo>
                                <a:lnTo>
                                  <a:pt x="21" y="218"/>
                                </a:lnTo>
                                <a:lnTo>
                                  <a:pt x="21" y="214"/>
                                </a:lnTo>
                                <a:lnTo>
                                  <a:pt x="25" y="214"/>
                                </a:lnTo>
                                <a:lnTo>
                                  <a:pt x="25" y="206"/>
                                </a:lnTo>
                                <a:lnTo>
                                  <a:pt x="2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3" name="Freeform 3332"/>
                        <wps:cNvSpPr>
                          <a:spLocks/>
                        </wps:cNvSpPr>
                        <wps:spPr bwMode="auto">
                          <a:xfrm>
                            <a:off x="3700452" y="1241831"/>
                            <a:ext cx="13830" cy="93483"/>
                          </a:xfrm>
                          <a:custGeom>
                            <a:avLst/>
                            <a:gdLst>
                              <a:gd name="T0" fmla="*/ 25 w 25"/>
                              <a:gd name="T1" fmla="*/ 12 h 169"/>
                              <a:gd name="T2" fmla="*/ 25 w 25"/>
                              <a:gd name="T3" fmla="*/ 8 h 169"/>
                              <a:gd name="T4" fmla="*/ 21 w 25"/>
                              <a:gd name="T5" fmla="*/ 4 h 169"/>
                              <a:gd name="T6" fmla="*/ 21 w 25"/>
                              <a:gd name="T7" fmla="*/ 0 h 169"/>
                              <a:gd name="T8" fmla="*/ 8 w 25"/>
                              <a:gd name="T9" fmla="*/ 0 h 169"/>
                              <a:gd name="T10" fmla="*/ 0 w 25"/>
                              <a:gd name="T11" fmla="*/ 8 h 169"/>
                              <a:gd name="T12" fmla="*/ 0 w 25"/>
                              <a:gd name="T13" fmla="*/ 165 h 169"/>
                              <a:gd name="T14" fmla="*/ 4 w 25"/>
                              <a:gd name="T15" fmla="*/ 165 h 169"/>
                              <a:gd name="T16" fmla="*/ 8 w 25"/>
                              <a:gd name="T17" fmla="*/ 169 h 169"/>
                              <a:gd name="T18" fmla="*/ 21 w 25"/>
                              <a:gd name="T19" fmla="*/ 169 h 169"/>
                              <a:gd name="T20" fmla="*/ 21 w 25"/>
                              <a:gd name="T21" fmla="*/ 165 h 169"/>
                              <a:gd name="T22" fmla="*/ 25 w 25"/>
                              <a:gd name="T23" fmla="*/ 165 h 169"/>
                              <a:gd name="T24" fmla="*/ 25 w 25"/>
                              <a:gd name="T25" fmla="*/ 156 h 169"/>
                              <a:gd name="T26" fmla="*/ 25 w 25"/>
                              <a:gd name="T27" fmla="*/ 12 h 1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 h="169">
                                <a:moveTo>
                                  <a:pt x="25" y="12"/>
                                </a:moveTo>
                                <a:lnTo>
                                  <a:pt x="25" y="8"/>
                                </a:lnTo>
                                <a:lnTo>
                                  <a:pt x="21" y="4"/>
                                </a:lnTo>
                                <a:lnTo>
                                  <a:pt x="21" y="0"/>
                                </a:lnTo>
                                <a:lnTo>
                                  <a:pt x="8" y="0"/>
                                </a:lnTo>
                                <a:lnTo>
                                  <a:pt x="0" y="8"/>
                                </a:lnTo>
                                <a:lnTo>
                                  <a:pt x="0" y="165"/>
                                </a:lnTo>
                                <a:lnTo>
                                  <a:pt x="4" y="165"/>
                                </a:lnTo>
                                <a:lnTo>
                                  <a:pt x="8" y="169"/>
                                </a:lnTo>
                                <a:lnTo>
                                  <a:pt x="21" y="169"/>
                                </a:lnTo>
                                <a:lnTo>
                                  <a:pt x="21" y="165"/>
                                </a:lnTo>
                                <a:lnTo>
                                  <a:pt x="25" y="165"/>
                                </a:lnTo>
                                <a:lnTo>
                                  <a:pt x="25" y="156"/>
                                </a:lnTo>
                                <a:lnTo>
                                  <a:pt x="2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4" name="Freeform 3333"/>
                        <wps:cNvSpPr>
                          <a:spLocks/>
                        </wps:cNvSpPr>
                        <wps:spPr bwMode="auto">
                          <a:xfrm>
                            <a:off x="3700452" y="1376248"/>
                            <a:ext cx="66386" cy="13276"/>
                          </a:xfrm>
                          <a:custGeom>
                            <a:avLst/>
                            <a:gdLst>
                              <a:gd name="T0" fmla="*/ 12 w 119"/>
                              <a:gd name="T1" fmla="*/ 0 h 24"/>
                              <a:gd name="T2" fmla="*/ 8 w 119"/>
                              <a:gd name="T3" fmla="*/ 0 h 24"/>
                              <a:gd name="T4" fmla="*/ 0 w 119"/>
                              <a:gd name="T5" fmla="*/ 8 h 24"/>
                              <a:gd name="T6" fmla="*/ 0 w 119"/>
                              <a:gd name="T7" fmla="*/ 20 h 24"/>
                              <a:gd name="T8" fmla="*/ 4 w 119"/>
                              <a:gd name="T9" fmla="*/ 20 h 24"/>
                              <a:gd name="T10" fmla="*/ 8 w 119"/>
                              <a:gd name="T11" fmla="*/ 24 h 24"/>
                              <a:gd name="T12" fmla="*/ 115 w 119"/>
                              <a:gd name="T13" fmla="*/ 24 h 24"/>
                              <a:gd name="T14" fmla="*/ 115 w 119"/>
                              <a:gd name="T15" fmla="*/ 20 h 24"/>
                              <a:gd name="T16" fmla="*/ 119 w 119"/>
                              <a:gd name="T17" fmla="*/ 20 h 24"/>
                              <a:gd name="T18" fmla="*/ 119 w 119"/>
                              <a:gd name="T19" fmla="*/ 8 h 24"/>
                              <a:gd name="T20" fmla="*/ 115 w 119"/>
                              <a:gd name="T21" fmla="*/ 4 h 24"/>
                              <a:gd name="T22" fmla="*/ 115 w 119"/>
                              <a:gd name="T23" fmla="*/ 0 h 24"/>
                              <a:gd name="T24" fmla="*/ 107 w 119"/>
                              <a:gd name="T25" fmla="*/ 0 h 24"/>
                              <a:gd name="T26" fmla="*/ 12 w 119"/>
                              <a:gd name="T2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9" h="24">
                                <a:moveTo>
                                  <a:pt x="12" y="0"/>
                                </a:moveTo>
                                <a:lnTo>
                                  <a:pt x="8" y="0"/>
                                </a:lnTo>
                                <a:lnTo>
                                  <a:pt x="0" y="8"/>
                                </a:lnTo>
                                <a:lnTo>
                                  <a:pt x="0" y="20"/>
                                </a:lnTo>
                                <a:lnTo>
                                  <a:pt x="4" y="20"/>
                                </a:lnTo>
                                <a:lnTo>
                                  <a:pt x="8" y="24"/>
                                </a:lnTo>
                                <a:lnTo>
                                  <a:pt x="115" y="24"/>
                                </a:lnTo>
                                <a:lnTo>
                                  <a:pt x="115" y="20"/>
                                </a:lnTo>
                                <a:lnTo>
                                  <a:pt x="119" y="20"/>
                                </a:lnTo>
                                <a:lnTo>
                                  <a:pt x="119" y="8"/>
                                </a:lnTo>
                                <a:lnTo>
                                  <a:pt x="115" y="4"/>
                                </a:lnTo>
                                <a:lnTo>
                                  <a:pt x="115" y="0"/>
                                </a:lnTo>
                                <a:lnTo>
                                  <a:pt x="107"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5" name="Freeform 3334"/>
                        <wps:cNvSpPr>
                          <a:spLocks/>
                        </wps:cNvSpPr>
                        <wps:spPr bwMode="auto">
                          <a:xfrm>
                            <a:off x="3753007" y="1294934"/>
                            <a:ext cx="13830" cy="94589"/>
                          </a:xfrm>
                          <a:custGeom>
                            <a:avLst/>
                            <a:gdLst>
                              <a:gd name="T0" fmla="*/ 0 w 24"/>
                              <a:gd name="T1" fmla="*/ 160 h 172"/>
                              <a:gd name="T2" fmla="*/ 0 w 24"/>
                              <a:gd name="T3" fmla="*/ 168 h 172"/>
                              <a:gd name="T4" fmla="*/ 4 w 24"/>
                              <a:gd name="T5" fmla="*/ 168 h 172"/>
                              <a:gd name="T6" fmla="*/ 8 w 24"/>
                              <a:gd name="T7" fmla="*/ 172 h 172"/>
                              <a:gd name="T8" fmla="*/ 20 w 24"/>
                              <a:gd name="T9" fmla="*/ 172 h 172"/>
                              <a:gd name="T10" fmla="*/ 20 w 24"/>
                              <a:gd name="T11" fmla="*/ 168 h 172"/>
                              <a:gd name="T12" fmla="*/ 24 w 24"/>
                              <a:gd name="T13" fmla="*/ 168 h 172"/>
                              <a:gd name="T14" fmla="*/ 24 w 24"/>
                              <a:gd name="T15" fmla="*/ 8 h 172"/>
                              <a:gd name="T16" fmla="*/ 20 w 24"/>
                              <a:gd name="T17" fmla="*/ 4 h 172"/>
                              <a:gd name="T18" fmla="*/ 20 w 24"/>
                              <a:gd name="T19" fmla="*/ 0 h 172"/>
                              <a:gd name="T20" fmla="*/ 8 w 24"/>
                              <a:gd name="T21" fmla="*/ 0 h 172"/>
                              <a:gd name="T22" fmla="*/ 0 w 24"/>
                              <a:gd name="T23" fmla="*/ 8 h 172"/>
                              <a:gd name="T24" fmla="*/ 0 w 24"/>
                              <a:gd name="T25" fmla="*/ 12 h 172"/>
                              <a:gd name="T26" fmla="*/ 0 w 24"/>
                              <a:gd name="T27" fmla="*/ 16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172">
                                <a:moveTo>
                                  <a:pt x="0" y="160"/>
                                </a:moveTo>
                                <a:lnTo>
                                  <a:pt x="0" y="168"/>
                                </a:lnTo>
                                <a:lnTo>
                                  <a:pt x="4" y="168"/>
                                </a:lnTo>
                                <a:lnTo>
                                  <a:pt x="8" y="172"/>
                                </a:lnTo>
                                <a:lnTo>
                                  <a:pt x="20" y="172"/>
                                </a:lnTo>
                                <a:lnTo>
                                  <a:pt x="20" y="168"/>
                                </a:lnTo>
                                <a:lnTo>
                                  <a:pt x="24" y="168"/>
                                </a:lnTo>
                                <a:lnTo>
                                  <a:pt x="24" y="8"/>
                                </a:lnTo>
                                <a:lnTo>
                                  <a:pt x="20" y="4"/>
                                </a:lnTo>
                                <a:lnTo>
                                  <a:pt x="20" y="0"/>
                                </a:lnTo>
                                <a:lnTo>
                                  <a:pt x="8" y="0"/>
                                </a:lnTo>
                                <a:lnTo>
                                  <a:pt x="0" y="8"/>
                                </a:lnTo>
                                <a:lnTo>
                                  <a:pt x="0" y="12"/>
                                </a:lnTo>
                                <a:lnTo>
                                  <a:pt x="0" y="1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6" name="Freeform 3335"/>
                        <wps:cNvSpPr>
                          <a:spLocks/>
                        </wps:cNvSpPr>
                        <wps:spPr bwMode="auto">
                          <a:xfrm>
                            <a:off x="3700452" y="891685"/>
                            <a:ext cx="66386" cy="13829"/>
                          </a:xfrm>
                          <a:custGeom>
                            <a:avLst/>
                            <a:gdLst>
                              <a:gd name="T0" fmla="*/ 12 w 119"/>
                              <a:gd name="T1" fmla="*/ 0 h 25"/>
                              <a:gd name="T2" fmla="*/ 8 w 119"/>
                              <a:gd name="T3" fmla="*/ 0 h 25"/>
                              <a:gd name="T4" fmla="*/ 0 w 119"/>
                              <a:gd name="T5" fmla="*/ 8 h 25"/>
                              <a:gd name="T6" fmla="*/ 0 w 119"/>
                              <a:gd name="T7" fmla="*/ 20 h 25"/>
                              <a:gd name="T8" fmla="*/ 4 w 119"/>
                              <a:gd name="T9" fmla="*/ 20 h 25"/>
                              <a:gd name="T10" fmla="*/ 8 w 119"/>
                              <a:gd name="T11" fmla="*/ 25 h 25"/>
                              <a:gd name="T12" fmla="*/ 115 w 119"/>
                              <a:gd name="T13" fmla="*/ 25 h 25"/>
                              <a:gd name="T14" fmla="*/ 115 w 119"/>
                              <a:gd name="T15" fmla="*/ 20 h 25"/>
                              <a:gd name="T16" fmla="*/ 119 w 119"/>
                              <a:gd name="T17" fmla="*/ 20 h 25"/>
                              <a:gd name="T18" fmla="*/ 119 w 119"/>
                              <a:gd name="T19" fmla="*/ 8 h 25"/>
                              <a:gd name="T20" fmla="*/ 115 w 119"/>
                              <a:gd name="T21" fmla="*/ 4 h 25"/>
                              <a:gd name="T22" fmla="*/ 115 w 119"/>
                              <a:gd name="T23" fmla="*/ 0 h 25"/>
                              <a:gd name="T24" fmla="*/ 107 w 119"/>
                              <a:gd name="T25" fmla="*/ 0 h 25"/>
                              <a:gd name="T26" fmla="*/ 12 w 119"/>
                              <a:gd name="T27"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9" h="25">
                                <a:moveTo>
                                  <a:pt x="12" y="0"/>
                                </a:moveTo>
                                <a:lnTo>
                                  <a:pt x="8" y="0"/>
                                </a:lnTo>
                                <a:lnTo>
                                  <a:pt x="0" y="8"/>
                                </a:lnTo>
                                <a:lnTo>
                                  <a:pt x="0" y="20"/>
                                </a:lnTo>
                                <a:lnTo>
                                  <a:pt x="4" y="20"/>
                                </a:lnTo>
                                <a:lnTo>
                                  <a:pt x="8" y="25"/>
                                </a:lnTo>
                                <a:lnTo>
                                  <a:pt x="115" y="25"/>
                                </a:lnTo>
                                <a:lnTo>
                                  <a:pt x="115" y="20"/>
                                </a:lnTo>
                                <a:lnTo>
                                  <a:pt x="119" y="20"/>
                                </a:lnTo>
                                <a:lnTo>
                                  <a:pt x="119" y="8"/>
                                </a:lnTo>
                                <a:lnTo>
                                  <a:pt x="115" y="4"/>
                                </a:lnTo>
                                <a:lnTo>
                                  <a:pt x="115" y="0"/>
                                </a:lnTo>
                                <a:lnTo>
                                  <a:pt x="107" y="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7" name="Freeform 3336"/>
                        <wps:cNvSpPr>
                          <a:spLocks/>
                        </wps:cNvSpPr>
                        <wps:spPr bwMode="auto">
                          <a:xfrm>
                            <a:off x="3753007" y="891685"/>
                            <a:ext cx="13830" cy="68591"/>
                          </a:xfrm>
                          <a:custGeom>
                            <a:avLst/>
                            <a:gdLst>
                              <a:gd name="T0" fmla="*/ 24 w 24"/>
                              <a:gd name="T1" fmla="*/ 12 h 123"/>
                              <a:gd name="T2" fmla="*/ 24 w 24"/>
                              <a:gd name="T3" fmla="*/ 8 h 123"/>
                              <a:gd name="T4" fmla="*/ 20 w 24"/>
                              <a:gd name="T5" fmla="*/ 4 h 123"/>
                              <a:gd name="T6" fmla="*/ 20 w 24"/>
                              <a:gd name="T7" fmla="*/ 0 h 123"/>
                              <a:gd name="T8" fmla="*/ 8 w 24"/>
                              <a:gd name="T9" fmla="*/ 0 h 123"/>
                              <a:gd name="T10" fmla="*/ 0 w 24"/>
                              <a:gd name="T11" fmla="*/ 8 h 123"/>
                              <a:gd name="T12" fmla="*/ 0 w 24"/>
                              <a:gd name="T13" fmla="*/ 119 h 123"/>
                              <a:gd name="T14" fmla="*/ 4 w 24"/>
                              <a:gd name="T15" fmla="*/ 119 h 123"/>
                              <a:gd name="T16" fmla="*/ 8 w 24"/>
                              <a:gd name="T17" fmla="*/ 123 h 123"/>
                              <a:gd name="T18" fmla="*/ 20 w 24"/>
                              <a:gd name="T19" fmla="*/ 123 h 123"/>
                              <a:gd name="T20" fmla="*/ 20 w 24"/>
                              <a:gd name="T21" fmla="*/ 119 h 123"/>
                              <a:gd name="T22" fmla="*/ 24 w 24"/>
                              <a:gd name="T23" fmla="*/ 119 h 123"/>
                              <a:gd name="T24" fmla="*/ 24 w 24"/>
                              <a:gd name="T25" fmla="*/ 111 h 123"/>
                              <a:gd name="T26" fmla="*/ 24 w 24"/>
                              <a:gd name="T27" fmla="*/ 12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123">
                                <a:moveTo>
                                  <a:pt x="24" y="12"/>
                                </a:moveTo>
                                <a:lnTo>
                                  <a:pt x="24" y="8"/>
                                </a:lnTo>
                                <a:lnTo>
                                  <a:pt x="20" y="4"/>
                                </a:lnTo>
                                <a:lnTo>
                                  <a:pt x="20" y="0"/>
                                </a:lnTo>
                                <a:lnTo>
                                  <a:pt x="8" y="0"/>
                                </a:lnTo>
                                <a:lnTo>
                                  <a:pt x="0" y="8"/>
                                </a:lnTo>
                                <a:lnTo>
                                  <a:pt x="0" y="119"/>
                                </a:lnTo>
                                <a:lnTo>
                                  <a:pt x="4" y="119"/>
                                </a:lnTo>
                                <a:lnTo>
                                  <a:pt x="8" y="123"/>
                                </a:lnTo>
                                <a:lnTo>
                                  <a:pt x="20" y="123"/>
                                </a:lnTo>
                                <a:lnTo>
                                  <a:pt x="20" y="119"/>
                                </a:lnTo>
                                <a:lnTo>
                                  <a:pt x="24" y="119"/>
                                </a:lnTo>
                                <a:lnTo>
                                  <a:pt x="24" y="111"/>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8" name="Freeform 3337"/>
                        <wps:cNvSpPr>
                          <a:spLocks/>
                        </wps:cNvSpPr>
                        <wps:spPr bwMode="auto">
                          <a:xfrm>
                            <a:off x="2733433" y="1026101"/>
                            <a:ext cx="13277" cy="230112"/>
                          </a:xfrm>
                          <a:custGeom>
                            <a:avLst/>
                            <a:gdLst>
                              <a:gd name="T0" fmla="*/ 24 w 24"/>
                              <a:gd name="T1" fmla="*/ 12 h 415"/>
                              <a:gd name="T2" fmla="*/ 24 w 24"/>
                              <a:gd name="T3" fmla="*/ 8 h 415"/>
                              <a:gd name="T4" fmla="*/ 20 w 24"/>
                              <a:gd name="T5" fmla="*/ 4 h 415"/>
                              <a:gd name="T6" fmla="*/ 20 w 24"/>
                              <a:gd name="T7" fmla="*/ 0 h 415"/>
                              <a:gd name="T8" fmla="*/ 8 w 24"/>
                              <a:gd name="T9" fmla="*/ 0 h 415"/>
                              <a:gd name="T10" fmla="*/ 0 w 24"/>
                              <a:gd name="T11" fmla="*/ 8 h 415"/>
                              <a:gd name="T12" fmla="*/ 0 w 24"/>
                              <a:gd name="T13" fmla="*/ 411 h 415"/>
                              <a:gd name="T14" fmla="*/ 4 w 24"/>
                              <a:gd name="T15" fmla="*/ 411 h 415"/>
                              <a:gd name="T16" fmla="*/ 8 w 24"/>
                              <a:gd name="T17" fmla="*/ 415 h 415"/>
                              <a:gd name="T18" fmla="*/ 20 w 24"/>
                              <a:gd name="T19" fmla="*/ 415 h 415"/>
                              <a:gd name="T20" fmla="*/ 20 w 24"/>
                              <a:gd name="T21" fmla="*/ 411 h 415"/>
                              <a:gd name="T22" fmla="*/ 24 w 24"/>
                              <a:gd name="T23" fmla="*/ 411 h 415"/>
                              <a:gd name="T24" fmla="*/ 24 w 24"/>
                              <a:gd name="T25" fmla="*/ 402 h 415"/>
                              <a:gd name="T26" fmla="*/ 24 w 24"/>
                              <a:gd name="T27" fmla="*/ 12 h 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415">
                                <a:moveTo>
                                  <a:pt x="24" y="12"/>
                                </a:moveTo>
                                <a:lnTo>
                                  <a:pt x="24" y="8"/>
                                </a:lnTo>
                                <a:lnTo>
                                  <a:pt x="20" y="4"/>
                                </a:lnTo>
                                <a:lnTo>
                                  <a:pt x="20" y="0"/>
                                </a:lnTo>
                                <a:lnTo>
                                  <a:pt x="8" y="0"/>
                                </a:lnTo>
                                <a:lnTo>
                                  <a:pt x="0" y="8"/>
                                </a:lnTo>
                                <a:lnTo>
                                  <a:pt x="0" y="411"/>
                                </a:lnTo>
                                <a:lnTo>
                                  <a:pt x="4" y="411"/>
                                </a:lnTo>
                                <a:lnTo>
                                  <a:pt x="8" y="415"/>
                                </a:lnTo>
                                <a:lnTo>
                                  <a:pt x="20" y="415"/>
                                </a:lnTo>
                                <a:lnTo>
                                  <a:pt x="20" y="411"/>
                                </a:lnTo>
                                <a:lnTo>
                                  <a:pt x="24" y="411"/>
                                </a:lnTo>
                                <a:lnTo>
                                  <a:pt x="24" y="402"/>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9" name="Freeform 3338"/>
                        <wps:cNvSpPr>
                          <a:spLocks/>
                        </wps:cNvSpPr>
                        <wps:spPr bwMode="auto">
                          <a:xfrm>
                            <a:off x="320864" y="723526"/>
                            <a:ext cx="102345" cy="861814"/>
                          </a:xfrm>
                          <a:custGeom>
                            <a:avLst/>
                            <a:gdLst>
                              <a:gd name="T0" fmla="*/ 165 w 185"/>
                              <a:gd name="T1" fmla="*/ 16 h 1558"/>
                              <a:gd name="T2" fmla="*/ 165 w 185"/>
                              <a:gd name="T3" fmla="*/ 8 h 1558"/>
                              <a:gd name="T4" fmla="*/ 156 w 185"/>
                              <a:gd name="T5" fmla="*/ 0 h 1558"/>
                              <a:gd name="T6" fmla="*/ 148 w 185"/>
                              <a:gd name="T7" fmla="*/ 0 h 1558"/>
                              <a:gd name="T8" fmla="*/ 140 w 185"/>
                              <a:gd name="T9" fmla="*/ 8 h 1558"/>
                              <a:gd name="T10" fmla="*/ 119 w 185"/>
                              <a:gd name="T11" fmla="*/ 49 h 1558"/>
                              <a:gd name="T12" fmla="*/ 103 w 185"/>
                              <a:gd name="T13" fmla="*/ 94 h 1558"/>
                              <a:gd name="T14" fmla="*/ 91 w 185"/>
                              <a:gd name="T15" fmla="*/ 144 h 1558"/>
                              <a:gd name="T16" fmla="*/ 74 w 185"/>
                              <a:gd name="T17" fmla="*/ 189 h 1558"/>
                              <a:gd name="T18" fmla="*/ 62 w 185"/>
                              <a:gd name="T19" fmla="*/ 234 h 1558"/>
                              <a:gd name="T20" fmla="*/ 49 w 185"/>
                              <a:gd name="T21" fmla="*/ 283 h 1558"/>
                              <a:gd name="T22" fmla="*/ 41 w 185"/>
                              <a:gd name="T23" fmla="*/ 329 h 1558"/>
                              <a:gd name="T24" fmla="*/ 16 w 185"/>
                              <a:gd name="T25" fmla="*/ 481 h 1558"/>
                              <a:gd name="T26" fmla="*/ 12 w 185"/>
                              <a:gd name="T27" fmla="*/ 530 h 1558"/>
                              <a:gd name="T28" fmla="*/ 8 w 185"/>
                              <a:gd name="T29" fmla="*/ 575 h 1558"/>
                              <a:gd name="T30" fmla="*/ 4 w 185"/>
                              <a:gd name="T31" fmla="*/ 625 h 1558"/>
                              <a:gd name="T32" fmla="*/ 4 w 185"/>
                              <a:gd name="T33" fmla="*/ 678 h 1558"/>
                              <a:gd name="T34" fmla="*/ 0 w 185"/>
                              <a:gd name="T35" fmla="*/ 727 h 1558"/>
                              <a:gd name="T36" fmla="*/ 0 w 185"/>
                              <a:gd name="T37" fmla="*/ 777 h 1558"/>
                              <a:gd name="T38" fmla="*/ 4 w 185"/>
                              <a:gd name="T39" fmla="*/ 826 h 1558"/>
                              <a:gd name="T40" fmla="*/ 4 w 185"/>
                              <a:gd name="T41" fmla="*/ 875 h 1558"/>
                              <a:gd name="T42" fmla="*/ 12 w 185"/>
                              <a:gd name="T43" fmla="*/ 974 h 1558"/>
                              <a:gd name="T44" fmla="*/ 37 w 185"/>
                              <a:gd name="T45" fmla="*/ 1126 h 1558"/>
                              <a:gd name="T46" fmla="*/ 45 w 185"/>
                              <a:gd name="T47" fmla="*/ 1172 h 1558"/>
                              <a:gd name="T48" fmla="*/ 54 w 185"/>
                              <a:gd name="T49" fmla="*/ 1221 h 1558"/>
                              <a:gd name="T50" fmla="*/ 66 w 185"/>
                              <a:gd name="T51" fmla="*/ 1270 h 1558"/>
                              <a:gd name="T52" fmla="*/ 78 w 185"/>
                              <a:gd name="T53" fmla="*/ 1315 h 1558"/>
                              <a:gd name="T54" fmla="*/ 95 w 185"/>
                              <a:gd name="T55" fmla="*/ 1365 h 1558"/>
                              <a:gd name="T56" fmla="*/ 107 w 185"/>
                              <a:gd name="T57" fmla="*/ 1410 h 1558"/>
                              <a:gd name="T58" fmla="*/ 123 w 185"/>
                              <a:gd name="T59" fmla="*/ 1455 h 1558"/>
                              <a:gd name="T60" fmla="*/ 140 w 185"/>
                              <a:gd name="T61" fmla="*/ 1505 h 1558"/>
                              <a:gd name="T62" fmla="*/ 160 w 185"/>
                              <a:gd name="T63" fmla="*/ 1550 h 1558"/>
                              <a:gd name="T64" fmla="*/ 169 w 185"/>
                              <a:gd name="T65" fmla="*/ 1558 h 1558"/>
                              <a:gd name="T66" fmla="*/ 177 w 185"/>
                              <a:gd name="T67" fmla="*/ 1558 h 1558"/>
                              <a:gd name="T68" fmla="*/ 185 w 185"/>
                              <a:gd name="T69" fmla="*/ 1550 h 1558"/>
                              <a:gd name="T70" fmla="*/ 185 w 185"/>
                              <a:gd name="T71" fmla="*/ 1542 h 1558"/>
                              <a:gd name="T72" fmla="*/ 165 w 185"/>
                              <a:gd name="T73" fmla="*/ 1496 h 1558"/>
                              <a:gd name="T74" fmla="*/ 148 w 185"/>
                              <a:gd name="T75" fmla="*/ 1447 h 1558"/>
                              <a:gd name="T76" fmla="*/ 132 w 185"/>
                              <a:gd name="T77" fmla="*/ 1402 h 1558"/>
                              <a:gd name="T78" fmla="*/ 119 w 185"/>
                              <a:gd name="T79" fmla="*/ 1357 h 1558"/>
                              <a:gd name="T80" fmla="*/ 103 w 185"/>
                              <a:gd name="T81" fmla="*/ 1307 h 1558"/>
                              <a:gd name="T82" fmla="*/ 91 w 185"/>
                              <a:gd name="T83" fmla="*/ 1262 h 1558"/>
                              <a:gd name="T84" fmla="*/ 78 w 185"/>
                              <a:gd name="T85" fmla="*/ 1213 h 1558"/>
                              <a:gd name="T86" fmla="*/ 70 w 185"/>
                              <a:gd name="T87" fmla="*/ 1163 h 1558"/>
                              <a:gd name="T88" fmla="*/ 62 w 185"/>
                              <a:gd name="T89" fmla="*/ 1118 h 1558"/>
                              <a:gd name="T90" fmla="*/ 37 w 185"/>
                              <a:gd name="T91" fmla="*/ 974 h 1558"/>
                              <a:gd name="T92" fmla="*/ 29 w 185"/>
                              <a:gd name="T93" fmla="*/ 875 h 1558"/>
                              <a:gd name="T94" fmla="*/ 29 w 185"/>
                              <a:gd name="T95" fmla="*/ 826 h 1558"/>
                              <a:gd name="T96" fmla="*/ 25 w 185"/>
                              <a:gd name="T97" fmla="*/ 777 h 1558"/>
                              <a:gd name="T98" fmla="*/ 25 w 185"/>
                              <a:gd name="T99" fmla="*/ 727 h 1558"/>
                              <a:gd name="T100" fmla="*/ 29 w 185"/>
                              <a:gd name="T101" fmla="*/ 678 h 1558"/>
                              <a:gd name="T102" fmla="*/ 29 w 185"/>
                              <a:gd name="T103" fmla="*/ 625 h 1558"/>
                              <a:gd name="T104" fmla="*/ 33 w 185"/>
                              <a:gd name="T105" fmla="*/ 575 h 1558"/>
                              <a:gd name="T106" fmla="*/ 37 w 185"/>
                              <a:gd name="T107" fmla="*/ 530 h 1558"/>
                              <a:gd name="T108" fmla="*/ 41 w 185"/>
                              <a:gd name="T109" fmla="*/ 481 h 1558"/>
                              <a:gd name="T110" fmla="*/ 66 w 185"/>
                              <a:gd name="T111" fmla="*/ 337 h 1558"/>
                              <a:gd name="T112" fmla="*/ 74 w 185"/>
                              <a:gd name="T113" fmla="*/ 292 h 1558"/>
                              <a:gd name="T114" fmla="*/ 86 w 185"/>
                              <a:gd name="T115" fmla="*/ 242 h 1558"/>
                              <a:gd name="T116" fmla="*/ 99 w 185"/>
                              <a:gd name="T117" fmla="*/ 197 h 1558"/>
                              <a:gd name="T118" fmla="*/ 115 w 185"/>
                              <a:gd name="T119" fmla="*/ 152 h 1558"/>
                              <a:gd name="T120" fmla="*/ 128 w 185"/>
                              <a:gd name="T121" fmla="*/ 102 h 1558"/>
                              <a:gd name="T122" fmla="*/ 144 w 185"/>
                              <a:gd name="T123" fmla="*/ 57 h 1558"/>
                              <a:gd name="T124" fmla="*/ 165 w 185"/>
                              <a:gd name="T125" fmla="*/ 16 h 15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85" h="1558">
                                <a:moveTo>
                                  <a:pt x="165" y="16"/>
                                </a:moveTo>
                                <a:lnTo>
                                  <a:pt x="165" y="8"/>
                                </a:lnTo>
                                <a:lnTo>
                                  <a:pt x="156" y="0"/>
                                </a:lnTo>
                                <a:lnTo>
                                  <a:pt x="148" y="0"/>
                                </a:lnTo>
                                <a:lnTo>
                                  <a:pt x="140" y="8"/>
                                </a:lnTo>
                                <a:lnTo>
                                  <a:pt x="119" y="49"/>
                                </a:lnTo>
                                <a:lnTo>
                                  <a:pt x="103" y="94"/>
                                </a:lnTo>
                                <a:lnTo>
                                  <a:pt x="91" y="144"/>
                                </a:lnTo>
                                <a:lnTo>
                                  <a:pt x="74" y="189"/>
                                </a:lnTo>
                                <a:lnTo>
                                  <a:pt x="62" y="234"/>
                                </a:lnTo>
                                <a:lnTo>
                                  <a:pt x="49" y="283"/>
                                </a:lnTo>
                                <a:lnTo>
                                  <a:pt x="41" y="329"/>
                                </a:lnTo>
                                <a:lnTo>
                                  <a:pt x="16" y="481"/>
                                </a:lnTo>
                                <a:lnTo>
                                  <a:pt x="12" y="530"/>
                                </a:lnTo>
                                <a:lnTo>
                                  <a:pt x="8" y="575"/>
                                </a:lnTo>
                                <a:lnTo>
                                  <a:pt x="4" y="625"/>
                                </a:lnTo>
                                <a:lnTo>
                                  <a:pt x="4" y="678"/>
                                </a:lnTo>
                                <a:lnTo>
                                  <a:pt x="0" y="727"/>
                                </a:lnTo>
                                <a:lnTo>
                                  <a:pt x="0" y="777"/>
                                </a:lnTo>
                                <a:lnTo>
                                  <a:pt x="4" y="826"/>
                                </a:lnTo>
                                <a:lnTo>
                                  <a:pt x="4" y="875"/>
                                </a:lnTo>
                                <a:lnTo>
                                  <a:pt x="12" y="974"/>
                                </a:lnTo>
                                <a:lnTo>
                                  <a:pt x="37" y="1126"/>
                                </a:lnTo>
                                <a:lnTo>
                                  <a:pt x="45" y="1172"/>
                                </a:lnTo>
                                <a:lnTo>
                                  <a:pt x="54" y="1221"/>
                                </a:lnTo>
                                <a:lnTo>
                                  <a:pt x="66" y="1270"/>
                                </a:lnTo>
                                <a:lnTo>
                                  <a:pt x="78" y="1315"/>
                                </a:lnTo>
                                <a:lnTo>
                                  <a:pt x="95" y="1365"/>
                                </a:lnTo>
                                <a:lnTo>
                                  <a:pt x="107" y="1410"/>
                                </a:lnTo>
                                <a:lnTo>
                                  <a:pt x="123" y="1455"/>
                                </a:lnTo>
                                <a:lnTo>
                                  <a:pt x="140" y="1505"/>
                                </a:lnTo>
                                <a:lnTo>
                                  <a:pt x="160" y="1550"/>
                                </a:lnTo>
                                <a:lnTo>
                                  <a:pt x="169" y="1558"/>
                                </a:lnTo>
                                <a:lnTo>
                                  <a:pt x="177" y="1558"/>
                                </a:lnTo>
                                <a:lnTo>
                                  <a:pt x="185" y="1550"/>
                                </a:lnTo>
                                <a:lnTo>
                                  <a:pt x="185" y="1542"/>
                                </a:lnTo>
                                <a:lnTo>
                                  <a:pt x="165" y="1496"/>
                                </a:lnTo>
                                <a:lnTo>
                                  <a:pt x="148" y="1447"/>
                                </a:lnTo>
                                <a:lnTo>
                                  <a:pt x="132" y="1402"/>
                                </a:lnTo>
                                <a:lnTo>
                                  <a:pt x="119" y="1357"/>
                                </a:lnTo>
                                <a:lnTo>
                                  <a:pt x="103" y="1307"/>
                                </a:lnTo>
                                <a:lnTo>
                                  <a:pt x="91" y="1262"/>
                                </a:lnTo>
                                <a:lnTo>
                                  <a:pt x="78" y="1213"/>
                                </a:lnTo>
                                <a:lnTo>
                                  <a:pt x="70" y="1163"/>
                                </a:lnTo>
                                <a:lnTo>
                                  <a:pt x="62" y="1118"/>
                                </a:lnTo>
                                <a:lnTo>
                                  <a:pt x="37" y="974"/>
                                </a:lnTo>
                                <a:lnTo>
                                  <a:pt x="29" y="875"/>
                                </a:lnTo>
                                <a:lnTo>
                                  <a:pt x="29" y="826"/>
                                </a:lnTo>
                                <a:lnTo>
                                  <a:pt x="25" y="777"/>
                                </a:lnTo>
                                <a:lnTo>
                                  <a:pt x="25" y="727"/>
                                </a:lnTo>
                                <a:lnTo>
                                  <a:pt x="29" y="678"/>
                                </a:lnTo>
                                <a:lnTo>
                                  <a:pt x="29" y="625"/>
                                </a:lnTo>
                                <a:lnTo>
                                  <a:pt x="33" y="575"/>
                                </a:lnTo>
                                <a:lnTo>
                                  <a:pt x="37" y="530"/>
                                </a:lnTo>
                                <a:lnTo>
                                  <a:pt x="41" y="481"/>
                                </a:lnTo>
                                <a:lnTo>
                                  <a:pt x="66" y="337"/>
                                </a:lnTo>
                                <a:lnTo>
                                  <a:pt x="74" y="292"/>
                                </a:lnTo>
                                <a:lnTo>
                                  <a:pt x="86" y="242"/>
                                </a:lnTo>
                                <a:lnTo>
                                  <a:pt x="99" y="197"/>
                                </a:lnTo>
                                <a:lnTo>
                                  <a:pt x="115" y="152"/>
                                </a:lnTo>
                                <a:lnTo>
                                  <a:pt x="128" y="102"/>
                                </a:lnTo>
                                <a:lnTo>
                                  <a:pt x="144" y="57"/>
                                </a:lnTo>
                                <a:lnTo>
                                  <a:pt x="16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0" name="Freeform 3339"/>
                        <wps:cNvSpPr>
                          <a:spLocks/>
                        </wps:cNvSpPr>
                        <wps:spPr bwMode="auto">
                          <a:xfrm>
                            <a:off x="627898" y="589109"/>
                            <a:ext cx="9405" cy="8850"/>
                          </a:xfrm>
                          <a:custGeom>
                            <a:avLst/>
                            <a:gdLst>
                              <a:gd name="T0" fmla="*/ 17 w 17"/>
                              <a:gd name="T1" fmla="*/ 8 h 16"/>
                              <a:gd name="T2" fmla="*/ 17 w 17"/>
                              <a:gd name="T3" fmla="*/ 0 h 16"/>
                              <a:gd name="T4" fmla="*/ 9 w 17"/>
                              <a:gd name="T5" fmla="*/ 0 h 16"/>
                              <a:gd name="T6" fmla="*/ 0 w 17"/>
                              <a:gd name="T7" fmla="*/ 8 h 16"/>
                              <a:gd name="T8" fmla="*/ 0 w 17"/>
                              <a:gd name="T9" fmla="*/ 16 h 16"/>
                              <a:gd name="T10" fmla="*/ 9 w 17"/>
                              <a:gd name="T11" fmla="*/ 16 h 16"/>
                              <a:gd name="T12" fmla="*/ 17 w 17"/>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17" h="16">
                                <a:moveTo>
                                  <a:pt x="17" y="8"/>
                                </a:moveTo>
                                <a:lnTo>
                                  <a:pt x="17" y="0"/>
                                </a:lnTo>
                                <a:lnTo>
                                  <a:pt x="9" y="0"/>
                                </a:lnTo>
                                <a:lnTo>
                                  <a:pt x="0" y="8"/>
                                </a:lnTo>
                                <a:lnTo>
                                  <a:pt x="0" y="16"/>
                                </a:lnTo>
                                <a:lnTo>
                                  <a:pt x="9" y="16"/>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1" name="Freeform 3340"/>
                        <wps:cNvSpPr>
                          <a:spLocks/>
                        </wps:cNvSpPr>
                        <wps:spPr bwMode="auto">
                          <a:xfrm>
                            <a:off x="623473" y="600725"/>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2" name="Freeform 3341"/>
                        <wps:cNvSpPr>
                          <a:spLocks/>
                        </wps:cNvSpPr>
                        <wps:spPr bwMode="auto">
                          <a:xfrm>
                            <a:off x="614621" y="607363"/>
                            <a:ext cx="8851" cy="11063"/>
                          </a:xfrm>
                          <a:custGeom>
                            <a:avLst/>
                            <a:gdLst>
                              <a:gd name="T0" fmla="*/ 16 w 16"/>
                              <a:gd name="T1" fmla="*/ 8 h 20"/>
                              <a:gd name="T2" fmla="*/ 16 w 16"/>
                              <a:gd name="T3" fmla="*/ 0 h 20"/>
                              <a:gd name="T4" fmla="*/ 8 w 16"/>
                              <a:gd name="T5" fmla="*/ 0 h 20"/>
                              <a:gd name="T6" fmla="*/ 4 w 16"/>
                              <a:gd name="T7" fmla="*/ 4 h 20"/>
                              <a:gd name="T8" fmla="*/ 4 w 16"/>
                              <a:gd name="T9" fmla="*/ 8 h 20"/>
                              <a:gd name="T10" fmla="*/ 0 w 16"/>
                              <a:gd name="T11" fmla="*/ 16 h 20"/>
                              <a:gd name="T12" fmla="*/ 0 w 16"/>
                              <a:gd name="T13" fmla="*/ 20 h 20"/>
                              <a:gd name="T14" fmla="*/ 8 w 16"/>
                              <a:gd name="T15" fmla="*/ 20 h 20"/>
                              <a:gd name="T16" fmla="*/ 8 w 16"/>
                              <a:gd name="T17" fmla="*/ 16 h 20"/>
                              <a:gd name="T18" fmla="*/ 12 w 16"/>
                              <a:gd name="T19" fmla="*/ 8 h 20"/>
                              <a:gd name="T20" fmla="*/ 12 w 16"/>
                              <a:gd name="T21" fmla="*/ 12 h 20"/>
                              <a:gd name="T22" fmla="*/ 16 w 16"/>
                              <a:gd name="T23" fmla="*/ 8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 h="20">
                                <a:moveTo>
                                  <a:pt x="16" y="8"/>
                                </a:moveTo>
                                <a:lnTo>
                                  <a:pt x="16" y="0"/>
                                </a:lnTo>
                                <a:lnTo>
                                  <a:pt x="8" y="0"/>
                                </a:lnTo>
                                <a:lnTo>
                                  <a:pt x="4" y="4"/>
                                </a:lnTo>
                                <a:lnTo>
                                  <a:pt x="4" y="8"/>
                                </a:lnTo>
                                <a:lnTo>
                                  <a:pt x="0" y="16"/>
                                </a:lnTo>
                                <a:lnTo>
                                  <a:pt x="0" y="20"/>
                                </a:lnTo>
                                <a:lnTo>
                                  <a:pt x="8" y="20"/>
                                </a:lnTo>
                                <a:lnTo>
                                  <a:pt x="8" y="16"/>
                                </a:lnTo>
                                <a:lnTo>
                                  <a:pt x="12" y="8"/>
                                </a:lnTo>
                                <a:lnTo>
                                  <a:pt x="12" y="12"/>
                                </a:lnTo>
                                <a:lnTo>
                                  <a:pt x="1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3" name="Freeform 3342"/>
                        <wps:cNvSpPr>
                          <a:spLocks/>
                        </wps:cNvSpPr>
                        <wps:spPr bwMode="auto">
                          <a:xfrm>
                            <a:off x="609642" y="621745"/>
                            <a:ext cx="4979" cy="3319"/>
                          </a:xfrm>
                          <a:custGeom>
                            <a:avLst/>
                            <a:gdLst>
                              <a:gd name="T0" fmla="*/ 5 w 9"/>
                              <a:gd name="T1" fmla="*/ 0 h 8"/>
                              <a:gd name="T2" fmla="*/ 0 w 9"/>
                              <a:gd name="T3" fmla="*/ 0 h 8"/>
                              <a:gd name="T4" fmla="*/ 0 w 9"/>
                              <a:gd name="T5" fmla="*/ 8 h 8"/>
                              <a:gd name="T6" fmla="*/ 9 w 9"/>
                              <a:gd name="T7" fmla="*/ 8 h 8"/>
                              <a:gd name="T8" fmla="*/ 9 w 9"/>
                              <a:gd name="T9" fmla="*/ 0 h 8"/>
                              <a:gd name="T10" fmla="*/ 5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5" y="0"/>
                                </a:moveTo>
                                <a:lnTo>
                                  <a:pt x="0" y="0"/>
                                </a:lnTo>
                                <a:lnTo>
                                  <a:pt x="0" y="8"/>
                                </a:lnTo>
                                <a:lnTo>
                                  <a:pt x="9" y="8"/>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4" name="Freeform 3343"/>
                        <wps:cNvSpPr>
                          <a:spLocks/>
                        </wps:cNvSpPr>
                        <wps:spPr bwMode="auto">
                          <a:xfrm>
                            <a:off x="600791" y="627830"/>
                            <a:ext cx="8851" cy="11063"/>
                          </a:xfrm>
                          <a:custGeom>
                            <a:avLst/>
                            <a:gdLst>
                              <a:gd name="T0" fmla="*/ 16 w 16"/>
                              <a:gd name="T1" fmla="*/ 4 h 20"/>
                              <a:gd name="T2" fmla="*/ 16 w 16"/>
                              <a:gd name="T3" fmla="*/ 0 h 20"/>
                              <a:gd name="T4" fmla="*/ 8 w 16"/>
                              <a:gd name="T5" fmla="*/ 0 h 20"/>
                              <a:gd name="T6" fmla="*/ 8 w 16"/>
                              <a:gd name="T7" fmla="*/ 4 h 20"/>
                              <a:gd name="T8" fmla="*/ 4 w 16"/>
                              <a:gd name="T9" fmla="*/ 12 h 20"/>
                              <a:gd name="T10" fmla="*/ 4 w 16"/>
                              <a:gd name="T11" fmla="*/ 8 h 20"/>
                              <a:gd name="T12" fmla="*/ 0 w 16"/>
                              <a:gd name="T13" fmla="*/ 12 h 20"/>
                              <a:gd name="T14" fmla="*/ 0 w 16"/>
                              <a:gd name="T15" fmla="*/ 20 h 20"/>
                              <a:gd name="T16" fmla="*/ 8 w 16"/>
                              <a:gd name="T17" fmla="*/ 20 h 20"/>
                              <a:gd name="T18" fmla="*/ 12 w 16"/>
                              <a:gd name="T19" fmla="*/ 16 h 20"/>
                              <a:gd name="T20" fmla="*/ 12 w 16"/>
                              <a:gd name="T21" fmla="*/ 12 h 20"/>
                              <a:gd name="T22" fmla="*/ 16 w 16"/>
                              <a:gd name="T23"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 h="20">
                                <a:moveTo>
                                  <a:pt x="16" y="4"/>
                                </a:moveTo>
                                <a:lnTo>
                                  <a:pt x="16" y="0"/>
                                </a:lnTo>
                                <a:lnTo>
                                  <a:pt x="8" y="0"/>
                                </a:lnTo>
                                <a:lnTo>
                                  <a:pt x="8" y="4"/>
                                </a:lnTo>
                                <a:lnTo>
                                  <a:pt x="4" y="12"/>
                                </a:lnTo>
                                <a:lnTo>
                                  <a:pt x="4" y="8"/>
                                </a:lnTo>
                                <a:lnTo>
                                  <a:pt x="0" y="12"/>
                                </a:lnTo>
                                <a:lnTo>
                                  <a:pt x="0" y="20"/>
                                </a:lnTo>
                                <a:lnTo>
                                  <a:pt x="8" y="20"/>
                                </a:lnTo>
                                <a:lnTo>
                                  <a:pt x="12" y="16"/>
                                </a:lnTo>
                                <a:lnTo>
                                  <a:pt x="12" y="12"/>
                                </a:lnTo>
                                <a:lnTo>
                                  <a:pt x="1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5" name="Freeform 3344"/>
                        <wps:cNvSpPr>
                          <a:spLocks/>
                        </wps:cNvSpPr>
                        <wps:spPr bwMode="auto">
                          <a:xfrm>
                            <a:off x="598578" y="641659"/>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6" name="Freeform 3345"/>
                        <wps:cNvSpPr>
                          <a:spLocks/>
                        </wps:cNvSpPr>
                        <wps:spPr bwMode="auto">
                          <a:xfrm>
                            <a:off x="589173" y="648297"/>
                            <a:ext cx="7192" cy="11063"/>
                          </a:xfrm>
                          <a:custGeom>
                            <a:avLst/>
                            <a:gdLst>
                              <a:gd name="T0" fmla="*/ 13 w 13"/>
                              <a:gd name="T1" fmla="*/ 4 h 20"/>
                              <a:gd name="T2" fmla="*/ 13 w 13"/>
                              <a:gd name="T3" fmla="*/ 0 h 20"/>
                              <a:gd name="T4" fmla="*/ 5 w 13"/>
                              <a:gd name="T5" fmla="*/ 0 h 20"/>
                              <a:gd name="T6" fmla="*/ 5 w 13"/>
                              <a:gd name="T7" fmla="*/ 8 h 20"/>
                              <a:gd name="T8" fmla="*/ 0 w 13"/>
                              <a:gd name="T9" fmla="*/ 16 h 20"/>
                              <a:gd name="T10" fmla="*/ 0 w 13"/>
                              <a:gd name="T11" fmla="*/ 20 h 20"/>
                              <a:gd name="T12" fmla="*/ 9 w 13"/>
                              <a:gd name="T13" fmla="*/ 20 h 20"/>
                              <a:gd name="T14" fmla="*/ 9 w 13"/>
                              <a:gd name="T15" fmla="*/ 16 h 20"/>
                              <a:gd name="T16" fmla="*/ 13 w 13"/>
                              <a:gd name="T17" fmla="*/ 8 h 20"/>
                              <a:gd name="T18" fmla="*/ 13 w 13"/>
                              <a:gd name="T19"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20">
                                <a:moveTo>
                                  <a:pt x="13" y="4"/>
                                </a:moveTo>
                                <a:lnTo>
                                  <a:pt x="13" y="0"/>
                                </a:lnTo>
                                <a:lnTo>
                                  <a:pt x="5" y="0"/>
                                </a:lnTo>
                                <a:lnTo>
                                  <a:pt x="5" y="8"/>
                                </a:lnTo>
                                <a:lnTo>
                                  <a:pt x="0" y="16"/>
                                </a:lnTo>
                                <a:lnTo>
                                  <a:pt x="0" y="20"/>
                                </a:lnTo>
                                <a:lnTo>
                                  <a:pt x="9" y="20"/>
                                </a:lnTo>
                                <a:lnTo>
                                  <a:pt x="9" y="16"/>
                                </a:lnTo>
                                <a:lnTo>
                                  <a:pt x="13" y="8"/>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7" name="Freeform 3346"/>
                        <wps:cNvSpPr>
                          <a:spLocks/>
                        </wps:cNvSpPr>
                        <wps:spPr bwMode="auto">
                          <a:xfrm>
                            <a:off x="584748" y="662126"/>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8" name="Freeform 3347"/>
                        <wps:cNvSpPr>
                          <a:spLocks/>
                        </wps:cNvSpPr>
                        <wps:spPr bwMode="auto">
                          <a:xfrm>
                            <a:off x="578109" y="670976"/>
                            <a:ext cx="6639" cy="8850"/>
                          </a:xfrm>
                          <a:custGeom>
                            <a:avLst/>
                            <a:gdLst>
                              <a:gd name="T0" fmla="*/ 12 w 12"/>
                              <a:gd name="T1" fmla="*/ 8 h 16"/>
                              <a:gd name="T2" fmla="*/ 12 w 12"/>
                              <a:gd name="T3" fmla="*/ 0 h 16"/>
                              <a:gd name="T4" fmla="*/ 4 w 12"/>
                              <a:gd name="T5" fmla="*/ 0 h 16"/>
                              <a:gd name="T6" fmla="*/ 0 w 12"/>
                              <a:gd name="T7" fmla="*/ 4 h 16"/>
                              <a:gd name="T8" fmla="*/ 0 w 12"/>
                              <a:gd name="T9" fmla="*/ 16 h 16"/>
                              <a:gd name="T10" fmla="*/ 8 w 12"/>
                              <a:gd name="T11" fmla="*/ 16 h 16"/>
                              <a:gd name="T12" fmla="*/ 8 w 12"/>
                              <a:gd name="T13" fmla="*/ 12 h 16"/>
                              <a:gd name="T14" fmla="*/ 8 w 12"/>
                              <a:gd name="T15" fmla="*/ 8 h 16"/>
                              <a:gd name="T16" fmla="*/ 8 w 12"/>
                              <a:gd name="T17" fmla="*/ 12 h 16"/>
                              <a:gd name="T18" fmla="*/ 12 w 12"/>
                              <a:gd name="T19" fmla="*/ 8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16">
                                <a:moveTo>
                                  <a:pt x="12" y="8"/>
                                </a:moveTo>
                                <a:lnTo>
                                  <a:pt x="12" y="0"/>
                                </a:lnTo>
                                <a:lnTo>
                                  <a:pt x="4" y="0"/>
                                </a:lnTo>
                                <a:lnTo>
                                  <a:pt x="0" y="4"/>
                                </a:lnTo>
                                <a:lnTo>
                                  <a:pt x="0" y="16"/>
                                </a:lnTo>
                                <a:lnTo>
                                  <a:pt x="8" y="16"/>
                                </a:lnTo>
                                <a:lnTo>
                                  <a:pt x="8" y="12"/>
                                </a:lnTo>
                                <a:lnTo>
                                  <a:pt x="8" y="8"/>
                                </a:lnTo>
                                <a:lnTo>
                                  <a:pt x="8" y="12"/>
                                </a:lnTo>
                                <a:lnTo>
                                  <a:pt x="1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9" name="Freeform 3348"/>
                        <wps:cNvSpPr>
                          <a:spLocks/>
                        </wps:cNvSpPr>
                        <wps:spPr bwMode="auto">
                          <a:xfrm>
                            <a:off x="573683" y="684805"/>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0" name="Freeform 3349"/>
                        <wps:cNvSpPr>
                          <a:spLocks/>
                        </wps:cNvSpPr>
                        <wps:spPr bwMode="auto">
                          <a:xfrm>
                            <a:off x="564279" y="691443"/>
                            <a:ext cx="9405" cy="8850"/>
                          </a:xfrm>
                          <a:custGeom>
                            <a:avLst/>
                            <a:gdLst>
                              <a:gd name="T0" fmla="*/ 17 w 17"/>
                              <a:gd name="T1" fmla="*/ 8 h 16"/>
                              <a:gd name="T2" fmla="*/ 17 w 17"/>
                              <a:gd name="T3" fmla="*/ 0 h 16"/>
                              <a:gd name="T4" fmla="*/ 8 w 17"/>
                              <a:gd name="T5" fmla="*/ 0 h 16"/>
                              <a:gd name="T6" fmla="*/ 0 w 17"/>
                              <a:gd name="T7" fmla="*/ 8 h 16"/>
                              <a:gd name="T8" fmla="*/ 0 w 17"/>
                              <a:gd name="T9" fmla="*/ 16 h 16"/>
                              <a:gd name="T10" fmla="*/ 8 w 17"/>
                              <a:gd name="T11" fmla="*/ 16 h 16"/>
                              <a:gd name="T12" fmla="*/ 17 w 17"/>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17" h="16">
                                <a:moveTo>
                                  <a:pt x="17" y="8"/>
                                </a:moveTo>
                                <a:lnTo>
                                  <a:pt x="17" y="0"/>
                                </a:lnTo>
                                <a:lnTo>
                                  <a:pt x="8" y="0"/>
                                </a:lnTo>
                                <a:lnTo>
                                  <a:pt x="0" y="8"/>
                                </a:lnTo>
                                <a:lnTo>
                                  <a:pt x="0" y="16"/>
                                </a:lnTo>
                                <a:lnTo>
                                  <a:pt x="8" y="16"/>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1" name="Freeform 3350"/>
                        <wps:cNvSpPr>
                          <a:spLocks/>
                        </wps:cNvSpPr>
                        <wps:spPr bwMode="auto">
                          <a:xfrm>
                            <a:off x="562066" y="705272"/>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2" name="Freeform 3351"/>
                        <wps:cNvSpPr>
                          <a:spLocks/>
                        </wps:cNvSpPr>
                        <wps:spPr bwMode="auto">
                          <a:xfrm>
                            <a:off x="554874" y="711909"/>
                            <a:ext cx="7192" cy="11616"/>
                          </a:xfrm>
                          <a:custGeom>
                            <a:avLst/>
                            <a:gdLst>
                              <a:gd name="T0" fmla="*/ 12 w 12"/>
                              <a:gd name="T1" fmla="*/ 4 h 21"/>
                              <a:gd name="T2" fmla="*/ 12 w 12"/>
                              <a:gd name="T3" fmla="*/ 0 h 21"/>
                              <a:gd name="T4" fmla="*/ 4 w 12"/>
                              <a:gd name="T5" fmla="*/ 0 h 21"/>
                              <a:gd name="T6" fmla="*/ 4 w 12"/>
                              <a:gd name="T7" fmla="*/ 4 h 21"/>
                              <a:gd name="T8" fmla="*/ 0 w 12"/>
                              <a:gd name="T9" fmla="*/ 12 h 21"/>
                              <a:gd name="T10" fmla="*/ 0 w 12"/>
                              <a:gd name="T11" fmla="*/ 21 h 21"/>
                              <a:gd name="T12" fmla="*/ 8 w 12"/>
                              <a:gd name="T13" fmla="*/ 21 h 21"/>
                              <a:gd name="T14" fmla="*/ 8 w 12"/>
                              <a:gd name="T15" fmla="*/ 17 h 21"/>
                              <a:gd name="T16" fmla="*/ 8 w 12"/>
                              <a:gd name="T17" fmla="*/ 12 h 21"/>
                              <a:gd name="T18" fmla="*/ 12 w 12"/>
                              <a:gd name="T19"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21">
                                <a:moveTo>
                                  <a:pt x="12" y="4"/>
                                </a:moveTo>
                                <a:lnTo>
                                  <a:pt x="12" y="0"/>
                                </a:lnTo>
                                <a:lnTo>
                                  <a:pt x="4" y="0"/>
                                </a:lnTo>
                                <a:lnTo>
                                  <a:pt x="4" y="4"/>
                                </a:lnTo>
                                <a:lnTo>
                                  <a:pt x="0" y="12"/>
                                </a:lnTo>
                                <a:lnTo>
                                  <a:pt x="0" y="21"/>
                                </a:lnTo>
                                <a:lnTo>
                                  <a:pt x="8" y="21"/>
                                </a:lnTo>
                                <a:lnTo>
                                  <a:pt x="8" y="17"/>
                                </a:lnTo>
                                <a:lnTo>
                                  <a:pt x="8" y="12"/>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3" name="Freeform 3352"/>
                        <wps:cNvSpPr>
                          <a:spLocks/>
                        </wps:cNvSpPr>
                        <wps:spPr bwMode="auto">
                          <a:xfrm>
                            <a:off x="550448" y="725738"/>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4" name="Freeform 3353"/>
                        <wps:cNvSpPr>
                          <a:spLocks/>
                        </wps:cNvSpPr>
                        <wps:spPr bwMode="auto">
                          <a:xfrm>
                            <a:off x="543810" y="734589"/>
                            <a:ext cx="6639" cy="11616"/>
                          </a:xfrm>
                          <a:custGeom>
                            <a:avLst/>
                            <a:gdLst>
                              <a:gd name="T0" fmla="*/ 13 w 13"/>
                              <a:gd name="T1" fmla="*/ 4 h 21"/>
                              <a:gd name="T2" fmla="*/ 13 w 13"/>
                              <a:gd name="T3" fmla="*/ 0 h 21"/>
                              <a:gd name="T4" fmla="*/ 4 w 13"/>
                              <a:gd name="T5" fmla="*/ 0 h 21"/>
                              <a:gd name="T6" fmla="*/ 4 w 13"/>
                              <a:gd name="T7" fmla="*/ 4 h 21"/>
                              <a:gd name="T8" fmla="*/ 0 w 13"/>
                              <a:gd name="T9" fmla="*/ 17 h 21"/>
                              <a:gd name="T10" fmla="*/ 0 w 13"/>
                              <a:gd name="T11" fmla="*/ 21 h 21"/>
                              <a:gd name="T12" fmla="*/ 8 w 13"/>
                              <a:gd name="T13" fmla="*/ 21 h 21"/>
                              <a:gd name="T14" fmla="*/ 8 w 13"/>
                              <a:gd name="T15" fmla="*/ 17 h 21"/>
                              <a:gd name="T16" fmla="*/ 13 w 13"/>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1">
                                <a:moveTo>
                                  <a:pt x="13" y="4"/>
                                </a:moveTo>
                                <a:lnTo>
                                  <a:pt x="13" y="0"/>
                                </a:lnTo>
                                <a:lnTo>
                                  <a:pt x="4" y="0"/>
                                </a:lnTo>
                                <a:lnTo>
                                  <a:pt x="4" y="4"/>
                                </a:lnTo>
                                <a:lnTo>
                                  <a:pt x="0" y="17"/>
                                </a:lnTo>
                                <a:lnTo>
                                  <a:pt x="0" y="21"/>
                                </a:lnTo>
                                <a:lnTo>
                                  <a:pt x="8" y="21"/>
                                </a:lnTo>
                                <a:lnTo>
                                  <a:pt x="8" y="17"/>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5" name="Freeform 3354"/>
                        <wps:cNvSpPr>
                          <a:spLocks/>
                        </wps:cNvSpPr>
                        <wps:spPr bwMode="auto">
                          <a:xfrm>
                            <a:off x="539384" y="748418"/>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6" name="Freeform 3355"/>
                        <wps:cNvSpPr>
                          <a:spLocks/>
                        </wps:cNvSpPr>
                        <wps:spPr bwMode="auto">
                          <a:xfrm>
                            <a:off x="532746" y="757268"/>
                            <a:ext cx="6639" cy="11616"/>
                          </a:xfrm>
                          <a:custGeom>
                            <a:avLst/>
                            <a:gdLst>
                              <a:gd name="T0" fmla="*/ 12 w 12"/>
                              <a:gd name="T1" fmla="*/ 4 h 21"/>
                              <a:gd name="T2" fmla="*/ 12 w 12"/>
                              <a:gd name="T3" fmla="*/ 0 h 21"/>
                              <a:gd name="T4" fmla="*/ 4 w 12"/>
                              <a:gd name="T5" fmla="*/ 0 h 21"/>
                              <a:gd name="T6" fmla="*/ 4 w 12"/>
                              <a:gd name="T7" fmla="*/ 9 h 21"/>
                              <a:gd name="T8" fmla="*/ 0 w 12"/>
                              <a:gd name="T9" fmla="*/ 17 h 21"/>
                              <a:gd name="T10" fmla="*/ 0 w 12"/>
                              <a:gd name="T11" fmla="*/ 21 h 21"/>
                              <a:gd name="T12" fmla="*/ 8 w 12"/>
                              <a:gd name="T13" fmla="*/ 21 h 21"/>
                              <a:gd name="T14" fmla="*/ 8 w 12"/>
                              <a:gd name="T15" fmla="*/ 17 h 21"/>
                              <a:gd name="T16" fmla="*/ 12 w 12"/>
                              <a:gd name="T17" fmla="*/ 9 h 21"/>
                              <a:gd name="T18" fmla="*/ 12 w 12"/>
                              <a:gd name="T19"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21">
                                <a:moveTo>
                                  <a:pt x="12" y="4"/>
                                </a:moveTo>
                                <a:lnTo>
                                  <a:pt x="12" y="0"/>
                                </a:lnTo>
                                <a:lnTo>
                                  <a:pt x="4" y="0"/>
                                </a:lnTo>
                                <a:lnTo>
                                  <a:pt x="4" y="9"/>
                                </a:lnTo>
                                <a:lnTo>
                                  <a:pt x="0" y="17"/>
                                </a:lnTo>
                                <a:lnTo>
                                  <a:pt x="0" y="21"/>
                                </a:lnTo>
                                <a:lnTo>
                                  <a:pt x="8" y="21"/>
                                </a:lnTo>
                                <a:lnTo>
                                  <a:pt x="8" y="17"/>
                                </a:lnTo>
                                <a:lnTo>
                                  <a:pt x="12" y="9"/>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7" name="Freeform 3356"/>
                        <wps:cNvSpPr>
                          <a:spLocks/>
                        </wps:cNvSpPr>
                        <wps:spPr bwMode="auto">
                          <a:xfrm>
                            <a:off x="530533" y="773310"/>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8" name="Freeform 3357"/>
                        <wps:cNvSpPr>
                          <a:spLocks/>
                        </wps:cNvSpPr>
                        <wps:spPr bwMode="auto">
                          <a:xfrm>
                            <a:off x="523341" y="782713"/>
                            <a:ext cx="7192" cy="11063"/>
                          </a:xfrm>
                          <a:custGeom>
                            <a:avLst/>
                            <a:gdLst>
                              <a:gd name="T0" fmla="*/ 13 w 13"/>
                              <a:gd name="T1" fmla="*/ 4 h 20"/>
                              <a:gd name="T2" fmla="*/ 13 w 13"/>
                              <a:gd name="T3" fmla="*/ 0 h 20"/>
                              <a:gd name="T4" fmla="*/ 4 w 13"/>
                              <a:gd name="T5" fmla="*/ 0 h 20"/>
                              <a:gd name="T6" fmla="*/ 4 w 13"/>
                              <a:gd name="T7" fmla="*/ 4 h 20"/>
                              <a:gd name="T8" fmla="*/ 0 w 13"/>
                              <a:gd name="T9" fmla="*/ 16 h 20"/>
                              <a:gd name="T10" fmla="*/ 0 w 13"/>
                              <a:gd name="T11" fmla="*/ 20 h 20"/>
                              <a:gd name="T12" fmla="*/ 8 w 13"/>
                              <a:gd name="T13" fmla="*/ 20 h 20"/>
                              <a:gd name="T14" fmla="*/ 8 w 13"/>
                              <a:gd name="T15" fmla="*/ 16 h 20"/>
                              <a:gd name="T16" fmla="*/ 13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13" y="4"/>
                                </a:moveTo>
                                <a:lnTo>
                                  <a:pt x="13" y="0"/>
                                </a:lnTo>
                                <a:lnTo>
                                  <a:pt x="4" y="0"/>
                                </a:lnTo>
                                <a:lnTo>
                                  <a:pt x="4" y="4"/>
                                </a:lnTo>
                                <a:lnTo>
                                  <a:pt x="0" y="16"/>
                                </a:lnTo>
                                <a:lnTo>
                                  <a:pt x="0" y="20"/>
                                </a:lnTo>
                                <a:lnTo>
                                  <a:pt x="8" y="20"/>
                                </a:lnTo>
                                <a:lnTo>
                                  <a:pt x="8" y="16"/>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9" name="Freeform 3358"/>
                        <wps:cNvSpPr>
                          <a:spLocks/>
                        </wps:cNvSpPr>
                        <wps:spPr bwMode="auto">
                          <a:xfrm>
                            <a:off x="521128" y="795989"/>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0" name="Freeform 3359"/>
                        <wps:cNvSpPr>
                          <a:spLocks/>
                        </wps:cNvSpPr>
                        <wps:spPr bwMode="auto">
                          <a:xfrm>
                            <a:off x="514489" y="805946"/>
                            <a:ext cx="6639" cy="10510"/>
                          </a:xfrm>
                          <a:custGeom>
                            <a:avLst/>
                            <a:gdLst>
                              <a:gd name="T0" fmla="*/ 12 w 12"/>
                              <a:gd name="T1" fmla="*/ 4 h 20"/>
                              <a:gd name="T2" fmla="*/ 12 w 12"/>
                              <a:gd name="T3" fmla="*/ 0 h 20"/>
                              <a:gd name="T4" fmla="*/ 4 w 12"/>
                              <a:gd name="T5" fmla="*/ 0 h 20"/>
                              <a:gd name="T6" fmla="*/ 4 w 12"/>
                              <a:gd name="T7" fmla="*/ 4 h 20"/>
                              <a:gd name="T8" fmla="*/ 0 w 12"/>
                              <a:gd name="T9" fmla="*/ 16 h 20"/>
                              <a:gd name="T10" fmla="*/ 0 w 12"/>
                              <a:gd name="T11" fmla="*/ 20 h 20"/>
                              <a:gd name="T12" fmla="*/ 8 w 12"/>
                              <a:gd name="T13" fmla="*/ 20 h 20"/>
                              <a:gd name="T14" fmla="*/ 8 w 12"/>
                              <a:gd name="T15" fmla="*/ 16 h 20"/>
                              <a:gd name="T16" fmla="*/ 12 w 12"/>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0">
                                <a:moveTo>
                                  <a:pt x="12" y="4"/>
                                </a:moveTo>
                                <a:lnTo>
                                  <a:pt x="12" y="0"/>
                                </a:lnTo>
                                <a:lnTo>
                                  <a:pt x="4" y="0"/>
                                </a:lnTo>
                                <a:lnTo>
                                  <a:pt x="4" y="4"/>
                                </a:lnTo>
                                <a:lnTo>
                                  <a:pt x="0" y="16"/>
                                </a:lnTo>
                                <a:lnTo>
                                  <a:pt x="0" y="20"/>
                                </a:lnTo>
                                <a:lnTo>
                                  <a:pt x="8" y="20"/>
                                </a:lnTo>
                                <a:lnTo>
                                  <a:pt x="8" y="16"/>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1" name="Freeform 3360"/>
                        <wps:cNvSpPr>
                          <a:spLocks/>
                        </wps:cNvSpPr>
                        <wps:spPr bwMode="auto">
                          <a:xfrm>
                            <a:off x="509511" y="820881"/>
                            <a:ext cx="4979" cy="4978"/>
                          </a:xfrm>
                          <a:custGeom>
                            <a:avLst/>
                            <a:gdLst>
                              <a:gd name="T0" fmla="*/ 5 w 9"/>
                              <a:gd name="T1" fmla="*/ 0 h 9"/>
                              <a:gd name="T2" fmla="*/ 0 w 9"/>
                              <a:gd name="T3" fmla="*/ 0 h 9"/>
                              <a:gd name="T4" fmla="*/ 0 w 9"/>
                              <a:gd name="T5" fmla="*/ 9 h 9"/>
                              <a:gd name="T6" fmla="*/ 9 w 9"/>
                              <a:gd name="T7" fmla="*/ 9 h 9"/>
                              <a:gd name="T8" fmla="*/ 9 w 9"/>
                              <a:gd name="T9" fmla="*/ 0 h 9"/>
                              <a:gd name="T10" fmla="*/ 5 w 9"/>
                              <a:gd name="T11" fmla="*/ 0 h 9"/>
                            </a:gdLst>
                            <a:ahLst/>
                            <a:cxnLst>
                              <a:cxn ang="0">
                                <a:pos x="T0" y="T1"/>
                              </a:cxn>
                              <a:cxn ang="0">
                                <a:pos x="T2" y="T3"/>
                              </a:cxn>
                              <a:cxn ang="0">
                                <a:pos x="T4" y="T5"/>
                              </a:cxn>
                              <a:cxn ang="0">
                                <a:pos x="T6" y="T7"/>
                              </a:cxn>
                              <a:cxn ang="0">
                                <a:pos x="T8" y="T9"/>
                              </a:cxn>
                              <a:cxn ang="0">
                                <a:pos x="T10" y="T11"/>
                              </a:cxn>
                            </a:cxnLst>
                            <a:rect l="0" t="0" r="r" b="b"/>
                            <a:pathLst>
                              <a:path w="9" h="9">
                                <a:moveTo>
                                  <a:pt x="5" y="0"/>
                                </a:moveTo>
                                <a:lnTo>
                                  <a:pt x="0" y="0"/>
                                </a:lnTo>
                                <a:lnTo>
                                  <a:pt x="0" y="9"/>
                                </a:lnTo>
                                <a:lnTo>
                                  <a:pt x="9" y="9"/>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2" name="Freeform 3361"/>
                        <wps:cNvSpPr>
                          <a:spLocks/>
                        </wps:cNvSpPr>
                        <wps:spPr bwMode="auto">
                          <a:xfrm>
                            <a:off x="505085" y="828072"/>
                            <a:ext cx="6639" cy="11063"/>
                          </a:xfrm>
                          <a:custGeom>
                            <a:avLst/>
                            <a:gdLst>
                              <a:gd name="T0" fmla="*/ 13 w 13"/>
                              <a:gd name="T1" fmla="*/ 4 h 20"/>
                              <a:gd name="T2" fmla="*/ 13 w 13"/>
                              <a:gd name="T3" fmla="*/ 0 h 20"/>
                              <a:gd name="T4" fmla="*/ 4 w 13"/>
                              <a:gd name="T5" fmla="*/ 0 h 20"/>
                              <a:gd name="T6" fmla="*/ 4 w 13"/>
                              <a:gd name="T7" fmla="*/ 4 h 20"/>
                              <a:gd name="T8" fmla="*/ 0 w 13"/>
                              <a:gd name="T9" fmla="*/ 16 h 20"/>
                              <a:gd name="T10" fmla="*/ 0 w 13"/>
                              <a:gd name="T11" fmla="*/ 20 h 20"/>
                              <a:gd name="T12" fmla="*/ 8 w 13"/>
                              <a:gd name="T13" fmla="*/ 20 h 20"/>
                              <a:gd name="T14" fmla="*/ 8 w 13"/>
                              <a:gd name="T15" fmla="*/ 16 h 20"/>
                              <a:gd name="T16" fmla="*/ 13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13" y="4"/>
                                </a:moveTo>
                                <a:lnTo>
                                  <a:pt x="13" y="0"/>
                                </a:lnTo>
                                <a:lnTo>
                                  <a:pt x="4" y="0"/>
                                </a:lnTo>
                                <a:lnTo>
                                  <a:pt x="4" y="4"/>
                                </a:lnTo>
                                <a:lnTo>
                                  <a:pt x="0" y="16"/>
                                </a:lnTo>
                                <a:lnTo>
                                  <a:pt x="0" y="20"/>
                                </a:lnTo>
                                <a:lnTo>
                                  <a:pt x="8" y="20"/>
                                </a:lnTo>
                                <a:lnTo>
                                  <a:pt x="8" y="16"/>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3" name="Freeform 3362"/>
                        <wps:cNvSpPr>
                          <a:spLocks/>
                        </wps:cNvSpPr>
                        <wps:spPr bwMode="auto">
                          <a:xfrm>
                            <a:off x="502872" y="844666"/>
                            <a:ext cx="4426" cy="3319"/>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4" name="Freeform 3363"/>
                        <wps:cNvSpPr>
                          <a:spLocks/>
                        </wps:cNvSpPr>
                        <wps:spPr bwMode="auto">
                          <a:xfrm>
                            <a:off x="498446" y="852411"/>
                            <a:ext cx="6639" cy="12169"/>
                          </a:xfrm>
                          <a:custGeom>
                            <a:avLst/>
                            <a:gdLst>
                              <a:gd name="T0" fmla="*/ 12 w 12"/>
                              <a:gd name="T1" fmla="*/ 4 h 21"/>
                              <a:gd name="T2" fmla="*/ 12 w 12"/>
                              <a:gd name="T3" fmla="*/ 0 h 21"/>
                              <a:gd name="T4" fmla="*/ 4 w 12"/>
                              <a:gd name="T5" fmla="*/ 0 h 21"/>
                              <a:gd name="T6" fmla="*/ 4 w 12"/>
                              <a:gd name="T7" fmla="*/ 4 h 21"/>
                              <a:gd name="T8" fmla="*/ 0 w 12"/>
                              <a:gd name="T9" fmla="*/ 16 h 21"/>
                              <a:gd name="T10" fmla="*/ 0 w 12"/>
                              <a:gd name="T11" fmla="*/ 21 h 21"/>
                              <a:gd name="T12" fmla="*/ 8 w 12"/>
                              <a:gd name="T13" fmla="*/ 21 h 21"/>
                              <a:gd name="T14" fmla="*/ 8 w 12"/>
                              <a:gd name="T15" fmla="*/ 16 h 21"/>
                              <a:gd name="T16" fmla="*/ 12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12" y="4"/>
                                </a:moveTo>
                                <a:lnTo>
                                  <a:pt x="12" y="0"/>
                                </a:lnTo>
                                <a:lnTo>
                                  <a:pt x="4" y="0"/>
                                </a:lnTo>
                                <a:lnTo>
                                  <a:pt x="4" y="4"/>
                                </a:lnTo>
                                <a:lnTo>
                                  <a:pt x="0" y="16"/>
                                </a:lnTo>
                                <a:lnTo>
                                  <a:pt x="0" y="21"/>
                                </a:lnTo>
                                <a:lnTo>
                                  <a:pt x="8" y="21"/>
                                </a:lnTo>
                                <a:lnTo>
                                  <a:pt x="8" y="16"/>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5" name="Freeform 3364"/>
                        <wps:cNvSpPr>
                          <a:spLocks/>
                        </wps:cNvSpPr>
                        <wps:spPr bwMode="auto">
                          <a:xfrm>
                            <a:off x="496233" y="866793"/>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6" name="Freeform 3365"/>
                        <wps:cNvSpPr>
                          <a:spLocks/>
                        </wps:cNvSpPr>
                        <wps:spPr bwMode="auto">
                          <a:xfrm>
                            <a:off x="491808" y="875643"/>
                            <a:ext cx="6639" cy="11063"/>
                          </a:xfrm>
                          <a:custGeom>
                            <a:avLst/>
                            <a:gdLst>
                              <a:gd name="T0" fmla="*/ 12 w 12"/>
                              <a:gd name="T1" fmla="*/ 4 h 21"/>
                              <a:gd name="T2" fmla="*/ 12 w 12"/>
                              <a:gd name="T3" fmla="*/ 0 h 21"/>
                              <a:gd name="T4" fmla="*/ 4 w 12"/>
                              <a:gd name="T5" fmla="*/ 0 h 21"/>
                              <a:gd name="T6" fmla="*/ 4 w 12"/>
                              <a:gd name="T7" fmla="*/ 4 h 21"/>
                              <a:gd name="T8" fmla="*/ 0 w 12"/>
                              <a:gd name="T9" fmla="*/ 17 h 21"/>
                              <a:gd name="T10" fmla="*/ 0 w 12"/>
                              <a:gd name="T11" fmla="*/ 21 h 21"/>
                              <a:gd name="T12" fmla="*/ 8 w 12"/>
                              <a:gd name="T13" fmla="*/ 21 h 21"/>
                              <a:gd name="T14" fmla="*/ 8 w 12"/>
                              <a:gd name="T15" fmla="*/ 17 h 21"/>
                              <a:gd name="T16" fmla="*/ 12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12" y="4"/>
                                </a:moveTo>
                                <a:lnTo>
                                  <a:pt x="12" y="0"/>
                                </a:lnTo>
                                <a:lnTo>
                                  <a:pt x="4" y="0"/>
                                </a:lnTo>
                                <a:lnTo>
                                  <a:pt x="4" y="4"/>
                                </a:lnTo>
                                <a:lnTo>
                                  <a:pt x="0" y="17"/>
                                </a:lnTo>
                                <a:lnTo>
                                  <a:pt x="0" y="21"/>
                                </a:lnTo>
                                <a:lnTo>
                                  <a:pt x="8" y="21"/>
                                </a:lnTo>
                                <a:lnTo>
                                  <a:pt x="8" y="17"/>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7" name="Freeform 3366"/>
                        <wps:cNvSpPr>
                          <a:spLocks/>
                        </wps:cNvSpPr>
                        <wps:spPr bwMode="auto">
                          <a:xfrm>
                            <a:off x="486829" y="889472"/>
                            <a:ext cx="4979" cy="4425"/>
                          </a:xfrm>
                          <a:custGeom>
                            <a:avLst/>
                            <a:gdLst>
                              <a:gd name="T0" fmla="*/ 4 w 9"/>
                              <a:gd name="T1" fmla="*/ 0 h 8"/>
                              <a:gd name="T2" fmla="*/ 0 w 9"/>
                              <a:gd name="T3" fmla="*/ 0 h 8"/>
                              <a:gd name="T4" fmla="*/ 0 w 9"/>
                              <a:gd name="T5" fmla="*/ 8 h 8"/>
                              <a:gd name="T6" fmla="*/ 9 w 9"/>
                              <a:gd name="T7" fmla="*/ 8 h 8"/>
                              <a:gd name="T8" fmla="*/ 9 w 9"/>
                              <a:gd name="T9" fmla="*/ 0 h 8"/>
                              <a:gd name="T10" fmla="*/ 4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4" y="0"/>
                                </a:moveTo>
                                <a:lnTo>
                                  <a:pt x="0" y="0"/>
                                </a:lnTo>
                                <a:lnTo>
                                  <a:pt x="0" y="8"/>
                                </a:lnTo>
                                <a:lnTo>
                                  <a:pt x="9" y="8"/>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8" name="Freeform 3367"/>
                        <wps:cNvSpPr>
                          <a:spLocks/>
                        </wps:cNvSpPr>
                        <wps:spPr bwMode="auto">
                          <a:xfrm>
                            <a:off x="484616" y="898322"/>
                            <a:ext cx="7192" cy="11616"/>
                          </a:xfrm>
                          <a:custGeom>
                            <a:avLst/>
                            <a:gdLst>
                              <a:gd name="T0" fmla="*/ 13 w 13"/>
                              <a:gd name="T1" fmla="*/ 4 h 21"/>
                              <a:gd name="T2" fmla="*/ 13 w 13"/>
                              <a:gd name="T3" fmla="*/ 0 h 21"/>
                              <a:gd name="T4" fmla="*/ 4 w 13"/>
                              <a:gd name="T5" fmla="*/ 0 h 21"/>
                              <a:gd name="T6" fmla="*/ 4 w 13"/>
                              <a:gd name="T7" fmla="*/ 4 h 21"/>
                              <a:gd name="T8" fmla="*/ 0 w 13"/>
                              <a:gd name="T9" fmla="*/ 17 h 21"/>
                              <a:gd name="T10" fmla="*/ 0 w 13"/>
                              <a:gd name="T11" fmla="*/ 21 h 21"/>
                              <a:gd name="T12" fmla="*/ 8 w 13"/>
                              <a:gd name="T13" fmla="*/ 21 h 21"/>
                              <a:gd name="T14" fmla="*/ 8 w 13"/>
                              <a:gd name="T15" fmla="*/ 17 h 21"/>
                              <a:gd name="T16" fmla="*/ 13 w 13"/>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1">
                                <a:moveTo>
                                  <a:pt x="13" y="4"/>
                                </a:moveTo>
                                <a:lnTo>
                                  <a:pt x="13" y="0"/>
                                </a:lnTo>
                                <a:lnTo>
                                  <a:pt x="4" y="0"/>
                                </a:lnTo>
                                <a:lnTo>
                                  <a:pt x="4" y="4"/>
                                </a:lnTo>
                                <a:lnTo>
                                  <a:pt x="0" y="17"/>
                                </a:lnTo>
                                <a:lnTo>
                                  <a:pt x="0" y="21"/>
                                </a:lnTo>
                                <a:lnTo>
                                  <a:pt x="8" y="21"/>
                                </a:lnTo>
                                <a:lnTo>
                                  <a:pt x="8" y="17"/>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9" name="Freeform 3368"/>
                        <wps:cNvSpPr>
                          <a:spLocks/>
                        </wps:cNvSpPr>
                        <wps:spPr bwMode="auto">
                          <a:xfrm>
                            <a:off x="482403" y="914364"/>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0" name="Freeform 3369"/>
                        <wps:cNvSpPr>
                          <a:spLocks/>
                        </wps:cNvSpPr>
                        <wps:spPr bwMode="auto">
                          <a:xfrm>
                            <a:off x="477424" y="923214"/>
                            <a:ext cx="7192" cy="11616"/>
                          </a:xfrm>
                          <a:custGeom>
                            <a:avLst/>
                            <a:gdLst>
                              <a:gd name="T0" fmla="*/ 12 w 12"/>
                              <a:gd name="T1" fmla="*/ 5 h 21"/>
                              <a:gd name="T2" fmla="*/ 12 w 12"/>
                              <a:gd name="T3" fmla="*/ 0 h 21"/>
                              <a:gd name="T4" fmla="*/ 4 w 12"/>
                              <a:gd name="T5" fmla="*/ 0 h 21"/>
                              <a:gd name="T6" fmla="*/ 4 w 12"/>
                              <a:gd name="T7" fmla="*/ 5 h 21"/>
                              <a:gd name="T8" fmla="*/ 0 w 12"/>
                              <a:gd name="T9" fmla="*/ 17 h 21"/>
                              <a:gd name="T10" fmla="*/ 0 w 12"/>
                              <a:gd name="T11" fmla="*/ 21 h 21"/>
                              <a:gd name="T12" fmla="*/ 8 w 12"/>
                              <a:gd name="T13" fmla="*/ 21 h 21"/>
                              <a:gd name="T14" fmla="*/ 8 w 12"/>
                              <a:gd name="T15" fmla="*/ 17 h 21"/>
                              <a:gd name="T16" fmla="*/ 12 w 12"/>
                              <a:gd name="T17" fmla="*/ 5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12" y="5"/>
                                </a:moveTo>
                                <a:lnTo>
                                  <a:pt x="12" y="0"/>
                                </a:lnTo>
                                <a:lnTo>
                                  <a:pt x="4" y="0"/>
                                </a:lnTo>
                                <a:lnTo>
                                  <a:pt x="4" y="5"/>
                                </a:lnTo>
                                <a:lnTo>
                                  <a:pt x="0" y="17"/>
                                </a:lnTo>
                                <a:lnTo>
                                  <a:pt x="0" y="21"/>
                                </a:lnTo>
                                <a:lnTo>
                                  <a:pt x="8" y="21"/>
                                </a:lnTo>
                                <a:lnTo>
                                  <a:pt x="8" y="17"/>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1" name="Freeform 3370"/>
                        <wps:cNvSpPr>
                          <a:spLocks/>
                        </wps:cNvSpPr>
                        <wps:spPr bwMode="auto">
                          <a:xfrm>
                            <a:off x="475764" y="939256"/>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2" name="Freeform 3371"/>
                        <wps:cNvSpPr>
                          <a:spLocks/>
                        </wps:cNvSpPr>
                        <wps:spPr bwMode="auto">
                          <a:xfrm>
                            <a:off x="472998" y="948659"/>
                            <a:ext cx="7192" cy="11616"/>
                          </a:xfrm>
                          <a:custGeom>
                            <a:avLst/>
                            <a:gdLst>
                              <a:gd name="T0" fmla="*/ 12 w 12"/>
                              <a:gd name="T1" fmla="*/ 4 h 20"/>
                              <a:gd name="T2" fmla="*/ 12 w 12"/>
                              <a:gd name="T3" fmla="*/ 0 h 20"/>
                              <a:gd name="T4" fmla="*/ 4 w 12"/>
                              <a:gd name="T5" fmla="*/ 0 h 20"/>
                              <a:gd name="T6" fmla="*/ 4 w 12"/>
                              <a:gd name="T7" fmla="*/ 4 h 20"/>
                              <a:gd name="T8" fmla="*/ 0 w 12"/>
                              <a:gd name="T9" fmla="*/ 12 h 20"/>
                              <a:gd name="T10" fmla="*/ 0 w 12"/>
                              <a:gd name="T11" fmla="*/ 20 h 20"/>
                              <a:gd name="T12" fmla="*/ 8 w 12"/>
                              <a:gd name="T13" fmla="*/ 20 h 20"/>
                              <a:gd name="T14" fmla="*/ 8 w 12"/>
                              <a:gd name="T15" fmla="*/ 16 h 20"/>
                              <a:gd name="T16" fmla="*/ 8 w 12"/>
                              <a:gd name="T17" fmla="*/ 12 h 20"/>
                              <a:gd name="T18" fmla="*/ 12 w 12"/>
                              <a:gd name="T19"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20">
                                <a:moveTo>
                                  <a:pt x="12" y="4"/>
                                </a:moveTo>
                                <a:lnTo>
                                  <a:pt x="12" y="0"/>
                                </a:lnTo>
                                <a:lnTo>
                                  <a:pt x="4" y="0"/>
                                </a:lnTo>
                                <a:lnTo>
                                  <a:pt x="4" y="4"/>
                                </a:lnTo>
                                <a:lnTo>
                                  <a:pt x="0" y="12"/>
                                </a:lnTo>
                                <a:lnTo>
                                  <a:pt x="0" y="20"/>
                                </a:lnTo>
                                <a:lnTo>
                                  <a:pt x="8" y="20"/>
                                </a:lnTo>
                                <a:lnTo>
                                  <a:pt x="8" y="16"/>
                                </a:lnTo>
                                <a:lnTo>
                                  <a:pt x="8" y="12"/>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3" name="Freeform 3372"/>
                        <wps:cNvSpPr>
                          <a:spLocks/>
                        </wps:cNvSpPr>
                        <wps:spPr bwMode="auto">
                          <a:xfrm>
                            <a:off x="471339" y="964701"/>
                            <a:ext cx="4426" cy="4425"/>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4" name="Freeform 3373"/>
                        <wps:cNvSpPr>
                          <a:spLocks/>
                        </wps:cNvSpPr>
                        <wps:spPr bwMode="auto">
                          <a:xfrm>
                            <a:off x="468573" y="973551"/>
                            <a:ext cx="7192" cy="11063"/>
                          </a:xfrm>
                          <a:custGeom>
                            <a:avLst/>
                            <a:gdLst>
                              <a:gd name="T0" fmla="*/ 13 w 13"/>
                              <a:gd name="T1" fmla="*/ 4 h 20"/>
                              <a:gd name="T2" fmla="*/ 13 w 13"/>
                              <a:gd name="T3" fmla="*/ 0 h 20"/>
                              <a:gd name="T4" fmla="*/ 5 w 13"/>
                              <a:gd name="T5" fmla="*/ 0 h 20"/>
                              <a:gd name="T6" fmla="*/ 5 w 13"/>
                              <a:gd name="T7" fmla="*/ 4 h 20"/>
                              <a:gd name="T8" fmla="*/ 0 w 13"/>
                              <a:gd name="T9" fmla="*/ 16 h 20"/>
                              <a:gd name="T10" fmla="*/ 0 w 13"/>
                              <a:gd name="T11" fmla="*/ 20 h 20"/>
                              <a:gd name="T12" fmla="*/ 9 w 13"/>
                              <a:gd name="T13" fmla="*/ 20 h 20"/>
                              <a:gd name="T14" fmla="*/ 9 w 13"/>
                              <a:gd name="T15" fmla="*/ 16 h 20"/>
                              <a:gd name="T16" fmla="*/ 13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13" y="4"/>
                                </a:moveTo>
                                <a:lnTo>
                                  <a:pt x="13" y="0"/>
                                </a:lnTo>
                                <a:lnTo>
                                  <a:pt x="5" y="0"/>
                                </a:lnTo>
                                <a:lnTo>
                                  <a:pt x="5" y="4"/>
                                </a:lnTo>
                                <a:lnTo>
                                  <a:pt x="0" y="16"/>
                                </a:lnTo>
                                <a:lnTo>
                                  <a:pt x="0" y="20"/>
                                </a:lnTo>
                                <a:lnTo>
                                  <a:pt x="9" y="20"/>
                                </a:lnTo>
                                <a:lnTo>
                                  <a:pt x="9" y="16"/>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5" name="Freeform 3374"/>
                        <wps:cNvSpPr>
                          <a:spLocks/>
                        </wps:cNvSpPr>
                        <wps:spPr bwMode="auto">
                          <a:xfrm>
                            <a:off x="468573" y="989593"/>
                            <a:ext cx="4426" cy="4978"/>
                          </a:xfrm>
                          <a:custGeom>
                            <a:avLst/>
                            <a:gdLst>
                              <a:gd name="T0" fmla="*/ 5 w 9"/>
                              <a:gd name="T1" fmla="*/ 0 h 8"/>
                              <a:gd name="T2" fmla="*/ 0 w 9"/>
                              <a:gd name="T3" fmla="*/ 0 h 8"/>
                              <a:gd name="T4" fmla="*/ 0 w 9"/>
                              <a:gd name="T5" fmla="*/ 8 h 8"/>
                              <a:gd name="T6" fmla="*/ 9 w 9"/>
                              <a:gd name="T7" fmla="*/ 8 h 8"/>
                              <a:gd name="T8" fmla="*/ 9 w 9"/>
                              <a:gd name="T9" fmla="*/ 0 h 8"/>
                              <a:gd name="T10" fmla="*/ 5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5" y="0"/>
                                </a:moveTo>
                                <a:lnTo>
                                  <a:pt x="0" y="0"/>
                                </a:lnTo>
                                <a:lnTo>
                                  <a:pt x="0" y="8"/>
                                </a:lnTo>
                                <a:lnTo>
                                  <a:pt x="9" y="8"/>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6" name="Freeform 3375"/>
                        <wps:cNvSpPr>
                          <a:spLocks/>
                        </wps:cNvSpPr>
                        <wps:spPr bwMode="auto">
                          <a:xfrm>
                            <a:off x="464147" y="998996"/>
                            <a:ext cx="7192" cy="11063"/>
                          </a:xfrm>
                          <a:custGeom>
                            <a:avLst/>
                            <a:gdLst>
                              <a:gd name="T0" fmla="*/ 13 w 13"/>
                              <a:gd name="T1" fmla="*/ 4 h 21"/>
                              <a:gd name="T2" fmla="*/ 13 w 13"/>
                              <a:gd name="T3" fmla="*/ 0 h 21"/>
                              <a:gd name="T4" fmla="*/ 4 w 13"/>
                              <a:gd name="T5" fmla="*/ 0 h 21"/>
                              <a:gd name="T6" fmla="*/ 4 w 13"/>
                              <a:gd name="T7" fmla="*/ 4 h 21"/>
                              <a:gd name="T8" fmla="*/ 0 w 13"/>
                              <a:gd name="T9" fmla="*/ 17 h 21"/>
                              <a:gd name="T10" fmla="*/ 0 w 13"/>
                              <a:gd name="T11" fmla="*/ 21 h 21"/>
                              <a:gd name="T12" fmla="*/ 8 w 13"/>
                              <a:gd name="T13" fmla="*/ 21 h 21"/>
                              <a:gd name="T14" fmla="*/ 8 w 13"/>
                              <a:gd name="T15" fmla="*/ 17 h 21"/>
                              <a:gd name="T16" fmla="*/ 13 w 13"/>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1">
                                <a:moveTo>
                                  <a:pt x="13" y="4"/>
                                </a:moveTo>
                                <a:lnTo>
                                  <a:pt x="13" y="0"/>
                                </a:lnTo>
                                <a:lnTo>
                                  <a:pt x="4" y="0"/>
                                </a:lnTo>
                                <a:lnTo>
                                  <a:pt x="4" y="4"/>
                                </a:lnTo>
                                <a:lnTo>
                                  <a:pt x="0" y="17"/>
                                </a:lnTo>
                                <a:lnTo>
                                  <a:pt x="0" y="21"/>
                                </a:lnTo>
                                <a:lnTo>
                                  <a:pt x="8" y="21"/>
                                </a:lnTo>
                                <a:lnTo>
                                  <a:pt x="8" y="17"/>
                                </a:lnTo>
                                <a:lnTo>
                                  <a:pt x="1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7" name="Freeform 3376"/>
                        <wps:cNvSpPr>
                          <a:spLocks/>
                        </wps:cNvSpPr>
                        <wps:spPr bwMode="auto">
                          <a:xfrm>
                            <a:off x="464147" y="1014485"/>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8" name="Freeform 3377"/>
                        <wps:cNvSpPr>
                          <a:spLocks/>
                        </wps:cNvSpPr>
                        <wps:spPr bwMode="auto">
                          <a:xfrm>
                            <a:off x="461934" y="1023335"/>
                            <a:ext cx="4426" cy="11616"/>
                          </a:xfrm>
                          <a:custGeom>
                            <a:avLst/>
                            <a:gdLst>
                              <a:gd name="T0" fmla="*/ 8 w 8"/>
                              <a:gd name="T1" fmla="*/ 5 h 21"/>
                              <a:gd name="T2" fmla="*/ 8 w 8"/>
                              <a:gd name="T3" fmla="*/ 0 h 21"/>
                              <a:gd name="T4" fmla="*/ 0 w 8"/>
                              <a:gd name="T5" fmla="*/ 0 h 21"/>
                              <a:gd name="T6" fmla="*/ 0 w 8"/>
                              <a:gd name="T7" fmla="*/ 21 h 21"/>
                              <a:gd name="T8" fmla="*/ 8 w 8"/>
                              <a:gd name="T9" fmla="*/ 21 h 21"/>
                              <a:gd name="T10" fmla="*/ 8 w 8"/>
                              <a:gd name="T11" fmla="*/ 17 h 21"/>
                              <a:gd name="T12" fmla="*/ 8 w 8"/>
                              <a:gd name="T13" fmla="*/ 5 h 21"/>
                            </a:gdLst>
                            <a:ahLst/>
                            <a:cxnLst>
                              <a:cxn ang="0">
                                <a:pos x="T0" y="T1"/>
                              </a:cxn>
                              <a:cxn ang="0">
                                <a:pos x="T2" y="T3"/>
                              </a:cxn>
                              <a:cxn ang="0">
                                <a:pos x="T4" y="T5"/>
                              </a:cxn>
                              <a:cxn ang="0">
                                <a:pos x="T6" y="T7"/>
                              </a:cxn>
                              <a:cxn ang="0">
                                <a:pos x="T8" y="T9"/>
                              </a:cxn>
                              <a:cxn ang="0">
                                <a:pos x="T10" y="T11"/>
                              </a:cxn>
                              <a:cxn ang="0">
                                <a:pos x="T12" y="T13"/>
                              </a:cxn>
                            </a:cxnLst>
                            <a:rect l="0" t="0" r="r" b="b"/>
                            <a:pathLst>
                              <a:path w="8" h="21">
                                <a:moveTo>
                                  <a:pt x="8" y="5"/>
                                </a:moveTo>
                                <a:lnTo>
                                  <a:pt x="8" y="0"/>
                                </a:lnTo>
                                <a:lnTo>
                                  <a:pt x="0" y="0"/>
                                </a:lnTo>
                                <a:lnTo>
                                  <a:pt x="0" y="21"/>
                                </a:lnTo>
                                <a:lnTo>
                                  <a:pt x="8" y="21"/>
                                </a:lnTo>
                                <a:lnTo>
                                  <a:pt x="8" y="17"/>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9" name="Freeform 3378"/>
                        <wps:cNvSpPr>
                          <a:spLocks/>
                        </wps:cNvSpPr>
                        <wps:spPr bwMode="auto">
                          <a:xfrm>
                            <a:off x="459721" y="1039377"/>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0" name="Freeform 3379"/>
                        <wps:cNvSpPr>
                          <a:spLocks/>
                        </wps:cNvSpPr>
                        <wps:spPr bwMode="auto">
                          <a:xfrm>
                            <a:off x="459721" y="1048780"/>
                            <a:ext cx="4426" cy="11063"/>
                          </a:xfrm>
                          <a:custGeom>
                            <a:avLst/>
                            <a:gdLst>
                              <a:gd name="T0" fmla="*/ 8 w 8"/>
                              <a:gd name="T1" fmla="*/ 4 h 20"/>
                              <a:gd name="T2" fmla="*/ 8 w 8"/>
                              <a:gd name="T3" fmla="*/ 0 h 20"/>
                              <a:gd name="T4" fmla="*/ 0 w 8"/>
                              <a:gd name="T5" fmla="*/ 0 h 20"/>
                              <a:gd name="T6" fmla="*/ 0 w 8"/>
                              <a:gd name="T7" fmla="*/ 20 h 20"/>
                              <a:gd name="T8" fmla="*/ 8 w 8"/>
                              <a:gd name="T9" fmla="*/ 20 h 20"/>
                              <a:gd name="T10" fmla="*/ 8 w 8"/>
                              <a:gd name="T11" fmla="*/ 16 h 20"/>
                              <a:gd name="T12" fmla="*/ 8 w 8"/>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8" h="20">
                                <a:moveTo>
                                  <a:pt x="8" y="4"/>
                                </a:moveTo>
                                <a:lnTo>
                                  <a:pt x="8" y="0"/>
                                </a:lnTo>
                                <a:lnTo>
                                  <a:pt x="0" y="0"/>
                                </a:lnTo>
                                <a:lnTo>
                                  <a:pt x="0" y="20"/>
                                </a:lnTo>
                                <a:lnTo>
                                  <a:pt x="8" y="20"/>
                                </a:lnTo>
                                <a:lnTo>
                                  <a:pt x="8"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1" name="Freeform 3380"/>
                        <wps:cNvSpPr>
                          <a:spLocks/>
                        </wps:cNvSpPr>
                        <wps:spPr bwMode="auto">
                          <a:xfrm>
                            <a:off x="457508" y="1064269"/>
                            <a:ext cx="4426" cy="4978"/>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2" name="Freeform 3381"/>
                        <wps:cNvSpPr>
                          <a:spLocks/>
                        </wps:cNvSpPr>
                        <wps:spPr bwMode="auto">
                          <a:xfrm>
                            <a:off x="457508" y="1073672"/>
                            <a:ext cx="4426" cy="11063"/>
                          </a:xfrm>
                          <a:custGeom>
                            <a:avLst/>
                            <a:gdLst>
                              <a:gd name="T0" fmla="*/ 8 w 8"/>
                              <a:gd name="T1" fmla="*/ 4 h 20"/>
                              <a:gd name="T2" fmla="*/ 8 w 8"/>
                              <a:gd name="T3" fmla="*/ 0 h 20"/>
                              <a:gd name="T4" fmla="*/ 0 w 8"/>
                              <a:gd name="T5" fmla="*/ 0 h 20"/>
                              <a:gd name="T6" fmla="*/ 0 w 8"/>
                              <a:gd name="T7" fmla="*/ 20 h 20"/>
                              <a:gd name="T8" fmla="*/ 8 w 8"/>
                              <a:gd name="T9" fmla="*/ 20 h 20"/>
                              <a:gd name="T10" fmla="*/ 8 w 8"/>
                              <a:gd name="T11" fmla="*/ 16 h 20"/>
                              <a:gd name="T12" fmla="*/ 8 w 8"/>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8" h="20">
                                <a:moveTo>
                                  <a:pt x="8" y="4"/>
                                </a:moveTo>
                                <a:lnTo>
                                  <a:pt x="8" y="0"/>
                                </a:lnTo>
                                <a:lnTo>
                                  <a:pt x="0" y="0"/>
                                </a:lnTo>
                                <a:lnTo>
                                  <a:pt x="0" y="20"/>
                                </a:lnTo>
                                <a:lnTo>
                                  <a:pt x="8" y="20"/>
                                </a:lnTo>
                                <a:lnTo>
                                  <a:pt x="8"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3" name="Freeform 3382"/>
                        <wps:cNvSpPr>
                          <a:spLocks/>
                        </wps:cNvSpPr>
                        <wps:spPr bwMode="auto">
                          <a:xfrm>
                            <a:off x="455296" y="1089714"/>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4" name="Freeform 3383"/>
                        <wps:cNvSpPr>
                          <a:spLocks/>
                        </wps:cNvSpPr>
                        <wps:spPr bwMode="auto">
                          <a:xfrm>
                            <a:off x="455296" y="1098564"/>
                            <a:ext cx="4426" cy="11063"/>
                          </a:xfrm>
                          <a:custGeom>
                            <a:avLst/>
                            <a:gdLst>
                              <a:gd name="T0" fmla="*/ 8 w 8"/>
                              <a:gd name="T1" fmla="*/ 4 h 21"/>
                              <a:gd name="T2" fmla="*/ 8 w 8"/>
                              <a:gd name="T3" fmla="*/ 0 h 21"/>
                              <a:gd name="T4" fmla="*/ 0 w 8"/>
                              <a:gd name="T5" fmla="*/ 0 h 21"/>
                              <a:gd name="T6" fmla="*/ 0 w 8"/>
                              <a:gd name="T7" fmla="*/ 21 h 21"/>
                              <a:gd name="T8" fmla="*/ 8 w 8"/>
                              <a:gd name="T9" fmla="*/ 21 h 21"/>
                              <a:gd name="T10" fmla="*/ 8 w 8"/>
                              <a:gd name="T11" fmla="*/ 17 h 21"/>
                              <a:gd name="T12" fmla="*/ 8 w 8"/>
                              <a:gd name="T13" fmla="*/ 4 h 21"/>
                            </a:gdLst>
                            <a:ahLst/>
                            <a:cxnLst>
                              <a:cxn ang="0">
                                <a:pos x="T0" y="T1"/>
                              </a:cxn>
                              <a:cxn ang="0">
                                <a:pos x="T2" y="T3"/>
                              </a:cxn>
                              <a:cxn ang="0">
                                <a:pos x="T4" y="T5"/>
                              </a:cxn>
                              <a:cxn ang="0">
                                <a:pos x="T6" y="T7"/>
                              </a:cxn>
                              <a:cxn ang="0">
                                <a:pos x="T8" y="T9"/>
                              </a:cxn>
                              <a:cxn ang="0">
                                <a:pos x="T10" y="T11"/>
                              </a:cxn>
                              <a:cxn ang="0">
                                <a:pos x="T12" y="T13"/>
                              </a:cxn>
                            </a:cxnLst>
                            <a:rect l="0" t="0" r="r" b="b"/>
                            <a:pathLst>
                              <a:path w="8" h="21">
                                <a:moveTo>
                                  <a:pt x="8" y="4"/>
                                </a:moveTo>
                                <a:lnTo>
                                  <a:pt x="8" y="0"/>
                                </a:lnTo>
                                <a:lnTo>
                                  <a:pt x="0" y="0"/>
                                </a:lnTo>
                                <a:lnTo>
                                  <a:pt x="0" y="21"/>
                                </a:lnTo>
                                <a:lnTo>
                                  <a:pt x="8" y="21"/>
                                </a:lnTo>
                                <a:lnTo>
                                  <a:pt x="8" y="17"/>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5" name="Freeform 3384"/>
                        <wps:cNvSpPr>
                          <a:spLocks/>
                        </wps:cNvSpPr>
                        <wps:spPr bwMode="auto">
                          <a:xfrm>
                            <a:off x="455296" y="1114053"/>
                            <a:ext cx="4426" cy="4978"/>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6" name="Freeform 3385"/>
                        <wps:cNvSpPr>
                          <a:spLocks/>
                        </wps:cNvSpPr>
                        <wps:spPr bwMode="auto">
                          <a:xfrm>
                            <a:off x="455296" y="1123456"/>
                            <a:ext cx="4426" cy="11616"/>
                          </a:xfrm>
                          <a:custGeom>
                            <a:avLst/>
                            <a:gdLst>
                              <a:gd name="T0" fmla="*/ 8 w 8"/>
                              <a:gd name="T1" fmla="*/ 4 h 21"/>
                              <a:gd name="T2" fmla="*/ 8 w 8"/>
                              <a:gd name="T3" fmla="*/ 0 h 21"/>
                              <a:gd name="T4" fmla="*/ 0 w 8"/>
                              <a:gd name="T5" fmla="*/ 0 h 21"/>
                              <a:gd name="T6" fmla="*/ 0 w 8"/>
                              <a:gd name="T7" fmla="*/ 21 h 21"/>
                              <a:gd name="T8" fmla="*/ 8 w 8"/>
                              <a:gd name="T9" fmla="*/ 21 h 21"/>
                              <a:gd name="T10" fmla="*/ 8 w 8"/>
                              <a:gd name="T11" fmla="*/ 17 h 21"/>
                              <a:gd name="T12" fmla="*/ 8 w 8"/>
                              <a:gd name="T13" fmla="*/ 4 h 21"/>
                            </a:gdLst>
                            <a:ahLst/>
                            <a:cxnLst>
                              <a:cxn ang="0">
                                <a:pos x="T0" y="T1"/>
                              </a:cxn>
                              <a:cxn ang="0">
                                <a:pos x="T2" y="T3"/>
                              </a:cxn>
                              <a:cxn ang="0">
                                <a:pos x="T4" y="T5"/>
                              </a:cxn>
                              <a:cxn ang="0">
                                <a:pos x="T6" y="T7"/>
                              </a:cxn>
                              <a:cxn ang="0">
                                <a:pos x="T8" y="T9"/>
                              </a:cxn>
                              <a:cxn ang="0">
                                <a:pos x="T10" y="T11"/>
                              </a:cxn>
                              <a:cxn ang="0">
                                <a:pos x="T12" y="T13"/>
                              </a:cxn>
                            </a:cxnLst>
                            <a:rect l="0" t="0" r="r" b="b"/>
                            <a:pathLst>
                              <a:path w="8" h="21">
                                <a:moveTo>
                                  <a:pt x="8" y="4"/>
                                </a:moveTo>
                                <a:lnTo>
                                  <a:pt x="8" y="0"/>
                                </a:lnTo>
                                <a:lnTo>
                                  <a:pt x="0" y="0"/>
                                </a:lnTo>
                                <a:lnTo>
                                  <a:pt x="0" y="21"/>
                                </a:lnTo>
                                <a:lnTo>
                                  <a:pt x="8" y="21"/>
                                </a:lnTo>
                                <a:lnTo>
                                  <a:pt x="8" y="17"/>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7" name="Freeform 3386"/>
                        <wps:cNvSpPr>
                          <a:spLocks/>
                        </wps:cNvSpPr>
                        <wps:spPr bwMode="auto">
                          <a:xfrm>
                            <a:off x="455296" y="1139498"/>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8" name="Freeform 3387"/>
                        <wps:cNvSpPr>
                          <a:spLocks/>
                        </wps:cNvSpPr>
                        <wps:spPr bwMode="auto">
                          <a:xfrm>
                            <a:off x="455296" y="1148348"/>
                            <a:ext cx="4426" cy="11616"/>
                          </a:xfrm>
                          <a:custGeom>
                            <a:avLst/>
                            <a:gdLst>
                              <a:gd name="T0" fmla="*/ 8 w 8"/>
                              <a:gd name="T1" fmla="*/ 4 h 20"/>
                              <a:gd name="T2" fmla="*/ 8 w 8"/>
                              <a:gd name="T3" fmla="*/ 0 h 20"/>
                              <a:gd name="T4" fmla="*/ 0 w 8"/>
                              <a:gd name="T5" fmla="*/ 0 h 20"/>
                              <a:gd name="T6" fmla="*/ 0 w 8"/>
                              <a:gd name="T7" fmla="*/ 20 h 20"/>
                              <a:gd name="T8" fmla="*/ 8 w 8"/>
                              <a:gd name="T9" fmla="*/ 20 h 20"/>
                              <a:gd name="T10" fmla="*/ 8 w 8"/>
                              <a:gd name="T11" fmla="*/ 16 h 20"/>
                              <a:gd name="T12" fmla="*/ 8 w 8"/>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8" h="20">
                                <a:moveTo>
                                  <a:pt x="8" y="4"/>
                                </a:moveTo>
                                <a:lnTo>
                                  <a:pt x="8" y="0"/>
                                </a:lnTo>
                                <a:lnTo>
                                  <a:pt x="0" y="0"/>
                                </a:lnTo>
                                <a:lnTo>
                                  <a:pt x="0" y="20"/>
                                </a:lnTo>
                                <a:lnTo>
                                  <a:pt x="8" y="20"/>
                                </a:lnTo>
                                <a:lnTo>
                                  <a:pt x="8"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9" name="Freeform 3388"/>
                        <wps:cNvSpPr>
                          <a:spLocks/>
                        </wps:cNvSpPr>
                        <wps:spPr bwMode="auto">
                          <a:xfrm>
                            <a:off x="455296" y="1164390"/>
                            <a:ext cx="4426" cy="4978"/>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0" name="Freeform 3389"/>
                        <wps:cNvSpPr>
                          <a:spLocks/>
                        </wps:cNvSpPr>
                        <wps:spPr bwMode="auto">
                          <a:xfrm>
                            <a:off x="455296" y="1173793"/>
                            <a:ext cx="4426" cy="11063"/>
                          </a:xfrm>
                          <a:custGeom>
                            <a:avLst/>
                            <a:gdLst>
                              <a:gd name="T0" fmla="*/ 8 w 8"/>
                              <a:gd name="T1" fmla="*/ 4 h 20"/>
                              <a:gd name="T2" fmla="*/ 8 w 8"/>
                              <a:gd name="T3" fmla="*/ 0 h 20"/>
                              <a:gd name="T4" fmla="*/ 0 w 8"/>
                              <a:gd name="T5" fmla="*/ 0 h 20"/>
                              <a:gd name="T6" fmla="*/ 0 w 8"/>
                              <a:gd name="T7" fmla="*/ 20 h 20"/>
                              <a:gd name="T8" fmla="*/ 8 w 8"/>
                              <a:gd name="T9" fmla="*/ 20 h 20"/>
                              <a:gd name="T10" fmla="*/ 8 w 8"/>
                              <a:gd name="T11" fmla="*/ 16 h 20"/>
                              <a:gd name="T12" fmla="*/ 8 w 8"/>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8" h="20">
                                <a:moveTo>
                                  <a:pt x="8" y="4"/>
                                </a:moveTo>
                                <a:lnTo>
                                  <a:pt x="8" y="0"/>
                                </a:lnTo>
                                <a:lnTo>
                                  <a:pt x="0" y="0"/>
                                </a:lnTo>
                                <a:lnTo>
                                  <a:pt x="0" y="20"/>
                                </a:lnTo>
                                <a:lnTo>
                                  <a:pt x="8" y="20"/>
                                </a:lnTo>
                                <a:lnTo>
                                  <a:pt x="8"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1" name="Freeform 3390"/>
                        <wps:cNvSpPr>
                          <a:spLocks/>
                        </wps:cNvSpPr>
                        <wps:spPr bwMode="auto">
                          <a:xfrm>
                            <a:off x="455296" y="1189835"/>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2" name="Freeform 3391"/>
                        <wps:cNvSpPr>
                          <a:spLocks/>
                        </wps:cNvSpPr>
                        <wps:spPr bwMode="auto">
                          <a:xfrm>
                            <a:off x="455296" y="1198685"/>
                            <a:ext cx="6639" cy="11616"/>
                          </a:xfrm>
                          <a:custGeom>
                            <a:avLst/>
                            <a:gdLst>
                              <a:gd name="T0" fmla="*/ 8 w 12"/>
                              <a:gd name="T1" fmla="*/ 4 h 21"/>
                              <a:gd name="T2" fmla="*/ 8 w 12"/>
                              <a:gd name="T3" fmla="*/ 0 h 21"/>
                              <a:gd name="T4" fmla="*/ 0 w 12"/>
                              <a:gd name="T5" fmla="*/ 0 h 21"/>
                              <a:gd name="T6" fmla="*/ 0 w 12"/>
                              <a:gd name="T7" fmla="*/ 4 h 21"/>
                              <a:gd name="T8" fmla="*/ 4 w 12"/>
                              <a:gd name="T9" fmla="*/ 16 h 21"/>
                              <a:gd name="T10" fmla="*/ 4 w 12"/>
                              <a:gd name="T11" fmla="*/ 21 h 21"/>
                              <a:gd name="T12" fmla="*/ 12 w 12"/>
                              <a:gd name="T13" fmla="*/ 21 h 21"/>
                              <a:gd name="T14" fmla="*/ 12 w 12"/>
                              <a:gd name="T15" fmla="*/ 16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6"/>
                                </a:lnTo>
                                <a:lnTo>
                                  <a:pt x="4" y="21"/>
                                </a:lnTo>
                                <a:lnTo>
                                  <a:pt x="12" y="21"/>
                                </a:lnTo>
                                <a:lnTo>
                                  <a:pt x="12"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3" name="Freeform 3392"/>
                        <wps:cNvSpPr>
                          <a:spLocks/>
                        </wps:cNvSpPr>
                        <wps:spPr bwMode="auto">
                          <a:xfrm>
                            <a:off x="457508" y="1214727"/>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4" name="Freeform 3393"/>
                        <wps:cNvSpPr>
                          <a:spLocks/>
                        </wps:cNvSpPr>
                        <wps:spPr bwMode="auto">
                          <a:xfrm>
                            <a:off x="457508" y="1223577"/>
                            <a:ext cx="6639" cy="11616"/>
                          </a:xfrm>
                          <a:custGeom>
                            <a:avLst/>
                            <a:gdLst>
                              <a:gd name="T0" fmla="*/ 8 w 12"/>
                              <a:gd name="T1" fmla="*/ 4 h 21"/>
                              <a:gd name="T2" fmla="*/ 8 w 12"/>
                              <a:gd name="T3" fmla="*/ 0 h 21"/>
                              <a:gd name="T4" fmla="*/ 0 w 12"/>
                              <a:gd name="T5" fmla="*/ 0 h 21"/>
                              <a:gd name="T6" fmla="*/ 0 w 12"/>
                              <a:gd name="T7" fmla="*/ 4 h 21"/>
                              <a:gd name="T8" fmla="*/ 4 w 12"/>
                              <a:gd name="T9" fmla="*/ 17 h 21"/>
                              <a:gd name="T10" fmla="*/ 4 w 12"/>
                              <a:gd name="T11" fmla="*/ 21 h 21"/>
                              <a:gd name="T12" fmla="*/ 12 w 12"/>
                              <a:gd name="T13" fmla="*/ 21 h 21"/>
                              <a:gd name="T14" fmla="*/ 12 w 12"/>
                              <a:gd name="T15" fmla="*/ 17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7"/>
                                </a:lnTo>
                                <a:lnTo>
                                  <a:pt x="4" y="21"/>
                                </a:lnTo>
                                <a:lnTo>
                                  <a:pt x="12" y="21"/>
                                </a:lnTo>
                                <a:lnTo>
                                  <a:pt x="12" y="17"/>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5" name="Freeform 3394"/>
                        <wps:cNvSpPr>
                          <a:spLocks/>
                        </wps:cNvSpPr>
                        <wps:spPr bwMode="auto">
                          <a:xfrm>
                            <a:off x="459721" y="1239619"/>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6" name="Freeform 3395"/>
                        <wps:cNvSpPr>
                          <a:spLocks/>
                        </wps:cNvSpPr>
                        <wps:spPr bwMode="auto">
                          <a:xfrm>
                            <a:off x="461934" y="1248469"/>
                            <a:ext cx="4426" cy="12169"/>
                          </a:xfrm>
                          <a:custGeom>
                            <a:avLst/>
                            <a:gdLst>
                              <a:gd name="T0" fmla="*/ 8 w 8"/>
                              <a:gd name="T1" fmla="*/ 5 h 21"/>
                              <a:gd name="T2" fmla="*/ 8 w 8"/>
                              <a:gd name="T3" fmla="*/ 0 h 21"/>
                              <a:gd name="T4" fmla="*/ 0 w 8"/>
                              <a:gd name="T5" fmla="*/ 0 h 21"/>
                              <a:gd name="T6" fmla="*/ 0 w 8"/>
                              <a:gd name="T7" fmla="*/ 21 h 21"/>
                              <a:gd name="T8" fmla="*/ 8 w 8"/>
                              <a:gd name="T9" fmla="*/ 21 h 21"/>
                              <a:gd name="T10" fmla="*/ 8 w 8"/>
                              <a:gd name="T11" fmla="*/ 17 h 21"/>
                              <a:gd name="T12" fmla="*/ 8 w 8"/>
                              <a:gd name="T13" fmla="*/ 5 h 21"/>
                            </a:gdLst>
                            <a:ahLst/>
                            <a:cxnLst>
                              <a:cxn ang="0">
                                <a:pos x="T0" y="T1"/>
                              </a:cxn>
                              <a:cxn ang="0">
                                <a:pos x="T2" y="T3"/>
                              </a:cxn>
                              <a:cxn ang="0">
                                <a:pos x="T4" y="T5"/>
                              </a:cxn>
                              <a:cxn ang="0">
                                <a:pos x="T6" y="T7"/>
                              </a:cxn>
                              <a:cxn ang="0">
                                <a:pos x="T8" y="T9"/>
                              </a:cxn>
                              <a:cxn ang="0">
                                <a:pos x="T10" y="T11"/>
                              </a:cxn>
                              <a:cxn ang="0">
                                <a:pos x="T12" y="T13"/>
                              </a:cxn>
                            </a:cxnLst>
                            <a:rect l="0" t="0" r="r" b="b"/>
                            <a:pathLst>
                              <a:path w="8" h="21">
                                <a:moveTo>
                                  <a:pt x="8" y="5"/>
                                </a:moveTo>
                                <a:lnTo>
                                  <a:pt x="8" y="0"/>
                                </a:lnTo>
                                <a:lnTo>
                                  <a:pt x="0" y="0"/>
                                </a:lnTo>
                                <a:lnTo>
                                  <a:pt x="0" y="21"/>
                                </a:lnTo>
                                <a:lnTo>
                                  <a:pt x="8" y="21"/>
                                </a:lnTo>
                                <a:lnTo>
                                  <a:pt x="8" y="17"/>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7" name="Freeform 3396"/>
                        <wps:cNvSpPr>
                          <a:spLocks/>
                        </wps:cNvSpPr>
                        <wps:spPr bwMode="auto">
                          <a:xfrm>
                            <a:off x="464147" y="1263957"/>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8" name="Freeform 3397"/>
                        <wps:cNvSpPr>
                          <a:spLocks/>
                        </wps:cNvSpPr>
                        <wps:spPr bwMode="auto">
                          <a:xfrm>
                            <a:off x="466360" y="1273914"/>
                            <a:ext cx="4979" cy="11063"/>
                          </a:xfrm>
                          <a:custGeom>
                            <a:avLst/>
                            <a:gdLst>
                              <a:gd name="T0" fmla="*/ 9 w 9"/>
                              <a:gd name="T1" fmla="*/ 4 h 20"/>
                              <a:gd name="T2" fmla="*/ 9 w 9"/>
                              <a:gd name="T3" fmla="*/ 0 h 20"/>
                              <a:gd name="T4" fmla="*/ 0 w 9"/>
                              <a:gd name="T5" fmla="*/ 0 h 20"/>
                              <a:gd name="T6" fmla="*/ 0 w 9"/>
                              <a:gd name="T7" fmla="*/ 20 h 20"/>
                              <a:gd name="T8" fmla="*/ 9 w 9"/>
                              <a:gd name="T9" fmla="*/ 20 h 20"/>
                              <a:gd name="T10" fmla="*/ 9 w 9"/>
                              <a:gd name="T11" fmla="*/ 16 h 20"/>
                              <a:gd name="T12" fmla="*/ 9 w 9"/>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9" h="20">
                                <a:moveTo>
                                  <a:pt x="9" y="4"/>
                                </a:moveTo>
                                <a:lnTo>
                                  <a:pt x="9" y="0"/>
                                </a:lnTo>
                                <a:lnTo>
                                  <a:pt x="0" y="0"/>
                                </a:lnTo>
                                <a:lnTo>
                                  <a:pt x="0" y="20"/>
                                </a:lnTo>
                                <a:lnTo>
                                  <a:pt x="9" y="20"/>
                                </a:lnTo>
                                <a:lnTo>
                                  <a:pt x="9" y="16"/>
                                </a:lnTo>
                                <a:lnTo>
                                  <a:pt x="9"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9" name="Freeform 3398"/>
                        <wps:cNvSpPr>
                          <a:spLocks/>
                        </wps:cNvSpPr>
                        <wps:spPr bwMode="auto">
                          <a:xfrm>
                            <a:off x="468573" y="1290509"/>
                            <a:ext cx="4426" cy="4425"/>
                          </a:xfrm>
                          <a:custGeom>
                            <a:avLst/>
                            <a:gdLst>
                              <a:gd name="T0" fmla="*/ 5 w 9"/>
                              <a:gd name="T1" fmla="*/ 0 h 8"/>
                              <a:gd name="T2" fmla="*/ 0 w 9"/>
                              <a:gd name="T3" fmla="*/ 0 h 8"/>
                              <a:gd name="T4" fmla="*/ 0 w 9"/>
                              <a:gd name="T5" fmla="*/ 8 h 8"/>
                              <a:gd name="T6" fmla="*/ 9 w 9"/>
                              <a:gd name="T7" fmla="*/ 8 h 8"/>
                              <a:gd name="T8" fmla="*/ 9 w 9"/>
                              <a:gd name="T9" fmla="*/ 0 h 8"/>
                              <a:gd name="T10" fmla="*/ 5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5" y="0"/>
                                </a:moveTo>
                                <a:lnTo>
                                  <a:pt x="0" y="0"/>
                                </a:lnTo>
                                <a:lnTo>
                                  <a:pt x="0" y="8"/>
                                </a:lnTo>
                                <a:lnTo>
                                  <a:pt x="9" y="8"/>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0" name="Freeform 3399"/>
                        <wps:cNvSpPr>
                          <a:spLocks/>
                        </wps:cNvSpPr>
                        <wps:spPr bwMode="auto">
                          <a:xfrm>
                            <a:off x="468573" y="1298253"/>
                            <a:ext cx="7192" cy="12169"/>
                          </a:xfrm>
                          <a:custGeom>
                            <a:avLst/>
                            <a:gdLst>
                              <a:gd name="T0" fmla="*/ 9 w 13"/>
                              <a:gd name="T1" fmla="*/ 4 h 21"/>
                              <a:gd name="T2" fmla="*/ 9 w 13"/>
                              <a:gd name="T3" fmla="*/ 0 h 21"/>
                              <a:gd name="T4" fmla="*/ 0 w 13"/>
                              <a:gd name="T5" fmla="*/ 0 h 21"/>
                              <a:gd name="T6" fmla="*/ 0 w 13"/>
                              <a:gd name="T7" fmla="*/ 4 h 21"/>
                              <a:gd name="T8" fmla="*/ 5 w 13"/>
                              <a:gd name="T9" fmla="*/ 16 h 21"/>
                              <a:gd name="T10" fmla="*/ 5 w 13"/>
                              <a:gd name="T11" fmla="*/ 21 h 21"/>
                              <a:gd name="T12" fmla="*/ 13 w 13"/>
                              <a:gd name="T13" fmla="*/ 21 h 21"/>
                              <a:gd name="T14" fmla="*/ 13 w 13"/>
                              <a:gd name="T15" fmla="*/ 16 h 21"/>
                              <a:gd name="T16" fmla="*/ 9 w 13"/>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1">
                                <a:moveTo>
                                  <a:pt x="9" y="4"/>
                                </a:moveTo>
                                <a:lnTo>
                                  <a:pt x="9" y="0"/>
                                </a:lnTo>
                                <a:lnTo>
                                  <a:pt x="0" y="0"/>
                                </a:lnTo>
                                <a:lnTo>
                                  <a:pt x="0" y="4"/>
                                </a:lnTo>
                                <a:lnTo>
                                  <a:pt x="5" y="16"/>
                                </a:lnTo>
                                <a:lnTo>
                                  <a:pt x="5" y="21"/>
                                </a:lnTo>
                                <a:lnTo>
                                  <a:pt x="13" y="21"/>
                                </a:lnTo>
                                <a:lnTo>
                                  <a:pt x="13" y="16"/>
                                </a:lnTo>
                                <a:lnTo>
                                  <a:pt x="9"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1" name="Freeform 3400"/>
                        <wps:cNvSpPr>
                          <a:spLocks/>
                        </wps:cNvSpPr>
                        <wps:spPr bwMode="auto">
                          <a:xfrm>
                            <a:off x="471339" y="1314847"/>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2" name="Freeform 3401"/>
                        <wps:cNvSpPr>
                          <a:spLocks/>
                        </wps:cNvSpPr>
                        <wps:spPr bwMode="auto">
                          <a:xfrm>
                            <a:off x="472998" y="1323698"/>
                            <a:ext cx="7192" cy="11616"/>
                          </a:xfrm>
                          <a:custGeom>
                            <a:avLst/>
                            <a:gdLst>
                              <a:gd name="T0" fmla="*/ 8 w 12"/>
                              <a:gd name="T1" fmla="*/ 4 h 21"/>
                              <a:gd name="T2" fmla="*/ 8 w 12"/>
                              <a:gd name="T3" fmla="*/ 0 h 21"/>
                              <a:gd name="T4" fmla="*/ 0 w 12"/>
                              <a:gd name="T5" fmla="*/ 0 h 21"/>
                              <a:gd name="T6" fmla="*/ 0 w 12"/>
                              <a:gd name="T7" fmla="*/ 4 h 21"/>
                              <a:gd name="T8" fmla="*/ 4 w 12"/>
                              <a:gd name="T9" fmla="*/ 17 h 21"/>
                              <a:gd name="T10" fmla="*/ 4 w 12"/>
                              <a:gd name="T11" fmla="*/ 21 h 21"/>
                              <a:gd name="T12" fmla="*/ 12 w 12"/>
                              <a:gd name="T13" fmla="*/ 21 h 21"/>
                              <a:gd name="T14" fmla="*/ 12 w 12"/>
                              <a:gd name="T15" fmla="*/ 17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7"/>
                                </a:lnTo>
                                <a:lnTo>
                                  <a:pt x="4" y="21"/>
                                </a:lnTo>
                                <a:lnTo>
                                  <a:pt x="12" y="21"/>
                                </a:lnTo>
                                <a:lnTo>
                                  <a:pt x="12" y="17"/>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3" name="Freeform 3402"/>
                        <wps:cNvSpPr>
                          <a:spLocks/>
                        </wps:cNvSpPr>
                        <wps:spPr bwMode="auto">
                          <a:xfrm>
                            <a:off x="475764" y="1339739"/>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4" name="Freeform 3403"/>
                        <wps:cNvSpPr>
                          <a:spLocks/>
                        </wps:cNvSpPr>
                        <wps:spPr bwMode="auto">
                          <a:xfrm>
                            <a:off x="477424" y="1348590"/>
                            <a:ext cx="7192" cy="11616"/>
                          </a:xfrm>
                          <a:custGeom>
                            <a:avLst/>
                            <a:gdLst>
                              <a:gd name="T0" fmla="*/ 8 w 12"/>
                              <a:gd name="T1" fmla="*/ 5 h 21"/>
                              <a:gd name="T2" fmla="*/ 8 w 12"/>
                              <a:gd name="T3" fmla="*/ 0 h 21"/>
                              <a:gd name="T4" fmla="*/ 0 w 12"/>
                              <a:gd name="T5" fmla="*/ 0 h 21"/>
                              <a:gd name="T6" fmla="*/ 0 w 12"/>
                              <a:gd name="T7" fmla="*/ 5 h 21"/>
                              <a:gd name="T8" fmla="*/ 4 w 12"/>
                              <a:gd name="T9" fmla="*/ 17 h 21"/>
                              <a:gd name="T10" fmla="*/ 4 w 12"/>
                              <a:gd name="T11" fmla="*/ 21 h 21"/>
                              <a:gd name="T12" fmla="*/ 12 w 12"/>
                              <a:gd name="T13" fmla="*/ 21 h 21"/>
                              <a:gd name="T14" fmla="*/ 12 w 12"/>
                              <a:gd name="T15" fmla="*/ 17 h 21"/>
                              <a:gd name="T16" fmla="*/ 8 w 12"/>
                              <a:gd name="T17" fmla="*/ 5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5"/>
                                </a:moveTo>
                                <a:lnTo>
                                  <a:pt x="8" y="0"/>
                                </a:lnTo>
                                <a:lnTo>
                                  <a:pt x="0" y="0"/>
                                </a:lnTo>
                                <a:lnTo>
                                  <a:pt x="0" y="5"/>
                                </a:lnTo>
                                <a:lnTo>
                                  <a:pt x="4" y="17"/>
                                </a:lnTo>
                                <a:lnTo>
                                  <a:pt x="4" y="21"/>
                                </a:lnTo>
                                <a:lnTo>
                                  <a:pt x="12" y="21"/>
                                </a:lnTo>
                                <a:lnTo>
                                  <a:pt x="12" y="17"/>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5" name="Freeform 3404"/>
                        <wps:cNvSpPr>
                          <a:spLocks/>
                        </wps:cNvSpPr>
                        <wps:spPr bwMode="auto">
                          <a:xfrm>
                            <a:off x="482403" y="1364631"/>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6" name="Freeform 3405"/>
                        <wps:cNvSpPr>
                          <a:spLocks/>
                        </wps:cNvSpPr>
                        <wps:spPr bwMode="auto">
                          <a:xfrm>
                            <a:off x="484616" y="1374035"/>
                            <a:ext cx="7192" cy="11063"/>
                          </a:xfrm>
                          <a:custGeom>
                            <a:avLst/>
                            <a:gdLst>
                              <a:gd name="T0" fmla="*/ 8 w 13"/>
                              <a:gd name="T1" fmla="*/ 4 h 20"/>
                              <a:gd name="T2" fmla="*/ 8 w 13"/>
                              <a:gd name="T3" fmla="*/ 0 h 20"/>
                              <a:gd name="T4" fmla="*/ 0 w 13"/>
                              <a:gd name="T5" fmla="*/ 0 h 20"/>
                              <a:gd name="T6" fmla="*/ 0 w 13"/>
                              <a:gd name="T7" fmla="*/ 4 h 20"/>
                              <a:gd name="T8" fmla="*/ 4 w 13"/>
                              <a:gd name="T9" fmla="*/ 16 h 20"/>
                              <a:gd name="T10" fmla="*/ 4 w 13"/>
                              <a:gd name="T11" fmla="*/ 20 h 20"/>
                              <a:gd name="T12" fmla="*/ 13 w 13"/>
                              <a:gd name="T13" fmla="*/ 20 h 20"/>
                              <a:gd name="T14" fmla="*/ 13 w 13"/>
                              <a:gd name="T15" fmla="*/ 16 h 20"/>
                              <a:gd name="T16" fmla="*/ 8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8" y="4"/>
                                </a:moveTo>
                                <a:lnTo>
                                  <a:pt x="8" y="0"/>
                                </a:lnTo>
                                <a:lnTo>
                                  <a:pt x="0" y="0"/>
                                </a:lnTo>
                                <a:lnTo>
                                  <a:pt x="0" y="4"/>
                                </a:lnTo>
                                <a:lnTo>
                                  <a:pt x="4" y="16"/>
                                </a:lnTo>
                                <a:lnTo>
                                  <a:pt x="4" y="20"/>
                                </a:lnTo>
                                <a:lnTo>
                                  <a:pt x="13" y="20"/>
                                </a:lnTo>
                                <a:lnTo>
                                  <a:pt x="13"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7" name="Freeform 3406"/>
                        <wps:cNvSpPr>
                          <a:spLocks/>
                        </wps:cNvSpPr>
                        <wps:spPr bwMode="auto">
                          <a:xfrm>
                            <a:off x="489042" y="1387311"/>
                            <a:ext cx="4979" cy="4978"/>
                          </a:xfrm>
                          <a:custGeom>
                            <a:avLst/>
                            <a:gdLst>
                              <a:gd name="T0" fmla="*/ 5 w 9"/>
                              <a:gd name="T1" fmla="*/ 0 h 9"/>
                              <a:gd name="T2" fmla="*/ 0 w 9"/>
                              <a:gd name="T3" fmla="*/ 0 h 9"/>
                              <a:gd name="T4" fmla="*/ 0 w 9"/>
                              <a:gd name="T5" fmla="*/ 9 h 9"/>
                              <a:gd name="T6" fmla="*/ 9 w 9"/>
                              <a:gd name="T7" fmla="*/ 9 h 9"/>
                              <a:gd name="T8" fmla="*/ 9 w 9"/>
                              <a:gd name="T9" fmla="*/ 0 h 9"/>
                              <a:gd name="T10" fmla="*/ 5 w 9"/>
                              <a:gd name="T11" fmla="*/ 0 h 9"/>
                            </a:gdLst>
                            <a:ahLst/>
                            <a:cxnLst>
                              <a:cxn ang="0">
                                <a:pos x="T0" y="T1"/>
                              </a:cxn>
                              <a:cxn ang="0">
                                <a:pos x="T2" y="T3"/>
                              </a:cxn>
                              <a:cxn ang="0">
                                <a:pos x="T4" y="T5"/>
                              </a:cxn>
                              <a:cxn ang="0">
                                <a:pos x="T6" y="T7"/>
                              </a:cxn>
                              <a:cxn ang="0">
                                <a:pos x="T8" y="T9"/>
                              </a:cxn>
                              <a:cxn ang="0">
                                <a:pos x="T10" y="T11"/>
                              </a:cxn>
                            </a:cxnLst>
                            <a:rect l="0" t="0" r="r" b="b"/>
                            <a:pathLst>
                              <a:path w="9" h="9">
                                <a:moveTo>
                                  <a:pt x="5" y="0"/>
                                </a:moveTo>
                                <a:lnTo>
                                  <a:pt x="0" y="0"/>
                                </a:lnTo>
                                <a:lnTo>
                                  <a:pt x="0" y="9"/>
                                </a:lnTo>
                                <a:lnTo>
                                  <a:pt x="9" y="9"/>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8" name="Freeform 3407"/>
                        <wps:cNvSpPr>
                          <a:spLocks/>
                        </wps:cNvSpPr>
                        <wps:spPr bwMode="auto">
                          <a:xfrm>
                            <a:off x="491808" y="1396714"/>
                            <a:ext cx="6639" cy="11063"/>
                          </a:xfrm>
                          <a:custGeom>
                            <a:avLst/>
                            <a:gdLst>
                              <a:gd name="T0" fmla="*/ 8 w 12"/>
                              <a:gd name="T1" fmla="*/ 4 h 20"/>
                              <a:gd name="T2" fmla="*/ 8 w 12"/>
                              <a:gd name="T3" fmla="*/ 0 h 20"/>
                              <a:gd name="T4" fmla="*/ 0 w 12"/>
                              <a:gd name="T5" fmla="*/ 0 h 20"/>
                              <a:gd name="T6" fmla="*/ 0 w 12"/>
                              <a:gd name="T7" fmla="*/ 4 h 20"/>
                              <a:gd name="T8" fmla="*/ 4 w 12"/>
                              <a:gd name="T9" fmla="*/ 16 h 20"/>
                              <a:gd name="T10" fmla="*/ 4 w 12"/>
                              <a:gd name="T11" fmla="*/ 20 h 20"/>
                              <a:gd name="T12" fmla="*/ 12 w 12"/>
                              <a:gd name="T13" fmla="*/ 20 h 20"/>
                              <a:gd name="T14" fmla="*/ 12 w 12"/>
                              <a:gd name="T15" fmla="*/ 16 h 20"/>
                              <a:gd name="T16" fmla="*/ 8 w 12"/>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0">
                                <a:moveTo>
                                  <a:pt x="8" y="4"/>
                                </a:moveTo>
                                <a:lnTo>
                                  <a:pt x="8" y="0"/>
                                </a:lnTo>
                                <a:lnTo>
                                  <a:pt x="0" y="0"/>
                                </a:lnTo>
                                <a:lnTo>
                                  <a:pt x="0" y="4"/>
                                </a:lnTo>
                                <a:lnTo>
                                  <a:pt x="4" y="16"/>
                                </a:lnTo>
                                <a:lnTo>
                                  <a:pt x="4" y="20"/>
                                </a:lnTo>
                                <a:lnTo>
                                  <a:pt x="12" y="20"/>
                                </a:lnTo>
                                <a:lnTo>
                                  <a:pt x="12"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9" name="Freeform 3408"/>
                        <wps:cNvSpPr>
                          <a:spLocks/>
                        </wps:cNvSpPr>
                        <wps:spPr bwMode="auto">
                          <a:xfrm>
                            <a:off x="496233" y="1412756"/>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0" name="Freeform 3409"/>
                        <wps:cNvSpPr>
                          <a:spLocks/>
                        </wps:cNvSpPr>
                        <wps:spPr bwMode="auto">
                          <a:xfrm>
                            <a:off x="500659" y="1419394"/>
                            <a:ext cx="4426" cy="11063"/>
                          </a:xfrm>
                          <a:custGeom>
                            <a:avLst/>
                            <a:gdLst>
                              <a:gd name="T0" fmla="*/ 8 w 8"/>
                              <a:gd name="T1" fmla="*/ 4 h 20"/>
                              <a:gd name="T2" fmla="*/ 8 w 8"/>
                              <a:gd name="T3" fmla="*/ 0 h 20"/>
                              <a:gd name="T4" fmla="*/ 0 w 8"/>
                              <a:gd name="T5" fmla="*/ 0 h 20"/>
                              <a:gd name="T6" fmla="*/ 0 w 8"/>
                              <a:gd name="T7" fmla="*/ 20 h 20"/>
                              <a:gd name="T8" fmla="*/ 8 w 8"/>
                              <a:gd name="T9" fmla="*/ 20 h 20"/>
                              <a:gd name="T10" fmla="*/ 8 w 8"/>
                              <a:gd name="T11" fmla="*/ 16 h 20"/>
                              <a:gd name="T12" fmla="*/ 8 w 8"/>
                              <a:gd name="T13" fmla="*/ 4 h 20"/>
                            </a:gdLst>
                            <a:ahLst/>
                            <a:cxnLst>
                              <a:cxn ang="0">
                                <a:pos x="T0" y="T1"/>
                              </a:cxn>
                              <a:cxn ang="0">
                                <a:pos x="T2" y="T3"/>
                              </a:cxn>
                              <a:cxn ang="0">
                                <a:pos x="T4" y="T5"/>
                              </a:cxn>
                              <a:cxn ang="0">
                                <a:pos x="T6" y="T7"/>
                              </a:cxn>
                              <a:cxn ang="0">
                                <a:pos x="T8" y="T9"/>
                              </a:cxn>
                              <a:cxn ang="0">
                                <a:pos x="T10" y="T11"/>
                              </a:cxn>
                              <a:cxn ang="0">
                                <a:pos x="T12" y="T13"/>
                              </a:cxn>
                            </a:cxnLst>
                            <a:rect l="0" t="0" r="r" b="b"/>
                            <a:pathLst>
                              <a:path w="8" h="20">
                                <a:moveTo>
                                  <a:pt x="8" y="4"/>
                                </a:moveTo>
                                <a:lnTo>
                                  <a:pt x="8" y="0"/>
                                </a:lnTo>
                                <a:lnTo>
                                  <a:pt x="0" y="0"/>
                                </a:lnTo>
                                <a:lnTo>
                                  <a:pt x="0" y="20"/>
                                </a:lnTo>
                                <a:lnTo>
                                  <a:pt x="8" y="20"/>
                                </a:lnTo>
                                <a:lnTo>
                                  <a:pt x="8"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1" name="Freeform 3410"/>
                        <wps:cNvSpPr>
                          <a:spLocks/>
                        </wps:cNvSpPr>
                        <wps:spPr bwMode="auto">
                          <a:xfrm>
                            <a:off x="505085" y="1435435"/>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2" name="Freeform 3411"/>
                        <wps:cNvSpPr>
                          <a:spLocks/>
                        </wps:cNvSpPr>
                        <wps:spPr bwMode="auto">
                          <a:xfrm>
                            <a:off x="507298" y="1444839"/>
                            <a:ext cx="7192" cy="8850"/>
                          </a:xfrm>
                          <a:custGeom>
                            <a:avLst/>
                            <a:gdLst>
                              <a:gd name="T0" fmla="*/ 9 w 13"/>
                              <a:gd name="T1" fmla="*/ 4 h 17"/>
                              <a:gd name="T2" fmla="*/ 9 w 13"/>
                              <a:gd name="T3" fmla="*/ 0 h 17"/>
                              <a:gd name="T4" fmla="*/ 0 w 13"/>
                              <a:gd name="T5" fmla="*/ 0 h 17"/>
                              <a:gd name="T6" fmla="*/ 0 w 13"/>
                              <a:gd name="T7" fmla="*/ 4 h 17"/>
                              <a:gd name="T8" fmla="*/ 4 w 13"/>
                              <a:gd name="T9" fmla="*/ 12 h 17"/>
                              <a:gd name="T10" fmla="*/ 4 w 13"/>
                              <a:gd name="T11" fmla="*/ 17 h 17"/>
                              <a:gd name="T12" fmla="*/ 13 w 13"/>
                              <a:gd name="T13" fmla="*/ 17 h 17"/>
                              <a:gd name="T14" fmla="*/ 13 w 13"/>
                              <a:gd name="T15" fmla="*/ 12 h 17"/>
                              <a:gd name="T16" fmla="*/ 9 w 13"/>
                              <a:gd name="T17" fmla="*/ 4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7">
                                <a:moveTo>
                                  <a:pt x="9" y="4"/>
                                </a:moveTo>
                                <a:lnTo>
                                  <a:pt x="9" y="0"/>
                                </a:lnTo>
                                <a:lnTo>
                                  <a:pt x="0" y="0"/>
                                </a:lnTo>
                                <a:lnTo>
                                  <a:pt x="0" y="4"/>
                                </a:lnTo>
                                <a:lnTo>
                                  <a:pt x="4" y="12"/>
                                </a:lnTo>
                                <a:lnTo>
                                  <a:pt x="4" y="17"/>
                                </a:lnTo>
                                <a:lnTo>
                                  <a:pt x="13" y="17"/>
                                </a:lnTo>
                                <a:lnTo>
                                  <a:pt x="13" y="12"/>
                                </a:lnTo>
                                <a:lnTo>
                                  <a:pt x="9"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3" name="Freeform 3412"/>
                        <wps:cNvSpPr>
                          <a:spLocks/>
                        </wps:cNvSpPr>
                        <wps:spPr bwMode="auto">
                          <a:xfrm>
                            <a:off x="511723" y="1458114"/>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4" name="Freeform 3413"/>
                        <wps:cNvSpPr>
                          <a:spLocks/>
                        </wps:cNvSpPr>
                        <wps:spPr bwMode="auto">
                          <a:xfrm>
                            <a:off x="514489" y="1466965"/>
                            <a:ext cx="6639" cy="12169"/>
                          </a:xfrm>
                          <a:custGeom>
                            <a:avLst/>
                            <a:gdLst>
                              <a:gd name="T0" fmla="*/ 8 w 12"/>
                              <a:gd name="T1" fmla="*/ 4 h 21"/>
                              <a:gd name="T2" fmla="*/ 8 w 12"/>
                              <a:gd name="T3" fmla="*/ 0 h 21"/>
                              <a:gd name="T4" fmla="*/ 0 w 12"/>
                              <a:gd name="T5" fmla="*/ 0 h 21"/>
                              <a:gd name="T6" fmla="*/ 0 w 12"/>
                              <a:gd name="T7" fmla="*/ 4 h 21"/>
                              <a:gd name="T8" fmla="*/ 4 w 12"/>
                              <a:gd name="T9" fmla="*/ 17 h 21"/>
                              <a:gd name="T10" fmla="*/ 4 w 12"/>
                              <a:gd name="T11" fmla="*/ 21 h 21"/>
                              <a:gd name="T12" fmla="*/ 12 w 12"/>
                              <a:gd name="T13" fmla="*/ 21 h 21"/>
                              <a:gd name="T14" fmla="*/ 12 w 12"/>
                              <a:gd name="T15" fmla="*/ 17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7"/>
                                </a:lnTo>
                                <a:lnTo>
                                  <a:pt x="4" y="21"/>
                                </a:lnTo>
                                <a:lnTo>
                                  <a:pt x="12" y="21"/>
                                </a:lnTo>
                                <a:lnTo>
                                  <a:pt x="12" y="17"/>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5" name="Freeform 3414"/>
                        <wps:cNvSpPr>
                          <a:spLocks/>
                        </wps:cNvSpPr>
                        <wps:spPr bwMode="auto">
                          <a:xfrm>
                            <a:off x="518915" y="1480794"/>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6" name="Freeform 3415"/>
                        <wps:cNvSpPr>
                          <a:spLocks/>
                        </wps:cNvSpPr>
                        <wps:spPr bwMode="auto">
                          <a:xfrm>
                            <a:off x="523341" y="1489644"/>
                            <a:ext cx="7192" cy="9404"/>
                          </a:xfrm>
                          <a:custGeom>
                            <a:avLst/>
                            <a:gdLst>
                              <a:gd name="T0" fmla="*/ 8 w 13"/>
                              <a:gd name="T1" fmla="*/ 4 h 17"/>
                              <a:gd name="T2" fmla="*/ 8 w 13"/>
                              <a:gd name="T3" fmla="*/ 0 h 17"/>
                              <a:gd name="T4" fmla="*/ 0 w 13"/>
                              <a:gd name="T5" fmla="*/ 0 h 17"/>
                              <a:gd name="T6" fmla="*/ 0 w 13"/>
                              <a:gd name="T7" fmla="*/ 4 h 17"/>
                              <a:gd name="T8" fmla="*/ 4 w 13"/>
                              <a:gd name="T9" fmla="*/ 13 h 17"/>
                              <a:gd name="T10" fmla="*/ 4 w 13"/>
                              <a:gd name="T11" fmla="*/ 17 h 17"/>
                              <a:gd name="T12" fmla="*/ 13 w 13"/>
                              <a:gd name="T13" fmla="*/ 17 h 17"/>
                              <a:gd name="T14" fmla="*/ 13 w 13"/>
                              <a:gd name="T15" fmla="*/ 13 h 17"/>
                              <a:gd name="T16" fmla="*/ 8 w 13"/>
                              <a:gd name="T17" fmla="*/ 4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7">
                                <a:moveTo>
                                  <a:pt x="8" y="4"/>
                                </a:moveTo>
                                <a:lnTo>
                                  <a:pt x="8" y="0"/>
                                </a:lnTo>
                                <a:lnTo>
                                  <a:pt x="0" y="0"/>
                                </a:lnTo>
                                <a:lnTo>
                                  <a:pt x="0" y="4"/>
                                </a:lnTo>
                                <a:lnTo>
                                  <a:pt x="4" y="13"/>
                                </a:lnTo>
                                <a:lnTo>
                                  <a:pt x="4" y="17"/>
                                </a:lnTo>
                                <a:lnTo>
                                  <a:pt x="13" y="17"/>
                                </a:lnTo>
                                <a:lnTo>
                                  <a:pt x="13" y="13"/>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7" name="Freeform 3416"/>
                        <wps:cNvSpPr>
                          <a:spLocks/>
                        </wps:cNvSpPr>
                        <wps:spPr bwMode="auto">
                          <a:xfrm>
                            <a:off x="527767" y="1503473"/>
                            <a:ext cx="4979" cy="4425"/>
                          </a:xfrm>
                          <a:custGeom>
                            <a:avLst/>
                            <a:gdLst>
                              <a:gd name="T0" fmla="*/ 5 w 9"/>
                              <a:gd name="T1" fmla="*/ 0 h 8"/>
                              <a:gd name="T2" fmla="*/ 0 w 9"/>
                              <a:gd name="T3" fmla="*/ 0 h 8"/>
                              <a:gd name="T4" fmla="*/ 0 w 9"/>
                              <a:gd name="T5" fmla="*/ 8 h 8"/>
                              <a:gd name="T6" fmla="*/ 9 w 9"/>
                              <a:gd name="T7" fmla="*/ 8 h 8"/>
                              <a:gd name="T8" fmla="*/ 9 w 9"/>
                              <a:gd name="T9" fmla="*/ 0 h 8"/>
                              <a:gd name="T10" fmla="*/ 5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5" y="0"/>
                                </a:moveTo>
                                <a:lnTo>
                                  <a:pt x="0" y="0"/>
                                </a:lnTo>
                                <a:lnTo>
                                  <a:pt x="0" y="8"/>
                                </a:lnTo>
                                <a:lnTo>
                                  <a:pt x="9" y="8"/>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8" name="Freeform 3417"/>
                        <wps:cNvSpPr>
                          <a:spLocks/>
                        </wps:cNvSpPr>
                        <wps:spPr bwMode="auto">
                          <a:xfrm>
                            <a:off x="532746" y="1512324"/>
                            <a:ext cx="6639" cy="8850"/>
                          </a:xfrm>
                          <a:custGeom>
                            <a:avLst/>
                            <a:gdLst>
                              <a:gd name="T0" fmla="*/ 8 w 12"/>
                              <a:gd name="T1" fmla="*/ 5 h 17"/>
                              <a:gd name="T2" fmla="*/ 8 w 12"/>
                              <a:gd name="T3" fmla="*/ 0 h 17"/>
                              <a:gd name="T4" fmla="*/ 0 w 12"/>
                              <a:gd name="T5" fmla="*/ 0 h 17"/>
                              <a:gd name="T6" fmla="*/ 0 w 12"/>
                              <a:gd name="T7" fmla="*/ 5 h 17"/>
                              <a:gd name="T8" fmla="*/ 4 w 12"/>
                              <a:gd name="T9" fmla="*/ 13 h 17"/>
                              <a:gd name="T10" fmla="*/ 4 w 12"/>
                              <a:gd name="T11" fmla="*/ 17 h 17"/>
                              <a:gd name="T12" fmla="*/ 12 w 12"/>
                              <a:gd name="T13" fmla="*/ 17 h 17"/>
                              <a:gd name="T14" fmla="*/ 12 w 12"/>
                              <a:gd name="T15" fmla="*/ 13 h 17"/>
                              <a:gd name="T16" fmla="*/ 8 w 12"/>
                              <a:gd name="T17" fmla="*/ 5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7">
                                <a:moveTo>
                                  <a:pt x="8" y="5"/>
                                </a:moveTo>
                                <a:lnTo>
                                  <a:pt x="8" y="0"/>
                                </a:lnTo>
                                <a:lnTo>
                                  <a:pt x="0" y="0"/>
                                </a:lnTo>
                                <a:lnTo>
                                  <a:pt x="0" y="5"/>
                                </a:lnTo>
                                <a:lnTo>
                                  <a:pt x="4" y="13"/>
                                </a:lnTo>
                                <a:lnTo>
                                  <a:pt x="4" y="17"/>
                                </a:lnTo>
                                <a:lnTo>
                                  <a:pt x="12" y="17"/>
                                </a:lnTo>
                                <a:lnTo>
                                  <a:pt x="12" y="13"/>
                                </a:lnTo>
                                <a:lnTo>
                                  <a:pt x="8"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9" name="Freeform 3418"/>
                        <wps:cNvSpPr>
                          <a:spLocks/>
                        </wps:cNvSpPr>
                        <wps:spPr bwMode="auto">
                          <a:xfrm>
                            <a:off x="539384" y="1525599"/>
                            <a:ext cx="4426" cy="4978"/>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0" name="Freeform 3419"/>
                        <wps:cNvSpPr>
                          <a:spLocks/>
                        </wps:cNvSpPr>
                        <wps:spPr bwMode="auto">
                          <a:xfrm>
                            <a:off x="543810" y="1535556"/>
                            <a:ext cx="6639" cy="11063"/>
                          </a:xfrm>
                          <a:custGeom>
                            <a:avLst/>
                            <a:gdLst>
                              <a:gd name="T0" fmla="*/ 8 w 13"/>
                              <a:gd name="T1" fmla="*/ 4 h 20"/>
                              <a:gd name="T2" fmla="*/ 8 w 13"/>
                              <a:gd name="T3" fmla="*/ 0 h 20"/>
                              <a:gd name="T4" fmla="*/ 0 w 13"/>
                              <a:gd name="T5" fmla="*/ 0 h 20"/>
                              <a:gd name="T6" fmla="*/ 0 w 13"/>
                              <a:gd name="T7" fmla="*/ 4 h 20"/>
                              <a:gd name="T8" fmla="*/ 4 w 13"/>
                              <a:gd name="T9" fmla="*/ 16 h 20"/>
                              <a:gd name="T10" fmla="*/ 4 w 13"/>
                              <a:gd name="T11" fmla="*/ 20 h 20"/>
                              <a:gd name="T12" fmla="*/ 13 w 13"/>
                              <a:gd name="T13" fmla="*/ 20 h 20"/>
                              <a:gd name="T14" fmla="*/ 13 w 13"/>
                              <a:gd name="T15" fmla="*/ 16 h 20"/>
                              <a:gd name="T16" fmla="*/ 8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8" y="4"/>
                                </a:moveTo>
                                <a:lnTo>
                                  <a:pt x="8" y="0"/>
                                </a:lnTo>
                                <a:lnTo>
                                  <a:pt x="0" y="0"/>
                                </a:lnTo>
                                <a:lnTo>
                                  <a:pt x="0" y="4"/>
                                </a:lnTo>
                                <a:lnTo>
                                  <a:pt x="4" y="16"/>
                                </a:lnTo>
                                <a:lnTo>
                                  <a:pt x="4" y="20"/>
                                </a:lnTo>
                                <a:lnTo>
                                  <a:pt x="13" y="20"/>
                                </a:lnTo>
                                <a:lnTo>
                                  <a:pt x="13"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1" name="Freeform 3420"/>
                        <wps:cNvSpPr>
                          <a:spLocks/>
                        </wps:cNvSpPr>
                        <wps:spPr bwMode="auto">
                          <a:xfrm>
                            <a:off x="550448" y="1548832"/>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2" name="Freeform 3421"/>
                        <wps:cNvSpPr>
                          <a:spLocks/>
                        </wps:cNvSpPr>
                        <wps:spPr bwMode="auto">
                          <a:xfrm>
                            <a:off x="554874" y="1558235"/>
                            <a:ext cx="7192" cy="11063"/>
                          </a:xfrm>
                          <a:custGeom>
                            <a:avLst/>
                            <a:gdLst>
                              <a:gd name="T0" fmla="*/ 8 w 12"/>
                              <a:gd name="T1" fmla="*/ 4 h 20"/>
                              <a:gd name="T2" fmla="*/ 8 w 12"/>
                              <a:gd name="T3" fmla="*/ 0 h 20"/>
                              <a:gd name="T4" fmla="*/ 0 w 12"/>
                              <a:gd name="T5" fmla="*/ 0 h 20"/>
                              <a:gd name="T6" fmla="*/ 0 w 12"/>
                              <a:gd name="T7" fmla="*/ 4 h 20"/>
                              <a:gd name="T8" fmla="*/ 4 w 12"/>
                              <a:gd name="T9" fmla="*/ 12 h 20"/>
                              <a:gd name="T10" fmla="*/ 4 w 12"/>
                              <a:gd name="T11" fmla="*/ 20 h 20"/>
                              <a:gd name="T12" fmla="*/ 12 w 12"/>
                              <a:gd name="T13" fmla="*/ 20 h 20"/>
                              <a:gd name="T14" fmla="*/ 12 w 12"/>
                              <a:gd name="T15" fmla="*/ 16 h 20"/>
                              <a:gd name="T16" fmla="*/ 12 w 12"/>
                              <a:gd name="T17" fmla="*/ 12 h 20"/>
                              <a:gd name="T18" fmla="*/ 8 w 12"/>
                              <a:gd name="T19"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20">
                                <a:moveTo>
                                  <a:pt x="8" y="4"/>
                                </a:moveTo>
                                <a:lnTo>
                                  <a:pt x="8" y="0"/>
                                </a:lnTo>
                                <a:lnTo>
                                  <a:pt x="0" y="0"/>
                                </a:lnTo>
                                <a:lnTo>
                                  <a:pt x="0" y="4"/>
                                </a:lnTo>
                                <a:lnTo>
                                  <a:pt x="4" y="12"/>
                                </a:lnTo>
                                <a:lnTo>
                                  <a:pt x="4" y="20"/>
                                </a:lnTo>
                                <a:lnTo>
                                  <a:pt x="12" y="20"/>
                                </a:lnTo>
                                <a:lnTo>
                                  <a:pt x="12" y="16"/>
                                </a:lnTo>
                                <a:lnTo>
                                  <a:pt x="12" y="12"/>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3" name="Freeform 3422"/>
                        <wps:cNvSpPr>
                          <a:spLocks/>
                        </wps:cNvSpPr>
                        <wps:spPr bwMode="auto">
                          <a:xfrm>
                            <a:off x="562066" y="1571511"/>
                            <a:ext cx="4426" cy="4978"/>
                          </a:xfrm>
                          <a:custGeom>
                            <a:avLst/>
                            <a:gdLst>
                              <a:gd name="T0" fmla="*/ 4 w 8"/>
                              <a:gd name="T1" fmla="*/ 0 h 9"/>
                              <a:gd name="T2" fmla="*/ 0 w 8"/>
                              <a:gd name="T3" fmla="*/ 0 h 9"/>
                              <a:gd name="T4" fmla="*/ 0 w 8"/>
                              <a:gd name="T5" fmla="*/ 9 h 9"/>
                              <a:gd name="T6" fmla="*/ 8 w 8"/>
                              <a:gd name="T7" fmla="*/ 9 h 9"/>
                              <a:gd name="T8" fmla="*/ 8 w 8"/>
                              <a:gd name="T9" fmla="*/ 0 h 9"/>
                              <a:gd name="T10" fmla="*/ 4 w 8"/>
                              <a:gd name="T11" fmla="*/ 0 h 9"/>
                            </a:gdLst>
                            <a:ahLst/>
                            <a:cxnLst>
                              <a:cxn ang="0">
                                <a:pos x="T0" y="T1"/>
                              </a:cxn>
                              <a:cxn ang="0">
                                <a:pos x="T2" y="T3"/>
                              </a:cxn>
                              <a:cxn ang="0">
                                <a:pos x="T4" y="T5"/>
                              </a:cxn>
                              <a:cxn ang="0">
                                <a:pos x="T6" y="T7"/>
                              </a:cxn>
                              <a:cxn ang="0">
                                <a:pos x="T8" y="T9"/>
                              </a:cxn>
                              <a:cxn ang="0">
                                <a:pos x="T10" y="T11"/>
                              </a:cxn>
                            </a:cxnLst>
                            <a:rect l="0" t="0" r="r" b="b"/>
                            <a:pathLst>
                              <a:path w="8" h="9">
                                <a:moveTo>
                                  <a:pt x="4" y="0"/>
                                </a:moveTo>
                                <a:lnTo>
                                  <a:pt x="0" y="0"/>
                                </a:lnTo>
                                <a:lnTo>
                                  <a:pt x="0" y="9"/>
                                </a:lnTo>
                                <a:lnTo>
                                  <a:pt x="8" y="9"/>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4" name="Freeform 3423"/>
                        <wps:cNvSpPr>
                          <a:spLocks/>
                        </wps:cNvSpPr>
                        <wps:spPr bwMode="auto">
                          <a:xfrm>
                            <a:off x="566492" y="1580915"/>
                            <a:ext cx="7192" cy="11063"/>
                          </a:xfrm>
                          <a:custGeom>
                            <a:avLst/>
                            <a:gdLst>
                              <a:gd name="T0" fmla="*/ 9 w 13"/>
                              <a:gd name="T1" fmla="*/ 4 h 20"/>
                              <a:gd name="T2" fmla="*/ 9 w 13"/>
                              <a:gd name="T3" fmla="*/ 0 h 20"/>
                              <a:gd name="T4" fmla="*/ 0 w 13"/>
                              <a:gd name="T5" fmla="*/ 0 h 20"/>
                              <a:gd name="T6" fmla="*/ 0 w 13"/>
                              <a:gd name="T7" fmla="*/ 4 h 20"/>
                              <a:gd name="T8" fmla="*/ 4 w 13"/>
                              <a:gd name="T9" fmla="*/ 16 h 20"/>
                              <a:gd name="T10" fmla="*/ 4 w 13"/>
                              <a:gd name="T11" fmla="*/ 20 h 20"/>
                              <a:gd name="T12" fmla="*/ 13 w 13"/>
                              <a:gd name="T13" fmla="*/ 20 h 20"/>
                              <a:gd name="T14" fmla="*/ 13 w 13"/>
                              <a:gd name="T15" fmla="*/ 16 h 20"/>
                              <a:gd name="T16" fmla="*/ 9 w 13"/>
                              <a:gd name="T17"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20">
                                <a:moveTo>
                                  <a:pt x="9" y="4"/>
                                </a:moveTo>
                                <a:lnTo>
                                  <a:pt x="9" y="0"/>
                                </a:lnTo>
                                <a:lnTo>
                                  <a:pt x="0" y="0"/>
                                </a:lnTo>
                                <a:lnTo>
                                  <a:pt x="0" y="4"/>
                                </a:lnTo>
                                <a:lnTo>
                                  <a:pt x="4" y="16"/>
                                </a:lnTo>
                                <a:lnTo>
                                  <a:pt x="4" y="20"/>
                                </a:lnTo>
                                <a:lnTo>
                                  <a:pt x="13" y="20"/>
                                </a:lnTo>
                                <a:lnTo>
                                  <a:pt x="13" y="16"/>
                                </a:lnTo>
                                <a:lnTo>
                                  <a:pt x="9"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5" name="Freeform 3424"/>
                        <wps:cNvSpPr>
                          <a:spLocks/>
                        </wps:cNvSpPr>
                        <wps:spPr bwMode="auto">
                          <a:xfrm>
                            <a:off x="575896" y="1596956"/>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6" name="Freeform 3425"/>
                        <wps:cNvSpPr>
                          <a:spLocks/>
                        </wps:cNvSpPr>
                        <wps:spPr bwMode="auto">
                          <a:xfrm>
                            <a:off x="580322" y="1603594"/>
                            <a:ext cx="6639" cy="11616"/>
                          </a:xfrm>
                          <a:custGeom>
                            <a:avLst/>
                            <a:gdLst>
                              <a:gd name="T0" fmla="*/ 8 w 12"/>
                              <a:gd name="T1" fmla="*/ 4 h 21"/>
                              <a:gd name="T2" fmla="*/ 8 w 12"/>
                              <a:gd name="T3" fmla="*/ 0 h 21"/>
                              <a:gd name="T4" fmla="*/ 0 w 12"/>
                              <a:gd name="T5" fmla="*/ 0 h 21"/>
                              <a:gd name="T6" fmla="*/ 0 w 12"/>
                              <a:gd name="T7" fmla="*/ 4 h 21"/>
                              <a:gd name="T8" fmla="*/ 4 w 12"/>
                              <a:gd name="T9" fmla="*/ 16 h 21"/>
                              <a:gd name="T10" fmla="*/ 4 w 12"/>
                              <a:gd name="T11" fmla="*/ 21 h 21"/>
                              <a:gd name="T12" fmla="*/ 12 w 12"/>
                              <a:gd name="T13" fmla="*/ 21 h 21"/>
                              <a:gd name="T14" fmla="*/ 12 w 12"/>
                              <a:gd name="T15" fmla="*/ 16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6"/>
                                </a:lnTo>
                                <a:lnTo>
                                  <a:pt x="4" y="21"/>
                                </a:lnTo>
                                <a:lnTo>
                                  <a:pt x="12" y="21"/>
                                </a:lnTo>
                                <a:lnTo>
                                  <a:pt x="12"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7" name="Freeform 3426"/>
                        <wps:cNvSpPr>
                          <a:spLocks/>
                        </wps:cNvSpPr>
                        <wps:spPr bwMode="auto">
                          <a:xfrm>
                            <a:off x="586961" y="1617423"/>
                            <a:ext cx="4979" cy="4425"/>
                          </a:xfrm>
                          <a:custGeom>
                            <a:avLst/>
                            <a:gdLst>
                              <a:gd name="T0" fmla="*/ 4 w 9"/>
                              <a:gd name="T1" fmla="*/ 0 h 8"/>
                              <a:gd name="T2" fmla="*/ 0 w 9"/>
                              <a:gd name="T3" fmla="*/ 0 h 8"/>
                              <a:gd name="T4" fmla="*/ 0 w 9"/>
                              <a:gd name="T5" fmla="*/ 8 h 8"/>
                              <a:gd name="T6" fmla="*/ 9 w 9"/>
                              <a:gd name="T7" fmla="*/ 8 h 8"/>
                              <a:gd name="T8" fmla="*/ 9 w 9"/>
                              <a:gd name="T9" fmla="*/ 0 h 8"/>
                              <a:gd name="T10" fmla="*/ 4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4" y="0"/>
                                </a:moveTo>
                                <a:lnTo>
                                  <a:pt x="0" y="0"/>
                                </a:lnTo>
                                <a:lnTo>
                                  <a:pt x="0" y="8"/>
                                </a:lnTo>
                                <a:lnTo>
                                  <a:pt x="9" y="8"/>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8" name="Freeform 3427"/>
                        <wps:cNvSpPr>
                          <a:spLocks/>
                        </wps:cNvSpPr>
                        <wps:spPr bwMode="auto">
                          <a:xfrm>
                            <a:off x="591939" y="1624061"/>
                            <a:ext cx="8851" cy="11616"/>
                          </a:xfrm>
                          <a:custGeom>
                            <a:avLst/>
                            <a:gdLst>
                              <a:gd name="T0" fmla="*/ 8 w 16"/>
                              <a:gd name="T1" fmla="*/ 0 h 21"/>
                              <a:gd name="T2" fmla="*/ 0 w 16"/>
                              <a:gd name="T3" fmla="*/ 0 h 21"/>
                              <a:gd name="T4" fmla="*/ 0 w 16"/>
                              <a:gd name="T5" fmla="*/ 8 h 21"/>
                              <a:gd name="T6" fmla="*/ 8 w 16"/>
                              <a:gd name="T7" fmla="*/ 21 h 21"/>
                              <a:gd name="T8" fmla="*/ 16 w 16"/>
                              <a:gd name="T9" fmla="*/ 21 h 21"/>
                              <a:gd name="T10" fmla="*/ 16 w 16"/>
                              <a:gd name="T11" fmla="*/ 12 h 21"/>
                              <a:gd name="T12" fmla="*/ 8 w 16"/>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16" h="21">
                                <a:moveTo>
                                  <a:pt x="8" y="0"/>
                                </a:moveTo>
                                <a:lnTo>
                                  <a:pt x="0" y="0"/>
                                </a:lnTo>
                                <a:lnTo>
                                  <a:pt x="0" y="8"/>
                                </a:lnTo>
                                <a:lnTo>
                                  <a:pt x="8" y="21"/>
                                </a:lnTo>
                                <a:lnTo>
                                  <a:pt x="16" y="21"/>
                                </a:lnTo>
                                <a:lnTo>
                                  <a:pt x="16" y="1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9" name="Freeform 3428"/>
                        <wps:cNvSpPr>
                          <a:spLocks/>
                        </wps:cNvSpPr>
                        <wps:spPr bwMode="auto">
                          <a:xfrm>
                            <a:off x="600791" y="1637890"/>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0" name="Freeform 3429"/>
                        <wps:cNvSpPr>
                          <a:spLocks/>
                        </wps:cNvSpPr>
                        <wps:spPr bwMode="auto">
                          <a:xfrm>
                            <a:off x="605217" y="1646740"/>
                            <a:ext cx="9405" cy="9404"/>
                          </a:xfrm>
                          <a:custGeom>
                            <a:avLst/>
                            <a:gdLst>
                              <a:gd name="T0" fmla="*/ 8 w 17"/>
                              <a:gd name="T1" fmla="*/ 0 h 17"/>
                              <a:gd name="T2" fmla="*/ 0 w 17"/>
                              <a:gd name="T3" fmla="*/ 0 h 17"/>
                              <a:gd name="T4" fmla="*/ 0 w 17"/>
                              <a:gd name="T5" fmla="*/ 8 h 17"/>
                              <a:gd name="T6" fmla="*/ 8 w 17"/>
                              <a:gd name="T7" fmla="*/ 17 h 17"/>
                              <a:gd name="T8" fmla="*/ 17 w 17"/>
                              <a:gd name="T9" fmla="*/ 17 h 17"/>
                              <a:gd name="T10" fmla="*/ 17 w 17"/>
                              <a:gd name="T11" fmla="*/ 8 h 17"/>
                              <a:gd name="T12" fmla="*/ 8 w 17"/>
                              <a:gd name="T13" fmla="*/ 0 h 17"/>
                            </a:gdLst>
                            <a:ahLst/>
                            <a:cxnLst>
                              <a:cxn ang="0">
                                <a:pos x="T0" y="T1"/>
                              </a:cxn>
                              <a:cxn ang="0">
                                <a:pos x="T2" y="T3"/>
                              </a:cxn>
                              <a:cxn ang="0">
                                <a:pos x="T4" y="T5"/>
                              </a:cxn>
                              <a:cxn ang="0">
                                <a:pos x="T6" y="T7"/>
                              </a:cxn>
                              <a:cxn ang="0">
                                <a:pos x="T8" y="T9"/>
                              </a:cxn>
                              <a:cxn ang="0">
                                <a:pos x="T10" y="T11"/>
                              </a:cxn>
                              <a:cxn ang="0">
                                <a:pos x="T12" y="T13"/>
                              </a:cxn>
                            </a:cxnLst>
                            <a:rect l="0" t="0" r="r" b="b"/>
                            <a:pathLst>
                              <a:path w="17" h="17">
                                <a:moveTo>
                                  <a:pt x="8" y="0"/>
                                </a:moveTo>
                                <a:lnTo>
                                  <a:pt x="0" y="0"/>
                                </a:lnTo>
                                <a:lnTo>
                                  <a:pt x="0" y="8"/>
                                </a:lnTo>
                                <a:lnTo>
                                  <a:pt x="8" y="17"/>
                                </a:lnTo>
                                <a:lnTo>
                                  <a:pt x="17" y="17"/>
                                </a:lnTo>
                                <a:lnTo>
                                  <a:pt x="17"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 name="Freeform 3430"/>
                        <wps:cNvSpPr>
                          <a:spLocks/>
                        </wps:cNvSpPr>
                        <wps:spPr bwMode="auto">
                          <a:xfrm>
                            <a:off x="614621" y="1658356"/>
                            <a:ext cx="4426" cy="4425"/>
                          </a:xfrm>
                          <a:custGeom>
                            <a:avLst/>
                            <a:gdLst>
                              <a:gd name="T0" fmla="*/ 4 w 8"/>
                              <a:gd name="T1" fmla="*/ 0 h 8"/>
                              <a:gd name="T2" fmla="*/ 0 w 8"/>
                              <a:gd name="T3" fmla="*/ 0 h 8"/>
                              <a:gd name="T4" fmla="*/ 0 w 8"/>
                              <a:gd name="T5" fmla="*/ 8 h 8"/>
                              <a:gd name="T6" fmla="*/ 8 w 8"/>
                              <a:gd name="T7" fmla="*/ 8 h 8"/>
                              <a:gd name="T8" fmla="*/ 8 w 8"/>
                              <a:gd name="T9" fmla="*/ 0 h 8"/>
                              <a:gd name="T10" fmla="*/ 4 w 8"/>
                              <a:gd name="T11" fmla="*/ 0 h 8"/>
                            </a:gdLst>
                            <a:ahLst/>
                            <a:cxnLst>
                              <a:cxn ang="0">
                                <a:pos x="T0" y="T1"/>
                              </a:cxn>
                              <a:cxn ang="0">
                                <a:pos x="T2" y="T3"/>
                              </a:cxn>
                              <a:cxn ang="0">
                                <a:pos x="T4" y="T5"/>
                              </a:cxn>
                              <a:cxn ang="0">
                                <a:pos x="T6" y="T7"/>
                              </a:cxn>
                              <a:cxn ang="0">
                                <a:pos x="T8" y="T9"/>
                              </a:cxn>
                              <a:cxn ang="0">
                                <a:pos x="T10" y="T11"/>
                              </a:cxn>
                            </a:cxnLst>
                            <a:rect l="0" t="0" r="r" b="b"/>
                            <a:pathLst>
                              <a:path w="8" h="8">
                                <a:moveTo>
                                  <a:pt x="4" y="0"/>
                                </a:moveTo>
                                <a:lnTo>
                                  <a:pt x="0" y="0"/>
                                </a:lnTo>
                                <a:lnTo>
                                  <a:pt x="0" y="8"/>
                                </a:lnTo>
                                <a:lnTo>
                                  <a:pt x="8" y="8"/>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 name="Freeform 3431"/>
                        <wps:cNvSpPr>
                          <a:spLocks/>
                        </wps:cNvSpPr>
                        <wps:spPr bwMode="auto">
                          <a:xfrm>
                            <a:off x="621260" y="1667207"/>
                            <a:ext cx="6639" cy="9404"/>
                          </a:xfrm>
                          <a:custGeom>
                            <a:avLst/>
                            <a:gdLst>
                              <a:gd name="T0" fmla="*/ 8 w 12"/>
                              <a:gd name="T1" fmla="*/ 4 h 17"/>
                              <a:gd name="T2" fmla="*/ 8 w 12"/>
                              <a:gd name="T3" fmla="*/ 0 h 17"/>
                              <a:gd name="T4" fmla="*/ 0 w 12"/>
                              <a:gd name="T5" fmla="*/ 0 h 17"/>
                              <a:gd name="T6" fmla="*/ 0 w 12"/>
                              <a:gd name="T7" fmla="*/ 4 h 17"/>
                              <a:gd name="T8" fmla="*/ 4 w 12"/>
                              <a:gd name="T9" fmla="*/ 12 h 17"/>
                              <a:gd name="T10" fmla="*/ 4 w 12"/>
                              <a:gd name="T11" fmla="*/ 17 h 17"/>
                              <a:gd name="T12" fmla="*/ 12 w 12"/>
                              <a:gd name="T13" fmla="*/ 17 h 17"/>
                              <a:gd name="T14" fmla="*/ 12 w 12"/>
                              <a:gd name="T15" fmla="*/ 12 h 17"/>
                              <a:gd name="T16" fmla="*/ 8 w 12"/>
                              <a:gd name="T17" fmla="*/ 4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7">
                                <a:moveTo>
                                  <a:pt x="8" y="4"/>
                                </a:moveTo>
                                <a:lnTo>
                                  <a:pt x="8" y="0"/>
                                </a:lnTo>
                                <a:lnTo>
                                  <a:pt x="0" y="0"/>
                                </a:lnTo>
                                <a:lnTo>
                                  <a:pt x="0" y="4"/>
                                </a:lnTo>
                                <a:lnTo>
                                  <a:pt x="4" y="12"/>
                                </a:lnTo>
                                <a:lnTo>
                                  <a:pt x="4" y="17"/>
                                </a:lnTo>
                                <a:lnTo>
                                  <a:pt x="12" y="17"/>
                                </a:lnTo>
                                <a:lnTo>
                                  <a:pt x="12" y="12"/>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3" name="Freeform 3432"/>
                        <wps:cNvSpPr>
                          <a:spLocks/>
                        </wps:cNvSpPr>
                        <wps:spPr bwMode="auto">
                          <a:xfrm>
                            <a:off x="627898" y="1678823"/>
                            <a:ext cx="4979" cy="4425"/>
                          </a:xfrm>
                          <a:custGeom>
                            <a:avLst/>
                            <a:gdLst>
                              <a:gd name="T0" fmla="*/ 5 w 9"/>
                              <a:gd name="T1" fmla="*/ 0 h 8"/>
                              <a:gd name="T2" fmla="*/ 0 w 9"/>
                              <a:gd name="T3" fmla="*/ 0 h 8"/>
                              <a:gd name="T4" fmla="*/ 0 w 9"/>
                              <a:gd name="T5" fmla="*/ 8 h 8"/>
                              <a:gd name="T6" fmla="*/ 9 w 9"/>
                              <a:gd name="T7" fmla="*/ 8 h 8"/>
                              <a:gd name="T8" fmla="*/ 9 w 9"/>
                              <a:gd name="T9" fmla="*/ 0 h 8"/>
                              <a:gd name="T10" fmla="*/ 5 w 9"/>
                              <a:gd name="T11" fmla="*/ 0 h 8"/>
                            </a:gdLst>
                            <a:ahLst/>
                            <a:cxnLst>
                              <a:cxn ang="0">
                                <a:pos x="T0" y="T1"/>
                              </a:cxn>
                              <a:cxn ang="0">
                                <a:pos x="T2" y="T3"/>
                              </a:cxn>
                              <a:cxn ang="0">
                                <a:pos x="T4" y="T5"/>
                              </a:cxn>
                              <a:cxn ang="0">
                                <a:pos x="T6" y="T7"/>
                              </a:cxn>
                              <a:cxn ang="0">
                                <a:pos x="T8" y="T9"/>
                              </a:cxn>
                              <a:cxn ang="0">
                                <a:pos x="T10" y="T11"/>
                              </a:cxn>
                            </a:cxnLst>
                            <a:rect l="0" t="0" r="r" b="b"/>
                            <a:pathLst>
                              <a:path w="9" h="8">
                                <a:moveTo>
                                  <a:pt x="5" y="0"/>
                                </a:moveTo>
                                <a:lnTo>
                                  <a:pt x="0" y="0"/>
                                </a:lnTo>
                                <a:lnTo>
                                  <a:pt x="0" y="8"/>
                                </a:lnTo>
                                <a:lnTo>
                                  <a:pt x="9" y="8"/>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4" name="Freeform 3433"/>
                        <wps:cNvSpPr>
                          <a:spLocks/>
                        </wps:cNvSpPr>
                        <wps:spPr bwMode="auto">
                          <a:xfrm>
                            <a:off x="635090" y="1685461"/>
                            <a:ext cx="6639" cy="11616"/>
                          </a:xfrm>
                          <a:custGeom>
                            <a:avLst/>
                            <a:gdLst>
                              <a:gd name="T0" fmla="*/ 8 w 12"/>
                              <a:gd name="T1" fmla="*/ 4 h 21"/>
                              <a:gd name="T2" fmla="*/ 8 w 12"/>
                              <a:gd name="T3" fmla="*/ 0 h 21"/>
                              <a:gd name="T4" fmla="*/ 0 w 12"/>
                              <a:gd name="T5" fmla="*/ 0 h 21"/>
                              <a:gd name="T6" fmla="*/ 0 w 12"/>
                              <a:gd name="T7" fmla="*/ 4 h 21"/>
                              <a:gd name="T8" fmla="*/ 4 w 12"/>
                              <a:gd name="T9" fmla="*/ 16 h 21"/>
                              <a:gd name="T10" fmla="*/ 4 w 12"/>
                              <a:gd name="T11" fmla="*/ 21 h 21"/>
                              <a:gd name="T12" fmla="*/ 12 w 12"/>
                              <a:gd name="T13" fmla="*/ 21 h 21"/>
                              <a:gd name="T14" fmla="*/ 12 w 12"/>
                              <a:gd name="T15" fmla="*/ 16 h 21"/>
                              <a:gd name="T16" fmla="*/ 8 w 12"/>
                              <a:gd name="T17" fmla="*/ 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21">
                                <a:moveTo>
                                  <a:pt x="8" y="4"/>
                                </a:moveTo>
                                <a:lnTo>
                                  <a:pt x="8" y="0"/>
                                </a:lnTo>
                                <a:lnTo>
                                  <a:pt x="0" y="0"/>
                                </a:lnTo>
                                <a:lnTo>
                                  <a:pt x="0" y="4"/>
                                </a:lnTo>
                                <a:lnTo>
                                  <a:pt x="4" y="16"/>
                                </a:lnTo>
                                <a:lnTo>
                                  <a:pt x="4" y="21"/>
                                </a:lnTo>
                                <a:lnTo>
                                  <a:pt x="12" y="21"/>
                                </a:lnTo>
                                <a:lnTo>
                                  <a:pt x="12" y="16"/>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5" name="Freeform 3434"/>
                        <wps:cNvSpPr>
                          <a:spLocks/>
                        </wps:cNvSpPr>
                        <wps:spPr bwMode="auto">
                          <a:xfrm>
                            <a:off x="589173" y="825859"/>
                            <a:ext cx="79663" cy="648297"/>
                          </a:xfrm>
                          <a:custGeom>
                            <a:avLst/>
                            <a:gdLst>
                              <a:gd name="T0" fmla="*/ 132 w 144"/>
                              <a:gd name="T1" fmla="*/ 16 h 1172"/>
                              <a:gd name="T2" fmla="*/ 132 w 144"/>
                              <a:gd name="T3" fmla="*/ 8 h 1172"/>
                              <a:gd name="T4" fmla="*/ 124 w 144"/>
                              <a:gd name="T5" fmla="*/ 0 h 1172"/>
                              <a:gd name="T6" fmla="*/ 116 w 144"/>
                              <a:gd name="T7" fmla="*/ 0 h 1172"/>
                              <a:gd name="T8" fmla="*/ 107 w 144"/>
                              <a:gd name="T9" fmla="*/ 8 h 1172"/>
                              <a:gd name="T10" fmla="*/ 91 w 144"/>
                              <a:gd name="T11" fmla="*/ 41 h 1172"/>
                              <a:gd name="T12" fmla="*/ 66 w 144"/>
                              <a:gd name="T13" fmla="*/ 107 h 1172"/>
                              <a:gd name="T14" fmla="*/ 58 w 144"/>
                              <a:gd name="T15" fmla="*/ 144 h 1172"/>
                              <a:gd name="T16" fmla="*/ 46 w 144"/>
                              <a:gd name="T17" fmla="*/ 176 h 1172"/>
                              <a:gd name="T18" fmla="*/ 37 w 144"/>
                              <a:gd name="T19" fmla="*/ 213 h 1172"/>
                              <a:gd name="T20" fmla="*/ 29 w 144"/>
                              <a:gd name="T21" fmla="*/ 246 h 1172"/>
                              <a:gd name="T22" fmla="*/ 25 w 144"/>
                              <a:gd name="T23" fmla="*/ 287 h 1172"/>
                              <a:gd name="T24" fmla="*/ 17 w 144"/>
                              <a:gd name="T25" fmla="*/ 325 h 1172"/>
                              <a:gd name="T26" fmla="*/ 5 w 144"/>
                              <a:gd name="T27" fmla="*/ 436 h 1172"/>
                              <a:gd name="T28" fmla="*/ 5 w 144"/>
                              <a:gd name="T29" fmla="*/ 473 h 1172"/>
                              <a:gd name="T30" fmla="*/ 0 w 144"/>
                              <a:gd name="T31" fmla="*/ 510 h 1172"/>
                              <a:gd name="T32" fmla="*/ 0 w 144"/>
                              <a:gd name="T33" fmla="*/ 621 h 1172"/>
                              <a:gd name="T34" fmla="*/ 5 w 144"/>
                              <a:gd name="T35" fmla="*/ 658 h 1172"/>
                              <a:gd name="T36" fmla="*/ 5 w 144"/>
                              <a:gd name="T37" fmla="*/ 695 h 1172"/>
                              <a:gd name="T38" fmla="*/ 13 w 144"/>
                              <a:gd name="T39" fmla="*/ 769 h 1172"/>
                              <a:gd name="T40" fmla="*/ 21 w 144"/>
                              <a:gd name="T41" fmla="*/ 810 h 1172"/>
                              <a:gd name="T42" fmla="*/ 25 w 144"/>
                              <a:gd name="T43" fmla="*/ 843 h 1172"/>
                              <a:gd name="T44" fmla="*/ 50 w 144"/>
                              <a:gd name="T45" fmla="*/ 954 h 1172"/>
                              <a:gd name="T46" fmla="*/ 58 w 144"/>
                              <a:gd name="T47" fmla="*/ 987 h 1172"/>
                              <a:gd name="T48" fmla="*/ 70 w 144"/>
                              <a:gd name="T49" fmla="*/ 1024 h 1172"/>
                              <a:gd name="T50" fmla="*/ 79 w 144"/>
                              <a:gd name="T51" fmla="*/ 1061 h 1172"/>
                              <a:gd name="T52" fmla="*/ 103 w 144"/>
                              <a:gd name="T53" fmla="*/ 1126 h 1172"/>
                              <a:gd name="T54" fmla="*/ 120 w 144"/>
                              <a:gd name="T55" fmla="*/ 1163 h 1172"/>
                              <a:gd name="T56" fmla="*/ 128 w 144"/>
                              <a:gd name="T57" fmla="*/ 1172 h 1172"/>
                              <a:gd name="T58" fmla="*/ 136 w 144"/>
                              <a:gd name="T59" fmla="*/ 1172 h 1172"/>
                              <a:gd name="T60" fmla="*/ 144 w 144"/>
                              <a:gd name="T61" fmla="*/ 1163 h 1172"/>
                              <a:gd name="T62" fmla="*/ 144 w 144"/>
                              <a:gd name="T63" fmla="*/ 1155 h 1172"/>
                              <a:gd name="T64" fmla="*/ 128 w 144"/>
                              <a:gd name="T65" fmla="*/ 1118 h 1172"/>
                              <a:gd name="T66" fmla="*/ 103 w 144"/>
                              <a:gd name="T67" fmla="*/ 1052 h 1172"/>
                              <a:gd name="T68" fmla="*/ 95 w 144"/>
                              <a:gd name="T69" fmla="*/ 1015 h 1172"/>
                              <a:gd name="T70" fmla="*/ 83 w 144"/>
                              <a:gd name="T71" fmla="*/ 978 h 1172"/>
                              <a:gd name="T72" fmla="*/ 75 w 144"/>
                              <a:gd name="T73" fmla="*/ 945 h 1172"/>
                              <a:gd name="T74" fmla="*/ 50 w 144"/>
                              <a:gd name="T75" fmla="*/ 834 h 1172"/>
                              <a:gd name="T76" fmla="*/ 46 w 144"/>
                              <a:gd name="T77" fmla="*/ 801 h 1172"/>
                              <a:gd name="T78" fmla="*/ 37 w 144"/>
                              <a:gd name="T79" fmla="*/ 769 h 1172"/>
                              <a:gd name="T80" fmla="*/ 29 w 144"/>
                              <a:gd name="T81" fmla="*/ 695 h 1172"/>
                              <a:gd name="T82" fmla="*/ 29 w 144"/>
                              <a:gd name="T83" fmla="*/ 658 h 1172"/>
                              <a:gd name="T84" fmla="*/ 25 w 144"/>
                              <a:gd name="T85" fmla="*/ 621 h 1172"/>
                              <a:gd name="T86" fmla="*/ 25 w 144"/>
                              <a:gd name="T87" fmla="*/ 510 h 1172"/>
                              <a:gd name="T88" fmla="*/ 29 w 144"/>
                              <a:gd name="T89" fmla="*/ 473 h 1172"/>
                              <a:gd name="T90" fmla="*/ 29 w 144"/>
                              <a:gd name="T91" fmla="*/ 436 h 1172"/>
                              <a:gd name="T92" fmla="*/ 42 w 144"/>
                              <a:gd name="T93" fmla="*/ 325 h 1172"/>
                              <a:gd name="T94" fmla="*/ 50 w 144"/>
                              <a:gd name="T95" fmla="*/ 287 h 1172"/>
                              <a:gd name="T96" fmla="*/ 54 w 144"/>
                              <a:gd name="T97" fmla="*/ 255 h 1172"/>
                              <a:gd name="T98" fmla="*/ 62 w 144"/>
                              <a:gd name="T99" fmla="*/ 222 h 1172"/>
                              <a:gd name="T100" fmla="*/ 70 w 144"/>
                              <a:gd name="T101" fmla="*/ 185 h 1172"/>
                              <a:gd name="T102" fmla="*/ 83 w 144"/>
                              <a:gd name="T103" fmla="*/ 152 h 1172"/>
                              <a:gd name="T104" fmla="*/ 91 w 144"/>
                              <a:gd name="T105" fmla="*/ 115 h 1172"/>
                              <a:gd name="T106" fmla="*/ 116 w 144"/>
                              <a:gd name="T107" fmla="*/ 49 h 1172"/>
                              <a:gd name="T108" fmla="*/ 132 w 144"/>
                              <a:gd name="T109" fmla="*/ 16 h 1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4" h="1172">
                                <a:moveTo>
                                  <a:pt x="132" y="16"/>
                                </a:moveTo>
                                <a:lnTo>
                                  <a:pt x="132" y="8"/>
                                </a:lnTo>
                                <a:lnTo>
                                  <a:pt x="124" y="0"/>
                                </a:lnTo>
                                <a:lnTo>
                                  <a:pt x="116" y="0"/>
                                </a:lnTo>
                                <a:lnTo>
                                  <a:pt x="107" y="8"/>
                                </a:lnTo>
                                <a:lnTo>
                                  <a:pt x="91" y="41"/>
                                </a:lnTo>
                                <a:lnTo>
                                  <a:pt x="66" y="107"/>
                                </a:lnTo>
                                <a:lnTo>
                                  <a:pt x="58" y="144"/>
                                </a:lnTo>
                                <a:lnTo>
                                  <a:pt x="46" y="176"/>
                                </a:lnTo>
                                <a:lnTo>
                                  <a:pt x="37" y="213"/>
                                </a:lnTo>
                                <a:lnTo>
                                  <a:pt x="29" y="246"/>
                                </a:lnTo>
                                <a:lnTo>
                                  <a:pt x="25" y="287"/>
                                </a:lnTo>
                                <a:lnTo>
                                  <a:pt x="17" y="325"/>
                                </a:lnTo>
                                <a:lnTo>
                                  <a:pt x="5" y="436"/>
                                </a:lnTo>
                                <a:lnTo>
                                  <a:pt x="5" y="473"/>
                                </a:lnTo>
                                <a:lnTo>
                                  <a:pt x="0" y="510"/>
                                </a:lnTo>
                                <a:lnTo>
                                  <a:pt x="0" y="621"/>
                                </a:lnTo>
                                <a:lnTo>
                                  <a:pt x="5" y="658"/>
                                </a:lnTo>
                                <a:lnTo>
                                  <a:pt x="5" y="695"/>
                                </a:lnTo>
                                <a:lnTo>
                                  <a:pt x="13" y="769"/>
                                </a:lnTo>
                                <a:lnTo>
                                  <a:pt x="21" y="810"/>
                                </a:lnTo>
                                <a:lnTo>
                                  <a:pt x="25" y="843"/>
                                </a:lnTo>
                                <a:lnTo>
                                  <a:pt x="50" y="954"/>
                                </a:lnTo>
                                <a:lnTo>
                                  <a:pt x="58" y="987"/>
                                </a:lnTo>
                                <a:lnTo>
                                  <a:pt x="70" y="1024"/>
                                </a:lnTo>
                                <a:lnTo>
                                  <a:pt x="79" y="1061"/>
                                </a:lnTo>
                                <a:lnTo>
                                  <a:pt x="103" y="1126"/>
                                </a:lnTo>
                                <a:lnTo>
                                  <a:pt x="120" y="1163"/>
                                </a:lnTo>
                                <a:lnTo>
                                  <a:pt x="128" y="1172"/>
                                </a:lnTo>
                                <a:lnTo>
                                  <a:pt x="136" y="1172"/>
                                </a:lnTo>
                                <a:lnTo>
                                  <a:pt x="144" y="1163"/>
                                </a:lnTo>
                                <a:lnTo>
                                  <a:pt x="144" y="1155"/>
                                </a:lnTo>
                                <a:lnTo>
                                  <a:pt x="128" y="1118"/>
                                </a:lnTo>
                                <a:lnTo>
                                  <a:pt x="103" y="1052"/>
                                </a:lnTo>
                                <a:lnTo>
                                  <a:pt x="95" y="1015"/>
                                </a:lnTo>
                                <a:lnTo>
                                  <a:pt x="83" y="978"/>
                                </a:lnTo>
                                <a:lnTo>
                                  <a:pt x="75" y="945"/>
                                </a:lnTo>
                                <a:lnTo>
                                  <a:pt x="50" y="834"/>
                                </a:lnTo>
                                <a:lnTo>
                                  <a:pt x="46" y="801"/>
                                </a:lnTo>
                                <a:lnTo>
                                  <a:pt x="37" y="769"/>
                                </a:lnTo>
                                <a:lnTo>
                                  <a:pt x="29" y="695"/>
                                </a:lnTo>
                                <a:lnTo>
                                  <a:pt x="29" y="658"/>
                                </a:lnTo>
                                <a:lnTo>
                                  <a:pt x="25" y="621"/>
                                </a:lnTo>
                                <a:lnTo>
                                  <a:pt x="25" y="510"/>
                                </a:lnTo>
                                <a:lnTo>
                                  <a:pt x="29" y="473"/>
                                </a:lnTo>
                                <a:lnTo>
                                  <a:pt x="29" y="436"/>
                                </a:lnTo>
                                <a:lnTo>
                                  <a:pt x="42" y="325"/>
                                </a:lnTo>
                                <a:lnTo>
                                  <a:pt x="50" y="287"/>
                                </a:lnTo>
                                <a:lnTo>
                                  <a:pt x="54" y="255"/>
                                </a:lnTo>
                                <a:lnTo>
                                  <a:pt x="62" y="222"/>
                                </a:lnTo>
                                <a:lnTo>
                                  <a:pt x="70" y="185"/>
                                </a:lnTo>
                                <a:lnTo>
                                  <a:pt x="83" y="152"/>
                                </a:lnTo>
                                <a:lnTo>
                                  <a:pt x="91" y="115"/>
                                </a:lnTo>
                                <a:lnTo>
                                  <a:pt x="116" y="49"/>
                                </a:lnTo>
                                <a:lnTo>
                                  <a:pt x="13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6" name="Freeform 3435"/>
                        <wps:cNvSpPr>
                          <a:spLocks/>
                        </wps:cNvSpPr>
                        <wps:spPr bwMode="auto">
                          <a:xfrm>
                            <a:off x="2307458" y="439204"/>
                            <a:ext cx="915017" cy="1428244"/>
                          </a:xfrm>
                          <a:custGeom>
                            <a:avLst/>
                            <a:gdLst>
                              <a:gd name="T0" fmla="*/ 1551 w 1654"/>
                              <a:gd name="T1" fmla="*/ 41 h 2582"/>
                              <a:gd name="T2" fmla="*/ 1173 w 1654"/>
                              <a:gd name="T3" fmla="*/ 205 h 2582"/>
                              <a:gd name="T4" fmla="*/ 930 w 1654"/>
                              <a:gd name="T5" fmla="*/ 333 h 2582"/>
                              <a:gd name="T6" fmla="*/ 576 w 1654"/>
                              <a:gd name="T7" fmla="*/ 538 h 2582"/>
                              <a:gd name="T8" fmla="*/ 412 w 1654"/>
                              <a:gd name="T9" fmla="*/ 662 h 2582"/>
                              <a:gd name="T10" fmla="*/ 313 w 1654"/>
                              <a:gd name="T11" fmla="*/ 740 h 2582"/>
                              <a:gd name="T12" fmla="*/ 194 w 1654"/>
                              <a:gd name="T13" fmla="*/ 863 h 2582"/>
                              <a:gd name="T14" fmla="*/ 79 w 1654"/>
                              <a:gd name="T15" fmla="*/ 1028 h 2582"/>
                              <a:gd name="T16" fmla="*/ 25 w 1654"/>
                              <a:gd name="T17" fmla="*/ 1151 h 2582"/>
                              <a:gd name="T18" fmla="*/ 4 w 1654"/>
                              <a:gd name="T19" fmla="*/ 1233 h 2582"/>
                              <a:gd name="T20" fmla="*/ 0 w 1654"/>
                              <a:gd name="T21" fmla="*/ 1352 h 2582"/>
                              <a:gd name="T22" fmla="*/ 13 w 1654"/>
                              <a:gd name="T23" fmla="*/ 1435 h 2582"/>
                              <a:gd name="T24" fmla="*/ 42 w 1654"/>
                              <a:gd name="T25" fmla="*/ 1513 h 2582"/>
                              <a:gd name="T26" fmla="*/ 79 w 1654"/>
                              <a:gd name="T27" fmla="*/ 1595 h 2582"/>
                              <a:gd name="T28" fmla="*/ 128 w 1654"/>
                              <a:gd name="T29" fmla="*/ 1677 h 2582"/>
                              <a:gd name="T30" fmla="*/ 272 w 1654"/>
                              <a:gd name="T31" fmla="*/ 1838 h 2582"/>
                              <a:gd name="T32" fmla="*/ 358 w 1654"/>
                              <a:gd name="T33" fmla="*/ 1916 h 2582"/>
                              <a:gd name="T34" fmla="*/ 461 w 1654"/>
                              <a:gd name="T35" fmla="*/ 1994 h 2582"/>
                              <a:gd name="T36" fmla="*/ 576 w 1654"/>
                              <a:gd name="T37" fmla="*/ 2072 h 2582"/>
                              <a:gd name="T38" fmla="*/ 708 w 1654"/>
                              <a:gd name="T39" fmla="*/ 2150 h 2582"/>
                              <a:gd name="T40" fmla="*/ 852 w 1654"/>
                              <a:gd name="T41" fmla="*/ 2228 h 2582"/>
                              <a:gd name="T42" fmla="*/ 1008 w 1654"/>
                              <a:gd name="T43" fmla="*/ 2306 h 2582"/>
                              <a:gd name="T44" fmla="*/ 1173 w 1654"/>
                              <a:gd name="T45" fmla="*/ 2385 h 2582"/>
                              <a:gd name="T46" fmla="*/ 1354 w 1654"/>
                              <a:gd name="T47" fmla="*/ 2463 h 2582"/>
                              <a:gd name="T48" fmla="*/ 1551 w 1654"/>
                              <a:gd name="T49" fmla="*/ 2541 h 2582"/>
                              <a:gd name="T50" fmla="*/ 1654 w 1654"/>
                              <a:gd name="T51" fmla="*/ 2574 h 2582"/>
                              <a:gd name="T52" fmla="*/ 1453 w 1654"/>
                              <a:gd name="T53" fmla="*/ 2496 h 2582"/>
                              <a:gd name="T54" fmla="*/ 1263 w 1654"/>
                              <a:gd name="T55" fmla="*/ 2417 h 2582"/>
                              <a:gd name="T56" fmla="*/ 1091 w 1654"/>
                              <a:gd name="T57" fmla="*/ 2339 h 2582"/>
                              <a:gd name="T58" fmla="*/ 930 w 1654"/>
                              <a:gd name="T59" fmla="*/ 2261 h 2582"/>
                              <a:gd name="T60" fmla="*/ 778 w 1654"/>
                              <a:gd name="T61" fmla="*/ 2183 h 2582"/>
                              <a:gd name="T62" fmla="*/ 650 w 1654"/>
                              <a:gd name="T63" fmla="*/ 2105 h 2582"/>
                              <a:gd name="T64" fmla="*/ 527 w 1654"/>
                              <a:gd name="T65" fmla="*/ 2027 h 2582"/>
                              <a:gd name="T66" fmla="*/ 420 w 1654"/>
                              <a:gd name="T67" fmla="*/ 1949 h 2582"/>
                              <a:gd name="T68" fmla="*/ 321 w 1654"/>
                              <a:gd name="T69" fmla="*/ 1866 h 2582"/>
                              <a:gd name="T70" fmla="*/ 202 w 1654"/>
                              <a:gd name="T71" fmla="*/ 1751 h 2582"/>
                              <a:gd name="T72" fmla="*/ 111 w 1654"/>
                              <a:gd name="T73" fmla="*/ 1632 h 2582"/>
                              <a:gd name="T74" fmla="*/ 66 w 1654"/>
                              <a:gd name="T75" fmla="*/ 1554 h 2582"/>
                              <a:gd name="T76" fmla="*/ 33 w 1654"/>
                              <a:gd name="T77" fmla="*/ 1476 h 2582"/>
                              <a:gd name="T78" fmla="*/ 13 w 1654"/>
                              <a:gd name="T79" fmla="*/ 1394 h 2582"/>
                              <a:gd name="T80" fmla="*/ 9 w 1654"/>
                              <a:gd name="T81" fmla="*/ 1315 h 2582"/>
                              <a:gd name="T82" fmla="*/ 13 w 1654"/>
                              <a:gd name="T83" fmla="*/ 1233 h 2582"/>
                              <a:gd name="T84" fmla="*/ 33 w 1654"/>
                              <a:gd name="T85" fmla="*/ 1151 h 2582"/>
                              <a:gd name="T86" fmla="*/ 87 w 1654"/>
                              <a:gd name="T87" fmla="*/ 1036 h 2582"/>
                              <a:gd name="T88" fmla="*/ 202 w 1654"/>
                              <a:gd name="T89" fmla="*/ 871 h 2582"/>
                              <a:gd name="T90" fmla="*/ 321 w 1654"/>
                              <a:gd name="T91" fmla="*/ 748 h 2582"/>
                              <a:gd name="T92" fmla="*/ 420 w 1654"/>
                              <a:gd name="T93" fmla="*/ 670 h 2582"/>
                              <a:gd name="T94" fmla="*/ 585 w 1654"/>
                              <a:gd name="T95" fmla="*/ 547 h 2582"/>
                              <a:gd name="T96" fmla="*/ 852 w 1654"/>
                              <a:gd name="T97" fmla="*/ 382 h 2582"/>
                              <a:gd name="T98" fmla="*/ 1008 w 1654"/>
                              <a:gd name="T99" fmla="*/ 296 h 2582"/>
                              <a:gd name="T100" fmla="*/ 1354 w 1654"/>
                              <a:gd name="T101" fmla="*/ 131 h 2582"/>
                              <a:gd name="T102" fmla="*/ 1654 w 1654"/>
                              <a:gd name="T103" fmla="*/ 8 h 2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54" h="2582">
                                <a:moveTo>
                                  <a:pt x="1654" y="0"/>
                                </a:moveTo>
                                <a:lnTo>
                                  <a:pt x="1551" y="41"/>
                                </a:lnTo>
                                <a:lnTo>
                                  <a:pt x="1354" y="123"/>
                                </a:lnTo>
                                <a:lnTo>
                                  <a:pt x="1173" y="205"/>
                                </a:lnTo>
                                <a:lnTo>
                                  <a:pt x="1008" y="287"/>
                                </a:lnTo>
                                <a:lnTo>
                                  <a:pt x="930" y="333"/>
                                </a:lnTo>
                                <a:lnTo>
                                  <a:pt x="774" y="415"/>
                                </a:lnTo>
                                <a:lnTo>
                                  <a:pt x="576" y="538"/>
                                </a:lnTo>
                                <a:lnTo>
                                  <a:pt x="461" y="621"/>
                                </a:lnTo>
                                <a:lnTo>
                                  <a:pt x="412" y="662"/>
                                </a:lnTo>
                                <a:lnTo>
                                  <a:pt x="358" y="699"/>
                                </a:lnTo>
                                <a:lnTo>
                                  <a:pt x="313" y="740"/>
                                </a:lnTo>
                                <a:lnTo>
                                  <a:pt x="231" y="822"/>
                                </a:lnTo>
                                <a:lnTo>
                                  <a:pt x="194" y="863"/>
                                </a:lnTo>
                                <a:lnTo>
                                  <a:pt x="128" y="945"/>
                                </a:lnTo>
                                <a:lnTo>
                                  <a:pt x="79" y="1028"/>
                                </a:lnTo>
                                <a:lnTo>
                                  <a:pt x="58" y="1069"/>
                                </a:lnTo>
                                <a:lnTo>
                                  <a:pt x="25" y="1151"/>
                                </a:lnTo>
                                <a:lnTo>
                                  <a:pt x="13" y="1192"/>
                                </a:lnTo>
                                <a:lnTo>
                                  <a:pt x="4" y="1233"/>
                                </a:lnTo>
                                <a:lnTo>
                                  <a:pt x="0" y="1274"/>
                                </a:lnTo>
                                <a:lnTo>
                                  <a:pt x="0" y="1352"/>
                                </a:lnTo>
                                <a:lnTo>
                                  <a:pt x="4" y="1394"/>
                                </a:lnTo>
                                <a:lnTo>
                                  <a:pt x="13" y="1435"/>
                                </a:lnTo>
                                <a:lnTo>
                                  <a:pt x="25" y="1476"/>
                                </a:lnTo>
                                <a:lnTo>
                                  <a:pt x="42" y="1513"/>
                                </a:lnTo>
                                <a:lnTo>
                                  <a:pt x="58" y="1554"/>
                                </a:lnTo>
                                <a:lnTo>
                                  <a:pt x="79" y="1595"/>
                                </a:lnTo>
                                <a:lnTo>
                                  <a:pt x="103" y="1640"/>
                                </a:lnTo>
                                <a:lnTo>
                                  <a:pt x="128" y="1677"/>
                                </a:lnTo>
                                <a:lnTo>
                                  <a:pt x="194" y="1760"/>
                                </a:lnTo>
                                <a:lnTo>
                                  <a:pt x="272" y="1838"/>
                                </a:lnTo>
                                <a:lnTo>
                                  <a:pt x="313" y="1875"/>
                                </a:lnTo>
                                <a:lnTo>
                                  <a:pt x="358" y="1916"/>
                                </a:lnTo>
                                <a:lnTo>
                                  <a:pt x="412" y="1957"/>
                                </a:lnTo>
                                <a:lnTo>
                                  <a:pt x="461" y="1994"/>
                                </a:lnTo>
                                <a:lnTo>
                                  <a:pt x="519" y="2035"/>
                                </a:lnTo>
                                <a:lnTo>
                                  <a:pt x="576" y="2072"/>
                                </a:lnTo>
                                <a:lnTo>
                                  <a:pt x="642" y="2113"/>
                                </a:lnTo>
                                <a:lnTo>
                                  <a:pt x="708" y="2150"/>
                                </a:lnTo>
                                <a:lnTo>
                                  <a:pt x="778" y="2191"/>
                                </a:lnTo>
                                <a:lnTo>
                                  <a:pt x="852" y="2228"/>
                                </a:lnTo>
                                <a:lnTo>
                                  <a:pt x="930" y="2269"/>
                                </a:lnTo>
                                <a:lnTo>
                                  <a:pt x="1008" y="2306"/>
                                </a:lnTo>
                                <a:lnTo>
                                  <a:pt x="1091" y="2348"/>
                                </a:lnTo>
                                <a:lnTo>
                                  <a:pt x="1173" y="2385"/>
                                </a:lnTo>
                                <a:lnTo>
                                  <a:pt x="1263" y="2426"/>
                                </a:lnTo>
                                <a:lnTo>
                                  <a:pt x="1354" y="2463"/>
                                </a:lnTo>
                                <a:lnTo>
                                  <a:pt x="1453" y="2504"/>
                                </a:lnTo>
                                <a:lnTo>
                                  <a:pt x="1551" y="2541"/>
                                </a:lnTo>
                                <a:lnTo>
                                  <a:pt x="1654" y="2582"/>
                                </a:lnTo>
                                <a:lnTo>
                                  <a:pt x="1654" y="2574"/>
                                </a:lnTo>
                                <a:lnTo>
                                  <a:pt x="1551" y="2533"/>
                                </a:lnTo>
                                <a:lnTo>
                                  <a:pt x="1453" y="2496"/>
                                </a:lnTo>
                                <a:lnTo>
                                  <a:pt x="1354" y="2454"/>
                                </a:lnTo>
                                <a:lnTo>
                                  <a:pt x="1263" y="2417"/>
                                </a:lnTo>
                                <a:lnTo>
                                  <a:pt x="1173" y="2376"/>
                                </a:lnTo>
                                <a:lnTo>
                                  <a:pt x="1091" y="2339"/>
                                </a:lnTo>
                                <a:lnTo>
                                  <a:pt x="1008" y="2298"/>
                                </a:lnTo>
                                <a:lnTo>
                                  <a:pt x="930" y="2261"/>
                                </a:lnTo>
                                <a:lnTo>
                                  <a:pt x="852" y="2220"/>
                                </a:lnTo>
                                <a:lnTo>
                                  <a:pt x="778" y="2183"/>
                                </a:lnTo>
                                <a:lnTo>
                                  <a:pt x="716" y="2142"/>
                                </a:lnTo>
                                <a:lnTo>
                                  <a:pt x="650" y="2105"/>
                                </a:lnTo>
                                <a:lnTo>
                                  <a:pt x="585" y="2064"/>
                                </a:lnTo>
                                <a:lnTo>
                                  <a:pt x="527" y="2027"/>
                                </a:lnTo>
                                <a:lnTo>
                                  <a:pt x="469" y="1986"/>
                                </a:lnTo>
                                <a:lnTo>
                                  <a:pt x="420" y="1949"/>
                                </a:lnTo>
                                <a:lnTo>
                                  <a:pt x="366" y="1908"/>
                                </a:lnTo>
                                <a:lnTo>
                                  <a:pt x="321" y="1866"/>
                                </a:lnTo>
                                <a:lnTo>
                                  <a:pt x="280" y="1829"/>
                                </a:lnTo>
                                <a:lnTo>
                                  <a:pt x="202" y="1751"/>
                                </a:lnTo>
                                <a:lnTo>
                                  <a:pt x="136" y="1669"/>
                                </a:lnTo>
                                <a:lnTo>
                                  <a:pt x="111" y="1632"/>
                                </a:lnTo>
                                <a:lnTo>
                                  <a:pt x="87" y="1595"/>
                                </a:lnTo>
                                <a:lnTo>
                                  <a:pt x="66" y="1554"/>
                                </a:lnTo>
                                <a:lnTo>
                                  <a:pt x="50" y="1513"/>
                                </a:lnTo>
                                <a:lnTo>
                                  <a:pt x="33" y="1476"/>
                                </a:lnTo>
                                <a:lnTo>
                                  <a:pt x="21" y="1435"/>
                                </a:lnTo>
                                <a:lnTo>
                                  <a:pt x="13" y="1394"/>
                                </a:lnTo>
                                <a:lnTo>
                                  <a:pt x="9" y="1352"/>
                                </a:lnTo>
                                <a:lnTo>
                                  <a:pt x="9" y="1315"/>
                                </a:lnTo>
                                <a:lnTo>
                                  <a:pt x="9" y="1274"/>
                                </a:lnTo>
                                <a:lnTo>
                                  <a:pt x="13" y="1233"/>
                                </a:lnTo>
                                <a:lnTo>
                                  <a:pt x="21" y="1192"/>
                                </a:lnTo>
                                <a:lnTo>
                                  <a:pt x="33" y="1151"/>
                                </a:lnTo>
                                <a:lnTo>
                                  <a:pt x="66" y="1069"/>
                                </a:lnTo>
                                <a:lnTo>
                                  <a:pt x="87" y="1036"/>
                                </a:lnTo>
                                <a:lnTo>
                                  <a:pt x="136" y="954"/>
                                </a:lnTo>
                                <a:lnTo>
                                  <a:pt x="202" y="871"/>
                                </a:lnTo>
                                <a:lnTo>
                                  <a:pt x="239" y="830"/>
                                </a:lnTo>
                                <a:lnTo>
                                  <a:pt x="321" y="748"/>
                                </a:lnTo>
                                <a:lnTo>
                                  <a:pt x="366" y="707"/>
                                </a:lnTo>
                                <a:lnTo>
                                  <a:pt x="420" y="670"/>
                                </a:lnTo>
                                <a:lnTo>
                                  <a:pt x="469" y="629"/>
                                </a:lnTo>
                                <a:lnTo>
                                  <a:pt x="585" y="547"/>
                                </a:lnTo>
                                <a:lnTo>
                                  <a:pt x="782" y="423"/>
                                </a:lnTo>
                                <a:lnTo>
                                  <a:pt x="852" y="382"/>
                                </a:lnTo>
                                <a:lnTo>
                                  <a:pt x="930" y="341"/>
                                </a:lnTo>
                                <a:lnTo>
                                  <a:pt x="1008" y="296"/>
                                </a:lnTo>
                                <a:lnTo>
                                  <a:pt x="1173" y="213"/>
                                </a:lnTo>
                                <a:lnTo>
                                  <a:pt x="1354" y="131"/>
                                </a:lnTo>
                                <a:lnTo>
                                  <a:pt x="1551" y="49"/>
                                </a:lnTo>
                                <a:lnTo>
                                  <a:pt x="1654" y="8"/>
                                </a:lnTo>
                                <a:lnTo>
                                  <a:pt x="16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7" name="Freeform 3436"/>
                        <wps:cNvSpPr>
                          <a:spLocks/>
                        </wps:cNvSpPr>
                        <wps:spPr bwMode="auto">
                          <a:xfrm>
                            <a:off x="853610" y="939256"/>
                            <a:ext cx="92387" cy="402696"/>
                          </a:xfrm>
                          <a:custGeom>
                            <a:avLst/>
                            <a:gdLst>
                              <a:gd name="T0" fmla="*/ 160 w 168"/>
                              <a:gd name="T1" fmla="*/ 720 h 728"/>
                              <a:gd name="T2" fmla="*/ 148 w 168"/>
                              <a:gd name="T3" fmla="*/ 703 h 728"/>
                              <a:gd name="T4" fmla="*/ 135 w 168"/>
                              <a:gd name="T5" fmla="*/ 687 h 728"/>
                              <a:gd name="T6" fmla="*/ 127 w 168"/>
                              <a:gd name="T7" fmla="*/ 675 h 728"/>
                              <a:gd name="T8" fmla="*/ 111 w 168"/>
                              <a:gd name="T9" fmla="*/ 650 h 728"/>
                              <a:gd name="T10" fmla="*/ 94 w 168"/>
                              <a:gd name="T11" fmla="*/ 625 h 728"/>
                              <a:gd name="T12" fmla="*/ 78 w 168"/>
                              <a:gd name="T13" fmla="*/ 601 h 728"/>
                              <a:gd name="T14" fmla="*/ 65 w 168"/>
                              <a:gd name="T15" fmla="*/ 580 h 728"/>
                              <a:gd name="T16" fmla="*/ 49 w 168"/>
                              <a:gd name="T17" fmla="*/ 547 h 728"/>
                              <a:gd name="T18" fmla="*/ 41 w 168"/>
                              <a:gd name="T19" fmla="*/ 522 h 728"/>
                              <a:gd name="T20" fmla="*/ 33 w 168"/>
                              <a:gd name="T21" fmla="*/ 498 h 728"/>
                              <a:gd name="T22" fmla="*/ 24 w 168"/>
                              <a:gd name="T23" fmla="*/ 485 h 728"/>
                              <a:gd name="T24" fmla="*/ 20 w 168"/>
                              <a:gd name="T25" fmla="*/ 469 h 728"/>
                              <a:gd name="T26" fmla="*/ 16 w 168"/>
                              <a:gd name="T27" fmla="*/ 453 h 728"/>
                              <a:gd name="T28" fmla="*/ 12 w 168"/>
                              <a:gd name="T29" fmla="*/ 436 h 728"/>
                              <a:gd name="T30" fmla="*/ 8 w 168"/>
                              <a:gd name="T31" fmla="*/ 420 h 728"/>
                              <a:gd name="T32" fmla="*/ 4 w 168"/>
                              <a:gd name="T33" fmla="*/ 407 h 728"/>
                              <a:gd name="T34" fmla="*/ 0 w 168"/>
                              <a:gd name="T35" fmla="*/ 374 h 728"/>
                              <a:gd name="T36" fmla="*/ 4 w 168"/>
                              <a:gd name="T37" fmla="*/ 251 h 728"/>
                              <a:gd name="T38" fmla="*/ 8 w 168"/>
                              <a:gd name="T39" fmla="*/ 222 h 728"/>
                              <a:gd name="T40" fmla="*/ 12 w 168"/>
                              <a:gd name="T41" fmla="*/ 206 h 728"/>
                              <a:gd name="T42" fmla="*/ 16 w 168"/>
                              <a:gd name="T43" fmla="*/ 189 h 728"/>
                              <a:gd name="T44" fmla="*/ 20 w 168"/>
                              <a:gd name="T45" fmla="*/ 173 h 728"/>
                              <a:gd name="T46" fmla="*/ 24 w 168"/>
                              <a:gd name="T47" fmla="*/ 161 h 728"/>
                              <a:gd name="T48" fmla="*/ 33 w 168"/>
                              <a:gd name="T49" fmla="*/ 136 h 728"/>
                              <a:gd name="T50" fmla="*/ 37 w 168"/>
                              <a:gd name="T51" fmla="*/ 120 h 728"/>
                              <a:gd name="T52" fmla="*/ 45 w 168"/>
                              <a:gd name="T53" fmla="*/ 107 h 728"/>
                              <a:gd name="T54" fmla="*/ 57 w 168"/>
                              <a:gd name="T55" fmla="*/ 82 h 728"/>
                              <a:gd name="T56" fmla="*/ 65 w 168"/>
                              <a:gd name="T57" fmla="*/ 58 h 728"/>
                              <a:gd name="T58" fmla="*/ 78 w 168"/>
                              <a:gd name="T59" fmla="*/ 41 h 728"/>
                              <a:gd name="T60" fmla="*/ 90 w 168"/>
                              <a:gd name="T61" fmla="*/ 21 h 728"/>
                              <a:gd name="T62" fmla="*/ 103 w 168"/>
                              <a:gd name="T63" fmla="*/ 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728">
                                <a:moveTo>
                                  <a:pt x="168" y="728"/>
                                </a:moveTo>
                                <a:lnTo>
                                  <a:pt x="160" y="720"/>
                                </a:lnTo>
                                <a:lnTo>
                                  <a:pt x="156" y="712"/>
                                </a:lnTo>
                                <a:lnTo>
                                  <a:pt x="148" y="703"/>
                                </a:lnTo>
                                <a:lnTo>
                                  <a:pt x="144" y="695"/>
                                </a:lnTo>
                                <a:lnTo>
                                  <a:pt x="135" y="687"/>
                                </a:lnTo>
                                <a:lnTo>
                                  <a:pt x="131" y="679"/>
                                </a:lnTo>
                                <a:lnTo>
                                  <a:pt x="127" y="675"/>
                                </a:lnTo>
                                <a:lnTo>
                                  <a:pt x="119" y="666"/>
                                </a:lnTo>
                                <a:lnTo>
                                  <a:pt x="111" y="650"/>
                                </a:lnTo>
                                <a:lnTo>
                                  <a:pt x="103" y="642"/>
                                </a:lnTo>
                                <a:lnTo>
                                  <a:pt x="94" y="625"/>
                                </a:lnTo>
                                <a:lnTo>
                                  <a:pt x="86" y="609"/>
                                </a:lnTo>
                                <a:lnTo>
                                  <a:pt x="78" y="601"/>
                                </a:lnTo>
                                <a:lnTo>
                                  <a:pt x="70" y="584"/>
                                </a:lnTo>
                                <a:lnTo>
                                  <a:pt x="65" y="580"/>
                                </a:lnTo>
                                <a:lnTo>
                                  <a:pt x="57" y="564"/>
                                </a:lnTo>
                                <a:lnTo>
                                  <a:pt x="49" y="547"/>
                                </a:lnTo>
                                <a:lnTo>
                                  <a:pt x="49" y="539"/>
                                </a:lnTo>
                                <a:lnTo>
                                  <a:pt x="41" y="522"/>
                                </a:lnTo>
                                <a:lnTo>
                                  <a:pt x="33" y="506"/>
                                </a:lnTo>
                                <a:lnTo>
                                  <a:pt x="33" y="498"/>
                                </a:lnTo>
                                <a:lnTo>
                                  <a:pt x="28" y="494"/>
                                </a:lnTo>
                                <a:lnTo>
                                  <a:pt x="24" y="485"/>
                                </a:lnTo>
                                <a:lnTo>
                                  <a:pt x="24" y="477"/>
                                </a:lnTo>
                                <a:lnTo>
                                  <a:pt x="20" y="469"/>
                                </a:lnTo>
                                <a:lnTo>
                                  <a:pt x="20" y="461"/>
                                </a:lnTo>
                                <a:lnTo>
                                  <a:pt x="16" y="453"/>
                                </a:lnTo>
                                <a:lnTo>
                                  <a:pt x="16" y="444"/>
                                </a:lnTo>
                                <a:lnTo>
                                  <a:pt x="12" y="436"/>
                                </a:lnTo>
                                <a:lnTo>
                                  <a:pt x="12" y="428"/>
                                </a:lnTo>
                                <a:lnTo>
                                  <a:pt x="8" y="420"/>
                                </a:lnTo>
                                <a:lnTo>
                                  <a:pt x="8" y="411"/>
                                </a:lnTo>
                                <a:lnTo>
                                  <a:pt x="4" y="407"/>
                                </a:lnTo>
                                <a:lnTo>
                                  <a:pt x="4" y="383"/>
                                </a:lnTo>
                                <a:lnTo>
                                  <a:pt x="0" y="374"/>
                                </a:lnTo>
                                <a:lnTo>
                                  <a:pt x="0" y="259"/>
                                </a:lnTo>
                                <a:lnTo>
                                  <a:pt x="4" y="251"/>
                                </a:lnTo>
                                <a:lnTo>
                                  <a:pt x="4" y="231"/>
                                </a:lnTo>
                                <a:lnTo>
                                  <a:pt x="8" y="222"/>
                                </a:lnTo>
                                <a:lnTo>
                                  <a:pt x="8" y="214"/>
                                </a:lnTo>
                                <a:lnTo>
                                  <a:pt x="12" y="206"/>
                                </a:lnTo>
                                <a:lnTo>
                                  <a:pt x="12" y="198"/>
                                </a:lnTo>
                                <a:lnTo>
                                  <a:pt x="16" y="189"/>
                                </a:lnTo>
                                <a:lnTo>
                                  <a:pt x="16" y="181"/>
                                </a:lnTo>
                                <a:lnTo>
                                  <a:pt x="20" y="173"/>
                                </a:lnTo>
                                <a:lnTo>
                                  <a:pt x="20" y="169"/>
                                </a:lnTo>
                                <a:lnTo>
                                  <a:pt x="24" y="161"/>
                                </a:lnTo>
                                <a:lnTo>
                                  <a:pt x="24" y="152"/>
                                </a:lnTo>
                                <a:lnTo>
                                  <a:pt x="33" y="136"/>
                                </a:lnTo>
                                <a:lnTo>
                                  <a:pt x="37" y="128"/>
                                </a:lnTo>
                                <a:lnTo>
                                  <a:pt x="37" y="120"/>
                                </a:lnTo>
                                <a:lnTo>
                                  <a:pt x="41" y="111"/>
                                </a:lnTo>
                                <a:lnTo>
                                  <a:pt x="45" y="107"/>
                                </a:lnTo>
                                <a:lnTo>
                                  <a:pt x="53" y="91"/>
                                </a:lnTo>
                                <a:lnTo>
                                  <a:pt x="57" y="82"/>
                                </a:lnTo>
                                <a:lnTo>
                                  <a:pt x="57" y="74"/>
                                </a:lnTo>
                                <a:lnTo>
                                  <a:pt x="65" y="58"/>
                                </a:lnTo>
                                <a:lnTo>
                                  <a:pt x="70" y="50"/>
                                </a:lnTo>
                                <a:lnTo>
                                  <a:pt x="78" y="41"/>
                                </a:lnTo>
                                <a:lnTo>
                                  <a:pt x="82" y="37"/>
                                </a:lnTo>
                                <a:lnTo>
                                  <a:pt x="90" y="21"/>
                                </a:lnTo>
                                <a:lnTo>
                                  <a:pt x="98" y="4"/>
                                </a:lnTo>
                                <a:lnTo>
                                  <a:pt x="10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8" name="Freeform 3437"/>
                        <wps:cNvSpPr>
                          <a:spLocks/>
                        </wps:cNvSpPr>
                        <wps:spPr bwMode="auto">
                          <a:xfrm>
                            <a:off x="862461" y="1248469"/>
                            <a:ext cx="83535" cy="93483"/>
                          </a:xfrm>
                          <a:custGeom>
                            <a:avLst/>
                            <a:gdLst>
                              <a:gd name="T0" fmla="*/ 0 w 152"/>
                              <a:gd name="T1" fmla="*/ 91 h 169"/>
                              <a:gd name="T2" fmla="*/ 152 w 152"/>
                              <a:gd name="T3" fmla="*/ 169 h 169"/>
                              <a:gd name="T4" fmla="*/ 124 w 152"/>
                              <a:gd name="T5" fmla="*/ 0 h 169"/>
                              <a:gd name="T6" fmla="*/ 107 w 152"/>
                              <a:gd name="T7" fmla="*/ 107 h 169"/>
                              <a:gd name="T8" fmla="*/ 0 w 152"/>
                              <a:gd name="T9" fmla="*/ 91 h 169"/>
                            </a:gdLst>
                            <a:ahLst/>
                            <a:cxnLst>
                              <a:cxn ang="0">
                                <a:pos x="T0" y="T1"/>
                              </a:cxn>
                              <a:cxn ang="0">
                                <a:pos x="T2" y="T3"/>
                              </a:cxn>
                              <a:cxn ang="0">
                                <a:pos x="T4" y="T5"/>
                              </a:cxn>
                              <a:cxn ang="0">
                                <a:pos x="T6" y="T7"/>
                              </a:cxn>
                              <a:cxn ang="0">
                                <a:pos x="T8" y="T9"/>
                              </a:cxn>
                            </a:cxnLst>
                            <a:rect l="0" t="0" r="r" b="b"/>
                            <a:pathLst>
                              <a:path w="152" h="169">
                                <a:moveTo>
                                  <a:pt x="0" y="91"/>
                                </a:moveTo>
                                <a:lnTo>
                                  <a:pt x="152" y="169"/>
                                </a:lnTo>
                                <a:lnTo>
                                  <a:pt x="124" y="0"/>
                                </a:lnTo>
                                <a:lnTo>
                                  <a:pt x="107" y="107"/>
                                </a:lnTo>
                                <a:lnTo>
                                  <a:pt x="0" y="91"/>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3499" name="Freeform 3438"/>
                        <wps:cNvSpPr>
                          <a:spLocks/>
                        </wps:cNvSpPr>
                        <wps:spPr bwMode="auto">
                          <a:xfrm>
                            <a:off x="830928" y="939256"/>
                            <a:ext cx="79663" cy="95696"/>
                          </a:xfrm>
                          <a:custGeom>
                            <a:avLst/>
                            <a:gdLst>
                              <a:gd name="T0" fmla="*/ 0 w 144"/>
                              <a:gd name="T1" fmla="*/ 95 h 173"/>
                              <a:gd name="T2" fmla="*/ 144 w 144"/>
                              <a:gd name="T3" fmla="*/ 0 h 173"/>
                              <a:gd name="T4" fmla="*/ 131 w 144"/>
                              <a:gd name="T5" fmla="*/ 173 h 173"/>
                              <a:gd name="T6" fmla="*/ 106 w 144"/>
                              <a:gd name="T7" fmla="*/ 66 h 173"/>
                              <a:gd name="T8" fmla="*/ 0 w 144"/>
                              <a:gd name="T9" fmla="*/ 95 h 173"/>
                            </a:gdLst>
                            <a:ahLst/>
                            <a:cxnLst>
                              <a:cxn ang="0">
                                <a:pos x="T0" y="T1"/>
                              </a:cxn>
                              <a:cxn ang="0">
                                <a:pos x="T2" y="T3"/>
                              </a:cxn>
                              <a:cxn ang="0">
                                <a:pos x="T4" y="T5"/>
                              </a:cxn>
                              <a:cxn ang="0">
                                <a:pos x="T6" y="T7"/>
                              </a:cxn>
                              <a:cxn ang="0">
                                <a:pos x="T8" y="T9"/>
                              </a:cxn>
                            </a:cxnLst>
                            <a:rect l="0" t="0" r="r" b="b"/>
                            <a:pathLst>
                              <a:path w="144" h="173">
                                <a:moveTo>
                                  <a:pt x="0" y="95"/>
                                </a:moveTo>
                                <a:lnTo>
                                  <a:pt x="144" y="0"/>
                                </a:lnTo>
                                <a:lnTo>
                                  <a:pt x="131" y="173"/>
                                </a:lnTo>
                                <a:lnTo>
                                  <a:pt x="106" y="66"/>
                                </a:lnTo>
                                <a:lnTo>
                                  <a:pt x="0" y="95"/>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3500" name="Rectangle 3439"/>
                        <wps:cNvSpPr>
                          <a:spLocks noChangeArrowheads="1"/>
                        </wps:cNvSpPr>
                        <wps:spPr bwMode="auto">
                          <a:xfrm>
                            <a:off x="915017" y="698634"/>
                            <a:ext cx="419337" cy="12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r w:rsidRPr="00D81EA7">
                                <w:rPr>
                                  <w:rFonts w:ascii="Arial" w:hAnsi="Arial" w:cs="Arial"/>
                                  <w:color w:val="000000"/>
                                  <w:sz w:val="16"/>
                                  <w:szCs w:val="18"/>
                                  <w:lang w:val="en-US"/>
                                </w:rPr>
                                <w:t>Course</w:t>
                              </w:r>
                            </w:p>
                          </w:txbxContent>
                        </wps:txbx>
                        <wps:bodyPr rot="0" vert="horz" wrap="square" lIns="0" tIns="0" rIns="0" bIns="0" anchor="t" anchorCtr="0" upright="1">
                          <a:noAutofit/>
                        </wps:bodyPr>
                      </wps:wsp>
                      <wps:wsp>
                        <wps:cNvPr id="3501" name="Rectangle 3440"/>
                        <wps:cNvSpPr>
                          <a:spLocks noChangeArrowheads="1"/>
                        </wps:cNvSpPr>
                        <wps:spPr bwMode="auto">
                          <a:xfrm>
                            <a:off x="871866" y="816456"/>
                            <a:ext cx="491254"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proofErr w:type="gramStart"/>
                              <w:r w:rsidRPr="00D81EA7">
                                <w:rPr>
                                  <w:rFonts w:ascii="Arial" w:hAnsi="Arial" w:cs="Arial"/>
                                  <w:color w:val="000000"/>
                                  <w:sz w:val="16"/>
                                  <w:szCs w:val="18"/>
                                </w:rPr>
                                <w:t>angulaire</w:t>
                              </w:r>
                              <w:proofErr w:type="gramEnd"/>
                            </w:p>
                          </w:txbxContent>
                        </wps:txbx>
                        <wps:bodyPr rot="0" vert="horz" wrap="square" lIns="0" tIns="0" rIns="0" bIns="0" anchor="t" anchorCtr="0" upright="1">
                          <a:noAutofit/>
                        </wps:bodyPr>
                      </wps:wsp>
                      <wps:wsp>
                        <wps:cNvPr id="3502" name="Rectangle 3441"/>
                        <wps:cNvSpPr>
                          <a:spLocks noChangeArrowheads="1"/>
                        </wps:cNvSpPr>
                        <wps:spPr bwMode="auto">
                          <a:xfrm>
                            <a:off x="461934" y="2262954"/>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3" name="Rectangle 3442"/>
                        <wps:cNvSpPr>
                          <a:spLocks noChangeArrowheads="1"/>
                        </wps:cNvSpPr>
                        <wps:spPr bwMode="auto">
                          <a:xfrm>
                            <a:off x="461934" y="226074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4" name="Rectangle 3443"/>
                        <wps:cNvSpPr>
                          <a:spLocks noChangeArrowheads="1"/>
                        </wps:cNvSpPr>
                        <wps:spPr bwMode="auto">
                          <a:xfrm>
                            <a:off x="461934" y="225852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3505" name="Group 3444"/>
                        <wpg:cNvGrpSpPr>
                          <a:grpSpLocks/>
                        </wpg:cNvGrpSpPr>
                        <wpg:grpSpPr bwMode="auto">
                          <a:xfrm>
                            <a:off x="461934" y="1689886"/>
                            <a:ext cx="2213" cy="568643"/>
                            <a:chOff x="835" y="3055"/>
                            <a:chExt cx="4" cy="1028"/>
                          </a:xfrm>
                        </wpg:grpSpPr>
                        <wps:wsp>
                          <wps:cNvPr id="3506" name="Rectangle 3445"/>
                          <wps:cNvSpPr>
                            <a:spLocks noChangeArrowheads="1"/>
                          </wps:cNvSpPr>
                          <wps:spPr bwMode="auto">
                            <a:xfrm>
                              <a:off x="835" y="40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7" name="Rectangle 3446"/>
                          <wps:cNvSpPr>
                            <a:spLocks noChangeArrowheads="1"/>
                          </wps:cNvSpPr>
                          <wps:spPr bwMode="auto">
                            <a:xfrm>
                              <a:off x="835" y="407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8" name="Rectangle 3447"/>
                          <wps:cNvSpPr>
                            <a:spLocks noChangeArrowheads="1"/>
                          </wps:cNvSpPr>
                          <wps:spPr bwMode="auto">
                            <a:xfrm>
                              <a:off x="835" y="407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9" name="Rectangle 3448"/>
                          <wps:cNvSpPr>
                            <a:spLocks noChangeArrowheads="1"/>
                          </wps:cNvSpPr>
                          <wps:spPr bwMode="auto">
                            <a:xfrm>
                              <a:off x="835" y="40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 name="Rectangle 3449"/>
                          <wps:cNvSpPr>
                            <a:spLocks noChangeArrowheads="1"/>
                          </wps:cNvSpPr>
                          <wps:spPr bwMode="auto">
                            <a:xfrm>
                              <a:off x="835" y="406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1" name="Rectangle 3450"/>
                          <wps:cNvSpPr>
                            <a:spLocks noChangeArrowheads="1"/>
                          </wps:cNvSpPr>
                          <wps:spPr bwMode="auto">
                            <a:xfrm>
                              <a:off x="835" y="405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 name="Rectangle 3451"/>
                          <wps:cNvSpPr>
                            <a:spLocks noChangeArrowheads="1"/>
                          </wps:cNvSpPr>
                          <wps:spPr bwMode="auto">
                            <a:xfrm>
                              <a:off x="835" y="405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3" name="Rectangle 3452"/>
                          <wps:cNvSpPr>
                            <a:spLocks noChangeArrowheads="1"/>
                          </wps:cNvSpPr>
                          <wps:spPr bwMode="auto">
                            <a:xfrm>
                              <a:off x="835" y="40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 name="Rectangle 3453"/>
                          <wps:cNvSpPr>
                            <a:spLocks noChangeArrowheads="1"/>
                          </wps:cNvSpPr>
                          <wps:spPr bwMode="auto">
                            <a:xfrm>
                              <a:off x="835" y="40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5" name="Rectangle 3454"/>
                          <wps:cNvSpPr>
                            <a:spLocks noChangeArrowheads="1"/>
                          </wps:cNvSpPr>
                          <wps:spPr bwMode="auto">
                            <a:xfrm>
                              <a:off x="835" y="40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 name="Rectangle 3455"/>
                          <wps:cNvSpPr>
                            <a:spLocks noChangeArrowheads="1"/>
                          </wps:cNvSpPr>
                          <wps:spPr bwMode="auto">
                            <a:xfrm>
                              <a:off x="835" y="40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7" name="Rectangle 3456"/>
                          <wps:cNvSpPr>
                            <a:spLocks noChangeArrowheads="1"/>
                          </wps:cNvSpPr>
                          <wps:spPr bwMode="auto">
                            <a:xfrm>
                              <a:off x="835" y="40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 name="Rectangle 3457"/>
                          <wps:cNvSpPr>
                            <a:spLocks noChangeArrowheads="1"/>
                          </wps:cNvSpPr>
                          <wps:spPr bwMode="auto">
                            <a:xfrm>
                              <a:off x="835" y="40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9" name="Rectangle 3458"/>
                          <wps:cNvSpPr>
                            <a:spLocks noChangeArrowheads="1"/>
                          </wps:cNvSpPr>
                          <wps:spPr bwMode="auto">
                            <a:xfrm>
                              <a:off x="835" y="40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 name="Rectangle 3459"/>
                          <wps:cNvSpPr>
                            <a:spLocks noChangeArrowheads="1"/>
                          </wps:cNvSpPr>
                          <wps:spPr bwMode="auto">
                            <a:xfrm>
                              <a:off x="835" y="40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1" name="Rectangle 3460"/>
                          <wps:cNvSpPr>
                            <a:spLocks noChangeArrowheads="1"/>
                          </wps:cNvSpPr>
                          <wps:spPr bwMode="auto">
                            <a:xfrm>
                              <a:off x="835" y="401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 name="Rectangle 3461"/>
                          <wps:cNvSpPr>
                            <a:spLocks noChangeArrowheads="1"/>
                          </wps:cNvSpPr>
                          <wps:spPr bwMode="auto">
                            <a:xfrm>
                              <a:off x="835" y="40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3" name="Rectangle 3462"/>
                          <wps:cNvSpPr>
                            <a:spLocks noChangeArrowheads="1"/>
                          </wps:cNvSpPr>
                          <wps:spPr bwMode="auto">
                            <a:xfrm>
                              <a:off x="835" y="40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 name="Rectangle 3463"/>
                          <wps:cNvSpPr>
                            <a:spLocks noChangeArrowheads="1"/>
                          </wps:cNvSpPr>
                          <wps:spPr bwMode="auto">
                            <a:xfrm>
                              <a:off x="835" y="40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5" name="Rectangle 3464"/>
                          <wps:cNvSpPr>
                            <a:spLocks noChangeArrowheads="1"/>
                          </wps:cNvSpPr>
                          <wps:spPr bwMode="auto">
                            <a:xfrm>
                              <a:off x="835" y="40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 name="Rectangle 3465"/>
                          <wps:cNvSpPr>
                            <a:spLocks noChangeArrowheads="1"/>
                          </wps:cNvSpPr>
                          <wps:spPr bwMode="auto">
                            <a:xfrm>
                              <a:off x="835" y="39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7" name="Rectangle 3466"/>
                          <wps:cNvSpPr>
                            <a:spLocks noChangeArrowheads="1"/>
                          </wps:cNvSpPr>
                          <wps:spPr bwMode="auto">
                            <a:xfrm>
                              <a:off x="835" y="399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 name="Rectangle 3467"/>
                          <wps:cNvSpPr>
                            <a:spLocks noChangeArrowheads="1"/>
                          </wps:cNvSpPr>
                          <wps:spPr bwMode="auto">
                            <a:xfrm>
                              <a:off x="835" y="398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9" name="Rectangle 3468"/>
                          <wps:cNvSpPr>
                            <a:spLocks noChangeArrowheads="1"/>
                          </wps:cNvSpPr>
                          <wps:spPr bwMode="auto">
                            <a:xfrm>
                              <a:off x="835" y="398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0" name="Rectangle 3469"/>
                          <wps:cNvSpPr>
                            <a:spLocks noChangeArrowheads="1"/>
                          </wps:cNvSpPr>
                          <wps:spPr bwMode="auto">
                            <a:xfrm>
                              <a:off x="835" y="398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1" name="Rectangle 3470"/>
                          <wps:cNvSpPr>
                            <a:spLocks noChangeArrowheads="1"/>
                          </wps:cNvSpPr>
                          <wps:spPr bwMode="auto">
                            <a:xfrm>
                              <a:off x="835" y="39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2" name="Rectangle 3471"/>
                          <wps:cNvSpPr>
                            <a:spLocks noChangeArrowheads="1"/>
                          </wps:cNvSpPr>
                          <wps:spPr bwMode="auto">
                            <a:xfrm>
                              <a:off x="835" y="39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3" name="Rectangle 3472"/>
                          <wps:cNvSpPr>
                            <a:spLocks noChangeArrowheads="1"/>
                          </wps:cNvSpPr>
                          <wps:spPr bwMode="auto">
                            <a:xfrm>
                              <a:off x="835" y="39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4" name="Rectangle 3473"/>
                          <wps:cNvSpPr>
                            <a:spLocks noChangeArrowheads="1"/>
                          </wps:cNvSpPr>
                          <wps:spPr bwMode="auto">
                            <a:xfrm>
                              <a:off x="835" y="39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5" name="Rectangle 3474"/>
                          <wps:cNvSpPr>
                            <a:spLocks noChangeArrowheads="1"/>
                          </wps:cNvSpPr>
                          <wps:spPr bwMode="auto">
                            <a:xfrm>
                              <a:off x="835" y="39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6" name="Rectangle 3475"/>
                          <wps:cNvSpPr>
                            <a:spLocks noChangeArrowheads="1"/>
                          </wps:cNvSpPr>
                          <wps:spPr bwMode="auto">
                            <a:xfrm>
                              <a:off x="835" y="395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7" name="Rectangle 3476"/>
                          <wps:cNvSpPr>
                            <a:spLocks noChangeArrowheads="1"/>
                          </wps:cNvSpPr>
                          <wps:spPr bwMode="auto">
                            <a:xfrm>
                              <a:off x="835" y="395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8" name="Rectangle 3477"/>
                          <wps:cNvSpPr>
                            <a:spLocks noChangeArrowheads="1"/>
                          </wps:cNvSpPr>
                          <wps:spPr bwMode="auto">
                            <a:xfrm>
                              <a:off x="835" y="394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9" name="Rectangle 3478"/>
                          <wps:cNvSpPr>
                            <a:spLocks noChangeArrowheads="1"/>
                          </wps:cNvSpPr>
                          <wps:spPr bwMode="auto">
                            <a:xfrm>
                              <a:off x="835" y="394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0" name="Rectangle 3479"/>
                          <wps:cNvSpPr>
                            <a:spLocks noChangeArrowheads="1"/>
                          </wps:cNvSpPr>
                          <wps:spPr bwMode="auto">
                            <a:xfrm>
                              <a:off x="835" y="39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1" name="Rectangle 3480"/>
                          <wps:cNvSpPr>
                            <a:spLocks noChangeArrowheads="1"/>
                          </wps:cNvSpPr>
                          <wps:spPr bwMode="auto">
                            <a:xfrm>
                              <a:off x="835" y="39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2" name="Rectangle 3481"/>
                          <wps:cNvSpPr>
                            <a:spLocks noChangeArrowheads="1"/>
                          </wps:cNvSpPr>
                          <wps:spPr bwMode="auto">
                            <a:xfrm>
                              <a:off x="835" y="39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3" name="Rectangle 3482"/>
                          <wps:cNvSpPr>
                            <a:spLocks noChangeArrowheads="1"/>
                          </wps:cNvSpPr>
                          <wps:spPr bwMode="auto">
                            <a:xfrm>
                              <a:off x="835" y="392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4" name="Rectangle 3483"/>
                          <wps:cNvSpPr>
                            <a:spLocks noChangeArrowheads="1"/>
                          </wps:cNvSpPr>
                          <wps:spPr bwMode="auto">
                            <a:xfrm>
                              <a:off x="835" y="392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5" name="Rectangle 3484"/>
                          <wps:cNvSpPr>
                            <a:spLocks noChangeArrowheads="1"/>
                          </wps:cNvSpPr>
                          <wps:spPr bwMode="auto">
                            <a:xfrm>
                              <a:off x="835" y="391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6" name="Rectangle 3485"/>
                          <wps:cNvSpPr>
                            <a:spLocks noChangeArrowheads="1"/>
                          </wps:cNvSpPr>
                          <wps:spPr bwMode="auto">
                            <a:xfrm>
                              <a:off x="835" y="391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7" name="Rectangle 3486"/>
                          <wps:cNvSpPr>
                            <a:spLocks noChangeArrowheads="1"/>
                          </wps:cNvSpPr>
                          <wps:spPr bwMode="auto">
                            <a:xfrm>
                              <a:off x="835" y="391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8" name="Rectangle 3487"/>
                          <wps:cNvSpPr>
                            <a:spLocks noChangeArrowheads="1"/>
                          </wps:cNvSpPr>
                          <wps:spPr bwMode="auto">
                            <a:xfrm>
                              <a:off x="835" y="390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9" name="Rectangle 3488"/>
                          <wps:cNvSpPr>
                            <a:spLocks noChangeArrowheads="1"/>
                          </wps:cNvSpPr>
                          <wps:spPr bwMode="auto">
                            <a:xfrm>
                              <a:off x="835" y="39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0" name="Rectangle 3489"/>
                          <wps:cNvSpPr>
                            <a:spLocks noChangeArrowheads="1"/>
                          </wps:cNvSpPr>
                          <wps:spPr bwMode="auto">
                            <a:xfrm>
                              <a:off x="835" y="38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1" name="Rectangle 3490"/>
                          <wps:cNvSpPr>
                            <a:spLocks noChangeArrowheads="1"/>
                          </wps:cNvSpPr>
                          <wps:spPr bwMode="auto">
                            <a:xfrm>
                              <a:off x="835" y="38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2" name="Rectangle 3491"/>
                          <wps:cNvSpPr>
                            <a:spLocks noChangeArrowheads="1"/>
                          </wps:cNvSpPr>
                          <wps:spPr bwMode="auto">
                            <a:xfrm>
                              <a:off x="835" y="38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3" name="Rectangle 3492"/>
                          <wps:cNvSpPr>
                            <a:spLocks noChangeArrowheads="1"/>
                          </wps:cNvSpPr>
                          <wps:spPr bwMode="auto">
                            <a:xfrm>
                              <a:off x="835" y="38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4" name="Rectangle 3493"/>
                          <wps:cNvSpPr>
                            <a:spLocks noChangeArrowheads="1"/>
                          </wps:cNvSpPr>
                          <wps:spPr bwMode="auto">
                            <a:xfrm>
                              <a:off x="835" y="38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5" name="Rectangle 3494"/>
                          <wps:cNvSpPr>
                            <a:spLocks noChangeArrowheads="1"/>
                          </wps:cNvSpPr>
                          <wps:spPr bwMode="auto">
                            <a:xfrm>
                              <a:off x="835" y="38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6" name="Rectangle 3495"/>
                          <wps:cNvSpPr>
                            <a:spLocks noChangeArrowheads="1"/>
                          </wps:cNvSpPr>
                          <wps:spPr bwMode="auto">
                            <a:xfrm>
                              <a:off x="835" y="38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7" name="Rectangle 3496"/>
                          <wps:cNvSpPr>
                            <a:spLocks noChangeArrowheads="1"/>
                          </wps:cNvSpPr>
                          <wps:spPr bwMode="auto">
                            <a:xfrm>
                              <a:off x="835" y="386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8" name="Rectangle 3497"/>
                          <wps:cNvSpPr>
                            <a:spLocks noChangeArrowheads="1"/>
                          </wps:cNvSpPr>
                          <wps:spPr bwMode="auto">
                            <a:xfrm>
                              <a:off x="835" y="38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9" name="Rectangle 3498"/>
                          <wps:cNvSpPr>
                            <a:spLocks noChangeArrowheads="1"/>
                          </wps:cNvSpPr>
                          <wps:spPr bwMode="auto">
                            <a:xfrm>
                              <a:off x="835" y="38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0" name="Rectangle 3499"/>
                          <wps:cNvSpPr>
                            <a:spLocks noChangeArrowheads="1"/>
                          </wps:cNvSpPr>
                          <wps:spPr bwMode="auto">
                            <a:xfrm>
                              <a:off x="835" y="38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1" name="Rectangle 3500"/>
                          <wps:cNvSpPr>
                            <a:spLocks noChangeArrowheads="1"/>
                          </wps:cNvSpPr>
                          <wps:spPr bwMode="auto">
                            <a:xfrm>
                              <a:off x="835" y="38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2" name="Rectangle 3501"/>
                          <wps:cNvSpPr>
                            <a:spLocks noChangeArrowheads="1"/>
                          </wps:cNvSpPr>
                          <wps:spPr bwMode="auto">
                            <a:xfrm>
                              <a:off x="835" y="38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3" name="Rectangle 3502"/>
                          <wps:cNvSpPr>
                            <a:spLocks noChangeArrowheads="1"/>
                          </wps:cNvSpPr>
                          <wps:spPr bwMode="auto">
                            <a:xfrm>
                              <a:off x="835" y="38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4" name="Rectangle 3503"/>
                          <wps:cNvSpPr>
                            <a:spLocks noChangeArrowheads="1"/>
                          </wps:cNvSpPr>
                          <wps:spPr bwMode="auto">
                            <a:xfrm>
                              <a:off x="835" y="384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5" name="Rectangle 3504"/>
                          <wps:cNvSpPr>
                            <a:spLocks noChangeArrowheads="1"/>
                          </wps:cNvSpPr>
                          <wps:spPr bwMode="auto">
                            <a:xfrm>
                              <a:off x="835" y="383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6" name="Rectangle 3505"/>
                          <wps:cNvSpPr>
                            <a:spLocks noChangeArrowheads="1"/>
                          </wps:cNvSpPr>
                          <wps:spPr bwMode="auto">
                            <a:xfrm>
                              <a:off x="835" y="38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7" name="Rectangle 3506"/>
                          <wps:cNvSpPr>
                            <a:spLocks noChangeArrowheads="1"/>
                          </wps:cNvSpPr>
                          <wps:spPr bwMode="auto">
                            <a:xfrm>
                              <a:off x="835" y="38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8" name="Rectangle 3507"/>
                          <wps:cNvSpPr>
                            <a:spLocks noChangeArrowheads="1"/>
                          </wps:cNvSpPr>
                          <wps:spPr bwMode="auto">
                            <a:xfrm>
                              <a:off x="835" y="38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9" name="Rectangle 3508"/>
                          <wps:cNvSpPr>
                            <a:spLocks noChangeArrowheads="1"/>
                          </wps:cNvSpPr>
                          <wps:spPr bwMode="auto">
                            <a:xfrm>
                              <a:off x="835" y="38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0" name="Rectangle 3509"/>
                          <wps:cNvSpPr>
                            <a:spLocks noChangeArrowheads="1"/>
                          </wps:cNvSpPr>
                          <wps:spPr bwMode="auto">
                            <a:xfrm>
                              <a:off x="835" y="38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1" name="Rectangle 3510"/>
                          <wps:cNvSpPr>
                            <a:spLocks noChangeArrowheads="1"/>
                          </wps:cNvSpPr>
                          <wps:spPr bwMode="auto">
                            <a:xfrm>
                              <a:off x="835" y="381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2" name="Rectangle 3511"/>
                          <wps:cNvSpPr>
                            <a:spLocks noChangeArrowheads="1"/>
                          </wps:cNvSpPr>
                          <wps:spPr bwMode="auto">
                            <a:xfrm>
                              <a:off x="835" y="380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3" name="Rectangle 3512"/>
                          <wps:cNvSpPr>
                            <a:spLocks noChangeArrowheads="1"/>
                          </wps:cNvSpPr>
                          <wps:spPr bwMode="auto">
                            <a:xfrm>
                              <a:off x="835" y="380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4" name="Rectangle 3513"/>
                          <wps:cNvSpPr>
                            <a:spLocks noChangeArrowheads="1"/>
                          </wps:cNvSpPr>
                          <wps:spPr bwMode="auto">
                            <a:xfrm>
                              <a:off x="835" y="379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5" name="Rectangle 3514"/>
                          <wps:cNvSpPr>
                            <a:spLocks noChangeArrowheads="1"/>
                          </wps:cNvSpPr>
                          <wps:spPr bwMode="auto">
                            <a:xfrm>
                              <a:off x="835" y="37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6" name="Rectangle 3515"/>
                          <wps:cNvSpPr>
                            <a:spLocks noChangeArrowheads="1"/>
                          </wps:cNvSpPr>
                          <wps:spPr bwMode="auto">
                            <a:xfrm>
                              <a:off x="835" y="37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7" name="Rectangle 3516"/>
                          <wps:cNvSpPr>
                            <a:spLocks noChangeArrowheads="1"/>
                          </wps:cNvSpPr>
                          <wps:spPr bwMode="auto">
                            <a:xfrm>
                              <a:off x="835" y="378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8" name="Rectangle 3517"/>
                          <wps:cNvSpPr>
                            <a:spLocks noChangeArrowheads="1"/>
                          </wps:cNvSpPr>
                          <wps:spPr bwMode="auto">
                            <a:xfrm>
                              <a:off x="835" y="37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9" name="Rectangle 3518"/>
                          <wps:cNvSpPr>
                            <a:spLocks noChangeArrowheads="1"/>
                          </wps:cNvSpPr>
                          <wps:spPr bwMode="auto">
                            <a:xfrm>
                              <a:off x="835" y="37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0" name="Rectangle 3519"/>
                          <wps:cNvSpPr>
                            <a:spLocks noChangeArrowheads="1"/>
                          </wps:cNvSpPr>
                          <wps:spPr bwMode="auto">
                            <a:xfrm>
                              <a:off x="835" y="377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1" name="Rectangle 3520"/>
                          <wps:cNvSpPr>
                            <a:spLocks noChangeArrowheads="1"/>
                          </wps:cNvSpPr>
                          <wps:spPr bwMode="auto">
                            <a:xfrm>
                              <a:off x="835" y="377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2" name="Rectangle 3521"/>
                          <wps:cNvSpPr>
                            <a:spLocks noChangeArrowheads="1"/>
                          </wps:cNvSpPr>
                          <wps:spPr bwMode="auto">
                            <a:xfrm>
                              <a:off x="835" y="37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3" name="Rectangle 3522"/>
                          <wps:cNvSpPr>
                            <a:spLocks noChangeArrowheads="1"/>
                          </wps:cNvSpPr>
                          <wps:spPr bwMode="auto">
                            <a:xfrm>
                              <a:off x="835" y="376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4" name="Rectangle 3523"/>
                          <wps:cNvSpPr>
                            <a:spLocks noChangeArrowheads="1"/>
                          </wps:cNvSpPr>
                          <wps:spPr bwMode="auto">
                            <a:xfrm>
                              <a:off x="835" y="37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5" name="Rectangle 3524"/>
                          <wps:cNvSpPr>
                            <a:spLocks noChangeArrowheads="1"/>
                          </wps:cNvSpPr>
                          <wps:spPr bwMode="auto">
                            <a:xfrm>
                              <a:off x="835" y="37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6" name="Rectangle 3525"/>
                          <wps:cNvSpPr>
                            <a:spLocks noChangeArrowheads="1"/>
                          </wps:cNvSpPr>
                          <wps:spPr bwMode="auto">
                            <a:xfrm>
                              <a:off x="835" y="37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7" name="Rectangle 3526"/>
                          <wps:cNvSpPr>
                            <a:spLocks noChangeArrowheads="1"/>
                          </wps:cNvSpPr>
                          <wps:spPr bwMode="auto">
                            <a:xfrm>
                              <a:off x="835" y="37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8" name="Rectangle 3527"/>
                          <wps:cNvSpPr>
                            <a:spLocks noChangeArrowheads="1"/>
                          </wps:cNvSpPr>
                          <wps:spPr bwMode="auto">
                            <a:xfrm>
                              <a:off x="835" y="37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9" name="Rectangle 3528"/>
                          <wps:cNvSpPr>
                            <a:spLocks noChangeArrowheads="1"/>
                          </wps:cNvSpPr>
                          <wps:spPr bwMode="auto">
                            <a:xfrm>
                              <a:off x="835" y="37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0" name="Rectangle 3529"/>
                          <wps:cNvSpPr>
                            <a:spLocks noChangeArrowheads="1"/>
                          </wps:cNvSpPr>
                          <wps:spPr bwMode="auto">
                            <a:xfrm>
                              <a:off x="835" y="37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1" name="Rectangle 3530"/>
                          <wps:cNvSpPr>
                            <a:spLocks noChangeArrowheads="1"/>
                          </wps:cNvSpPr>
                          <wps:spPr bwMode="auto">
                            <a:xfrm>
                              <a:off x="835" y="37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2" name="Rectangle 3531"/>
                          <wps:cNvSpPr>
                            <a:spLocks noChangeArrowheads="1"/>
                          </wps:cNvSpPr>
                          <wps:spPr bwMode="auto">
                            <a:xfrm>
                              <a:off x="835" y="372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3" name="Rectangle 3532"/>
                          <wps:cNvSpPr>
                            <a:spLocks noChangeArrowheads="1"/>
                          </wps:cNvSpPr>
                          <wps:spPr bwMode="auto">
                            <a:xfrm>
                              <a:off x="835" y="372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4" name="Rectangle 3533"/>
                          <wps:cNvSpPr>
                            <a:spLocks noChangeArrowheads="1"/>
                          </wps:cNvSpPr>
                          <wps:spPr bwMode="auto">
                            <a:xfrm>
                              <a:off x="835" y="371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 name="Rectangle 3534"/>
                          <wps:cNvSpPr>
                            <a:spLocks noChangeArrowheads="1"/>
                          </wps:cNvSpPr>
                          <wps:spPr bwMode="auto">
                            <a:xfrm>
                              <a:off x="835" y="37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6" name="Rectangle 3535"/>
                          <wps:cNvSpPr>
                            <a:spLocks noChangeArrowheads="1"/>
                          </wps:cNvSpPr>
                          <wps:spPr bwMode="auto">
                            <a:xfrm>
                              <a:off x="835" y="37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7" name="Rectangle 3536"/>
                          <wps:cNvSpPr>
                            <a:spLocks noChangeArrowheads="1"/>
                          </wps:cNvSpPr>
                          <wps:spPr bwMode="auto">
                            <a:xfrm>
                              <a:off x="835" y="37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8" name="Rectangle 3537"/>
                          <wps:cNvSpPr>
                            <a:spLocks noChangeArrowheads="1"/>
                          </wps:cNvSpPr>
                          <wps:spPr bwMode="auto">
                            <a:xfrm>
                              <a:off x="835" y="37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9" name="Rectangle 3538"/>
                          <wps:cNvSpPr>
                            <a:spLocks noChangeArrowheads="1"/>
                          </wps:cNvSpPr>
                          <wps:spPr bwMode="auto">
                            <a:xfrm>
                              <a:off x="835" y="36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0" name="Rectangle 3539"/>
                          <wps:cNvSpPr>
                            <a:spLocks noChangeArrowheads="1"/>
                          </wps:cNvSpPr>
                          <wps:spPr bwMode="auto">
                            <a:xfrm>
                              <a:off x="835" y="369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1" name="Rectangle 3540"/>
                          <wps:cNvSpPr>
                            <a:spLocks noChangeArrowheads="1"/>
                          </wps:cNvSpPr>
                          <wps:spPr bwMode="auto">
                            <a:xfrm>
                              <a:off x="835" y="368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2" name="Rectangle 3541"/>
                          <wps:cNvSpPr>
                            <a:spLocks noChangeArrowheads="1"/>
                          </wps:cNvSpPr>
                          <wps:spPr bwMode="auto">
                            <a:xfrm>
                              <a:off x="835" y="36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3" name="Rectangle 3542"/>
                          <wps:cNvSpPr>
                            <a:spLocks noChangeArrowheads="1"/>
                          </wps:cNvSpPr>
                          <wps:spPr bwMode="auto">
                            <a:xfrm>
                              <a:off x="835" y="357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4" name="Rectangle 3543"/>
                          <wps:cNvSpPr>
                            <a:spLocks noChangeArrowheads="1"/>
                          </wps:cNvSpPr>
                          <wps:spPr bwMode="auto">
                            <a:xfrm>
                              <a:off x="835" y="357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5" name="Rectangle 3544"/>
                          <wps:cNvSpPr>
                            <a:spLocks noChangeArrowheads="1"/>
                          </wps:cNvSpPr>
                          <wps:spPr bwMode="auto">
                            <a:xfrm>
                              <a:off x="835" y="35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6" name="Rectangle 3545"/>
                          <wps:cNvSpPr>
                            <a:spLocks noChangeArrowheads="1"/>
                          </wps:cNvSpPr>
                          <wps:spPr bwMode="auto">
                            <a:xfrm>
                              <a:off x="835" y="35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7" name="Rectangle 3546"/>
                          <wps:cNvSpPr>
                            <a:spLocks noChangeArrowheads="1"/>
                          </wps:cNvSpPr>
                          <wps:spPr bwMode="auto">
                            <a:xfrm>
                              <a:off x="835" y="35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8" name="Rectangle 3547"/>
                          <wps:cNvSpPr>
                            <a:spLocks noChangeArrowheads="1"/>
                          </wps:cNvSpPr>
                          <wps:spPr bwMode="auto">
                            <a:xfrm>
                              <a:off x="835" y="35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9" name="Rectangle 3548"/>
                          <wps:cNvSpPr>
                            <a:spLocks noChangeArrowheads="1"/>
                          </wps:cNvSpPr>
                          <wps:spPr bwMode="auto">
                            <a:xfrm>
                              <a:off x="835" y="35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0" name="Rectangle 3549"/>
                          <wps:cNvSpPr>
                            <a:spLocks noChangeArrowheads="1"/>
                          </wps:cNvSpPr>
                          <wps:spPr bwMode="auto">
                            <a:xfrm>
                              <a:off x="835" y="35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1" name="Rectangle 3550"/>
                          <wps:cNvSpPr>
                            <a:spLocks noChangeArrowheads="1"/>
                          </wps:cNvSpPr>
                          <wps:spPr bwMode="auto">
                            <a:xfrm>
                              <a:off x="835" y="35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2" name="Rectangle 3551"/>
                          <wps:cNvSpPr>
                            <a:spLocks noChangeArrowheads="1"/>
                          </wps:cNvSpPr>
                          <wps:spPr bwMode="auto">
                            <a:xfrm>
                              <a:off x="835" y="354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3" name="Rectangle 3552"/>
                          <wps:cNvSpPr>
                            <a:spLocks noChangeArrowheads="1"/>
                          </wps:cNvSpPr>
                          <wps:spPr bwMode="auto">
                            <a:xfrm>
                              <a:off x="835" y="353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4" name="Rectangle 3553"/>
                          <wps:cNvSpPr>
                            <a:spLocks noChangeArrowheads="1"/>
                          </wps:cNvSpPr>
                          <wps:spPr bwMode="auto">
                            <a:xfrm>
                              <a:off x="835" y="35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5" name="Rectangle 3554"/>
                          <wps:cNvSpPr>
                            <a:spLocks noChangeArrowheads="1"/>
                          </wps:cNvSpPr>
                          <wps:spPr bwMode="auto">
                            <a:xfrm>
                              <a:off x="835" y="35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6" name="Rectangle 3555"/>
                          <wps:cNvSpPr>
                            <a:spLocks noChangeArrowheads="1"/>
                          </wps:cNvSpPr>
                          <wps:spPr bwMode="auto">
                            <a:xfrm>
                              <a:off x="835" y="35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7" name="Rectangle 3556"/>
                          <wps:cNvSpPr>
                            <a:spLocks noChangeArrowheads="1"/>
                          </wps:cNvSpPr>
                          <wps:spPr bwMode="auto">
                            <a:xfrm>
                              <a:off x="835" y="35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8" name="Rectangle 3557"/>
                          <wps:cNvSpPr>
                            <a:spLocks noChangeArrowheads="1"/>
                          </wps:cNvSpPr>
                          <wps:spPr bwMode="auto">
                            <a:xfrm>
                              <a:off x="835" y="35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9" name="Rectangle 3558"/>
                          <wps:cNvSpPr>
                            <a:spLocks noChangeArrowheads="1"/>
                          </wps:cNvSpPr>
                          <wps:spPr bwMode="auto">
                            <a:xfrm>
                              <a:off x="835" y="351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0" name="Rectangle 3559"/>
                          <wps:cNvSpPr>
                            <a:spLocks noChangeArrowheads="1"/>
                          </wps:cNvSpPr>
                          <wps:spPr bwMode="auto">
                            <a:xfrm>
                              <a:off x="835" y="350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1" name="Rectangle 3560"/>
                          <wps:cNvSpPr>
                            <a:spLocks noChangeArrowheads="1"/>
                          </wps:cNvSpPr>
                          <wps:spPr bwMode="auto">
                            <a:xfrm>
                              <a:off x="835" y="350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2" name="Rectangle 3561"/>
                          <wps:cNvSpPr>
                            <a:spLocks noChangeArrowheads="1"/>
                          </wps:cNvSpPr>
                          <wps:spPr bwMode="auto">
                            <a:xfrm>
                              <a:off x="835" y="34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3" name="Rectangle 3562"/>
                          <wps:cNvSpPr>
                            <a:spLocks noChangeArrowheads="1"/>
                          </wps:cNvSpPr>
                          <wps:spPr bwMode="auto">
                            <a:xfrm>
                              <a:off x="835" y="34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4" name="Rectangle 3563"/>
                          <wps:cNvSpPr>
                            <a:spLocks noChangeArrowheads="1"/>
                          </wps:cNvSpPr>
                          <wps:spPr bwMode="auto">
                            <a:xfrm>
                              <a:off x="835" y="34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5" name="Rectangle 3564"/>
                          <wps:cNvSpPr>
                            <a:spLocks noChangeArrowheads="1"/>
                          </wps:cNvSpPr>
                          <wps:spPr bwMode="auto">
                            <a:xfrm>
                              <a:off x="835" y="348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6" name="Rectangle 3565"/>
                          <wps:cNvSpPr>
                            <a:spLocks noChangeArrowheads="1"/>
                          </wps:cNvSpPr>
                          <wps:spPr bwMode="auto">
                            <a:xfrm>
                              <a:off x="835" y="34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7" name="Rectangle 3566"/>
                          <wps:cNvSpPr>
                            <a:spLocks noChangeArrowheads="1"/>
                          </wps:cNvSpPr>
                          <wps:spPr bwMode="auto">
                            <a:xfrm>
                              <a:off x="835" y="34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8" name="Rectangle 3567"/>
                          <wps:cNvSpPr>
                            <a:spLocks noChangeArrowheads="1"/>
                          </wps:cNvSpPr>
                          <wps:spPr bwMode="auto">
                            <a:xfrm>
                              <a:off x="835" y="33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9" name="Rectangle 3568"/>
                          <wps:cNvSpPr>
                            <a:spLocks noChangeArrowheads="1"/>
                          </wps:cNvSpPr>
                          <wps:spPr bwMode="auto">
                            <a:xfrm>
                              <a:off x="835" y="33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0" name="Rectangle 3569"/>
                          <wps:cNvSpPr>
                            <a:spLocks noChangeArrowheads="1"/>
                          </wps:cNvSpPr>
                          <wps:spPr bwMode="auto">
                            <a:xfrm>
                              <a:off x="835" y="33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1" name="Rectangle 3570"/>
                          <wps:cNvSpPr>
                            <a:spLocks noChangeArrowheads="1"/>
                          </wps:cNvSpPr>
                          <wps:spPr bwMode="auto">
                            <a:xfrm>
                              <a:off x="835" y="33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2" name="Rectangle 3571"/>
                          <wps:cNvSpPr>
                            <a:spLocks noChangeArrowheads="1"/>
                          </wps:cNvSpPr>
                          <wps:spPr bwMode="auto">
                            <a:xfrm>
                              <a:off x="835" y="335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3" name="Rectangle 3572"/>
                          <wps:cNvSpPr>
                            <a:spLocks noChangeArrowheads="1"/>
                          </wps:cNvSpPr>
                          <wps:spPr bwMode="auto">
                            <a:xfrm>
                              <a:off x="835" y="335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4" name="Rectangle 3573"/>
                          <wps:cNvSpPr>
                            <a:spLocks noChangeArrowheads="1"/>
                          </wps:cNvSpPr>
                          <wps:spPr bwMode="auto">
                            <a:xfrm>
                              <a:off x="835" y="334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5" name="Rectangle 3574"/>
                          <wps:cNvSpPr>
                            <a:spLocks noChangeArrowheads="1"/>
                          </wps:cNvSpPr>
                          <wps:spPr bwMode="auto">
                            <a:xfrm>
                              <a:off x="835" y="334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6" name="Rectangle 3575"/>
                          <wps:cNvSpPr>
                            <a:spLocks noChangeArrowheads="1"/>
                          </wps:cNvSpPr>
                          <wps:spPr bwMode="auto">
                            <a:xfrm>
                              <a:off x="835" y="33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7" name="Rectangle 3576"/>
                          <wps:cNvSpPr>
                            <a:spLocks noChangeArrowheads="1"/>
                          </wps:cNvSpPr>
                          <wps:spPr bwMode="auto">
                            <a:xfrm>
                              <a:off x="835" y="33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8" name="Rectangle 3577"/>
                          <wps:cNvSpPr>
                            <a:spLocks noChangeArrowheads="1"/>
                          </wps:cNvSpPr>
                          <wps:spPr bwMode="auto">
                            <a:xfrm>
                              <a:off x="835" y="33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9" name="Rectangle 3578"/>
                          <wps:cNvSpPr>
                            <a:spLocks noChangeArrowheads="1"/>
                          </wps:cNvSpPr>
                          <wps:spPr bwMode="auto">
                            <a:xfrm>
                              <a:off x="835" y="332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0" name="Rectangle 3579"/>
                          <wps:cNvSpPr>
                            <a:spLocks noChangeArrowheads="1"/>
                          </wps:cNvSpPr>
                          <wps:spPr bwMode="auto">
                            <a:xfrm>
                              <a:off x="835" y="332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1" name="Rectangle 3580"/>
                          <wps:cNvSpPr>
                            <a:spLocks noChangeArrowheads="1"/>
                          </wps:cNvSpPr>
                          <wps:spPr bwMode="auto">
                            <a:xfrm>
                              <a:off x="835" y="33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2" name="Rectangle 3581"/>
                          <wps:cNvSpPr>
                            <a:spLocks noChangeArrowheads="1"/>
                          </wps:cNvSpPr>
                          <wps:spPr bwMode="auto">
                            <a:xfrm>
                              <a:off x="835" y="33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3" name="Rectangle 3582"/>
                          <wps:cNvSpPr>
                            <a:spLocks noChangeArrowheads="1"/>
                          </wps:cNvSpPr>
                          <wps:spPr bwMode="auto">
                            <a:xfrm>
                              <a:off x="835" y="33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4" name="Rectangle 3583"/>
                          <wps:cNvSpPr>
                            <a:spLocks noChangeArrowheads="1"/>
                          </wps:cNvSpPr>
                          <wps:spPr bwMode="auto">
                            <a:xfrm>
                              <a:off x="835" y="33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5" name="Rectangle 3584"/>
                          <wps:cNvSpPr>
                            <a:spLocks noChangeArrowheads="1"/>
                          </wps:cNvSpPr>
                          <wps:spPr bwMode="auto">
                            <a:xfrm>
                              <a:off x="835" y="33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6" name="Rectangle 3585"/>
                          <wps:cNvSpPr>
                            <a:spLocks noChangeArrowheads="1"/>
                          </wps:cNvSpPr>
                          <wps:spPr bwMode="auto">
                            <a:xfrm>
                              <a:off x="835" y="32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7" name="Rectangle 3586"/>
                          <wps:cNvSpPr>
                            <a:spLocks noChangeArrowheads="1"/>
                          </wps:cNvSpPr>
                          <wps:spPr bwMode="auto">
                            <a:xfrm>
                              <a:off x="835" y="32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8" name="Rectangle 3587"/>
                          <wps:cNvSpPr>
                            <a:spLocks noChangeArrowheads="1"/>
                          </wps:cNvSpPr>
                          <wps:spPr bwMode="auto">
                            <a:xfrm>
                              <a:off x="835" y="32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9" name="Rectangle 3588"/>
                          <wps:cNvSpPr>
                            <a:spLocks noChangeArrowheads="1"/>
                          </wps:cNvSpPr>
                          <wps:spPr bwMode="auto">
                            <a:xfrm>
                              <a:off x="835" y="328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0" name="Rectangle 3589"/>
                          <wps:cNvSpPr>
                            <a:spLocks noChangeArrowheads="1"/>
                          </wps:cNvSpPr>
                          <wps:spPr bwMode="auto">
                            <a:xfrm>
                              <a:off x="835" y="328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1" name="Rectangle 3590"/>
                          <wps:cNvSpPr>
                            <a:spLocks noChangeArrowheads="1"/>
                          </wps:cNvSpPr>
                          <wps:spPr bwMode="auto">
                            <a:xfrm>
                              <a:off x="835" y="327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2" name="Rectangle 3591"/>
                          <wps:cNvSpPr>
                            <a:spLocks noChangeArrowheads="1"/>
                          </wps:cNvSpPr>
                          <wps:spPr bwMode="auto">
                            <a:xfrm>
                              <a:off x="835" y="327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3" name="Rectangle 3592"/>
                          <wps:cNvSpPr>
                            <a:spLocks noChangeArrowheads="1"/>
                          </wps:cNvSpPr>
                          <wps:spPr bwMode="auto">
                            <a:xfrm>
                              <a:off x="835" y="32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4" name="Rectangle 3593"/>
                          <wps:cNvSpPr>
                            <a:spLocks noChangeArrowheads="1"/>
                          </wps:cNvSpPr>
                          <wps:spPr bwMode="auto">
                            <a:xfrm>
                              <a:off x="835" y="32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5" name="Rectangle 3594"/>
                          <wps:cNvSpPr>
                            <a:spLocks noChangeArrowheads="1"/>
                          </wps:cNvSpPr>
                          <wps:spPr bwMode="auto">
                            <a:xfrm>
                              <a:off x="835" y="32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6" name="Rectangle 3595"/>
                          <wps:cNvSpPr>
                            <a:spLocks noChangeArrowheads="1"/>
                          </wps:cNvSpPr>
                          <wps:spPr bwMode="auto">
                            <a:xfrm>
                              <a:off x="835" y="32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7" name="Rectangle 3596"/>
                          <wps:cNvSpPr>
                            <a:spLocks noChangeArrowheads="1"/>
                          </wps:cNvSpPr>
                          <wps:spPr bwMode="auto">
                            <a:xfrm>
                              <a:off x="835" y="32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8" name="Rectangle 3597"/>
                          <wps:cNvSpPr>
                            <a:spLocks noChangeArrowheads="1"/>
                          </wps:cNvSpPr>
                          <wps:spPr bwMode="auto">
                            <a:xfrm>
                              <a:off x="835" y="324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 name="Rectangle 3598"/>
                          <wps:cNvSpPr>
                            <a:spLocks noChangeArrowheads="1"/>
                          </wps:cNvSpPr>
                          <wps:spPr bwMode="auto">
                            <a:xfrm>
                              <a:off x="835" y="324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0" name="Rectangle 3599"/>
                          <wps:cNvSpPr>
                            <a:spLocks noChangeArrowheads="1"/>
                          </wps:cNvSpPr>
                          <wps:spPr bwMode="auto">
                            <a:xfrm>
                              <a:off x="835" y="324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1" name="Rectangle 3600"/>
                          <wps:cNvSpPr>
                            <a:spLocks noChangeArrowheads="1"/>
                          </wps:cNvSpPr>
                          <wps:spPr bwMode="auto">
                            <a:xfrm>
                              <a:off x="835" y="323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2" name="Rectangle 3601"/>
                          <wps:cNvSpPr>
                            <a:spLocks noChangeArrowheads="1"/>
                          </wps:cNvSpPr>
                          <wps:spPr bwMode="auto">
                            <a:xfrm>
                              <a:off x="835" y="32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3" name="Rectangle 3602"/>
                          <wps:cNvSpPr>
                            <a:spLocks noChangeArrowheads="1"/>
                          </wps:cNvSpPr>
                          <wps:spPr bwMode="auto">
                            <a:xfrm>
                              <a:off x="835" y="32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4" name="Rectangle 3603"/>
                          <wps:cNvSpPr>
                            <a:spLocks noChangeArrowheads="1"/>
                          </wps:cNvSpPr>
                          <wps:spPr bwMode="auto">
                            <a:xfrm>
                              <a:off x="835" y="32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5" name="Rectangle 3604"/>
                          <wps:cNvSpPr>
                            <a:spLocks noChangeArrowheads="1"/>
                          </wps:cNvSpPr>
                          <wps:spPr bwMode="auto">
                            <a:xfrm>
                              <a:off x="835" y="32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6" name="Rectangle 3605"/>
                          <wps:cNvSpPr>
                            <a:spLocks noChangeArrowheads="1"/>
                          </wps:cNvSpPr>
                          <wps:spPr bwMode="auto">
                            <a:xfrm>
                              <a:off x="835" y="32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7" name="Rectangle 3606"/>
                          <wps:cNvSpPr>
                            <a:spLocks noChangeArrowheads="1"/>
                          </wps:cNvSpPr>
                          <wps:spPr bwMode="auto">
                            <a:xfrm>
                              <a:off x="835" y="321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8" name="Rectangle 3607"/>
                          <wps:cNvSpPr>
                            <a:spLocks noChangeArrowheads="1"/>
                          </wps:cNvSpPr>
                          <wps:spPr bwMode="auto">
                            <a:xfrm>
                              <a:off x="835" y="320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9" name="Rectangle 3608"/>
                          <wps:cNvSpPr>
                            <a:spLocks noChangeArrowheads="1"/>
                          </wps:cNvSpPr>
                          <wps:spPr bwMode="auto">
                            <a:xfrm>
                              <a:off x="835" y="320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0" name="Rectangle 3609"/>
                          <wps:cNvSpPr>
                            <a:spLocks noChangeArrowheads="1"/>
                          </wps:cNvSpPr>
                          <wps:spPr bwMode="auto">
                            <a:xfrm>
                              <a:off x="835" y="31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1" name="Rectangle 3610"/>
                          <wps:cNvSpPr>
                            <a:spLocks noChangeArrowheads="1"/>
                          </wps:cNvSpPr>
                          <wps:spPr bwMode="auto">
                            <a:xfrm>
                              <a:off x="835" y="31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2" name="Rectangle 3611"/>
                          <wps:cNvSpPr>
                            <a:spLocks noChangeArrowheads="1"/>
                          </wps:cNvSpPr>
                          <wps:spPr bwMode="auto">
                            <a:xfrm>
                              <a:off x="835" y="31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3" name="Rectangle 3612"/>
                          <wps:cNvSpPr>
                            <a:spLocks noChangeArrowheads="1"/>
                          </wps:cNvSpPr>
                          <wps:spPr bwMode="auto">
                            <a:xfrm>
                              <a:off x="835" y="318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4" name="Rectangle 3613"/>
                          <wps:cNvSpPr>
                            <a:spLocks noChangeArrowheads="1"/>
                          </wps:cNvSpPr>
                          <wps:spPr bwMode="auto">
                            <a:xfrm>
                              <a:off x="835" y="31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5" name="Rectangle 3614"/>
                          <wps:cNvSpPr>
                            <a:spLocks noChangeArrowheads="1"/>
                          </wps:cNvSpPr>
                          <wps:spPr bwMode="auto">
                            <a:xfrm>
                              <a:off x="835" y="31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6" name="Rectangle 3615"/>
                          <wps:cNvSpPr>
                            <a:spLocks noChangeArrowheads="1"/>
                          </wps:cNvSpPr>
                          <wps:spPr bwMode="auto">
                            <a:xfrm>
                              <a:off x="835" y="317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7" name="Rectangle 3616"/>
                          <wps:cNvSpPr>
                            <a:spLocks noChangeArrowheads="1"/>
                          </wps:cNvSpPr>
                          <wps:spPr bwMode="auto">
                            <a:xfrm>
                              <a:off x="835" y="317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8" name="Rectangle 3617"/>
                          <wps:cNvSpPr>
                            <a:spLocks noChangeArrowheads="1"/>
                          </wps:cNvSpPr>
                          <wps:spPr bwMode="auto">
                            <a:xfrm>
                              <a:off x="835" y="31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9" name="Rectangle 3618"/>
                          <wps:cNvSpPr>
                            <a:spLocks noChangeArrowheads="1"/>
                          </wps:cNvSpPr>
                          <wps:spPr bwMode="auto">
                            <a:xfrm>
                              <a:off x="835" y="31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0" name="Rectangle 3619"/>
                          <wps:cNvSpPr>
                            <a:spLocks noChangeArrowheads="1"/>
                          </wps:cNvSpPr>
                          <wps:spPr bwMode="auto">
                            <a:xfrm>
                              <a:off x="835" y="31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1" name="Rectangle 3620"/>
                          <wps:cNvSpPr>
                            <a:spLocks noChangeArrowheads="1"/>
                          </wps:cNvSpPr>
                          <wps:spPr bwMode="auto">
                            <a:xfrm>
                              <a:off x="835" y="31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 name="Rectangle 3621"/>
                          <wps:cNvSpPr>
                            <a:spLocks noChangeArrowheads="1"/>
                          </wps:cNvSpPr>
                          <wps:spPr bwMode="auto">
                            <a:xfrm>
                              <a:off x="835" y="31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3" name="Rectangle 3622"/>
                          <wps:cNvSpPr>
                            <a:spLocks noChangeArrowheads="1"/>
                          </wps:cNvSpPr>
                          <wps:spPr bwMode="auto">
                            <a:xfrm>
                              <a:off x="835" y="31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4" name="Rectangle 3623"/>
                          <wps:cNvSpPr>
                            <a:spLocks noChangeArrowheads="1"/>
                          </wps:cNvSpPr>
                          <wps:spPr bwMode="auto">
                            <a:xfrm>
                              <a:off x="835" y="31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5" name="Rectangle 3624"/>
                          <wps:cNvSpPr>
                            <a:spLocks noChangeArrowheads="1"/>
                          </wps:cNvSpPr>
                          <wps:spPr bwMode="auto">
                            <a:xfrm>
                              <a:off x="835" y="313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6" name="Rectangle 3625"/>
                          <wps:cNvSpPr>
                            <a:spLocks noChangeArrowheads="1"/>
                          </wps:cNvSpPr>
                          <wps:spPr bwMode="auto">
                            <a:xfrm>
                              <a:off x="835" y="313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7" name="Rectangle 3626"/>
                          <wps:cNvSpPr>
                            <a:spLocks noChangeArrowheads="1"/>
                          </wps:cNvSpPr>
                          <wps:spPr bwMode="auto">
                            <a:xfrm>
                              <a:off x="835" y="312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8" name="Rectangle 3627"/>
                          <wps:cNvSpPr>
                            <a:spLocks noChangeArrowheads="1"/>
                          </wps:cNvSpPr>
                          <wps:spPr bwMode="auto">
                            <a:xfrm>
                              <a:off x="835" y="312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9" name="Rectangle 3628"/>
                          <wps:cNvSpPr>
                            <a:spLocks noChangeArrowheads="1"/>
                          </wps:cNvSpPr>
                          <wps:spPr bwMode="auto">
                            <a:xfrm>
                              <a:off x="835" y="312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0" name="Rectangle 3629"/>
                          <wps:cNvSpPr>
                            <a:spLocks noChangeArrowheads="1"/>
                          </wps:cNvSpPr>
                          <wps:spPr bwMode="auto">
                            <a:xfrm>
                              <a:off x="835" y="311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1" name="Rectangle 3630"/>
                          <wps:cNvSpPr>
                            <a:spLocks noChangeArrowheads="1"/>
                          </wps:cNvSpPr>
                          <wps:spPr bwMode="auto">
                            <a:xfrm>
                              <a:off x="835" y="31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2" name="Rectangle 3631"/>
                          <wps:cNvSpPr>
                            <a:spLocks noChangeArrowheads="1"/>
                          </wps:cNvSpPr>
                          <wps:spPr bwMode="auto">
                            <a:xfrm>
                              <a:off x="835" y="31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3" name="Rectangle 3632"/>
                          <wps:cNvSpPr>
                            <a:spLocks noChangeArrowheads="1"/>
                          </wps:cNvSpPr>
                          <wps:spPr bwMode="auto">
                            <a:xfrm>
                              <a:off x="835" y="31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4" name="Rectangle 3633"/>
                          <wps:cNvSpPr>
                            <a:spLocks noChangeArrowheads="1"/>
                          </wps:cNvSpPr>
                          <wps:spPr bwMode="auto">
                            <a:xfrm>
                              <a:off x="835" y="310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5" name="Rectangle 3634"/>
                          <wps:cNvSpPr>
                            <a:spLocks noChangeArrowheads="1"/>
                          </wps:cNvSpPr>
                          <wps:spPr bwMode="auto">
                            <a:xfrm>
                              <a:off x="835" y="309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6" name="Rectangle 3635"/>
                          <wps:cNvSpPr>
                            <a:spLocks noChangeArrowheads="1"/>
                          </wps:cNvSpPr>
                          <wps:spPr bwMode="auto">
                            <a:xfrm>
                              <a:off x="835" y="309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7" name="Rectangle 3636"/>
                          <wps:cNvSpPr>
                            <a:spLocks noChangeArrowheads="1"/>
                          </wps:cNvSpPr>
                          <wps:spPr bwMode="auto">
                            <a:xfrm>
                              <a:off x="835" y="308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8" name="Rectangle 3637"/>
                          <wps:cNvSpPr>
                            <a:spLocks noChangeArrowheads="1"/>
                          </wps:cNvSpPr>
                          <wps:spPr bwMode="auto">
                            <a:xfrm>
                              <a:off x="835" y="30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9" name="Rectangle 3638"/>
                          <wps:cNvSpPr>
                            <a:spLocks noChangeArrowheads="1"/>
                          </wps:cNvSpPr>
                          <wps:spPr bwMode="auto">
                            <a:xfrm>
                              <a:off x="835" y="308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0" name="Rectangle 3639"/>
                          <wps:cNvSpPr>
                            <a:spLocks noChangeArrowheads="1"/>
                          </wps:cNvSpPr>
                          <wps:spPr bwMode="auto">
                            <a:xfrm>
                              <a:off x="835" y="30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1" name="Rectangle 3640"/>
                          <wps:cNvSpPr>
                            <a:spLocks noChangeArrowheads="1"/>
                          </wps:cNvSpPr>
                          <wps:spPr bwMode="auto">
                            <a:xfrm>
                              <a:off x="835" y="30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2" name="Rectangle 3641"/>
                          <wps:cNvSpPr>
                            <a:spLocks noChangeArrowheads="1"/>
                          </wps:cNvSpPr>
                          <wps:spPr bwMode="auto">
                            <a:xfrm>
                              <a:off x="835" y="30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 name="Rectangle 3642"/>
                          <wps:cNvSpPr>
                            <a:spLocks noChangeArrowheads="1"/>
                          </wps:cNvSpPr>
                          <wps:spPr bwMode="auto">
                            <a:xfrm>
                              <a:off x="835" y="306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4" name="Rectangle 3643"/>
                          <wps:cNvSpPr>
                            <a:spLocks noChangeArrowheads="1"/>
                          </wps:cNvSpPr>
                          <wps:spPr bwMode="auto">
                            <a:xfrm>
                              <a:off x="835" y="305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5" name="Rectangle 3644"/>
                          <wps:cNvSpPr>
                            <a:spLocks noChangeArrowheads="1"/>
                          </wps:cNvSpPr>
                          <wps:spPr bwMode="auto">
                            <a:xfrm>
                              <a:off x="835" y="305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706" name="Group 3645"/>
                        <wpg:cNvGrpSpPr>
                          <a:grpSpLocks/>
                        </wpg:cNvGrpSpPr>
                        <wpg:grpSpPr bwMode="auto">
                          <a:xfrm>
                            <a:off x="461934" y="1007847"/>
                            <a:ext cx="2213" cy="682039"/>
                            <a:chOff x="835" y="1822"/>
                            <a:chExt cx="4" cy="1233"/>
                          </a:xfrm>
                        </wpg:grpSpPr>
                        <wps:wsp>
                          <wps:cNvPr id="3707" name="Rectangle 3646"/>
                          <wps:cNvSpPr>
                            <a:spLocks noChangeArrowheads="1"/>
                          </wps:cNvSpPr>
                          <wps:spPr bwMode="auto">
                            <a:xfrm>
                              <a:off x="835" y="305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8" name="Rectangle 3647"/>
                          <wps:cNvSpPr>
                            <a:spLocks noChangeArrowheads="1"/>
                          </wps:cNvSpPr>
                          <wps:spPr bwMode="auto">
                            <a:xfrm>
                              <a:off x="835" y="304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9" name="Rectangle 3648"/>
                          <wps:cNvSpPr>
                            <a:spLocks noChangeArrowheads="1"/>
                          </wps:cNvSpPr>
                          <wps:spPr bwMode="auto">
                            <a:xfrm>
                              <a:off x="835" y="304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0" name="Rectangle 3649"/>
                          <wps:cNvSpPr>
                            <a:spLocks noChangeArrowheads="1"/>
                          </wps:cNvSpPr>
                          <wps:spPr bwMode="auto">
                            <a:xfrm>
                              <a:off x="835" y="30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1" name="Rectangle 3650"/>
                          <wps:cNvSpPr>
                            <a:spLocks noChangeArrowheads="1"/>
                          </wps:cNvSpPr>
                          <wps:spPr bwMode="auto">
                            <a:xfrm>
                              <a:off x="835" y="30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2" name="Rectangle 3651"/>
                          <wps:cNvSpPr>
                            <a:spLocks noChangeArrowheads="1"/>
                          </wps:cNvSpPr>
                          <wps:spPr bwMode="auto">
                            <a:xfrm>
                              <a:off x="835" y="30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3" name="Rectangle 3652"/>
                          <wps:cNvSpPr>
                            <a:spLocks noChangeArrowheads="1"/>
                          </wps:cNvSpPr>
                          <wps:spPr bwMode="auto">
                            <a:xfrm>
                              <a:off x="835" y="302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4" name="Rectangle 3653"/>
                          <wps:cNvSpPr>
                            <a:spLocks noChangeArrowheads="1"/>
                          </wps:cNvSpPr>
                          <wps:spPr bwMode="auto">
                            <a:xfrm>
                              <a:off x="835" y="30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5" name="Rectangle 3654"/>
                          <wps:cNvSpPr>
                            <a:spLocks noChangeArrowheads="1"/>
                          </wps:cNvSpPr>
                          <wps:spPr bwMode="auto">
                            <a:xfrm>
                              <a:off x="835" y="30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6" name="Rectangle 3655"/>
                          <wps:cNvSpPr>
                            <a:spLocks noChangeArrowheads="1"/>
                          </wps:cNvSpPr>
                          <wps:spPr bwMode="auto">
                            <a:xfrm>
                              <a:off x="835" y="30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7" name="Rectangle 3656"/>
                          <wps:cNvSpPr>
                            <a:spLocks noChangeArrowheads="1"/>
                          </wps:cNvSpPr>
                          <wps:spPr bwMode="auto">
                            <a:xfrm>
                              <a:off x="835" y="30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8" name="Rectangle 3657"/>
                          <wps:cNvSpPr>
                            <a:spLocks noChangeArrowheads="1"/>
                          </wps:cNvSpPr>
                          <wps:spPr bwMode="auto">
                            <a:xfrm>
                              <a:off x="835" y="30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9" name="Rectangle 3658"/>
                          <wps:cNvSpPr>
                            <a:spLocks noChangeArrowheads="1"/>
                          </wps:cNvSpPr>
                          <wps:spPr bwMode="auto">
                            <a:xfrm>
                              <a:off x="835" y="30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0" name="Rectangle 3659"/>
                          <wps:cNvSpPr>
                            <a:spLocks noChangeArrowheads="1"/>
                          </wps:cNvSpPr>
                          <wps:spPr bwMode="auto">
                            <a:xfrm>
                              <a:off x="835" y="29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1" name="Rectangle 3660"/>
                          <wps:cNvSpPr>
                            <a:spLocks noChangeArrowheads="1"/>
                          </wps:cNvSpPr>
                          <wps:spPr bwMode="auto">
                            <a:xfrm>
                              <a:off x="835" y="29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2" name="Rectangle 3661"/>
                          <wps:cNvSpPr>
                            <a:spLocks noChangeArrowheads="1"/>
                          </wps:cNvSpPr>
                          <wps:spPr bwMode="auto">
                            <a:xfrm>
                              <a:off x="835" y="298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3" name="Rectangle 3662"/>
                          <wps:cNvSpPr>
                            <a:spLocks noChangeArrowheads="1"/>
                          </wps:cNvSpPr>
                          <wps:spPr bwMode="auto">
                            <a:xfrm>
                              <a:off x="835" y="298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4" name="Rectangle 3663"/>
                          <wps:cNvSpPr>
                            <a:spLocks noChangeArrowheads="1"/>
                          </wps:cNvSpPr>
                          <wps:spPr bwMode="auto">
                            <a:xfrm>
                              <a:off x="835" y="298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5" name="Rectangle 3664"/>
                          <wps:cNvSpPr>
                            <a:spLocks noChangeArrowheads="1"/>
                          </wps:cNvSpPr>
                          <wps:spPr bwMode="auto">
                            <a:xfrm>
                              <a:off x="835" y="297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6" name="Rectangle 3665"/>
                          <wps:cNvSpPr>
                            <a:spLocks noChangeArrowheads="1"/>
                          </wps:cNvSpPr>
                          <wps:spPr bwMode="auto">
                            <a:xfrm>
                              <a:off x="835" y="297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7" name="Rectangle 3666"/>
                          <wps:cNvSpPr>
                            <a:spLocks noChangeArrowheads="1"/>
                          </wps:cNvSpPr>
                          <wps:spPr bwMode="auto">
                            <a:xfrm>
                              <a:off x="835" y="29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8" name="Rectangle 3667"/>
                          <wps:cNvSpPr>
                            <a:spLocks noChangeArrowheads="1"/>
                          </wps:cNvSpPr>
                          <wps:spPr bwMode="auto">
                            <a:xfrm>
                              <a:off x="835" y="29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9" name="Rectangle 3668"/>
                          <wps:cNvSpPr>
                            <a:spLocks noChangeArrowheads="1"/>
                          </wps:cNvSpPr>
                          <wps:spPr bwMode="auto">
                            <a:xfrm>
                              <a:off x="835" y="28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0" name="Rectangle 3669"/>
                          <wps:cNvSpPr>
                            <a:spLocks noChangeArrowheads="1"/>
                          </wps:cNvSpPr>
                          <wps:spPr bwMode="auto">
                            <a:xfrm>
                              <a:off x="835" y="28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1" name="Rectangle 3670"/>
                          <wps:cNvSpPr>
                            <a:spLocks noChangeArrowheads="1"/>
                          </wps:cNvSpPr>
                          <wps:spPr bwMode="auto">
                            <a:xfrm>
                              <a:off x="835" y="28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2" name="Rectangle 3671"/>
                          <wps:cNvSpPr>
                            <a:spLocks noChangeArrowheads="1"/>
                          </wps:cNvSpPr>
                          <wps:spPr bwMode="auto">
                            <a:xfrm>
                              <a:off x="835" y="28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3" name="Rectangle 3672"/>
                          <wps:cNvSpPr>
                            <a:spLocks noChangeArrowheads="1"/>
                          </wps:cNvSpPr>
                          <wps:spPr bwMode="auto">
                            <a:xfrm>
                              <a:off x="835" y="284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4" name="Rectangle 3673"/>
                          <wps:cNvSpPr>
                            <a:spLocks noChangeArrowheads="1"/>
                          </wps:cNvSpPr>
                          <wps:spPr bwMode="auto">
                            <a:xfrm>
                              <a:off x="835" y="283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5" name="Rectangle 3674"/>
                          <wps:cNvSpPr>
                            <a:spLocks noChangeArrowheads="1"/>
                          </wps:cNvSpPr>
                          <wps:spPr bwMode="auto">
                            <a:xfrm>
                              <a:off x="835" y="283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6" name="Rectangle 3675"/>
                          <wps:cNvSpPr>
                            <a:spLocks noChangeArrowheads="1"/>
                          </wps:cNvSpPr>
                          <wps:spPr bwMode="auto">
                            <a:xfrm>
                              <a:off x="835" y="282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7" name="Rectangle 3676"/>
                          <wps:cNvSpPr>
                            <a:spLocks noChangeArrowheads="1"/>
                          </wps:cNvSpPr>
                          <wps:spPr bwMode="auto">
                            <a:xfrm>
                              <a:off x="835" y="282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8" name="Rectangle 3677"/>
                          <wps:cNvSpPr>
                            <a:spLocks noChangeArrowheads="1"/>
                          </wps:cNvSpPr>
                          <wps:spPr bwMode="auto">
                            <a:xfrm>
                              <a:off x="835" y="282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9" name="Rectangle 3678"/>
                          <wps:cNvSpPr>
                            <a:spLocks noChangeArrowheads="1"/>
                          </wps:cNvSpPr>
                          <wps:spPr bwMode="auto">
                            <a:xfrm>
                              <a:off x="835" y="281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0" name="Rectangle 3679"/>
                          <wps:cNvSpPr>
                            <a:spLocks noChangeArrowheads="1"/>
                          </wps:cNvSpPr>
                          <wps:spPr bwMode="auto">
                            <a:xfrm>
                              <a:off x="835" y="28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1" name="Rectangle 3680"/>
                          <wps:cNvSpPr>
                            <a:spLocks noChangeArrowheads="1"/>
                          </wps:cNvSpPr>
                          <wps:spPr bwMode="auto">
                            <a:xfrm>
                              <a:off x="835" y="280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2" name="Rectangle 3681"/>
                          <wps:cNvSpPr>
                            <a:spLocks noChangeArrowheads="1"/>
                          </wps:cNvSpPr>
                          <wps:spPr bwMode="auto">
                            <a:xfrm>
                              <a:off x="835" y="280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3" name="Rectangle 3682"/>
                          <wps:cNvSpPr>
                            <a:spLocks noChangeArrowheads="1"/>
                          </wps:cNvSpPr>
                          <wps:spPr bwMode="auto">
                            <a:xfrm>
                              <a:off x="835" y="280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4" name="Rectangle 3683"/>
                          <wps:cNvSpPr>
                            <a:spLocks noChangeArrowheads="1"/>
                          </wps:cNvSpPr>
                          <wps:spPr bwMode="auto">
                            <a:xfrm>
                              <a:off x="835" y="279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5" name="Rectangle 3684"/>
                          <wps:cNvSpPr>
                            <a:spLocks noChangeArrowheads="1"/>
                          </wps:cNvSpPr>
                          <wps:spPr bwMode="auto">
                            <a:xfrm>
                              <a:off x="835" y="279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6" name="Rectangle 3685"/>
                          <wps:cNvSpPr>
                            <a:spLocks noChangeArrowheads="1"/>
                          </wps:cNvSpPr>
                          <wps:spPr bwMode="auto">
                            <a:xfrm>
                              <a:off x="835" y="278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7" name="Rectangle 3686"/>
                          <wps:cNvSpPr>
                            <a:spLocks noChangeArrowheads="1"/>
                          </wps:cNvSpPr>
                          <wps:spPr bwMode="auto">
                            <a:xfrm>
                              <a:off x="835" y="27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8" name="Rectangle 3687"/>
                          <wps:cNvSpPr>
                            <a:spLocks noChangeArrowheads="1"/>
                          </wps:cNvSpPr>
                          <wps:spPr bwMode="auto">
                            <a:xfrm>
                              <a:off x="835" y="278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9" name="Rectangle 3688"/>
                          <wps:cNvSpPr>
                            <a:spLocks noChangeArrowheads="1"/>
                          </wps:cNvSpPr>
                          <wps:spPr bwMode="auto">
                            <a:xfrm>
                              <a:off x="835" y="27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0" name="Rectangle 3689"/>
                          <wps:cNvSpPr>
                            <a:spLocks noChangeArrowheads="1"/>
                          </wps:cNvSpPr>
                          <wps:spPr bwMode="auto">
                            <a:xfrm>
                              <a:off x="835" y="277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1" name="Rectangle 3690"/>
                          <wps:cNvSpPr>
                            <a:spLocks noChangeArrowheads="1"/>
                          </wps:cNvSpPr>
                          <wps:spPr bwMode="auto">
                            <a:xfrm>
                              <a:off x="835" y="27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2" name="Rectangle 3691"/>
                          <wps:cNvSpPr>
                            <a:spLocks noChangeArrowheads="1"/>
                          </wps:cNvSpPr>
                          <wps:spPr bwMode="auto">
                            <a:xfrm>
                              <a:off x="835" y="276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3" name="Rectangle 3692"/>
                          <wps:cNvSpPr>
                            <a:spLocks noChangeArrowheads="1"/>
                          </wps:cNvSpPr>
                          <wps:spPr bwMode="auto">
                            <a:xfrm>
                              <a:off x="835" y="275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4" name="Rectangle 3693"/>
                          <wps:cNvSpPr>
                            <a:spLocks noChangeArrowheads="1"/>
                          </wps:cNvSpPr>
                          <wps:spPr bwMode="auto">
                            <a:xfrm>
                              <a:off x="835" y="265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5" name="Rectangle 3694"/>
                          <wps:cNvSpPr>
                            <a:spLocks noChangeArrowheads="1"/>
                          </wps:cNvSpPr>
                          <wps:spPr bwMode="auto">
                            <a:xfrm>
                              <a:off x="835" y="264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6" name="Rectangle 3695"/>
                          <wps:cNvSpPr>
                            <a:spLocks noChangeArrowheads="1"/>
                          </wps:cNvSpPr>
                          <wps:spPr bwMode="auto">
                            <a:xfrm>
                              <a:off x="835" y="264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7" name="Rectangle 3696"/>
                          <wps:cNvSpPr>
                            <a:spLocks noChangeArrowheads="1"/>
                          </wps:cNvSpPr>
                          <wps:spPr bwMode="auto">
                            <a:xfrm>
                              <a:off x="835" y="264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8" name="Rectangle 3697"/>
                          <wps:cNvSpPr>
                            <a:spLocks noChangeArrowheads="1"/>
                          </wps:cNvSpPr>
                          <wps:spPr bwMode="auto">
                            <a:xfrm>
                              <a:off x="835" y="263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9" name="Rectangle 3698"/>
                          <wps:cNvSpPr>
                            <a:spLocks noChangeArrowheads="1"/>
                          </wps:cNvSpPr>
                          <wps:spPr bwMode="auto">
                            <a:xfrm>
                              <a:off x="835" y="26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0" name="Rectangle 3699"/>
                          <wps:cNvSpPr>
                            <a:spLocks noChangeArrowheads="1"/>
                          </wps:cNvSpPr>
                          <wps:spPr bwMode="auto">
                            <a:xfrm>
                              <a:off x="835" y="26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1" name="Rectangle 3700"/>
                          <wps:cNvSpPr>
                            <a:spLocks noChangeArrowheads="1"/>
                          </wps:cNvSpPr>
                          <wps:spPr bwMode="auto">
                            <a:xfrm>
                              <a:off x="835" y="262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2" name="Rectangle 3701"/>
                          <wps:cNvSpPr>
                            <a:spLocks noChangeArrowheads="1"/>
                          </wps:cNvSpPr>
                          <wps:spPr bwMode="auto">
                            <a:xfrm>
                              <a:off x="835" y="261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3" name="Rectangle 3702"/>
                          <wps:cNvSpPr>
                            <a:spLocks noChangeArrowheads="1"/>
                          </wps:cNvSpPr>
                          <wps:spPr bwMode="auto">
                            <a:xfrm>
                              <a:off x="835" y="261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4" name="Rectangle 3703"/>
                          <wps:cNvSpPr>
                            <a:spLocks noChangeArrowheads="1"/>
                          </wps:cNvSpPr>
                          <wps:spPr bwMode="auto">
                            <a:xfrm>
                              <a:off x="835" y="261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5" name="Rectangle 3704"/>
                          <wps:cNvSpPr>
                            <a:spLocks noChangeArrowheads="1"/>
                          </wps:cNvSpPr>
                          <wps:spPr bwMode="auto">
                            <a:xfrm>
                              <a:off x="835" y="260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6" name="Rectangle 3705"/>
                          <wps:cNvSpPr>
                            <a:spLocks noChangeArrowheads="1"/>
                          </wps:cNvSpPr>
                          <wps:spPr bwMode="auto">
                            <a:xfrm>
                              <a:off x="835" y="260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7" name="Rectangle 3706"/>
                          <wps:cNvSpPr>
                            <a:spLocks noChangeArrowheads="1"/>
                          </wps:cNvSpPr>
                          <wps:spPr bwMode="auto">
                            <a:xfrm>
                              <a:off x="835" y="25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8" name="Rectangle 3707"/>
                          <wps:cNvSpPr>
                            <a:spLocks noChangeArrowheads="1"/>
                          </wps:cNvSpPr>
                          <wps:spPr bwMode="auto">
                            <a:xfrm>
                              <a:off x="835" y="25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9" name="Rectangle 3708"/>
                          <wps:cNvSpPr>
                            <a:spLocks noChangeArrowheads="1"/>
                          </wps:cNvSpPr>
                          <wps:spPr bwMode="auto">
                            <a:xfrm>
                              <a:off x="835" y="25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0" name="Rectangle 3709"/>
                          <wps:cNvSpPr>
                            <a:spLocks noChangeArrowheads="1"/>
                          </wps:cNvSpPr>
                          <wps:spPr bwMode="auto">
                            <a:xfrm>
                              <a:off x="835" y="258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1" name="Rectangle 3710"/>
                          <wps:cNvSpPr>
                            <a:spLocks noChangeArrowheads="1"/>
                          </wps:cNvSpPr>
                          <wps:spPr bwMode="auto">
                            <a:xfrm>
                              <a:off x="835" y="25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2" name="Rectangle 3711"/>
                          <wps:cNvSpPr>
                            <a:spLocks noChangeArrowheads="1"/>
                          </wps:cNvSpPr>
                          <wps:spPr bwMode="auto">
                            <a:xfrm>
                              <a:off x="835" y="25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3" name="Rectangle 3712"/>
                          <wps:cNvSpPr>
                            <a:spLocks noChangeArrowheads="1"/>
                          </wps:cNvSpPr>
                          <wps:spPr bwMode="auto">
                            <a:xfrm>
                              <a:off x="835" y="25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4" name="Rectangle 3713"/>
                          <wps:cNvSpPr>
                            <a:spLocks noChangeArrowheads="1"/>
                          </wps:cNvSpPr>
                          <wps:spPr bwMode="auto">
                            <a:xfrm>
                              <a:off x="835" y="257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5" name="Rectangle 3714"/>
                          <wps:cNvSpPr>
                            <a:spLocks noChangeArrowheads="1"/>
                          </wps:cNvSpPr>
                          <wps:spPr bwMode="auto">
                            <a:xfrm>
                              <a:off x="835" y="25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6" name="Rectangle 3715"/>
                          <wps:cNvSpPr>
                            <a:spLocks noChangeArrowheads="1"/>
                          </wps:cNvSpPr>
                          <wps:spPr bwMode="auto">
                            <a:xfrm>
                              <a:off x="835" y="25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7" name="Rectangle 3716"/>
                          <wps:cNvSpPr>
                            <a:spLocks noChangeArrowheads="1"/>
                          </wps:cNvSpPr>
                          <wps:spPr bwMode="auto">
                            <a:xfrm>
                              <a:off x="835" y="25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8" name="Rectangle 3717"/>
                          <wps:cNvSpPr>
                            <a:spLocks noChangeArrowheads="1"/>
                          </wps:cNvSpPr>
                          <wps:spPr bwMode="auto">
                            <a:xfrm>
                              <a:off x="835" y="25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9" name="Rectangle 3718"/>
                          <wps:cNvSpPr>
                            <a:spLocks noChangeArrowheads="1"/>
                          </wps:cNvSpPr>
                          <wps:spPr bwMode="auto">
                            <a:xfrm>
                              <a:off x="835" y="254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0" name="Rectangle 3719"/>
                          <wps:cNvSpPr>
                            <a:spLocks noChangeArrowheads="1"/>
                          </wps:cNvSpPr>
                          <wps:spPr bwMode="auto">
                            <a:xfrm>
                              <a:off x="835" y="25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1" name="Rectangle 3720"/>
                          <wps:cNvSpPr>
                            <a:spLocks noChangeArrowheads="1"/>
                          </wps:cNvSpPr>
                          <wps:spPr bwMode="auto">
                            <a:xfrm>
                              <a:off x="835" y="254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2" name="Rectangle 3721"/>
                          <wps:cNvSpPr>
                            <a:spLocks noChangeArrowheads="1"/>
                          </wps:cNvSpPr>
                          <wps:spPr bwMode="auto">
                            <a:xfrm>
                              <a:off x="835" y="253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3" name="Rectangle 3722"/>
                          <wps:cNvSpPr>
                            <a:spLocks noChangeArrowheads="1"/>
                          </wps:cNvSpPr>
                          <wps:spPr bwMode="auto">
                            <a:xfrm>
                              <a:off x="835" y="253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4" name="Rectangle 3723"/>
                          <wps:cNvSpPr>
                            <a:spLocks noChangeArrowheads="1"/>
                          </wps:cNvSpPr>
                          <wps:spPr bwMode="auto">
                            <a:xfrm>
                              <a:off x="835" y="252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5" name="Rectangle 3724"/>
                          <wps:cNvSpPr>
                            <a:spLocks noChangeArrowheads="1"/>
                          </wps:cNvSpPr>
                          <wps:spPr bwMode="auto">
                            <a:xfrm>
                              <a:off x="835" y="252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6" name="Rectangle 3725"/>
                          <wps:cNvSpPr>
                            <a:spLocks noChangeArrowheads="1"/>
                          </wps:cNvSpPr>
                          <wps:spPr bwMode="auto">
                            <a:xfrm>
                              <a:off x="835" y="252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7" name="Rectangle 3726"/>
                          <wps:cNvSpPr>
                            <a:spLocks noChangeArrowheads="1"/>
                          </wps:cNvSpPr>
                          <wps:spPr bwMode="auto">
                            <a:xfrm>
                              <a:off x="835" y="251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8" name="Rectangle 3727"/>
                          <wps:cNvSpPr>
                            <a:spLocks noChangeArrowheads="1"/>
                          </wps:cNvSpPr>
                          <wps:spPr bwMode="auto">
                            <a:xfrm>
                              <a:off x="835" y="251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9" name="Rectangle 3728"/>
                          <wps:cNvSpPr>
                            <a:spLocks noChangeArrowheads="1"/>
                          </wps:cNvSpPr>
                          <wps:spPr bwMode="auto">
                            <a:xfrm>
                              <a:off x="835" y="250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0" name="Rectangle 3729"/>
                          <wps:cNvSpPr>
                            <a:spLocks noChangeArrowheads="1"/>
                          </wps:cNvSpPr>
                          <wps:spPr bwMode="auto">
                            <a:xfrm>
                              <a:off x="835" y="250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1" name="Rectangle 3730"/>
                          <wps:cNvSpPr>
                            <a:spLocks noChangeArrowheads="1"/>
                          </wps:cNvSpPr>
                          <wps:spPr bwMode="auto">
                            <a:xfrm>
                              <a:off x="835" y="250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2" name="Rectangle 3731"/>
                          <wps:cNvSpPr>
                            <a:spLocks noChangeArrowheads="1"/>
                          </wps:cNvSpPr>
                          <wps:spPr bwMode="auto">
                            <a:xfrm>
                              <a:off x="835" y="249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3" name="Rectangle 3732"/>
                          <wps:cNvSpPr>
                            <a:spLocks noChangeArrowheads="1"/>
                          </wps:cNvSpPr>
                          <wps:spPr bwMode="auto">
                            <a:xfrm>
                              <a:off x="835" y="249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4" name="Rectangle 3733"/>
                          <wps:cNvSpPr>
                            <a:spLocks noChangeArrowheads="1"/>
                          </wps:cNvSpPr>
                          <wps:spPr bwMode="auto">
                            <a:xfrm>
                              <a:off x="835" y="248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5" name="Rectangle 3734"/>
                          <wps:cNvSpPr>
                            <a:spLocks noChangeArrowheads="1"/>
                          </wps:cNvSpPr>
                          <wps:spPr bwMode="auto">
                            <a:xfrm>
                              <a:off x="835" y="24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6" name="Rectangle 3735"/>
                          <wps:cNvSpPr>
                            <a:spLocks noChangeArrowheads="1"/>
                          </wps:cNvSpPr>
                          <wps:spPr bwMode="auto">
                            <a:xfrm>
                              <a:off x="835" y="248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7" name="Rectangle 3736"/>
                          <wps:cNvSpPr>
                            <a:spLocks noChangeArrowheads="1"/>
                          </wps:cNvSpPr>
                          <wps:spPr bwMode="auto">
                            <a:xfrm>
                              <a:off x="835" y="247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8" name="Rectangle 3737"/>
                          <wps:cNvSpPr>
                            <a:spLocks noChangeArrowheads="1"/>
                          </wps:cNvSpPr>
                          <wps:spPr bwMode="auto">
                            <a:xfrm>
                              <a:off x="835" y="247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9" name="Rectangle 3738"/>
                          <wps:cNvSpPr>
                            <a:spLocks noChangeArrowheads="1"/>
                          </wps:cNvSpPr>
                          <wps:spPr bwMode="auto">
                            <a:xfrm>
                              <a:off x="835" y="24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0" name="Rectangle 3739"/>
                          <wps:cNvSpPr>
                            <a:spLocks noChangeArrowheads="1"/>
                          </wps:cNvSpPr>
                          <wps:spPr bwMode="auto">
                            <a:xfrm>
                              <a:off x="835" y="246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1" name="Rectangle 3740"/>
                          <wps:cNvSpPr>
                            <a:spLocks noChangeArrowheads="1"/>
                          </wps:cNvSpPr>
                          <wps:spPr bwMode="auto">
                            <a:xfrm>
                              <a:off x="835" y="245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2" name="Rectangle 3741"/>
                          <wps:cNvSpPr>
                            <a:spLocks noChangeArrowheads="1"/>
                          </wps:cNvSpPr>
                          <wps:spPr bwMode="auto">
                            <a:xfrm>
                              <a:off x="835" y="245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3" name="Rectangle 3742"/>
                          <wps:cNvSpPr>
                            <a:spLocks noChangeArrowheads="1"/>
                          </wps:cNvSpPr>
                          <wps:spPr bwMode="auto">
                            <a:xfrm>
                              <a:off x="835" y="245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4" name="Rectangle 3743"/>
                          <wps:cNvSpPr>
                            <a:spLocks noChangeArrowheads="1"/>
                          </wps:cNvSpPr>
                          <wps:spPr bwMode="auto">
                            <a:xfrm>
                              <a:off x="835" y="244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5" name="Rectangle 3744"/>
                          <wps:cNvSpPr>
                            <a:spLocks noChangeArrowheads="1"/>
                          </wps:cNvSpPr>
                          <wps:spPr bwMode="auto">
                            <a:xfrm>
                              <a:off x="835" y="244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6" name="Rectangle 3745"/>
                          <wps:cNvSpPr>
                            <a:spLocks noChangeArrowheads="1"/>
                          </wps:cNvSpPr>
                          <wps:spPr bwMode="auto">
                            <a:xfrm>
                              <a:off x="835" y="243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7" name="Rectangle 3746"/>
                          <wps:cNvSpPr>
                            <a:spLocks noChangeArrowheads="1"/>
                          </wps:cNvSpPr>
                          <wps:spPr bwMode="auto">
                            <a:xfrm>
                              <a:off x="835" y="24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8" name="Rectangle 3747"/>
                          <wps:cNvSpPr>
                            <a:spLocks noChangeArrowheads="1"/>
                          </wps:cNvSpPr>
                          <wps:spPr bwMode="auto">
                            <a:xfrm>
                              <a:off x="835" y="24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9" name="Rectangle 3748"/>
                          <wps:cNvSpPr>
                            <a:spLocks noChangeArrowheads="1"/>
                          </wps:cNvSpPr>
                          <wps:spPr bwMode="auto">
                            <a:xfrm>
                              <a:off x="835" y="24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0" name="Rectangle 3749"/>
                          <wps:cNvSpPr>
                            <a:spLocks noChangeArrowheads="1"/>
                          </wps:cNvSpPr>
                          <wps:spPr bwMode="auto">
                            <a:xfrm>
                              <a:off x="835" y="24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1" name="Rectangle 3750"/>
                          <wps:cNvSpPr>
                            <a:spLocks noChangeArrowheads="1"/>
                          </wps:cNvSpPr>
                          <wps:spPr bwMode="auto">
                            <a:xfrm>
                              <a:off x="835" y="24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2" name="Rectangle 3751"/>
                          <wps:cNvSpPr>
                            <a:spLocks noChangeArrowheads="1"/>
                          </wps:cNvSpPr>
                          <wps:spPr bwMode="auto">
                            <a:xfrm>
                              <a:off x="835" y="24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3" name="Rectangle 3752"/>
                          <wps:cNvSpPr>
                            <a:spLocks noChangeArrowheads="1"/>
                          </wps:cNvSpPr>
                          <wps:spPr bwMode="auto">
                            <a:xfrm>
                              <a:off x="835" y="24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 name="Rectangle 3753"/>
                          <wps:cNvSpPr>
                            <a:spLocks noChangeArrowheads="1"/>
                          </wps:cNvSpPr>
                          <wps:spPr bwMode="auto">
                            <a:xfrm>
                              <a:off x="835" y="24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5" name="Rectangle 3754"/>
                          <wps:cNvSpPr>
                            <a:spLocks noChangeArrowheads="1"/>
                          </wps:cNvSpPr>
                          <wps:spPr bwMode="auto">
                            <a:xfrm>
                              <a:off x="835" y="240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6" name="Rectangle 3755"/>
                          <wps:cNvSpPr>
                            <a:spLocks noChangeArrowheads="1"/>
                          </wps:cNvSpPr>
                          <wps:spPr bwMode="auto">
                            <a:xfrm>
                              <a:off x="835" y="23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7" name="Rectangle 3756"/>
                          <wps:cNvSpPr>
                            <a:spLocks noChangeArrowheads="1"/>
                          </wps:cNvSpPr>
                          <wps:spPr bwMode="auto">
                            <a:xfrm>
                              <a:off x="835" y="239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8" name="Rectangle 3757"/>
                          <wps:cNvSpPr>
                            <a:spLocks noChangeArrowheads="1"/>
                          </wps:cNvSpPr>
                          <wps:spPr bwMode="auto">
                            <a:xfrm>
                              <a:off x="835" y="238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9" name="Rectangle 3758"/>
                          <wps:cNvSpPr>
                            <a:spLocks noChangeArrowheads="1"/>
                          </wps:cNvSpPr>
                          <wps:spPr bwMode="auto">
                            <a:xfrm>
                              <a:off x="835" y="238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0" name="Rectangle 3759"/>
                          <wps:cNvSpPr>
                            <a:spLocks noChangeArrowheads="1"/>
                          </wps:cNvSpPr>
                          <wps:spPr bwMode="auto">
                            <a:xfrm>
                              <a:off x="835" y="238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1" name="Rectangle 3760"/>
                          <wps:cNvSpPr>
                            <a:spLocks noChangeArrowheads="1"/>
                          </wps:cNvSpPr>
                          <wps:spPr bwMode="auto">
                            <a:xfrm>
                              <a:off x="835" y="237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2" name="Rectangle 3761"/>
                          <wps:cNvSpPr>
                            <a:spLocks noChangeArrowheads="1"/>
                          </wps:cNvSpPr>
                          <wps:spPr bwMode="auto">
                            <a:xfrm>
                              <a:off x="835" y="237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3" name="Rectangle 3762"/>
                          <wps:cNvSpPr>
                            <a:spLocks noChangeArrowheads="1"/>
                          </wps:cNvSpPr>
                          <wps:spPr bwMode="auto">
                            <a:xfrm>
                              <a:off x="835" y="23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4" name="Rectangle 3763"/>
                          <wps:cNvSpPr>
                            <a:spLocks noChangeArrowheads="1"/>
                          </wps:cNvSpPr>
                          <wps:spPr bwMode="auto">
                            <a:xfrm>
                              <a:off x="835" y="236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5" name="Rectangle 3764"/>
                          <wps:cNvSpPr>
                            <a:spLocks noChangeArrowheads="1"/>
                          </wps:cNvSpPr>
                          <wps:spPr bwMode="auto">
                            <a:xfrm>
                              <a:off x="835" y="23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6" name="Rectangle 3765"/>
                          <wps:cNvSpPr>
                            <a:spLocks noChangeArrowheads="1"/>
                          </wps:cNvSpPr>
                          <wps:spPr bwMode="auto">
                            <a:xfrm>
                              <a:off x="835" y="235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7" name="Rectangle 3766"/>
                          <wps:cNvSpPr>
                            <a:spLocks noChangeArrowheads="1"/>
                          </wps:cNvSpPr>
                          <wps:spPr bwMode="auto">
                            <a:xfrm>
                              <a:off x="835" y="235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8" name="Rectangle 3767"/>
                          <wps:cNvSpPr>
                            <a:spLocks noChangeArrowheads="1"/>
                          </wps:cNvSpPr>
                          <wps:spPr bwMode="auto">
                            <a:xfrm>
                              <a:off x="835" y="234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 name="Rectangle 3768"/>
                          <wps:cNvSpPr>
                            <a:spLocks noChangeArrowheads="1"/>
                          </wps:cNvSpPr>
                          <wps:spPr bwMode="auto">
                            <a:xfrm>
                              <a:off x="835" y="234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0" name="Rectangle 3769"/>
                          <wps:cNvSpPr>
                            <a:spLocks noChangeArrowheads="1"/>
                          </wps:cNvSpPr>
                          <wps:spPr bwMode="auto">
                            <a:xfrm>
                              <a:off x="835" y="234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 name="Rectangle 3770"/>
                          <wps:cNvSpPr>
                            <a:spLocks noChangeArrowheads="1"/>
                          </wps:cNvSpPr>
                          <wps:spPr bwMode="auto">
                            <a:xfrm>
                              <a:off x="835" y="233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2" name="Rectangle 3771"/>
                          <wps:cNvSpPr>
                            <a:spLocks noChangeArrowheads="1"/>
                          </wps:cNvSpPr>
                          <wps:spPr bwMode="auto">
                            <a:xfrm>
                              <a:off x="835" y="23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3" name="Rectangle 3772"/>
                          <wps:cNvSpPr>
                            <a:spLocks noChangeArrowheads="1"/>
                          </wps:cNvSpPr>
                          <wps:spPr bwMode="auto">
                            <a:xfrm>
                              <a:off x="835" y="232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4" name="Rectangle 3773"/>
                          <wps:cNvSpPr>
                            <a:spLocks noChangeArrowheads="1"/>
                          </wps:cNvSpPr>
                          <wps:spPr bwMode="auto">
                            <a:xfrm>
                              <a:off x="835" y="232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5" name="Rectangle 3774"/>
                          <wps:cNvSpPr>
                            <a:spLocks noChangeArrowheads="1"/>
                          </wps:cNvSpPr>
                          <wps:spPr bwMode="auto">
                            <a:xfrm>
                              <a:off x="835" y="231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6" name="Rectangle 3775"/>
                          <wps:cNvSpPr>
                            <a:spLocks noChangeArrowheads="1"/>
                          </wps:cNvSpPr>
                          <wps:spPr bwMode="auto">
                            <a:xfrm>
                              <a:off x="835" y="231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7" name="Rectangle 3776"/>
                          <wps:cNvSpPr>
                            <a:spLocks noChangeArrowheads="1"/>
                          </wps:cNvSpPr>
                          <wps:spPr bwMode="auto">
                            <a:xfrm>
                              <a:off x="835" y="231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8" name="Rectangle 3777"/>
                          <wps:cNvSpPr>
                            <a:spLocks noChangeArrowheads="1"/>
                          </wps:cNvSpPr>
                          <wps:spPr bwMode="auto">
                            <a:xfrm>
                              <a:off x="835" y="230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9" name="Rectangle 3778"/>
                          <wps:cNvSpPr>
                            <a:spLocks noChangeArrowheads="1"/>
                          </wps:cNvSpPr>
                          <wps:spPr bwMode="auto">
                            <a:xfrm>
                              <a:off x="835" y="230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0" name="Rectangle 3779"/>
                          <wps:cNvSpPr>
                            <a:spLocks noChangeArrowheads="1"/>
                          </wps:cNvSpPr>
                          <wps:spPr bwMode="auto">
                            <a:xfrm>
                              <a:off x="835" y="22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1" name="Rectangle 3780"/>
                          <wps:cNvSpPr>
                            <a:spLocks noChangeArrowheads="1"/>
                          </wps:cNvSpPr>
                          <wps:spPr bwMode="auto">
                            <a:xfrm>
                              <a:off x="835" y="229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2" name="Rectangle 3781"/>
                          <wps:cNvSpPr>
                            <a:spLocks noChangeArrowheads="1"/>
                          </wps:cNvSpPr>
                          <wps:spPr bwMode="auto">
                            <a:xfrm>
                              <a:off x="835" y="22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3" name="Rectangle 3782"/>
                          <wps:cNvSpPr>
                            <a:spLocks noChangeArrowheads="1"/>
                          </wps:cNvSpPr>
                          <wps:spPr bwMode="auto">
                            <a:xfrm>
                              <a:off x="835" y="22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4" name="Rectangle 3783"/>
                          <wps:cNvSpPr>
                            <a:spLocks noChangeArrowheads="1"/>
                          </wps:cNvSpPr>
                          <wps:spPr bwMode="auto">
                            <a:xfrm>
                              <a:off x="835" y="22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5" name="Rectangle 3784"/>
                          <wps:cNvSpPr>
                            <a:spLocks noChangeArrowheads="1"/>
                          </wps:cNvSpPr>
                          <wps:spPr bwMode="auto">
                            <a:xfrm>
                              <a:off x="835" y="22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6" name="Rectangle 3785"/>
                          <wps:cNvSpPr>
                            <a:spLocks noChangeArrowheads="1"/>
                          </wps:cNvSpPr>
                          <wps:spPr bwMode="auto">
                            <a:xfrm>
                              <a:off x="835" y="22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7" name="Rectangle 3786"/>
                          <wps:cNvSpPr>
                            <a:spLocks noChangeArrowheads="1"/>
                          </wps:cNvSpPr>
                          <wps:spPr bwMode="auto">
                            <a:xfrm>
                              <a:off x="835" y="227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8" name="Rectangle 3787"/>
                          <wps:cNvSpPr>
                            <a:spLocks noChangeArrowheads="1"/>
                          </wps:cNvSpPr>
                          <wps:spPr bwMode="auto">
                            <a:xfrm>
                              <a:off x="835" y="22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9" name="Rectangle 3788"/>
                          <wps:cNvSpPr>
                            <a:spLocks noChangeArrowheads="1"/>
                          </wps:cNvSpPr>
                          <wps:spPr bwMode="auto">
                            <a:xfrm>
                              <a:off x="835" y="22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0" name="Rectangle 3789"/>
                          <wps:cNvSpPr>
                            <a:spLocks noChangeArrowheads="1"/>
                          </wps:cNvSpPr>
                          <wps:spPr bwMode="auto">
                            <a:xfrm>
                              <a:off x="835" y="225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1" name="Rectangle 3790"/>
                          <wps:cNvSpPr>
                            <a:spLocks noChangeArrowheads="1"/>
                          </wps:cNvSpPr>
                          <wps:spPr bwMode="auto">
                            <a:xfrm>
                              <a:off x="835" y="22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2" name="Rectangle 3791"/>
                          <wps:cNvSpPr>
                            <a:spLocks noChangeArrowheads="1"/>
                          </wps:cNvSpPr>
                          <wps:spPr bwMode="auto">
                            <a:xfrm>
                              <a:off x="835" y="22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3" name="Rectangle 3792"/>
                          <wps:cNvSpPr>
                            <a:spLocks noChangeArrowheads="1"/>
                          </wps:cNvSpPr>
                          <wps:spPr bwMode="auto">
                            <a:xfrm>
                              <a:off x="835" y="22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4" name="Rectangle 3793"/>
                          <wps:cNvSpPr>
                            <a:spLocks noChangeArrowheads="1"/>
                          </wps:cNvSpPr>
                          <wps:spPr bwMode="auto">
                            <a:xfrm>
                              <a:off x="835" y="21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5" name="Rectangle 3794"/>
                          <wps:cNvSpPr>
                            <a:spLocks noChangeArrowheads="1"/>
                          </wps:cNvSpPr>
                          <wps:spPr bwMode="auto">
                            <a:xfrm>
                              <a:off x="835" y="21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6" name="Rectangle 3795"/>
                          <wps:cNvSpPr>
                            <a:spLocks noChangeArrowheads="1"/>
                          </wps:cNvSpPr>
                          <wps:spPr bwMode="auto">
                            <a:xfrm>
                              <a:off x="835" y="21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7" name="Rectangle 3796"/>
                          <wps:cNvSpPr>
                            <a:spLocks noChangeArrowheads="1"/>
                          </wps:cNvSpPr>
                          <wps:spPr bwMode="auto">
                            <a:xfrm>
                              <a:off x="835" y="21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8" name="Rectangle 3797"/>
                          <wps:cNvSpPr>
                            <a:spLocks noChangeArrowheads="1"/>
                          </wps:cNvSpPr>
                          <wps:spPr bwMode="auto">
                            <a:xfrm>
                              <a:off x="835" y="21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9" name="Rectangle 3798"/>
                          <wps:cNvSpPr>
                            <a:spLocks noChangeArrowheads="1"/>
                          </wps:cNvSpPr>
                          <wps:spPr bwMode="auto">
                            <a:xfrm>
                              <a:off x="835" y="21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0" name="Rectangle 3799"/>
                          <wps:cNvSpPr>
                            <a:spLocks noChangeArrowheads="1"/>
                          </wps:cNvSpPr>
                          <wps:spPr bwMode="auto">
                            <a:xfrm>
                              <a:off x="835" y="21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1" name="Rectangle 3800"/>
                          <wps:cNvSpPr>
                            <a:spLocks noChangeArrowheads="1"/>
                          </wps:cNvSpPr>
                          <wps:spPr bwMode="auto">
                            <a:xfrm>
                              <a:off x="835" y="210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2" name="Rectangle 3801"/>
                          <wps:cNvSpPr>
                            <a:spLocks noChangeArrowheads="1"/>
                          </wps:cNvSpPr>
                          <wps:spPr bwMode="auto">
                            <a:xfrm>
                              <a:off x="835" y="21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3" name="Rectangle 3802"/>
                          <wps:cNvSpPr>
                            <a:spLocks noChangeArrowheads="1"/>
                          </wps:cNvSpPr>
                          <wps:spPr bwMode="auto">
                            <a:xfrm>
                              <a:off x="835" y="21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4" name="Rectangle 3803"/>
                          <wps:cNvSpPr>
                            <a:spLocks noChangeArrowheads="1"/>
                          </wps:cNvSpPr>
                          <wps:spPr bwMode="auto">
                            <a:xfrm>
                              <a:off x="835" y="20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5" name="Rectangle 3804"/>
                          <wps:cNvSpPr>
                            <a:spLocks noChangeArrowheads="1"/>
                          </wps:cNvSpPr>
                          <wps:spPr bwMode="auto">
                            <a:xfrm>
                              <a:off x="835" y="209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6" name="Rectangle 3805"/>
                          <wps:cNvSpPr>
                            <a:spLocks noChangeArrowheads="1"/>
                          </wps:cNvSpPr>
                          <wps:spPr bwMode="auto">
                            <a:xfrm>
                              <a:off x="835" y="208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7" name="Rectangle 3806"/>
                          <wps:cNvSpPr>
                            <a:spLocks noChangeArrowheads="1"/>
                          </wps:cNvSpPr>
                          <wps:spPr bwMode="auto">
                            <a:xfrm>
                              <a:off x="835" y="208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8" name="Rectangle 3807"/>
                          <wps:cNvSpPr>
                            <a:spLocks noChangeArrowheads="1"/>
                          </wps:cNvSpPr>
                          <wps:spPr bwMode="auto">
                            <a:xfrm>
                              <a:off x="835" y="208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9" name="Rectangle 3808"/>
                          <wps:cNvSpPr>
                            <a:spLocks noChangeArrowheads="1"/>
                          </wps:cNvSpPr>
                          <wps:spPr bwMode="auto">
                            <a:xfrm>
                              <a:off x="835" y="207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0" name="Rectangle 3809"/>
                          <wps:cNvSpPr>
                            <a:spLocks noChangeArrowheads="1"/>
                          </wps:cNvSpPr>
                          <wps:spPr bwMode="auto">
                            <a:xfrm>
                              <a:off x="835" y="207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1" name="Rectangle 3810"/>
                          <wps:cNvSpPr>
                            <a:spLocks noChangeArrowheads="1"/>
                          </wps:cNvSpPr>
                          <wps:spPr bwMode="auto">
                            <a:xfrm>
                              <a:off x="835" y="20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2" name="Rectangle 3811"/>
                          <wps:cNvSpPr>
                            <a:spLocks noChangeArrowheads="1"/>
                          </wps:cNvSpPr>
                          <wps:spPr bwMode="auto">
                            <a:xfrm>
                              <a:off x="835" y="20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3" name="Rectangle 3812"/>
                          <wps:cNvSpPr>
                            <a:spLocks noChangeArrowheads="1"/>
                          </wps:cNvSpPr>
                          <wps:spPr bwMode="auto">
                            <a:xfrm>
                              <a:off x="835" y="20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4" name="Rectangle 3813"/>
                          <wps:cNvSpPr>
                            <a:spLocks noChangeArrowheads="1"/>
                          </wps:cNvSpPr>
                          <wps:spPr bwMode="auto">
                            <a:xfrm>
                              <a:off x="835" y="205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5" name="Rectangle 3814"/>
                          <wps:cNvSpPr>
                            <a:spLocks noChangeArrowheads="1"/>
                          </wps:cNvSpPr>
                          <wps:spPr bwMode="auto">
                            <a:xfrm>
                              <a:off x="835" y="205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6" name="Rectangle 3815"/>
                          <wps:cNvSpPr>
                            <a:spLocks noChangeArrowheads="1"/>
                          </wps:cNvSpPr>
                          <wps:spPr bwMode="auto">
                            <a:xfrm>
                              <a:off x="835" y="204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7" name="Rectangle 3816"/>
                          <wps:cNvSpPr>
                            <a:spLocks noChangeArrowheads="1"/>
                          </wps:cNvSpPr>
                          <wps:spPr bwMode="auto">
                            <a:xfrm>
                              <a:off x="835" y="204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8" name="Rectangle 3817"/>
                          <wps:cNvSpPr>
                            <a:spLocks noChangeArrowheads="1"/>
                          </wps:cNvSpPr>
                          <wps:spPr bwMode="auto">
                            <a:xfrm>
                              <a:off x="835" y="204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9" name="Rectangle 3818"/>
                          <wps:cNvSpPr>
                            <a:spLocks noChangeArrowheads="1"/>
                          </wps:cNvSpPr>
                          <wps:spPr bwMode="auto">
                            <a:xfrm>
                              <a:off x="835" y="193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0" name="Rectangle 3819"/>
                          <wps:cNvSpPr>
                            <a:spLocks noChangeArrowheads="1"/>
                          </wps:cNvSpPr>
                          <wps:spPr bwMode="auto">
                            <a:xfrm>
                              <a:off x="835" y="192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1" name="Rectangle 3820"/>
                          <wps:cNvSpPr>
                            <a:spLocks noChangeArrowheads="1"/>
                          </wps:cNvSpPr>
                          <wps:spPr bwMode="auto">
                            <a:xfrm>
                              <a:off x="835" y="192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2" name="Rectangle 3821"/>
                          <wps:cNvSpPr>
                            <a:spLocks noChangeArrowheads="1"/>
                          </wps:cNvSpPr>
                          <wps:spPr bwMode="auto">
                            <a:xfrm>
                              <a:off x="835" y="19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3" name="Rectangle 3822"/>
                          <wps:cNvSpPr>
                            <a:spLocks noChangeArrowheads="1"/>
                          </wps:cNvSpPr>
                          <wps:spPr bwMode="auto">
                            <a:xfrm>
                              <a:off x="835" y="19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4" name="Rectangle 3823"/>
                          <wps:cNvSpPr>
                            <a:spLocks noChangeArrowheads="1"/>
                          </wps:cNvSpPr>
                          <wps:spPr bwMode="auto">
                            <a:xfrm>
                              <a:off x="835" y="191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5" name="Rectangle 3824"/>
                          <wps:cNvSpPr>
                            <a:spLocks noChangeArrowheads="1"/>
                          </wps:cNvSpPr>
                          <wps:spPr bwMode="auto">
                            <a:xfrm>
                              <a:off x="835" y="190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6" name="Rectangle 3825"/>
                          <wps:cNvSpPr>
                            <a:spLocks noChangeArrowheads="1"/>
                          </wps:cNvSpPr>
                          <wps:spPr bwMode="auto">
                            <a:xfrm>
                              <a:off x="835" y="190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7" name="Rectangle 3826"/>
                          <wps:cNvSpPr>
                            <a:spLocks noChangeArrowheads="1"/>
                          </wps:cNvSpPr>
                          <wps:spPr bwMode="auto">
                            <a:xfrm>
                              <a:off x="835" y="190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8" name="Rectangle 3827"/>
                          <wps:cNvSpPr>
                            <a:spLocks noChangeArrowheads="1"/>
                          </wps:cNvSpPr>
                          <wps:spPr bwMode="auto">
                            <a:xfrm>
                              <a:off x="835" y="189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9" name="Rectangle 3828"/>
                          <wps:cNvSpPr>
                            <a:spLocks noChangeArrowheads="1"/>
                          </wps:cNvSpPr>
                          <wps:spPr bwMode="auto">
                            <a:xfrm>
                              <a:off x="835" y="189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0" name="Rectangle 3829"/>
                          <wps:cNvSpPr>
                            <a:spLocks noChangeArrowheads="1"/>
                          </wps:cNvSpPr>
                          <wps:spPr bwMode="auto">
                            <a:xfrm>
                              <a:off x="835" y="188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1" name="Rectangle 3830"/>
                          <wps:cNvSpPr>
                            <a:spLocks noChangeArrowheads="1"/>
                          </wps:cNvSpPr>
                          <wps:spPr bwMode="auto">
                            <a:xfrm>
                              <a:off x="835" y="18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2" name="Rectangle 3831"/>
                          <wps:cNvSpPr>
                            <a:spLocks noChangeArrowheads="1"/>
                          </wps:cNvSpPr>
                          <wps:spPr bwMode="auto">
                            <a:xfrm>
                              <a:off x="835" y="18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3" name="Rectangle 3832"/>
                          <wps:cNvSpPr>
                            <a:spLocks noChangeArrowheads="1"/>
                          </wps:cNvSpPr>
                          <wps:spPr bwMode="auto">
                            <a:xfrm>
                              <a:off x="835" y="187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4" name="Rectangle 3833"/>
                          <wps:cNvSpPr>
                            <a:spLocks noChangeArrowheads="1"/>
                          </wps:cNvSpPr>
                          <wps:spPr bwMode="auto">
                            <a:xfrm>
                              <a:off x="835" y="187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5" name="Rectangle 3834"/>
                          <wps:cNvSpPr>
                            <a:spLocks noChangeArrowheads="1"/>
                          </wps:cNvSpPr>
                          <wps:spPr bwMode="auto">
                            <a:xfrm>
                              <a:off x="835" y="18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6" name="Rectangle 3835"/>
                          <wps:cNvSpPr>
                            <a:spLocks noChangeArrowheads="1"/>
                          </wps:cNvSpPr>
                          <wps:spPr bwMode="auto">
                            <a:xfrm>
                              <a:off x="835" y="186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 name="Rectangle 3836"/>
                          <wps:cNvSpPr>
                            <a:spLocks noChangeArrowheads="1"/>
                          </wps:cNvSpPr>
                          <wps:spPr bwMode="auto">
                            <a:xfrm>
                              <a:off x="835" y="185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8" name="Rectangle 3837"/>
                          <wps:cNvSpPr>
                            <a:spLocks noChangeArrowheads="1"/>
                          </wps:cNvSpPr>
                          <wps:spPr bwMode="auto">
                            <a:xfrm>
                              <a:off x="835" y="185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9" name="Rectangle 3838"/>
                          <wps:cNvSpPr>
                            <a:spLocks noChangeArrowheads="1"/>
                          </wps:cNvSpPr>
                          <wps:spPr bwMode="auto">
                            <a:xfrm>
                              <a:off x="835" y="185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0" name="Rectangle 3839"/>
                          <wps:cNvSpPr>
                            <a:spLocks noChangeArrowheads="1"/>
                          </wps:cNvSpPr>
                          <wps:spPr bwMode="auto">
                            <a:xfrm>
                              <a:off x="835" y="18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1" name="Rectangle 3840"/>
                          <wps:cNvSpPr>
                            <a:spLocks noChangeArrowheads="1"/>
                          </wps:cNvSpPr>
                          <wps:spPr bwMode="auto">
                            <a:xfrm>
                              <a:off x="835" y="18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2" name="Rectangle 3841"/>
                          <wps:cNvSpPr>
                            <a:spLocks noChangeArrowheads="1"/>
                          </wps:cNvSpPr>
                          <wps:spPr bwMode="auto">
                            <a:xfrm>
                              <a:off x="835" y="18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3" name="Rectangle 3842"/>
                          <wps:cNvSpPr>
                            <a:spLocks noChangeArrowheads="1"/>
                          </wps:cNvSpPr>
                          <wps:spPr bwMode="auto">
                            <a:xfrm>
                              <a:off x="835" y="18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4" name="Rectangle 3843"/>
                          <wps:cNvSpPr>
                            <a:spLocks noChangeArrowheads="1"/>
                          </wps:cNvSpPr>
                          <wps:spPr bwMode="auto">
                            <a:xfrm>
                              <a:off x="835" y="18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5" name="Rectangle 3844"/>
                          <wps:cNvSpPr>
                            <a:spLocks noChangeArrowheads="1"/>
                          </wps:cNvSpPr>
                          <wps:spPr bwMode="auto">
                            <a:xfrm>
                              <a:off x="835" y="18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6" name="Rectangle 3845"/>
                          <wps:cNvSpPr>
                            <a:spLocks noChangeArrowheads="1"/>
                          </wps:cNvSpPr>
                          <wps:spPr bwMode="auto">
                            <a:xfrm>
                              <a:off x="835" y="182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907" name="Group 3846"/>
                        <wpg:cNvGrpSpPr>
                          <a:grpSpLocks/>
                        </wpg:cNvGrpSpPr>
                        <wpg:grpSpPr bwMode="auto">
                          <a:xfrm>
                            <a:off x="461934" y="382230"/>
                            <a:ext cx="2213" cy="625617"/>
                            <a:chOff x="835" y="691"/>
                            <a:chExt cx="4" cy="1131"/>
                          </a:xfrm>
                        </wpg:grpSpPr>
                        <wps:wsp>
                          <wps:cNvPr id="3908" name="Rectangle 3847"/>
                          <wps:cNvSpPr>
                            <a:spLocks noChangeArrowheads="1"/>
                          </wps:cNvSpPr>
                          <wps:spPr bwMode="auto">
                            <a:xfrm>
                              <a:off x="835" y="18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9" name="Rectangle 3848"/>
                          <wps:cNvSpPr>
                            <a:spLocks noChangeArrowheads="1"/>
                          </wps:cNvSpPr>
                          <wps:spPr bwMode="auto">
                            <a:xfrm>
                              <a:off x="835" y="181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0" name="Rectangle 3849"/>
                          <wps:cNvSpPr>
                            <a:spLocks noChangeArrowheads="1"/>
                          </wps:cNvSpPr>
                          <wps:spPr bwMode="auto">
                            <a:xfrm>
                              <a:off x="835" y="18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1" name="Rectangle 3850"/>
                          <wps:cNvSpPr>
                            <a:spLocks noChangeArrowheads="1"/>
                          </wps:cNvSpPr>
                          <wps:spPr bwMode="auto">
                            <a:xfrm>
                              <a:off x="835" y="18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2" name="Rectangle 3851"/>
                          <wps:cNvSpPr>
                            <a:spLocks noChangeArrowheads="1"/>
                          </wps:cNvSpPr>
                          <wps:spPr bwMode="auto">
                            <a:xfrm>
                              <a:off x="835" y="18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3" name="Rectangle 3852"/>
                          <wps:cNvSpPr>
                            <a:spLocks noChangeArrowheads="1"/>
                          </wps:cNvSpPr>
                          <wps:spPr bwMode="auto">
                            <a:xfrm>
                              <a:off x="835" y="17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4" name="Rectangle 3853"/>
                          <wps:cNvSpPr>
                            <a:spLocks noChangeArrowheads="1"/>
                          </wps:cNvSpPr>
                          <wps:spPr bwMode="auto">
                            <a:xfrm>
                              <a:off x="835" y="179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5" name="Rectangle 3854"/>
                          <wps:cNvSpPr>
                            <a:spLocks noChangeArrowheads="1"/>
                          </wps:cNvSpPr>
                          <wps:spPr bwMode="auto">
                            <a:xfrm>
                              <a:off x="835" y="178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6" name="Rectangle 3855"/>
                          <wps:cNvSpPr>
                            <a:spLocks noChangeArrowheads="1"/>
                          </wps:cNvSpPr>
                          <wps:spPr bwMode="auto">
                            <a:xfrm>
                              <a:off x="835" y="178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7" name="Rectangle 3856"/>
                          <wps:cNvSpPr>
                            <a:spLocks noChangeArrowheads="1"/>
                          </wps:cNvSpPr>
                          <wps:spPr bwMode="auto">
                            <a:xfrm>
                              <a:off x="835" y="178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8" name="Rectangle 3857"/>
                          <wps:cNvSpPr>
                            <a:spLocks noChangeArrowheads="1"/>
                          </wps:cNvSpPr>
                          <wps:spPr bwMode="auto">
                            <a:xfrm>
                              <a:off x="835" y="17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9" name="Rectangle 3858"/>
                          <wps:cNvSpPr>
                            <a:spLocks noChangeArrowheads="1"/>
                          </wps:cNvSpPr>
                          <wps:spPr bwMode="auto">
                            <a:xfrm>
                              <a:off x="835" y="17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0" name="Rectangle 3859"/>
                          <wps:cNvSpPr>
                            <a:spLocks noChangeArrowheads="1"/>
                          </wps:cNvSpPr>
                          <wps:spPr bwMode="auto">
                            <a:xfrm>
                              <a:off x="835" y="17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1" name="Rectangle 3860"/>
                          <wps:cNvSpPr>
                            <a:spLocks noChangeArrowheads="1"/>
                          </wps:cNvSpPr>
                          <wps:spPr bwMode="auto">
                            <a:xfrm>
                              <a:off x="835" y="17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2" name="Rectangle 3861"/>
                          <wps:cNvSpPr>
                            <a:spLocks noChangeArrowheads="1"/>
                          </wps:cNvSpPr>
                          <wps:spPr bwMode="auto">
                            <a:xfrm>
                              <a:off x="835" y="17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3" name="Rectangle 3862"/>
                          <wps:cNvSpPr>
                            <a:spLocks noChangeArrowheads="1"/>
                          </wps:cNvSpPr>
                          <wps:spPr bwMode="auto">
                            <a:xfrm>
                              <a:off x="835" y="175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4" name="Rectangle 3863"/>
                          <wps:cNvSpPr>
                            <a:spLocks noChangeArrowheads="1"/>
                          </wps:cNvSpPr>
                          <wps:spPr bwMode="auto">
                            <a:xfrm>
                              <a:off x="835" y="175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5" name="Rectangle 3864"/>
                          <wps:cNvSpPr>
                            <a:spLocks noChangeArrowheads="1"/>
                          </wps:cNvSpPr>
                          <wps:spPr bwMode="auto">
                            <a:xfrm>
                              <a:off x="835" y="174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6" name="Rectangle 3865"/>
                          <wps:cNvSpPr>
                            <a:spLocks noChangeArrowheads="1"/>
                          </wps:cNvSpPr>
                          <wps:spPr bwMode="auto">
                            <a:xfrm>
                              <a:off x="835" y="174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7" name="Rectangle 3866"/>
                          <wps:cNvSpPr>
                            <a:spLocks noChangeArrowheads="1"/>
                          </wps:cNvSpPr>
                          <wps:spPr bwMode="auto">
                            <a:xfrm>
                              <a:off x="835" y="17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8" name="Rectangle 3867"/>
                          <wps:cNvSpPr>
                            <a:spLocks noChangeArrowheads="1"/>
                          </wps:cNvSpPr>
                          <wps:spPr bwMode="auto">
                            <a:xfrm>
                              <a:off x="835" y="17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 name="Rectangle 3868"/>
                          <wps:cNvSpPr>
                            <a:spLocks noChangeArrowheads="1"/>
                          </wps:cNvSpPr>
                          <wps:spPr bwMode="auto">
                            <a:xfrm>
                              <a:off x="835" y="17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0" name="Rectangle 3869"/>
                          <wps:cNvSpPr>
                            <a:spLocks noChangeArrowheads="1"/>
                          </wps:cNvSpPr>
                          <wps:spPr bwMode="auto">
                            <a:xfrm>
                              <a:off x="835" y="172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1" name="Rectangle 3870"/>
                          <wps:cNvSpPr>
                            <a:spLocks noChangeArrowheads="1"/>
                          </wps:cNvSpPr>
                          <wps:spPr bwMode="auto">
                            <a:xfrm>
                              <a:off x="835" y="172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2" name="Rectangle 3871"/>
                          <wps:cNvSpPr>
                            <a:spLocks noChangeArrowheads="1"/>
                          </wps:cNvSpPr>
                          <wps:spPr bwMode="auto">
                            <a:xfrm>
                              <a:off x="835" y="171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3" name="Rectangle 3872"/>
                          <wps:cNvSpPr>
                            <a:spLocks noChangeArrowheads="1"/>
                          </wps:cNvSpPr>
                          <wps:spPr bwMode="auto">
                            <a:xfrm>
                              <a:off x="835" y="171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4" name="Rectangle 3873"/>
                          <wps:cNvSpPr>
                            <a:spLocks noChangeArrowheads="1"/>
                          </wps:cNvSpPr>
                          <wps:spPr bwMode="auto">
                            <a:xfrm>
                              <a:off x="835" y="171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5" name="Rectangle 3874"/>
                          <wps:cNvSpPr>
                            <a:spLocks noChangeArrowheads="1"/>
                          </wps:cNvSpPr>
                          <wps:spPr bwMode="auto">
                            <a:xfrm>
                              <a:off x="835" y="170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6" name="Rectangle 3875"/>
                          <wps:cNvSpPr>
                            <a:spLocks noChangeArrowheads="1"/>
                          </wps:cNvSpPr>
                          <wps:spPr bwMode="auto">
                            <a:xfrm>
                              <a:off x="835" y="17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7" name="Rectangle 3876"/>
                          <wps:cNvSpPr>
                            <a:spLocks noChangeArrowheads="1"/>
                          </wps:cNvSpPr>
                          <wps:spPr bwMode="auto">
                            <a:xfrm>
                              <a:off x="835" y="16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8" name="Rectangle 3877"/>
                          <wps:cNvSpPr>
                            <a:spLocks noChangeArrowheads="1"/>
                          </wps:cNvSpPr>
                          <wps:spPr bwMode="auto">
                            <a:xfrm>
                              <a:off x="835" y="16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9" name="Rectangle 3878"/>
                          <wps:cNvSpPr>
                            <a:spLocks noChangeArrowheads="1"/>
                          </wps:cNvSpPr>
                          <wps:spPr bwMode="auto">
                            <a:xfrm>
                              <a:off x="835" y="16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0" name="Rectangle 3879"/>
                          <wps:cNvSpPr>
                            <a:spLocks noChangeArrowheads="1"/>
                          </wps:cNvSpPr>
                          <wps:spPr bwMode="auto">
                            <a:xfrm>
                              <a:off x="835" y="16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 name="Rectangle 3880"/>
                          <wps:cNvSpPr>
                            <a:spLocks noChangeArrowheads="1"/>
                          </wps:cNvSpPr>
                          <wps:spPr bwMode="auto">
                            <a:xfrm>
                              <a:off x="835" y="16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2" name="Rectangle 3881"/>
                          <wps:cNvSpPr>
                            <a:spLocks noChangeArrowheads="1"/>
                          </wps:cNvSpPr>
                          <wps:spPr bwMode="auto">
                            <a:xfrm>
                              <a:off x="835" y="16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3" name="Rectangle 3882"/>
                          <wps:cNvSpPr>
                            <a:spLocks noChangeArrowheads="1"/>
                          </wps:cNvSpPr>
                          <wps:spPr bwMode="auto">
                            <a:xfrm>
                              <a:off x="835" y="167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4" name="Rectangle 3883"/>
                          <wps:cNvSpPr>
                            <a:spLocks noChangeArrowheads="1"/>
                          </wps:cNvSpPr>
                          <wps:spPr bwMode="auto">
                            <a:xfrm>
                              <a:off x="835" y="166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5" name="Rectangle 3884"/>
                          <wps:cNvSpPr>
                            <a:spLocks noChangeArrowheads="1"/>
                          </wps:cNvSpPr>
                          <wps:spPr bwMode="auto">
                            <a:xfrm>
                              <a:off x="835" y="16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6" name="Rectangle 3885"/>
                          <wps:cNvSpPr>
                            <a:spLocks noChangeArrowheads="1"/>
                          </wps:cNvSpPr>
                          <wps:spPr bwMode="auto">
                            <a:xfrm>
                              <a:off x="835" y="16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7" name="Rectangle 3886"/>
                          <wps:cNvSpPr>
                            <a:spLocks noChangeArrowheads="1"/>
                          </wps:cNvSpPr>
                          <wps:spPr bwMode="auto">
                            <a:xfrm>
                              <a:off x="835" y="16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8" name="Rectangle 3887"/>
                          <wps:cNvSpPr>
                            <a:spLocks noChangeArrowheads="1"/>
                          </wps:cNvSpPr>
                          <wps:spPr bwMode="auto">
                            <a:xfrm>
                              <a:off x="835" y="16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9" name="Rectangle 3888"/>
                          <wps:cNvSpPr>
                            <a:spLocks noChangeArrowheads="1"/>
                          </wps:cNvSpPr>
                          <wps:spPr bwMode="auto">
                            <a:xfrm>
                              <a:off x="835" y="16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0" name="Rectangle 3889"/>
                          <wps:cNvSpPr>
                            <a:spLocks noChangeArrowheads="1"/>
                          </wps:cNvSpPr>
                          <wps:spPr bwMode="auto">
                            <a:xfrm>
                              <a:off x="835" y="16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1" name="Rectangle 3890"/>
                          <wps:cNvSpPr>
                            <a:spLocks noChangeArrowheads="1"/>
                          </wps:cNvSpPr>
                          <wps:spPr bwMode="auto">
                            <a:xfrm>
                              <a:off x="835" y="164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2" name="Rectangle 3891"/>
                          <wps:cNvSpPr>
                            <a:spLocks noChangeArrowheads="1"/>
                          </wps:cNvSpPr>
                          <wps:spPr bwMode="auto">
                            <a:xfrm>
                              <a:off x="835" y="163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3" name="Rectangle 3892"/>
                          <wps:cNvSpPr>
                            <a:spLocks noChangeArrowheads="1"/>
                          </wps:cNvSpPr>
                          <wps:spPr bwMode="auto">
                            <a:xfrm>
                              <a:off x="835" y="163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4" name="Rectangle 3893"/>
                          <wps:cNvSpPr>
                            <a:spLocks noChangeArrowheads="1"/>
                          </wps:cNvSpPr>
                          <wps:spPr bwMode="auto">
                            <a:xfrm>
                              <a:off x="835" y="16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5" name="Rectangle 3894"/>
                          <wps:cNvSpPr>
                            <a:spLocks noChangeArrowheads="1"/>
                          </wps:cNvSpPr>
                          <wps:spPr bwMode="auto">
                            <a:xfrm>
                              <a:off x="835" y="16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6" name="Rectangle 3895"/>
                          <wps:cNvSpPr>
                            <a:spLocks noChangeArrowheads="1"/>
                          </wps:cNvSpPr>
                          <wps:spPr bwMode="auto">
                            <a:xfrm>
                              <a:off x="835" y="16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7" name="Rectangle 3896"/>
                          <wps:cNvSpPr>
                            <a:spLocks noChangeArrowheads="1"/>
                          </wps:cNvSpPr>
                          <wps:spPr bwMode="auto">
                            <a:xfrm>
                              <a:off x="835" y="16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8" name="Rectangle 3897"/>
                          <wps:cNvSpPr>
                            <a:spLocks noChangeArrowheads="1"/>
                          </wps:cNvSpPr>
                          <wps:spPr bwMode="auto">
                            <a:xfrm>
                              <a:off x="835" y="161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9" name="Rectangle 3898"/>
                          <wps:cNvSpPr>
                            <a:spLocks noChangeArrowheads="1"/>
                          </wps:cNvSpPr>
                          <wps:spPr bwMode="auto">
                            <a:xfrm>
                              <a:off x="835" y="160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0" name="Rectangle 3899"/>
                          <wps:cNvSpPr>
                            <a:spLocks noChangeArrowheads="1"/>
                          </wps:cNvSpPr>
                          <wps:spPr bwMode="auto">
                            <a:xfrm>
                              <a:off x="835" y="160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1" name="Rectangle 3900"/>
                          <wps:cNvSpPr>
                            <a:spLocks noChangeArrowheads="1"/>
                          </wps:cNvSpPr>
                          <wps:spPr bwMode="auto">
                            <a:xfrm>
                              <a:off x="835" y="160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2" name="Rectangle 3901"/>
                          <wps:cNvSpPr>
                            <a:spLocks noChangeArrowheads="1"/>
                          </wps:cNvSpPr>
                          <wps:spPr bwMode="auto">
                            <a:xfrm>
                              <a:off x="835" y="159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3" name="Rectangle 3902"/>
                          <wps:cNvSpPr>
                            <a:spLocks noChangeArrowheads="1"/>
                          </wps:cNvSpPr>
                          <wps:spPr bwMode="auto">
                            <a:xfrm>
                              <a:off x="835" y="15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4" name="Rectangle 3903"/>
                          <wps:cNvSpPr>
                            <a:spLocks noChangeArrowheads="1"/>
                          </wps:cNvSpPr>
                          <wps:spPr bwMode="auto">
                            <a:xfrm>
                              <a:off x="835" y="158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5" name="Rectangle 3904"/>
                          <wps:cNvSpPr>
                            <a:spLocks noChangeArrowheads="1"/>
                          </wps:cNvSpPr>
                          <wps:spPr bwMode="auto">
                            <a:xfrm>
                              <a:off x="835" y="15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6" name="Rectangle 3905"/>
                          <wps:cNvSpPr>
                            <a:spLocks noChangeArrowheads="1"/>
                          </wps:cNvSpPr>
                          <wps:spPr bwMode="auto">
                            <a:xfrm>
                              <a:off x="835" y="15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7" name="Rectangle 3906"/>
                          <wps:cNvSpPr>
                            <a:spLocks noChangeArrowheads="1"/>
                          </wps:cNvSpPr>
                          <wps:spPr bwMode="auto">
                            <a:xfrm>
                              <a:off x="835" y="157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 name="Rectangle 3907"/>
                          <wps:cNvSpPr>
                            <a:spLocks noChangeArrowheads="1"/>
                          </wps:cNvSpPr>
                          <wps:spPr bwMode="auto">
                            <a:xfrm>
                              <a:off x="835" y="157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9" name="Rectangle 3908"/>
                          <wps:cNvSpPr>
                            <a:spLocks noChangeArrowheads="1"/>
                          </wps:cNvSpPr>
                          <wps:spPr bwMode="auto">
                            <a:xfrm>
                              <a:off x="835" y="156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0" name="Rectangle 3909"/>
                          <wps:cNvSpPr>
                            <a:spLocks noChangeArrowheads="1"/>
                          </wps:cNvSpPr>
                          <wps:spPr bwMode="auto">
                            <a:xfrm>
                              <a:off x="835" y="156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1" name="Rectangle 3910"/>
                          <wps:cNvSpPr>
                            <a:spLocks noChangeArrowheads="1"/>
                          </wps:cNvSpPr>
                          <wps:spPr bwMode="auto">
                            <a:xfrm>
                              <a:off x="835" y="155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2" name="Rectangle 3911"/>
                          <wps:cNvSpPr>
                            <a:spLocks noChangeArrowheads="1"/>
                          </wps:cNvSpPr>
                          <wps:spPr bwMode="auto">
                            <a:xfrm>
                              <a:off x="835" y="15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3" name="Rectangle 3912"/>
                          <wps:cNvSpPr>
                            <a:spLocks noChangeArrowheads="1"/>
                          </wps:cNvSpPr>
                          <wps:spPr bwMode="auto">
                            <a:xfrm>
                              <a:off x="835" y="15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4" name="Rectangle 3913"/>
                          <wps:cNvSpPr>
                            <a:spLocks noChangeArrowheads="1"/>
                          </wps:cNvSpPr>
                          <wps:spPr bwMode="auto">
                            <a:xfrm>
                              <a:off x="835" y="15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5" name="Rectangle 3914"/>
                          <wps:cNvSpPr>
                            <a:spLocks noChangeArrowheads="1"/>
                          </wps:cNvSpPr>
                          <wps:spPr bwMode="auto">
                            <a:xfrm>
                              <a:off x="835" y="15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6" name="Rectangle 3915"/>
                          <wps:cNvSpPr>
                            <a:spLocks noChangeArrowheads="1"/>
                          </wps:cNvSpPr>
                          <wps:spPr bwMode="auto">
                            <a:xfrm>
                              <a:off x="835" y="15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7" name="Rectangle 3916"/>
                          <wps:cNvSpPr>
                            <a:spLocks noChangeArrowheads="1"/>
                          </wps:cNvSpPr>
                          <wps:spPr bwMode="auto">
                            <a:xfrm>
                              <a:off x="835" y="153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8" name="Rectangle 3917"/>
                          <wps:cNvSpPr>
                            <a:spLocks noChangeArrowheads="1"/>
                          </wps:cNvSpPr>
                          <wps:spPr bwMode="auto">
                            <a:xfrm>
                              <a:off x="835" y="153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9" name="Rectangle 3918"/>
                          <wps:cNvSpPr>
                            <a:spLocks noChangeArrowheads="1"/>
                          </wps:cNvSpPr>
                          <wps:spPr bwMode="auto">
                            <a:xfrm>
                              <a:off x="835" y="152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0" name="Rectangle 3919"/>
                          <wps:cNvSpPr>
                            <a:spLocks noChangeArrowheads="1"/>
                          </wps:cNvSpPr>
                          <wps:spPr bwMode="auto">
                            <a:xfrm>
                              <a:off x="835" y="141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1" name="Rectangle 3920"/>
                          <wps:cNvSpPr>
                            <a:spLocks noChangeArrowheads="1"/>
                          </wps:cNvSpPr>
                          <wps:spPr bwMode="auto">
                            <a:xfrm>
                              <a:off x="835" y="141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2" name="Rectangle 3921"/>
                          <wps:cNvSpPr>
                            <a:spLocks noChangeArrowheads="1"/>
                          </wps:cNvSpPr>
                          <wps:spPr bwMode="auto">
                            <a:xfrm>
                              <a:off x="835" y="141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 name="Rectangle 3922"/>
                          <wps:cNvSpPr>
                            <a:spLocks noChangeArrowheads="1"/>
                          </wps:cNvSpPr>
                          <wps:spPr bwMode="auto">
                            <a:xfrm>
                              <a:off x="835" y="14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4" name="Rectangle 3923"/>
                          <wps:cNvSpPr>
                            <a:spLocks noChangeArrowheads="1"/>
                          </wps:cNvSpPr>
                          <wps:spPr bwMode="auto">
                            <a:xfrm>
                              <a:off x="835" y="14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5" name="Rectangle 3924"/>
                          <wps:cNvSpPr>
                            <a:spLocks noChangeArrowheads="1"/>
                          </wps:cNvSpPr>
                          <wps:spPr bwMode="auto">
                            <a:xfrm>
                              <a:off x="835" y="13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6" name="Rectangle 3925"/>
                          <wps:cNvSpPr>
                            <a:spLocks noChangeArrowheads="1"/>
                          </wps:cNvSpPr>
                          <wps:spPr bwMode="auto">
                            <a:xfrm>
                              <a:off x="835" y="13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7" name="Rectangle 3926"/>
                          <wps:cNvSpPr>
                            <a:spLocks noChangeArrowheads="1"/>
                          </wps:cNvSpPr>
                          <wps:spPr bwMode="auto">
                            <a:xfrm>
                              <a:off x="835" y="13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8" name="Rectangle 3927"/>
                          <wps:cNvSpPr>
                            <a:spLocks noChangeArrowheads="1"/>
                          </wps:cNvSpPr>
                          <wps:spPr bwMode="auto">
                            <a:xfrm>
                              <a:off x="835" y="13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9" name="Rectangle 3928"/>
                          <wps:cNvSpPr>
                            <a:spLocks noChangeArrowheads="1"/>
                          </wps:cNvSpPr>
                          <wps:spPr bwMode="auto">
                            <a:xfrm>
                              <a:off x="835" y="138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0" name="Rectangle 3929"/>
                          <wps:cNvSpPr>
                            <a:spLocks noChangeArrowheads="1"/>
                          </wps:cNvSpPr>
                          <wps:spPr bwMode="auto">
                            <a:xfrm>
                              <a:off x="835" y="137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1" name="Rectangle 3930"/>
                          <wps:cNvSpPr>
                            <a:spLocks noChangeArrowheads="1"/>
                          </wps:cNvSpPr>
                          <wps:spPr bwMode="auto">
                            <a:xfrm>
                              <a:off x="835" y="137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2" name="Rectangle 3931"/>
                          <wps:cNvSpPr>
                            <a:spLocks noChangeArrowheads="1"/>
                          </wps:cNvSpPr>
                          <wps:spPr bwMode="auto">
                            <a:xfrm>
                              <a:off x="835" y="13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3" name="Rectangle 3932"/>
                          <wps:cNvSpPr>
                            <a:spLocks noChangeArrowheads="1"/>
                          </wps:cNvSpPr>
                          <wps:spPr bwMode="auto">
                            <a:xfrm>
                              <a:off x="835" y="13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4" name="Rectangle 3933"/>
                          <wps:cNvSpPr>
                            <a:spLocks noChangeArrowheads="1"/>
                          </wps:cNvSpPr>
                          <wps:spPr bwMode="auto">
                            <a:xfrm>
                              <a:off x="835" y="13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5" name="Rectangle 3934"/>
                          <wps:cNvSpPr>
                            <a:spLocks noChangeArrowheads="1"/>
                          </wps:cNvSpPr>
                          <wps:spPr bwMode="auto">
                            <a:xfrm>
                              <a:off x="835" y="13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6" name="Rectangle 3935"/>
                          <wps:cNvSpPr>
                            <a:spLocks noChangeArrowheads="1"/>
                          </wps:cNvSpPr>
                          <wps:spPr bwMode="auto">
                            <a:xfrm>
                              <a:off x="835" y="13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7" name="Rectangle 3936"/>
                          <wps:cNvSpPr>
                            <a:spLocks noChangeArrowheads="1"/>
                          </wps:cNvSpPr>
                          <wps:spPr bwMode="auto">
                            <a:xfrm>
                              <a:off x="835" y="13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8" name="Rectangle 3937"/>
                          <wps:cNvSpPr>
                            <a:spLocks noChangeArrowheads="1"/>
                          </wps:cNvSpPr>
                          <wps:spPr bwMode="auto">
                            <a:xfrm>
                              <a:off x="835" y="134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9" name="Rectangle 3938"/>
                          <wps:cNvSpPr>
                            <a:spLocks noChangeArrowheads="1"/>
                          </wps:cNvSpPr>
                          <wps:spPr bwMode="auto">
                            <a:xfrm>
                              <a:off x="835" y="134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0" name="Rectangle 3939"/>
                          <wps:cNvSpPr>
                            <a:spLocks noChangeArrowheads="1"/>
                          </wps:cNvSpPr>
                          <wps:spPr bwMode="auto">
                            <a:xfrm>
                              <a:off x="835" y="133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1" name="Rectangle 3940"/>
                          <wps:cNvSpPr>
                            <a:spLocks noChangeArrowheads="1"/>
                          </wps:cNvSpPr>
                          <wps:spPr bwMode="auto">
                            <a:xfrm>
                              <a:off x="835" y="13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2" name="Rectangle 3941"/>
                          <wps:cNvSpPr>
                            <a:spLocks noChangeArrowheads="1"/>
                          </wps:cNvSpPr>
                          <wps:spPr bwMode="auto">
                            <a:xfrm>
                              <a:off x="835" y="13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3" name="Rectangle 3942"/>
                          <wps:cNvSpPr>
                            <a:spLocks noChangeArrowheads="1"/>
                          </wps:cNvSpPr>
                          <wps:spPr bwMode="auto">
                            <a:xfrm>
                              <a:off x="835" y="13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4" name="Rectangle 3943"/>
                          <wps:cNvSpPr>
                            <a:spLocks noChangeArrowheads="1"/>
                          </wps:cNvSpPr>
                          <wps:spPr bwMode="auto">
                            <a:xfrm>
                              <a:off x="835" y="13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5" name="Rectangle 3944"/>
                          <wps:cNvSpPr>
                            <a:spLocks noChangeArrowheads="1"/>
                          </wps:cNvSpPr>
                          <wps:spPr bwMode="auto">
                            <a:xfrm>
                              <a:off x="835" y="12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6" name="Rectangle 3945"/>
                          <wps:cNvSpPr>
                            <a:spLocks noChangeArrowheads="1"/>
                          </wps:cNvSpPr>
                          <wps:spPr bwMode="auto">
                            <a:xfrm>
                              <a:off x="835" y="12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7" name="Rectangle 3946"/>
                          <wps:cNvSpPr>
                            <a:spLocks noChangeArrowheads="1"/>
                          </wps:cNvSpPr>
                          <wps:spPr bwMode="auto">
                            <a:xfrm>
                              <a:off x="835" y="12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8" name="Rectangle 3947"/>
                          <wps:cNvSpPr>
                            <a:spLocks noChangeArrowheads="1"/>
                          </wps:cNvSpPr>
                          <wps:spPr bwMode="auto">
                            <a:xfrm>
                              <a:off x="835" y="12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9" name="Rectangle 3948"/>
                          <wps:cNvSpPr>
                            <a:spLocks noChangeArrowheads="1"/>
                          </wps:cNvSpPr>
                          <wps:spPr bwMode="auto">
                            <a:xfrm>
                              <a:off x="835" y="119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0" name="Rectangle 3949"/>
                          <wps:cNvSpPr>
                            <a:spLocks noChangeArrowheads="1"/>
                          </wps:cNvSpPr>
                          <wps:spPr bwMode="auto">
                            <a:xfrm>
                              <a:off x="835" y="119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1" name="Rectangle 3950"/>
                          <wps:cNvSpPr>
                            <a:spLocks noChangeArrowheads="1"/>
                          </wps:cNvSpPr>
                          <wps:spPr bwMode="auto">
                            <a:xfrm>
                              <a:off x="835" y="118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2" name="Rectangle 3951"/>
                          <wps:cNvSpPr>
                            <a:spLocks noChangeArrowheads="1"/>
                          </wps:cNvSpPr>
                          <wps:spPr bwMode="auto">
                            <a:xfrm>
                              <a:off x="835" y="11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3" name="Rectangle 3952"/>
                          <wps:cNvSpPr>
                            <a:spLocks noChangeArrowheads="1"/>
                          </wps:cNvSpPr>
                          <wps:spPr bwMode="auto">
                            <a:xfrm>
                              <a:off x="835" y="118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4" name="Rectangle 3953"/>
                          <wps:cNvSpPr>
                            <a:spLocks noChangeArrowheads="1"/>
                          </wps:cNvSpPr>
                          <wps:spPr bwMode="auto">
                            <a:xfrm>
                              <a:off x="835" y="11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5" name="Rectangle 3954"/>
                          <wps:cNvSpPr>
                            <a:spLocks noChangeArrowheads="1"/>
                          </wps:cNvSpPr>
                          <wps:spPr bwMode="auto">
                            <a:xfrm>
                              <a:off x="835" y="11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6" name="Rectangle 3955"/>
                          <wps:cNvSpPr>
                            <a:spLocks noChangeArrowheads="1"/>
                          </wps:cNvSpPr>
                          <wps:spPr bwMode="auto">
                            <a:xfrm>
                              <a:off x="835" y="11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7" name="Rectangle 3956"/>
                          <wps:cNvSpPr>
                            <a:spLocks noChangeArrowheads="1"/>
                          </wps:cNvSpPr>
                          <wps:spPr bwMode="auto">
                            <a:xfrm>
                              <a:off x="835" y="11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8" name="Rectangle 3957"/>
                          <wps:cNvSpPr>
                            <a:spLocks noChangeArrowheads="1"/>
                          </wps:cNvSpPr>
                          <wps:spPr bwMode="auto">
                            <a:xfrm>
                              <a:off x="835" y="116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9" name="Rectangle 3958"/>
                          <wps:cNvSpPr>
                            <a:spLocks noChangeArrowheads="1"/>
                          </wps:cNvSpPr>
                          <wps:spPr bwMode="auto">
                            <a:xfrm>
                              <a:off x="835" y="1155"/>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0" name="Rectangle 3959"/>
                          <wps:cNvSpPr>
                            <a:spLocks noChangeArrowheads="1"/>
                          </wps:cNvSpPr>
                          <wps:spPr bwMode="auto">
                            <a:xfrm>
                              <a:off x="835" y="115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1" name="Rectangle 3960"/>
                          <wps:cNvSpPr>
                            <a:spLocks noChangeArrowheads="1"/>
                          </wps:cNvSpPr>
                          <wps:spPr bwMode="auto">
                            <a:xfrm>
                              <a:off x="835" y="114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2" name="Rectangle 3961"/>
                          <wps:cNvSpPr>
                            <a:spLocks noChangeArrowheads="1"/>
                          </wps:cNvSpPr>
                          <wps:spPr bwMode="auto">
                            <a:xfrm>
                              <a:off x="835" y="114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3" name="Rectangle 3962"/>
                          <wps:cNvSpPr>
                            <a:spLocks noChangeArrowheads="1"/>
                          </wps:cNvSpPr>
                          <wps:spPr bwMode="auto">
                            <a:xfrm>
                              <a:off x="835" y="11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4" name="Rectangle 3963"/>
                          <wps:cNvSpPr>
                            <a:spLocks noChangeArrowheads="1"/>
                          </wps:cNvSpPr>
                          <wps:spPr bwMode="auto">
                            <a:xfrm>
                              <a:off x="835" y="11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5" name="Rectangle 3964"/>
                          <wps:cNvSpPr>
                            <a:spLocks noChangeArrowheads="1"/>
                          </wps:cNvSpPr>
                          <wps:spPr bwMode="auto">
                            <a:xfrm>
                              <a:off x="835" y="11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6" name="Rectangle 3965"/>
                          <wps:cNvSpPr>
                            <a:spLocks noChangeArrowheads="1"/>
                          </wps:cNvSpPr>
                          <wps:spPr bwMode="auto">
                            <a:xfrm>
                              <a:off x="835" y="112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7" name="Rectangle 3966"/>
                          <wps:cNvSpPr>
                            <a:spLocks noChangeArrowheads="1"/>
                          </wps:cNvSpPr>
                          <wps:spPr bwMode="auto">
                            <a:xfrm>
                              <a:off x="835" y="112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8" name="Rectangle 3967"/>
                          <wps:cNvSpPr>
                            <a:spLocks noChangeArrowheads="1"/>
                          </wps:cNvSpPr>
                          <wps:spPr bwMode="auto">
                            <a:xfrm>
                              <a:off x="835" y="1118"/>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9" name="Rectangle 3968"/>
                          <wps:cNvSpPr>
                            <a:spLocks noChangeArrowheads="1"/>
                          </wps:cNvSpPr>
                          <wps:spPr bwMode="auto">
                            <a:xfrm>
                              <a:off x="835" y="11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0" name="Rectangle 3969"/>
                          <wps:cNvSpPr>
                            <a:spLocks noChangeArrowheads="1"/>
                          </wps:cNvSpPr>
                          <wps:spPr bwMode="auto">
                            <a:xfrm>
                              <a:off x="835" y="11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1" name="Rectangle 3970"/>
                          <wps:cNvSpPr>
                            <a:spLocks noChangeArrowheads="1"/>
                          </wps:cNvSpPr>
                          <wps:spPr bwMode="auto">
                            <a:xfrm>
                              <a:off x="835" y="11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2" name="Rectangle 3971"/>
                          <wps:cNvSpPr>
                            <a:spLocks noChangeArrowheads="1"/>
                          </wps:cNvSpPr>
                          <wps:spPr bwMode="auto">
                            <a:xfrm>
                              <a:off x="835" y="110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3" name="Rectangle 3972"/>
                          <wps:cNvSpPr>
                            <a:spLocks noChangeArrowheads="1"/>
                          </wps:cNvSpPr>
                          <wps:spPr bwMode="auto">
                            <a:xfrm>
                              <a:off x="835" y="109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4" name="Rectangle 3973"/>
                          <wps:cNvSpPr>
                            <a:spLocks noChangeArrowheads="1"/>
                          </wps:cNvSpPr>
                          <wps:spPr bwMode="auto">
                            <a:xfrm>
                              <a:off x="835" y="109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5" name="Rectangle 3974"/>
                          <wps:cNvSpPr>
                            <a:spLocks noChangeArrowheads="1"/>
                          </wps:cNvSpPr>
                          <wps:spPr bwMode="auto">
                            <a:xfrm>
                              <a:off x="835" y="109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6" name="Rectangle 3975"/>
                          <wps:cNvSpPr>
                            <a:spLocks noChangeArrowheads="1"/>
                          </wps:cNvSpPr>
                          <wps:spPr bwMode="auto">
                            <a:xfrm>
                              <a:off x="835" y="108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7" name="Rectangle 3976"/>
                          <wps:cNvSpPr>
                            <a:spLocks noChangeArrowheads="1"/>
                          </wps:cNvSpPr>
                          <wps:spPr bwMode="auto">
                            <a:xfrm>
                              <a:off x="835" y="1081"/>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8" name="Rectangle 3977"/>
                          <wps:cNvSpPr>
                            <a:spLocks noChangeArrowheads="1"/>
                          </wps:cNvSpPr>
                          <wps:spPr bwMode="auto">
                            <a:xfrm>
                              <a:off x="835" y="107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9" name="Rectangle 3978"/>
                          <wps:cNvSpPr>
                            <a:spLocks noChangeArrowheads="1"/>
                          </wps:cNvSpPr>
                          <wps:spPr bwMode="auto">
                            <a:xfrm>
                              <a:off x="835" y="107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0" name="Rectangle 3979"/>
                          <wps:cNvSpPr>
                            <a:spLocks noChangeArrowheads="1"/>
                          </wps:cNvSpPr>
                          <wps:spPr bwMode="auto">
                            <a:xfrm>
                              <a:off x="835" y="106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1" name="Rectangle 3980"/>
                          <wps:cNvSpPr>
                            <a:spLocks noChangeArrowheads="1"/>
                          </wps:cNvSpPr>
                          <wps:spPr bwMode="auto">
                            <a:xfrm>
                              <a:off x="835" y="106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2" name="Rectangle 3981"/>
                          <wps:cNvSpPr>
                            <a:spLocks noChangeArrowheads="1"/>
                          </wps:cNvSpPr>
                          <wps:spPr bwMode="auto">
                            <a:xfrm>
                              <a:off x="835" y="106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3" name="Rectangle 3982"/>
                          <wps:cNvSpPr>
                            <a:spLocks noChangeArrowheads="1"/>
                          </wps:cNvSpPr>
                          <wps:spPr bwMode="auto">
                            <a:xfrm>
                              <a:off x="835" y="105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4" name="Rectangle 3983"/>
                          <wps:cNvSpPr>
                            <a:spLocks noChangeArrowheads="1"/>
                          </wps:cNvSpPr>
                          <wps:spPr bwMode="auto">
                            <a:xfrm>
                              <a:off x="835" y="105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5" name="Rectangle 3984"/>
                          <wps:cNvSpPr>
                            <a:spLocks noChangeArrowheads="1"/>
                          </wps:cNvSpPr>
                          <wps:spPr bwMode="auto">
                            <a:xfrm>
                              <a:off x="835" y="104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6" name="Rectangle 3985"/>
                          <wps:cNvSpPr>
                            <a:spLocks noChangeArrowheads="1"/>
                          </wps:cNvSpPr>
                          <wps:spPr bwMode="auto">
                            <a:xfrm>
                              <a:off x="835" y="1044"/>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7" name="Rectangle 3986"/>
                          <wps:cNvSpPr>
                            <a:spLocks noChangeArrowheads="1"/>
                          </wps:cNvSpPr>
                          <wps:spPr bwMode="auto">
                            <a:xfrm>
                              <a:off x="835" y="104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8" name="Rectangle 3987"/>
                          <wps:cNvSpPr>
                            <a:spLocks noChangeArrowheads="1"/>
                          </wps:cNvSpPr>
                          <wps:spPr bwMode="auto">
                            <a:xfrm>
                              <a:off x="835" y="103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9" name="Rectangle 3988"/>
                          <wps:cNvSpPr>
                            <a:spLocks noChangeArrowheads="1"/>
                          </wps:cNvSpPr>
                          <wps:spPr bwMode="auto">
                            <a:xfrm>
                              <a:off x="835" y="103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0" name="Rectangle 3989"/>
                          <wps:cNvSpPr>
                            <a:spLocks noChangeArrowheads="1"/>
                          </wps:cNvSpPr>
                          <wps:spPr bwMode="auto">
                            <a:xfrm>
                              <a:off x="835" y="102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1" name="Rectangle 3990"/>
                          <wps:cNvSpPr>
                            <a:spLocks noChangeArrowheads="1"/>
                          </wps:cNvSpPr>
                          <wps:spPr bwMode="auto">
                            <a:xfrm>
                              <a:off x="835" y="102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2" name="Rectangle 3991"/>
                          <wps:cNvSpPr>
                            <a:spLocks noChangeArrowheads="1"/>
                          </wps:cNvSpPr>
                          <wps:spPr bwMode="auto">
                            <a:xfrm>
                              <a:off x="835" y="102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3" name="Rectangle 3992"/>
                          <wps:cNvSpPr>
                            <a:spLocks noChangeArrowheads="1"/>
                          </wps:cNvSpPr>
                          <wps:spPr bwMode="auto">
                            <a:xfrm>
                              <a:off x="835" y="101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4" name="Rectangle 3993"/>
                          <wps:cNvSpPr>
                            <a:spLocks noChangeArrowheads="1"/>
                          </wps:cNvSpPr>
                          <wps:spPr bwMode="auto">
                            <a:xfrm>
                              <a:off x="835" y="101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5" name="Rectangle 3994"/>
                          <wps:cNvSpPr>
                            <a:spLocks noChangeArrowheads="1"/>
                          </wps:cNvSpPr>
                          <wps:spPr bwMode="auto">
                            <a:xfrm>
                              <a:off x="835" y="1007"/>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6" name="Rectangle 3995"/>
                          <wps:cNvSpPr>
                            <a:spLocks noChangeArrowheads="1"/>
                          </wps:cNvSpPr>
                          <wps:spPr bwMode="auto">
                            <a:xfrm>
                              <a:off x="835" y="100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7" name="Rectangle 3996"/>
                          <wps:cNvSpPr>
                            <a:spLocks noChangeArrowheads="1"/>
                          </wps:cNvSpPr>
                          <wps:spPr bwMode="auto">
                            <a:xfrm>
                              <a:off x="835" y="9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8" name="Rectangle 3997"/>
                          <wps:cNvSpPr>
                            <a:spLocks noChangeArrowheads="1"/>
                          </wps:cNvSpPr>
                          <wps:spPr bwMode="auto">
                            <a:xfrm>
                              <a:off x="835" y="9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9" name="Rectangle 3998"/>
                          <wps:cNvSpPr>
                            <a:spLocks noChangeArrowheads="1"/>
                          </wps:cNvSpPr>
                          <wps:spPr bwMode="auto">
                            <a:xfrm>
                              <a:off x="835" y="9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0" name="Rectangle 3999"/>
                          <wps:cNvSpPr>
                            <a:spLocks noChangeArrowheads="1"/>
                          </wps:cNvSpPr>
                          <wps:spPr bwMode="auto">
                            <a:xfrm>
                              <a:off x="835" y="98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1" name="Rectangle 4000"/>
                          <wps:cNvSpPr>
                            <a:spLocks noChangeArrowheads="1"/>
                          </wps:cNvSpPr>
                          <wps:spPr bwMode="auto">
                            <a:xfrm>
                              <a:off x="835" y="98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2" name="Rectangle 4001"/>
                          <wps:cNvSpPr>
                            <a:spLocks noChangeArrowheads="1"/>
                          </wps:cNvSpPr>
                          <wps:spPr bwMode="auto">
                            <a:xfrm>
                              <a:off x="835" y="97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3" name="Rectangle 4002"/>
                          <wps:cNvSpPr>
                            <a:spLocks noChangeArrowheads="1"/>
                          </wps:cNvSpPr>
                          <wps:spPr bwMode="auto">
                            <a:xfrm>
                              <a:off x="835" y="97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4" name="Rectangle 4003"/>
                          <wps:cNvSpPr>
                            <a:spLocks noChangeArrowheads="1"/>
                          </wps:cNvSpPr>
                          <wps:spPr bwMode="auto">
                            <a:xfrm>
                              <a:off x="835" y="970"/>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5" name="Rectangle 4004"/>
                          <wps:cNvSpPr>
                            <a:spLocks noChangeArrowheads="1"/>
                          </wps:cNvSpPr>
                          <wps:spPr bwMode="auto">
                            <a:xfrm>
                              <a:off x="835" y="96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6" name="Rectangle 4005"/>
                          <wps:cNvSpPr>
                            <a:spLocks noChangeArrowheads="1"/>
                          </wps:cNvSpPr>
                          <wps:spPr bwMode="auto">
                            <a:xfrm>
                              <a:off x="835" y="96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7" name="Rectangle 4006"/>
                          <wps:cNvSpPr>
                            <a:spLocks noChangeArrowheads="1"/>
                          </wps:cNvSpPr>
                          <wps:spPr bwMode="auto">
                            <a:xfrm>
                              <a:off x="835" y="95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8" name="Rectangle 4007"/>
                          <wps:cNvSpPr>
                            <a:spLocks noChangeArrowheads="1"/>
                          </wps:cNvSpPr>
                          <wps:spPr bwMode="auto">
                            <a:xfrm>
                              <a:off x="835" y="95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9" name="Rectangle 4008"/>
                          <wps:cNvSpPr>
                            <a:spLocks noChangeArrowheads="1"/>
                          </wps:cNvSpPr>
                          <wps:spPr bwMode="auto">
                            <a:xfrm>
                              <a:off x="835" y="95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0" name="Rectangle 4009"/>
                          <wps:cNvSpPr>
                            <a:spLocks noChangeArrowheads="1"/>
                          </wps:cNvSpPr>
                          <wps:spPr bwMode="auto">
                            <a:xfrm>
                              <a:off x="835" y="94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1" name="Rectangle 4010"/>
                          <wps:cNvSpPr>
                            <a:spLocks noChangeArrowheads="1"/>
                          </wps:cNvSpPr>
                          <wps:spPr bwMode="auto">
                            <a:xfrm>
                              <a:off x="835" y="94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2" name="Rectangle 4011"/>
                          <wps:cNvSpPr>
                            <a:spLocks noChangeArrowheads="1"/>
                          </wps:cNvSpPr>
                          <wps:spPr bwMode="auto">
                            <a:xfrm>
                              <a:off x="835" y="93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3" name="Rectangle 4012"/>
                          <wps:cNvSpPr>
                            <a:spLocks noChangeArrowheads="1"/>
                          </wps:cNvSpPr>
                          <wps:spPr bwMode="auto">
                            <a:xfrm>
                              <a:off x="835" y="933"/>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4" name="Rectangle 4013"/>
                          <wps:cNvSpPr>
                            <a:spLocks noChangeArrowheads="1"/>
                          </wps:cNvSpPr>
                          <wps:spPr bwMode="auto">
                            <a:xfrm>
                              <a:off x="835" y="92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5" name="Rectangle 4014"/>
                          <wps:cNvSpPr>
                            <a:spLocks noChangeArrowheads="1"/>
                          </wps:cNvSpPr>
                          <wps:spPr bwMode="auto">
                            <a:xfrm>
                              <a:off x="835" y="92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6" name="Rectangle 4015"/>
                          <wps:cNvSpPr>
                            <a:spLocks noChangeArrowheads="1"/>
                          </wps:cNvSpPr>
                          <wps:spPr bwMode="auto">
                            <a:xfrm>
                              <a:off x="835" y="92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7" name="Rectangle 4016"/>
                          <wps:cNvSpPr>
                            <a:spLocks noChangeArrowheads="1"/>
                          </wps:cNvSpPr>
                          <wps:spPr bwMode="auto">
                            <a:xfrm>
                              <a:off x="835" y="91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8" name="Rectangle 4017"/>
                          <wps:cNvSpPr>
                            <a:spLocks noChangeArrowheads="1"/>
                          </wps:cNvSpPr>
                          <wps:spPr bwMode="auto">
                            <a:xfrm>
                              <a:off x="835" y="91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9" name="Rectangle 4018"/>
                          <wps:cNvSpPr>
                            <a:spLocks noChangeArrowheads="1"/>
                          </wps:cNvSpPr>
                          <wps:spPr bwMode="auto">
                            <a:xfrm>
                              <a:off x="835" y="90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0" name="Rectangle 4019"/>
                          <wps:cNvSpPr>
                            <a:spLocks noChangeArrowheads="1"/>
                          </wps:cNvSpPr>
                          <wps:spPr bwMode="auto">
                            <a:xfrm>
                              <a:off x="835" y="90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1" name="Rectangle 4020"/>
                          <wps:cNvSpPr>
                            <a:spLocks noChangeArrowheads="1"/>
                          </wps:cNvSpPr>
                          <wps:spPr bwMode="auto">
                            <a:xfrm>
                              <a:off x="835" y="90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2" name="Rectangle 4021"/>
                          <wps:cNvSpPr>
                            <a:spLocks noChangeArrowheads="1"/>
                          </wps:cNvSpPr>
                          <wps:spPr bwMode="auto">
                            <a:xfrm>
                              <a:off x="835" y="896"/>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3" name="Rectangle 4022"/>
                          <wps:cNvSpPr>
                            <a:spLocks noChangeArrowheads="1"/>
                          </wps:cNvSpPr>
                          <wps:spPr bwMode="auto">
                            <a:xfrm>
                              <a:off x="835" y="89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4" name="Rectangle 4023"/>
                          <wps:cNvSpPr>
                            <a:spLocks noChangeArrowheads="1"/>
                          </wps:cNvSpPr>
                          <wps:spPr bwMode="auto">
                            <a:xfrm>
                              <a:off x="835" y="88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5" name="Rectangle 4024"/>
                          <wps:cNvSpPr>
                            <a:spLocks noChangeArrowheads="1"/>
                          </wps:cNvSpPr>
                          <wps:spPr bwMode="auto">
                            <a:xfrm>
                              <a:off x="835" y="88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 name="Rectangle 4025"/>
                          <wps:cNvSpPr>
                            <a:spLocks noChangeArrowheads="1"/>
                          </wps:cNvSpPr>
                          <wps:spPr bwMode="auto">
                            <a:xfrm>
                              <a:off x="835" y="88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7" name="Rectangle 4026"/>
                          <wps:cNvSpPr>
                            <a:spLocks noChangeArrowheads="1"/>
                          </wps:cNvSpPr>
                          <wps:spPr bwMode="auto">
                            <a:xfrm>
                              <a:off x="835" y="87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8" name="Rectangle 4027"/>
                          <wps:cNvSpPr>
                            <a:spLocks noChangeArrowheads="1"/>
                          </wps:cNvSpPr>
                          <wps:spPr bwMode="auto">
                            <a:xfrm>
                              <a:off x="835" y="872"/>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9" name="Rectangle 4028"/>
                          <wps:cNvSpPr>
                            <a:spLocks noChangeArrowheads="1"/>
                          </wps:cNvSpPr>
                          <wps:spPr bwMode="auto">
                            <a:xfrm>
                              <a:off x="835" y="86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0" name="Rectangle 4029"/>
                          <wps:cNvSpPr>
                            <a:spLocks noChangeArrowheads="1"/>
                          </wps:cNvSpPr>
                          <wps:spPr bwMode="auto">
                            <a:xfrm>
                              <a:off x="835" y="86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1" name="Rectangle 4030"/>
                          <wps:cNvSpPr>
                            <a:spLocks noChangeArrowheads="1"/>
                          </wps:cNvSpPr>
                          <wps:spPr bwMode="auto">
                            <a:xfrm>
                              <a:off x="835" y="859"/>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2" name="Rectangle 4031"/>
                          <wps:cNvSpPr>
                            <a:spLocks noChangeArrowheads="1"/>
                          </wps:cNvSpPr>
                          <wps:spPr bwMode="auto">
                            <a:xfrm>
                              <a:off x="835" y="85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3" name="Rectangle 4032"/>
                          <wps:cNvSpPr>
                            <a:spLocks noChangeArrowheads="1"/>
                          </wps:cNvSpPr>
                          <wps:spPr bwMode="auto">
                            <a:xfrm>
                              <a:off x="835" y="85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4" name="Rectangle 4033"/>
                          <wps:cNvSpPr>
                            <a:spLocks noChangeArrowheads="1"/>
                          </wps:cNvSpPr>
                          <wps:spPr bwMode="auto">
                            <a:xfrm>
                              <a:off x="835" y="84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5" name="Rectangle 4034"/>
                          <wps:cNvSpPr>
                            <a:spLocks noChangeArrowheads="1"/>
                          </wps:cNvSpPr>
                          <wps:spPr bwMode="auto">
                            <a:xfrm>
                              <a:off x="835" y="843"/>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6" name="Rectangle 4035"/>
                          <wps:cNvSpPr>
                            <a:spLocks noChangeArrowheads="1"/>
                          </wps:cNvSpPr>
                          <wps:spPr bwMode="auto">
                            <a:xfrm>
                              <a:off x="835" y="83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 name="Rectangle 4036"/>
                          <wps:cNvSpPr>
                            <a:spLocks noChangeArrowheads="1"/>
                          </wps:cNvSpPr>
                          <wps:spPr bwMode="auto">
                            <a:xfrm>
                              <a:off x="835" y="83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8" name="Rectangle 4037"/>
                          <wps:cNvSpPr>
                            <a:spLocks noChangeArrowheads="1"/>
                          </wps:cNvSpPr>
                          <wps:spPr bwMode="auto">
                            <a:xfrm>
                              <a:off x="835" y="83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9" name="Rectangle 4038"/>
                          <wps:cNvSpPr>
                            <a:spLocks noChangeArrowheads="1"/>
                          </wps:cNvSpPr>
                          <wps:spPr bwMode="auto">
                            <a:xfrm>
                              <a:off x="835" y="827"/>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0" name="Rectangle 4039"/>
                          <wps:cNvSpPr>
                            <a:spLocks noChangeArrowheads="1"/>
                          </wps:cNvSpPr>
                          <wps:spPr bwMode="auto">
                            <a:xfrm>
                              <a:off x="835" y="822"/>
                              <a:ext cx="4"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1" name="Rectangle 4040"/>
                          <wps:cNvSpPr>
                            <a:spLocks noChangeArrowheads="1"/>
                          </wps:cNvSpPr>
                          <wps:spPr bwMode="auto">
                            <a:xfrm>
                              <a:off x="835" y="818"/>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2" name="Rectangle 4041"/>
                          <wps:cNvSpPr>
                            <a:spLocks noChangeArrowheads="1"/>
                          </wps:cNvSpPr>
                          <wps:spPr bwMode="auto">
                            <a:xfrm>
                              <a:off x="835" y="814"/>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3" name="Rectangle 4042"/>
                          <wps:cNvSpPr>
                            <a:spLocks noChangeArrowheads="1"/>
                          </wps:cNvSpPr>
                          <wps:spPr bwMode="auto">
                            <a:xfrm>
                              <a:off x="835" y="810"/>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4" name="Rectangle 4043"/>
                          <wps:cNvSpPr>
                            <a:spLocks noChangeArrowheads="1"/>
                          </wps:cNvSpPr>
                          <wps:spPr bwMode="auto">
                            <a:xfrm>
                              <a:off x="835" y="806"/>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5" name="Rectangle 4044"/>
                          <wps:cNvSpPr>
                            <a:spLocks noChangeArrowheads="1"/>
                          </wps:cNvSpPr>
                          <wps:spPr bwMode="auto">
                            <a:xfrm>
                              <a:off x="835" y="699"/>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6" name="Rectangle 4045"/>
                          <wps:cNvSpPr>
                            <a:spLocks noChangeArrowheads="1"/>
                          </wps:cNvSpPr>
                          <wps:spPr bwMode="auto">
                            <a:xfrm>
                              <a:off x="835" y="695"/>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7" name="Rectangle 4046"/>
                          <wps:cNvSpPr>
                            <a:spLocks noChangeArrowheads="1"/>
                          </wps:cNvSpPr>
                          <wps:spPr bwMode="auto">
                            <a:xfrm>
                              <a:off x="835" y="691"/>
                              <a:ext cx="4" cy="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4108" name="Rectangle 4047"/>
                        <wps:cNvSpPr>
                          <a:spLocks noChangeArrowheads="1"/>
                        </wps:cNvSpPr>
                        <wps:spPr bwMode="auto">
                          <a:xfrm>
                            <a:off x="461934" y="38001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9" name="Rectangle 4048"/>
                        <wps:cNvSpPr>
                          <a:spLocks noChangeArrowheads="1"/>
                        </wps:cNvSpPr>
                        <wps:spPr bwMode="auto">
                          <a:xfrm>
                            <a:off x="461934" y="37780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0" name="Rectangle 4049"/>
                        <wps:cNvSpPr>
                          <a:spLocks noChangeArrowheads="1"/>
                        </wps:cNvSpPr>
                        <wps:spPr bwMode="auto">
                          <a:xfrm>
                            <a:off x="461934" y="375039"/>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1" name="Rectangle 4050"/>
                        <wps:cNvSpPr>
                          <a:spLocks noChangeArrowheads="1"/>
                        </wps:cNvSpPr>
                        <wps:spPr bwMode="auto">
                          <a:xfrm>
                            <a:off x="461934" y="37282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2" name="Rectangle 4051"/>
                        <wps:cNvSpPr>
                          <a:spLocks noChangeArrowheads="1"/>
                        </wps:cNvSpPr>
                        <wps:spPr bwMode="auto">
                          <a:xfrm>
                            <a:off x="461934" y="37061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3" name="Rectangle 4052"/>
                        <wps:cNvSpPr>
                          <a:spLocks noChangeArrowheads="1"/>
                        </wps:cNvSpPr>
                        <wps:spPr bwMode="auto">
                          <a:xfrm>
                            <a:off x="461934" y="36840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4" name="Rectangle 4053"/>
                        <wps:cNvSpPr>
                          <a:spLocks noChangeArrowheads="1"/>
                        </wps:cNvSpPr>
                        <wps:spPr bwMode="auto">
                          <a:xfrm>
                            <a:off x="461934" y="36618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5" name="Rectangle 4054"/>
                        <wps:cNvSpPr>
                          <a:spLocks noChangeArrowheads="1"/>
                        </wps:cNvSpPr>
                        <wps:spPr bwMode="auto">
                          <a:xfrm>
                            <a:off x="461934" y="36397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6" name="Rectangle 4055"/>
                        <wps:cNvSpPr>
                          <a:spLocks noChangeArrowheads="1"/>
                        </wps:cNvSpPr>
                        <wps:spPr bwMode="auto">
                          <a:xfrm>
                            <a:off x="461934" y="36176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7" name="Rectangle 4056"/>
                        <wps:cNvSpPr>
                          <a:spLocks noChangeArrowheads="1"/>
                        </wps:cNvSpPr>
                        <wps:spPr bwMode="auto">
                          <a:xfrm>
                            <a:off x="461934" y="35955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8" name="Rectangle 4057"/>
                        <wps:cNvSpPr>
                          <a:spLocks noChangeArrowheads="1"/>
                        </wps:cNvSpPr>
                        <wps:spPr bwMode="auto">
                          <a:xfrm>
                            <a:off x="461934" y="35733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9" name="Rectangle 4058"/>
                        <wps:cNvSpPr>
                          <a:spLocks noChangeArrowheads="1"/>
                        </wps:cNvSpPr>
                        <wps:spPr bwMode="auto">
                          <a:xfrm>
                            <a:off x="461934" y="354572"/>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0" name="Rectangle 4059"/>
                        <wps:cNvSpPr>
                          <a:spLocks noChangeArrowheads="1"/>
                        </wps:cNvSpPr>
                        <wps:spPr bwMode="auto">
                          <a:xfrm>
                            <a:off x="461934" y="35235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1" name="Rectangle 4060"/>
                        <wps:cNvSpPr>
                          <a:spLocks noChangeArrowheads="1"/>
                        </wps:cNvSpPr>
                        <wps:spPr bwMode="auto">
                          <a:xfrm>
                            <a:off x="461934" y="35014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2" name="Rectangle 4061"/>
                        <wps:cNvSpPr>
                          <a:spLocks noChangeArrowheads="1"/>
                        </wps:cNvSpPr>
                        <wps:spPr bwMode="auto">
                          <a:xfrm>
                            <a:off x="461934" y="34793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3" name="Rectangle 4062"/>
                        <wps:cNvSpPr>
                          <a:spLocks noChangeArrowheads="1"/>
                        </wps:cNvSpPr>
                        <wps:spPr bwMode="auto">
                          <a:xfrm>
                            <a:off x="461934" y="34572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4" name="Rectangle 4063"/>
                        <wps:cNvSpPr>
                          <a:spLocks noChangeArrowheads="1"/>
                        </wps:cNvSpPr>
                        <wps:spPr bwMode="auto">
                          <a:xfrm>
                            <a:off x="461934" y="34350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5" name="Rectangle 4064"/>
                        <wps:cNvSpPr>
                          <a:spLocks noChangeArrowheads="1"/>
                        </wps:cNvSpPr>
                        <wps:spPr bwMode="auto">
                          <a:xfrm>
                            <a:off x="461934" y="34129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6" name="Rectangle 4065"/>
                        <wps:cNvSpPr>
                          <a:spLocks noChangeArrowheads="1"/>
                        </wps:cNvSpPr>
                        <wps:spPr bwMode="auto">
                          <a:xfrm>
                            <a:off x="461934" y="33908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7" name="Rectangle 4066"/>
                        <wps:cNvSpPr>
                          <a:spLocks noChangeArrowheads="1"/>
                        </wps:cNvSpPr>
                        <wps:spPr bwMode="auto">
                          <a:xfrm>
                            <a:off x="461934" y="33687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8" name="Rectangle 4067"/>
                        <wps:cNvSpPr>
                          <a:spLocks noChangeArrowheads="1"/>
                        </wps:cNvSpPr>
                        <wps:spPr bwMode="auto">
                          <a:xfrm>
                            <a:off x="461934" y="334105"/>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9" name="Rectangle 4068"/>
                        <wps:cNvSpPr>
                          <a:spLocks noChangeArrowheads="1"/>
                        </wps:cNvSpPr>
                        <wps:spPr bwMode="auto">
                          <a:xfrm>
                            <a:off x="461934" y="33189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0" name="Rectangle 4069"/>
                        <wps:cNvSpPr>
                          <a:spLocks noChangeArrowheads="1"/>
                        </wps:cNvSpPr>
                        <wps:spPr bwMode="auto">
                          <a:xfrm>
                            <a:off x="461934" y="272705"/>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1" name="Rectangle 4070"/>
                        <wps:cNvSpPr>
                          <a:spLocks noChangeArrowheads="1"/>
                        </wps:cNvSpPr>
                        <wps:spPr bwMode="auto">
                          <a:xfrm>
                            <a:off x="461934" y="27049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2" name="Rectangle 4071"/>
                        <wps:cNvSpPr>
                          <a:spLocks noChangeArrowheads="1"/>
                        </wps:cNvSpPr>
                        <wps:spPr bwMode="auto">
                          <a:xfrm>
                            <a:off x="461934" y="26828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3" name="Rectangle 4072"/>
                        <wps:cNvSpPr>
                          <a:spLocks noChangeArrowheads="1"/>
                        </wps:cNvSpPr>
                        <wps:spPr bwMode="auto">
                          <a:xfrm>
                            <a:off x="461934" y="26606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4" name="Rectangle 4073"/>
                        <wps:cNvSpPr>
                          <a:spLocks noChangeArrowheads="1"/>
                        </wps:cNvSpPr>
                        <wps:spPr bwMode="auto">
                          <a:xfrm>
                            <a:off x="461934" y="26385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5" name="Rectangle 4074"/>
                        <wps:cNvSpPr>
                          <a:spLocks noChangeArrowheads="1"/>
                        </wps:cNvSpPr>
                        <wps:spPr bwMode="auto">
                          <a:xfrm>
                            <a:off x="461934" y="26164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6" name="Rectangle 4075"/>
                        <wps:cNvSpPr>
                          <a:spLocks noChangeArrowheads="1"/>
                        </wps:cNvSpPr>
                        <wps:spPr bwMode="auto">
                          <a:xfrm>
                            <a:off x="461934" y="25942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7" name="Rectangle 4076"/>
                        <wps:cNvSpPr>
                          <a:spLocks noChangeArrowheads="1"/>
                        </wps:cNvSpPr>
                        <wps:spPr bwMode="auto">
                          <a:xfrm>
                            <a:off x="461934" y="25721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8" name="Rectangle 4077"/>
                        <wps:cNvSpPr>
                          <a:spLocks noChangeArrowheads="1"/>
                        </wps:cNvSpPr>
                        <wps:spPr bwMode="auto">
                          <a:xfrm>
                            <a:off x="461934" y="25500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9" name="Rectangle 4078"/>
                        <wps:cNvSpPr>
                          <a:spLocks noChangeArrowheads="1"/>
                        </wps:cNvSpPr>
                        <wps:spPr bwMode="auto">
                          <a:xfrm>
                            <a:off x="461934" y="252238"/>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0" name="Rectangle 4079"/>
                        <wps:cNvSpPr>
                          <a:spLocks noChangeArrowheads="1"/>
                        </wps:cNvSpPr>
                        <wps:spPr bwMode="auto">
                          <a:xfrm>
                            <a:off x="461934" y="25002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1" name="Rectangle 4080"/>
                        <wps:cNvSpPr>
                          <a:spLocks noChangeArrowheads="1"/>
                        </wps:cNvSpPr>
                        <wps:spPr bwMode="auto">
                          <a:xfrm>
                            <a:off x="461934" y="24781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2" name="Rectangle 4081"/>
                        <wps:cNvSpPr>
                          <a:spLocks noChangeArrowheads="1"/>
                        </wps:cNvSpPr>
                        <wps:spPr bwMode="auto">
                          <a:xfrm>
                            <a:off x="461934" y="24560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3" name="Rectangle 4082"/>
                        <wps:cNvSpPr>
                          <a:spLocks noChangeArrowheads="1"/>
                        </wps:cNvSpPr>
                        <wps:spPr bwMode="auto">
                          <a:xfrm>
                            <a:off x="461934" y="24338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4" name="Rectangle 4083"/>
                        <wps:cNvSpPr>
                          <a:spLocks noChangeArrowheads="1"/>
                        </wps:cNvSpPr>
                        <wps:spPr bwMode="auto">
                          <a:xfrm>
                            <a:off x="461934" y="24117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5" name="Rectangle 4084"/>
                        <wps:cNvSpPr>
                          <a:spLocks noChangeArrowheads="1"/>
                        </wps:cNvSpPr>
                        <wps:spPr bwMode="auto">
                          <a:xfrm>
                            <a:off x="461934" y="23896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6" name="Rectangle 4085"/>
                        <wps:cNvSpPr>
                          <a:spLocks noChangeArrowheads="1"/>
                        </wps:cNvSpPr>
                        <wps:spPr bwMode="auto">
                          <a:xfrm>
                            <a:off x="461934" y="23675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7" name="Rectangle 4086"/>
                        <wps:cNvSpPr>
                          <a:spLocks noChangeArrowheads="1"/>
                        </wps:cNvSpPr>
                        <wps:spPr bwMode="auto">
                          <a:xfrm>
                            <a:off x="461934" y="23453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8" name="Rectangle 4087"/>
                        <wps:cNvSpPr>
                          <a:spLocks noChangeArrowheads="1"/>
                        </wps:cNvSpPr>
                        <wps:spPr bwMode="auto">
                          <a:xfrm>
                            <a:off x="461934" y="231772"/>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9" name="Rectangle 4088"/>
                        <wps:cNvSpPr>
                          <a:spLocks noChangeArrowheads="1"/>
                        </wps:cNvSpPr>
                        <wps:spPr bwMode="auto">
                          <a:xfrm>
                            <a:off x="461934" y="22955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0" name="Rectangle 4089"/>
                        <wps:cNvSpPr>
                          <a:spLocks noChangeArrowheads="1"/>
                        </wps:cNvSpPr>
                        <wps:spPr bwMode="auto">
                          <a:xfrm>
                            <a:off x="461934" y="22734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1" name="Rectangle 4090"/>
                        <wps:cNvSpPr>
                          <a:spLocks noChangeArrowheads="1"/>
                        </wps:cNvSpPr>
                        <wps:spPr bwMode="auto">
                          <a:xfrm>
                            <a:off x="461934" y="22513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2" name="Rectangle 4091"/>
                        <wps:cNvSpPr>
                          <a:spLocks noChangeArrowheads="1"/>
                        </wps:cNvSpPr>
                        <wps:spPr bwMode="auto">
                          <a:xfrm>
                            <a:off x="461934" y="22292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3" name="Rectangle 4092"/>
                        <wps:cNvSpPr>
                          <a:spLocks noChangeArrowheads="1"/>
                        </wps:cNvSpPr>
                        <wps:spPr bwMode="auto">
                          <a:xfrm>
                            <a:off x="461934" y="22070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4" name="Rectangle 4093"/>
                        <wps:cNvSpPr>
                          <a:spLocks noChangeArrowheads="1"/>
                        </wps:cNvSpPr>
                        <wps:spPr bwMode="auto">
                          <a:xfrm>
                            <a:off x="461934" y="21849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5" name="Rectangle 4094"/>
                        <wps:cNvSpPr>
                          <a:spLocks noChangeArrowheads="1"/>
                        </wps:cNvSpPr>
                        <wps:spPr bwMode="auto">
                          <a:xfrm>
                            <a:off x="461934" y="21628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6" name="Rectangle 4095"/>
                        <wps:cNvSpPr>
                          <a:spLocks noChangeArrowheads="1"/>
                        </wps:cNvSpPr>
                        <wps:spPr bwMode="auto">
                          <a:xfrm>
                            <a:off x="461934" y="21407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7" name="Rectangle 4096"/>
                        <wps:cNvSpPr>
                          <a:spLocks noChangeArrowheads="1"/>
                        </wps:cNvSpPr>
                        <wps:spPr bwMode="auto">
                          <a:xfrm>
                            <a:off x="461934" y="211305"/>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8" name="Rectangle 4097"/>
                        <wps:cNvSpPr>
                          <a:spLocks noChangeArrowheads="1"/>
                        </wps:cNvSpPr>
                        <wps:spPr bwMode="auto">
                          <a:xfrm>
                            <a:off x="461934" y="20909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9" name="Rectangle 4098"/>
                        <wps:cNvSpPr>
                          <a:spLocks noChangeArrowheads="1"/>
                        </wps:cNvSpPr>
                        <wps:spPr bwMode="auto">
                          <a:xfrm>
                            <a:off x="461934" y="20688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0" name="Rectangle 4099"/>
                        <wps:cNvSpPr>
                          <a:spLocks noChangeArrowheads="1"/>
                        </wps:cNvSpPr>
                        <wps:spPr bwMode="auto">
                          <a:xfrm>
                            <a:off x="461934" y="20466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1" name="Rectangle 4100"/>
                        <wps:cNvSpPr>
                          <a:spLocks noChangeArrowheads="1"/>
                        </wps:cNvSpPr>
                        <wps:spPr bwMode="auto">
                          <a:xfrm>
                            <a:off x="461934" y="20245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 name="Rectangle 4101"/>
                        <wps:cNvSpPr>
                          <a:spLocks noChangeArrowheads="1"/>
                        </wps:cNvSpPr>
                        <wps:spPr bwMode="auto">
                          <a:xfrm>
                            <a:off x="461934" y="20024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3" name="Rectangle 4102"/>
                        <wps:cNvSpPr>
                          <a:spLocks noChangeArrowheads="1"/>
                        </wps:cNvSpPr>
                        <wps:spPr bwMode="auto">
                          <a:xfrm>
                            <a:off x="461934" y="19802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4" name="Rectangle 4103"/>
                        <wps:cNvSpPr>
                          <a:spLocks noChangeArrowheads="1"/>
                        </wps:cNvSpPr>
                        <wps:spPr bwMode="auto">
                          <a:xfrm>
                            <a:off x="461934" y="19581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5" name="Rectangle 4104"/>
                        <wps:cNvSpPr>
                          <a:spLocks noChangeArrowheads="1"/>
                        </wps:cNvSpPr>
                        <wps:spPr bwMode="auto">
                          <a:xfrm>
                            <a:off x="461934" y="19360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6" name="Rectangle 4105"/>
                        <wps:cNvSpPr>
                          <a:spLocks noChangeArrowheads="1"/>
                        </wps:cNvSpPr>
                        <wps:spPr bwMode="auto">
                          <a:xfrm>
                            <a:off x="461934" y="190838"/>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7" name="Rectangle 4106"/>
                        <wps:cNvSpPr>
                          <a:spLocks noChangeArrowheads="1"/>
                        </wps:cNvSpPr>
                        <wps:spPr bwMode="auto">
                          <a:xfrm>
                            <a:off x="461934" y="18862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8" name="Rectangle 4107"/>
                        <wps:cNvSpPr>
                          <a:spLocks noChangeArrowheads="1"/>
                        </wps:cNvSpPr>
                        <wps:spPr bwMode="auto">
                          <a:xfrm>
                            <a:off x="461934" y="18641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9" name="Rectangle 4108"/>
                        <wps:cNvSpPr>
                          <a:spLocks noChangeArrowheads="1"/>
                        </wps:cNvSpPr>
                        <wps:spPr bwMode="auto">
                          <a:xfrm>
                            <a:off x="461934" y="18420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0" name="Rectangle 4109"/>
                        <wps:cNvSpPr>
                          <a:spLocks noChangeArrowheads="1"/>
                        </wps:cNvSpPr>
                        <wps:spPr bwMode="auto">
                          <a:xfrm>
                            <a:off x="461934" y="18198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1" name="Rectangle 4110"/>
                        <wps:cNvSpPr>
                          <a:spLocks noChangeArrowheads="1"/>
                        </wps:cNvSpPr>
                        <wps:spPr bwMode="auto">
                          <a:xfrm>
                            <a:off x="461934" y="17977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2" name="Rectangle 4111"/>
                        <wps:cNvSpPr>
                          <a:spLocks noChangeArrowheads="1"/>
                        </wps:cNvSpPr>
                        <wps:spPr bwMode="auto">
                          <a:xfrm>
                            <a:off x="461934" y="17756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 name="Rectangle 4112"/>
                        <wps:cNvSpPr>
                          <a:spLocks noChangeArrowheads="1"/>
                        </wps:cNvSpPr>
                        <wps:spPr bwMode="auto">
                          <a:xfrm>
                            <a:off x="461934" y="17535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4" name="Rectangle 4113"/>
                        <wps:cNvSpPr>
                          <a:spLocks noChangeArrowheads="1"/>
                        </wps:cNvSpPr>
                        <wps:spPr bwMode="auto">
                          <a:xfrm>
                            <a:off x="461934" y="17313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5" name="Rectangle 4114"/>
                        <wps:cNvSpPr>
                          <a:spLocks noChangeArrowheads="1"/>
                        </wps:cNvSpPr>
                        <wps:spPr bwMode="auto">
                          <a:xfrm>
                            <a:off x="461934" y="170371"/>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6" name="Rectangle 4115"/>
                        <wps:cNvSpPr>
                          <a:spLocks noChangeArrowheads="1"/>
                        </wps:cNvSpPr>
                        <wps:spPr bwMode="auto">
                          <a:xfrm>
                            <a:off x="461934" y="16815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7" name="Rectangle 4116"/>
                        <wps:cNvSpPr>
                          <a:spLocks noChangeArrowheads="1"/>
                        </wps:cNvSpPr>
                        <wps:spPr bwMode="auto">
                          <a:xfrm>
                            <a:off x="461934" y="16594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8" name="Rectangle 4117"/>
                        <wps:cNvSpPr>
                          <a:spLocks noChangeArrowheads="1"/>
                        </wps:cNvSpPr>
                        <wps:spPr bwMode="auto">
                          <a:xfrm>
                            <a:off x="461934" y="16373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9" name="Rectangle 4118"/>
                        <wps:cNvSpPr>
                          <a:spLocks noChangeArrowheads="1"/>
                        </wps:cNvSpPr>
                        <wps:spPr bwMode="auto">
                          <a:xfrm>
                            <a:off x="461934" y="16152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0" name="Rectangle 4119"/>
                        <wps:cNvSpPr>
                          <a:spLocks noChangeArrowheads="1"/>
                        </wps:cNvSpPr>
                        <wps:spPr bwMode="auto">
                          <a:xfrm>
                            <a:off x="461934" y="15930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1" name="Rectangle 4120"/>
                        <wps:cNvSpPr>
                          <a:spLocks noChangeArrowheads="1"/>
                        </wps:cNvSpPr>
                        <wps:spPr bwMode="auto">
                          <a:xfrm>
                            <a:off x="461934" y="15709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2" name="Rectangle 4121"/>
                        <wps:cNvSpPr>
                          <a:spLocks noChangeArrowheads="1"/>
                        </wps:cNvSpPr>
                        <wps:spPr bwMode="auto">
                          <a:xfrm>
                            <a:off x="461934" y="15488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3" name="Rectangle 4122"/>
                        <wps:cNvSpPr>
                          <a:spLocks noChangeArrowheads="1"/>
                        </wps:cNvSpPr>
                        <wps:spPr bwMode="auto">
                          <a:xfrm>
                            <a:off x="461934" y="15267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4" name="Rectangle 4123"/>
                        <wps:cNvSpPr>
                          <a:spLocks noChangeArrowheads="1"/>
                        </wps:cNvSpPr>
                        <wps:spPr bwMode="auto">
                          <a:xfrm>
                            <a:off x="461934" y="149905"/>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5" name="Rectangle 4124"/>
                        <wps:cNvSpPr>
                          <a:spLocks noChangeArrowheads="1"/>
                        </wps:cNvSpPr>
                        <wps:spPr bwMode="auto">
                          <a:xfrm>
                            <a:off x="461934" y="14769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6" name="Rectangle 4125"/>
                        <wps:cNvSpPr>
                          <a:spLocks noChangeArrowheads="1"/>
                        </wps:cNvSpPr>
                        <wps:spPr bwMode="auto">
                          <a:xfrm>
                            <a:off x="461934" y="14548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7" name="Rectangle 4126"/>
                        <wps:cNvSpPr>
                          <a:spLocks noChangeArrowheads="1"/>
                        </wps:cNvSpPr>
                        <wps:spPr bwMode="auto">
                          <a:xfrm>
                            <a:off x="461934" y="14326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8" name="Rectangle 4127"/>
                        <wps:cNvSpPr>
                          <a:spLocks noChangeArrowheads="1"/>
                        </wps:cNvSpPr>
                        <wps:spPr bwMode="auto">
                          <a:xfrm>
                            <a:off x="461934" y="14105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9" name="Rectangle 4128"/>
                        <wps:cNvSpPr>
                          <a:spLocks noChangeArrowheads="1"/>
                        </wps:cNvSpPr>
                        <wps:spPr bwMode="auto">
                          <a:xfrm>
                            <a:off x="461934" y="13884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0" name="Rectangle 4129"/>
                        <wps:cNvSpPr>
                          <a:spLocks noChangeArrowheads="1"/>
                        </wps:cNvSpPr>
                        <wps:spPr bwMode="auto">
                          <a:xfrm>
                            <a:off x="461934" y="13662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1" name="Rectangle 4130"/>
                        <wps:cNvSpPr>
                          <a:spLocks noChangeArrowheads="1"/>
                        </wps:cNvSpPr>
                        <wps:spPr bwMode="auto">
                          <a:xfrm>
                            <a:off x="461934" y="13441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2" name="Rectangle 4131"/>
                        <wps:cNvSpPr>
                          <a:spLocks noChangeArrowheads="1"/>
                        </wps:cNvSpPr>
                        <wps:spPr bwMode="auto">
                          <a:xfrm>
                            <a:off x="461934" y="131651"/>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3" name="Rectangle 4132"/>
                        <wps:cNvSpPr>
                          <a:spLocks noChangeArrowheads="1"/>
                        </wps:cNvSpPr>
                        <wps:spPr bwMode="auto">
                          <a:xfrm>
                            <a:off x="461934" y="12943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4" name="Rectangle 4133"/>
                        <wps:cNvSpPr>
                          <a:spLocks noChangeArrowheads="1"/>
                        </wps:cNvSpPr>
                        <wps:spPr bwMode="auto">
                          <a:xfrm>
                            <a:off x="461934" y="12722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5" name="Rectangle 4134"/>
                        <wps:cNvSpPr>
                          <a:spLocks noChangeArrowheads="1"/>
                        </wps:cNvSpPr>
                        <wps:spPr bwMode="auto">
                          <a:xfrm>
                            <a:off x="461934" y="12501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6" name="Rectangle 4135"/>
                        <wps:cNvSpPr>
                          <a:spLocks noChangeArrowheads="1"/>
                        </wps:cNvSpPr>
                        <wps:spPr bwMode="auto">
                          <a:xfrm>
                            <a:off x="461934" y="12280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7" name="Rectangle 4136"/>
                        <wps:cNvSpPr>
                          <a:spLocks noChangeArrowheads="1"/>
                        </wps:cNvSpPr>
                        <wps:spPr bwMode="auto">
                          <a:xfrm>
                            <a:off x="461934" y="12058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8" name="Rectangle 4137"/>
                        <wps:cNvSpPr>
                          <a:spLocks noChangeArrowheads="1"/>
                        </wps:cNvSpPr>
                        <wps:spPr bwMode="auto">
                          <a:xfrm>
                            <a:off x="461934" y="11837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9" name="Rectangle 4138"/>
                        <wps:cNvSpPr>
                          <a:spLocks noChangeArrowheads="1"/>
                        </wps:cNvSpPr>
                        <wps:spPr bwMode="auto">
                          <a:xfrm>
                            <a:off x="461934" y="11616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0" name="Rectangle 4139"/>
                        <wps:cNvSpPr>
                          <a:spLocks noChangeArrowheads="1"/>
                        </wps:cNvSpPr>
                        <wps:spPr bwMode="auto">
                          <a:xfrm>
                            <a:off x="461934" y="11395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1" name="Rectangle 4140"/>
                        <wps:cNvSpPr>
                          <a:spLocks noChangeArrowheads="1"/>
                        </wps:cNvSpPr>
                        <wps:spPr bwMode="auto">
                          <a:xfrm>
                            <a:off x="461934" y="111184"/>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2" name="Rectangle 4141"/>
                        <wps:cNvSpPr>
                          <a:spLocks noChangeArrowheads="1"/>
                        </wps:cNvSpPr>
                        <wps:spPr bwMode="auto">
                          <a:xfrm>
                            <a:off x="461934" y="10897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3" name="Rectangle 4142"/>
                        <wps:cNvSpPr>
                          <a:spLocks noChangeArrowheads="1"/>
                        </wps:cNvSpPr>
                        <wps:spPr bwMode="auto">
                          <a:xfrm>
                            <a:off x="461934" y="10675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4" name="Rectangle 4143"/>
                        <wps:cNvSpPr>
                          <a:spLocks noChangeArrowheads="1"/>
                        </wps:cNvSpPr>
                        <wps:spPr bwMode="auto">
                          <a:xfrm>
                            <a:off x="461934" y="10454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5" name="Rectangle 4144"/>
                        <wps:cNvSpPr>
                          <a:spLocks noChangeArrowheads="1"/>
                        </wps:cNvSpPr>
                        <wps:spPr bwMode="auto">
                          <a:xfrm>
                            <a:off x="461934" y="10233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6" name="Rectangle 4145"/>
                        <wps:cNvSpPr>
                          <a:spLocks noChangeArrowheads="1"/>
                        </wps:cNvSpPr>
                        <wps:spPr bwMode="auto">
                          <a:xfrm>
                            <a:off x="461934" y="10012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7" name="Rectangle 4146"/>
                        <wps:cNvSpPr>
                          <a:spLocks noChangeArrowheads="1"/>
                        </wps:cNvSpPr>
                        <wps:spPr bwMode="auto">
                          <a:xfrm>
                            <a:off x="461934" y="9790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8" name="Rectangle 4147"/>
                        <wps:cNvSpPr>
                          <a:spLocks noChangeArrowheads="1"/>
                        </wps:cNvSpPr>
                        <wps:spPr bwMode="auto">
                          <a:xfrm>
                            <a:off x="461934" y="9569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9" name="Rectangle 4148"/>
                        <wps:cNvSpPr>
                          <a:spLocks noChangeArrowheads="1"/>
                        </wps:cNvSpPr>
                        <wps:spPr bwMode="auto">
                          <a:xfrm>
                            <a:off x="461934" y="9348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0" name="Rectangle 4149"/>
                        <wps:cNvSpPr>
                          <a:spLocks noChangeArrowheads="1"/>
                        </wps:cNvSpPr>
                        <wps:spPr bwMode="auto">
                          <a:xfrm>
                            <a:off x="461934" y="90717"/>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1" name="Rectangle 4150"/>
                        <wps:cNvSpPr>
                          <a:spLocks noChangeArrowheads="1"/>
                        </wps:cNvSpPr>
                        <wps:spPr bwMode="auto">
                          <a:xfrm>
                            <a:off x="461934" y="8850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2" name="Rectangle 4151"/>
                        <wps:cNvSpPr>
                          <a:spLocks noChangeArrowheads="1"/>
                        </wps:cNvSpPr>
                        <wps:spPr bwMode="auto">
                          <a:xfrm>
                            <a:off x="461934" y="8629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3" name="Rectangle 4152"/>
                        <wps:cNvSpPr>
                          <a:spLocks noChangeArrowheads="1"/>
                        </wps:cNvSpPr>
                        <wps:spPr bwMode="auto">
                          <a:xfrm>
                            <a:off x="461934" y="8407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4" name="Rectangle 4153"/>
                        <wps:cNvSpPr>
                          <a:spLocks noChangeArrowheads="1"/>
                        </wps:cNvSpPr>
                        <wps:spPr bwMode="auto">
                          <a:xfrm>
                            <a:off x="461934" y="8186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5" name="Rectangle 4154"/>
                        <wps:cNvSpPr>
                          <a:spLocks noChangeArrowheads="1"/>
                        </wps:cNvSpPr>
                        <wps:spPr bwMode="auto">
                          <a:xfrm>
                            <a:off x="461934" y="79654"/>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6" name="Rectangle 4155"/>
                        <wps:cNvSpPr>
                          <a:spLocks noChangeArrowheads="1"/>
                        </wps:cNvSpPr>
                        <wps:spPr bwMode="auto">
                          <a:xfrm>
                            <a:off x="461934" y="7744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7" name="Rectangle 4156"/>
                        <wps:cNvSpPr>
                          <a:spLocks noChangeArrowheads="1"/>
                        </wps:cNvSpPr>
                        <wps:spPr bwMode="auto">
                          <a:xfrm>
                            <a:off x="461934" y="75229"/>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8" name="Rectangle 4157"/>
                        <wps:cNvSpPr>
                          <a:spLocks noChangeArrowheads="1"/>
                        </wps:cNvSpPr>
                        <wps:spPr bwMode="auto">
                          <a:xfrm>
                            <a:off x="461934" y="73016"/>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9" name="Rectangle 4158"/>
                        <wps:cNvSpPr>
                          <a:spLocks noChangeArrowheads="1"/>
                        </wps:cNvSpPr>
                        <wps:spPr bwMode="auto">
                          <a:xfrm>
                            <a:off x="461934" y="70251"/>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0" name="Rectangle 4159"/>
                        <wps:cNvSpPr>
                          <a:spLocks noChangeArrowheads="1"/>
                        </wps:cNvSpPr>
                        <wps:spPr bwMode="auto">
                          <a:xfrm>
                            <a:off x="461934" y="68038"/>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1" name="Rectangle 4160"/>
                        <wps:cNvSpPr>
                          <a:spLocks noChangeArrowheads="1"/>
                        </wps:cNvSpPr>
                        <wps:spPr bwMode="auto">
                          <a:xfrm>
                            <a:off x="461934" y="6582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2" name="Rectangle 4161"/>
                        <wps:cNvSpPr>
                          <a:spLocks noChangeArrowheads="1"/>
                        </wps:cNvSpPr>
                        <wps:spPr bwMode="auto">
                          <a:xfrm>
                            <a:off x="461934" y="63613"/>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3" name="Rectangle 4162"/>
                        <wps:cNvSpPr>
                          <a:spLocks noChangeArrowheads="1"/>
                        </wps:cNvSpPr>
                        <wps:spPr bwMode="auto">
                          <a:xfrm>
                            <a:off x="461934" y="6140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4" name="Rectangle 4163"/>
                        <wps:cNvSpPr>
                          <a:spLocks noChangeArrowheads="1"/>
                        </wps:cNvSpPr>
                        <wps:spPr bwMode="auto">
                          <a:xfrm>
                            <a:off x="461934" y="59187"/>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5" name="Rectangle 4164"/>
                        <wps:cNvSpPr>
                          <a:spLocks noChangeArrowheads="1"/>
                        </wps:cNvSpPr>
                        <wps:spPr bwMode="auto">
                          <a:xfrm>
                            <a:off x="461934" y="56975"/>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6" name="Rectangle 4165"/>
                        <wps:cNvSpPr>
                          <a:spLocks noChangeArrowheads="1"/>
                        </wps:cNvSpPr>
                        <wps:spPr bwMode="auto">
                          <a:xfrm>
                            <a:off x="461934" y="54762"/>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7" name="Rectangle 4166"/>
                        <wps:cNvSpPr>
                          <a:spLocks noChangeArrowheads="1"/>
                        </wps:cNvSpPr>
                        <wps:spPr bwMode="auto">
                          <a:xfrm>
                            <a:off x="461934" y="52550"/>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8" name="Rectangle 4167"/>
                        <wps:cNvSpPr>
                          <a:spLocks noChangeArrowheads="1"/>
                        </wps:cNvSpPr>
                        <wps:spPr bwMode="auto">
                          <a:xfrm>
                            <a:off x="461934" y="49784"/>
                            <a:ext cx="2213" cy="27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9" name="Rectangle 4168"/>
                        <wps:cNvSpPr>
                          <a:spLocks noChangeArrowheads="1"/>
                        </wps:cNvSpPr>
                        <wps:spPr bwMode="auto">
                          <a:xfrm>
                            <a:off x="461934" y="47571"/>
                            <a:ext cx="2213" cy="22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0" name="Rectangle 4169"/>
                        <wps:cNvSpPr>
                          <a:spLocks noChangeArrowheads="1"/>
                        </wps:cNvSpPr>
                        <wps:spPr bwMode="auto">
                          <a:xfrm>
                            <a:off x="252819" y="125013"/>
                            <a:ext cx="141070" cy="138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1" name="Freeform 4170"/>
                        <wps:cNvSpPr>
                          <a:spLocks/>
                        </wps:cNvSpPr>
                        <wps:spPr bwMode="auto">
                          <a:xfrm>
                            <a:off x="382271" y="108971"/>
                            <a:ext cx="24895" cy="48124"/>
                          </a:xfrm>
                          <a:custGeom>
                            <a:avLst/>
                            <a:gdLst>
                              <a:gd name="T0" fmla="*/ 0 w 45"/>
                              <a:gd name="T1" fmla="*/ 0 h 87"/>
                              <a:gd name="T2" fmla="*/ 0 w 45"/>
                              <a:gd name="T3" fmla="*/ 87 h 87"/>
                              <a:gd name="T4" fmla="*/ 45 w 45"/>
                              <a:gd name="T5" fmla="*/ 41 h 87"/>
                              <a:gd name="T6" fmla="*/ 0 w 45"/>
                              <a:gd name="T7" fmla="*/ 0 h 87"/>
                            </a:gdLst>
                            <a:ahLst/>
                            <a:cxnLst>
                              <a:cxn ang="0">
                                <a:pos x="T0" y="T1"/>
                              </a:cxn>
                              <a:cxn ang="0">
                                <a:pos x="T2" y="T3"/>
                              </a:cxn>
                              <a:cxn ang="0">
                                <a:pos x="T4" y="T5"/>
                              </a:cxn>
                              <a:cxn ang="0">
                                <a:pos x="T6" y="T7"/>
                              </a:cxn>
                            </a:cxnLst>
                            <a:rect l="0" t="0" r="r" b="b"/>
                            <a:pathLst>
                              <a:path w="45" h="87">
                                <a:moveTo>
                                  <a:pt x="0" y="0"/>
                                </a:moveTo>
                                <a:lnTo>
                                  <a:pt x="0" y="87"/>
                                </a:lnTo>
                                <a:lnTo>
                                  <a:pt x="45"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2" name="Freeform 4171"/>
                        <wps:cNvSpPr>
                          <a:spLocks/>
                        </wps:cNvSpPr>
                        <wps:spPr bwMode="auto">
                          <a:xfrm>
                            <a:off x="386697" y="111184"/>
                            <a:ext cx="43704" cy="41487"/>
                          </a:xfrm>
                          <a:custGeom>
                            <a:avLst/>
                            <a:gdLst>
                              <a:gd name="T0" fmla="*/ 0 w 79"/>
                              <a:gd name="T1" fmla="*/ 0 h 75"/>
                              <a:gd name="T2" fmla="*/ 79 w 79"/>
                              <a:gd name="T3" fmla="*/ 37 h 75"/>
                              <a:gd name="T4" fmla="*/ 0 w 79"/>
                              <a:gd name="T5" fmla="*/ 75 h 75"/>
                              <a:gd name="T6" fmla="*/ 37 w 79"/>
                              <a:gd name="T7" fmla="*/ 37 h 75"/>
                              <a:gd name="T8" fmla="*/ 0 w 79"/>
                              <a:gd name="T9" fmla="*/ 0 h 75"/>
                            </a:gdLst>
                            <a:ahLst/>
                            <a:cxnLst>
                              <a:cxn ang="0">
                                <a:pos x="T0" y="T1"/>
                              </a:cxn>
                              <a:cxn ang="0">
                                <a:pos x="T2" y="T3"/>
                              </a:cxn>
                              <a:cxn ang="0">
                                <a:pos x="T4" y="T5"/>
                              </a:cxn>
                              <a:cxn ang="0">
                                <a:pos x="T6" y="T7"/>
                              </a:cxn>
                              <a:cxn ang="0">
                                <a:pos x="T8" y="T9"/>
                              </a:cxn>
                            </a:cxnLst>
                            <a:rect l="0" t="0" r="r" b="b"/>
                            <a:pathLst>
                              <a:path w="79" h="75">
                                <a:moveTo>
                                  <a:pt x="0" y="0"/>
                                </a:moveTo>
                                <a:lnTo>
                                  <a:pt x="79" y="37"/>
                                </a:lnTo>
                                <a:lnTo>
                                  <a:pt x="0" y="75"/>
                                </a:lnTo>
                                <a:lnTo>
                                  <a:pt x="3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3" name="Freeform 4172"/>
                        <wps:cNvSpPr>
                          <a:spLocks/>
                        </wps:cNvSpPr>
                        <wps:spPr bwMode="auto">
                          <a:xfrm>
                            <a:off x="355164" y="88505"/>
                            <a:ext cx="90727" cy="86845"/>
                          </a:xfrm>
                          <a:custGeom>
                            <a:avLst/>
                            <a:gdLst>
                              <a:gd name="T0" fmla="*/ 66 w 164"/>
                              <a:gd name="T1" fmla="*/ 33 h 157"/>
                              <a:gd name="T2" fmla="*/ 53 w 164"/>
                              <a:gd name="T3" fmla="*/ 54 h 157"/>
                              <a:gd name="T4" fmla="*/ 131 w 164"/>
                              <a:gd name="T5" fmla="*/ 91 h 157"/>
                              <a:gd name="T6" fmla="*/ 131 w 164"/>
                              <a:gd name="T7" fmla="*/ 66 h 157"/>
                              <a:gd name="T8" fmla="*/ 53 w 164"/>
                              <a:gd name="T9" fmla="*/ 103 h 157"/>
                              <a:gd name="T10" fmla="*/ 66 w 164"/>
                              <a:gd name="T11" fmla="*/ 124 h 157"/>
                              <a:gd name="T12" fmla="*/ 111 w 164"/>
                              <a:gd name="T13" fmla="*/ 78 h 157"/>
                              <a:gd name="T14" fmla="*/ 66 w 164"/>
                              <a:gd name="T15" fmla="*/ 33 h 157"/>
                              <a:gd name="T16" fmla="*/ 0 w 164"/>
                              <a:gd name="T17" fmla="*/ 0 h 157"/>
                              <a:gd name="T18" fmla="*/ 86 w 164"/>
                              <a:gd name="T19" fmla="*/ 87 h 157"/>
                              <a:gd name="T20" fmla="*/ 86 w 164"/>
                              <a:gd name="T21" fmla="*/ 70 h 157"/>
                              <a:gd name="T22" fmla="*/ 0 w 164"/>
                              <a:gd name="T23" fmla="*/ 157 h 157"/>
                              <a:gd name="T24" fmla="*/ 164 w 164"/>
                              <a:gd name="T25" fmla="*/ 78 h 157"/>
                              <a:gd name="T26" fmla="*/ 0 w 164"/>
                              <a:gd name="T27" fmla="*/ 0 h 157"/>
                              <a:gd name="T28" fmla="*/ 66 w 164"/>
                              <a:gd name="T29" fmla="*/ 33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4" h="157">
                                <a:moveTo>
                                  <a:pt x="66" y="33"/>
                                </a:moveTo>
                                <a:lnTo>
                                  <a:pt x="53" y="54"/>
                                </a:lnTo>
                                <a:lnTo>
                                  <a:pt x="131" y="91"/>
                                </a:lnTo>
                                <a:lnTo>
                                  <a:pt x="131" y="66"/>
                                </a:lnTo>
                                <a:lnTo>
                                  <a:pt x="53" y="103"/>
                                </a:lnTo>
                                <a:lnTo>
                                  <a:pt x="66" y="124"/>
                                </a:lnTo>
                                <a:lnTo>
                                  <a:pt x="111" y="78"/>
                                </a:lnTo>
                                <a:lnTo>
                                  <a:pt x="66" y="33"/>
                                </a:lnTo>
                                <a:lnTo>
                                  <a:pt x="0" y="0"/>
                                </a:lnTo>
                                <a:lnTo>
                                  <a:pt x="86" y="87"/>
                                </a:lnTo>
                                <a:lnTo>
                                  <a:pt x="86" y="70"/>
                                </a:lnTo>
                                <a:lnTo>
                                  <a:pt x="0" y="157"/>
                                </a:lnTo>
                                <a:lnTo>
                                  <a:pt x="164" y="78"/>
                                </a:lnTo>
                                <a:lnTo>
                                  <a:pt x="0" y="0"/>
                                </a:lnTo>
                                <a:lnTo>
                                  <a:pt x="66"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4" name="Rectangle 4173"/>
                        <wps:cNvSpPr>
                          <a:spLocks noChangeArrowheads="1"/>
                        </wps:cNvSpPr>
                        <wps:spPr bwMode="auto">
                          <a:xfrm>
                            <a:off x="293757" y="0"/>
                            <a:ext cx="74131" cy="12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r w:rsidRPr="00D81EA7">
                                <w:rPr>
                                  <w:rFonts w:ascii="Arial" w:hAnsi="Arial" w:cs="Arial"/>
                                  <w:color w:val="000000"/>
                                  <w:sz w:val="17"/>
                                  <w:lang w:val="en-US"/>
                                </w:rPr>
                                <w:t>A</w:t>
                              </w:r>
                            </w:p>
                          </w:txbxContent>
                        </wps:txbx>
                        <wps:bodyPr rot="0" vert="horz" wrap="square" lIns="0" tIns="0" rIns="0" bIns="0" anchor="t" anchorCtr="0" upright="1">
                          <a:noAutofit/>
                        </wps:bodyPr>
                      </wps:wsp>
                      <wps:wsp>
                        <wps:cNvPr id="4235" name="Rectangle 4174"/>
                        <wps:cNvSpPr>
                          <a:spLocks noChangeArrowheads="1"/>
                        </wps:cNvSpPr>
                        <wps:spPr bwMode="auto">
                          <a:xfrm>
                            <a:off x="252819" y="2206532"/>
                            <a:ext cx="141070" cy="1327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6" name="Freeform 4175"/>
                        <wps:cNvSpPr>
                          <a:spLocks/>
                        </wps:cNvSpPr>
                        <wps:spPr bwMode="auto">
                          <a:xfrm>
                            <a:off x="382271" y="2190491"/>
                            <a:ext cx="24895" cy="45359"/>
                          </a:xfrm>
                          <a:custGeom>
                            <a:avLst/>
                            <a:gdLst>
                              <a:gd name="T0" fmla="*/ 0 w 45"/>
                              <a:gd name="T1" fmla="*/ 0 h 82"/>
                              <a:gd name="T2" fmla="*/ 0 w 45"/>
                              <a:gd name="T3" fmla="*/ 82 h 82"/>
                              <a:gd name="T4" fmla="*/ 45 w 45"/>
                              <a:gd name="T5" fmla="*/ 41 h 82"/>
                              <a:gd name="T6" fmla="*/ 0 w 45"/>
                              <a:gd name="T7" fmla="*/ 0 h 82"/>
                            </a:gdLst>
                            <a:ahLst/>
                            <a:cxnLst>
                              <a:cxn ang="0">
                                <a:pos x="T0" y="T1"/>
                              </a:cxn>
                              <a:cxn ang="0">
                                <a:pos x="T2" y="T3"/>
                              </a:cxn>
                              <a:cxn ang="0">
                                <a:pos x="T4" y="T5"/>
                              </a:cxn>
                              <a:cxn ang="0">
                                <a:pos x="T6" y="T7"/>
                              </a:cxn>
                            </a:cxnLst>
                            <a:rect l="0" t="0" r="r" b="b"/>
                            <a:pathLst>
                              <a:path w="45" h="82">
                                <a:moveTo>
                                  <a:pt x="0" y="0"/>
                                </a:moveTo>
                                <a:lnTo>
                                  <a:pt x="0" y="82"/>
                                </a:lnTo>
                                <a:lnTo>
                                  <a:pt x="45"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7" name="Freeform 4176"/>
                        <wps:cNvSpPr>
                          <a:spLocks/>
                        </wps:cNvSpPr>
                        <wps:spPr bwMode="auto">
                          <a:xfrm>
                            <a:off x="386697" y="2192703"/>
                            <a:ext cx="43704" cy="40933"/>
                          </a:xfrm>
                          <a:custGeom>
                            <a:avLst/>
                            <a:gdLst>
                              <a:gd name="T0" fmla="*/ 0 w 79"/>
                              <a:gd name="T1" fmla="*/ 0 h 74"/>
                              <a:gd name="T2" fmla="*/ 79 w 79"/>
                              <a:gd name="T3" fmla="*/ 37 h 74"/>
                              <a:gd name="T4" fmla="*/ 0 w 79"/>
                              <a:gd name="T5" fmla="*/ 74 h 74"/>
                              <a:gd name="T6" fmla="*/ 37 w 79"/>
                              <a:gd name="T7" fmla="*/ 37 h 74"/>
                              <a:gd name="T8" fmla="*/ 0 w 79"/>
                              <a:gd name="T9" fmla="*/ 0 h 74"/>
                            </a:gdLst>
                            <a:ahLst/>
                            <a:cxnLst>
                              <a:cxn ang="0">
                                <a:pos x="T0" y="T1"/>
                              </a:cxn>
                              <a:cxn ang="0">
                                <a:pos x="T2" y="T3"/>
                              </a:cxn>
                              <a:cxn ang="0">
                                <a:pos x="T4" y="T5"/>
                              </a:cxn>
                              <a:cxn ang="0">
                                <a:pos x="T6" y="T7"/>
                              </a:cxn>
                              <a:cxn ang="0">
                                <a:pos x="T8" y="T9"/>
                              </a:cxn>
                            </a:cxnLst>
                            <a:rect l="0" t="0" r="r" b="b"/>
                            <a:pathLst>
                              <a:path w="79" h="74">
                                <a:moveTo>
                                  <a:pt x="0" y="0"/>
                                </a:moveTo>
                                <a:lnTo>
                                  <a:pt x="79" y="37"/>
                                </a:lnTo>
                                <a:lnTo>
                                  <a:pt x="0" y="74"/>
                                </a:lnTo>
                                <a:lnTo>
                                  <a:pt x="3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8" name="Freeform 4177"/>
                        <wps:cNvSpPr>
                          <a:spLocks/>
                        </wps:cNvSpPr>
                        <wps:spPr bwMode="auto">
                          <a:xfrm>
                            <a:off x="355164" y="2170024"/>
                            <a:ext cx="90727" cy="86292"/>
                          </a:xfrm>
                          <a:custGeom>
                            <a:avLst/>
                            <a:gdLst>
                              <a:gd name="T0" fmla="*/ 66 w 164"/>
                              <a:gd name="T1" fmla="*/ 33 h 156"/>
                              <a:gd name="T2" fmla="*/ 53 w 164"/>
                              <a:gd name="T3" fmla="*/ 53 h 156"/>
                              <a:gd name="T4" fmla="*/ 131 w 164"/>
                              <a:gd name="T5" fmla="*/ 90 h 156"/>
                              <a:gd name="T6" fmla="*/ 131 w 164"/>
                              <a:gd name="T7" fmla="*/ 66 h 156"/>
                              <a:gd name="T8" fmla="*/ 53 w 164"/>
                              <a:gd name="T9" fmla="*/ 103 h 156"/>
                              <a:gd name="T10" fmla="*/ 66 w 164"/>
                              <a:gd name="T11" fmla="*/ 123 h 156"/>
                              <a:gd name="T12" fmla="*/ 111 w 164"/>
                              <a:gd name="T13" fmla="*/ 78 h 156"/>
                              <a:gd name="T14" fmla="*/ 66 w 164"/>
                              <a:gd name="T15" fmla="*/ 33 h 156"/>
                              <a:gd name="T16" fmla="*/ 0 w 164"/>
                              <a:gd name="T17" fmla="*/ 0 h 156"/>
                              <a:gd name="T18" fmla="*/ 86 w 164"/>
                              <a:gd name="T19" fmla="*/ 86 h 156"/>
                              <a:gd name="T20" fmla="*/ 86 w 164"/>
                              <a:gd name="T21" fmla="*/ 70 h 156"/>
                              <a:gd name="T22" fmla="*/ 0 w 164"/>
                              <a:gd name="T23" fmla="*/ 156 h 156"/>
                              <a:gd name="T24" fmla="*/ 164 w 164"/>
                              <a:gd name="T25" fmla="*/ 78 h 156"/>
                              <a:gd name="T26" fmla="*/ 0 w 164"/>
                              <a:gd name="T27" fmla="*/ 0 h 156"/>
                              <a:gd name="T28" fmla="*/ 66 w 164"/>
                              <a:gd name="T29" fmla="*/ 3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4" h="156">
                                <a:moveTo>
                                  <a:pt x="66" y="33"/>
                                </a:moveTo>
                                <a:lnTo>
                                  <a:pt x="53" y="53"/>
                                </a:lnTo>
                                <a:lnTo>
                                  <a:pt x="131" y="90"/>
                                </a:lnTo>
                                <a:lnTo>
                                  <a:pt x="131" y="66"/>
                                </a:lnTo>
                                <a:lnTo>
                                  <a:pt x="53" y="103"/>
                                </a:lnTo>
                                <a:lnTo>
                                  <a:pt x="66" y="123"/>
                                </a:lnTo>
                                <a:lnTo>
                                  <a:pt x="111" y="78"/>
                                </a:lnTo>
                                <a:lnTo>
                                  <a:pt x="66" y="33"/>
                                </a:lnTo>
                                <a:lnTo>
                                  <a:pt x="0" y="0"/>
                                </a:lnTo>
                                <a:lnTo>
                                  <a:pt x="86" y="86"/>
                                </a:lnTo>
                                <a:lnTo>
                                  <a:pt x="86" y="70"/>
                                </a:lnTo>
                                <a:lnTo>
                                  <a:pt x="0" y="156"/>
                                </a:lnTo>
                                <a:lnTo>
                                  <a:pt x="164" y="78"/>
                                </a:lnTo>
                                <a:lnTo>
                                  <a:pt x="0" y="0"/>
                                </a:lnTo>
                                <a:lnTo>
                                  <a:pt x="66"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9" name="Rectangle 4178"/>
                        <wps:cNvSpPr>
                          <a:spLocks noChangeArrowheads="1"/>
                        </wps:cNvSpPr>
                        <wps:spPr bwMode="auto">
                          <a:xfrm>
                            <a:off x="293757" y="2080966"/>
                            <a:ext cx="74131" cy="12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r w:rsidRPr="00D81EA7">
                                <w:rPr>
                                  <w:rFonts w:ascii="Arial" w:hAnsi="Arial" w:cs="Arial"/>
                                  <w:color w:val="000000"/>
                                  <w:sz w:val="17"/>
                                  <w:lang w:val="en-US"/>
                                </w:rPr>
                                <w:t>A</w:t>
                              </w:r>
                            </w:p>
                          </w:txbxContent>
                        </wps:txbx>
                        <wps:bodyPr rot="0" vert="horz" wrap="square" lIns="0" tIns="0" rIns="0" bIns="0" anchor="t" anchorCtr="0" upright="1">
                          <a:noAutofit/>
                        </wps:bodyPr>
                      </wps:wsp>
                      <wps:wsp>
                        <wps:cNvPr id="4240" name="Freeform 4179"/>
                        <wps:cNvSpPr>
                          <a:spLocks/>
                        </wps:cNvSpPr>
                        <wps:spPr bwMode="auto">
                          <a:xfrm>
                            <a:off x="455296" y="18254"/>
                            <a:ext cx="13277" cy="175350"/>
                          </a:xfrm>
                          <a:custGeom>
                            <a:avLst/>
                            <a:gdLst>
                              <a:gd name="T0" fmla="*/ 24 w 24"/>
                              <a:gd name="T1" fmla="*/ 12 h 317"/>
                              <a:gd name="T2" fmla="*/ 24 w 24"/>
                              <a:gd name="T3" fmla="*/ 8 h 317"/>
                              <a:gd name="T4" fmla="*/ 20 w 24"/>
                              <a:gd name="T5" fmla="*/ 4 h 317"/>
                              <a:gd name="T6" fmla="*/ 20 w 24"/>
                              <a:gd name="T7" fmla="*/ 0 h 317"/>
                              <a:gd name="T8" fmla="*/ 8 w 24"/>
                              <a:gd name="T9" fmla="*/ 0 h 317"/>
                              <a:gd name="T10" fmla="*/ 0 w 24"/>
                              <a:gd name="T11" fmla="*/ 8 h 317"/>
                              <a:gd name="T12" fmla="*/ 0 w 24"/>
                              <a:gd name="T13" fmla="*/ 312 h 317"/>
                              <a:gd name="T14" fmla="*/ 4 w 24"/>
                              <a:gd name="T15" fmla="*/ 312 h 317"/>
                              <a:gd name="T16" fmla="*/ 8 w 24"/>
                              <a:gd name="T17" fmla="*/ 317 h 317"/>
                              <a:gd name="T18" fmla="*/ 20 w 24"/>
                              <a:gd name="T19" fmla="*/ 317 h 317"/>
                              <a:gd name="T20" fmla="*/ 20 w 24"/>
                              <a:gd name="T21" fmla="*/ 312 h 317"/>
                              <a:gd name="T22" fmla="*/ 24 w 24"/>
                              <a:gd name="T23" fmla="*/ 312 h 317"/>
                              <a:gd name="T24" fmla="*/ 24 w 24"/>
                              <a:gd name="T25" fmla="*/ 304 h 317"/>
                              <a:gd name="T26" fmla="*/ 24 w 24"/>
                              <a:gd name="T27" fmla="*/ 12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317">
                                <a:moveTo>
                                  <a:pt x="24" y="12"/>
                                </a:moveTo>
                                <a:lnTo>
                                  <a:pt x="24" y="8"/>
                                </a:lnTo>
                                <a:lnTo>
                                  <a:pt x="20" y="4"/>
                                </a:lnTo>
                                <a:lnTo>
                                  <a:pt x="20" y="0"/>
                                </a:lnTo>
                                <a:lnTo>
                                  <a:pt x="8" y="0"/>
                                </a:lnTo>
                                <a:lnTo>
                                  <a:pt x="0" y="8"/>
                                </a:lnTo>
                                <a:lnTo>
                                  <a:pt x="0" y="312"/>
                                </a:lnTo>
                                <a:lnTo>
                                  <a:pt x="4" y="312"/>
                                </a:lnTo>
                                <a:lnTo>
                                  <a:pt x="8" y="317"/>
                                </a:lnTo>
                                <a:lnTo>
                                  <a:pt x="20" y="317"/>
                                </a:lnTo>
                                <a:lnTo>
                                  <a:pt x="20" y="312"/>
                                </a:lnTo>
                                <a:lnTo>
                                  <a:pt x="24" y="312"/>
                                </a:lnTo>
                                <a:lnTo>
                                  <a:pt x="24" y="304"/>
                                </a:lnTo>
                                <a:lnTo>
                                  <a:pt x="24"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1" name="Freeform 4180"/>
                        <wps:cNvSpPr>
                          <a:spLocks/>
                        </wps:cNvSpPr>
                        <wps:spPr bwMode="auto">
                          <a:xfrm>
                            <a:off x="455296" y="2113049"/>
                            <a:ext cx="13277" cy="157096"/>
                          </a:xfrm>
                          <a:custGeom>
                            <a:avLst/>
                            <a:gdLst>
                              <a:gd name="T0" fmla="*/ 0 w 24"/>
                              <a:gd name="T1" fmla="*/ 271 h 284"/>
                              <a:gd name="T2" fmla="*/ 0 w 24"/>
                              <a:gd name="T3" fmla="*/ 280 h 284"/>
                              <a:gd name="T4" fmla="*/ 4 w 24"/>
                              <a:gd name="T5" fmla="*/ 280 h 284"/>
                              <a:gd name="T6" fmla="*/ 8 w 24"/>
                              <a:gd name="T7" fmla="*/ 284 h 284"/>
                              <a:gd name="T8" fmla="*/ 20 w 24"/>
                              <a:gd name="T9" fmla="*/ 284 h 284"/>
                              <a:gd name="T10" fmla="*/ 20 w 24"/>
                              <a:gd name="T11" fmla="*/ 280 h 284"/>
                              <a:gd name="T12" fmla="*/ 24 w 24"/>
                              <a:gd name="T13" fmla="*/ 280 h 284"/>
                              <a:gd name="T14" fmla="*/ 24 w 24"/>
                              <a:gd name="T15" fmla="*/ 8 h 284"/>
                              <a:gd name="T16" fmla="*/ 20 w 24"/>
                              <a:gd name="T17" fmla="*/ 4 h 284"/>
                              <a:gd name="T18" fmla="*/ 20 w 24"/>
                              <a:gd name="T19" fmla="*/ 0 h 284"/>
                              <a:gd name="T20" fmla="*/ 8 w 24"/>
                              <a:gd name="T21" fmla="*/ 0 h 284"/>
                              <a:gd name="T22" fmla="*/ 0 w 24"/>
                              <a:gd name="T23" fmla="*/ 8 h 284"/>
                              <a:gd name="T24" fmla="*/ 0 w 24"/>
                              <a:gd name="T25" fmla="*/ 12 h 284"/>
                              <a:gd name="T26" fmla="*/ 0 w 24"/>
                              <a:gd name="T27" fmla="*/ 271 h 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284">
                                <a:moveTo>
                                  <a:pt x="0" y="271"/>
                                </a:moveTo>
                                <a:lnTo>
                                  <a:pt x="0" y="280"/>
                                </a:lnTo>
                                <a:lnTo>
                                  <a:pt x="4" y="280"/>
                                </a:lnTo>
                                <a:lnTo>
                                  <a:pt x="8" y="284"/>
                                </a:lnTo>
                                <a:lnTo>
                                  <a:pt x="20" y="284"/>
                                </a:lnTo>
                                <a:lnTo>
                                  <a:pt x="20" y="280"/>
                                </a:lnTo>
                                <a:lnTo>
                                  <a:pt x="24" y="280"/>
                                </a:lnTo>
                                <a:lnTo>
                                  <a:pt x="24" y="8"/>
                                </a:lnTo>
                                <a:lnTo>
                                  <a:pt x="20" y="4"/>
                                </a:lnTo>
                                <a:lnTo>
                                  <a:pt x="20" y="0"/>
                                </a:lnTo>
                                <a:lnTo>
                                  <a:pt x="8" y="0"/>
                                </a:lnTo>
                                <a:lnTo>
                                  <a:pt x="0" y="8"/>
                                </a:lnTo>
                                <a:lnTo>
                                  <a:pt x="0" y="12"/>
                                </a:lnTo>
                                <a:lnTo>
                                  <a:pt x="0" y="2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2" name="Rectangle 4181"/>
                        <wps:cNvSpPr>
                          <a:spLocks noChangeArrowheads="1"/>
                        </wps:cNvSpPr>
                        <wps:spPr bwMode="auto">
                          <a:xfrm>
                            <a:off x="2751689" y="304788"/>
                            <a:ext cx="184774" cy="12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r w:rsidRPr="00D81EA7">
                                <w:rPr>
                                  <w:rFonts w:ascii="Arial" w:hAnsi="Arial" w:cs="Arial"/>
                                  <w:color w:val="000000"/>
                                  <w:sz w:val="17"/>
                                  <w:lang w:val="en-US"/>
                                </w:rPr>
                                <w:t>A-A</w:t>
                              </w:r>
                            </w:p>
                          </w:txbxContent>
                        </wps:txbx>
                        <wps:bodyPr rot="0" vert="horz" wrap="square" lIns="0" tIns="0" rIns="0" bIns="0" anchor="t" anchorCtr="0" upright="1">
                          <a:noAutofit/>
                        </wps:bodyPr>
                      </wps:wsp>
                      <wps:wsp>
                        <wps:cNvPr id="4243" name="Rectangle 4182"/>
                        <wps:cNvSpPr>
                          <a:spLocks noChangeArrowheads="1"/>
                        </wps:cNvSpPr>
                        <wps:spPr bwMode="auto">
                          <a:xfrm>
                            <a:off x="2051319" y="1724182"/>
                            <a:ext cx="417677" cy="126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0735" w:rsidRPr="00D81EA7" w:rsidRDefault="00250735" w:rsidP="00250735">
                              <w:pPr>
                                <w:rPr>
                                  <w:sz w:val="19"/>
                                </w:rPr>
                              </w:pPr>
                              <w:r w:rsidRPr="00D81EA7">
                                <w:rPr>
                                  <w:rFonts w:ascii="Arial" w:hAnsi="Arial" w:cs="Arial"/>
                                  <w:color w:val="000000"/>
                                  <w:sz w:val="17"/>
                                </w:rPr>
                                <w:t>Goujon</w:t>
                              </w:r>
                            </w:p>
                          </w:txbxContent>
                        </wps:txbx>
                        <wps:bodyPr rot="0" vert="horz" wrap="square" lIns="0" tIns="0" rIns="0" bIns="0" anchor="t" anchorCtr="0" upright="1">
                          <a:noAutofit/>
                        </wps:bodyPr>
                      </wps:wsp>
                      <wps:wsp>
                        <wps:cNvPr id="4244" name="Line 4183"/>
                        <wps:cNvCnPr/>
                        <wps:spPr bwMode="auto">
                          <a:xfrm flipV="1">
                            <a:off x="2455719" y="1180431"/>
                            <a:ext cx="860249" cy="589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45" name="Oval 4184"/>
                        <wps:cNvSpPr>
                          <a:spLocks noChangeArrowheads="1"/>
                        </wps:cNvSpPr>
                        <wps:spPr bwMode="auto">
                          <a:xfrm>
                            <a:off x="3295499" y="1157752"/>
                            <a:ext cx="45364" cy="45359"/>
                          </a:xfrm>
                          <a:prstGeom prst="ellipse">
                            <a:avLst/>
                          </a:pr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246" name="Freeform 4185"/>
                        <wps:cNvSpPr>
                          <a:spLocks/>
                        </wps:cNvSpPr>
                        <wps:spPr bwMode="auto">
                          <a:xfrm>
                            <a:off x="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7" name="Freeform 4186"/>
                        <wps:cNvSpPr>
                          <a:spLocks/>
                        </wps:cNvSpPr>
                        <wps:spPr bwMode="auto">
                          <a:xfrm>
                            <a:off x="34299"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8" name="Freeform 4187"/>
                        <wps:cNvSpPr>
                          <a:spLocks/>
                        </wps:cNvSpPr>
                        <wps:spPr bwMode="auto">
                          <a:xfrm>
                            <a:off x="54768"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9" name="Freeform 4188"/>
                        <wps:cNvSpPr>
                          <a:spLocks/>
                        </wps:cNvSpPr>
                        <wps:spPr bwMode="auto">
                          <a:xfrm>
                            <a:off x="88514"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0" name="Freeform 4189"/>
                        <wps:cNvSpPr>
                          <a:spLocks/>
                        </wps:cNvSpPr>
                        <wps:spPr bwMode="auto">
                          <a:xfrm>
                            <a:off x="108983" y="1137285"/>
                            <a:ext cx="20469"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1" name="Freeform 4190"/>
                        <wps:cNvSpPr>
                          <a:spLocks/>
                        </wps:cNvSpPr>
                        <wps:spPr bwMode="auto">
                          <a:xfrm>
                            <a:off x="143283"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2" name="Freeform 4191"/>
                        <wps:cNvSpPr>
                          <a:spLocks/>
                        </wps:cNvSpPr>
                        <wps:spPr bwMode="auto">
                          <a:xfrm>
                            <a:off x="16375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3" name="Freeform 4192"/>
                        <wps:cNvSpPr>
                          <a:spLocks/>
                        </wps:cNvSpPr>
                        <wps:spPr bwMode="auto">
                          <a:xfrm>
                            <a:off x="19805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4" name="Freeform 4193"/>
                        <wps:cNvSpPr>
                          <a:spLocks/>
                        </wps:cNvSpPr>
                        <wps:spPr bwMode="auto">
                          <a:xfrm>
                            <a:off x="21852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5" name="Freeform 4194"/>
                        <wps:cNvSpPr>
                          <a:spLocks/>
                        </wps:cNvSpPr>
                        <wps:spPr bwMode="auto">
                          <a:xfrm>
                            <a:off x="252819"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6" name="Freeform 4195"/>
                        <wps:cNvSpPr>
                          <a:spLocks/>
                        </wps:cNvSpPr>
                        <wps:spPr bwMode="auto">
                          <a:xfrm>
                            <a:off x="273288"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7" name="Freeform 4196"/>
                        <wps:cNvSpPr>
                          <a:spLocks/>
                        </wps:cNvSpPr>
                        <wps:spPr bwMode="auto">
                          <a:xfrm>
                            <a:off x="307034"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8" name="Freeform 4197"/>
                        <wps:cNvSpPr>
                          <a:spLocks/>
                        </wps:cNvSpPr>
                        <wps:spPr bwMode="auto">
                          <a:xfrm>
                            <a:off x="32750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9" name="Freeform 4198"/>
                        <wps:cNvSpPr>
                          <a:spLocks/>
                        </wps:cNvSpPr>
                        <wps:spPr bwMode="auto">
                          <a:xfrm>
                            <a:off x="36180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0" name="Freeform 4199"/>
                        <wps:cNvSpPr>
                          <a:spLocks/>
                        </wps:cNvSpPr>
                        <wps:spPr bwMode="auto">
                          <a:xfrm>
                            <a:off x="38227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1" name="Freeform 4200"/>
                        <wps:cNvSpPr>
                          <a:spLocks/>
                        </wps:cNvSpPr>
                        <wps:spPr bwMode="auto">
                          <a:xfrm>
                            <a:off x="41657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2" name="Freeform 4201"/>
                        <wps:cNvSpPr>
                          <a:spLocks/>
                        </wps:cNvSpPr>
                        <wps:spPr bwMode="auto">
                          <a:xfrm>
                            <a:off x="437039"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3" name="Freeform 4202"/>
                        <wps:cNvSpPr>
                          <a:spLocks/>
                        </wps:cNvSpPr>
                        <wps:spPr bwMode="auto">
                          <a:xfrm>
                            <a:off x="471339"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4" name="Freeform 4203"/>
                        <wps:cNvSpPr>
                          <a:spLocks/>
                        </wps:cNvSpPr>
                        <wps:spPr bwMode="auto">
                          <a:xfrm>
                            <a:off x="491808"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2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5" name="Freeform 4204"/>
                        <wps:cNvSpPr>
                          <a:spLocks/>
                        </wps:cNvSpPr>
                        <wps:spPr bwMode="auto">
                          <a:xfrm>
                            <a:off x="525554"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6" name="Freeform 4205"/>
                        <wps:cNvSpPr>
                          <a:spLocks/>
                        </wps:cNvSpPr>
                        <wps:spPr bwMode="auto">
                          <a:xfrm>
                            <a:off x="54602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7" name="Freeform 4206"/>
                        <wps:cNvSpPr>
                          <a:spLocks/>
                        </wps:cNvSpPr>
                        <wps:spPr bwMode="auto">
                          <a:xfrm>
                            <a:off x="58032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8" name="Freeform 4207"/>
                        <wps:cNvSpPr>
                          <a:spLocks/>
                        </wps:cNvSpPr>
                        <wps:spPr bwMode="auto">
                          <a:xfrm>
                            <a:off x="60079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9" name="Freeform 4208"/>
                        <wps:cNvSpPr>
                          <a:spLocks/>
                        </wps:cNvSpPr>
                        <wps:spPr bwMode="auto">
                          <a:xfrm>
                            <a:off x="635090"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0" name="Freeform 4209"/>
                        <wps:cNvSpPr>
                          <a:spLocks/>
                        </wps:cNvSpPr>
                        <wps:spPr bwMode="auto">
                          <a:xfrm>
                            <a:off x="655559"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1" name="Freeform 4210"/>
                        <wps:cNvSpPr>
                          <a:spLocks/>
                        </wps:cNvSpPr>
                        <wps:spPr bwMode="auto">
                          <a:xfrm>
                            <a:off x="689305"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2" name="Freeform 4211"/>
                        <wps:cNvSpPr>
                          <a:spLocks/>
                        </wps:cNvSpPr>
                        <wps:spPr bwMode="auto">
                          <a:xfrm>
                            <a:off x="709774" y="1137285"/>
                            <a:ext cx="21022" cy="4425"/>
                          </a:xfrm>
                          <a:custGeom>
                            <a:avLst/>
                            <a:gdLst>
                              <a:gd name="T0" fmla="*/ 5 w 38"/>
                              <a:gd name="T1" fmla="*/ 0 h 8"/>
                              <a:gd name="T2" fmla="*/ 0 w 38"/>
                              <a:gd name="T3" fmla="*/ 0 h 8"/>
                              <a:gd name="T4" fmla="*/ 0 w 38"/>
                              <a:gd name="T5" fmla="*/ 8 h 8"/>
                              <a:gd name="T6" fmla="*/ 38 w 38"/>
                              <a:gd name="T7" fmla="*/ 8 h 8"/>
                              <a:gd name="T8" fmla="*/ 38 w 38"/>
                              <a:gd name="T9" fmla="*/ 0 h 8"/>
                              <a:gd name="T10" fmla="*/ 33 w 38"/>
                              <a:gd name="T11" fmla="*/ 0 h 8"/>
                              <a:gd name="T12" fmla="*/ 5 w 3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8" h="8">
                                <a:moveTo>
                                  <a:pt x="5" y="0"/>
                                </a:moveTo>
                                <a:lnTo>
                                  <a:pt x="0" y="0"/>
                                </a:lnTo>
                                <a:lnTo>
                                  <a:pt x="0" y="8"/>
                                </a:lnTo>
                                <a:lnTo>
                                  <a:pt x="38" y="8"/>
                                </a:lnTo>
                                <a:lnTo>
                                  <a:pt x="38"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3" name="Freeform 4212"/>
                        <wps:cNvSpPr>
                          <a:spLocks/>
                        </wps:cNvSpPr>
                        <wps:spPr bwMode="auto">
                          <a:xfrm>
                            <a:off x="744073"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4" name="Freeform 4213"/>
                        <wps:cNvSpPr>
                          <a:spLocks/>
                        </wps:cNvSpPr>
                        <wps:spPr bwMode="auto">
                          <a:xfrm>
                            <a:off x="76454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5" name="Freeform 4214"/>
                        <wps:cNvSpPr>
                          <a:spLocks/>
                        </wps:cNvSpPr>
                        <wps:spPr bwMode="auto">
                          <a:xfrm>
                            <a:off x="79884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6" name="Freeform 4215"/>
                        <wps:cNvSpPr>
                          <a:spLocks/>
                        </wps:cNvSpPr>
                        <wps:spPr bwMode="auto">
                          <a:xfrm>
                            <a:off x="81931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 name="Freeform 4216"/>
                        <wps:cNvSpPr>
                          <a:spLocks/>
                        </wps:cNvSpPr>
                        <wps:spPr bwMode="auto">
                          <a:xfrm>
                            <a:off x="853610"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8" name="Freeform 4217"/>
                        <wps:cNvSpPr>
                          <a:spLocks/>
                        </wps:cNvSpPr>
                        <wps:spPr bwMode="auto">
                          <a:xfrm>
                            <a:off x="874079"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9" name="Freeform 4218"/>
                        <wps:cNvSpPr>
                          <a:spLocks/>
                        </wps:cNvSpPr>
                        <wps:spPr bwMode="auto">
                          <a:xfrm>
                            <a:off x="907825"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0" name="Freeform 4219"/>
                        <wps:cNvSpPr>
                          <a:spLocks/>
                        </wps:cNvSpPr>
                        <wps:spPr bwMode="auto">
                          <a:xfrm>
                            <a:off x="928294" y="1137285"/>
                            <a:ext cx="20469"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1" name="Freeform 4220"/>
                        <wps:cNvSpPr>
                          <a:spLocks/>
                        </wps:cNvSpPr>
                        <wps:spPr bwMode="auto">
                          <a:xfrm>
                            <a:off x="96259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2" name="Freeform 4221"/>
                        <wps:cNvSpPr>
                          <a:spLocks/>
                        </wps:cNvSpPr>
                        <wps:spPr bwMode="auto">
                          <a:xfrm>
                            <a:off x="98306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3" name="Freeform 4222"/>
                        <wps:cNvSpPr>
                          <a:spLocks/>
                        </wps:cNvSpPr>
                        <wps:spPr bwMode="auto">
                          <a:xfrm>
                            <a:off x="101736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4" name="Freeform 4223"/>
                        <wps:cNvSpPr>
                          <a:spLocks/>
                        </wps:cNvSpPr>
                        <wps:spPr bwMode="auto">
                          <a:xfrm>
                            <a:off x="103783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5" name="Freeform 4224"/>
                        <wps:cNvSpPr>
                          <a:spLocks/>
                        </wps:cNvSpPr>
                        <wps:spPr bwMode="auto">
                          <a:xfrm>
                            <a:off x="1072130"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6" name="Freeform 4225"/>
                        <wps:cNvSpPr>
                          <a:spLocks/>
                        </wps:cNvSpPr>
                        <wps:spPr bwMode="auto">
                          <a:xfrm>
                            <a:off x="1092599"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7" name="Freeform 4226"/>
                        <wps:cNvSpPr>
                          <a:spLocks/>
                        </wps:cNvSpPr>
                        <wps:spPr bwMode="auto">
                          <a:xfrm>
                            <a:off x="1126345"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8" name="Freeform 4227"/>
                        <wps:cNvSpPr>
                          <a:spLocks/>
                        </wps:cNvSpPr>
                        <wps:spPr bwMode="auto">
                          <a:xfrm>
                            <a:off x="114681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9" name="Freeform 4228"/>
                        <wps:cNvSpPr>
                          <a:spLocks/>
                        </wps:cNvSpPr>
                        <wps:spPr bwMode="auto">
                          <a:xfrm>
                            <a:off x="118111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0" name="Freeform 4229"/>
                        <wps:cNvSpPr>
                          <a:spLocks/>
                        </wps:cNvSpPr>
                        <wps:spPr bwMode="auto">
                          <a:xfrm>
                            <a:off x="120158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1" name="Freeform 4230"/>
                        <wps:cNvSpPr>
                          <a:spLocks/>
                        </wps:cNvSpPr>
                        <wps:spPr bwMode="auto">
                          <a:xfrm>
                            <a:off x="123588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2" name="Freeform 4231"/>
                        <wps:cNvSpPr>
                          <a:spLocks/>
                        </wps:cNvSpPr>
                        <wps:spPr bwMode="auto">
                          <a:xfrm>
                            <a:off x="125635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3" name="Freeform 4232"/>
                        <wps:cNvSpPr>
                          <a:spLocks/>
                        </wps:cNvSpPr>
                        <wps:spPr bwMode="auto">
                          <a:xfrm>
                            <a:off x="1290649"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4" name="Freeform 4233"/>
                        <wps:cNvSpPr>
                          <a:spLocks/>
                        </wps:cNvSpPr>
                        <wps:spPr bwMode="auto">
                          <a:xfrm>
                            <a:off x="1311118"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2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5" name="Freeform 4234"/>
                        <wps:cNvSpPr>
                          <a:spLocks/>
                        </wps:cNvSpPr>
                        <wps:spPr bwMode="auto">
                          <a:xfrm>
                            <a:off x="1344864"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6" name="Freeform 4235"/>
                        <wps:cNvSpPr>
                          <a:spLocks/>
                        </wps:cNvSpPr>
                        <wps:spPr bwMode="auto">
                          <a:xfrm>
                            <a:off x="136533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7" name="Freeform 4236"/>
                        <wps:cNvSpPr>
                          <a:spLocks/>
                        </wps:cNvSpPr>
                        <wps:spPr bwMode="auto">
                          <a:xfrm>
                            <a:off x="1399633"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8" name="Freeform 4237"/>
                        <wps:cNvSpPr>
                          <a:spLocks/>
                        </wps:cNvSpPr>
                        <wps:spPr bwMode="auto">
                          <a:xfrm>
                            <a:off x="1420102"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9" name="Freeform 4238"/>
                        <wps:cNvSpPr>
                          <a:spLocks/>
                        </wps:cNvSpPr>
                        <wps:spPr bwMode="auto">
                          <a:xfrm>
                            <a:off x="145440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0" name="Freeform 4239"/>
                        <wps:cNvSpPr>
                          <a:spLocks/>
                        </wps:cNvSpPr>
                        <wps:spPr bwMode="auto">
                          <a:xfrm>
                            <a:off x="147487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1" name="Freeform 4240"/>
                        <wps:cNvSpPr>
                          <a:spLocks/>
                        </wps:cNvSpPr>
                        <wps:spPr bwMode="auto">
                          <a:xfrm>
                            <a:off x="1508616" y="1137285"/>
                            <a:ext cx="7192" cy="4425"/>
                          </a:xfrm>
                          <a:custGeom>
                            <a:avLst/>
                            <a:gdLst>
                              <a:gd name="T0" fmla="*/ 5 w 13"/>
                              <a:gd name="T1" fmla="*/ 0 h 8"/>
                              <a:gd name="T2" fmla="*/ 0 w 13"/>
                              <a:gd name="T3" fmla="*/ 0 h 8"/>
                              <a:gd name="T4" fmla="*/ 0 w 13"/>
                              <a:gd name="T5" fmla="*/ 8 h 8"/>
                              <a:gd name="T6" fmla="*/ 13 w 13"/>
                              <a:gd name="T7" fmla="*/ 8 h 8"/>
                              <a:gd name="T8" fmla="*/ 13 w 13"/>
                              <a:gd name="T9" fmla="*/ 0 h 8"/>
                              <a:gd name="T10" fmla="*/ 9 w 13"/>
                              <a:gd name="T11" fmla="*/ 0 h 8"/>
                              <a:gd name="T12" fmla="*/ 5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5" y="0"/>
                                </a:moveTo>
                                <a:lnTo>
                                  <a:pt x="0" y="0"/>
                                </a:lnTo>
                                <a:lnTo>
                                  <a:pt x="0" y="8"/>
                                </a:lnTo>
                                <a:lnTo>
                                  <a:pt x="13" y="8"/>
                                </a:lnTo>
                                <a:lnTo>
                                  <a:pt x="13" y="0"/>
                                </a:lnTo>
                                <a:lnTo>
                                  <a:pt x="9"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2" name="Freeform 4241"/>
                        <wps:cNvSpPr>
                          <a:spLocks/>
                        </wps:cNvSpPr>
                        <wps:spPr bwMode="auto">
                          <a:xfrm>
                            <a:off x="1529085" y="1137285"/>
                            <a:ext cx="20469" cy="4425"/>
                          </a:xfrm>
                          <a:custGeom>
                            <a:avLst/>
                            <a:gdLst>
                              <a:gd name="T0" fmla="*/ 5 w 37"/>
                              <a:gd name="T1" fmla="*/ 0 h 8"/>
                              <a:gd name="T2" fmla="*/ 0 w 37"/>
                              <a:gd name="T3" fmla="*/ 0 h 8"/>
                              <a:gd name="T4" fmla="*/ 0 w 37"/>
                              <a:gd name="T5" fmla="*/ 8 h 8"/>
                              <a:gd name="T6" fmla="*/ 37 w 37"/>
                              <a:gd name="T7" fmla="*/ 8 h 8"/>
                              <a:gd name="T8" fmla="*/ 37 w 37"/>
                              <a:gd name="T9" fmla="*/ 0 h 8"/>
                              <a:gd name="T10" fmla="*/ 33 w 37"/>
                              <a:gd name="T11" fmla="*/ 0 h 8"/>
                              <a:gd name="T12" fmla="*/ 5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5" y="0"/>
                                </a:moveTo>
                                <a:lnTo>
                                  <a:pt x="0" y="0"/>
                                </a:lnTo>
                                <a:lnTo>
                                  <a:pt x="0" y="8"/>
                                </a:lnTo>
                                <a:lnTo>
                                  <a:pt x="37" y="8"/>
                                </a:lnTo>
                                <a:lnTo>
                                  <a:pt x="37" y="0"/>
                                </a:lnTo>
                                <a:lnTo>
                                  <a:pt x="33" y="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3" name="Freeform 4242"/>
                        <wps:cNvSpPr>
                          <a:spLocks/>
                        </wps:cNvSpPr>
                        <wps:spPr bwMode="auto">
                          <a:xfrm>
                            <a:off x="1563384"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8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4" name="Freeform 4243"/>
                        <wps:cNvSpPr>
                          <a:spLocks/>
                        </wps:cNvSpPr>
                        <wps:spPr bwMode="auto">
                          <a:xfrm>
                            <a:off x="158385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5" name="Freeform 4244"/>
                        <wps:cNvSpPr>
                          <a:spLocks/>
                        </wps:cNvSpPr>
                        <wps:spPr bwMode="auto">
                          <a:xfrm>
                            <a:off x="161815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6" name="Freeform 4245"/>
                        <wps:cNvSpPr>
                          <a:spLocks/>
                        </wps:cNvSpPr>
                        <wps:spPr bwMode="auto">
                          <a:xfrm>
                            <a:off x="163862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7" name="Freeform 4246"/>
                        <wps:cNvSpPr>
                          <a:spLocks/>
                        </wps:cNvSpPr>
                        <wps:spPr bwMode="auto">
                          <a:xfrm>
                            <a:off x="1672921"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8" name="Freeform 4247"/>
                        <wps:cNvSpPr>
                          <a:spLocks/>
                        </wps:cNvSpPr>
                        <wps:spPr bwMode="auto">
                          <a:xfrm>
                            <a:off x="1693390"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9" name="Freeform 4248"/>
                        <wps:cNvSpPr>
                          <a:spLocks/>
                        </wps:cNvSpPr>
                        <wps:spPr bwMode="auto">
                          <a:xfrm>
                            <a:off x="1727136"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0" name="Freeform 4249"/>
                        <wps:cNvSpPr>
                          <a:spLocks/>
                        </wps:cNvSpPr>
                        <wps:spPr bwMode="auto">
                          <a:xfrm>
                            <a:off x="1747605"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1" name="Freeform 4250"/>
                        <wps:cNvSpPr>
                          <a:spLocks/>
                        </wps:cNvSpPr>
                        <wps:spPr bwMode="auto">
                          <a:xfrm>
                            <a:off x="1781904"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2" name="Freeform 4251"/>
                        <wps:cNvSpPr>
                          <a:spLocks/>
                        </wps:cNvSpPr>
                        <wps:spPr bwMode="auto">
                          <a:xfrm>
                            <a:off x="1802373"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3" name="Freeform 4252"/>
                        <wps:cNvSpPr>
                          <a:spLocks/>
                        </wps:cNvSpPr>
                        <wps:spPr bwMode="auto">
                          <a:xfrm>
                            <a:off x="1836672"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4" name="Freeform 4253"/>
                        <wps:cNvSpPr>
                          <a:spLocks/>
                        </wps:cNvSpPr>
                        <wps:spPr bwMode="auto">
                          <a:xfrm>
                            <a:off x="1857141"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5" name="Freeform 4254"/>
                        <wps:cNvSpPr>
                          <a:spLocks/>
                        </wps:cNvSpPr>
                        <wps:spPr bwMode="auto">
                          <a:xfrm>
                            <a:off x="1891440"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6" name="Freeform 4255"/>
                        <wps:cNvSpPr>
                          <a:spLocks/>
                        </wps:cNvSpPr>
                        <wps:spPr bwMode="auto">
                          <a:xfrm>
                            <a:off x="1911909"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2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2"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7" name="Freeform 4256"/>
                        <wps:cNvSpPr>
                          <a:spLocks/>
                        </wps:cNvSpPr>
                        <wps:spPr bwMode="auto">
                          <a:xfrm>
                            <a:off x="1945655" y="1137285"/>
                            <a:ext cx="7192" cy="4425"/>
                          </a:xfrm>
                          <a:custGeom>
                            <a:avLst/>
                            <a:gdLst>
                              <a:gd name="T0" fmla="*/ 4 w 13"/>
                              <a:gd name="T1" fmla="*/ 0 h 8"/>
                              <a:gd name="T2" fmla="*/ 0 w 13"/>
                              <a:gd name="T3" fmla="*/ 0 h 8"/>
                              <a:gd name="T4" fmla="*/ 0 w 13"/>
                              <a:gd name="T5" fmla="*/ 8 h 8"/>
                              <a:gd name="T6" fmla="*/ 13 w 13"/>
                              <a:gd name="T7" fmla="*/ 8 h 8"/>
                              <a:gd name="T8" fmla="*/ 13 w 13"/>
                              <a:gd name="T9" fmla="*/ 0 h 8"/>
                              <a:gd name="T10" fmla="*/ 9 w 13"/>
                              <a:gd name="T11" fmla="*/ 0 h 8"/>
                              <a:gd name="T12" fmla="*/ 4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4" y="0"/>
                                </a:moveTo>
                                <a:lnTo>
                                  <a:pt x="0" y="0"/>
                                </a:lnTo>
                                <a:lnTo>
                                  <a:pt x="0" y="8"/>
                                </a:lnTo>
                                <a:lnTo>
                                  <a:pt x="13" y="8"/>
                                </a:lnTo>
                                <a:lnTo>
                                  <a:pt x="13" y="0"/>
                                </a:lnTo>
                                <a:lnTo>
                                  <a:pt x="9"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8" name="Freeform 4257"/>
                        <wps:cNvSpPr>
                          <a:spLocks/>
                        </wps:cNvSpPr>
                        <wps:spPr bwMode="auto">
                          <a:xfrm>
                            <a:off x="1966124" y="1137285"/>
                            <a:ext cx="20469" cy="4425"/>
                          </a:xfrm>
                          <a:custGeom>
                            <a:avLst/>
                            <a:gdLst>
                              <a:gd name="T0" fmla="*/ 4 w 37"/>
                              <a:gd name="T1" fmla="*/ 0 h 8"/>
                              <a:gd name="T2" fmla="*/ 0 w 37"/>
                              <a:gd name="T3" fmla="*/ 0 h 8"/>
                              <a:gd name="T4" fmla="*/ 0 w 37"/>
                              <a:gd name="T5" fmla="*/ 8 h 8"/>
                              <a:gd name="T6" fmla="*/ 37 w 37"/>
                              <a:gd name="T7" fmla="*/ 8 h 8"/>
                              <a:gd name="T8" fmla="*/ 37 w 37"/>
                              <a:gd name="T9" fmla="*/ 0 h 8"/>
                              <a:gd name="T10" fmla="*/ 33 w 37"/>
                              <a:gd name="T11" fmla="*/ 0 h 8"/>
                              <a:gd name="T12" fmla="*/ 4 w 3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37" h="8">
                                <a:moveTo>
                                  <a:pt x="4" y="0"/>
                                </a:moveTo>
                                <a:lnTo>
                                  <a:pt x="0" y="0"/>
                                </a:lnTo>
                                <a:lnTo>
                                  <a:pt x="0" y="8"/>
                                </a:lnTo>
                                <a:lnTo>
                                  <a:pt x="37" y="8"/>
                                </a:lnTo>
                                <a:lnTo>
                                  <a:pt x="37" y="0"/>
                                </a:lnTo>
                                <a:lnTo>
                                  <a:pt x="33"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9" name="Freeform 4258"/>
                        <wps:cNvSpPr>
                          <a:spLocks/>
                        </wps:cNvSpPr>
                        <wps:spPr bwMode="auto">
                          <a:xfrm>
                            <a:off x="2000424" y="1137285"/>
                            <a:ext cx="6639" cy="4425"/>
                          </a:xfrm>
                          <a:custGeom>
                            <a:avLst/>
                            <a:gdLst>
                              <a:gd name="T0" fmla="*/ 4 w 12"/>
                              <a:gd name="T1" fmla="*/ 0 h 8"/>
                              <a:gd name="T2" fmla="*/ 0 w 12"/>
                              <a:gd name="T3" fmla="*/ 0 h 8"/>
                              <a:gd name="T4" fmla="*/ 0 w 12"/>
                              <a:gd name="T5" fmla="*/ 8 h 8"/>
                              <a:gd name="T6" fmla="*/ 12 w 12"/>
                              <a:gd name="T7" fmla="*/ 8 h 8"/>
                              <a:gd name="T8" fmla="*/ 12 w 12"/>
                              <a:gd name="T9" fmla="*/ 0 h 8"/>
                              <a:gd name="T10" fmla="*/ 8 w 12"/>
                              <a:gd name="T11" fmla="*/ 0 h 8"/>
                              <a:gd name="T12" fmla="*/ 4 w 12"/>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2" h="8">
                                <a:moveTo>
                                  <a:pt x="4" y="0"/>
                                </a:moveTo>
                                <a:lnTo>
                                  <a:pt x="0" y="0"/>
                                </a:lnTo>
                                <a:lnTo>
                                  <a:pt x="0" y="8"/>
                                </a:lnTo>
                                <a:lnTo>
                                  <a:pt x="12" y="8"/>
                                </a:lnTo>
                                <a:lnTo>
                                  <a:pt x="12" y="0"/>
                                </a:lnTo>
                                <a:lnTo>
                                  <a:pt x="8"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0" name="AutoShape 4259"/>
                        <wps:cNvCnPr>
                          <a:cxnSpLocks noChangeShapeType="1"/>
                          <a:stCxn id="4240" idx="7"/>
                          <a:endCxn id="4241" idx="7"/>
                        </wps:cNvCnPr>
                        <wps:spPr bwMode="auto">
                          <a:xfrm>
                            <a:off x="458062" y="191391"/>
                            <a:ext cx="10511" cy="1926083"/>
                          </a:xfrm>
                          <a:prstGeom prst="straightConnector1">
                            <a:avLst/>
                          </a:prstGeom>
                          <a:noFill/>
                          <a:ln w="317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Zone de dessin 4321" o:spid="_x0000_s4056" editas="canvas" style="width:321.3pt;height:179.1pt;mso-position-horizontal-relative:char;mso-position-vertical-relative:line" coordsize="40805,2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">
                <v:shape id="_x0000_s4057" type="#_x0000_t75" style="position:absolute;width:40805;height:22745;visibility:visible;mso-wrap-style:square">
                  <v:fill o:detectmouseclick="t"/>
                  <v:path o:connecttype="none"/>
                </v:shape>
                <v:group id="Group 3043" o:spid="_x0000_s4058" style="position:absolute;left:475;top:2251;width:39898;height:18038" coordorigin="86,407" coordsize="7212,3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mVccAAADdAAAADwAAAGRycy9kb3ducmV2LnhtbESPT2vCQBTE70K/w/IK&#10;vZlNmlpKmlVEaulBCmqh9PbIPpNg9m3Irvnz7V2h4HGYmd8w+Wo0jeipc7VlBUkUgyAurK65VPBz&#10;3M7fQDiPrLGxTAomcrBaPsxyzLQdeE/9wZciQNhlqKDyvs2kdEVFBl1kW+LgnWxn0AfZlVJ3OAS4&#10;aeRzHL9KgzWHhQpb2lRUnA8Xo+BzwGGdJh/97nzaTH/HxffvLiGlnh7H9TsIT6O/h//bX1pBmsQv&#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HmVccAAADd&#10;AAAADwAAAAAAAAAAAAAAAACqAgAAZHJzL2Rvd25yZXYueG1sUEsFBgAAAAAEAAQA+gAAAJ4DAAAA&#10;AA==&#10;">
                  <v:shape id="Freeform 3044" o:spid="_x0000_s4059" style="position:absolute;left:4175;top:798;width:1654;height:2578;visibility:visible;mso-wrap-style:square;v-text-anchor:top" coordsize="1654,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NMQA&#10;AADdAAAADwAAAGRycy9kb3ducmV2LnhtbESPX2vCQBDE3wt+h2MF3+rFP9U29ZRSsfiqBnxdcttL&#10;MLcXcqum374nFPo4zMxvmNWm9426URfrwAYm4wwUcRlszc5Acdo9v4KKgmyxCUwGfijCZj14WmFu&#10;w50PdDuKUwnCMUcDlUibax3LijzGcWiJk/cdOo+SZOe07fCe4L7R0yxbaI81p4UKW/qsqLwcr96A&#10;OF7O5O385c9Fsb3O9zvnYmPMaNh/vIMS6uU//NfeWwOzSfYCjzfpC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fzTEAAAA3QAAAA8AAAAAAAAAAAAAAAAAmAIAAGRycy9k&#10;b3ducmV2LnhtbFBLBQYAAAAABAAEAPUAAACJAwAAAAA=&#10;" path="m1646,r,4l1638,4r,4l1625,8r,4l1609,16r,4l1597,20r,4l1580,29r,4l1568,33r,4l1551,41r,4l1539,45r,4l1523,53r,4l1506,57r,4l1490,66r,4l1481,70r,4l1469,74r,4l1453,82r,4l1436,90r,4l1424,94r,4l1407,103r,4l1391,111r,4l1374,115r,4l1358,123r,4l1342,131r,4l1325,140r,4l1300,148r,4l1284,156r,4l1268,164r,4l1251,172r,5l1235,181r,4l1218,189r,4l1202,197r,4l1189,201r,4l1173,209r,5l1156,218r,4l1140,226r,4l1124,234r,4l1107,242r,4l1091,251r,4l1074,259r,4l1058,267r,4l1041,275r,4l1025,283r,5l1012,288r,4l996,296r,4l980,304r,4l963,312r,4l947,320r,5l930,329r,4l889,353r,4l873,362r,4l856,370r,4l840,378r,4l815,394r,5l799,403r,4l774,419r,4l757,427r,4l749,431r,5l733,444r,4l725,448r,4l708,460r,4l700,464r,4l683,477r,4l667,485r,4l659,489r,4l642,501r,5l634,506r,4l618,518r,4l609,522r,4l593,534r,4l576,543r,4l544,567r,4l535,571r,4l519,584r,4l511,588r,4l469,621r,4l461,625r,4l395,678r,4l387,682r,4l362,711r-8,l354,715r-24,25l321,740r,4l272,793r-8,l264,797r-29,25l235,830r-25,21l210,859r-24,21l186,888r-25,20l161,917r-21,16l140,941r-12,9l128,958r-8,4l120,970r-4,l116,978r-9,4l107,991r-4,l103,999r-8,4l95,1011r-4,l91,1020r-4,l87,1028r-4,l83,1036r-8,4l75,1048r-5,l70,1057r-4,l66,1065r-4,l58,1085r-4,l54,1094r-4,l50,1102r-4,l46,1110r-4,l42,1118r-4,l38,1126r-5,l33,1143r-4,l25,1172r-4,l21,1180r-4,l17,1196r-4,l13,1209r-4,l9,1233r-4,l5,1254r-5,l,1353r5,l5,1385r4,l9,1406r4,l13,1431r4,l17,1443r4,l21,1459r4,l25,1468r4,l29,1484r4,l33,1496r5,l38,1513r4,l46,1529r4,l54,1546r4,l62,1562r4,l66,1571r4,l79,1587r4,16l87,1603r4,17l95,1620r17,16l116,1653r4,l132,1677r4,l136,1686r4,l149,1694r,8l153,1702r28,33l214,1776r5,l219,1784r4,l243,1809r8,l301,1862r8,l334,1891r8,l367,1920r8,l383,1932r8,l400,1945r8,l416,1957r8,l437,1973r8,l449,1982r8,l461,1990r8,l474,1998r8,l490,2010r8,l511,2027r8,l523,2035r8,l539,2048r9,l552,2056r8,l560,2060r8,l572,2068r9,l585,2076r8,l593,2080r8,l601,2085r8,l613,2093r9,l626,2101r8,l638,2109r8,l646,2113r9,l655,2117r8,l667,2126r8,l675,2130r8,l683,2134r9,l692,2138r8,l704,2146r8,l716,2154r9,l729,2163r8,l737,2167r8,l745,2171r8,l753,2175r9,l762,2179r8,l770,2183r8,l778,2187r8,l786,2191r8,l799,2200r8,l807,2204r8,l819,2212r8,l827,2216r9,l836,2220r8,l844,2224r8,l852,2228r8,l860,2233r8,l868,2237r9,l877,2241r8,l885,2245r8,l893,2249r8,l901,2253r9,l914,2261r8,l922,2265r21,5l943,2274r8,l951,2278r8,l959,2282r8,l967,2286r8,l975,2290r9,l984,2294r8,l992,2298r8,l1000,2302r8,l1008,2307r9,l1021,2315r8,l1029,2319r8,l1037,2323r8,l1045,2327r9,l1054,2331r8,l1062,2335r8,l1070,2339r8,l1078,2344r9,l1087,2348r20,4l1107,2356r8,l1115,2360r21,4l1136,2368r8,l1144,2372r21,4l1165,2381r8,l1173,2385r8,l1181,2389r8,l1189,2393r9,l1198,2397r8,l1206,2401r20,4l1226,2409r9,l1235,2413r20,5l1255,2422r8,l1263,2426r9,l1272,2430r16,l1288,2434r8,l1296,2438r9,l1305,2442r8,l1313,2446r8,l1321,2450r8,l1329,2455r8,l1337,2459r17,l1354,2463r8,l1362,2467r21,4l1383,2475r8,l1391,2479r8,l1399,2483r17,l1416,2487r8,l1424,2492r8,l1432,2496r8,l1440,2500r9,l1449,2504r8,l1457,2508r8,l1465,2512r16,l1481,2516r13,l1494,2520r12,l1506,2524r21,5l1527,2533r12,l1539,2537r21,4l1560,2545r12,l1572,2549r21,4l1593,2557r28,5l1621,2566r9,l1630,2570r8,l1638,2574r8,l1646,2578r8,l1654,r-8,xe" stroked="f">
                    <v:path arrowok="t" o:connecttype="custom" o:connectlocs="1597,20;1539,49;1469,74;1407,107;1325,140;1251,177;1173,209;1107,246;1025,283;963,316;856,370;774,423;708,460;659,493;593,534;519,588;387,682;264,793;161,917;107,982;87,1028;62,1065;42,1118;17,1180;0,1353;21,1443;38,1513;70,1571;132,1677;219,1776;367,1920;445,1973;511,2027;568,2060;613,2093;663,2117;704,2146;753,2171;786,2191;836,2216;868,2237;910,2253;959,2282;1000,2298;1037,2323;1078,2339;1136,2368;1189,2389;1235,2413;1296,2434;1329,2455;1391,2475;1432,2496;1481,2512;1539,2537;1630,2566" o:connectangles="0,0,0,0,0,0,0,0,0,0,0,0,0,0,0,0,0,0,0,0,0,0,0,0,0,0,0,0,0,0,0,0,0,0,0,0,0,0,0,0,0,0,0,0,0,0,0,0,0,0,0,0,0,0,0,0"/>
                  </v:shape>
                  <v:line id="Line 3045" o:spid="_x0000_s4060" style="position:absolute;visibility:visible;mso-wrap-style:square" from="5673,864" to="5825,1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umcYAAADdAAAADwAAAGRycy9kb3ducmV2LnhtbESPQWvCQBSE74L/YXlCb3UTS9M0uoqU&#10;FutNU4UeH9lnsph9G7JbTf99Vyh4HGbmG2axGmwrLtR741hBOk1AEFdOG64VHL4+HnMQPiBrbB2T&#10;gl/ysFqORwsstLvyni5lqEWEsC9QQRNCV0jpq4Ys+qnriKN3cr3FEGVfS93jNcJtK2dJkkmLhuNC&#10;gx29NVSdyx+rwOyyzfP25fh6lO+bkH7n59zYg1IPk2E9BxFoCPfwf/tTK3hKkwxu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ObpnGAAAA3QAAAA8AAAAAAAAA&#10;AAAAAAAAoQIAAGRycy9kb3ducmV2LnhtbFBLBQYAAAAABAAEAPkAAACUAwAAAAA=&#10;" strokeweight="0"/>
                  <v:line id="Line 3046" o:spid="_x0000_s4061" style="position:absolute;visibility:visible;mso-wrap-style:square" from="5517,929" to="5825,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LLAsUAAADdAAAADwAAAGRycy9kb3ducmV2LnhtbESPT2vCQBTE74LfYXlCb7pJSzWNrlJK&#10;RXvzL/T4yD6TxezbkF01/fZuQfA4zMxvmNmis7W4UuuNYwXpKAFBXDhtuFRw2C+HGQgfkDXWjknB&#10;H3lYzPu9Geba3XhL110oRYSwz1FBFUKTS+mLiiz6kWuIo3dyrcUQZVtK3eItwm0tX5NkLC0ajgsV&#10;NvRVUXHeXawCsxmv3n8mx4+j/F6F9Dc7Z8YelHoZdJ9TEIG68Aw/2mut4C1NJvD/Jj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LLAsUAAADdAAAADwAAAAAAAAAA&#10;AAAAAAChAgAAZHJzL2Rvd25yZXYueG1sUEsFBgAAAAAEAAQA+QAAAJMDAAAAAA==&#10;" strokeweight="0"/>
                  <v:line id="Line 3047" o:spid="_x0000_s4062" style="position:absolute;visibility:visible;mso-wrap-style:square" from="5373,999" to="5825,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1fcMMAAADdAAAADwAAAGRycy9kb3ducmV2LnhtbERPy2rCQBTdF/yH4Ra6q5NUqjFmFCkW&#10;252vgMtL5jYZzNwJmanGv3cWhS4P512sBtuKK/XeOFaQjhMQxJXThmsFp+PnawbCB2SNrWNScCcP&#10;q+XoqcBcuxvv6XoItYgh7HNU0ITQ5VL6qiGLfuw64sj9uN5iiLCvpe7xFsNtK9+SZCotGo4NDXb0&#10;0VB1OfxaBWY33b5/z8p5KTfbkJ6zS2bsSamX52G9ABFoCP/iP/eXVjBJkzg3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dX3DDAAAA3QAAAA8AAAAAAAAAAAAA&#10;AAAAoQIAAGRycy9kb3ducmV2LnhtbFBLBQYAAAAABAAEAPkAAACRAwAAAAA=&#10;" strokeweight="0"/>
                  <v:line id="Line 3048" o:spid="_x0000_s4063" style="position:absolute;visibility:visible;mso-wrap-style:square" from="5224,1073" to="5825,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H668UAAADdAAAADwAAAGRycy9kb3ducmV2LnhtbESPQWvCQBSE74L/YXlCb7pJSzVGVyml&#10;or2pVejxkX0mi9m3Ibtq+u/dguBxmJlvmPmys7W4UuuNYwXpKAFBXDhtuFRw+FkNMxA+IGusHZOC&#10;P/KwXPR7c8y1u/GOrvtQighhn6OCKoQml9IXFVn0I9cQR+/kWoshyraUusVbhNtavibJWFo0HBcq&#10;bOizouK8v1gFZjtev39PjtOj/FqH9Dc7Z8YelHoZdB8zEIG68Aw/2hut4C1NpvD/Jj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JH668UAAADdAAAADwAAAAAAAAAA&#10;AAAAAAChAgAAZHJzL2Rvd25yZXYueG1sUEsFBgAAAAAEAAQA+QAAAJMDAAAAAA==&#10;" strokeweight="0"/>
                  <v:line id="Line 3049" o:spid="_x0000_s4064" style="position:absolute;visibility:visible;mso-wrap-style:square" from="5081,1143" to="5825,1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Fq8IAAADdAAAADwAAAGRycy9kb3ducmV2LnhtbERPz2vCMBS+C/sfwht407SKruuMMkRx&#10;3lynsOOjeWuDzUtpotb/3hwGHj++34tVbxtxpc4bxwrScQKCuHTacKXg+LMdZSB8QNbYOCYFd/Kw&#10;Wr4MFphrd+NvuhahEjGEfY4K6hDaXEpf1mTRj11LHLk/11kMEXaV1B3eYrht5CRJ5tKi4dhQY0vr&#10;mspzcbEKzGG+m+3fTu8nudmF9Dc7Z8YelRq+9p8fIAL14Sn+d39pBdM0jfvjm/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Fq8IAAADdAAAADwAAAAAAAAAAAAAA&#10;AAChAgAAZHJzL2Rvd25yZXYueG1sUEsFBgAAAAAEAAQA+QAAAJADAAAAAA==&#10;" strokeweight="0"/>
                  <v:line id="Line 3050" o:spid="_x0000_s4065" style="position:absolute;visibility:visible;mso-wrap-style:square" from="4941,1225" to="5825,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5gMMUAAADdAAAADwAAAGRycy9kb3ducmV2LnhtbESPQWsCMRSE74L/ITzBW82mUrvdGqWI&#10;or21VqHHx+Z1N7h5WTZRt//eFAoeh5n5hpkve9eIC3XBetagJhkI4tIby5WGw9fmIQcRIrLBxjNp&#10;+KUAy8VwMMfC+Ct/0mUfK5EgHArUUMfYFlKGsiaHYeJb4uT9+M5hTLKrpOnwmuCukY9ZNpMOLaeF&#10;Glta1VSe9menwX7Mtk/vz8eXo1xvo/rOT7l1B63Ho/7tFUSkPt7D/+2d0TBVSsHfm/Q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5gMMUAAADdAAAADwAAAAAAAAAA&#10;AAAAAAChAgAAZHJzL2Rvd25yZXYueG1sUEsFBgAAAAAEAAQA+QAAAJMDAAAAAA==&#10;" strokeweight="0"/>
                  <v:line id="Line 3051" o:spid="_x0000_s4066" style="position:absolute;visibility:visible;mso-wrap-style:square" from="4809,1308" to="5825,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R8UAAADdAAAADwAAAGRycy9kb3ducmV2LnhtbESPT2vCQBTE7wW/w/IEb3UTpRqjq0hp&#10;0d78Cx4f2WeymH0bsltNv71bKPQ4zMxvmMWqs7W4U+uNYwXpMAFBXDhtuFRwOn6+ZiB8QNZYOyYF&#10;P+Rhtey9LDDX7sF7uh9CKSKEfY4KqhCaXEpfVGTRD11DHL2ray2GKNtS6hYfEW5rOUqSibRoOC5U&#10;2NB7RcXt8G0VmN1k8/Y1Pc/O8mMT0kt2y4w9KTXod+s5iEBd+A//tbdawThNR/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R8UAAADdAAAADwAAAAAAAAAA&#10;AAAAAAChAgAAZHJzL2Rvd25yZXYueG1sUEsFBgAAAAAEAAQA+QAAAJMDAAAAAA==&#10;" strokeweight="0"/>
                  <v:line id="Line 3052" o:spid="_x0000_s4067" style="position:absolute;visibility:visible;mso-wrap-style:square" from="4673,1394" to="5825,2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b3MUAAADdAAAADwAAAGRycy9kb3ducmV2LnhtbESPT2vCQBTE7wW/w/IEb3WTSjVGV5Fi&#10;0d78Cx4f2WeymH0bsltNv71bKPQ4zMxvmPmys7W4U+uNYwXpMAFBXDhtuFRwOn6+ZiB8QNZYOyYF&#10;P+Rhuei9zDHX7sF7uh9CKSKEfY4KqhCaXEpfVGTRD11DHL2ray2GKNtS6hYfEW5r+ZYkY2nRcFyo&#10;sKGPiorb4dsqMLvx5v1rcp6e5XoT0kt2y4w9KTXod6sZiEBd+A//tbdawShNR/D7Jj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Bb3MUAAADdAAAADwAAAAAAAAAA&#10;AAAAAAChAgAAZHJzL2Rvd25yZXYueG1sUEsFBgAAAAAEAAQA+QAAAJMDAAAAAA==&#10;" strokeweight="0"/>
                  <v:line id="Line 3053" o:spid="_x0000_s4068" style="position:absolute;visibility:visible;mso-wrap-style:square" from="4554,1489" to="5825,2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nDqMYAAADdAAAADwAAAGRycy9kb3ducmV2LnhtbESPT2vCQBTE7wW/w/KE3uomVm2aukop&#10;FfVm/QMeH9lnsph9G7JbTb99VxA8DjPzG2Y672wtLtR641hBOkhAEBdOGy4V7HeLlwyED8gaa8ek&#10;4I88zGe9pynm2l35hy7bUIoIYZ+jgiqEJpfSFxVZ9APXEEfv5FqLIcq2lLrFa4TbWg6TZCItGo4L&#10;FTb0VVFx3v5aBWYzWY7Xb4f3g/xehvSYnTNj90o997vPDxCBuvAI39srreA1TUdwexOf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Jw6jGAAAA3QAAAA8AAAAAAAAA&#10;AAAAAAAAoQIAAGRycy9kb3ducmV2LnhtbFBLBQYAAAAABAAEAPkAAACUAwAAAAA=&#10;" strokeweight="0"/>
                  <v:line id="Line 3054" o:spid="_x0000_s4069" style="position:absolute;visibility:visible;mso-wrap-style:square" from="4439,1595" to="5825,2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VmM8YAAADdAAAADwAAAGRycy9kb3ducmV2LnhtbESPT2vCQBTE70K/w/KE3nSTFm2MrlJK&#10;xXqz/gGPj+wzWcy+Ddmtxm/fFQSPw8z8hpktOluLC7XeOFaQDhMQxIXThksF+91ykIHwAVlj7ZgU&#10;3MjDYv7Sm2Gu3ZV/6bINpYgQ9jkqqEJocil9UZFFP3QNcfROrrUYomxLqVu8Rrit5VuSjKVFw3Gh&#10;woa+KirO2z+rwGzGq9H64zA5yO9VSI/ZOTN2r9Rrv/ucggjUhWf40f7RCt7TdAT3N/EJ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FZjPGAAAA3QAAAA8AAAAAAAAA&#10;AAAAAAAAoQIAAGRycy9kb3ducmV2LnhtbFBLBQYAAAAABAAEAPkAAACUAwAAAAA=&#10;" strokeweight="0"/>
                  <v:line id="Line 3055" o:spid="_x0000_s4070" style="position:absolute;visibility:visible;mso-wrap-style:square" from="4336,1706" to="5825,3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f4RMYAAADdAAAADwAAAGRycy9kb3ducmV2LnhtbESPQWvCQBSE74L/YXlCb3UTS9M0uoqU&#10;FutNU4UeH9lnsph9G7JbTf99Vyh4HGbmG2axGmwrLtR741hBOk1AEFdOG64VHL4+HnMQPiBrbB2T&#10;gl/ysFqORwsstLvyni5lqEWEsC9QQRNCV0jpq4Ys+qnriKN3cr3FEGVfS93jNcJtK2dJkkmLhuNC&#10;gx29NVSdyx+rwOyyzfP25fh6lO+bkH7n59zYg1IPk2E9BxFoCPfwf/tTK3hK0wxu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ETGAAAA3QAAAA8AAAAAAAAA&#10;AAAAAAAAoQIAAGRycy9kb3ducmV2LnhtbFBLBQYAAAAABAAEAPkAAACUAwAAAAA=&#10;" strokeweight="0"/>
                  <v:line id="Line 3056" o:spid="_x0000_s4071" style="position:absolute;visibility:visible;mso-wrap-style:square" from="4250,1842" to="5755,3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d38UAAADdAAAADwAAAGRycy9kb3ducmV2LnhtbESPT2vCQBTE74LfYXlCb7pJSzWNrlJK&#10;RXvzL/T4yD6TxezbkF01/fZuQfA4zMxvmNmis7W4UuuNYwXpKAFBXDhtuFRw2C+HGQgfkDXWjknB&#10;H3lYzPu9Geba3XhL110oRYSwz1FBFUKTS+mLiiz6kWuIo3dyrcUQZVtK3eItwm0tX5NkLC0ajgsV&#10;NvRVUXHeXawCsxmv3n8mx4+j/F6F9Dc7Z8YelHoZdJ9TEIG68Aw/2mut4C1NJ/D/Jj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td38UAAADdAAAADwAAAAAAAAAA&#10;AAAAAAChAgAAZHJzL2Rvd25yZXYueG1sUEsFBgAAAAAEAAQA+QAAAJMDAAAAAA==&#10;" strokeweight="0"/>
                  <v:line id="Line 3057" o:spid="_x0000_s4072" style="position:absolute;visibility:visible;mso-wrap-style:square" from="4188,1994" to="5393,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TJrcIAAADdAAAADwAAAGRycy9kb3ducmV2LnhtbERPz2vCMBS+C/sfwht407SKruuMMkRx&#10;3lynsOOjeWuDzUtpotb/3hwGHj++34tVbxtxpc4bxwrScQKCuHTacKXg+LMdZSB8QNbYOCYFd/Kw&#10;Wr4MFphrd+NvuhahEjGEfY4K6hDaXEpf1mTRj11LHLk/11kMEXaV1B3eYrht5CRJ5tKi4dhQY0vr&#10;mspzcbEKzGG+m+3fTu8nudmF9Dc7Z8YelRq+9p8fIAL14Sn+d39pBdM0jXPjm/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TJrcIAAADdAAAADwAAAAAAAAAAAAAA&#10;AAChAgAAZHJzL2Rvd25yZXYueG1sUEsFBgAAAAAEAAQA+QAAAJADAAAAAA==&#10;" strokeweight="0"/>
                  <v:line id="Line 3058" o:spid="_x0000_s4073" style="position:absolute;visibility:visible;mso-wrap-style:square" from="4188,2216" to="4953,2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hsNsUAAADdAAAADwAAAGRycy9kb3ducmV2LnhtbESPQWvCQBSE74L/YXlCb7pJSzVGVyml&#10;or2pVejxkX0mi9m3Ibtq+u/dguBxmJlvmPmys7W4UuuNYwXpKAFBXDhtuFRw+FkNMxA+IGusHZOC&#10;P/KwXPR7c8y1u/GOrvtQighhn6OCKoQml9IXFVn0I9cQR+/kWoshyraUusVbhNtavibJWFo0HBcq&#10;bOizouK8v1gFZjtev39PjtOj/FqH9Dc7Z8YelHoZdB8zEIG68Aw/2hut4C1Np/D/Jj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hsNsUAAADdAAAADwAAAAAAAAAA&#10;AAAAAAChAgAAZHJzL2Rvd25yZXYueG1sUEsFBgAAAAAEAAQA+QAAAJMDAAAAAA==&#10;" strokeweight="0"/>
                  <v:shape id="Freeform 3059" o:spid="_x0000_s4074" style="position:absolute;left:5825;top:604;width:880;height:539;visibility:visible;mso-wrap-style:square;v-text-anchor:top" coordsize="880,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xGcYA&#10;AADdAAAADwAAAGRycy9kb3ducmV2LnhtbERPy2rCQBTdF/oPwy10U+okvpDUUUpLRRAXagXdXTO3&#10;STRzJ8xMTfx7Z1Ho8nDe03lnanEl5yvLCtJeAoI4t7riQsH37ut1AsIHZI21ZVJwIw/z2ePDFDNt&#10;W97QdRsKEUPYZ6igDKHJpPR5SQZ9zzbEkfuxzmCI0BVSO2xjuKllP0nG0mDFsaHEhj5Kyi/bX6Ng&#10;8dKO7Mp/ntbnxXGcHvduODmclHp+6t7fQATqwr/4z73UCgZpP+6P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dxGcYAAADdAAAADwAAAAAAAAAAAAAAAACYAgAAZHJz&#10;L2Rvd25yZXYueG1sUEsFBgAAAAAEAAQA9QAAAIsDAAAAAA==&#10;" path="m,l,539r880,l880,99r-20,8l860,116r-58,28l802,148r-8,l794,153r-25,4l769,161r-16,4l753,169r-12,l741,173r-21,l720,177r-8,l712,181r-17,l695,186r-41,4l654,194r-33,l621,198r-115,l506,194r-33,l473,190r-29,l444,186r-20,l424,181r-21,l403,177r-37,-4l366,169r-12,l354,165r-37,-8l317,153r-12,l305,148r-21,-4l284,140r-21,l263,136r-20,-4l239,124r-9,l230,120r-20,-4l210,111r-21,-4l189,103r-8,l177,95,156,91r,-4l136,83r-4,-9l124,74r,-4l115,70r-4,-8l103,62r,-4l95,58,91,50,70,46,66,37r-8,l58,33r-9,l45,25r-8,l33,17r-8,l25,13r-8,l12,5,4,5,4,,,xe" stroked="f">
                    <v:path arrowok="t" o:connecttype="custom" o:connectlocs="0,539;880,99;860,116;802,148;794,153;769,161;753,169;741,173;720,177;712,181;695,186;654,194;621,198;506,194;473,190;444,186;424,181;403,177;366,169;354,165;317,153;305,148;284,140;263,136;239,124;230,120;210,111;189,103;177,95;156,87;132,74;124,70;111,62;103,58;91,50;66,37;58,33;45,25;33,17;25,13;12,5;4,0" o:connectangles="0,0,0,0,0,0,0,0,0,0,0,0,0,0,0,0,0,0,0,0,0,0,0,0,0,0,0,0,0,0,0,0,0,0,0,0,0,0,0,0,0,0"/>
                  </v:shape>
                  <v:line id="Line 3060" o:spid="_x0000_s4075" style="position:absolute;flip:y;visibility:visible;mso-wrap-style:square" from="5825,604" to="5826,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dyscAAADdAAAADwAAAGRycy9kb3ducmV2LnhtbESPQWsCMRSE7wX/Q3hCbzW7FtqyGkVa&#10;WkrBilYP3p6b5+7i5mVJopv+e1MoeBxm5htmOo+mFRdyvrGsIB9lIIhLqxuuFGx/3h9eQPiArLG1&#10;TAp+ycN8NribYqFtz2u6bEIlEoR9gQrqELpCSl/WZNCPbEecvKN1BkOSrpLaYZ/gppXjLHuSBhtO&#10;CzV29FpTedqcjYL19zMf3Mc5nuKhX672u+pr97ZQ6n4YFxMQgWK4hf/bn1rBYz7O4e9Neg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rt3KxwAAAN0AAAAPAAAAAAAA&#10;AAAAAAAAAKECAABkcnMvZG93bnJldi54bWxQSwUGAAAAAAQABAD5AAAAlQMAAAAA&#10;" strokeweight="0"/>
                  <v:shape id="Freeform 3061" o:spid="_x0000_s4076" style="position:absolute;left:5825;top:687;width:132;height:226;visibility:visible;mso-wrap-style:square;v-text-anchor:top" coordsize="13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HlcQA&#10;AADdAAAADwAAAGRycy9kb3ducmV2LnhtbESPQWsCMRSE7wX/Q3hCL6Vm3UKR1SiiLNhjrZfeHpvn&#10;7urmJSRpXP+9KRR6HGbmG2a1Gc0gEvnQW1YwnxUgiBure24VnL7q1wWIEJE1DpZJwZ0CbNaTpxVW&#10;2t74k9IxtiJDOFSooIvRVVKGpiODYWYdcfbO1huMWfpWao+3DDeDLIviXRrsOS906GjXUXM9/hgF&#10;frG/yPr04r4P/TW5D59SrZNSz9NxuwQRaYz/4b/2QSt4m5cl/L7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7h5XEAAAA3QAAAA8AAAAAAAAAAAAAAAAAmAIAAGRycy9k&#10;b3ducmV2LnhtbFBLBQYAAAAABAAEAPUAAACJAwAAAAA=&#10;" path="m,226r4,-4l4,218r4,-4l8,209r9,-8l17,197r4,-4l21,189r4,-4l25,181r8,-9l33,168r4,-4l37,160r8,-8l45,148r4,-4l49,140r5,-5l54,131r8,-8l62,119r4,-4l66,111r8,-8l74,98r4,-4l78,90r4,-4l82,82r9,-8l91,70r4,-5l95,61r8,-8l103,49r4,-4l107,41r4,-4l111,33r8,-9l119,20r5,-4l124,12r8,-8l132,e" filled="f" strokeweight="0">
                    <v:path arrowok="t" o:connecttype="custom" o:connectlocs="0,226;4,222;4,218;8,214;8,209;17,201;17,197;21,193;21,189;25,185;25,181;33,172;33,168;37,164;37,160;45,152;45,148;49,144;49,140;54,135;54,131;62,123;62,119;66,115;66,111;74,103;74,98;78,94;78,90;82,86;82,82;91,74;91,70;95,65;95,61;103,53;103,49;107,45;107,41;111,37;111,33;119,24;119,20;124,16;124,12;132,4;132,0" o:connectangles="0,0,0,0,0,0,0,0,0,0,0,0,0,0,0,0,0,0,0,0,0,0,0,0,0,0,0,0,0,0,0,0,0,0,0,0,0,0,0,0,0,0,0,0,0,0,0"/>
                  </v:shape>
                  <v:shape id="Freeform 3062" o:spid="_x0000_s4077" style="position:absolute;left:5874;top:744;width:227;height:395;visibility:visible;mso-wrap-style:square;v-text-anchor:top" coordsize="22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giMcA&#10;AADdAAAADwAAAGRycy9kb3ducmV2LnhtbESPQWvCQBSE74L/YXmF3upGpSJpVhGlpbWgNAbB2yP7&#10;mgSzb0N2m6T/visUPA4z8w2TrAdTi45aV1lWMJ1EIIhzqysuFGSn16clCOeRNdaWScEvOVivxqME&#10;Y217/qIu9YUIEHYxKii9b2IpXV6SQTexDXHwvm1r0AfZFlK32Ae4qeUsihbSYMVhocSGtiXl1/TH&#10;KHjeHrp0b0/7Tf+2+zz68/XjkmdKPT4MmxcQngZ/D/+337WC+XQ2h9ub8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s4IjHAAAA3QAAAA8AAAAAAAAAAAAAAAAAmAIAAGRy&#10;cy9kb3ducmV2LnhtbFBLBQYAAAAABAAEAPUAAACMAwAAAAA=&#10;" path="m,395r5,-4l5,387r4,-4l9,379r4,-5l13,370r8,-8l21,358r4,-4l25,350r4,-4l29,342r8,-9l37,329r5,-4l42,321r4,-4l46,313r8,-8l54,300r4,-4l58,292r8,-8l66,280r4,-4l70,272r5,-4l75,263r8,-8l83,251r4,-4l87,243r4,-4l91,235r8,-9l99,222r4,-4l103,214r4,-4l107,206r9,-8l116,194r4,-5l120,185r4,-4l124,177r8,-8l132,165r4,-4l136,157r8,-9l144,144r5,-4l149,136r4,-4l153,128r8,-8l161,115r4,-4l165,107r4,-4l169,99r8,-8l177,87r4,-4l181,78r5,-4l186,70r8,-8l194,58r4,-4l198,50r4,-4l202,41r8,-8l210,29r4,-4l214,21r9,-8l223,8r4,-4l227,e" filled="f" strokeweight="0">
                    <v:path arrowok="t" o:connecttype="custom" o:connectlocs="5,391;9,383;13,374;21,362;25,354;29,346;37,333;42,325;46,317;54,305;58,296;66,284;70,276;75,268;83,255;87,247;91,239;99,226;103,218;107,210;116,198;120,189;124,181;132,169;136,161;144,148;149,140;153,132;161,120;165,111;169,103;177,91;181,83;186,74;194,62;198,54;202,46;210,33;214,25;223,13;227,4" o:connectangles="0,0,0,0,0,0,0,0,0,0,0,0,0,0,0,0,0,0,0,0,0,0,0,0,0,0,0,0,0,0,0,0,0,0,0,0,0,0,0,0,0"/>
                  </v:shape>
                  <v:shape id="Freeform 3063" o:spid="_x0000_s4078" style="position:absolute;left:6051;top:790;width:202;height:349;visibility:visible;mso-wrap-style:square;v-text-anchor:top" coordsize="202,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kMUA&#10;AADdAAAADwAAAGRycy9kb3ducmV2LnhtbESPT2vCQBTE7wW/w/IEb3UTDaFGV9GWghcp9c/9kX0m&#10;wezbmF1j+u1dQehxmJnfMItVb2rRUesqywricQSCOLe64kLB8fD9/gHCeWSNtWVS8EcOVsvB2wIz&#10;be/8S93eFyJA2GWooPS+yaR0eUkG3dg2xME729agD7ItpG7xHuCmlpMoSqXBisNCiQ19lpRf9jej&#10;YHY5pdtd+rOJv+LN4dYkyfXUWaVGw349B+Gp9//hV3urFUzjSQ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T+QxQAAAN0AAAAPAAAAAAAAAAAAAAAAAJgCAABkcnMv&#10;ZG93bnJldi54bWxQSwUGAAAAAAQABAD1AAAAigMAAAAA&#10;" path="m,349r4,-4l4,341r5,-4l9,333r8,-9l17,320r4,-4l21,312r4,-4l25,304r8,-8l33,291r4,-4l37,283r5,-4l42,275r8,-8l50,263r4,-4l54,254r8,-8l62,242r4,-4l66,234r4,-4l70,226r9,-9l79,213r4,-4l83,205r8,-8l91,193r4,-4l95,185r4,-5l99,176r8,-8l107,164r4,-4l111,156r9,-8l120,143r4,-4l124,135r4,-4l128,127r8,-8l136,115r4,-4l140,106r4,-4l144,98r9,-8l153,86r4,-4l157,78r8,-9l165,65r4,-4l169,57r4,-4l173,49r8,-8l181,37r4,-5l185,28r9,-8l194,16r4,-4l198,8r4,-4l202,e" filled="f" strokeweight="0">
                    <v:path arrowok="t" o:connecttype="custom" o:connectlocs="4,345;9,337;17,324;21,316;25,308;33,296;37,287;42,279;50,267;54,259;62,246;66,238;70,230;79,217;83,209;91,197;95,189;99,180;107,168;111,160;120,148;124,139;128,131;136,119;140,111;144,102;153,90;157,82;165,69;169,61;173,53;181,41;185,32;194,20;198,12;202,4" o:connectangles="0,0,0,0,0,0,0,0,0,0,0,0,0,0,0,0,0,0,0,0,0,0,0,0,0,0,0,0,0,0,0,0,0,0,0,0"/>
                  </v:shape>
                  <v:shape id="Freeform 3064" o:spid="_x0000_s4079" style="position:absolute;left:6228;top:802;width:198;height:337;visibility:visible;mso-wrap-style:square;v-text-anchor:top" coordsize="198,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EaMYA&#10;AADdAAAADwAAAGRycy9kb3ducmV2LnhtbESPQWsCMRSE70L/Q3hCL6JZLRVZjSKCtXoQuur9sXnu&#10;rm5e0k3U7b9vhEKPw8x8w8wWranFnRpfWVYwHCQgiHOrKy4UHA/r/gSED8gaa8uk4Ic8LOYvnRmm&#10;2j74i+5ZKESEsE9RQRmCS6X0eUkG/cA64uidbWMwRNkUUjf4iHBTy1GSjKXBiuNCiY5WJeXX7GYU&#10;bDfH/e5yYve9/NhmK92bjNcuV+q12y6nIAK14T/81/7UCt6Go3d4vo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hEaMYAAADdAAAADwAAAAAAAAAAAAAAAACYAgAAZHJz&#10;L2Rvd25yZXYueG1sUEsFBgAAAAAEAAQA9QAAAIsDAAAAAA==&#10;" path="m,337r8,-8l8,325r5,-4l13,316r4,-4l17,308r8,-8l25,296r4,-4l29,288r4,-4l33,279r8,-8l41,267r5,-4l46,259r8,-8l54,247r4,-5l58,238r4,-4l62,230r8,-8l70,218r4,-4l74,210r4,-5l78,201r9,-8l87,189r4,-4l91,181r8,-8l99,168r4,-4l103,160r4,-4l107,152r8,-8l115,140r5,-4l120,131r4,-4l124,123r8,-8l132,111r4,-4l136,103r8,-9l144,90r4,-4l148,82r4,-4l152,74r9,-8l161,62r4,-5l165,53r4,-4l169,45r8,-8l177,33r4,-4l181,25r8,-9l189,12r5,-4l194,4,198,e" filled="f" strokeweight="0">
                    <v:path arrowok="t" o:connecttype="custom" o:connectlocs="8,329;13,321;17,312;25,300;29,292;33,284;41,271;46,263;54,251;58,242;62,234;70,222;74,214;78,205;87,193;91,185;99,173;103,164;107,156;115,144;120,136;124,127;132,115;136,107;144,94;148,86;152,78;161,66;165,57;169,49;177,37;181,29;189,16;194,8;198,0" o:connectangles="0,0,0,0,0,0,0,0,0,0,0,0,0,0,0,0,0,0,0,0,0,0,0,0,0,0,0,0,0,0,0,0,0,0,0"/>
                  </v:shape>
                  <v:shape id="Freeform 3065" o:spid="_x0000_s4080" style="position:absolute;left:6409;top:740;width:231;height:399;visibility:visible;mso-wrap-style:square;v-text-anchor:top" coordsize="23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mOb8YA&#10;AADdAAAADwAAAGRycy9kb3ducmV2LnhtbESPzWrDMBCE74W+g9hCb40UmybFjRJKQsC5BPIDuS7W&#10;1nZrrYykOO7bR4VCj8PMfMMsVqPtxEA+tI41TCcKBHHlTMu1hvNp+/IGIkRkg51j0vBDAVbLx4cF&#10;Fsbd+EDDMdYiQTgUqKGJsS+kDFVDFsPE9cTJ+3TeYkzS19J4vCW47WSm1ExabDktNNjTuqHq+3i1&#10;GqrL5dXu8/le+Sw7bL7irixPvdbPT+PHO4hIY/wP/7VLoyGfZjP4fZ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mOb8YAAADdAAAADwAAAAAAAAAAAAAAAACYAgAAZHJz&#10;L2Rvd25yZXYueG1sUEsFBgAAAAAEAAQA9QAAAIsDAAAAAA==&#10;" path="m,399r,-4l4,391r,-4l8,383r5,-5l13,374r4,-4l17,366r8,-8l25,354r4,-4l29,346r4,-5l33,337r8,-8l41,325r5,-4l46,317r8,-8l54,304r4,-4l58,296r4,-4l62,288r8,-8l70,276r4,-4l74,267r9,-8l83,255r4,-4l87,247r8,-8l95,235r4,-5l99,226r4,-4l103,218r8,-8l111,206r4,-4l115,198r9,-9l124,185r4,-4l128,177r4,-4l132,169r8,-8l140,156r4,-4l144,148r8,-8l152,136r5,-4l157,128r4,-4l161,119r8,-8l169,107r4,-4l173,99r8,-8l181,87r4,-5l185,78r4,-4l189,70r9,-8l198,58r4,-4l202,50r8,-9l210,37r4,-4l214,29r4,-4l218,21r9,-9l227,8r4,-4l231,e" filled="f" strokeweight="0">
                    <v:path arrowok="t" o:connecttype="custom" o:connectlocs="0,395;4,387;13,378;17,370;25,358;29,350;33,341;41,329;46,321;54,309;58,300;62,292;70,280;74,272;83,259;87,251;95,239;99,230;103,222;111,210;115,202;124,189;128,181;132,173;140,161;144,152;152,140;157,132;161,124;169,111;173,103;181,91;185,82;189,74;198,62;202,54;210,41;214,33;218,25;227,12;231,4" o:connectangles="0,0,0,0,0,0,0,0,0,0,0,0,0,0,0,0,0,0,0,0,0,0,0,0,0,0,0,0,0,0,0,0,0,0,0,0,0,0,0,0,0"/>
                  </v:shape>
                  <v:shape id="Freeform 3066" o:spid="_x0000_s4081" style="position:absolute;left:6586;top:938;width:115;height:201;visibility:visible;mso-wrap-style:square;v-text-anchor:top" coordsize="115,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RRsYA&#10;AADdAAAADwAAAGRycy9kb3ducmV2LnhtbESPQWvCQBSE74X+h+UVeim60YpKdBUpFEpBqLaHHJ/Z&#10;ZxKa9zbsbmP677tCweMwM98w6+3ArerJh8aJgck4A0VSOttIZeDr83W0BBUiisXWCRn4pQDbzf3d&#10;GnPrLnKg/hgrlSAScjRQx9jlWoeyJsYwdh1J8s7OM8YkfaWtx0uCc6unWTbXjI2khRo7eqmp/D7+&#10;sIGen3gnvJ+F94/DyRZFUfp2Zszjw7BbgYo0xFv4v/1mDTxPpgu4vklPQG/+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NRRsYAAADdAAAADwAAAAAAAAAAAAAAAACYAgAAZHJz&#10;L2Rvd25yZXYueG1sUEsFBgAAAAAEAAQA9QAAAIsDAAAAAA==&#10;" path="m,201r4,-4l4,193r4,-4l8,185r9,-9l17,172r4,-4l21,164r4,-4l25,156r8,-8l33,143r4,-4l37,135r8,-8l45,123r5,-4l50,115r4,-4l54,106r8,-8l62,94r4,-4l66,86r4,-4l70,78r8,-9l78,65r4,-4l82,57r5,-4l87,49r8,-8l95,37r4,-5l99,28r4,-4l103,20r8,-8l111,8r4,-4l115,e" filled="f" strokeweight="0">
                    <v:path arrowok="t" o:connecttype="custom" o:connectlocs="0,201;4,197;4,193;8,189;8,185;17,176;17,172;21,168;21,164;25,160;25,156;33,148;33,143;37,139;37,135;45,127;45,123;50,119;50,115;54,111;54,106;62,98;62,94;66,90;66,86;70,82;70,78;78,69;78,65;82,61;82,57;87,53;87,49;95,41;95,37;99,32;99,28;103,24;103,20;111,12;111,8;115,4;115,0" o:connectangles="0,0,0,0,0,0,0,0,0,0,0,0,0,0,0,0,0,0,0,0,0,0,0,0,0,0,0,0,0,0,0,0,0,0,0,0,0,0,0,0,0,0,0"/>
                  </v:shape>
                  <v:shape id="Freeform 3067" o:spid="_x0000_s4082" style="position:absolute;left:5825;top:2837;width:880;height:732;visibility:visible;mso-wrap-style:square;v-text-anchor:top" coordsize="880,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9U8MA&#10;AADdAAAADwAAAGRycy9kb3ducmV2LnhtbERPTYvCMBC9C/6HMIK3NVVRpGssIghi8bDqxdtsM9t2&#10;bSa1ibX66zeHBY+P971MOlOJlhpXWlYwHkUgiDOrS84VnE/bjwUI55E1VpZJwZMcJKt+b4mxtg/+&#10;ovbocxFC2MWooPC+jqV0WUEG3cjWxIH7sY1BH2CTS93gI4SbSk6iaC4NlhwaCqxpU1B2Pd6Ngttr&#10;n77mqM9PYw/fXfp7SW+bmVLDQbf+BOGp82/xv3unFUzHkzA3vA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9U8MAAADdAAAADwAAAAAAAAAAAAAAAACYAgAAZHJzL2Rv&#10;d25yZXYueG1sUEsFBgAAAAAEAAQA9QAAAIgDAAAAAA==&#10;" path="m,l,588r547,l547,592r33,l580,597r21,l601,601r45,4l650,613r21,l671,617r12,l683,621r12,l699,629r13,l712,634r12,l724,638r8,l732,642r9,l741,646r8,l749,650r8,l757,654r8,l765,658r8,l773,662r9,l782,666r8,l790,671r8,l811,687r12,l835,703r13,l872,732r8,l880,,,xe" stroked="f">
                    <v:path arrowok="t" o:connecttype="custom" o:connectlocs="0,0;0,588;547,588;547,592;580,592;580,597;601,597;601,601;646,605;650,613;671,613;671,617;683,617;683,621;695,621;699,629;712,629;712,634;724,634;724,638;732,638;732,642;741,642;741,646;749,646;749,650;757,650;757,654;765,654;765,658;773,658;773,662;782,662;782,666;790,666;790,671;798,671;811,687;823,687;835,703;848,703;872,732;880,732;880,0;0,0" o:connectangles="0,0,0,0,0,0,0,0,0,0,0,0,0,0,0,0,0,0,0,0,0,0,0,0,0,0,0,0,0,0,0,0,0,0,0,0,0,0,0,0,0,0,0,0,0"/>
                  </v:shape>
                  <v:shape id="Freeform 3068" o:spid="_x0000_s4083" style="position:absolute;left:5825;top:3425;width:436;height:144;visibility:visible;mso-wrap-style:square;v-text-anchor:top" coordsize="43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7gBscA&#10;AADdAAAADwAAAGRycy9kb3ducmV2LnhtbESPQWvCQBSE74L/YXmCN90YqdTUVUpB8FBKjS32+Jp9&#10;JsHs27C7xtRf3xUKPQ4z8w2z2vSmER05X1tWMJsmIIgLq2suFXwctpNHED4ga2wsk4If8rBZDwcr&#10;zLS98p66PJQiQthnqKAKoc2k9EVFBv3UtsTRO1lnMETpSqkdXiPcNDJNkoU0WHNcqLCll4qKc34x&#10;ChK8HPafD/nXwi3D8e3duNfj7Vup8ah/fgIRqA//4b/2TiuYz9Il3N/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4AbHAAAA3QAAAA8AAAAAAAAAAAAAAAAAmAIAAGRy&#10;cy9kb3ducmV2LnhtbFBLBQYAAAAABAAEAPUAAACMAwAAAAA=&#10;" path="m,l,144r17,-4l17,136r8,l25,132r16,-8l49,124r,-4l66,111r16,-4l82,103r9,l91,99r16,-4l107,91r8,l115,87r25,-4l140,78r8,l148,74r25,-4l173,66r8,l181,62r12,l193,58r9,l202,54r12,l214,50r8,l222,46r13,l235,41r8,l243,37r25,l268,33r8,l276,29r12,l288,25r41,-4l329,17r17,l346,13r20,l366,9r33,l399,4r37,l436,,,xe" stroked="f">
                    <v:path arrowok="t" o:connecttype="custom" o:connectlocs="0,0;0,144;17,140;17,136;25,136;25,132;41,124;49,124;49,120;66,111;82,107;82,103;91,103;91,99;107,95;107,91;115,91;115,87;140,83;140,78;148,78;148,74;173,70;173,66;181,66;181,62;193,62;193,58;202,58;202,54;214,54;214,50;222,50;222,46;235,46;235,41;243,41;243,37;268,37;268,33;276,33;276,29;288,29;288,25;329,21;329,17;346,17;346,13;366,13;366,9;399,9;399,4;436,4;436,0;0,0" o:connectangles="0,0,0,0,0,0,0,0,0,0,0,0,0,0,0,0,0,0,0,0,0,0,0,0,0,0,0,0,0,0,0,0,0,0,0,0,0,0,0,0,0,0,0,0,0,0,0,0,0,0,0,0,0,0,0"/>
                  </v:shape>
                  <v:line id="Line 3069" o:spid="_x0000_s4084" style="position:absolute;flip:y;visibility:visible;mso-wrap-style:square" from="5825,2837" to="5829,2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ujMQAAADdAAAADwAAAGRycy9kb3ducmV2LnhtbERPTWsCMRC9C/0PYQreNKtCW7ZGEUUR&#10;oRVtPfQ2bqa7i5vJkkQ3/ffNQfD4eN/TeTSNuJHztWUFo2EGgriwuuZSwffXevAGwgdkjY1lUvBH&#10;Huazp94Uc207PtDtGEqRQtjnqKAKoc2l9EVFBv3QtsSJ+7XOYEjQlVI77FK4aeQ4y16kwZpTQ4Ut&#10;LSsqLserUXD4fOWz21zjJZ67j/3PqdydVgul+s9x8Q4iUAwP8d291Qomo0nan96kJ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6MxAAAAN0AAAAPAAAAAAAAAAAA&#10;AAAAAKECAABkcnMvZG93bnJldi54bWxQSwUGAAAAAAQABAD5AAAAkgMAAAAA&#10;" strokeweight="0"/>
                  <v:shape id="Freeform 3070" o:spid="_x0000_s4085" style="position:absolute;left:5825;top:2837;width:181;height:317;visibility:visible;mso-wrap-style:square;v-text-anchor:top" coordsize="181,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R58cA&#10;AADdAAAADwAAAGRycy9kb3ducmV2LnhtbESPQWvCQBSE70L/w/IKvUjdJGKx0TWUQEsPKtQK0tsj&#10;+8yGZt+G7Krpv+8KgsdhZr5hlsVgW3Gm3jeOFaSTBARx5XTDtYL99/vzHIQPyBpbx6TgjzwUq4fR&#10;EnPtLvxF512oRYSwz1GBCaHLpfSVIYt+4jri6B1dbzFE2ddS93iJcNvKLElepMWG44LBjkpD1e/u&#10;ZBVQtSk38x8cZx9mPXu15pTNDlulnh6HtwWIQEO4h2/tT61gmk5TuL6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BkefHAAAA3QAAAA8AAAAAAAAAAAAAAAAAmAIAAGRy&#10;cy9kb3ducmV2LnhtbFBLBQYAAAAABAAEAPUAAACMAwAAAAA=&#10;" path="m,317r,-4l4,309r,-4l8,300r,-4l12,292r5,-4l17,284r4,-4l21,276r8,-8l29,263r4,-4l33,255r4,-4l37,247r8,-8l45,235r4,-4l49,226r5,-4l54,218r8,-8l62,206r4,-4l66,198r8,-9l74,185r4,-4l78,177r4,-4l82,169r9,-8l91,157r4,-5l95,148r4,-4l99,140r8,-8l107,128r4,-4l111,120r8,-9l119,107r5,-4l124,99r4,-4l128,91r8,-8l136,78r4,-4l140,70r4,-4l144,62r8,-8l152,50r4,-4l156,41r9,-8l165,29r4,-4l169,21r4,-4l173,13r8,-9l181,e" filled="f" strokeweight="0">
                    <v:path arrowok="t" o:connecttype="custom" o:connectlocs="0,313;4,305;8,296;17,288;21,280;29,268;33,259;37,251;45,239;49,231;54,222;62,210;66,202;74,189;78,181;82,173;91,161;95,152;99,144;107,132;111,124;119,111;124,103;128,95;136,83;140,74;144,66;152,54;156,46;165,33;169,25;173,17;181,4" o:connectangles="0,0,0,0,0,0,0,0,0,0,0,0,0,0,0,0,0,0,0,0,0,0,0,0,0,0,0,0,0,0,0,0,0"/>
                  </v:shape>
                  <v:shape id="Freeform 3071" o:spid="_x0000_s4086" style="position:absolute;left:5825;top:2837;width:358;height:621;visibility:visible;mso-wrap-style:square;v-text-anchor:top" coordsize="358,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3osgA&#10;AADdAAAADwAAAGRycy9kb3ducmV2LnhtbESPQWvCQBSE74X+h+UJvRTdqCAluoq0tXgoVFNFvD2y&#10;zyQ0+zbNbuP6792C4HGYmW+Y2SKYWnTUusqyguEgAUGcW11xoWD3veq/gHAeWWNtmRRcyMFi/vgw&#10;w1TbM2+py3whIoRdigpK75tUSpeXZNANbEMcvZNtDfoo20LqFs8Rbmo5SpKJNFhxXCixodeS8p/s&#10;zygIn+vNx1vedb/Lw/NXFrYreXzfK/XUC8spCE/B38O39lorGA/HI/h/E5+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KLeiyAAAAN0AAAAPAAAAAAAAAAAAAAAAAJgCAABk&#10;cnMvZG93bnJldi54bWxQSwUGAAAAAAQABAD1AAAAjQMAAAAA&#10;" path="m,621r,-4l4,613r,-4l8,605r4,-4l12,597r5,-5l17,588r4,-4l21,580r8,-8l29,568r4,-4l33,560r8,-9l41,547r4,-4l45,539r4,-4l49,531r9,-8l58,518r4,-4l62,510r4,-4l66,502r8,-8l74,490r4,-5l78,481r8,-8l86,469r5,-4l91,461r4,-4l95,453r8,-9l103,440r4,-4l107,432r4,-4l111,424r8,-8l119,411r5,-4l124,403r8,-8l132,391r4,-4l136,383r4,-4l140,374r8,-8l148,362r4,-4l152,354r9,-8l161,342r4,-5l165,333r4,-4l169,325r8,-8l177,313r4,-4l181,305r4,-5l185,296r8,-8l193,284r5,-4l198,276r8,-8l206,263r4,-4l210,255r4,-4l214,247r8,-8l222,235r4,-4l226,226r4,-4l230,218r9,-8l239,206r4,-4l243,198r8,-9l251,185r4,-4l255,177r4,-4l259,169r9,-8l268,157r4,-5l272,148r4,-4l276,140r8,-8l284,128r4,-4l288,120r8,-9l296,107r4,-4l300,99r5,-4l305,91r8,-8l313,78r4,-4l317,70r8,-8l325,58r4,-4l329,50r4,-4l333,41r9,-8l342,29r4,-4l346,21r4,-4l350,13r8,-9l358,e" filled="f" strokeweight="0">
                    <v:path arrowok="t" o:connecttype="custom" o:connectlocs="4,613;12,601;17,588;29,572;33,560;45,543;49,531;62,514;66,502;78,485;86,469;95,457;103,440;111,428;119,411;132,395;136,383;148,366;152,354;165,337;169,325;181,309;185,296;198,280;206,263;214,251;222,235;230,222;239,206;251,189;255,177;268,161;272,148;284,132;288,120;300,103;305,91;317,74;325,58;333,46;342,29;350,17;358,0" o:connectangles="0,0,0,0,0,0,0,0,0,0,0,0,0,0,0,0,0,0,0,0,0,0,0,0,0,0,0,0,0,0,0,0,0,0,0,0,0,0,0,0,0,0,0"/>
                  </v:shape>
                  <v:shape id="Freeform 3072" o:spid="_x0000_s4087" style="position:absolute;left:5981;top:2837;width:383;height:658;visibility:visible;mso-wrap-style:square;v-text-anchor:top" coordsize="38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ln2sUA&#10;AADdAAAADwAAAGRycy9kb3ducmV2LnhtbESPzWrDMBCE74W+g9hCbo3sGEpxooRiCOQUiNs6+LZY&#10;65/UWhlLsd23rwqFHoeZ+YbZHRbTi4lG11lWEK8jEMSV1R03Cj7ej8+vIJxH1thbJgXf5OCwf3zY&#10;YartzBeact+IAGGXooLW+yGV0lUtGXRrOxAHr7ajQR/k2Eg94hzgppebKHqRBjsOCy0OlLVUfeV3&#10;o2DzOZW3M5bXIptzVxf1VEeNVGr1tLxtQXha/H/4r33SCpI4Se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WfaxQAAAN0AAAAPAAAAAAAAAAAAAAAAAJgCAABkcnMv&#10;ZG93bnJldi54bWxQSwUGAAAAAAQABAD1AAAAigMAAAAA&#10;" path="m,658r5,-4l5,650r4,-4l9,642r4,-4l13,634r8,-9l21,621r4,-4l25,613r8,-8l33,601r4,-4l37,592r5,-4l42,584r8,-8l50,572r4,-4l54,564r8,-9l62,551r4,-4l66,543r4,-4l70,535r9,-8l79,523r4,-5l83,514r8,-8l91,502r4,-4l95,494r4,-4l99,485r8,-8l107,473r5,-4l112,465r4,-4l116,457r8,-9l124,444r4,-4l128,436r8,-8l136,424r4,-4l140,416r4,-5l144,407r9,-8l153,395r4,-4l157,387r8,-8l165,374r4,-4l169,366r4,-4l173,358r8,-8l181,346r5,-4l186,337r8,-8l194,325r4,-4l198,317r4,-4l202,309r8,-9l210,296r4,-4l214,288r9,-8l223,276r4,-4l227,268r4,-5l231,259r8,-8l239,247r4,-4l243,239r8,-8l251,226r4,-4l255,218r5,-4l260,210r8,-8l268,198r4,-4l272,189r8,-8l280,177r4,-4l284,169r4,-4l288,161r9,-9l297,148r4,-4l301,140r4,-4l305,132r8,-8l313,120r4,-5l317,111r8,-8l325,99r5,-4l330,91r4,-4l334,83r8,-9l342,70r4,-4l346,62r8,-8l354,50r4,-4l358,41r4,-4l362,33r9,-8l371,21r4,-4l375,13r8,-9l383,e" filled="f" strokeweight="0">
                    <v:path arrowok="t" o:connecttype="custom" o:connectlocs="5,650;13,638;21,621;33,605;37,592;50,576;54,564;66,547;70,535;83,518;91,502;99,490;107,473;116,461;124,444;136,428;140,416;153,399;157,387;169,370;173,358;186,342;194,325;202,313;210,296;223,280;227,268;239,251;243,239;255,222;260,210;272,194;280,177;288,165;297,148;305,136;313,120;325,103;330,91;342,74;346,62;358,46;362,33;375,17;383,0" o:connectangles="0,0,0,0,0,0,0,0,0,0,0,0,0,0,0,0,0,0,0,0,0,0,0,0,0,0,0,0,0,0,0,0,0,0,0,0,0,0,0,0,0,0,0,0,0"/>
                  </v:shape>
                  <v:shape id="Freeform 3073" o:spid="_x0000_s4088" style="position:absolute;left:6195;top:2837;width:346;height:592;visibility:visible;mso-wrap-style:square;v-text-anchor:top" coordsize="346,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PWccA&#10;AADdAAAADwAAAGRycy9kb3ducmV2LnhtbESPQWsCMRSE74L/IbxCL6JZa5G6NYoVWsSDoN2D3h6b&#10;192lm5clSeP23zdCweMwM98wy3VvWhHJ+caygukkA0FcWt1wpaD4fB+/gPABWWNrmRT8kof1ajhY&#10;Yq7tlY8UT6ESCcI+RwV1CF0upS9rMugntiNO3pd1BkOSrpLa4TXBTSufsmwuDTacFmrsaFtT+X36&#10;MQoqd8Di4+JkMTov3kbbfdxFE5V6fOg3ryAC9eEe/m/vtILZdPYMtzfp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kD1nHAAAA3QAAAA8AAAAAAAAAAAAAAAAAmAIAAGRy&#10;cy9kb3ducmV2LnhtbFBLBQYAAAAABAAEAPUAAACMAwAAAAA=&#10;" path="m,592r4,-4l4,584r5,-4l9,576r8,-8l17,564r4,-4l21,555r8,-8l29,543r4,-4l33,535r4,-4l37,527r9,-9l46,514r4,-4l50,506r8,-8l58,494r4,-4l62,485r4,-4l66,477r8,-8l74,465r5,-4l79,457r4,-4l83,448r8,-8l91,436r4,-4l95,428r8,-8l103,416r4,-5l107,407r4,-4l111,399r9,-8l120,387r4,-4l124,379r4,-5l128,370r8,-8l136,358r4,-4l140,350r8,-8l148,337r5,-4l153,329r4,-4l157,321r8,-8l165,309r4,-4l169,300r4,-4l173,292r8,-8l181,280r4,-4l185,272r9,-9l194,259r4,-4l198,251r4,-4l202,243r8,-8l210,231r4,-5l214,222r8,-8l222,210r5,-4l227,202r4,-4l231,194r8,-9l239,181r4,-4l243,173r4,-4l247,165r8,-8l255,152r5,-4l260,144r8,-8l268,132r4,-4l272,124r4,-4l276,115r8,-8l284,103r4,-4l288,95r4,-4l292,87r9,-9l301,74r4,-4l305,66r8,-8l313,54r4,-4l317,46r4,-5l321,37r8,-8l329,25r5,-4l334,17r4,-4l338,9,346,e" filled="f" strokeweight="0">
                    <v:path arrowok="t" o:connecttype="custom" o:connectlocs="4,588;9,580;17,568;21,560;29,547;33,539;37,531;46,518;50,510;58,498;62,490;66,481;74,469;79,461;83,453;91,440;95,432;103,420;107,411;111,403;120,391;124,383;128,374;136,362;140,354;148,342;153,333;157,325;165,313;169,305;173,296;181,284;185,276;194,263;198,255;202,247;210,235;214,226;222,214;227,206;231,198;239,185;243,177;247,169;255,157;260,148;268,136;272,128;276,120;284,107;288,99;292,91;301,78;305,70;313,58;317,50;321,41;329,29;334,21;338,13;346,0" o:connectangles="0,0,0,0,0,0,0,0,0,0,0,0,0,0,0,0,0,0,0,0,0,0,0,0,0,0,0,0,0,0,0,0,0,0,0,0,0,0,0,0,0,0,0,0,0,0,0,0,0,0,0,0,0,0,0,0,0,0,0,0,0"/>
                  </v:shape>
                  <v:shape id="Freeform 3074" o:spid="_x0000_s4089" style="position:absolute;left:6380;top:2870;width:321;height:555;visibility:visible;mso-wrap-style:square;v-text-anchor:top" coordsize="321,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3XX8UA&#10;AADdAAAADwAAAGRycy9kb3ducmV2LnhtbESP3WrCQBSE7wu+w3IE7+rGiK1EVxFREVoo/jzAIXtM&#10;QrJn4+6q8e3dQqGXw8x8w8yXnWnEnZyvLCsYDRMQxLnVFRcKzqft+xSED8gaG8uk4Ekelove2xwz&#10;bR98oPsxFCJC2GeooAyhzaT0eUkG/dC2xNG7WGcwROkKqR0+Itw0Mk2SD2mw4rhQYkvrkvL6eDMK&#10;KF1dnd3h5rCvvyY+/am/P6cbpQb9bjUDEagL/+G/9l4rGI/GE/h9E5+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ddfxQAAAN0AAAAPAAAAAAAAAAAAAAAAAJgCAABkcnMv&#10;ZG93bnJldi54bWxQSwUGAAAAAAQABAD1AAAAigMAAAAA&#10;" path="m,555r,-4l5,547r4,-4l9,539r4,-4l13,531r4,-4l17,522r8,-8l25,510r4,-4l29,502r4,-4l33,494r9,-9l42,481r4,-4l46,473r8,-8l54,461r4,-4l58,452r4,-4l62,444r8,-8l70,432r5,-4l75,424r4,-4l79,415r8,-8l87,403r4,-4l91,395r8,-8l99,383r4,-5l103,374r4,-4l107,366r9,-8l116,354r4,-4l120,346r4,-5l124,337r8,-8l132,325r4,-4l136,317r8,-8l144,304r5,-4l149,296r4,-4l153,288r8,-8l161,276r4,-4l165,267r8,-8l173,255r4,-4l177,247r4,-4l181,239r9,-9l190,226r4,-4l194,218r4,-4l198,210r8,-8l206,198r4,-5l210,189r8,-8l218,177r5,-4l223,169r4,-4l227,161r8,-9l235,148r4,-4l239,140r4,-4l243,132r8,-8l251,119r5,-4l256,111r8,-8l264,99r4,-4l268,91r4,-4l272,82r8,-8l280,70r4,-4l284,62r4,-4l288,54r9,-9l297,41r4,-4l301,33r8,-8l309,21r4,-4l313,13r4,-5l317,4,321,e" filled="f" strokeweight="0">
                    <v:path arrowok="t" o:connecttype="custom" o:connectlocs="0,551;9,543;13,535;17,527;25,514;29,506;33,498;42,485;46,477;54,465;58,457;62,448;70,436;75,428;79,420;87,407;91,399;99,387;103,378;107,370;116,358;120,350;124,341;132,329;136,321;144,309;149,300;153,292;161,280;165,272;173,259;177,251;181,243;190,230;194,222;198,214;206,202;210,193;218,181;223,173;227,165;235,152;239,144;243,136;251,124;256,115;264,103;268,95;272,87;280,74;284,66;288,58;297,45;301,37;309,25;313,17;317,8;321,0" o:connectangles="0,0,0,0,0,0,0,0,0,0,0,0,0,0,0,0,0,0,0,0,0,0,0,0,0,0,0,0,0,0,0,0,0,0,0,0,0,0,0,0,0,0,0,0,0,0,0,0,0,0,0,0,0,0,0,0,0,0"/>
                  </v:shape>
                  <v:shape id="Freeform 3075" o:spid="_x0000_s4090" style="position:absolute;left:6533;top:3174;width:168;height:292;visibility:visible;mso-wrap-style:square;v-text-anchor:top" coordsize="16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aCcMA&#10;AADdAAAADwAAAGRycy9kb3ducmV2LnhtbESPUWvCQBCE3wv9D8cWfKsbK0hJPUUKhZpSsOoPWHJr&#10;LjW3F3Jnkv77niD4OMzMN8xyPbpG9dyF2ouG2TQDxVJ6U0ul4Xj4eH4FFSKJocYLa/jjAOvV48OS&#10;cuMH+eF+HyuVIBJy0mBjbHPEUFp2FKa+ZUneyXeOYpJdhaajIcFdgy9ZtkBHtaQFSy2/Wy7P+4vT&#10;UPTfxYCXL1vKiXbbXyTkWGg9eRo3b6Aij/EevrU/jYb5bL6A65v0BHD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QaCcMAAADdAAAADwAAAAAAAAAAAAAAAACYAgAAZHJzL2Rv&#10;d25yZXYueG1sUEsFBgAAAAAEAAQA9QAAAIgDAAAAAA==&#10;" path="m,292r4,-4l4,284r4,-4l8,276r4,-4l12,268r8,-8l20,255r4,-4l24,247r9,-8l33,235r4,-4l37,227r4,-4l41,218r8,-8l49,206r4,-4l53,198r4,-4l57,190r8,-9l65,177r5,-4l70,169r8,-8l78,157r4,-4l82,148r4,-4l86,140r8,-8l94,128r4,-4l98,120r5,-4l103,111r8,-8l111,99r4,-4l115,91r8,-8l123,79r4,-5l127,70r4,-4l131,62r9,-8l140,50r4,-4l144,42r8,-9l152,29r4,-4l156,21r4,-4l160,13r8,-8l168,e" filled="f" strokeweight="0">
                    <v:path arrowok="t" o:connecttype="custom" o:connectlocs="0,292;4,288;4,284;8,280;8,276;12,272;12,268;20,260;20,255;24,251;24,247;33,239;33,235;37,231;37,227;41,223;41,218;49,210;49,206;53,202;53,198;57,194;57,190;65,181;65,177;70,173;70,169;78,161;78,157;82,153;82,148;86,144;86,140;94,132;94,128;98,124;98,120;103,116;103,111;111,103;111,99;115,95;115,91;123,83;123,79;127,74;127,70;131,66;131,62;140,54;140,50;144,46;144,42;152,33;152,29;156,25;156,21;160,17;160,13;168,5;168,0" o:connectangles="0,0,0,0,0,0,0,0,0,0,0,0,0,0,0,0,0,0,0,0,0,0,0,0,0,0,0,0,0,0,0,0,0,0,0,0,0,0,0,0,0,0,0,0,0,0,0,0,0,0,0,0,0,0,0,0,0,0,0,0,0"/>
                  </v:shape>
                  <v:shape id="Freeform 3076" o:spid="_x0000_s4091" style="position:absolute;left:6668;top:3483;width:33;height:57;visibility:visible;mso-wrap-style:square;v-text-anchor:top" coordsize="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2UcUA&#10;AADdAAAADwAAAGRycy9kb3ducmV2LnhtbESPT4vCMBTE78J+h/AWvGnqVlypjbIIggcv/mF3j4/m&#10;2ZY2L6WJtfrpjSB4HGbmN0y66k0tOmpdaVnBZByBIM6sLjlXcDpuRnMQziNrrC2Tghs5WC0/Bikm&#10;2l55T93B5yJA2CWooPC+SaR0WUEG3dg2xME729agD7LNpW7xGuCmll9RNJMGSw4LBTa0LiirDhej&#10;YLqp6jnrbtfL8t792d9b/L9bKzX87H8WIDz1/h1+tbdaQTyJv+H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vZRxQAAAN0AAAAPAAAAAAAAAAAAAAAAAJgCAABkcnMv&#10;ZG93bnJldi54bWxQSwUGAAAAAAQABAD1AAAAigMAAAAA&#10;" path="m,57l5,53r,-4l13,41r,-4l17,33r,-4l21,25r,-5l29,12r,-4l33,4,33,e" filled="f" strokeweight="0">
                    <v:path arrowok="t" o:connecttype="custom" o:connectlocs="0,57;5,53;5,49;13,41;13,37;17,33;17,29;21,25;21,20;29,12;29,8;33,4;33,0" o:connectangles="0,0,0,0,0,0,0,0,0,0,0,0,0"/>
                  </v:shape>
                  <v:shape id="Freeform 3077" o:spid="_x0000_s4092" style="position:absolute;left:2526;top:1036;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AOsQA&#10;AADdAAAADwAAAGRycy9kb3ducmV2LnhtbERPy2rCQBTdF/yH4QrdFJ2oUEJ0FLVIC9WFD1xfMtck&#10;mrkTMtNk+vedhdDl4bwXq2Bq0VHrKssKJuMEBHFudcWFgst5N0pBOI+ssbZMCn7JwWo5eFlgpm3P&#10;R+pOvhAxhF2GCkrvm0xKl5dk0I1tQxy5m20N+gjbQuoW+xhuajlNkndpsOLYUGJD25Lyx+nHKJim&#10;n7f7x6Xf9Pb78Hbdd7vgQq3U6zCs5yA8Bf8vfrq/tILZZBbnxj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ADrEAAAA3QAAAA8AAAAAAAAAAAAAAAAAmAIAAGRycy9k&#10;b3ducmV2LnhtbFBLBQYAAAAABAAEAPUAAACJAwAAAAA=&#10;" path="m8,4l8,,,,,37r8,l8,33,8,4xe" fillcolor="black" stroked="f">
                    <v:path arrowok="t" o:connecttype="custom" o:connectlocs="8,4;8,0;0,0;0,37;8,37;8,33;8,4" o:connectangles="0,0,0,0,0,0,0"/>
                  </v:shape>
                  <v:shape id="Freeform 3078" o:spid="_x0000_s4093" style="position:absolute;left:2526;top:1098;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PBcYA&#10;AADdAAAADwAAAGRycy9kb3ducmV2LnhtbESPUWvCMBSF3wf7D+EO9jZTJxu2GmUIg23YwVR8vjTX&#10;ptjclCRru39vBGGPh3POdzjL9Whb0ZMPjWMF00kGgrhyuuFawWH//jQHESKyxtYxKfijAOvV/d0S&#10;C+0G/qF+F2uRIBwKVGBi7AopQ2XIYpi4jjh5J+ctxiR9LbXHIcFtK5+z7FVabDgtGOxoY6g6736t&#10;gi7PN374On++lH1jfPmtt/WxVOrxYXxbgIg0xv/wrf2hFcymsxyub9IT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fPBcYAAADdAAAADwAAAAAAAAAAAAAAAACYAgAAZHJz&#10;L2Rvd25yZXYueG1sUEsFBgAAAAAEAAQA9QAAAIsDAAAAAA==&#10;" path="m8,4l8,,,,,12r8,l8,8,8,4xe" fillcolor="black" stroked="f">
                    <v:path arrowok="t" o:connecttype="custom" o:connectlocs="8,4;8,0;0,0;0,12;8,12;8,8;8,4" o:connectangles="0,0,0,0,0,0,0"/>
                  </v:shape>
                  <v:shape id="Freeform 3079" o:spid="_x0000_s4094" style="position:absolute;left:2526;top:1135;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QcQA&#10;AADdAAAADwAAAGRycy9kb3ducmV2LnhtbERPy2rCQBTdC/2H4RbcSJ34oEjqJLQVsaBd1ErXl8w1&#10;SZu5EzJjMv59ZyG4PJz3Og+mET11rrasYDZNQBAXVtdcKjh9b59WIJxH1thYJgVXcpBnD6M1ptoO&#10;/EX90ZcihrBLUUHlfZtK6YqKDLqpbYkjd7adQR9hV0rd4RDDTSPnSfIsDdYcGyps6b2i4u94MQrm&#10;q935d3Ma3ga7/5z8HPptcKFRavwYXl9AeAr+Lr65P7SCxWwZ98c38Qn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f0HEAAAA3QAAAA8AAAAAAAAAAAAAAAAAmAIAAGRycy9k&#10;b3ducmV2LnhtbFBLBQYAAAAABAAEAPUAAACJAwAAAAA=&#10;" path="m8,4l8,,,,,37r8,l8,33,8,4xe" fillcolor="black" stroked="f">
                    <v:path arrowok="t" o:connecttype="custom" o:connectlocs="8,4;8,0;0,0;0,37;8,37;8,33;8,4" o:connectangles="0,0,0,0,0,0,0"/>
                  </v:shape>
                  <v:shape id="Freeform 3080" o:spid="_x0000_s4095" style="position:absolute;left:2526;top:1197;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wfsYA&#10;AADdAAAADwAAAGRycy9kb3ducmV2LnhtbESPzWrDMBCE74W+g9hCb43s/pE4UUIJFNpQB5qEnBdr&#10;Y5lYKyOptvv2UaGQ4zAz3zCL1Whb0ZMPjWMF+SQDQVw53XCt4LB/f5iCCBFZY+uYFPxSgNXy9maB&#10;hXYDf1O/i7VIEA4FKjAxdoWUoTJkMUxcR5y8k/MWY5K+ltrjkOC2lY9Z9iotNpwWDHa0NlSddz9W&#10;QTebrf2wOX++lH1jfLnVX/WxVOr+bnybg4g0xmv4v/2hFTzlzzn8vUlP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ewfsYAAADdAAAADwAAAAAAAAAAAAAAAACYAgAAZHJz&#10;L2Rvd25yZXYueG1sUEsFBgAAAAAEAAQA9QAAAIsDAAAAAA==&#10;" path="m8,4l8,,,,,12r8,l8,8,8,4xe" fillcolor="black" stroked="f">
                    <v:path arrowok="t" o:connecttype="custom" o:connectlocs="8,4;8,0;0,0;0,12;8,12;8,8;8,4" o:connectangles="0,0,0,0,0,0,0"/>
                  </v:shape>
                  <v:shape id="Freeform 3081" o:spid="_x0000_s4096" style="position:absolute;left:2526;top:1234;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ErccA&#10;AADdAAAADwAAAGRycy9kb3ducmV2LnhtbESPT2vCQBTE7wW/w/KEXkrdGEuR6Cr9gyioh1rx/Mg+&#10;k2j2bchuk/Xbu4VCj8PM/IaZL4OpRUetqywrGI8SEMS51RUXCo7fq+cpCOeRNdaWScGNHCwXg4c5&#10;Ztr2/EXdwRciQthlqKD0vsmkdHlJBt3INsTRO9vWoI+yLaRusY9wU8s0SV6lwYrjQokNfZSUXw8/&#10;RkE6XZ8vn8f+vbfb/dNp162CC7VSj8PwNgPhKfj/8F97oxVMxi8p/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XRK3HAAAA3QAAAA8AAAAAAAAAAAAAAAAAmAIAAGRy&#10;cy9kb3ducmV2LnhtbFBLBQYAAAAABAAEAPUAAACMAwAAAAA=&#10;" path="m8,4l8,,,,,37r8,l8,32,8,4xe" fillcolor="black" stroked="f">
                    <v:path arrowok="t" o:connecttype="custom" o:connectlocs="8,4;8,0;0,0;0,37;8,37;8,32;8,4" o:connectangles="0,0,0,0,0,0,0"/>
                  </v:shape>
                  <v:shape id="Freeform 3082" o:spid="_x0000_s4097" style="position:absolute;left:2526;top:1295;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15ckA&#10;AADdAAAADwAAAGRycy9kb3ducmV2LnhtbESP3WoCMRSE7wt9h3AK3kjN+sNStkYRRShF0dqW3h43&#10;p7tLNydrkurq0zeC0MthZr5hxtPW1OJIzleWFfR7CQji3OqKCwUf78vHJxA+IGusLZOCM3mYTu7v&#10;xphpe+I3Ou5CISKEfYYKyhCaTEqfl2TQ92xDHL1v6wyGKF0htcNThJtaDpIklQYrjgslNjQvKf/Z&#10;/RoFs+5itVzvL19uk36ut/tzKovXg1Kdh3b2DCJQG/7Dt/aLVjDsj4ZwfROfgJ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Au15ckAAADdAAAADwAAAAAAAAAAAAAAAACYAgAA&#10;ZHJzL2Rvd25yZXYueG1sUEsFBgAAAAAEAAQA9QAAAI4DAAAAAA==&#10;" path="m8,4l8,,,,,13r8,l8,9,8,4xe" fillcolor="black" stroked="f">
                    <v:path arrowok="t" o:connecttype="custom" o:connectlocs="8,4;8,0;0,0;0,13;8,13;8,9;8,4" o:connectangles="0,0,0,0,0,0,0"/>
                  </v:shape>
                  <v:shape id="Freeform 3083" o:spid="_x0000_s4098" style="position:absolute;left:2526;top:1332;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5QsYA&#10;AADdAAAADwAAAGRycy9kb3ducmV2LnhtbESPQWvCQBSE7wX/w/KEXqRutFIkdRW1SAXtoSqeH9ln&#10;kpp9G7LbZPvvXUHocZiZb5jZIphKtNS40rKC0TABQZxZXXKu4HTcvExBOI+ssbJMCv7IwWLee5ph&#10;qm3H39QefC4ihF2KCgrv61RKlxVk0A1tTRy9i20M+iibXOoGuwg3lRwnyZs0WHJcKLCmdUHZ9fBr&#10;FIynn5efj1O36uzua3Det5vgQqXUcz8s30F4Cv4//GhvtYLX0WQC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J5QsYAAADdAAAADwAAAAAAAAAAAAAAAACYAgAAZHJz&#10;L2Rvd25yZXYueG1sUEsFBgAAAAAEAAQA9QAAAIsDAAAAAA==&#10;" path="m8,4l8,,,,,37r8,l8,33,8,4xe" fillcolor="black" stroked="f">
                    <v:path arrowok="t" o:connecttype="custom" o:connectlocs="8,4;8,0;0,0;0,37;8,37;8,33;8,4" o:connectangles="0,0,0,0,0,0,0"/>
                  </v:shape>
                  <v:shape id="Freeform 3084" o:spid="_x0000_s4099" style="position:absolute;left:2526;top:1394;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2fcYA&#10;AADdAAAADwAAAGRycy9kb3ducmV2LnhtbESPUUvDMBSF3wX/Q7iCbzbd3MTVZUMGAyer4DZ8vjTX&#10;pqy5KUls6783wmCPh3POdzjL9Whb0ZMPjWMFkywHQVw53XCt4HTcPjyDCBFZY+uYFPxSgPXq9maJ&#10;hXYDf1J/iLVIEA4FKjAxdoWUoTJkMWSuI07et/MWY5K+ltrjkOC2ldM8f5IWG04LBjvaGKrOhx+r&#10;oFssNn54P+/mZd8YX37off1VKnV/N76+gIg0xmv40n7TCh4nszn8v0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y2fcYAAADdAAAADwAAAAAAAAAAAAAAAACYAgAAZHJz&#10;L2Rvd25yZXYueG1sUEsFBgAAAAAEAAQA9QAAAIsDAAAAAA==&#10;" path="m8,4l8,,,,,12r8,l8,8,8,4xe" fillcolor="black" stroked="f">
                    <v:path arrowok="t" o:connecttype="custom" o:connectlocs="8,4;8,0;0,0;0,12;8,12;8,8;8,4" o:connectangles="0,0,0,0,0,0,0"/>
                  </v:shape>
                  <v:shape id="Freeform 3085" o:spid="_x0000_s4100" style="position:absolute;left:2526;top:1431;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CrsYA&#10;AADdAAAADwAAAGRycy9kb3ducmV2LnhtbESPQWvCQBSE7wX/w/KEXkrdaEUkdRW1SAXtoSqeH9ln&#10;kpp9G7LbZPvvXUHocZiZb5jZIphKtNS40rKC4SABQZxZXXKu4HTcvE5BOI+ssbJMCv7IwWLee5ph&#10;qm3H39QefC4ihF2KCgrv61RKlxVk0A1sTRy9i20M+iibXOoGuwg3lRwlyUQaLDkuFFjTuqDsevg1&#10;CkbTz8vPx6lbdXb39XLet5vgQqXUcz8s30F4Cv4//GhvtYK34XgC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xCrsYAAADdAAAADwAAAAAAAAAAAAAAAACYAgAAZHJz&#10;L2Rvd25yZXYueG1sUEsFBgAAAAAEAAQA9QAAAIsDAAAAAA==&#10;" path="m8,4l8,,,,,37r8,l8,33,8,4xe" fillcolor="black" stroked="f">
                    <v:path arrowok="t" o:connecttype="custom" o:connectlocs="8,4;8,0;0,0;0,37;8,37;8,33;8,4" o:connectangles="0,0,0,0,0,0,0"/>
                  </v:shape>
                  <v:shape id="Freeform 3086" o:spid="_x0000_s4101" style="position:absolute;left:2526;top:1493;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NkcYA&#10;AADdAAAADwAAAGRycy9kb3ducmV2LnhtbESPX0vDMBTF3wd+h3AF37Z0/putzYYMBB2r4CY+X5pr&#10;U9bclCS29dubgeDj4ZzzO5xyM9lODORD61jBcpGBIK6dbrlR8HF8nj+ACBFZY+eYFPxQgM36YlZi&#10;od3I7zQcYiMShEOBCkyMfSFlqA1ZDAvXEyfvy3mLMUnfSO1xTHDbyessu5cWW04LBnvaGqpPh2+r&#10;oM/zrR93p9e7amiNr970vvmslLq6nJ4eQUSa4n/4r/2iFdwsb1dwfp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KNkcYAAADdAAAADwAAAAAAAAAAAAAAAACYAgAAZHJz&#10;L2Rvd25yZXYueG1sUEsFBgAAAAAEAAQA9QAAAIsDAAAAAA==&#10;" path="m8,4l8,,,,,12r8,l8,8,8,4xe" fillcolor="black" stroked="f">
                    <v:path arrowok="t" o:connecttype="custom" o:connectlocs="8,4;8,0;0,0;0,12;8,12;8,8;8,4" o:connectangles="0,0,0,0,0,0,0"/>
                  </v:shape>
                  <v:shape id="Freeform 3087" o:spid="_x0000_s4102" style="position:absolute;left:2526;top:1530;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zR8QA&#10;AADdAAAADwAAAGRycy9kb3ducmV2LnhtbERPy2rCQBTdC/2H4RbcSJ34oEjqJLQVsaBd1ErXl8w1&#10;SZu5EzJjMv59ZyG4PJz3Og+mET11rrasYDZNQBAXVtdcKjh9b59WIJxH1thYJgVXcpBnD6M1ptoO&#10;/EX90ZcihrBLUUHlfZtK6YqKDLqpbYkjd7adQR9hV0rd4RDDTSPnSfIsDdYcGyps6b2i4u94MQrm&#10;q935d3Ma3ga7/5z8HPptcKFRavwYXl9AeAr+Lr65P7SCxWwZ58Y38Qn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0fEAAAA3QAAAA8AAAAAAAAAAAAAAAAAmAIAAGRycy9k&#10;b3ducmV2LnhtbFBLBQYAAAAABAAEAPUAAACJAwAAAAA=&#10;" path="m8,4l8,,,,,37r8,l8,33,8,4xe" fillcolor="black" stroked="f">
                    <v:path arrowok="t" o:connecttype="custom" o:connectlocs="8,4;8,0;0,0;0,37;8,37;8,33;8,4" o:connectangles="0,0,0,0,0,0,0"/>
                  </v:shape>
                  <v:shape id="Freeform 3088" o:spid="_x0000_s4103" style="position:absolute;left:2526;top:1591;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OCD8kA&#10;AADdAAAADwAAAGRycy9kb3ducmV2LnhtbESPQWsCMRSE70L/Q3iCl1Kz2rK0q1GkRZBSsbUtXp+b&#10;5+7SzcuapLr6602h4HGYmW+Y8bQ1tTiQ85VlBYN+AoI4t7riQsHX5/zuEYQPyBpry6TgRB6mk5vO&#10;GDNtj/xBh3UoRISwz1BBGUKTSenzkgz6vm2Io7ezzmCI0hVSOzxGuKnlMElSabDiuFBiQ88l5T/r&#10;X6NgdvvyNl9uzxu3Sr+X79tTKovXvVK9bjsbgQjUhmv4v73QCu4HD0/w9yY+AT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eOCD8kAAADdAAAADwAAAAAAAAAAAAAAAACYAgAA&#10;ZHJzL2Rvd25yZXYueG1sUEsFBgAAAAAEAAQA9QAAAI4DAAAAAA==&#10;" path="m8,4l8,,,,,13r8,l8,9,8,4xe" fillcolor="black" stroked="f">
                    <v:path arrowok="t" o:connecttype="custom" o:connectlocs="8,4;8,0;0,0;0,13;8,13;8,9;8,4" o:connectangles="0,0,0,0,0,0,0"/>
                  </v:shape>
                  <v:shape id="Freeform 3089" o:spid="_x0000_s4104" style="position:absolute;left:2526;top:1628;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pnMQA&#10;AADdAAAADwAAAGRycy9kb3ducmV2LnhtbERPz2vCMBS+C/sfwht4kZmqOKQzLdtEHOgOc7Lzo3m2&#10;3ZqX0sQ2/vfLQfD48f1e58E0oqfO1ZYVzKYJCOLC6ppLBafv7dMKhPPIGhvLpOBKDvLsYbTGVNuB&#10;v6g/+lLEEHYpKqi8b1MpXVGRQTe1LXHkzrYz6CPsSqk7HGK4aeQ8SZ6lwZpjQ4UtvVdU/B0vRsF8&#10;tTv/bk7D22D3n5OfQ78NLjRKjR/D6wsIT8HfxTf3h1awmC3j/vgmPg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6ZzEAAAA3QAAAA8AAAAAAAAAAAAAAAAAmAIAAGRycy9k&#10;b3ducmV2LnhtbFBLBQYAAAAABAAEAPUAAACJAwAAAAA=&#10;" path="m8,4l8,,,,,37r8,l8,33,8,4xe" fillcolor="black" stroked="f">
                    <v:path arrowok="t" o:connecttype="custom" o:connectlocs="8,4;8,0;0,0;0,37;8,37;8,33;8,4" o:connectangles="0,0,0,0,0,0,0"/>
                  </v:shape>
                  <v:shape id="Freeform 3090" o:spid="_x0000_s4105" style="position:absolute;left:2526;top:1690;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4mo8YA&#10;AADdAAAADwAAAGRycy9kb3ducmV2LnhtbESPzWrDMBCE74W+g9hCb43slpTEiRJKoNCWOpAfcl6s&#10;jWVirYyk2u7bV4FAj8PMfMMs16NtRU8+NI4V5JMMBHHldMO1guPh/WkGIkRkja1jUvBLAdar+7sl&#10;FtoNvKN+H2uRIBwKVGBi7AopQ2XIYpi4jjh5Z+ctxiR9LbXHIcFtK5+z7FVabDgtGOxoY6i67H+s&#10;gm4+3/jh6/I5LfvG+HKrv+tTqdTjw/i2ABFpjP/hW/tDK3jJpzlc36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4mo8YAAADdAAAADwAAAAAAAAAAAAAAAACYAgAAZHJz&#10;L2Rvd25yZXYueG1sUEsFBgAAAAAEAAQA9QAAAIsDAAAAAA==&#10;" path="m8,4l8,,,,,12r8,l8,8,8,4xe" fillcolor="black" stroked="f">
                    <v:path arrowok="t" o:connecttype="custom" o:connectlocs="8,4;8,0;0,0;0,12;8,12;8,8;8,4" o:connectangles="0,0,0,0,0,0,0"/>
                  </v:shape>
                  <v:shape id="Freeform 3091" o:spid="_x0000_s4106" style="position:absolute;left:2526;top:1727;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7ScMcA&#10;AADdAAAADwAAAGRycy9kb3ducmV2LnhtbESPT2vCQBTE7wW/w/KEXkrdGGmR6Cr9gyioh1rx/Mg+&#10;k2j2bchuk/Xbu4VCj8PM/IaZL4OpRUetqywrGI8SEMS51RUXCo7fq+cpCOeRNdaWScGNHCwXg4c5&#10;Ztr2/EXdwRciQthlqKD0vsmkdHlJBt3INsTRO9vWoI+yLaRusY9wU8s0SV6lwYrjQokNfZSUXw8/&#10;RkE6XZ8vn8f+vbfb/dNp162CC7VSj8PwNgPhKfj/8F97oxVMxi8p/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O0nDHAAAA3QAAAA8AAAAAAAAAAAAAAAAAmAIAAGRy&#10;cy9kb3ducmV2LnhtbFBLBQYAAAAABAAEAPUAAACMAwAAAAA=&#10;" path="m8,4l8,,,,,37r8,l8,33,8,4xe" fillcolor="black" stroked="f">
                    <v:path arrowok="t" o:connecttype="custom" o:connectlocs="8,4;8,0;0,0;0,37;8,37;8,33;8,4" o:connectangles="0,0,0,0,0,0,0"/>
                  </v:shape>
                  <v:shape id="Freeform 3092" o:spid="_x0000_s4107" style="position:absolute;left:2526;top:1789;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dT8UA&#10;AADdAAAADwAAAGRycy9kb3ducmV2LnhtbESPUWvCMBSF3wf7D+EO9qapE2VWowxh4MQKc8PnS3PX&#10;FJubksS2/nszGOzxcM75Dme1GWwjOvKhdqxgMs5AEJdO11wp+P56H72CCBFZY+OYFNwowGb9+LDC&#10;XLueP6k7xUokCIccFZgY21zKUBqyGMauJU7ej/MWY5K+ktpjn+C2kS9ZNpcWa04LBlvaGiovp6tV&#10;0C4WW9/vLx+zoquNL476UJ0LpZ6fhrcliEhD/A//tXdawXQym8Lvm/Q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B1PxQAAAN0AAAAPAAAAAAAAAAAAAAAAAJgCAABkcnMv&#10;ZG93bnJldi54bWxQSwUGAAAAAAQABAD1AAAAigMAAAAA&#10;" path="m8,4l8,,,,,12r8,l8,8,8,4xe" fillcolor="black" stroked="f">
                    <v:path arrowok="t" o:connecttype="custom" o:connectlocs="8,4;8,0;0,0;0,12;8,12;8,8;8,4" o:connectangles="0,0,0,0,0,0,0"/>
                  </v:shape>
                  <v:shape id="Freeform 3093" o:spid="_x0000_s4108" style="position:absolute;left:2526;top:1826;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vn8cA&#10;AADdAAAADwAAAGRycy9kb3ducmV2LnhtbESPQWvCQBSE7wX/w/IKvYhu1FYkdRW1SAvWg1Z6fmSf&#10;STT7NmTXZPvvuwWhx2FmvmHmy2Aq0VLjSssKRsMEBHFmdcm5gtPXdjAD4TyyxsoyKfghB8tF72GO&#10;qbYdH6g9+lxECLsUFRTe16mULivIoBvamjh6Z9sY9FE2udQNdhFuKjlOkqk0WHJcKLCmTUHZ9Xgz&#10;Csaz9/Pl7dStO7vb978/221woVLq6TGsXkF4Cv4/fG9/aAWT0csz/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r75/HAAAA3QAAAA8AAAAAAAAAAAAAAAAAmAIAAGRy&#10;cy9kb3ducmV2LnhtbFBLBQYAAAAABAAEAPUAAACMAwAAAAA=&#10;" path="m8,4l8,,,,,37r8,l8,33,8,4xe" fillcolor="black" stroked="f">
                    <v:path arrowok="t" o:connecttype="custom" o:connectlocs="8,4;8,0;0,0;0,37;8,37;8,33;8,4" o:connectangles="0,0,0,0,0,0,0"/>
                  </v:shape>
                  <v:shape id="Freeform 3094" o:spid="_x0000_s4109" style="position:absolute;left:2526;top:1887;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e18kA&#10;AADdAAAADwAAAGRycy9kb3ducmV2LnhtbESPQWsCMRSE70L/Q3gFL1KzWlzKahRpEUqpaG2L1+fm&#10;dXfp5mVNUl399Y0geBxm5htmMmtNLQ7kfGVZwaCfgCDOra64UPD1uXh4AuEDssbaMik4kYfZ9K4z&#10;wUzbI3/QYRMKESHsM1RQhtBkUvq8JIO+bxvi6P1YZzBE6QqpHR4j3NRymCSpNFhxXCixoeeS8t/N&#10;n1Ew7728L5a789at0u/lendKZfG2V6p7387HIAK14Ra+tl+1gsfBaASXN/EJyO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ce18kAAADdAAAADwAAAAAAAAAAAAAAAACYAgAA&#10;ZHJzL2Rvd25yZXYueG1sUEsFBgAAAAAEAAQA9QAAAI4DAAAAAA==&#10;" path="m8,5l8,,,,,13r8,l8,9,8,5xe" fillcolor="black" stroked="f">
                    <v:path arrowok="t" o:connecttype="custom" o:connectlocs="8,5;8,0;0,0;0,13;8,13;8,9;8,5" o:connectangles="0,0,0,0,0,0,0"/>
                  </v:shape>
                  <v:shape id="Freeform 3095" o:spid="_x0000_s4110" style="position:absolute;left:2526;top:1924;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c8YA&#10;AADdAAAADwAAAGRycy9kb3ducmV2LnhtbESPQWvCQBSE7wX/w/KEXkrdaFEkdRW1SAXtoSqeH9ln&#10;kpp9G7LbZPvvXUHocZiZb5jZIphKtNS40rKC4SABQZxZXXKu4HTcvE5BOI+ssbJMCv7IwWLee5ph&#10;qm3H39QefC4ihF2KCgrv61RKlxVk0A1sTRy9i20M+iibXOoGuwg3lRwlyUQaLDkuFFjTuqDsevg1&#10;CkbTz8vPx6lbdXb39XLet5vgQqXUcz8s30F4Cv4//GhvtYK34XgC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Uc8YAAADdAAAADwAAAAAAAAAAAAAAAACYAgAAZHJz&#10;L2Rvd25yZXYueG1sUEsFBgAAAAAEAAQA9QAAAIsDAAAAAA==&#10;" path="m8,5l8,,,,,37r8,l8,33,8,5xe" fillcolor="black" stroked="f">
                    <v:path arrowok="t" o:connecttype="custom" o:connectlocs="8,5;8,0;0,0;0,37;8,37;8,33;8,5" o:connectangles="0,0,0,0,0,0,0"/>
                  </v:shape>
                  <v:shape id="Freeform 3096" o:spid="_x0000_s4111" style="position:absolute;left:2526;top:1986;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bTMYA&#10;AADdAAAADwAAAGRycy9kb3ducmV2LnhtbESPUUvDMBSF3wf+h3AF37Z0ytTVZkMGgsoquA2fL821&#10;KW1uShLb+u/NQNjj4ZzzHU6xnWwnBvKhcaxguchAEFdON1wrOB1f5o8gQkTW2DkmBb8UYLu5mhWY&#10;azfyJw2HWIsE4ZCjAhNjn0sZKkMWw8L1xMn7dt5iTNLXUnscE9x28jbL7qXFhtOCwZ52hqr28GMV&#10;9Ov1zo/v7duqHBrjyw+9r79KpW6up+cnEJGmeAn/t1+1grvl6gHOb9IT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sbTMYAAADdAAAADwAAAAAAAAAAAAAAAACYAgAAZHJz&#10;L2Rvd25yZXYueG1sUEsFBgAAAAAEAAQA9QAAAIsDAAAAAA==&#10;" path="m8,4l8,,,,,12r8,l8,8,8,4xe" fillcolor="black" stroked="f">
                    <v:path arrowok="t" o:connecttype="custom" o:connectlocs="8,4;8,0;0,0;0,12;8,12;8,8;8,4" o:connectangles="0,0,0,0,0,0,0"/>
                  </v:shape>
                  <v:shape id="Freeform 3097" o:spid="_x0000_s4112" style="position:absolute;left:2526;top:2023;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lmsQA&#10;AADdAAAADwAAAGRycy9kb3ducmV2LnhtbERPz2vCMBS+C/sfwht4kZmqOKQzLdtEHOgOc7Lzo3m2&#10;3ZqX0sQ2/vfLQfD48f1e58E0oqfO1ZYVzKYJCOLC6ppLBafv7dMKhPPIGhvLpOBKDvLsYbTGVNuB&#10;v6g/+lLEEHYpKqi8b1MpXVGRQTe1LXHkzrYz6CPsSqk7HGK4aeQ8SZ6lwZpjQ4UtvVdU/B0vRsF8&#10;tTv/bk7D22D3n5OfQ78NLjRKjR/D6wsIT8HfxTf3h1awmC3j3PgmPg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m5ZrEAAAA3QAAAA8AAAAAAAAAAAAAAAAAmAIAAGRycy9k&#10;b3ducmV2LnhtbFBLBQYAAAAABAAEAPUAAACJAwAAAAA=&#10;" path="m8,4l8,,,,,37r8,l8,33,8,4xe" fillcolor="black" stroked="f">
                    <v:path arrowok="t" o:connecttype="custom" o:connectlocs="8,4;8,0;0,0;0,37;8,37;8,33;8,4" o:connectangles="0,0,0,0,0,0,0"/>
                  </v:shape>
                  <v:shape id="Freeform 3098" o:spid="_x0000_s4113" style="position:absolute;left:2526;top:2085;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qpcYA&#10;AADdAAAADwAAAGRycy9kb3ducmV2LnhtbESPzWrDMBCE74W+g9hCb42clpTYiRJKoNCWOpAfcl6s&#10;jWVirYyk2u7bV4FAj8PMfMMs16NtRU8+NI4VTCcZCOLK6YZrBcfD+9McRIjIGlvHpOCXAqxX93dL&#10;LLQbeEf9PtYiQTgUqMDE2BVShsqQxTBxHXHyzs5bjEn6WmqPQ4LbVj5n2au02HBaMNjRxlB12f9Y&#10;BV2eb/zwdfmclX1jfLnV3/WpVOrxYXxbgIg0xv/wrf2hFbxMZzlc36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gqpcYAAADdAAAADwAAAAAAAAAAAAAAAACYAgAAZHJz&#10;L2Rvd25yZXYueG1sUEsFBgAAAAAEAAQA9QAAAIsDAAAAAA==&#10;" path="m8,4l8,,,,,12r8,l8,8,8,4xe" fillcolor="black" stroked="f">
                    <v:path arrowok="t" o:connecttype="custom" o:connectlocs="8,4;8,0;0,0;0,12;8,12;8,8;8,4" o:connectangles="0,0,0,0,0,0,0"/>
                  </v:shape>
                  <v:shape id="Freeform 3099" o:spid="_x0000_s4114" style="position:absolute;left:2526;top:2122;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jIcMA&#10;AADdAAAADwAAAGRycy9kb3ducmV2LnhtbERPy4rCMBTdC/5DuMJsZEx1QKRjFHUQB9SFD2Z9aa5t&#10;x+amNLHN/P1kIbg8nPd8GUwlWmpcaVnBeJSAIM6sLjlXcL1s32cgnEfWWFkmBX/kYLno9+aYatvx&#10;idqzz0UMYZeigsL7OpXSZQUZdCNbE0fuZhuDPsIml7rBLoabSk6SZCoNlhwbCqxpU1B2Pz+Mgsls&#10;d/v9unbrzu6Pw59Duw0uVEq9DcLqE4Sn4F/ip/tbK/gYT+P++CY+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wjIcMAAADdAAAADwAAAAAAAAAAAAAAAACYAgAAZHJzL2Rv&#10;d25yZXYueG1sUEsFBgAAAAAEAAQA9QAAAIgDAAAAAA==&#10;" path="m8,4l8,,,,,37r8,l8,33,8,4xe" fillcolor="black" stroked="f">
                    <v:path arrowok="t" o:connecttype="custom" o:connectlocs="8,4;8,0;0,0;0,37;8,37;8,33;8,4" o:connectangles="0,0,0,0,0,0,0"/>
                  </v:shape>
                  <v:shape id="Freeform 3100" o:spid="_x0000_s4115" style="position:absolute;left:2526;top:2183;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SacgA&#10;AADdAAAADwAAAGRycy9kb3ducmV2LnhtbESPQWvCQBSE70L/w/IKvUjdpIUgqauIIpRSqdoWr8/s&#10;Mwlm38bdVWN/vVso9DjMzDfMaNKZRpzJ+dqygnSQgCAurK65VPD1uXgcgvABWWNjmRRcycNkfNcb&#10;Ya7thdd03oRSRAj7HBVUIbS5lL6oyKAf2JY4envrDIYoXSm1w0uEm0Y+JUkmDdYcFypsaVZRcdic&#10;jIJpf/6+WO5+tu4j+16udtdMlm9HpR7uu+kLiEBd+A//tV+1guc0S+H3TXwCcn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NJpyAAAAN0AAAAPAAAAAAAAAAAAAAAAAJgCAABk&#10;cnMvZG93bnJldi54bWxQSwUGAAAAAAQABAD1AAAAjQMAAAAA&#10;" path="m8,5l8,,,,,13r8,l8,9,8,5xe" fillcolor="black" stroked="f">
                    <v:path arrowok="t" o:connecttype="custom" o:connectlocs="8,5;8,0;0,0;0,13;8,13;8,9;8,5" o:connectangles="0,0,0,0,0,0,0"/>
                  </v:shape>
                  <v:shape id="Freeform 3101" o:spid="_x0000_s4116" style="position:absolute;left:2526;top:2220;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YzccA&#10;AADdAAAADwAAAGRycy9kb3ducmV2LnhtbESPT2vCQBTE7wW/w/KEXqRuTEFCdBX/IC3UHmrF8yP7&#10;TNJm34bsNtl++64g9DjMzG+Y5TqYRvTUudqygtk0AUFcWF1zqeD8eXjKQDiPrLGxTAp+ycF6NXpY&#10;Yq7twB/Un3wpIoRdjgoq79tcSldUZNBNbUscvavtDPoou1LqDocIN41Mk2QuDdYcFypsaVdR8X36&#10;MQrS7OX6tT8P28G+vU8ux/4QXGiUehyHzQKEp+D/w/f2q1bwPJuncHsTn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iGM3HAAAA3QAAAA8AAAAAAAAAAAAAAAAAmAIAAGRy&#10;cy9kb3ducmV2LnhtbFBLBQYAAAAABAAEAPUAAACMAwAAAAA=&#10;" path="m8,5l8,,,,,37r8,l8,33,8,5xe" fillcolor="black" stroked="f">
                    <v:path arrowok="t" o:connecttype="custom" o:connectlocs="8,5;8,0;0,0;0,37;8,37;8,33;8,5" o:connectangles="0,0,0,0,0,0,0"/>
                  </v:shape>
                  <v:shape id="Freeform 3102" o:spid="_x0000_s4117" style="position:absolute;left:2526;top:2282;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zX8sUA&#10;AADdAAAADwAAAGRycy9kb3ducmV2LnhtbESPUWvCMBSF3wf7D+EOfJupk8msRhnCQMUKc8PnS3PX&#10;FJubksS2/vtFGOzxcM75Dme5HmwjOvKhdqxgMs5AEJdO11wp+P76eH4DESKyxsYxKbhRgPXq8WGJ&#10;uXY9f1J3ipVIEA45KjAxtrmUoTRkMYxdS5y8H+ctxiR9JbXHPsFtI1+ybCYt1pwWDLa0MVReTler&#10;oJ3PN77fX3avRVcbXxz1oToXSo2ehvcFiEhD/A//tbdawXQym8L9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NfyxQAAAN0AAAAPAAAAAAAAAAAAAAAAAJgCAABkcnMv&#10;ZG93bnJldi54bWxQSwUGAAAAAAQABAD1AAAAigMAAAAA&#10;" path="m8,4l8,,,,,12r8,l8,8,8,4xe" fillcolor="black" stroked="f">
                    <v:path arrowok="t" o:connecttype="custom" o:connectlocs="8,4;8,0;0,0;0,12;8,12;8,8;8,4" o:connectangles="0,0,0,0,0,0,0"/>
                  </v:shape>
                  <v:shape id="Freeform 3103" o:spid="_x0000_s4118" style="position:absolute;left:2526;top:2319;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clIsYA&#10;AADdAAAADwAAAGRycy9kb3ducmV2LnhtbESPQWvCQBSE7wX/w/KEXkrdaEUkdRW1SAXtoSqeH9ln&#10;kpp9G7LbZPvvXUHocZiZb5jZIphKtNS40rKC4SABQZxZXXKu4HTcvE5BOI+ssbJMCv7IwWLee5ph&#10;qm3H39QefC4ihF2KCgrv61RKlxVk0A1sTRy9i20M+iibXOoGuwg3lRwlyUQaLDkuFFjTuqDsevg1&#10;CkbTz8vPx6lbdXb39XLet5vgQqXUcz8s30F4Cv4//GhvtYK34WQM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clIsYAAADdAAAADwAAAAAAAAAAAAAAAACYAgAAZHJz&#10;L2Rvd25yZXYueG1sUEsFBgAAAAAEAAQA9QAAAIsDAAAAAA==&#10;" path="m8,4l8,,,,,37r8,l8,33,8,4xe" fillcolor="black" stroked="f">
                    <v:path arrowok="t" o:connecttype="custom" o:connectlocs="8,4;8,0;0,0;0,37;8,37;8,33;8,4" o:connectangles="0,0,0,0,0,0,0"/>
                  </v:shape>
                  <v:shape id="Freeform 3104" o:spid="_x0000_s4119" style="position:absolute;left:2526;top:2381;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qHcYA&#10;AADdAAAADwAAAGRycy9kb3ducmV2LnhtbESPX2vCMBTF3wd+h3CFvc3UDUWrUUQYbGMV/IPPl+ba&#10;FJubkmRt9+2XwWCPh3PO73DW28E2oiMfascKppMMBHHpdM2Vgsv59WkBIkRkjY1jUvBNAbab0cMa&#10;c+16PlJ3ipVIEA45KjAxtrmUoTRkMUxcS5y8m/MWY5K+ktpjn+C2kc9ZNpcWa04LBlvaGyrvpy+r&#10;oF0u977/uL/Piq42vjjoz+paKPU4HnYrEJGG+B/+a79pBS/T+Qx+36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nqHcYAAADdAAAADwAAAAAAAAAAAAAAAACYAgAAZHJz&#10;L2Rvd25yZXYueG1sUEsFBgAAAAAEAAQA9QAAAIsDAAAAAA==&#10;" path="m8,4l8,,,,,12r8,l8,8,8,4xe" fillcolor="black" stroked="f">
                    <v:path arrowok="t" o:connecttype="custom" o:connectlocs="8,4;8,0;0,0;0,12;8,12;8,8;8,4" o:connectangles="0,0,0,0,0,0,0"/>
                  </v:shape>
                  <v:shape id="Freeform 3105" o:spid="_x0000_s4120" style="position:absolute;left:2526;top:2418;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ezscA&#10;AADdAAAADwAAAGRycy9kb3ducmV2LnhtbESPT2vCQBTE7wW/w/KEXkrdqBAkuop/EAXbQ614fmSf&#10;Sdrs25DdJuu3dwuFHoeZ+Q2zWAVTi45aV1lWMB4lIIhzqysuFFw+968zEM4ja6wtk4I7OVgtB08L&#10;zLTt+YO6sy9EhLDLUEHpfZNJ6fKSDLqRbYijd7OtQR9lW0jdYh/hppaTJEmlwYrjQokNbUvKv88/&#10;RsFkdrh97S79pren95frW7cPLtRKPQ/Deg7CU/D/4b/2USuYjtMUf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Hs7HAAAA3QAAAA8AAAAAAAAAAAAAAAAAmAIAAGRy&#10;cy9kb3ducmV2LnhtbFBLBQYAAAAABAAEAPUAAACMAwAAAAA=&#10;" path="m8,4l8,,,,,37r8,l8,33,8,4xe" fillcolor="black" stroked="f">
                    <v:path arrowok="t" o:connecttype="custom" o:connectlocs="8,4;8,0;0,0;0,37;8,37;8,33;8,4" o:connectangles="0,0,0,0,0,0,0"/>
                  </v:shape>
                  <v:shape id="Freeform 3106" o:spid="_x0000_s4121" style="position:absolute;left:2526;top:2480;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R8cYA&#10;AADdAAAADwAAAGRycy9kb3ducmV2LnhtbESPUUvDMBSF3wX/Q7iCbzbdZNPVZUMGAyer4DZ8vjTX&#10;pqy5KUls6783wmCPh3POdzjL9Whb0ZMPjWMFkywHQVw53XCt4HTcPjyDCBFZY+uYFPxSgPXq9maJ&#10;hXYDf1J/iLVIEA4FKjAxdoWUoTJkMWSuI07et/MWY5K+ltrjkOC2ldM8n0uLDacFgx1tDFXnw49V&#10;0C0WGz+8n3ezsm+MLz/0vv4qlbq/G19fQEQa4zV8ab9pBY+T+RP8v0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fR8cYAAADdAAAADwAAAAAAAAAAAAAAAACYAgAAZHJz&#10;L2Rvd25yZXYueG1sUEsFBgAAAAAEAAQA9QAAAIsDAAAAAA==&#10;" path="m8,4l8,,,,,12r8,l8,8,8,4xe" fillcolor="black" stroked="f">
                    <v:path arrowok="t" o:connecttype="custom" o:connectlocs="8,4;8,0;0,0;0,12;8,12;8,8;8,4" o:connectangles="0,0,0,0,0,0,0"/>
                  </v:shape>
                  <v:shape id="Freeform 3107" o:spid="_x0000_s4122" style="position:absolute;left:2526;top:2517;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ovJ8MA&#10;AADdAAAADwAAAGRycy9kb3ducmV2LnhtbERPy4rCMBTdC/5DuMJsZEx1QKRjFHUQB9SFD2Z9aa5t&#10;x+amNLHN/P1kIbg8nPd8GUwlWmpcaVnBeJSAIM6sLjlXcL1s32cgnEfWWFkmBX/kYLno9+aYatvx&#10;idqzz0UMYZeigsL7OpXSZQUZdCNbE0fuZhuDPsIml7rBLoabSk6SZCoNlhwbCqxpU1B2Pz+Mgsls&#10;d/v9unbrzu6Pw59Duw0uVEq9DcLqE4Sn4F/ip/tbK/gYT+Pc+CY+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ovJ8MAAADdAAAADwAAAAAAAAAAAAAAAACYAgAAZHJzL2Rv&#10;d25yZXYueG1sUEsFBgAAAAAEAAQA9QAAAIgDAAAAAA==&#10;" path="m8,4l8,,,,,37r8,l8,32,8,4xe" fillcolor="black" stroked="f">
                    <v:path arrowok="t" o:connecttype="custom" o:connectlocs="8,4;8,0;0,0;0,37;8,37;8,32;8,4" o:connectangles="0,0,0,0,0,0,0"/>
                  </v:shape>
                  <v:shape id="Freeform 3108" o:spid="_x0000_s4123" style="position:absolute;left:2526;top:2578;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beb8kA&#10;AADdAAAADwAAAGRycy9kb3ducmV2LnhtbESP3WoCMRSE7wt9h3AKvSmatYVFt0YRRSil0vqHt8fN&#10;6e7i5mRNoq59elMo9HKYmW+Y4bg1tTiT85VlBb1uAoI4t7riQsFmPe/0QfiArLG2TAqu5GE8ur8b&#10;YqbthZd0XoVCRAj7DBWUITSZlD4vyaDv2oY4et/WGQxRukJqh5cIN7V8TpJUGqw4LpTY0LSk/LA6&#10;GQWTp9nHfLH/2bnPdLv42l9TWbwflXp8aCevIAK14T/8137TCl566QB+38QnIE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lbeb8kAAADdAAAADwAAAAAAAAAAAAAAAACYAgAA&#10;ZHJzL2Rvd25yZXYueG1sUEsFBgAAAAAEAAQA9QAAAI4DAAAAAA==&#10;" path="m8,4l8,,,,,13r8,l8,8,8,4xe" fillcolor="black" stroked="f">
                    <v:path arrowok="t" o:connecttype="custom" o:connectlocs="8,4;8,0;0,0;0,13;8,13;8,8;8,4" o:connectangles="0,0,0,0,0,0,0"/>
                  </v:shape>
                  <v:shape id="Freeform 3109" o:spid="_x0000_s4124" style="position:absolute;left:2526;top:2615;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1/MQA&#10;AADdAAAADwAAAGRycy9kb3ducmV2LnhtbERPz2vCMBS+C/sfwht4kZmq4KQzLdtEHOgOc7Lzo3m2&#10;3ZqX0sQ2/vfLQfD48f1e58E0oqfO1ZYVzKYJCOLC6ppLBafv7dMKhPPIGhvLpOBKDvLsYbTGVNuB&#10;v6g/+lLEEHYpKqi8b1MpXVGRQTe1LXHkzrYz6CPsSqk7HGK4aeQ8SZbSYM2xocKW3isq/o4Xo2C+&#10;2p1/N6fhbbD7z8nPod8GFxqlxo/h9QWEp+Dv4pv7QytYzJ7j/vgmPg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tfzEAAAA3QAAAA8AAAAAAAAAAAAAAAAAmAIAAGRycy9k&#10;b3ducmV2LnhtbFBLBQYAAAAABAAEAPUAAACJAwAAAAA=&#10;" path="m8,4l8,,,,,37r8,l8,33,8,4xe" fillcolor="black" stroked="f">
                    <v:path arrowok="t" o:connecttype="custom" o:connectlocs="8,4;8,0;0,0;0,37;8,37;8,33;8,4" o:connectangles="0,0,0,0,0,0,0"/>
                  </v:shape>
                  <v:shape id="Freeform 3110" o:spid="_x0000_s4125" style="position:absolute;left:2526;top:2677;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t6w8YA&#10;AADdAAAADwAAAGRycy9kb3ducmV2LnhtbESPUUvDMBSF3wX/Q7iCby6tom7dsiEDQYcduI09X5q7&#10;pqy5KUls679fBGGPh3POdziL1Whb0ZMPjWMF+SQDQVw53XCt4LB/f5iCCBFZY+uYFPxSgNXy9maB&#10;hXYDf1O/i7VIEA4FKjAxdoWUoTJkMUxcR5y8k/MWY5K+ltrjkOC2lY9Z9iItNpwWDHa0NlSddz9W&#10;QTebrf2wOX8+l31jfLnVX/WxVOr+bnybg4g0xmv4v/2hFTzlrzn8vUlP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t6w8YAAADdAAAADwAAAAAAAAAAAAAAAACYAgAAZHJz&#10;L2Rvd25yZXYueG1sUEsFBgAAAAAEAAQA9QAAAIsDAAAAAA==&#10;" path="m8,4l8,,,,,12r8,l8,8,8,4xe" fillcolor="black" stroked="f">
                    <v:path arrowok="t" o:connecttype="custom" o:connectlocs="8,4;8,0;0,0;0,12;8,12;8,8;8,4" o:connectangles="0,0,0,0,0,0,0"/>
                  </v:shape>
                  <v:shape id="Freeform 3111" o:spid="_x0000_s4126" style="position:absolute;left:2526;top:2714;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OEMcA&#10;AADdAAAADwAAAGRycy9kb3ducmV2LnhtbESPT2vCQBTE7wW/w/KEXkrdGKGV6Cr9gyioh1rx/Mg+&#10;k2j2bchuk/Xbu4VCj8PM/IaZL4OpRUetqywrGI8SEMS51RUXCo7fq+cpCOeRNdaWScGNHCwXg4c5&#10;Ztr2/EXdwRciQthlqKD0vsmkdHlJBt3INsTRO9vWoI+yLaRusY9wU8s0SV6kwYrjQokNfZSUXw8/&#10;RkE6XZ8vn8f+vbfb/dNp162CC7VSj8PwNgPhKfj/8F97oxVMxq8p/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jhDHAAAA3QAAAA8AAAAAAAAAAAAAAAAAmAIAAGRy&#10;cy9kb3ducmV2LnhtbFBLBQYAAAAABAAEAPUAAACMAwAAAAA=&#10;" path="m8,4l8,,,,,37r8,l8,33,8,4xe" fillcolor="black" stroked="f">
                    <v:path arrowok="t" o:connecttype="custom" o:connectlocs="8,4;8,0;0,0;0,37;8,37;8,33;8,4" o:connectangles="0,0,0,0,0,0,0"/>
                  </v:shape>
                  <v:shape id="Freeform 3112" o:spid="_x0000_s4127" style="position:absolute;left:2526;top:2776;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BL8YA&#10;AADdAAAADwAAAGRycy9kb3ducmV2LnhtbESPX0vDMBTF3wd+h3AF37Z0Dv+sNhsyEFRWwW34fGmu&#10;TWlzU5LY1m9vBsIeD+ec3+EU28l2YiAfGscKlosMBHHldMO1gtPxZf4IIkRkjZ1jUvBLAbabq1mB&#10;uXYjf9JwiLVIEA45KjAx9rmUoTJkMSxcT5y8b+ctxiR9LbXHMcFtJ2+z7F5abDgtGOxpZ6hqDz9W&#10;Qb9e7/z43r7dlUNjfPmh9/VXqdTN9fT8BCLSFC/h//arVrBaPqzg/CY9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VBL8YAAADdAAAADwAAAAAAAAAAAAAAAACYAgAAZHJz&#10;L2Rvd25yZXYueG1sUEsFBgAAAAAEAAQA9QAAAIsDAAAAAA==&#10;" path="m8,4l8,,,,,12r8,l8,8,8,4xe" fillcolor="black" stroked="f">
                    <v:path arrowok="t" o:connecttype="custom" o:connectlocs="8,4;8,0;0,0;0,12;8,12;8,8;8,4" o:connectangles="0,0,0,0,0,0,0"/>
                  </v:shape>
                  <v:shape id="Freeform 3113" o:spid="_x0000_s4128" style="position:absolute;left:2526;top:2813;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6z/8cA&#10;AADdAAAADwAAAGRycy9kb3ducmV2LnhtbESPQWvCQBSE7wX/w/IKvYhu1FIldRW1SAvWg1Z6fmSf&#10;STT7NmTXZPvvuwWhx2FmvmHmy2Aq0VLjSssKRsMEBHFmdcm5gtPXdjAD4TyyxsoyKfghB8tF72GO&#10;qbYdH6g9+lxECLsUFRTe16mULivIoBvamjh6Z9sY9FE2udQNdhFuKjlOkhdpsOS4UGBNm4Ky6/Fm&#10;FIxn7+fL26lbd3a3739/ttvgQqXU02NYvYLwFPx/+N7+0Aomo+kz/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es//HAAAA3QAAAA8AAAAAAAAAAAAAAAAAmAIAAGRy&#10;cy9kb3ducmV2LnhtbFBLBQYAAAAABAAEAPUAAACMAwAAAAA=&#10;" path="m8,4l8,,,,,37r8,l8,33,8,4xe" fillcolor="black" stroked="f">
                    <v:path arrowok="t" o:connecttype="custom" o:connectlocs="8,4;8,0;0,0;0,37;8,37;8,33;8,4" o:connectangles="0,0,0,0,0,0,0"/>
                  </v:shape>
                  <v:shape id="Freeform 3114" o:spid="_x0000_s4129" style="position:absolute;left:2526;top:2874;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JCt8kA&#10;AADdAAAADwAAAGRycy9kb3ducmV2LnhtbESPQWsCMRSE70L/Q3iCl1KzWrotq1GkRZBSsbUtXp+b&#10;5+7SzcuapLr6602h4HGYmW+Y8bQ1tTiQ85VlBYN+AoI4t7riQsHX5/zuCYQPyBpry6TgRB6mk5vO&#10;GDNtj/xBh3UoRISwz1BBGUKTSenzkgz6vm2Io7ezzmCI0hVSOzxGuKnlMElSabDiuFBiQ88l5T/r&#10;X6NgdvvyNl9uzxu3Sr+X79tTKovXvVK9bjsbgQjUhmv4v73QCu4Hjw/w9yY+AT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sJCt8kAAADdAAAADwAAAAAAAAAAAAAAAACYAgAA&#10;ZHJzL2Rvd25yZXYueG1sUEsFBgAAAAAEAAQA9QAAAI4DAAAAAA==&#10;" path="m8,4l8,,,,,13r8,l8,9,8,4xe" fillcolor="black" stroked="f">
                    <v:path arrowok="t" o:connecttype="custom" o:connectlocs="8,4;8,0;0,0;0,13;8,13;8,9;8,4" o:connectangles="0,0,0,0,0,0,0"/>
                  </v:shape>
                  <v:shape id="Freeform 3115" o:spid="_x0000_s4130" style="position:absolute;left:2526;top:2911;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E8YA&#10;AADdAAAADwAAAGRycy9kb3ducmV2LnhtbESPQWvCQBSE7wX/w/KEXqRutGAldRW1SAXtoSqeH9ln&#10;kpp9G7LbZPvvXUHocZiZb5jZIphKtNS40rKC0TABQZxZXXKu4HTcvExBOI+ssbJMCv7IwWLee5ph&#10;qm3H39QefC4ihF2KCgrv61RKlxVk0A1tTRy9i20M+iibXOoGuwg3lRwnyUQaLDkuFFjTuqDsevg1&#10;CsbTz8vPx6lbdXb3NTjv201woVLquR+W7yA8Bf8ffrS3WsHr6G0C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CIE8YAAADdAAAADwAAAAAAAAAAAAAAAACYAgAAZHJz&#10;L2Rvd25yZXYueG1sUEsFBgAAAAAEAAQA9QAAAIsDAAAAAA==&#10;" path="m8,4l8,,,,,37r8,l8,33,8,4xe" fillcolor="black" stroked="f">
                    <v:path arrowok="t" o:connecttype="custom" o:connectlocs="8,4;8,0;0,0;0,37;8,37;8,33;8,4" o:connectangles="0,0,0,0,0,0,0"/>
                  </v:shape>
                  <v:shape id="Freeform 3116" o:spid="_x0000_s4131" style="position:absolute;left:2526;top:2973;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5HLMYA&#10;AADdAAAADwAAAGRycy9kb3ducmV2LnhtbESPUUvDMBSF3wf+h3AF37Z0is7VpUMGgsoqOMeeL821&#10;KW1uShLb+u/NQNjj4ZzzHc5mO9lODORD41jBcpGBIK6cbrhWcPx6mT+CCBFZY+eYFPxSgG1xNdtg&#10;rt3InzQcYi0ShEOOCkyMfS5lqAxZDAvXEyfv23mLMUlfS+1xTHDbydsse5AWG04LBnvaGaraw49V&#10;0K/XOz++t2/35dAYX37ofX0qlbq5np6fQESa4iX8337VCu6WqxWc36Q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5HLMYAAADdAAAADwAAAAAAAAAAAAAAAACYAgAAZHJz&#10;L2Rvd25yZXYueG1sUEsFBgAAAAAEAAQA9QAAAIsDAAAAAA==&#10;" path="m8,4l8,,,,,12r8,l8,8,8,4xe" fillcolor="black" stroked="f">
                    <v:path arrowok="t" o:connecttype="custom" o:connectlocs="8,4;8,0;0,0;0,12;8,12;8,8;8,4" o:connectangles="0,0,0,0,0,0,0"/>
                  </v:shape>
                  <v:shape id="Freeform 3117" o:spid="_x0000_s4132" style="position:absolute;left:2526;top:3010;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5+sQA&#10;AADdAAAADwAAAGRycy9kb3ducmV2LnhtbERPz2vCMBS+C/sfwht4kZmq4KQzLdtEHOgOc7Lzo3m2&#10;3ZqX0sQ2/vfLQfD48f1e58E0oqfO1ZYVzKYJCOLC6ppLBafv7dMKhPPIGhvLpOBKDvLsYbTGVNuB&#10;v6g/+lLEEHYpKqi8b1MpXVGRQTe1LXHkzrYz6CPsSqk7HGK4aeQ8SZbSYM2xocKW3isq/o4Xo2C+&#10;2p1/N6fhbbD7z8nPod8GFxqlxo/h9QWEp+Dv4pv7QytYzJ7j3PgmPg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TufrEAAAA3QAAAA8AAAAAAAAAAAAAAAAAmAIAAGRycy9k&#10;b3ducmV2LnhtbFBLBQYAAAAABAAEAPUAAACJAwAAAAA=&#10;" path="m8,4l8,,,,,37r8,l8,33,8,4xe" fillcolor="black" stroked="f">
                    <v:path arrowok="t" o:connecttype="custom" o:connectlocs="8,4;8,0;0,0;0,37;8,37;8,33;8,4" o:connectangles="0,0,0,0,0,0,0"/>
                  </v:shape>
                  <v:shape id="Freeform 3118" o:spid="_x0000_s4133" style="position:absolute;left:2526;top:3072;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2xcYA&#10;AADdAAAADwAAAGRycy9kb3ducmV2LnhtbESPUUvDMBSF3wf+h3AF37Z0jqmty4YMBptYwTn2fGmu&#10;TVlzU5LYdv/eCIKPh3POdzirzWhb0ZMPjWMF81kGgrhyuuFawelzN30CESKyxtYxKbhSgM36ZrLC&#10;QruBP6g/xlokCIcCFZgYu0LKUBmyGGauI07el/MWY5K+ltrjkOC2lfdZ9iAtNpwWDHa0NVRdjt9W&#10;QZfnWz+8Xg7Lsm+ML9/1W30ulbq7HV+eQUQa43/4r73XChbzxxx+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12xcYAAADdAAAADwAAAAAAAAAAAAAAAACYAgAAZHJz&#10;L2Rvd25yZXYueG1sUEsFBgAAAAAEAAQA9QAAAIsDAAAAAA==&#10;" path="m8,4l8,,,,,12r8,l8,8,8,4xe" fillcolor="black" stroked="f">
                    <v:path arrowok="t" o:connecttype="custom" o:connectlocs="8,4;8,0;0,0;0,12;8,12;8,8;8,4" o:connectangles="0,0,0,0,0,0,0"/>
                  </v:shape>
                  <v:shape id="Freeform 3119" o:spid="_x0000_s4134" style="position:absolute;left:2526;top:3109;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F28QA&#10;AADdAAAADwAAAGRycy9kb3ducmV2LnhtbERPz2vCMBS+D/wfwhO8DE3rYJRqLLohG2w7TMXzo3m2&#10;1ealNLHN/vvlMNjx4/u9LoJpxUC9aywrSBcJCOLS6oYrBafjfp6BcB5ZY2uZFPyQg2IzeVhjru3I&#10;3zQcfCViCLscFdTed7mUrqzJoFvYjjhyF9sb9BH2ldQ9jjHctHKZJM/SYMOxocaOXmoqb4e7UbDM&#10;3i7X19O4G+3H1+P5c9gHF1qlZtOwXYHwFPy/+M/9rhU8pVncH9/E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wxdvEAAAA3QAAAA8AAAAAAAAAAAAAAAAAmAIAAGRycy9k&#10;b3ducmV2LnhtbFBLBQYAAAAABAAEAPUAAACJAwAAAAA=&#10;" path="m8,4l8,,,,,37r8,l8,33,8,4xe" fillcolor="black" stroked="f">
                    <v:path arrowok="t" o:connecttype="custom" o:connectlocs="8,4;8,0;0,0;0,37;8,37;8,33;8,4" o:connectangles="0,0,0,0,0,0,0"/>
                  </v:shape>
                  <v:shape id="Freeform 3120" o:spid="_x0000_s4135" style="position:absolute;left:2526;top:3170;width:8;height:13;visibility:visible;mso-wrap-style:square;v-text-anchor:top" coordsize="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0k8kA&#10;AADdAAAADwAAAGRycy9kb3ducmV2LnhtbESPQWvCQBSE70L/w/KEXqRu0kKQNKtIi1CkorUtvT6z&#10;zyQ0+zbd3Wr017sFocdhZr5hillvWnEg5xvLCtJxAoK4tLrhSsHH++JuAsIHZI2tZVJwIg+z6c2g&#10;wFzbI7/RYRsqESHsc1RQh9DlUvqyJoN+bDvi6O2tMxiidJXUDo8Rblp5nySZNNhwXKixo6eayu/t&#10;r1EwHz2/Lla785dbZ5+rze6UyWr5o9TtsJ8/ggjUh//wtf2iFTykkxT+3sQnIK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Cw0k8kAAADdAAAADwAAAAAAAAAAAAAAAACYAgAA&#10;ZHJzL2Rvd25yZXYueG1sUEsFBgAAAAAEAAQA9QAAAI4DAAAAAA==&#10;" path="m8,4l8,,,,,13r8,l8,9,8,4xe" fillcolor="black" stroked="f">
                    <v:path arrowok="t" o:connecttype="custom" o:connectlocs="8,4;8,0;0,0;0,13;8,13;8,9;8,4" o:connectangles="0,0,0,0,0,0,0"/>
                  </v:shape>
                  <v:shape id="Freeform 3121" o:spid="_x0000_s4136" style="position:absolute;left:2526;top:3207;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N8YA&#10;AADdAAAADwAAAGRycy9kb3ducmV2LnhtbESPQWvCQBSE7wX/w/IEL6VuTEFC6ipVkRbUQ630/Mg+&#10;k7TZtyG7TdZ/7wqFHoeZ+YZZrIJpRE+dqy0rmE0TEMSF1TWXCs6fu6cMhPPIGhvLpOBKDlbL0cMC&#10;c20H/qD+5EsRIexyVFB53+ZSuqIig25qW+LoXWxn0EfZlVJ3OES4aWSaJHNpsOa4UGFLm4qKn9Ov&#10;UZBmb5fv7XlYD3Z/fPw69LvgQqPUZBxeX0B4Cv4//Nd+1wqeZ1k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N8YAAADdAAAADwAAAAAAAAAAAAAAAACYAgAAZHJz&#10;L2Rvd25yZXYueG1sUEsFBgAAAAAEAAQA9QAAAIsDAAAAAA==&#10;" path="m8,4l8,,,,,37r8,l8,33,8,4xe" fillcolor="black" stroked="f">
                    <v:path arrowok="t" o:connecttype="custom" o:connectlocs="8,4;8,0;0,0;0,37;8,37;8,33;8,4" o:connectangles="0,0,0,0,0,0,0"/>
                  </v:shape>
                  <v:shape id="Freeform 3122" o:spid="_x0000_s4137" style="position:absolute;left:2526;top:3269;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xCMUA&#10;AADdAAAADwAAAGRycy9kb3ducmV2LnhtbESPUWvCMBSF3wf7D+EOfJupkw2tRhmCoMMKc2PPl+ba&#10;FJubksS2/nszGOzxcM75Dme5HmwjOvKhdqxgMs5AEJdO11wp+P7aPs9AhIissXFMCm4UYL16fFhi&#10;rl3Pn9SdYiUShEOOCkyMbS5lKA1ZDGPXEifv7LzFmKSvpPbYJ7ht5EuWvUmLNacFgy1tDJWX09Uq&#10;aOfzje8/LvvXoquNL476UP0USo2ehvcFiEhD/A//tXdawXQym8Lv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DEIxQAAAN0AAAAPAAAAAAAAAAAAAAAAAJgCAABkcnMv&#10;ZG93bnJldi54bWxQSwUGAAAAAAQABAD1AAAAigMAAAAA&#10;" path="m8,4l8,,,,,12r8,l8,8,8,4xe" fillcolor="black" stroked="f">
                    <v:path arrowok="t" o:connecttype="custom" o:connectlocs="8,4;8,0;0,0;0,12;8,12;8,8;8,4" o:connectangles="0,0,0,0,0,0,0"/>
                  </v:shape>
                  <v:shape id="Freeform 3123" o:spid="_x0000_s4138" style="position:absolute;left:2526;top:3306;width:8;height:37;visibility:visible;mso-wrap-style:square;v-text-anchor:top" coordsize="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D2McA&#10;AADdAAAADwAAAGRycy9kb3ducmV2LnhtbESPT2vCQBTE7wW/w/KEXkrdqKWE6Cr9gyioh1rx/Mg+&#10;k2j2bchuk/Xbu4VCj8PM/IaZL4OpRUetqywrGI8SEMS51RUXCo7fq+cUhPPIGmvLpOBGDpaLwcMc&#10;M217/qLu4AsRIewyVFB632RSurwkg25kG+LonW1r0EfZFlK32Ee4qeUkSV6lwYrjQokNfZSUXw8/&#10;RsEkXZ8vn8f+vbfb/dNp162CC7VSj8PwNgPhKfj/8F97oxVMx+kL/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Lw9jHAAAA3QAAAA8AAAAAAAAAAAAAAAAAmAIAAGRy&#10;cy9kb3ducmV2LnhtbFBLBQYAAAAABAAEAPUAAACMAwAAAAA=&#10;" path="m8,4l8,,,,,37r8,l8,33,8,4xe" fillcolor="black" stroked="f">
                    <v:path arrowok="t" o:connecttype="custom" o:connectlocs="8,4;8,0;0,0;0,37;8,37;8,33;8,4" o:connectangles="0,0,0,0,0,0,0"/>
                  </v:shape>
                  <v:shape id="Freeform 3124" o:spid="_x0000_s4139" style="position:absolute;left:86;top:407;width:667;height:3261;visibility:visible;mso-wrap-style:square;v-text-anchor:top" coordsize="667,3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RCccA&#10;AADdAAAADwAAAGRycy9kb3ducmV2LnhtbESPQWsCMRSE74X+h/AKvWl2K1pZjVIsgqVF6bbg9bl5&#10;3Q1uXpYk1fXfN4LQ4zAz3zDzZW9bcSIfjGMF+TADQVw5bbhW8P21HkxBhIissXVMCi4UYLm4v5tj&#10;od2ZP+lUxlokCIcCFTQxdoWUoWrIYhi6jjh5P85bjEn6WmqP5wS3rXzKsom0aDgtNNjRqqHqWP5a&#10;BWWdjw/v/m13OZqtic+v+4/Naq/U40P/MgMRqY//4Vt7oxWM8ukYr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z0QnHAAAA3QAAAA8AAAAAAAAAAAAAAAAAmAIAAGRy&#10;cy9kb3ducmV2LnhtbFBLBQYAAAAABAAEAPUAAACMAwAAAAA=&#10;" path="m663,21r4,-4l667,4r-4,l659,,646,r,4l605,45,568,86r-33,46l498,177,395,313,280,514r-49,99l210,662r-24,54l165,765r-21,53l128,872r-21,53l91,979,66,1086r-12,57l42,1197r-13,57l21,1312r-4,57l9,1423,,1538r,226l5,1822r8,107l21,1986r4,54l37,2097r9,54l58,2204r12,49l83,2307r12,49l111,2410r17,49l148,2508r17,50l186,2607r24,49l231,2706r24,45l280,2800r29,50l334,2891r28,53l399,2990r29,45l494,3125r37,41l564,3212r41,45l609,3261r8,l626,3253r,-9l622,3240r-42,-45l548,3150r-38,-41l445,3018r-29,-45l387,2928r-29,-45l334,2833r-29,-41l280,2743r-25,-45l235,2648r-25,-49l190,2550r-17,-50l153,2451r-17,-50l120,2348r-13,-49l95,2245,83,2196,70,2142r-8,-53l50,2040r-4,-54l37,1929,29,1822r-4,-58l25,1653r,-115l33,1423r9,-54l46,1312r8,-50l66,1205r13,-54l91,1094,116,987r16,-53l153,880r16,-53l190,773r20,-49l235,670r20,-49l305,522,420,329,515,193r37,-45l585,103,622,62,663,21xe" fillcolor="black" stroked="f">
                    <v:path arrowok="t" o:connecttype="custom" o:connectlocs="667,17;663,4;646,0;605,45;535,132;395,313;231,613;186,716;144,818;107,925;66,1086;42,1197;21,1312;9,1423;0,1764;13,1929;25,2040;46,2151;70,2253;95,2356;128,2459;165,2558;210,2656;255,2751;309,2850;362,2944;428,3035;531,3166;605,3257;617,3261;626,3244;580,3195;510,3109;416,2973;358,2883;305,2792;255,2698;210,2599;173,2500;136,2401;107,2299;83,2196;62,2089;46,1986;29,1822;25,1653;33,1423;46,1312;66,1205;91,1094;132,934;169,827;210,724;255,621;420,329;552,148;622,62" o:connectangles="0,0,0,0,0,0,0,0,0,0,0,0,0,0,0,0,0,0,0,0,0,0,0,0,0,0,0,0,0,0,0,0,0,0,0,0,0,0,0,0,0,0,0,0,0,0,0,0,0,0,0,0,0,0,0,0,0"/>
                  </v:shape>
                  <v:shape id="Freeform 3125" o:spid="_x0000_s4140" style="position:absolute;left:724;top:1155;width:490;height:362;visibility:visible;mso-wrap-style:square;v-text-anchor:top" coordsize="490,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xMYA&#10;AADdAAAADwAAAGRycy9kb3ducmV2LnhtbESP3WrCQBSE74W+w3IKvaubKARJXUUbhWIL0rTg7SF7&#10;TEKzZ0N28+PbdwsFL4eZ+YZZbyfTiIE6V1tWEM8jEMSF1TWXCr6/js8rEM4ja2wsk4IbOdhuHmZr&#10;TLUd+ZOG3JciQNilqKDyvk2ldEVFBt3ctsTBu9rOoA+yK6XucAxw08hFFCXSYM1hocKWXisqfvLe&#10;KMiuy9PYt8dLczgjluZj32fve6WeHqfdCwhPk7+H/9tvWsEyXiXw9yY8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a+xMYAAADdAAAADwAAAAAAAAAAAAAAAACYAgAAZHJz&#10;L2Rvd25yZXYueG1sUEsFBgAAAAAEAAQA9QAAAIsDAAAAAA==&#10;" path="m448,346r,8l457,362r8,l473,354r8,-29l481,313r9,-25l490,218r-9,-24l481,186r-8,-33l465,144r-4,-8l457,124r-9,-13l432,95,424,83,399,54,387,50,370,33,341,25r-8,-4l337,25,321,13,304,9r-12,l267,,197,,173,9r-8,l132,17r-9,8l115,29r-12,4l91,42,74,58,62,66,33,91r-4,12l12,120,,161r,8l8,177r8,l25,169,37,136,54,120r4,-13l78,83,91,74r8,-8l107,66r12,-8l123,54r17,-4l148,42r17,-9l173,33r24,-8l267,25r25,8l304,33r9,4l321,42r4,4l333,50r21,8l370,74r13,5l407,99r9,12l424,120r,8l432,140r4,4l440,161r8,8l457,186r,8l465,218r,70l457,313r,12l448,346xe" fillcolor="black" stroked="f">
                    <v:path arrowok="t" o:connecttype="custom" o:connectlocs="448,354;465,362;481,325;490,288;481,194;473,153;461,136;448,111;424,83;387,50;341,25;337,25;304,9;267,0;173,9;132,17;115,29;91,42;62,66;29,103;0,161;8,177;25,169;54,120;78,83;99,66;119,58;140,50;165,33;197,25;292,33;313,37;325,46;354,58;383,79;416,111;424,128;436,144;448,169;457,194;465,288;457,325" o:connectangles="0,0,0,0,0,0,0,0,0,0,0,0,0,0,0,0,0,0,0,0,0,0,0,0,0,0,0,0,0,0,0,0,0,0,0,0,0,0,0,0,0,0"/>
                  </v:shape>
                  <v:shape id="Freeform 3126" o:spid="_x0000_s4141" style="position:absolute;left:740;top:2648;width:490;height:362;visibility:visible;mso-wrap-style:square;v-text-anchor:top" coordsize="490,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bX8cA&#10;AADdAAAADwAAAGRycy9kb3ducmV2LnhtbESPS2vDMBCE74X8B7GB3ho5MbTGiRLyaKC0gVInkOti&#10;bWwTa2Us+dF/XxUKPQ4z8w2z2oymFj21rrKsYD6LQBDnVldcKLicj08JCOeRNdaWScE3OdisJw8r&#10;TLUd+Iv6zBciQNilqKD0vkmldHlJBt3MNsTBu9nWoA+yLaRucQhwU8tFFD1LgxWHhRIb2peU37PO&#10;KDjc4veha47X+vUTsTCnXXf42Cn1OB23SxCeRv8f/mu/aQXxPHmB3zfh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aG1/HAAAA3QAAAA8AAAAAAAAAAAAAAAAAmAIAAGRy&#10;cy9kb3ducmV2LnhtbFBLBQYAAAAABAAEAPUAAACMAwAAAAA=&#10;" path="m25,202r-8,-9l9,193,,202r,8l5,218r4,17l17,243r4,12l33,263r9,13l66,300r9,9l87,313r8,8l107,329r13,4l128,341r12,5l157,350r8,l173,354r17,4l223,358r12,4l247,358r25,l297,350r12,l338,341r4,-4l375,321r16,-17l404,296r33,-33l445,255r8,-12l457,235r8,-13l474,198r4,-9l486,160r,-8l490,140r,-70l482,45r,-12l478,17,474,8,465,r-8,l449,8r,9l453,25r4,8l457,45r8,25l465,140r-4,12l461,160r-8,21l449,189r-4,13l441,206r-9,12l428,226r-8,13l420,247r-33,33l375,288r-8,8l358,296r-8,8l334,309r-9,12l330,317r-21,8l297,325r-25,8l247,333r-12,4l231,333r-41,l181,329r-8,-4l157,325r-8,-4l144,317r-16,-8l116,304r-4,l103,296,91,284r-8,l58,259,50,247r-4,-8l42,226r-9,-8l29,210r-4,-8xe" fillcolor="black" stroked="f">
                    <v:path arrowok="t" o:connecttype="custom" o:connectlocs="17,193;0,202;5,218;17,243;33,263;66,300;87,313;107,329;128,341;157,350;173,354;223,358;247,358;297,350;338,341;375,321;404,296;445,255;457,235;474,198;486,160;490,140;482,45;478,17;465,0;449,8;453,25;457,45;465,140;461,160;449,189;441,206;428,226;420,247;375,288;358,296;334,309;330,317;297,325;247,333;231,333;181,329;157,325;144,317;116,304;103,296;83,284;50,247;42,226;29,210" o:connectangles="0,0,0,0,0,0,0,0,0,0,0,0,0,0,0,0,0,0,0,0,0,0,0,0,0,0,0,0,0,0,0,0,0,0,0,0,0,0,0,0,0,0,0,0,0,0,0,0,0,0"/>
                  </v:shape>
                  <v:shape id="Freeform 3127" o:spid="_x0000_s4142" style="position:absolute;left:2180;top:1711;width:704;height:703;visibility:visible;mso-wrap-style:square;v-text-anchor:top" coordsize="704,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lL4A&#10;AADdAAAADwAAAGRycy9kb3ducmV2LnhtbERPTYvCMBC9C/6HMMLeNFVBpBpFBMGjdgWvYzM2xWZS&#10;ktTWf28OC3t8vO/tfrCNeJMPtWMF81kGgrh0uuZKwe33NF2DCBFZY+OYFHwowH43Hm0x167nK72L&#10;WIkUwiFHBSbGNpcylIYshplriRP3dN5iTNBXUnvsU7ht5CLLVtJizanBYEtHQ+Wr6KyCU99Rdyna&#10;eykLc1sdo79Xn4dSP5PhsAERaYj/4j/3WStYztdpbnqTnoD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1/pS+AAAA3QAAAA8AAAAAAAAAAAAAAAAAmAIAAGRycy9kb3ducmV2&#10;LnhtbFBLBQYAAAAABAAEAPUAAACDAwAAAAA=&#10;" path="m,349r,49l13,452r8,16l25,485r8,16l37,514r13,20l62,546r16,25l103,596r8,12l124,621r16,12l153,637r12,12l185,662r13,4l214,674r13,4l243,686r53,13l329,699r17,4l354,703r12,-4l399,699r54,-13l469,678r17,-4l502,666r13,-4l535,649r12,-12l572,621r49,-50l638,546r12,-12l663,514r4,-13l675,485r4,-17l687,452r13,-54l700,366r4,-13l704,345r-4,-16l700,296,687,242r-8,-16l675,213r-8,-16l663,185,650,164,638,152r-4,-13l621,123,609,111r-12,-9l572,78,547,61,535,49,515,37,502,32,486,24,469,20,453,12,399,,296,,243,12r-16,8l214,24r-16,8l185,37,165,49,153,61r-13,4l124,78,111,90r-8,12l91,111,78,123,66,139r-4,13l50,164,37,185r-4,12l25,213r-4,13l13,242,,296r,53l25,349r,-53l37,250r9,-16l50,222r8,-17l62,193r4,-12l78,168,91,156r4,-17l107,127r13,-8l128,107,140,94r17,-4l169,78,181,65r13,-4l206,57r16,-8l235,45r16,-8l296,24r54,l399,24r46,13l461,45r16,4l494,57r12,4l519,65r12,13l556,94r24,25l593,127r12,12l609,156r12,12l634,181r4,12l642,205r8,17l654,234r9,16l675,296r,33l679,353r,-8l675,366r,32l663,444r-9,16l650,477r-8,16l638,505r-4,13l621,530r-16,25l556,604r-25,17l519,633r-13,4l494,641r-17,8l461,653r-16,9l399,674r-33,l346,678r8,l329,674r-33,l251,662r-16,-9l222,649r-16,-8l194,637r-13,-4l169,621,157,608r-17,-4l128,592r-8,-13l95,555,78,530,66,518,62,505,58,493,50,477,46,460,37,444,25,398r,-49l,349xe" fillcolor="black" stroked="f">
                    <v:path arrowok="t" o:connecttype="custom" o:connectlocs="13,452;33,501;62,546;111,608;153,637;198,666;243,686;346,703;399,699;486,674;535,649;621,571;663,514;679,468;700,366;700,329;679,226;663,185;634,139;597,102;535,49;486,24;399,0;227,20;185,37;140,65;103,102;66,139;37,185;21,226;0,349;37,250;58,205;78,168;107,127;140,94;181,65;222,49;296,24;445,37;494,57;531,78;593,127;621,168;642,205;663,250;679,353;675,398;650,477;634,518;556,604;506,637;461,653;366,674;329,674;235,653;194,637;157,608;120,579;66,518;50,477;25,398" o:connectangles="0,0,0,0,0,0,0,0,0,0,0,0,0,0,0,0,0,0,0,0,0,0,0,0,0,0,0,0,0,0,0,0,0,0,0,0,0,0,0,0,0,0,0,0,0,0,0,0,0,0,0,0,0,0,0,0,0,0,0,0,0,0"/>
                  </v:shape>
                  <v:shape id="Freeform 3128" o:spid="_x0000_s4143" style="position:absolute;left:2501;top:2056;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7tcUA&#10;AADdAAAADwAAAGRycy9kb3ducmV2LnhtbESPQWvCQBSE74X+h+UVequbWCgmukoRhBakaBTE2yP7&#10;TEKzb+PuqvHfu4LgcZiZb5jJrDetOJPzjWUF6SABQVxa3XClYLtZfIxA+ICssbVMCq7kYTZ9fZlg&#10;ru2F13QuQiUihH2OCuoQulxKX9Zk0A9sRxy9g3UGQ5SuktrhJcJNK4dJ8iUNNhwXauxoXlP5X5yM&#10;gsTsC5fpdcHprlvZZXv6PWZ/Sr2/9d9jEIH68Aw/2j9awWc6yuD+Jj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Hu1xQAAAN0AAAAPAAAAAAAAAAAAAAAAAJgCAABkcnMv&#10;ZG93bnJldi54bWxQSwUGAAAAAAQABAD1AAAAigMAAAAA&#10;" path="m29,8r4,l33,,29,,4,12,,12r,9l4,21,29,8xe" fillcolor="black" stroked="f">
                    <v:path arrowok="t" o:connecttype="custom" o:connectlocs="29,8;33,8;33,0;29,0;4,12;0,12;0,21;4,21;29,8" o:connectangles="0,0,0,0,0,0,0,0,0"/>
                  </v:shape>
                  <v:shape id="Freeform 3129" o:spid="_x0000_s4144" style="position:absolute;left:2464;top:2081;width:12;height:12;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1mMIA&#10;AADdAAAADwAAAGRycy9kb3ducmV2LnhtbERPzUoDMRC+C32HMIXebLYWF7ttWkSRepCC1QcYNuPu&#10;2mSyJGObvr05CB4/vv/NLnunzhTTENjAYl6BIm6DHbgz8PnxcvsAKgmyRReYDFwpwW47udlgY8OF&#10;3+l8lE6VEE4NGuhFxkbr1PbkMc3DSFy4rxA9SoGx0zbipYR7p++qqtYeBy4NPY701FN7Ov54A/vv&#10;us7u+XCfr8u3gwsniaMXY2bT/LgGJZTlX/znfrUGlotV2V/elCe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7WYwgAAAN0AAAAPAAAAAAAAAAAAAAAAAJgCAABkcnMvZG93&#10;bnJldi54bWxQSwUGAAAAAAQABAD1AAAAhwMAAAAA&#10;" path="m12,8l12,,4,,,4r,8l8,12,12,8xe" fillcolor="black" stroked="f">
                    <v:path arrowok="t" o:connecttype="custom" o:connectlocs="12,8;12,0;4,0;0,4;0,12;8,12;12,8" o:connectangles="0,0,0,0,0,0,0"/>
                  </v:shape>
                  <v:shape id="Freeform 3130" o:spid="_x0000_s4145" style="position:absolute;left:2411;top:2097;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hbsYA&#10;AADdAAAADwAAAGRycy9kb3ducmV2LnhtbESPQWvCQBSE74X+h+UJ3uomCtJEN0EKgoKUmhaKt0f2&#10;NQnNvo27q6b/3i0Uehxm5htmXY6mF1dyvrOsIJ0lIIhrqztuFHy8b5+eQfiArLG3TAp+yENZPD6s&#10;Mdf2xke6VqEREcI+RwVtCEMupa9bMuhndiCO3pd1BkOUrpHa4S3CTS/nSbKUBjuOCy0O9NJS/V1d&#10;jILEnCqX6WPF6efwZg/9ZX/OXpWaTsbNCkSgMfyH/9o7rWCRZin8volPQB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PhbsYAAADdAAAADwAAAAAAAAAAAAAAAACYAgAAZHJz&#10;L2Rvd25yZXYueG1sUEsFBgAAAAAEAAQA9QAAAIsDAAAAAA==&#10;" path="m28,8r5,l33,,28,,4,12,,12r,9l4,21,28,8xe" fillcolor="black" stroked="f">
                    <v:path arrowok="t" o:connecttype="custom" o:connectlocs="28,8;33,8;33,0;28,0;4,12;0,12;0,21;4,21;28,8" o:connectangles="0,0,0,0,0,0,0,0,0"/>
                  </v:shape>
                  <v:shape id="Freeform 3131" o:spid="_x0000_s4146" style="position:absolute;left:2378;top:2122;width:8;height:8;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w/ccA&#10;AADdAAAADwAAAGRycy9kb3ducmV2LnhtbESPT2vCQBTE7wW/w/IKvekmiqWmrkHqH9pTifZgb4/s&#10;MxvMvg3ZVeO3dwtCj8PM/IaZ571txIU6XztWkI4SEMSl0zVXCn72m+EbCB+QNTaOScGNPOSLwdMc&#10;M+2uXNBlFyoRIewzVGBCaDMpfWnIoh+5ljh6R9dZDFF2ldQdXiPcNnKcJK/SYs1xwWBLH4bK0+5s&#10;Fawn373xx2l7OhSHovn9WunteqXUy3O/fAcRqA//4Uf7UyuYpLMx/L2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HsP3HAAAA3QAAAA8AAAAAAAAAAAAAAAAAmAIAAGRy&#10;cy9kb3ducmV2LnhtbFBLBQYAAAAABAAEAPUAAACMAwAAAAA=&#10;" path="m4,l,,,8r8,l8,,4,xe" fillcolor="black" stroked="f">
                    <v:path arrowok="t" o:connecttype="custom" o:connectlocs="4,0;0,0;0,8;8,8;8,0;4,0" o:connectangles="0,0,0,0,0,0"/>
                  </v:shape>
                  <v:shape id="Freeform 3132" o:spid="_x0000_s4147" style="position:absolute;left:2320;top:2138;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3agsUA&#10;AADdAAAADwAAAGRycy9kb3ducmV2LnhtbESPQWvCQBSE70L/w/IK3nQTBTGpq5SCoCCiaaH09si+&#10;JqHZt+nuqvHfu4LgcZiZb5jFqjetOJPzjWUF6TgBQVxa3XCl4OtzPZqD8AFZY2uZFFzJw2r5Mlhg&#10;ru2Fj3QuQiUihH2OCuoQulxKX9Zk0I9tRxy9X+sMhihdJbXDS4SbVk6SZCYNNhwXauzoo6byrzgZ&#10;BYn5KVymjwWn393B7trT9j/bKzV87d/fQATqwzP8aG+0gmmaTeH+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dqCxQAAAN0AAAAPAAAAAAAAAAAAAAAAAJgCAABkcnMv&#10;ZG93bnJldi54bWxQSwUGAAAAAAQABAD1AAAAigMAAAAA&#10;" path="m29,8r4,l33,,29,,4,13,,13r,8l4,21,29,8xe" fillcolor="black" stroked="f">
                    <v:path arrowok="t" o:connecttype="custom" o:connectlocs="29,8;33,8;33,0;29,0;4,13;0,13;0,21;4,21;29,8" o:connectangles="0,0,0,0,0,0,0,0,0"/>
                  </v:shape>
                  <v:shape id="Freeform 3133" o:spid="_x0000_s4148" style="position:absolute;left:2287;top:2163;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bmMQA&#10;AADdAAAADwAAAGRycy9kb3ducmV2LnhtbESPT4vCMBTE7wt+h/AEb2vqv6VWo0hhwdOCuqzXZ/Ns&#10;is1LabJa99MbQdjjMDO/YZbrztbiSq2vHCsYDRMQxIXTFZcKvg+f7ykIH5A11o5JwZ08rFe9tyVm&#10;2t14R9d9KEWEsM9QgQmhyaT0hSGLfuga4uidXWsxRNmWUrd4i3Bby3GSfEiLFccFgw3lhorL/tcq&#10;2Ca0S02Kp2OO4e/+9TPD/DBTatDvNgsQgbrwH361t1rBZDSfwvN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n25jEAAAA3QAAAA8AAAAAAAAAAAAAAAAAmAIAAGRycy9k&#10;b3ducmV2LnhtbFBLBQYAAAAABAAEAPUAAACJAwAAAAA=&#10;" path="m8,8r5,l13,,,,,8r4,l8,8xe" fillcolor="black" stroked="f">
                    <v:path arrowok="t" o:connecttype="custom" o:connectlocs="8,8;13,8;13,0;0,0;0,8;4,8;8,8" o:connectangles="0,0,0,0,0,0,0"/>
                  </v:shape>
                  <v:shape id="Freeform 3134" o:spid="_x0000_s4149" style="position:absolute;left:2230;top:2179;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nbcYA&#10;AADdAAAADwAAAGRycy9kb3ducmV2LnhtbESPQWvCQBSE7wX/w/KE3ppNWiwmuooIhRZKqVEQb4/s&#10;Mwlm36a7q8Z/3y0UPA4z8w0zXw6mExdyvrWsIEtSEMSV1S3XCnbbt6cpCB+QNXaWScGNPCwXo4c5&#10;FtpeeUOXMtQiQtgXqKAJoS+k9FVDBn1ie+LoHa0zGKJ0tdQOrxFuOvmcpq/SYMtxocGe1g1Vp/Js&#10;FKTmULpcb0rO9v23/ezOHz/5l1KP42E1AxFoCPfwf/tdK3jJ8g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jnbcYAAADdAAAADwAAAAAAAAAAAAAAAACYAgAAZHJz&#10;L2Rvd25yZXYueG1sUEsFBgAAAAAEAAQA9QAAAIsDAAAAAA==&#10;" path="m28,9r5,l33,,28,,4,13,,13r,8l4,21,28,9xe" fillcolor="black" stroked="f">
                    <v:path arrowok="t" o:connecttype="custom" o:connectlocs="28,9;33,9;33,0;28,0;4,13;0,13;0,21;4,21;28,9" o:connectangles="0,0,0,0,0,0,0,0,0"/>
                  </v:shape>
                  <v:shape id="Freeform 3135" o:spid="_x0000_s4150" style="position:absolute;left:2197;top:2204;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G5cYA&#10;AADdAAAADwAAAGRycy9kb3ducmV2LnhtbESPT4vCMBTE74LfIbyFvWnqLkrtGkUEWW/+2V729mie&#10;bbF5qU201U9vBMHjMDO/YWaLzlTiSo0rLSsYDSMQxJnVJecK0r/1IAbhPLLGyjIpuJGDxbzfm2Gi&#10;bct7uh58LgKEXYIKCu/rREqXFWTQDW1NHLyjbQz6IJtc6gbbADeV/IqiiTRYclgosKZVQdnpcDEK&#10;zG36G59T3+4u6yr+v7fH3fi0Verzo1v+gPDU+Xf41d5oBd+j6QSeb8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4G5cYAAADdAAAADwAAAAAAAAAAAAAAAACYAgAAZHJz&#10;L2Rvd25yZXYueG1sUEsFBgAAAAAEAAQA9QAAAIsDAAAAAA==&#10;" path="m8,8r4,l12,,,,,8r4,l8,8xe" fillcolor="black" stroked="f">
                    <v:path arrowok="t" o:connecttype="custom" o:connectlocs="8,8;12,8;12,0;0,0;0,8;4,8;8,8" o:connectangles="0,0,0,0,0,0,0"/>
                  </v:shape>
                  <v:shape id="Freeform 3136" o:spid="_x0000_s4151" style="position:absolute;left:2139;top:2220;width:37;height:17;visibility:visible;mso-wrap-style:square;v-text-anchor:top" coordsize="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z/cUA&#10;AADdAAAADwAAAGRycy9kb3ducmV2LnhtbESPQWvCQBSE7wX/w/KE3uomCmmNriJCwZ5KtaLHR/aZ&#10;jcm+Ddltkv77bqHQ4zAz3zDr7Wgb0VPnK8cK0lkCgrhwuuJSwefp9ekFhA/IGhvHpOCbPGw3k4c1&#10;5toN/EH9MZQiQtjnqMCE0OZS+sKQRT9zLXH0bq6zGKLsSqk7HCLcNnKeJJm0WHFcMNjS3lBRH7+s&#10;gn3yhmeb4X35ri9zs8tcLfVVqcfpuFuBCDSG//Bf+6AVLNLlM/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nP9xQAAAN0AAAAPAAAAAAAAAAAAAAAAAJgCAABkcnMv&#10;ZG93bnJldi54bWxQSwUGAAAAAAQABAD1AAAAigMAAAAA&#10;" path="m33,9r4,l37,,33,,4,9,,9r,8l4,17,33,9xe" fillcolor="black" stroked="f">
                    <v:path arrowok="t" o:connecttype="custom" o:connectlocs="33,9;37,9;37,0;33,0;4,9;0,9;0,17;4,17;33,9" o:connectangles="0,0,0,0,0,0,0,0,0"/>
                  </v:shape>
                  <v:shape id="Freeform 3137" o:spid="_x0000_s4152" style="position:absolute;left:2106;top:2245;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RncIA&#10;AADdAAAADwAAAGRycy9kb3ducmV2LnhtbERPz2vCMBS+D/wfwhO8zVSlo6tGkYLgaVAd2/XZvDVl&#10;zUtpYlv31y+HwY4f3+/dYbKtGKj3jWMFq2UCgrhyuuFawfv19JyB8AFZY+uYFDzIw2E/e9phrt3I&#10;JQ2XUIsYwj5HBSaELpfSV4Ys+qXriCP35XqLIcK+lrrHMYbbVq6T5EVabDg2GOyoMFR9X+5WwTmh&#10;MjMZ3j4LDD+Pt48Ui2uq1GI+HbcgAk3hX/znPmsFm9VrnBvfxCc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qtGdwgAAAN0AAAAPAAAAAAAAAAAAAAAAAJgCAABkcnMvZG93&#10;bnJldi54bWxQSwUGAAAAAAQABAD1AAAAhwMAAAAA&#10;" path="m8,8r5,l13,,,,,8r4,l8,8xe" fillcolor="black" stroked="f">
                    <v:path arrowok="t" o:connecttype="custom" o:connectlocs="8,8;13,8;13,0;0,0;0,8;4,8;8,8" o:connectangles="0,0,0,0,0,0,0"/>
                  </v:shape>
                  <v:shape id="Freeform 3138" o:spid="_x0000_s4153" style="position:absolute;left:2049;top:2257;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k8UA&#10;AADdAAAADwAAAGRycy9kb3ducmV2LnhtbESPQWvCQBSE74L/YXkFb7qxQompq2hR6bWJxesj+0xC&#10;s2+T7Jqk/fXdQsHjMDPfMJvdaGrRU+cqywqWiwgEcW51xYWCS3aaxyCcR9ZYWyYF3+Rgt51ONpho&#10;O/AH9akvRICwS1BB6X2TSOnykgy6hW2Ig3eznUEfZFdI3eEQ4KaWz1H0Ig1WHBZKbOitpPwrvRsF&#10;+4PUP+bzes6O1yh25tb6rG+Vmj2N+1cQnkb/CP+337WC1XK9hr834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mTxQAAAN0AAAAPAAAAAAAAAAAAAAAAAJgCAABkcnMv&#10;ZG93bnJldi54bWxQSwUGAAAAAAQABAD1AAAAigMAAAAA&#10;" path="m33,9r4,l37,,33,,4,13,,13r,8l4,21,33,9xe" fillcolor="black" stroked="f">
                    <v:path arrowok="t" o:connecttype="custom" o:connectlocs="33,9;37,9;37,0;33,0;4,13;0,13;0,21;4,21;33,9" o:connectangles="0,0,0,0,0,0,0,0,0"/>
                  </v:shape>
                  <v:shape id="Freeform 3139" o:spid="_x0000_s4154" style="position:absolute;left:2016;top:2286;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P8cUA&#10;AADdAAAADwAAAGRycy9kb3ducmV2LnhtbESPQWvCQBSE7wX/w/IEb3XTSktMXUUKQW+mqRdvj+wz&#10;CWbfxuzGRH99t1DocZiZb5jVZjSNuFHnassKXuYRCOLC6ppLBcfv9DkG4TyyxsYyKbiTg8168rTC&#10;RNuBv+iW+1IECLsEFVTet4mUrqjIoJvbljh4Z9sZ9EF2pdQdDgFuGvkaRe/SYM1hocKWPisqLnlv&#10;FJj7chdfj37I+rSJT4/hnL1dDkrNpuP2A4Sn0f+H/9p7rWARkPD7Jj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M/xxQAAAN0AAAAPAAAAAAAAAAAAAAAAAJgCAABkcnMv&#10;ZG93bnJldi54bWxQSwUGAAAAAAQABAD1AAAAigMAAAAA&#10;" path="m8,8r4,l12,,,,,8r4,l8,8xe" fillcolor="black" stroked="f">
                    <v:path arrowok="t" o:connecttype="custom" o:connectlocs="8,8;12,8;12,0;0,0;0,8;4,8;8,8" o:connectangles="0,0,0,0,0,0,0"/>
                  </v:shape>
                  <v:shape id="Freeform 3140" o:spid="_x0000_s4155" style="position:absolute;left:1958;top:2299;width:37;height:20;visibility:visible;mso-wrap-style:square;v-text-anchor:top" coordsize="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h+csQA&#10;AADdAAAADwAAAGRycy9kb3ducmV2LnhtbESPT4vCMBTE7wt+h/AEb2tqKiLVKCIInmT9c/D4aJ5t&#10;d5uXkkSt334jLOxxmJnfMMt1b1vxIB8axxom4wwEcelMw5WGy3n3OQcRIrLB1jFpeFGA9WrwscTC&#10;uCcf6XGKlUgQDgVqqGPsCilDWZPFMHYdcfJuzluMSfpKGo/PBLetVFk2kxYbTgs1drStqfw53a0G&#10;JeN2+nXIr/l1ptSUqm//mp+1Hg37zQJEpD7+h//ae6MhV9kE3m/S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ofnLEAAAA3QAAAA8AAAAAAAAAAAAAAAAAmAIAAGRycy9k&#10;b3ducmV2LnhtbFBLBQYAAAAABAAEAPUAAACJAwAAAAA=&#10;" path="m33,8r4,l37,,33,,4,12,,12r,8l4,20,33,8xe" fillcolor="black" stroked="f">
                    <v:path arrowok="t" o:connecttype="custom" o:connectlocs="33,8;37,8;37,0;33,0;4,12;0,12;0,20;4,20;33,8" o:connectangles="0,0,0,0,0,0,0,0,0"/>
                  </v:shape>
                  <v:shape id="Freeform 3141" o:spid="_x0000_s4156" style="position:absolute;left:1925;top:2323;width:13;height:13;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PcsYA&#10;AADdAAAADwAAAGRycy9kb3ducmV2LnhtbESP3WrCQBSE7wu+w3IE7+rGCLZEVxFBtAULUUG8O2RP&#10;fjR7NmRXjW/vFgq9HGbmG2a26Ewt7tS6yrKC0TACQZxZXXGh4HhYv3+CcB5ZY22ZFDzJwWLee5th&#10;ou2DU7rvfSEChF2CCkrvm0RKl5Vk0A1tQxy83LYGfZBtIXWLjwA3tYyjaCINVhwWSmxoVVJ23d+M&#10;gnzzfelSynY/q/xSb9KPM56uX0oN+t1yCsJT5//Df+2tVjCOoxh+34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2PcsYAAADdAAAADwAAAAAAAAAAAAAAAACYAgAAZHJz&#10;L2Rvd25yZXYueG1sUEsFBgAAAAAEAAQA9QAAAIsDAAAAAA==&#10;" path="m13,9l13,,4,,,4r,9l8,13,13,9xe" fillcolor="black" stroked="f">
                    <v:path arrowok="t" o:connecttype="custom" o:connectlocs="13,9;13,0;4,0;0,4;0,13;8,13;13,9" o:connectangles="0,0,0,0,0,0,0"/>
                  </v:shape>
                  <v:shape id="Freeform 3142" o:spid="_x0000_s4157" style="position:absolute;left:1872;top:2340;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3j8UA&#10;AADdAAAADwAAAGRycy9kb3ducmV2LnhtbESPQYvCMBSE78L+h/AWvIimVrBSjSKCsKCXqgjeHs3b&#10;tmzzUptsrf/eLCx4HGbmG2a16U0tOmpdZVnBdBKBIM6trrhQcDnvxwsQziNrrC2Tgic52Kw/BitM&#10;tX1wRt3JFyJA2KWooPS+SaV0eUkG3cQ2xMH7tq1BH2RbSN3iI8BNLeMomkuDFYeFEhvalZT/nH6N&#10;gpFJ7royNns2RbzrsltyPeqDUsPPfrsE4an37/B/+0srmMXRDP7ehCc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HePxQAAAN0AAAAPAAAAAAAAAAAAAAAAAJgCAABkcnMv&#10;ZG93bnJldi54bWxQSwUGAAAAAAQABAD1AAAAigMAAAAA&#10;" path="m29,8r4,l33,,29,,4,12,,12r,8l4,20,29,8xe" fillcolor="black" stroked="f">
                    <v:path arrowok="t" o:connecttype="custom" o:connectlocs="29,8;33,8;33,0;29,0;4,12;0,12;0,20;4,20;29,8" o:connectangles="0,0,0,0,0,0,0,0,0"/>
                  </v:shape>
                  <v:shape id="Freeform 3143" o:spid="_x0000_s4158" style="position:absolute;left:1835;top:2364;width:12;height:13;visibility:visible;mso-wrap-style:square;v-text-anchor:top" coordsize="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q68cA&#10;AADdAAAADwAAAGRycy9kb3ducmV2LnhtbESPS2vCQBSF94X+h+EW3NVJtbUSnQTxAd0IrYri7pK5&#10;JqGZO3Fm1PTfd4RCl4fz+DjTvDONuJLztWUFL/0EBHFhdc2lgt129TwG4QOyxsYyKfghD3n2+DDF&#10;VNsbf9F1E0oRR9inqKAKoU2l9EVFBn3ftsTRO1lnMETpSqkd3uK4aeQgSUbSYM2RUGFL84qK783F&#10;RO5y7UYzeut2x/pd7j8P28t5tVCq99TNJiACdeE//Nf+0AqGg+QV7m/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mKuvHAAAA3QAAAA8AAAAAAAAAAAAAAAAAmAIAAGRy&#10;cy9kb3ducmV2LnhtbFBLBQYAAAAABAAEAPUAAACMAwAAAAA=&#10;" path="m12,9l12,,4,,,5r,8l8,13,12,9xe" fillcolor="black" stroked="f">
                    <v:path arrowok="t" o:connecttype="custom" o:connectlocs="12,9;12,0;4,0;0,5;0,13;8,13;12,9" o:connectangles="0,0,0,0,0,0,0"/>
                  </v:shape>
                  <v:shape id="Freeform 3144" o:spid="_x0000_s4159" style="position:absolute;left:1781;top:2381;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1KYMYA&#10;AADdAAAADwAAAGRycy9kb3ducmV2LnhtbESPQWvCQBSE7wX/w/KEXkqzMaWmRNdQAgXBXqIi9PbI&#10;vibB7Ns0u8b477uFgsdhZr5h1vlkOjHS4FrLChZRDIK4srrlWsHx8PH8BsJ5ZI2dZVJwIwf5Zvaw&#10;xkzbK5c07n0tAoRdhgoa7/tMSlc1ZNBFticO3rcdDPogh1rqAa8BbjqZxPFSGmw5LDTYU9FQdd5f&#10;jIInk/7o1tjy1tdJMZZf6elT75R6nE/vKxCeJn8P/7e3WsFLEr/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1KYMYAAADdAAAADwAAAAAAAAAAAAAAAACYAgAAZHJz&#10;L2Rvd25yZXYueG1sUEsFBgAAAAAEAAQA9QAAAIsDAAAAAA==&#10;" path="m29,8r4,l33,,29,,4,12,,12r,8l4,20,29,8xe" fillcolor="black" stroked="f">
                    <v:path arrowok="t" o:connecttype="custom" o:connectlocs="29,8;33,8;33,0;29,0;4,12;0,12;0,20;4,20;29,8" o:connectangles="0,0,0,0,0,0,0,0,0"/>
                  </v:shape>
                  <v:shape id="Freeform 3145" o:spid="_x0000_s4160" style="position:absolute;left:1744;top:2406;width:13;height:12;visibility:visible;mso-wrap-style:square;v-text-anchor:top" coordsize="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2msYA&#10;AADdAAAADwAAAGRycy9kb3ducmV2LnhtbESPT2sCMRTE74V+h/AKvZSa+AcpW6PUQsWCl2r1/Ng8&#10;d5cmL0sS3fXbm4LgcZiZ3zCzRe+sOFOIjWcNw4ECQVx603Cl4Xf39foGIiZkg9YzabhQhMX88WGG&#10;hfEd/9B5myqRIRwL1FCn1BZSxrImh3HgW+LsHX1wmLIMlTQBuwx3Vo6UmkqHDeeFGlv6rKn8256c&#10;hjB+OQ3VznzbY7efLMvlZmUPG62fn/qPdxCJ+nQP39pro2E8UlP4f5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72msYAAADdAAAADwAAAAAAAAAAAAAAAACYAgAAZHJz&#10;L2Rvd25yZXYueG1sUEsFBgAAAAAEAAQA9QAAAIsDAAAAAA==&#10;" path="m13,8l13,,4,,,4r,8l8,12,13,8xe" fillcolor="black" stroked="f">
                    <v:path arrowok="t" o:connecttype="custom" o:connectlocs="13,8;13,0;4,0;0,4;0,12;8,12;13,8" o:connectangles="0,0,0,0,0,0,0"/>
                  </v:shape>
                  <v:shape id="Freeform 3146" o:spid="_x0000_s4161" style="position:absolute;left:1691;top:2422;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oesYA&#10;AADdAAAADwAAAGRycy9kb3ducmV2LnhtbESPQWsCMRSE74X+h/AK3rqJClZXo5SCYKFI3RbE22Pz&#10;3F26edkmUdd/bwoFj8PMfMMsVr1txZl8aBxrGGYKBHHpTMOVhu+v9fMURIjIBlvHpOFKAVbLx4cF&#10;5sZdeEfnIlYiQTjkqKGOsculDGVNFkPmOuLkHZ23GJP0lTQeLwluWzlSaiItNpwWauzorabypzhZ&#10;DcoeCj8zu4KH++7TfbSn99/ZVuvBU/86BxGpj/fwf3tjNIxH6gX+3q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koesYAAADdAAAADwAAAAAAAAAAAAAAAACYAgAAZHJz&#10;L2Rvd25yZXYueG1sUEsFBgAAAAAEAAQA9QAAAIsDAAAAAA==&#10;" path="m29,8r4,l33,,29,,4,12,,12r,9l4,21,29,8xe" fillcolor="black" stroked="f">
                    <v:path arrowok="t" o:connecttype="custom" o:connectlocs="29,8;33,8;33,0;29,0;4,12;0,12;0,21;4,21;29,8" o:connectangles="0,0,0,0,0,0,0,0,0"/>
                  </v:shape>
                  <v:shape id="Freeform 3147" o:spid="_x0000_s4162" style="position:absolute;left:1658;top:2447;width:8;height:8;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z7MMA&#10;AADdAAAADwAAAGRycy9kb3ducmV2LnhtbERPz2vCMBS+D/wfwhO8ramWDalGkaljnkbdDvX2aJ5N&#10;sXkpTVa7/94cBjt+fL/X29G2YqDeN44VzJMUBHHldMO1gu+v4/MShA/IGlvHpOCXPGw3k6c15trd&#10;uaDhHGoRQ9jnqMCE0OVS+sqQRZ+4jjhyV9dbDBH2tdQ93mO4beUiTV+lxYZjg8GO3gxVt/OPVXDI&#10;Pkfjry/drSzKor2c9vr9sFdqNh13KxCBxvAv/nN/aAXZIo1z45v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Bz7MMAAADdAAAADwAAAAAAAAAAAAAAAACYAgAAZHJzL2Rv&#10;d25yZXYueG1sUEsFBgAAAAAEAAQA9QAAAIgDAAAAAA==&#10;" path="m4,l,,,8r8,l8,,4,xe" fillcolor="black" stroked="f">
                    <v:path arrowok="t" o:connecttype="custom" o:connectlocs="4,0;0,0;0,8;8,8;8,0;4,0" o:connectangles="0,0,0,0,0,0"/>
                  </v:shape>
                  <v:shape id="Freeform 3148" o:spid="_x0000_s4163" style="position:absolute;left:1600;top:2463;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k8UA&#10;AADdAAAADwAAAGRycy9kb3ducmV2LnhtbESPUWvCMBSF3wX/Q7jC3myig2GrUYYw2GAM7QZjb5fm&#10;2pY1NzWJ2v37RRB8PJxzvsNZbQbbiTP50DrWMMsUCOLKmZZrDV+fL9MFiBCRDXaOScMfBdisx6MV&#10;FsZdeE/nMtYiQTgUqKGJsS+kDFVDFkPmeuLkHZy3GJP0tTQeLwluOzlX6klabDktNNjTtqHqtzxZ&#10;Dcr+lD43+5Jn3/3OvXent2P+ofXDZHhegog0xHv41n41Gh7nKofrm/Q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hmTxQAAAN0AAAAPAAAAAAAAAAAAAAAAAJgCAABkcnMv&#10;ZG93bnJldi54bWxQSwUGAAAAAAQABAD1AAAAigMAAAAA&#10;" path="m29,8r4,l33,,29,,4,12,,12r,9l4,21,29,8xe" fillcolor="black" stroked="f">
                    <v:path arrowok="t" o:connecttype="custom" o:connectlocs="29,8;33,8;33,0;29,0;4,12;0,12;0,21;4,21;29,8" o:connectangles="0,0,0,0,0,0,0,0,0"/>
                  </v:shape>
                  <v:shape id="Freeform 3149" o:spid="_x0000_s4164" style="position:absolute;left:1567;top:2488;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vcIA&#10;AADdAAAADwAAAGRycy9kb3ducmV2LnhtbERPz2uDMBS+F/Y/hDfYrY12dIhrKkMY9DTQju36Zt6M&#10;zLyIyar2r28OhR4/vt/7Yra9ONPoO8cK0k0CgrhxuuNWwefpfZ2B8AFZY++YFCzkoTg8rPaYazdx&#10;Rec6tCKGsM9RgQlhyKX0jSGLfuMG4sj9utFiiHBspR5xiuG2l9skeZEWO44NBgcqDTV/9b9VcEyo&#10;ykyGP98lhsvy8bXD8rRT6ulxfnsFEWgOd/HNfdQKnrdp3B/fxCc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r+9wgAAAN0AAAAPAAAAAAAAAAAAAAAAAJgCAABkcnMvZG93&#10;bnJldi54bWxQSwUGAAAAAAQABAD1AAAAhwMAAAAA&#10;" path="m9,8r4,l13,,,,,8r4,l9,8xe" fillcolor="black" stroked="f">
                    <v:path arrowok="t" o:connecttype="custom" o:connectlocs="9,8;13,8;13,0;0,0;0,8;4,8;9,8" o:connectangles="0,0,0,0,0,0,0"/>
                  </v:shape>
                  <v:shape id="Freeform 3150" o:spid="_x0000_s4165" style="position:absolute;left:1510;top:2504;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DSMYA&#10;AADdAAAADwAAAGRycy9kb3ducmV2LnhtbESPQWvCQBSE74X+h+UVequbWCgmugkiFFooUtOCeHtk&#10;n0kw+zburhr/fbcgeBxm5htmUY6mF2dyvrOsIJ0kIIhrqztuFPz+vL/MQPiArLG3TAqu5KEsHh8W&#10;mGt74Q2dq9CICGGfo4I2hCGX0tctGfQTOxBHb2+dwRCla6R2eIlw08tpkrxJgx3HhRYHWrVUH6qT&#10;UZCYXeUyvak43Q7f9qs/fR6ztVLPT+NyDiLQGO7hW/tDK3idpin8v4lPQB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WDSMYAAADdAAAADwAAAAAAAAAAAAAAAACYAgAAZHJz&#10;L2Rvd25yZXYueG1sUEsFBgAAAAAEAAQA9QAAAIsDAAAAAA==&#10;" path="m29,8r4,l33,,29,,4,13,,13r,8l4,21,29,8xe" fillcolor="black" stroked="f">
                    <v:path arrowok="t" o:connecttype="custom" o:connectlocs="29,8;33,8;33,0;29,0;4,13;0,13;0,21;4,21;29,8" o:connectangles="0,0,0,0,0,0,0,0,0"/>
                  </v:shape>
                  <v:shape id="Freeform 3151" o:spid="_x0000_s4166" style="position:absolute;left:1477;top:2529;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iwMcA&#10;AADdAAAADwAAAGRycy9kb3ducmV2LnhtbESPQWvCQBSE7wX/w/IK3urGlJaYuhEpSL01Tb14e2Sf&#10;SUj2bZpdTeyv7wpCj8PMfMOsN5PpxIUG11hWsFxEIIhLqxuuFBy+d08JCOeRNXaWScGVHGyy2cMa&#10;U21H/qJL4SsRIOxSVFB736dSurImg25he+Lgnexg0Ac5VFIPOAa46WQcRa/SYMNhocae3msq2+Js&#10;FJjr6iP5OfgxP++65Pg7nvKX9lOp+eO0fQPhafL/4Xt7rxU8x8sYbm/C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TYsDHAAAA3QAAAA8AAAAAAAAAAAAAAAAAmAIAAGRy&#10;cy9kb3ducmV2LnhtbFBLBQYAAAAABAAEAPUAAACMAwAAAAA=&#10;" path="m8,8r4,l12,,,,,8r4,l8,8xe" fillcolor="black" stroked="f">
                    <v:path arrowok="t" o:connecttype="custom" o:connectlocs="8,8;12,8;12,0;0,0;0,8;4,8;8,8" o:connectangles="0,0,0,0,0,0,0"/>
                  </v:shape>
                  <v:shape id="Freeform 3152" o:spid="_x0000_s4167" style="position:absolute;left:1419;top:2545;width:37;height:17;visibility:visible;mso-wrap-style:square;v-text-anchor:top" coordsize="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X2MUA&#10;AADdAAAADwAAAGRycy9kb3ducmV2LnhtbESPQWvCQBSE7wX/w/KE3uomEUJNXUUEwZ5K0xZ7fGSf&#10;2Zjs25Ddmvjv3UKhx2FmvmHW28l24kqDbxwrSBcJCOLK6YZrBZ8fh6dnED4ga+wck4IbedhuZg9r&#10;LLQb+Z2uZahFhLAvUIEJoS+k9JUhi37heuLond1gMUQ51FIPOEa47WSWJLm02HBcMNjT3lDVlj9W&#10;wT55xS+b42X1pk+Z2eWulfpbqcf5tHsBEWgK/+G/9lErWGbpEn7fx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xfYxQAAAN0AAAAPAAAAAAAAAAAAAAAAAJgCAABkcnMv&#10;ZG93bnJldi54bWxQSwUGAAAAAAQABAD1AAAAigMAAAAA&#10;" path="m33,9r4,l37,,33,,4,9,,9r,8l4,17,33,9xe" fillcolor="black" stroked="f">
                    <v:path arrowok="t" o:connecttype="custom" o:connectlocs="33,9;37,9;37,0;33,0;4,9;0,9;0,17;4,17;33,9" o:connectangles="0,0,0,0,0,0,0,0,0"/>
                  </v:shape>
                  <v:shape id="Freeform 3153" o:spid="_x0000_s4168" style="position:absolute;left:1386;top:2570;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5vsUA&#10;AADdAAAADwAAAGRycy9kb3ducmV2LnhtbESPQWvCQBSE7wX/w/IEb3WjbSSkriKBgidBU+r1Nfua&#10;Dc2+Ddk1if313UKhx2FmvmG2+8m2YqDeN44VrJYJCOLK6YZrBW/l62MGwgdkja1jUnAnD/vd7GGL&#10;uXYjn2m4hFpECPscFZgQulxKXxmy6JeuI47ep+sthij7Wuoexwi3rVwnyUZabDguGOyoMFR9XW5W&#10;wTGhc2Yy/LgWGL7vp/cUizJVajGfDi8gAk3hP/zXPmoFT+vVM/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bm+xQAAAN0AAAAPAAAAAAAAAAAAAAAAAJgCAABkcnMv&#10;ZG93bnJldi54bWxQSwUGAAAAAAQABAD1AAAAigMAAAAA&#10;" path="m9,8r4,l13,,,,,8r4,l9,8xe" fillcolor="black" stroked="f">
                    <v:path arrowok="t" o:connecttype="custom" o:connectlocs="9,8;13,8;13,0;0,0;0,8;4,8;9,8" o:connectangles="0,0,0,0,0,0,0"/>
                  </v:shape>
                  <v:shape id="Freeform 3154" o:spid="_x0000_s4169" style="position:absolute;left:1329;top:2582;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BsMMA&#10;AADdAAAADwAAAGRycy9kb3ducmV2LnhtbESPQYvCMBSE7wv+h/AEb2uqokg1ii6reNWueH00z7bY&#10;vNQm1uqvN4Kwx2FmvmHmy9aUoqHaFZYVDPoRCOLU6oIzBX/J5nsKwnlkjaVlUvAgB8tF52uOsbZ3&#10;3lNz8JkIEHYxKsi9r2IpXZqTQde3FXHwzrY26IOsM6lrvAe4KeUwiibSYMFhIceKfnJKL4ebUbBa&#10;S/00x9M2+T1FU2fOV580V6V63XY1A+Gp9f/hT3unFYyGgzG834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zBsMMAAADdAAAADwAAAAAAAAAAAAAAAACYAgAAZHJzL2Rv&#10;d25yZXYueG1sUEsFBgAAAAAEAAQA9QAAAIgDAAAAAA==&#10;" path="m33,9r4,l37,,33,,4,13,,13r,8l4,21,33,9xe" fillcolor="black" stroked="f">
                    <v:path arrowok="t" o:connecttype="custom" o:connectlocs="33,9;37,9;37,0;33,0;4,13;0,13;0,21;4,21;33,9" o:connectangles="0,0,0,0,0,0,0,0,0"/>
                  </v:shape>
                  <v:shape id="Freeform 3155" o:spid="_x0000_s4170" style="position:absolute;left:1296;top:2611;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kw8YA&#10;AADdAAAADwAAAGRycy9kb3ducmV2LnhtbESPT4vCMBTE74LfITzBm6YqSrdrlEUQ9+af7WVvj+bZ&#10;FpuXbhNt3U9vBMHjMDO/YZbrzlTiRo0rLSuYjCMQxJnVJecK0p/tKAbhPLLGyjIpuJOD9arfW2Ki&#10;bctHup18LgKEXYIKCu/rREqXFWTQjW1NHLyzbQz6IJtc6gbbADeVnEbRQhosOSwUWNOmoOxyuhoF&#10;5v6xi/9S3x6u2yr+/W/Ph/llr9Rw0H19gvDU+Xf41f7WCmbTyQKeb8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hkw8YAAADdAAAADwAAAAAAAAAAAAAAAACYAgAAZHJz&#10;L2Rvd25yZXYueG1sUEsFBgAAAAAEAAQA9QAAAIsDAAAAAA==&#10;" path="m8,8r4,l12,,,,,8r4,l8,8xe" fillcolor="black" stroked="f">
                    <v:path arrowok="t" o:connecttype="custom" o:connectlocs="8,8;12,8;12,0;0,0;0,8;4,8;8,8" o:connectangles="0,0,0,0,0,0,0"/>
                  </v:shape>
                  <v:shape id="Freeform 3156" o:spid="_x0000_s4171" style="position:absolute;left:1238;top:2623;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6XMMA&#10;AADdAAAADwAAAGRycy9kb3ducmV2LnhtbESPQYvCMBSE7wv+h/AEb2uqgko1ii6reNWueH00z7bY&#10;vNQm1uqvN4Kwx2FmvmHmy9aUoqHaFZYVDPoRCOLU6oIzBX/J5nsKwnlkjaVlUvAgB8tF52uOsbZ3&#10;3lNz8JkIEHYxKsi9r2IpXZqTQde3FXHwzrY26IOsM6lrvAe4KeUwisbSYMFhIceKfnJKL4ebUbBa&#10;S/00x9M2+T1FU2fOV580V6V63XY1A+Gp9f/hT3unFYyGgwm834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L6XMMAAADdAAAADwAAAAAAAAAAAAAAAACYAgAAZHJzL2Rv&#10;d25yZXYueG1sUEsFBgAAAAAEAAQA9QAAAIgDAAAAAA==&#10;" path="m33,9r4,l37,,33,,4,13,,13r,8l4,21,33,9xe" fillcolor="black" stroked="f">
                    <v:path arrowok="t" o:connecttype="custom" o:connectlocs="33,9;37,9;37,0;33,0;4,13;0,13;0,21;4,21;33,9" o:connectangles="0,0,0,0,0,0,0,0,0"/>
                  </v:shape>
                  <v:shape id="Freeform 3157" o:spid="_x0000_s4172" style="position:absolute;left:1205;top:2648;width:13;height:12;visibility:visible;mso-wrap-style:square;v-text-anchor:top" coordsize="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rsMA&#10;AADdAAAADwAAAGRycy9kb3ducmV2LnhtbERPz2vCMBS+D/Y/hDfYZcy0KmNUo6gwceBFnZ4fzbMt&#10;Ji8libb+9+Yw8Pjx/Z7Oe2vEjXxoHCvIBxkI4tLphisFf4efz28QISJrNI5JwZ0CzGevL1MstOt4&#10;R7d9rEQK4VCggjrGtpAylDVZDAPXEifu7LzFmKCvpPbYpXBr5DDLvqTFhlNDjS2taiov+6tV4Ecf&#10;1zw76F9z7o7jZbncrs1pq9T7W7+YgIjUx6f4373RCkbDPM1Nb9IT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RrsMAAADdAAAADwAAAAAAAAAAAAAAAACYAgAAZHJzL2Rv&#10;d25yZXYueG1sUEsFBgAAAAAEAAQA9QAAAIgDAAAAAA==&#10;" path="m13,8l13,,4,,,4r,8l9,12,13,8xe" fillcolor="black" stroked="f">
                    <v:path arrowok="t" o:connecttype="custom" o:connectlocs="13,8;13,0;4,0;0,4;0,12;9,12;13,8" o:connectangles="0,0,0,0,0,0,0"/>
                  </v:shape>
                  <v:shape id="Freeform 3158" o:spid="_x0000_s4173" style="position:absolute;left:1152;top:2665;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WuMUA&#10;AADdAAAADwAAAGRycy9kb3ducmV2LnhtbESPQYvCMBSE74L/ITzBi2hqBXWrURZBWFgv1WVhb4/m&#10;2Rabl9pka/33RhA8DjPzDbPedqYSLTWutKxgOolAEGdWl5wr+Dntx0sQziNrrCyTgjs52G76vTUm&#10;2t44pfbocxEg7BJUUHhfJ1K6rCCDbmJr4uCdbWPQB9nkUjd4C3BTyTiK5tJgyWGhwJp2BWWX479R&#10;MDKLqy6NTe91Hu/a9G/xe9DfSg0H3ecKhKfOv8Ov9pdWMIunH/B8E5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da4xQAAAN0AAAAPAAAAAAAAAAAAAAAAAJgCAABkcnMv&#10;ZG93bnJldi54bWxQSwUGAAAAAAQABAD1AAAAigMAAAAA&#10;" path="m29,8r4,l33,,29,,4,12,,12r,8l4,20,29,8xe" fillcolor="black" stroked="f">
                    <v:path arrowok="t" o:connecttype="custom" o:connectlocs="29,8;33,8;33,0;29,0;4,12;0,12;0,20;4,20;29,8" o:connectangles="0,0,0,0,0,0,0,0,0"/>
                  </v:shape>
                  <v:shape id="Freeform 3159" o:spid="_x0000_s4174" style="position:absolute;left:1115;top:2689;width:12;height:13;visibility:visible;mso-wrap-style:square;v-text-anchor:top" coordsize="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wiMQA&#10;AADdAAAADwAAAGRycy9kb3ducmV2LnhtbERPTWvCQBC9C/0PyxS81Y2RWkldRdoKvRRaFcXbkJ0m&#10;wexsurtq+u87h4LHx/ueL3vXqguF2Hg2MB5loIhLbxuuDOy264cZqJiQLbaeycAvRVgu7gZzLKy/&#10;8hddNqlSEsKxQAN1Sl2hdSxrchhHviMW7tsHh0lgqLQNeJVw1+o8y6baYcPSUGNHLzWVp83ZSe/b&#10;R5iu6LHfHZsnvf88bM8/61djhvf96hlUoj7dxP/ud2tgkueyX97IE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cIjEAAAA3QAAAA8AAAAAAAAAAAAAAAAAmAIAAGRycy9k&#10;b3ducmV2LnhtbFBLBQYAAAAABAAEAPUAAACJAwAAAAA=&#10;" path="m12,8l12,,4,,,4r,9l8,13,12,8xe" fillcolor="black" stroked="f">
                    <v:path arrowok="t" o:connecttype="custom" o:connectlocs="12,8;12,0;4,0;0,4;0,13;8,13;12,8" o:connectangles="0,0,0,0,0,0,0"/>
                  </v:shape>
                  <v:shape id="Freeform 3160" o:spid="_x0000_s4175" style="position:absolute;left:1061;top:2706;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QA8YA&#10;AADdAAAADwAAAGRycy9kb3ducmV2LnhtbESPQWuDQBSE74X+h+UVeilx1UANxk0IQqHQXExCILeH&#10;+6pS961xt8b8+26h0OMwM98wxXY2vZhodJ1lBUkUgyCure64UXA6vi1WIJxH1thbJgV3crDdPD4U&#10;mGt744qmg29EgLDLUUHr/ZBL6eqWDLrIDsTB+7SjQR/k2Eg94i3ATS/TOH6VBjsOCy0OVLZUfx2+&#10;jYIXk111Z2x1H5q0nKpLdt7rD6Wen+bdGoSn2f+H/9rvWsEyTRP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MQA8YAAADdAAAADwAAAAAAAAAAAAAAAACYAgAAZHJz&#10;L2Rvd25yZXYueG1sUEsFBgAAAAAEAAQA9QAAAIsDAAAAAA==&#10;" path="m29,8r4,l33,,29,,4,12,,12r,8l4,20,29,8xe" fillcolor="black" stroked="f">
                    <v:path arrowok="t" o:connecttype="custom" o:connectlocs="29,8;33,8;33,0;29,0;4,12;0,12;0,20;4,20;29,8" o:connectangles="0,0,0,0,0,0,0,0,0"/>
                  </v:shape>
                  <v:shape id="Freeform 3161" o:spid="_x0000_s4176" style="position:absolute;left:1024;top:2730;width:13;height:13;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EscA&#10;AADdAAAADwAAAGRycy9kb3ducmV2LnhtbESPW2vCQBSE3wv9D8sR+lY3RtAS3QQRihdoIbYgvh2y&#10;JxfNng3ZrcZ/3y0IfRxm5htmmQ2mFVfqXWNZwWQcgSAurG64UvD99f76BsJ5ZI2tZVJwJwdZ+vy0&#10;xETbG+d0PfhKBAi7BBXU3neJlK6oyaAb2444eKXtDfog+0rqHm8BbloZR9FMGmw4LNTY0bqm4nL4&#10;MQrKzf485FR8fK7Lc7vJ5yc8XnZKvYyG1QKEp8H/hx/trVYwjeMY/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40xLHAAAA3QAAAA8AAAAAAAAAAAAAAAAAmAIAAGRy&#10;cy9kb3ducmV2LnhtbFBLBQYAAAAABAAEAPUAAACMAwAAAAA=&#10;" path="m13,9l13,,4,,,4r,9l9,13,13,9xe" fillcolor="black" stroked="f">
                    <v:path arrowok="t" o:connecttype="custom" o:connectlocs="13,9;13,0;4,0;0,4;0,13;9,13;13,9" o:connectangles="0,0,0,0,0,0,0"/>
                  </v:shape>
                  <v:shape id="Freeform 3162" o:spid="_x0000_s4177" style="position:absolute;left:971;top:2747;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r78QA&#10;AADdAAAADwAAAGRycy9kb3ducmV2LnhtbESPQYvCMBSE7wv+h/AEL8uaWkGXrlFEEAS9VEXY26N5&#10;tsXmpTax1n9vBMHjMDPfMLNFZyrRUuNKywpGwwgEcWZ1ybmC42H98wvCeWSNlWVS8CAHi3nva4aJ&#10;tndOqd37XAQIuwQVFN7XiZQuK8igG9qaOHhn2xj0QTa51A3eA9xUMo6iiTRYclgosKZVQdllfzMK&#10;vs30qktj00edx6s2/Z+ednqr1KDfLf9AeOr8J/xub7SCcRyP4fUmP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K+/EAAAA3QAAAA8AAAAAAAAAAAAAAAAAmAIAAGRycy9k&#10;b3ducmV2LnhtbFBLBQYAAAAABAAEAPUAAACJAwAAAAA=&#10;" path="m29,8r4,l33,,29,,4,12,,12r,8l4,20,29,8xe" fillcolor="black" stroked="f">
                    <v:path arrowok="t" o:connecttype="custom" o:connectlocs="29,8;33,8;33,0;29,0;4,12;0,12;0,20;4,20;29,8" o:connectangles="0,0,0,0,0,0,0,0,0"/>
                  </v:shape>
                  <v:shape id="Freeform 3163" o:spid="_x0000_s4178" style="position:absolute;left:938;top:2771;width:8;height:9;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wLcYA&#10;AADdAAAADwAAAGRycy9kb3ducmV2LnhtbESPQWvCQBSE70L/w/IKvZmNUWxJs5E2IM01KpTeXrOv&#10;SWj2bcyuGv99tyB4HGbmGybbTKYXZxpdZ1nBIopBENdWd9woOOy38xcQziNr7C2Tgis52OQPswxT&#10;bS9c0XnnGxEg7FJU0Ho/pFK6uiWDLrIDcfB+7GjQBzk2Uo94CXDTyySO19Jgx2GhxYGKlurf3cko&#10;SNbl8uiG57ir3o+Lovj6qL7LT6WeHqe3VxCeJn8P39qlVrBMkhX8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LwLcYAAADdAAAADwAAAAAAAAAAAAAAAACYAgAAZHJz&#10;L2Rvd25yZXYueG1sUEsFBgAAAAAEAAQA9QAAAIsDAAAAAA==&#10;" path="m4,l,,,9r8,l8,,4,xe" fillcolor="black" stroked="f">
                    <v:path arrowok="t" o:connecttype="custom" o:connectlocs="4,0;0,0;0,9;8,9;8,0;4,0" o:connectangles="0,0,0,0,0,0"/>
                  </v:shape>
                  <v:shape id="Freeform 3164" o:spid="_x0000_s4179" style="position:absolute;left:880;top:2788;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gWAMYA&#10;AADdAAAADwAAAGRycy9kb3ducmV2LnhtbESPQWvCQBSE7wX/w/KEXkqzMaWmRNdQAgXBXqIi9PbI&#10;vibB7Ns0u8b477uFgsdhZr5h1vlkOjHS4FrLChZRDIK4srrlWsHx8PH8BsJ5ZI2dZVJwIwf5Zvaw&#10;xkzbK5c07n0tAoRdhgoa7/tMSlc1ZNBFticO3rcdDPogh1rqAa8BbjqZxPFSGmw5LDTYU9FQdd5f&#10;jIInk/7o1tjy1tdJMZZf6elT75R6nE/vKxCeJn8P/7e3WsFLkrz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gWAMYAAADdAAAADwAAAAAAAAAAAAAAAACYAgAAZHJz&#10;L2Rvd25yZXYueG1sUEsFBgAAAAAEAAQA9QAAAIsDAAAAAA==&#10;" path="m29,8r4,l33,,29,,4,12,,12r,8l4,20,29,8xe" fillcolor="black" stroked="f">
                    <v:path arrowok="t" o:connecttype="custom" o:connectlocs="29,8;33,8;33,0;29,0;4,12;0,12;0,20;4,20;29,8" o:connectangles="0,0,0,0,0,0,0,0,0"/>
                  </v:shape>
                  <v:shape id="Freeform 3165" o:spid="_x0000_s4180" style="position:absolute;left:847;top:2813;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8MA&#10;AADdAAAADwAAAGRycy9kb3ducmV2LnhtbESPQYvCMBSE74L/IbwFb5puRSldo0hB8CSoi16fzdum&#10;2LyUJmrdX78RhD0OM/MNs1j1thF36nztWMHnJAFBXDpdc6Xg+7gZZyB8QNbYOCYFT/KwWg4HC8y1&#10;e/Ce7odQiQhhn6MCE0KbS+lLQxb9xLXE0ftxncUQZVdJ3eEjwm0j0ySZS4s1xwWDLRWGyuvhZhVs&#10;E9pnJsPLucDw+9ydZlgcZ0qNPvr1F4hAffgPv9tbrWCapnN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NI78MAAADdAAAADwAAAAAAAAAAAAAAAACYAgAAZHJzL2Rv&#10;d25yZXYueG1sUEsFBgAAAAAEAAQA9QAAAIgDAAAAAA==&#10;" path="m9,8r4,l13,,,,,8r5,l9,8xe" fillcolor="black" stroked="f">
                    <v:path arrowok="t" o:connecttype="custom" o:connectlocs="9,8;13,8;13,0;0,0;0,8;5,8;9,8" o:connectangles="0,0,0,0,0,0,0"/>
                  </v:shape>
                  <v:shape id="Freeform 3166" o:spid="_x0000_s4181" style="position:absolute;left:790;top:2829;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0GscA&#10;AADdAAAADwAAAGRycy9kb3ducmV2LnhtbESP3WrCQBSE74W+w3IKvdONKfiTukopFCpI0bQg3h2y&#10;p0lo9my6u4nx7buC4OUwM98wq81gGtGT87VlBdNJAoK4sLrmUsH31/t4AcIHZI2NZVJwIQ+b9cNo&#10;hZm2Zz5Qn4dSRAj7DBVUIbSZlL6oyKCf2JY4ej/WGQxRulJqh+cIN41Mk2QmDdYcFyps6a2i4jfv&#10;jILEnHK31Iecp8d2b3dNt/1bfir19Di8voAINIR7+Nb+0Aqe03QO1zfxCc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dBrHAAAA3QAAAA8AAAAAAAAAAAAAAAAAmAIAAGRy&#10;cy9kb3ducmV2LnhtbFBLBQYAAAAABAAEAPUAAACMAwAAAAA=&#10;" path="m29,8r4,l33,,29,,4,12,,12r,9l4,21,29,8xe" fillcolor="black" stroked="f">
                    <v:path arrowok="t" o:connecttype="custom" o:connectlocs="29,8;33,8;33,0;29,0;4,12;0,12;0,21;4,21;29,8" o:connectangles="0,0,0,0,0,0,0,0,0"/>
                  </v:shape>
                  <v:shape id="Freeform 3167" o:spid="_x0000_s4182" style="position:absolute;left:757;top:2854;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l8MA&#10;AADdAAAADwAAAGRycy9kb3ducmV2LnhtbERPy2rCQBTdF/yH4Qru6sSUlhgdRQpSd02tm+4umWsS&#10;zNxJM5NXv76zEFweznu7H00tempdZVnBahmBIM6trrhQcPk+PicgnEfWWFsmBRM52O9mT1tMtR34&#10;i/qzL0QIYZeigtL7JpXS5SUZdEvbEAfualuDPsC2kLrFIYSbWsZR9CYNVhwaSmzovaT8du6MAjOt&#10;P5Lfix+y7lgnP3/DNXu9fSq1mI+HDQhPo3+I7+6TVvASx2FueBOegN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efl8MAAADdAAAADwAAAAAAAAAAAAAAAACYAgAAZHJzL2Rv&#10;d25yZXYueG1sUEsFBgAAAAAEAAQA9QAAAIgDAAAAAA==&#10;" path="m8,8r4,l12,,,,,8r4,l8,8xe" fillcolor="black" stroked="f">
                    <v:path arrowok="t" o:connecttype="custom" o:connectlocs="8,8;12,8;12,0;0,0;0,8;4,8;8,8" o:connectangles="0,0,0,0,0,0,0"/>
                  </v:shape>
                  <v:shape id="Freeform 3168" o:spid="_x0000_s4183" style="position:absolute;left:699;top:2870;width:37;height:17;visibility:visible;mso-wrap-style:square;v-text-anchor:top" coordsize="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qj8MA&#10;AADdAAAADwAAAGRycy9kb3ducmV2LnhtbESPQYvCMBSE7wv+h/AEb2tqhbJWo4gg6EnWVfT4aJ5N&#10;tXkpTdTuv98sCB6HmfmGmS06W4sHtb5yrGA0TEAQF05XXCo4/Kw/v0D4gKyxdkwKfsnDYt77mGGu&#10;3ZO/6bEPpYgQ9jkqMCE0uZS+MGTRD11DHL2Lay2GKNtS6hafEW5rmSZJJi1WHBcMNrQyVNz2d6tg&#10;lWzxaDO8Tnb6lJpl5m5Sn5Ua9LvlFESgLrzDr/ZGKxin6QT+38Qn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vqj8MAAADdAAAADwAAAAAAAAAAAAAAAACYAgAAZHJzL2Rv&#10;d25yZXYueG1sUEsFBgAAAAAEAAQA9QAAAIgDAAAAAA==&#10;" path="m33,8r4,l37,,33,,4,8,,8r,9l4,17,33,8xe" fillcolor="black" stroked="f">
                    <v:path arrowok="t" o:connecttype="custom" o:connectlocs="33,8;37,8;37,0;33,0;4,8;0,8;0,17;4,17;33,8" o:connectangles="0,0,0,0,0,0,0,0,0"/>
                  </v:shape>
                  <v:shape id="Freeform 3169" o:spid="_x0000_s4184" style="position:absolute;left:666;top:2895;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3b8A&#10;AADdAAAADwAAAGRycy9kb3ducmV2LnhtbERPy4rCMBTdC/5DuMLsNFVRSjWKFARXAz6Y2V6ba1Ns&#10;bkoTtfr1ZiG4PJz3ct3ZWtyp9ZVjBeNRAoK4cLriUsHpuB2mIHxA1lg7JgVP8rBe9XtLzLR78J7u&#10;h1CKGMI+QwUmhCaT0heGLPqRa4gjd3GtxRBhW0rd4iOG21pOkmQuLVYcGww2lBsqroebVbBLaJ+a&#10;FM//OYbX8/dvhvlxptTPoNssQATqwlf8ce+0gulkGvfHN/EJ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dvwAAAN0AAAAPAAAAAAAAAAAAAAAAAJgCAABkcnMvZG93bnJl&#10;di54bWxQSwUGAAAAAAQABAD1AAAAhAMAAAAA&#10;" path="m9,8r4,l13,,,,,8r5,l9,8xe" fillcolor="black" stroked="f">
                    <v:path arrowok="t" o:connecttype="custom" o:connectlocs="9,8;13,8;13,0;0,0;0,8;5,8;9,8" o:connectangles="0,0,0,0,0,0,0"/>
                  </v:shape>
                  <v:shape id="Freeform 3170" o:spid="_x0000_s4185" style="position:absolute;left:609;top:2907;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08MA&#10;AADdAAAADwAAAGRycy9kb3ducmV2LnhtbESPQYvCMBSE74L/IbwFb5qqINI1La6s4lW7i9dH82zL&#10;Ni+1ydbqrzeC4HGYmW+YVdqbWnTUusqygukkAkGcW11xoeAn246XIJxH1lhbJgU3cpAmw8EKY22v&#10;fKDu6AsRIOxiVFB638RSurwkg25iG+LgnW1r0AfZFlK3eA1wU8tZFC2kwYrDQokNbUrK/47/RsH6&#10;S+q7+T3tsu9TtHTmfPFZd1Fq9NGvP0F46v07/GrvtYL5bD6F55v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08MAAADdAAAADwAAAAAAAAAAAAAAAACYAgAAZHJzL2Rv&#10;d25yZXYueG1sUEsFBgAAAAAEAAQA9QAAAIgDAAAAAA==&#10;" path="m33,8r4,l37,,33,,4,13,,13r,8l4,21,33,8xe" fillcolor="black" stroked="f">
                    <v:path arrowok="t" o:connecttype="custom" o:connectlocs="33,8;37,8;37,0;33,0;4,13;0,13;0,21;4,21;33,8" o:connectangles="0,0,0,0,0,0,0,0,0"/>
                  </v:shape>
                  <v:shape id="Freeform 3171" o:spid="_x0000_s4186" style="position:absolute;left:576;top:2936;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oMUA&#10;AADdAAAADwAAAGRycy9kb3ducmV2LnhtbESPT4vCMBTE74LfITzBm6ZbWaldo4ggelv/Xbw9mmdb&#10;bF5qE23dT79ZWPA4zMxvmPmyM5V4UuNKywo+xhEI4szqknMF59NmlIBwHlljZZkUvMjBctHvzTHV&#10;tuUDPY8+FwHCLkUFhfd1KqXLCjLoxrYmDt7VNgZ9kE0udYNtgJtKxlE0lQZLDgsF1rQuKLsdH0aB&#10;ec22yf3s2/1jUyWXn/a6/7x9KzUcdKsvEJ46/w7/t3dawSSexPD3Jj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j6gxQAAAN0AAAAPAAAAAAAAAAAAAAAAAJgCAABkcnMv&#10;ZG93bnJldi54bWxQSwUGAAAAAAQABAD1AAAAigMAAAAA&#10;" path="m8,8r4,l12,,,,,8r4,l8,8xe" fillcolor="black" stroked="f">
                    <v:path arrowok="t" o:connecttype="custom" o:connectlocs="8,8;12,8;12,0;0,0;0,8;4,8;8,8" o:connectangles="0,0,0,0,0,0,0"/>
                  </v:shape>
                  <v:shape id="Freeform 3172" o:spid="_x0000_s4187" style="position:absolute;left:518;top:2948;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gP8MA&#10;AADdAAAADwAAAGRycy9kb3ducmV2LnhtbESPQYvCMBSE74L/ITxhb5pqYZFqFBWVvWqVXh/Nsy02&#10;L7WJtbu/3iws7HGYmW+Y5bo3teiodZVlBdNJBII4t7riQsElPYznIJxH1lhbJgXf5GC9Gg6WmGj7&#10;4hN1Z1+IAGGXoILS+yaR0uUlGXQT2xAH72Zbgz7ItpC6xVeAm1rOouhTGqw4LJTY0K6k/H5+GgWb&#10;rdQ/5pod030WzZ25PXzaPZT6GPWbBQhPvf8P/7W/tIJ4Fsfw+y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ygP8MAAADdAAAADwAAAAAAAAAAAAAAAACYAgAAZHJzL2Rv&#10;d25yZXYueG1sUEsFBgAAAAAEAAQA9QAAAIgDAAAAAA==&#10;" path="m33,9r4,l37,,33,,4,13,,13r,8l4,21,33,9xe" fillcolor="black" stroked="f">
                    <v:path arrowok="t" o:connecttype="custom" o:connectlocs="33,9;37,9;37,0;33,0;4,13;0,13;0,21;4,21;33,9" o:connectangles="0,0,0,0,0,0,0,0,0"/>
                  </v:shape>
                  <v:shape id="Freeform 3173" o:spid="_x0000_s4188" style="position:absolute;left:2501;top:2044;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0lRsUA&#10;AADdAAAADwAAAGRycy9kb3ducmV2LnhtbESPQYvCMBSE74L/ITzBi6ypVXSpRhFBEHYvVVnY26N5&#10;tsXmpTax1n+/WRA8DjPzDbPadKYSLTWutKxgMo5AEGdWl5wrOJ/2H58gnEfWWFkmBU9ysFn3eytM&#10;tH1wSu3R5yJA2CWooPC+TqR0WUEG3djWxMG72MagD7LJpW7wEeCmknEUzaXBksNCgTXtCsqux7tR&#10;MDKLmy6NTZ91Hu/a9Hfx862/lBoOuu0ShKfOv8Ov9kErmMbTGf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SVGxQAAAN0AAAAPAAAAAAAAAAAAAAAAAJgCAABkcnMv&#10;ZG93bnJldi54bWxQSwUGAAAAAAQABAD1AAAAigMAAAAA&#10;" path="m29,20r4,l33,12r-4,l4,,,,,8r4,l29,20xe" fillcolor="black" stroked="f">
                    <v:path arrowok="t" o:connecttype="custom" o:connectlocs="29,20;33,20;33,12;29,12;4,0;0,0;0,8;4,8;29,20" o:connectangles="0,0,0,0,0,0,0,0,0"/>
                  </v:shape>
                  <v:shape id="Freeform 3174" o:spid="_x0000_s4189" style="position:absolute;left:2464;top:2031;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uQMUA&#10;AADdAAAADwAAAGRycy9kb3ducmV2LnhtbESPX0vDMBTF3wf7DuEOfNtSN5VSl41tIChziFV8vjTX&#10;pq65KUnsum9vhMEeD+fPj7NcD7YVPfnQOFZwO8tAEFdON1wr+Px4muYgQkTW2DomBWcKsF6NR0ss&#10;tDvxO/VlrEUa4VCgAhNjV0gZKkMWw8x1xMn7dt5iTNLXUns8pXHbynmWPUiLDSeCwY52hqpj+WsT&#10;JP8Jr9svf3jrh/JlQ3tndvWdUjeTYfMIItIQr+FL+1krWMwX9/D/Jj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C5AxQAAAN0AAAAPAAAAAAAAAAAAAAAAAJgCAABkcnMv&#10;ZG93bnJldi54bWxQSwUGAAAAAAQABAD1AAAAigMAAAAA&#10;" path="m8,9r4,l12,,,,,9r4,l8,9xe" fillcolor="black" stroked="f">
                    <v:path arrowok="t" o:connecttype="custom" o:connectlocs="8,9;12,9;12,0;0,0;0,9;4,9;8,9" o:connectangles="0,0,0,0,0,0,0"/>
                  </v:shape>
                  <v:shape id="Freeform 3175" o:spid="_x0000_s4190" style="position:absolute;left:2407;top:2007;width:37;height:20;visibility:visible;mso-wrap-style:square;v-text-anchor:top" coordsize="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0su8QA&#10;AADdAAAADwAAAGRycy9kb3ducmV2LnhtbESPT4vCMBTE74LfITzBm6amUqRrlEUQ9iT+2YPHR/O2&#10;7W7zUpKs1m9vhIU9DjPzG2a9HWwnbuRD61jDYp6BIK6cabnW8HnZz1YgQkQ22DkmDQ8KsN2MR2ss&#10;jbvziW7nWIsE4VCihibGvpQyVA1ZDHPXEyfvy3mLMUlfS+PxnuC2kyrLCmmx5bTQYE+7hqqf86/V&#10;oGTcLY+H/JpfC6WWVH/7x+qi9XQyvL+BiDTE//Bf+8NoyFVewOtNeg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LLvEAAAA3QAAAA8AAAAAAAAAAAAAAAAAmAIAAGRycy9k&#10;b3ducmV2LnhtbFBLBQYAAAAABAAEAPUAAACJAwAAAAA=&#10;" path="m32,20r5,l37,12r-5,l4,,,,,8r4,l32,20xe" fillcolor="black" stroked="f">
                    <v:path arrowok="t" o:connecttype="custom" o:connectlocs="32,20;37,20;37,12;32,12;4,0;0,0;0,8;4,8;32,20" o:connectangles="0,0,0,0,0,0,0,0,0"/>
                  </v:shape>
                  <v:shape id="Freeform 3176" o:spid="_x0000_s4191" style="position:absolute;left:2374;top:1994;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VrMUA&#10;AADdAAAADwAAAGRycy9kb3ducmV2LnhtbESPX0vDMBTF3wf7DuEOfNtSN9FSl41tIChziFV8vjTX&#10;pq65KUnsum9vhMEeD+fPj7NcD7YVPfnQOFZwO8tAEFdON1wr+Px4muYgQkTW2DomBWcKsF6NR0ss&#10;tDvxO/VlrEUa4VCgAhNjV0gZKkMWw8x1xMn7dt5iTNLXUns8pXHbynmW3UuLDSeCwY52hqpj+WsT&#10;JP8Jr9svf3jrh/JlQ3tndvWdUjeTYfMIItIQr+FL+1krWMwXD/D/Jj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hWsxQAAAN0AAAAPAAAAAAAAAAAAAAAAAJgCAABkcnMv&#10;ZG93bnJldi54bWxQSwUGAAAAAAQABAD1AAAAigMAAAAA&#10;" path="m8,9r4,l12,,,,,9r4,l8,9xe" fillcolor="black" stroked="f">
                    <v:path arrowok="t" o:connecttype="custom" o:connectlocs="8,9;12,9;12,0;0,0;0,9;4,9;8,9" o:connectangles="0,0,0,0,0,0,0"/>
                  </v:shape>
                  <v:shape id="Freeform 3177" o:spid="_x0000_s4192" style="position:absolute;left:2316;top:1970;width:37;height:20;visibility:visible;mso-wrap-style:square;v-text-anchor:top" coordsize="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dUsAA&#10;AADdAAAADwAAAGRycy9kb3ducmV2LnhtbERPTYvCMBC9C/sfwizsTVNTEalGEUHwJK568Dg0Y1tt&#10;JiWJWv/95iDs8fG+F6vetuJJPjSONYxHGQji0pmGKw3n03Y4AxEissHWMWl4U4DV8muwwMK4F//S&#10;8xgrkUI4FKihjrErpAxlTRbDyHXEibs6bzEm6CtpPL5SuG2lyrKptNhwaqixo01N5f34sBqUjJvJ&#10;YZ9f8stUqQlVN/+enbT++e7XcxCR+vgv/rh3RkOu8jQ3vUlP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4dUsAAAADdAAAADwAAAAAAAAAAAAAAAACYAgAAZHJzL2Rvd25y&#10;ZXYueG1sUEsFBgAAAAAEAAQA9QAAAIUDAAAAAA==&#10;" path="m33,20r4,l37,12r-4,l4,,,,,8r4,l33,20xe" fillcolor="black" stroked="f">
                    <v:path arrowok="t" o:connecttype="custom" o:connectlocs="33,20;37,20;37,12;33,12;4,0;0,0;0,8;4,8;33,20" o:connectangles="0,0,0,0,0,0,0,0,0"/>
                  </v:shape>
                  <v:shape id="Freeform 3178" o:spid="_x0000_s4193" style="position:absolute;left:2283;top:1957;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kkRcUA&#10;AADdAAAADwAAAGRycy9kb3ducmV2LnhtbESPXWvCMBSG7wf+h3CE3c3UD4arRlFB2NhkrIrXh+as&#10;6WxOSpLV+u+XwWCXL+/Hw7tc97YRHflQO1YwHmUgiEuna64UnI77hzmIEJE1No5JwY0CrFeDuyXm&#10;2l35g7oiViKNcMhRgYmxzaUMpSGLYeRa4uR9Om8xJukrqT1e07ht5CTLHqXFmhPBYEs7Q+Wl+LYJ&#10;Mv8Kb9uzP7x3ffGyoVdndtVMqfthv1mAiNTH//Bf+1krmE6mT/D7Jj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SRFxQAAAN0AAAAPAAAAAAAAAAAAAAAAAJgCAABkcnMv&#10;ZG93bnJldi54bWxQSwUGAAAAAAQABAD1AAAAigMAAAAA&#10;" path="m8,9r4,l12,,,,,9r4,l8,9xe" fillcolor="black" stroked="f">
                    <v:path arrowok="t" o:connecttype="custom" o:connectlocs="8,9;12,9;12,0;0,0;0,9;4,9;8,9" o:connectangles="0,0,0,0,0,0,0"/>
                  </v:shape>
                  <v:shape id="Freeform 3179" o:spid="_x0000_s4194" style="position:absolute;left:2226;top:1933;width:32;height:20;visibility:visible;mso-wrap-style:square;v-text-anchor:top" coordsize="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tZMQA&#10;AADdAAAADwAAAGRycy9kb3ducmV2LnhtbERPz2vCMBS+D/wfwhN209RuyKxGqcLAQwfq9ODt0Tzb&#10;YvPSJZl2++uXg7Djx/d7sepNK27kfGNZwWScgCAurW64UnD8fB+9gfABWWNrmRT8kIfVcvC0wEzb&#10;O+/pdgiViCHsM1RQh9BlUvqyJoN+bDviyF2sMxgidJXUDu8x3LQyTZKpNNhwbKixo01N5fXwbRR8&#10;5R87tP6ab4vNad24tPidnQulnod9PgcRqA//4od7qxW8pK9xf3wTn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bWTEAAAA3QAAAA8AAAAAAAAAAAAAAAAAmAIAAGRycy9k&#10;b3ducmV2LnhtbFBLBQYAAAAABAAEAPUAAACJAwAAAAA=&#10;" path="m28,20r4,l32,12r-4,l4,,,,,8r4,l28,20xe" fillcolor="black" stroked="f">
                    <v:path arrowok="t" o:connecttype="custom" o:connectlocs="28,20;32,20;32,12;28,12;4,0;0,0;0,8;4,8;28,20" o:connectangles="0,0,0,0,0,0,0,0,0"/>
                  </v:shape>
                  <v:shape id="Freeform 3180" o:spid="_x0000_s4195" style="position:absolute;left:2193;top:1920;width:8;height:9;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2FcUA&#10;AADdAAAADwAAAGRycy9kb3ducmV2LnhtbESPQWvCQBSE74L/YXlCb7pJLFaiq2igNNfYQvH2zD6T&#10;YPZtzG41/ffdguBxmJlvmPV2MK24Ue8aywriWQSCuLS64UrB1+f7dAnCeWSNrWVS8EsOtpvxaI2p&#10;tncu6HbwlQgQdikqqL3vUildWZNBN7MdcfDOtjfog+wrqXu8B7hpZRJFC2mw4bBQY0dZTeXl8GMU&#10;JIt8fnXdW9QU+2ucZceP4pR/K/UyGXYrEJ4G/ww/2rlWME9eY/h/E5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rYVxQAAAN0AAAAPAAAAAAAAAAAAAAAAAJgCAABkcnMv&#10;ZG93bnJldi54bWxQSwUGAAAAAAQABAD1AAAAigMAAAAA&#10;" path="m4,l,,,9r8,l8,,4,xe" fillcolor="black" stroked="f">
                    <v:path arrowok="t" o:connecttype="custom" o:connectlocs="4,0;0,0;0,9;8,9;8,0;4,0" o:connectangles="0,0,0,0,0,0"/>
                  </v:shape>
                  <v:shape id="Freeform 3181" o:spid="_x0000_s4196" style="position:absolute;left:2135;top:1896;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r1MYA&#10;AADdAAAADwAAAGRycy9kb3ducmV2LnhtbESPQWvCQBSE7wX/w/KEXkqzMS2mRNdQAgXBXqIi9PbI&#10;vibB7Ns0u8b477uFgsdhZr5h1vlkOjHS4FrLChZRDIK4srrlWsHx8PH8BsJ5ZI2dZVJwIwf5Zvaw&#10;xkzbK5c07n0tAoRdhgoa7/tMSlc1ZNBFticO3rcdDPogh1rqAa8BbjqZxPFSGmw5LDTYU9FQdd5f&#10;jIInk/7o1tjy1tdJMZZf6elT75R6nE/vKxCeJn8P/7e3WsFL8pr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5r1MYAAADdAAAADwAAAAAAAAAAAAAAAACYAgAAZHJz&#10;L2Rvd25yZXYueG1sUEsFBgAAAAAEAAQA9QAAAIsDAAAAAA==&#10;" path="m29,20r4,l33,12r-4,l4,,,,,8r4,l29,20xe" fillcolor="black" stroked="f">
                    <v:path arrowok="t" o:connecttype="custom" o:connectlocs="29,20;33,20;33,12;29,12;4,0;0,0;0,8;4,8;29,20" o:connectangles="0,0,0,0,0,0,0,0,0"/>
                  </v:shape>
                  <v:shape id="Freeform 3182" o:spid="_x0000_s4197" style="position:absolute;left:2098;top:1883;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g0sQA&#10;AADdAAAADwAAAGRycy9kb3ducmV2LnhtbESPX2vCMBTF3wd+h3AHe9N0KkM6o6ggKDpk3djzpblr&#10;ujU3Jclq/fZGEPZ4OH9+nPmyt43oyIfasYLnUQaCuHS65krB58d2OAMRIrLGxjEpuFCA5WLwMMdc&#10;uzO/U1fESqQRDjkqMDG2uZShNGQxjFxLnLxv5y3GJH0ltcdzGreNHGfZi7RYcyIYbGljqPwt/myC&#10;zH7Ccf3l305dX+xXdHBmU02VenrsV68gIvXxP3xv77SCyXg6gdub9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HYNLEAAAA3QAAAA8AAAAAAAAAAAAAAAAAmAIAAGRycy9k&#10;b3ducmV2LnhtbFBLBQYAAAAABAAEAPUAAACJAwAAAAA=&#10;" path="m8,9r4,l12,,,,,9r4,l8,9xe" fillcolor="black" stroked="f">
                    <v:path arrowok="t" o:connecttype="custom" o:connectlocs="8,9;12,9;12,0;0,0;0,9;4,9;8,9" o:connectangles="0,0,0,0,0,0,0"/>
                  </v:shape>
                  <v:shape id="Freeform 3183" o:spid="_x0000_s4198" style="position:absolute;left:2040;top:1859;width:37;height:20;visibility:visible;mso-wrap-style:square;v-text-anchor:top" coordsize="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kKsQA&#10;AADdAAAADwAAAGRycy9kb3ducmV2LnhtbESPQYvCMBSE7wv+h/AEb2tqWkSqURZB2JO46sHjo3nb&#10;drd5KUlW6783C4LHYWa+YVabwXbiSj60jjXMphkI4sqZlmsN59PufQEiRGSDnWPScKcAm/XobYWl&#10;cTf+ousx1iJBOJSooYmxL6UMVUMWw9T1xMn7dt5iTNLX0ni8JbjtpMqyubTYclposKdtQ9Xv8c9q&#10;UDJui8M+v+SXuVIF1T/+vjhpPRkPH0sQkYb4Cj/bn0ZDrooC/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1ZCrEAAAA3QAAAA8AAAAAAAAAAAAAAAAAmAIAAGRycy9k&#10;b3ducmV2LnhtbFBLBQYAAAAABAAEAPUAAACJAwAAAAA=&#10;" path="m33,20r4,l37,12r-4,l5,,,,,8r5,l33,20xe" fillcolor="black" stroked="f">
                    <v:path arrowok="t" o:connecttype="custom" o:connectlocs="33,20;37,20;37,12;33,12;5,0;0,0;0,8;5,8;33,20" o:connectangles="0,0,0,0,0,0,0,0,0"/>
                  </v:shape>
                  <v:shape id="Freeform 3184" o:spid="_x0000_s4199" style="position:absolute;left:2008;top:1846;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dPcUA&#10;AADdAAAADwAAAGRycy9kb3ducmV2LnhtbESPXWvCMBSG7wf+h3CE3Wk6P4Z0RlFB2Jgy1o1dH5qz&#10;prM5KUlWu39vBGGXL+/Hw7tc97YRHflQO1bwMM5AEJdO11wp+PzYjxYgQkTW2DgmBX8UYL0a3C0x&#10;1+7M79QVsRJphEOOCkyMbS5lKA1ZDGPXEifv23mLMUlfSe3xnMZtIydZ9igt1pwIBlvaGSpPxa9N&#10;kMVPOGy//PGt64uXDb06s6tmSt0P+80TiEh9/A/f2s9awXQym8P1TXo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l09xQAAAN0AAAAPAAAAAAAAAAAAAAAAAJgCAABkcnMv&#10;ZG93bnJldi54bWxQSwUGAAAAAAQABAD1AAAAigMAAAAA&#10;" path="m8,9r4,l12,,,,,9r4,l8,9xe" fillcolor="black" stroked="f">
                    <v:path arrowok="t" o:connecttype="custom" o:connectlocs="8,9;12,9;12,0;0,0;0,9;4,9;8,9" o:connectangles="0,0,0,0,0,0,0"/>
                  </v:shape>
                  <v:shape id="Freeform 3185" o:spid="_x0000_s4200" style="position:absolute;left:1950;top:1822;width:37;height:20;visibility:visible;mso-wrap-style:square;v-text-anchor:top" coordsize="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tfxsQA&#10;AADdAAAADwAAAGRycy9kb3ducmV2LnhtbESPQWvCQBSE70L/w/KE3nTjJgSJriJCoafSqgePj+wz&#10;iWbfht2txn/fLRR6HGbmG2a9HW0v7uRD51jDYp6BIK6d6bjRcDq+zZYgQkQ22DsmDU8KsN28TNZY&#10;GffgL7ofYiMShEOFGtoYh0rKULdkMczdQJy8i/MWY5K+kcbjI8FtL1WWldJix2mhxYH2LdW3w7fV&#10;oGTcF58f+Tk/l0oV1Fz9c3nU+nU67lYgIo3xP/zXfjcaclWU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rX8bEAAAA3QAAAA8AAAAAAAAAAAAAAAAAmAIAAGRycy9k&#10;b3ducmV2LnhtbFBLBQYAAAAABAAEAPUAAACJAwAAAAA=&#10;" path="m33,20r4,l37,12r-4,l4,,,,,8r4,l33,20xe" fillcolor="black" stroked="f">
                    <v:path arrowok="t" o:connecttype="custom" o:connectlocs="33,20;37,20;37,12;33,12;4,0;0,0;0,8;4,8;33,20" o:connectangles="0,0,0,0,0,0,0,0,0"/>
                  </v:shape>
                  <v:shape id="Freeform 3186" o:spid="_x0000_s4201" style="position:absolute;left:1917;top:1809;width:12;height:9;visibility:visible;mso-wrap-style:square;v-text-anchor:top" coordsize="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m0cUA&#10;AADdAAAADwAAAGRycy9kb3ducmV2LnhtbESPX2vCMBTF3wd+h3CFvWk6FSedUVQQNqaMdWPPl+au&#10;6WxuSpLV7tsbQdjj4fz5cZbr3jaiIx9qxwoexhkI4tLpmisFnx/70QJEiMgaG8ek4I8CrFeDuyXm&#10;2p35nboiViKNcMhRgYmxzaUMpSGLYexa4uR9O28xJukrqT2e07ht5CTL5tJizYlgsKWdofJU/NoE&#10;WfyEw/bLH9+6vnjZ0Kszu2qm1P2w3zyBiNTH//Ct/awVTCezR7i+SU9A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GbRxQAAAN0AAAAPAAAAAAAAAAAAAAAAAJgCAABkcnMv&#10;ZG93bnJldi54bWxQSwUGAAAAAAQABAD1AAAAigMAAAAA&#10;" path="m8,9r4,l12,,,,,9r4,l8,9xe" fillcolor="black" stroked="f">
                    <v:path arrowok="t" o:connecttype="custom" o:connectlocs="8,9;12,9;12,0;0,0;0,9;4,9;8,9" o:connectangles="0,0,0,0,0,0,0"/>
                  </v:shape>
                  <v:shape id="Freeform 3187" o:spid="_x0000_s4202" style="position:absolute;left:1859;top:1785;width:33;height:20;visibility:visible;mso-wrap-style:square;v-text-anchor:top" coordsize="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cPsIA&#10;AADdAAAADwAAAGRycy9kb3ducmV2LnhtbERPTYvCMBC9C/6HMIIX0dQqunSNsgiC4F5aRfA2NLNt&#10;2WbSbWKt/94cFjw+3vdm15tadNS6yrKC+SwCQZxbXXGh4HI+TD9AOI+ssbZMCp7kYLcdDjaYaPvg&#10;lLrMFyKEsEtQQel9k0jp8pIMupltiAP3Y1uDPsC2kLrFRwg3tYyjaCUNVhwaSmxoX1L+m92NgolZ&#10;/+nK2PTZFPG+S2/r67c+KTUe9V+fIDz1/i3+dx+1gkW8DHPDm/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lw+wgAAAN0AAAAPAAAAAAAAAAAAAAAAAJgCAABkcnMvZG93&#10;bnJldi54bWxQSwUGAAAAAAQABAD1AAAAhwMAAAAA&#10;" path="m29,20r4,l33,12r-4,l5,,,,,8r5,l29,20xe" fillcolor="black" stroked="f">
                    <v:path arrowok="t" o:connecttype="custom" o:connectlocs="29,20;33,20;33,12;29,12;5,0;0,0;0,8;5,8;29,20" o:connectangles="0,0,0,0,0,0,0,0,0"/>
                  </v:shape>
                  <v:shape id="Freeform 3188" o:spid="_x0000_s4203" style="position:absolute;left:1827;top:1768;width:12;height:12;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RPsUA&#10;AADdAAAADwAAAGRycy9kb3ducmV2LnhtbESPUUsDMRCE3wX/Q1jBN5uzrYeeTUupSH2QgtUfsFzW&#10;u7PJ5kjWNv33RhB8HGbmG2axyt6pI8U0BDZwO6lAEbfBDtwZ+Hh/vrkHlQTZogtMBs6UYLW8vFhg&#10;Y8OJ3+i4l04VCKcGDfQiY6N1anvymCZhJC7eZ4gepcjYaRvxVODe6WlV1drjwGWhx5E2PbWH/bc3&#10;sP2q6+yednf5PHvduXCQOHox5voqrx9BCWX5D/+1X6yB2XT+AL9vyhP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FE+xQAAAN0AAAAPAAAAAAAAAAAAAAAAAJgCAABkcnMv&#10;ZG93bnJldi54bWxQSwUGAAAAAAQABAD1AAAAigMAAAAA&#10;" path="m4,12r8,l12,4,8,,,,,8r4,4xe" fillcolor="black" stroked="f">
                    <v:path arrowok="t" o:connecttype="custom" o:connectlocs="4,12;12,12;12,4;8,0;0,0;0,8;4,12" o:connectangles="0,0,0,0,0,0,0"/>
                  </v:shape>
                  <v:shape id="Freeform 3189" o:spid="_x0000_s4204" style="position:absolute;left:1769;top:1748;width:33;height:16;visibility:visible;mso-wrap-style:square;v-text-anchor:top" coordsize="3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I2MEA&#10;AADdAAAADwAAAGRycy9kb3ducmV2LnhtbERPy4rCMBTdC/MP4Q7MTtPpYJGOUUTwga58MOtLc23q&#10;NDelibb+vVkILg/nPZ33thZ3an3lWMH3KAFBXDhdcangfFoNJyB8QNZYOyYFD/Iwn30Mpphr1/GB&#10;7sdQihjCPkcFJoQml9IXhiz6kWuII3dxrcUQYVtK3WIXw20t0yTJpMWKY4PBhpaGiv/jzSpYu+Vj&#10;s2kyk/xNFl22v6Y7Oq2V+vrsF78gAvXhLX65t1rBTzqO++Ob+AT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pyNjBAAAA3QAAAA8AAAAAAAAAAAAAAAAAmAIAAGRycy9kb3du&#10;cmV2LnhtbFBLBQYAAAAABAAEAPUAAACGAwAAAAA=&#10;" path="m29,16r4,l33,8r-4,l4,,,,,8r4,l29,16xe" fillcolor="black" stroked="f">
                    <v:path arrowok="t" o:connecttype="custom" o:connectlocs="29,16;33,16;33,8;29,8;4,0;0,0;0,8;4,8;29,16" o:connectangles="0,0,0,0,0,0,0,0,0"/>
                  </v:shape>
                  <v:shape id="Freeform 3190" o:spid="_x0000_s4205" style="position:absolute;left:1732;top:1731;width:12;height:12;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fL5cQA&#10;AADdAAAADwAAAGRycy9kb3ducmV2LnhtbESPUUsDMRCE34X+h7BC32yuLT3kbFqkIvZBClZ/wHJZ&#10;784mmyNZ2/TfG0HwcZiZb5j1NnunzhTTENjAfFaBIm6DHbgz8PH+fHcPKgmyRReYDFwpwXYzuVlj&#10;Y8OF3+h8lE4VCKcGDfQiY6N1anvymGZhJC7eZ4gepcjYaRvxUuDe6UVV1drjwGWhx5F2PbWn47c3&#10;8PJV19k9HVb5unw9uHCSOHoxZnqbHx9ACWX5D/+199bAcrGaw++b8gT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3y+XEAAAA3QAAAA8AAAAAAAAAAAAAAAAAmAIAAGRycy9k&#10;b3ducmV2LnhtbFBLBQYAAAAABAAEAPUAAACJAwAAAAA=&#10;" path="m4,12r8,l12,4,8,,,,,8r4,4xe" fillcolor="black" stroked="f">
                    <v:path arrowok="t" o:connecttype="custom" o:connectlocs="4,12;12,12;12,4;8,0;0,0;0,8;4,12" o:connectangles="0,0,0,0,0,0,0"/>
                  </v:shape>
                  <v:shape id="Freeform 3191" o:spid="_x0000_s4206" style="position:absolute;left:1678;top:1711;width:33;height:16;visibility:visible;mso-wrap-style:square;v-text-anchor:top" coordsize="3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zNMUA&#10;AADdAAAADwAAAGRycy9kb3ducmV2LnhtbESPT4vCMBTE7wt+h/AEb2tqF4tUo4jgH9bT6rLnR/Ns&#10;qs1LabK2fvuNIOxxmJnfMItVb2txp9ZXjhVMxgkI4sLpiksF3+ft+wyED8gaa8ek4EEeVsvB2wJz&#10;7Tr+ovsplCJC2OeowITQ5FL6wpBFP3YNcfQurrUYomxLqVvsItzWMk2STFqsOC4YbGhjqLidfq2C&#10;nds89vsmM8nPbN1lx2v6SeedUqNhv56DCNSH//CrfdAKPtJpCs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9/M0xQAAAN0AAAAPAAAAAAAAAAAAAAAAAJgCAABkcnMv&#10;ZG93bnJldi54bWxQSwUGAAAAAAQABAD1AAAAigMAAAAA&#10;" path="m29,16r4,l33,8r-4,l5,,,,,8r5,l29,16xe" fillcolor="black" stroked="f">
                    <v:path arrowok="t" o:connecttype="custom" o:connectlocs="29,16;33,16;33,8;29,8;5,0;0,0;0,8;5,8;29,16" o:connectangles="0,0,0,0,0,0,0,0,0"/>
                  </v:shape>
                  <v:shape id="Freeform 3192" o:spid="_x0000_s4207" style="position:absolute;left:1641;top:1694;width:13;height:12;visibility:visible;mso-wrap-style:square;v-text-anchor:top" coordsize="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p6H8YA&#10;AADdAAAADwAAAGRycy9kb3ducmV2LnhtbESPT2sCMRTE74V+h/AKXopmda3I1ii1YGnBS/13fmye&#10;u0uTlyWJ7vbbNwXB4zAzv2EWq94acSUfGscKxqMMBHHpdMOVgsN+M5yDCBFZo3FMCn4pwGr5+LDA&#10;QruOv+m6i5VIEA4FKqhjbAspQ1mTxTByLXHyzs5bjEn6SmqPXYJbIydZNpMWG04LNbb0XlP5s7tY&#10;BT5/voyzvf4y5+44XZfr7Yc5bZUaPPVvryAi9fEevrU/tYJ88pLD/5v0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p6H8YAAADdAAAADwAAAAAAAAAAAAAAAACYAgAAZHJz&#10;L2Rvd25yZXYueG1sUEsFBgAAAAAEAAQA9QAAAIsDAAAAAA==&#10;" path="m5,12r8,l13,4,9,,,,,8r5,4xe" fillcolor="black" stroked="f">
                    <v:path arrowok="t" o:connecttype="custom" o:connectlocs="5,12;13,12;13,4;9,0;0,0;0,8;5,12" o:connectangles="0,0,0,0,0,0,0"/>
                  </v:shape>
                  <v:shape id="Freeform 3193" o:spid="_x0000_s4208" style="position:absolute;left:1584;top:1674;width:37;height:16;visibility:visible;mso-wrap-style:square;v-text-anchor:top" coordsize="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ikMcA&#10;AADdAAAADwAAAGRycy9kb3ducmV2LnhtbESPQWvCQBSE70L/w/IKvZmNqZaQukqxVMVDoWkOHh/Z&#10;1ySYfRuy2yT++25B8DjMzDfMejuZVgzUu8aygkUUgyAurW64UlB8f8xTEM4ja2wtk4IrOdhuHmZr&#10;zLQd+YuG3FciQNhlqKD2vsukdGVNBl1kO+Lg/djeoA+yr6TucQxw08okjl+kwYbDQo0d7WoqL/mv&#10;UaCn47LIh2v1vjucz6hP+/TwuVfq6XF6ewXhafL38K191Aqek9US/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5opDHAAAA3QAAAA8AAAAAAAAAAAAAAAAAmAIAAGRy&#10;cy9kb3ducmV2LnhtbFBLBQYAAAAABAAEAPUAAACMAwAAAAA=&#10;" path="m33,16r4,l37,8r-4,l4,,,,,8r4,l33,16xe" fillcolor="black" stroked="f">
                    <v:path arrowok="t" o:connecttype="custom" o:connectlocs="33,16;37,16;37,8;33,8;4,0;0,0;0,8;4,8;33,16" o:connectangles="0,0,0,0,0,0,0,0,0"/>
                  </v:shape>
                  <v:shape id="Freeform 3194" o:spid="_x0000_s4209" style="position:absolute;left:1551;top:1657;width:12;height:12;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N5sQA&#10;AADdAAAADwAAAGRycy9kb3ducmV2LnhtbESPUUsDMRCE3wX/Q1jBN5uz5Q45m5aiiD5IwdYfsFzW&#10;u2uTzZGsbfrvjSD4OMzMN8xynb1TJ4ppDGzgflaBIu6CHbk38Ll/uXsAlQTZogtMBi6UYL26vlpi&#10;a8OZP+i0k14VCKcWDQwiU6t16gbymGZhIi7eV4gepcjYaxvxXODe6XlVNdrjyGVhwImeBuqOu29v&#10;4PXQNNk9b+t8WbxvXThKnLwYc3uTN4+ghLL8h//ab9bAYl7X8PumPA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MzebEAAAA3QAAAA8AAAAAAAAAAAAAAAAAmAIAAGRycy9k&#10;b3ducmV2LnhtbFBLBQYAAAAABAAEAPUAAACJAwAAAAA=&#10;" path="m4,12r8,l12,4,8,,,,,8r4,4xe" fillcolor="black" stroked="f">
                    <v:path arrowok="t" o:connecttype="custom" o:connectlocs="4,12;12,12;12,4;8,0;0,0;0,8;4,12" o:connectangles="0,0,0,0,0,0,0"/>
                  </v:shape>
                  <v:shape id="Freeform 3195" o:spid="_x0000_s4210" style="position:absolute;left:1493;top:1637;width:37;height:16;visibility:visible;mso-wrap-style:square;v-text-anchor:top" coordsize="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ZfMYA&#10;AADdAAAADwAAAGRycy9kb3ducmV2LnhtbESPQWvCQBSE7wX/w/KE3upGbUWiq4jFJPRQaPTg8ZF9&#10;JsHs25DdxuTfdwuFHoeZ+YbZ7gfTiJ46V1tWMJ9FIIgLq2suFVzOp5c1COeRNTaWScFIDva7ydMW&#10;Y20f/EV97ksRIOxiVFB538ZSuqIig25mW+Lg3Wxn0AfZlVJ3+Ahw08hFFK2kwZrDQoUtHSsq7vm3&#10;UaCH7PWS92P5fkyvV9QfyTr9TJR6ng6HDQhPg/8P/7UzrWC5eFvB75vwBO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eZfMYAAADdAAAADwAAAAAAAAAAAAAAAACYAgAAZHJz&#10;L2Rvd25yZXYueG1sUEsFBgAAAAAEAAQA9QAAAIsDAAAAAA==&#10;" path="m33,16r4,l37,8r-4,l4,,,,,8r4,l33,16xe" fillcolor="black" stroked="f">
                    <v:path arrowok="t" o:connecttype="custom" o:connectlocs="33,16;37,16;37,8;33,8;4,0;0,0;0,8;4,8;33,16" o:connectangles="0,0,0,0,0,0,0,0,0"/>
                  </v:shape>
                  <v:shape id="Freeform 3196" o:spid="_x0000_s4211" style="position:absolute;left:1460;top:1620;width:13;height:12;visibility:visible;mso-wrap-style:square;v-text-anchor:top" coordsize="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8HMYA&#10;AADdAAAADwAAAGRycy9kb3ducmV2LnhtbESPQWsCMRSE74L/ITyhF6lZtbayGkULLS14Uavnx+a5&#10;u5i8LEl0t/++KRR6HGbmG2a57qwRd/KhdqxgPMpAEBdO11wq+Dq+Pc5BhIis0TgmBd8UYL3q95aY&#10;a9fynu6HWIoE4ZCjgirGJpcyFBVZDCPXECfv4rzFmKQvpfbYJrg1cpJlz9JizWmhwoZeKyquh5tV&#10;4KfD2zg76k9zaU9P22K7ezfnnVIPg26zABGpi//hv/aHVjCdzF7g901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F8HMYAAADdAAAADwAAAAAAAAAAAAAAAACYAgAAZHJz&#10;L2Rvd25yZXYueG1sUEsFBgAAAAAEAAQA9QAAAIsDAAAAAA==&#10;" path="m5,12r8,l13,4,9,,,,,8r5,4xe" fillcolor="black" stroked="f">
                    <v:path arrowok="t" o:connecttype="custom" o:connectlocs="5,12;13,12;13,4;9,0;0,0;0,8;5,12" o:connectangles="0,0,0,0,0,0,0"/>
                  </v:shape>
                  <v:shape id="Freeform 3197" o:spid="_x0000_s4212" style="position:absolute;left:1403;top:1600;width:33;height:16;visibility:visible;mso-wrap-style:square;v-text-anchor:top" coordsize="3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E3sEA&#10;AADdAAAADwAAAGRycy9kb3ducmV2LnhtbERPy4rCMBTdC/MP4Q7MTtPpYJGOUUTwga58MOtLc23q&#10;NDelibb+vVkILg/nPZ33thZ3an3lWMH3KAFBXDhdcangfFoNJyB8QNZYOyYFD/Iwn30Mpphr1/GB&#10;7sdQihjCPkcFJoQml9IXhiz6kWuII3dxrcUQYVtK3WIXw20t0yTJpMWKY4PBhpaGiv/jzSpYu+Vj&#10;s2kyk/xNFl22v6Y7Oq2V+vrsF78gAvXhLX65t1rBTzqOc+Ob+AT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fxN7BAAAA3QAAAA8AAAAAAAAAAAAAAAAAmAIAAGRycy9kb3du&#10;cmV2LnhtbFBLBQYAAAAABAAEAPUAAACGAwAAAAA=&#10;" path="m29,16r4,l33,8r-4,l4,,,,,8r4,l29,16xe" fillcolor="black" stroked="f">
                    <v:path arrowok="t" o:connecttype="custom" o:connectlocs="29,16;33,16;33,8;29,8;4,0;0,0;0,8;4,8;29,16" o:connectangles="0,0,0,0,0,0,0,0,0"/>
                  </v:shape>
                  <v:shape id="Freeform 3198" o:spid="_x0000_s4213" style="position:absolute;left:1370;top:1583;width:8;height:12;visibility:visible;mso-wrap-style:square;v-text-anchor:top" coordsize="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L2cYA&#10;AADdAAAADwAAAGRycy9kb3ducmV2LnhtbESPUWvCMBSF3wf7D+EO9jbTORy2GmUIg23YwVR8vjTX&#10;ptjclCRru39vBGGPh3POdzjL9Whb0ZMPjWMFz5MMBHHldMO1gsP+/WkOIkRkja1jUvBHAdar+7sl&#10;FtoN/EP9LtYiQTgUqMDE2BVShsqQxTBxHXHyTs5bjEn6WmqPQ4LbVk6z7FVabDgtGOxoY6g6736t&#10;gi7PN374On/Oyr4xvvzW2/pYKvX4ML4tQEQa43/41v7QCl6msxyub9IT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1L2cYAAADdAAAADwAAAAAAAAAAAAAAAACYAgAAZHJz&#10;L2Rvd25yZXYueG1sUEsFBgAAAAAEAAQA9QAAAIsDAAAAAA==&#10;" path="m,8r,4l8,12,8,,,,,4,,8xe" fillcolor="black" stroked="f">
                    <v:path arrowok="t" o:connecttype="custom" o:connectlocs="0,8;0,12;8,12;8,0;0,0;0,4;0,8" o:connectangles="0,0,0,0,0,0,0"/>
                  </v:shape>
                  <v:shape id="Freeform 3199" o:spid="_x0000_s4214" style="position:absolute;left:1312;top:1558;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VrsEA&#10;AADdAAAADwAAAGRycy9kb3ducmV2LnhtbERPTYvCMBC9C/6HMII3TVUQ7RpFBEFBFq2C7G1oZtuy&#10;zaQmUeu/3xwEj4/3vVi1phYPcr6yrGA0TEAQ51ZXXCi4nLeDGQgfkDXWlknBizyslt3OAlNtn3yi&#10;RxYKEUPYp6igDKFJpfR5SQb90DbEkfu1zmCI0BVSO3zGcFPLcZJMpcGKY0OJDW1Kyv+yu1GQmJ/M&#10;zfUp49G1OdpDfd/f5t9K9Xvt+gtEoDZ8xG/3TiuYjKdxf3wTn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PVa7BAAAA3QAAAA8AAAAAAAAAAAAAAAAAmAIAAGRycy9kb3du&#10;cmV2LnhtbFBLBQYAAAAABAAEAPUAAACGAwAAAAA=&#10;" path="m29,21r4,l33,13r-4,l4,,,,,9r4,l29,21xe" fillcolor="black" stroked="f">
                    <v:path arrowok="t" o:connecttype="custom" o:connectlocs="29,21;33,21;33,13;29,13;4,0;0,0;0,9;4,9;29,21" o:connectangles="0,0,0,0,0,0,0,0,0"/>
                  </v:shape>
                  <v:shape id="Freeform 3200" o:spid="_x0000_s4215" style="position:absolute;left:1275;top:1546;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BpW8MA&#10;AADdAAAADwAAAGRycy9kb3ducmV2LnhtbESPT4vCMBTE7wt+h/AEb2uqopRqFCkInhb8g16fzbMp&#10;Ni+lyWr105uFBY/DzPyGWaw6W4s7tb5yrGA0TEAQF05XXCo4HjbfKQgfkDXWjknBkzyslr2vBWba&#10;PXhH930oRYSwz1CBCaHJpPSFIYt+6Bri6F1dazFE2ZZSt/iIcFvLcZLMpMWK44LBhnJDxW3/axVs&#10;E9qlJsXLOcfwev6cppgfpkoN+t16DiJQFz7h//ZWK5iMZyP4exOf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BpW8MAAADdAAAADwAAAAAAAAAAAAAAAACYAgAAZHJzL2Rv&#10;d25yZXYueG1sUEsFBgAAAAAEAAQA9QAAAIgDAAAAAA==&#10;" path="m8,8r5,l13,,,,,8r4,l8,8xe" fillcolor="black" stroked="f">
                    <v:path arrowok="t" o:connecttype="custom" o:connectlocs="8,8;13,8;13,0;0,0;0,8;4,8;8,8" o:connectangles="0,0,0,0,0,0,0"/>
                  </v:shape>
                  <v:shape id="Freeform 3201" o:spid="_x0000_s4216" style="position:absolute;left:1218;top:1521;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qucMA&#10;AADdAAAADwAAAGRycy9kb3ducmV2LnhtbESPQYvCMBSE74L/ITxhb5raBZFqFBWVva5Ven00z7bY&#10;vNQm1q6/3iws7HGYmW+Y5bo3teiodZVlBdNJBII4t7riQsE5PYznIJxH1lhbJgU/5GC9Gg6WmGj7&#10;5G/qTr4QAcIuQQWl900ipctLMugmtiEO3tW2Bn2QbSF1i88AN7WMo2gmDVYcFkpsaFdSfjs9jILN&#10;VuqXuWTHdJ9Fc2eud592d6U+Rv1mAcJT7//Df+0vreAznsXw+y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qucMAAADdAAAADwAAAAAAAAAAAAAAAACYAgAAZHJzL2Rv&#10;d25yZXYueG1sUEsFBgAAAAAEAAQA9QAAAIgDAAAAAA==&#10;" path="m33,21r4,l37,13r-4,l4,,,,,9r4,l33,21xe" fillcolor="black" stroked="f">
                    <v:path arrowok="t" o:connecttype="custom" o:connectlocs="33,21;37,21;37,13;33,13;4,0;0,0;0,9;4,9;33,21" o:connectangles="0,0,0,0,0,0,0,0,0"/>
                  </v:shape>
                  <v:shape id="Freeform 3202" o:spid="_x0000_s4217" style="position:absolute;left:1185;top:1509;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0JscA&#10;AADdAAAADwAAAGRycy9kb3ducmV2LnhtbESPS2vDMBCE74H+B7GB3mI5CQmuGyWUQmhvSVNfelus&#10;9YNYK9eSH+mvrwqFHIeZ+YbZHSbTiIE6V1tWsIxiEMS51TWXCrLP4yIB4TyyxsYyKbiRg8P+YbbD&#10;VNuRP2i4+FIECLsUFVTet6mULq/IoItsSxy8wnYGfZBdKXWHY4CbRq7ieCsN1hwWKmzptaL8eumN&#10;AnN7eku+Mz+e+2OTfP2MxXlzPSn1OJ9enkF4mvw9/N9+1wrWq+0a/t6EJyD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tCbHAAAA3QAAAA8AAAAAAAAAAAAAAAAAmAIAAGRy&#10;cy9kb3ducmV2LnhtbFBLBQYAAAAABAAEAPUAAACMAwAAAAA=&#10;" path="m8,8r4,l12,,,,,8r4,l8,8xe" fillcolor="black" stroked="f">
                    <v:path arrowok="t" o:connecttype="custom" o:connectlocs="8,8;12,8;12,0;0,0;0,8;4,8;8,8" o:connectangles="0,0,0,0,0,0,0"/>
                  </v:shape>
                  <v:shape id="Freeform 3203" o:spid="_x0000_s4218" style="position:absolute;left:1127;top:1484;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VsUA&#10;AADdAAAADwAAAGRycy9kb3ducmV2LnhtbESPQWvCQBSE7wX/w/IEb82mtgRJXUWllV5NLLk+ss8k&#10;NPs2Zrcx+uvdQsHjMDPfMMv1aFoxUO8aywpeohgEcWl1w5WCY/75vADhPLLG1jIpuJKD9WrytMRU&#10;2wsfaMh8JQKEXYoKau+7VEpX1mTQRbYjDt7J9gZ9kH0ldY+XADetnMdxIg02HBZq7GhXU/mT/RoF&#10;m63UN/Nd7POPIl44czr7fDgrNZuOm3cQnkb/CP+3v7SC13nyBn9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dWxQAAAN0AAAAPAAAAAAAAAAAAAAAAAJgCAABkcnMv&#10;ZG93bnJldi54bWxQSwUGAAAAAAQABAD1AAAAigMAAAAA&#10;" path="m33,21r4,l37,13r-4,l4,,,,,9r4,l33,21xe" fillcolor="black" stroked="f">
                    <v:path arrowok="t" o:connecttype="custom" o:connectlocs="33,21;37,21;37,13;33,13;4,0;0,0;0,9;4,9;33,21" o:connectangles="0,0,0,0,0,0,0,0,0"/>
                  </v:shape>
                  <v:shape id="Freeform 3204" o:spid="_x0000_s4219" style="position:absolute;left:1094;top:1472;width:13;height:8;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vWMMA&#10;AADdAAAADwAAAGRycy9kb3ducmV2LnhtbESPQYvCMBSE74L/IbwFb5quUildo0hB8CSoi16fzdum&#10;2LyUJmrdX78RhD0OM/MNs1j1thF36nztWMHnJAFBXDpdc6Xg+7gZZyB8QNbYOCYFT/KwWg4HC8y1&#10;e/Ce7odQiQhhn6MCE0KbS+lLQxb9xLXE0ftxncUQZVdJ3eEjwm0jp0kylxZrjgsGWyoMldfDzSrY&#10;JrTPTIaXc4Hh97k7pVgcU6VGH/36C0SgPvyH3+2tVjCbzlN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tvWMMAAADdAAAADwAAAAAAAAAAAAAAAACYAgAAZHJzL2Rv&#10;d25yZXYueG1sUEsFBgAAAAAEAAQA9QAAAIgDAAAAAA==&#10;" path="m8,8r5,l13,,,,,8r4,l8,8xe" fillcolor="black" stroked="f">
                    <v:path arrowok="t" o:connecttype="custom" o:connectlocs="8,8;13,8;13,0;0,0;0,8;4,8;8,8" o:connectangles="0,0,0,0,0,0,0"/>
                  </v:shape>
                  <v:shape id="Freeform 3205" o:spid="_x0000_s4220" style="position:absolute;left:1037;top:1447;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poQcUA&#10;AADdAAAADwAAAGRycy9kb3ducmV2LnhtbESPQWvCQBSE70L/w/IK3nSjQjDRVUpBUChSY6F4e2Rf&#10;k9Ds27i7avrv3YLgcZiZb5jlujetuJLzjWUFk3ECgri0uuFKwddxM5qD8AFZY2uZFPyRh/XqZbDE&#10;XNsbH+hahEpECPscFdQhdLmUvqzJoB/bjjh6P9YZDFG6SmqHtwg3rZwmSSoNNhwXauzovabyt7gY&#10;BYk5FS7Th4In392n/Wgvu3O2V2r42r8tQATqwzP8aG+1gtk0TeH/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mhBxQAAAN0AAAAPAAAAAAAAAAAAAAAAAJgCAABkcnMv&#10;ZG93bnJldi54bWxQSwUGAAAAAAQABAD1AAAAigMAAAAA&#10;" path="m28,21r5,l33,13r-5,l4,,,,,9r4,l28,21xe" fillcolor="black" stroked="f">
                    <v:path arrowok="t" o:connecttype="custom" o:connectlocs="28,21;33,21;33,13;28,13;4,0;0,0;0,9;4,9;28,21" o:connectangles="0,0,0,0,0,0,0,0,0"/>
                  </v:shape>
                  <v:shape id="Freeform 3206" o:spid="_x0000_s4221" style="position:absolute;left:1004;top:1435;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yJcUA&#10;AADdAAAADwAAAGRycy9kb3ducmV2LnhtbESPT4vCMBTE7wt+h/AEb5quy2rtGkUWxL359+Lt0Tzb&#10;YvNSm2irn94Iwh6HmfkNM523phQ3ql1hWcHnIAJBnFpdcKbgsF/2YxDOI2ssLZOCOzmYzzofU0y0&#10;bXhLt53PRICwS1BB7n2VSOnSnAy6ga2Ig3eytUEfZJ1JXWMT4KaUwygaSYMFh4UcK/rNKT3vrkaB&#10;uU9W8eXgm811WcbHR3PafJ/XSvW67eIHhKfW/4ff7T+t4Gs4GsPrTX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rIlxQAAAN0AAAAPAAAAAAAAAAAAAAAAAJgCAABkcnMv&#10;ZG93bnJldi54bWxQSwUGAAAAAAQABAD1AAAAigMAAAAA&#10;" path="m8,8r4,l12,,,,,8r4,l8,8xe" fillcolor="black" stroked="f">
                    <v:path arrowok="t" o:connecttype="custom" o:connectlocs="8,8;12,8;12,0;0,0;0,8;4,8;8,8" o:connectangles="0,0,0,0,0,0,0"/>
                  </v:shape>
                  <v:shape id="Freeform 3207" o:spid="_x0000_s4222" style="position:absolute;left:946;top:1410;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lZqMEA&#10;AADdAAAADwAAAGRycy9kb3ducmV2LnhtbERPTYvCMBC9C/6HMII3TVUQ7RpFBEFBFq2C7G1oZtuy&#10;zaQmUeu/3xwEj4/3vVi1phYPcr6yrGA0TEAQ51ZXXCi4nLeDGQgfkDXWlknBizyslt3OAlNtn3yi&#10;RxYKEUPYp6igDKFJpfR5SQb90DbEkfu1zmCI0BVSO3zGcFPLcZJMpcGKY0OJDW1Kyv+yu1GQmJ/M&#10;zfUp49G1OdpDfd/f5t9K9Xvt+gtEoDZ8xG/3TiuYjKdxbnwTn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5WajBAAAA3QAAAA8AAAAAAAAAAAAAAAAAmAIAAGRycy9kb3du&#10;cmV2LnhtbFBLBQYAAAAABAAEAPUAAACGAwAAAAA=&#10;" path="m29,21r4,l33,13r-4,l4,,,,,9r4,l29,21xe" fillcolor="black" stroked="f">
                    <v:path arrowok="t" o:connecttype="custom" o:connectlocs="29,21;33,21;33,13;29,13;4,0;0,0;0,9;4,9;29,21" o:connectangles="0,0,0,0,0,0,0,0,0"/>
                  </v:shape>
                  <v:shape id="Freeform 3208" o:spid="_x0000_s4223" style="position:absolute;left:909;top:1398;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DzMYA&#10;AADdAAAADwAAAGRycy9kb3ducmV2LnhtbESPT2vCQBTE74V+h+UVems2WipJdBUpSL3Vqhdvj+wz&#10;CWbfxuyaP376bqHgcZiZ3zCL1WBq0VHrKssKJlEMgji3uuJCwfGweUtAOI+ssbZMCkZysFo+Py0w&#10;07bnH+r2vhABwi5DBaX3TSaly0sy6CLbEAfvbFuDPsi2kLrFPsBNLadxPJMGKw4LJTb0WVJ+2d+M&#10;AjOmX8n16PvdbVMnp3t/3n1cvpV6fRnWcxCeBv8I/7e3WsH7dJbC3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GDzMYAAADdAAAADwAAAAAAAAAAAAAAAACYAgAAZHJz&#10;L2Rvd25yZXYueG1sUEsFBgAAAAAEAAQA9QAAAIsDAAAAAA==&#10;" path="m8,8r4,l12,,,,,8r4,l8,8xe" fillcolor="black" stroked="f">
                    <v:path arrowok="t" o:connecttype="custom" o:connectlocs="8,8;12,8;12,0;0,0;0,8;4,8;8,8" o:connectangles="0,0,0,0,0,0,0"/>
                  </v:shape>
                  <v:shape id="Freeform 3209" o:spid="_x0000_s4224" style="position:absolute;left:856;top:1373;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Dc8MA&#10;AADdAAAADwAAAGRycy9kb3ducmV2LnhtbERPXWvCMBR9H/gfwhV8W1MdzLUzigjChDE0G4y9XZq7&#10;tqy5qUnU+u/Nw8DHw/lerAbbiTP50DpWMM1yEMSVMy3XCr4+t48vIEJENtg5JgVXCrBajh4WWBp3&#10;4QOddaxFCuFQooImxr6UMlQNWQyZ64kT9+u8xZigr6XxeEnhtpOzPH+WFltODQ32tGmo+tMnqyC3&#10;P9oX5qB5+t3v3Xt32h2LD6Um42H9CiLSEO/if/ebUfA0m6f96U1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bDc8MAAADdAAAADwAAAAAAAAAAAAAAAACYAgAAZHJzL2Rv&#10;d25yZXYueG1sUEsFBgAAAAAEAAQA9QAAAIgDAAAAAA==&#10;" path="m28,21r5,l33,13r-5,l4,,,,,9r4,l28,21xe" fillcolor="black" stroked="f">
                    <v:path arrowok="t" o:connecttype="custom" o:connectlocs="28,21;33,21;33,13;28,13;4,0;0,0;0,9;4,9;28,21" o:connectangles="0,0,0,0,0,0,0,0,0"/>
                  </v:shape>
                  <v:shape id="Freeform 3210" o:spid="_x0000_s4225" style="position:absolute;left:819;top:1361;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ZF8YA&#10;AADdAAAADwAAAGRycy9kb3ducmV2LnhtbESPS2vDMBCE74X8B7GF3Bo5Dm1cN4ophdDe8rz0tlgb&#10;28RaOZbiR399VCj0OMzMN8wqG0wtOmpdZVnBfBaBIM6trrhQcDpunhIQziNrrC2TgpEcZOvJwwpT&#10;bXveU3fwhQgQdikqKL1vUildXpJBN7MNcfDOtjXog2wLqVvsA9zUMo6iF2mw4rBQYkMfJeWXw80o&#10;MOPrZ3I9+X5329TJ909/3j1ftkpNH4f3NxCeBv8f/mt/aQWLeDmH3zfh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4ZF8YAAADdAAAADwAAAAAAAAAAAAAAAACYAgAAZHJz&#10;L2Rvd25yZXYueG1sUEsFBgAAAAAEAAQA9QAAAIsDAAAAAA==&#10;" path="m8,8r4,l12,,,,,8r4,l8,8xe" fillcolor="black" stroked="f">
                    <v:path arrowok="t" o:connecttype="custom" o:connectlocs="8,8;12,8;12,0;0,0;0,8;4,8;8,8" o:connectangles="0,0,0,0,0,0,0"/>
                  </v:shape>
                  <v:shape id="Freeform 3211" o:spid="_x0000_s4226" style="position:absolute;left:761;top:1336;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8ZMMA&#10;AADdAAAADwAAAGRycy9kb3ducmV2LnhtbESPQYvCMBSE78L+h/AEb5paQaVrFFdc8ardxeujebZl&#10;m5faZGv11xtB8DjMzDfMYtWZSrTUuNKygvEoAkGcWV1yruAn/R7OQTiPrLGyTApu5GC1/OgtMNH2&#10;ygdqjz4XAcIuQQWF93UipcsKMuhGtiYO3tk2Bn2QTS51g9cAN5WMo2gqDZYcFgqsaVNQ9nf8NwrW&#10;X1Lfze9pl25P0dyZ88Wn7UWpQb9bf4Lw1Pl3+NXeawWTeBbD801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q8ZMMAAADdAAAADwAAAAAAAAAAAAAAAACYAgAAZHJzL2Rv&#10;d25yZXYueG1sUEsFBgAAAAAEAAQA9QAAAIgDAAAAAA==&#10;" path="m33,21r4,l37,13r-4,l4,,,,,9r4,l33,21xe" fillcolor="black" stroked="f">
                    <v:path arrowok="t" o:connecttype="custom" o:connectlocs="33,21;37,21;37,13;33,13;4,0;0,0;0,9;4,9;33,21" o:connectangles="0,0,0,0,0,0,0,0,0"/>
                  </v:shape>
                  <v:shape id="Freeform 3212" o:spid="_x0000_s4227" style="position:absolute;left:728;top:1324;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i+8YA&#10;AADdAAAADwAAAGRycy9kb3ducmV2LnhtbESPT4vCMBTE78J+h/AWvGmqotutRlkE0Zt/1sveHs2z&#10;LTYv3Sba6qc3guBxmJnfMLNFa0pxpdoVlhUM+hEI4tTqgjMFx99VLwbhPLLG0jIpuJGDxfyjM8NE&#10;24b3dD34TAQIuwQV5N5XiZQuzcmg69uKOHgnWxv0QdaZ1DU2AW5KOYyiiTRYcFjIsaJlTun5cDEK&#10;zO17Hf8ffbO7rMr4796cduPzVqnuZ/szBeGp9e/wq73RCkbDrx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Ai+8YAAADdAAAADwAAAAAAAAAAAAAAAACYAgAAZHJz&#10;L2Rvd25yZXYueG1sUEsFBgAAAAAEAAQA9QAAAIsDAAAAAA==&#10;" path="m8,8r4,l12,,,,,8r4,l8,8xe" fillcolor="black" stroked="f">
                    <v:path arrowok="t" o:connecttype="custom" o:connectlocs="8,8;12,8;12,0;0,0;0,8;4,8;8,8" o:connectangles="0,0,0,0,0,0,0"/>
                  </v:shape>
                  <v:shape id="Freeform 3213" o:spid="_x0000_s4228" style="position:absolute;left:671;top:1299;width:37;height:21;visibility:visible;mso-wrap-style:square;v-text-anchor:top" coordsize="3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i8MA&#10;AADdAAAADwAAAGRycy9kb3ducmV2LnhtbESPQYvCMBSE74L/IbwFb5quikrXKLqo7FWreH00z7Zs&#10;81KbbK3++o0geBxm5htmvmxNKRqqXWFZwecgAkGcWl1wpuCYbPszEM4jaywtk4I7OVguup05xtre&#10;eE/NwWciQNjFqCD3voqldGlOBt3AVsTBu9jaoA+yzqSu8RbgppTDKJpIgwWHhRwr+s4p/T38GQWr&#10;tdQPczrvks05mjlzufqkuSrV+2hXXyA8tf4dfrV/tILRcDqG55v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Bi8MAAADdAAAADwAAAAAAAAAAAAAAAACYAgAAZHJzL2Rv&#10;d25yZXYueG1sUEsFBgAAAAAEAAQA9QAAAIgDAAAAAA==&#10;" path="m32,21r5,l37,13r-5,l4,,,,,9r4,l32,21xe" fillcolor="black" stroked="f">
                    <v:path arrowok="t" o:connecttype="custom" o:connectlocs="32,21;37,21;37,13;32,13;4,0;0,0;0,9;4,9;32,21" o:connectangles="0,0,0,0,0,0,0,0,0"/>
                  </v:shape>
                  <v:shape id="Freeform 3214" o:spid="_x0000_s4229" style="position:absolute;left:638;top:1287;width:12;height:8;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fFMUA&#10;AADdAAAADwAAAGRycy9kb3ducmV2LnhtbESPT4vCMBTE74LfITzB25qui1q7RpEFcW/+vXh7NM+2&#10;2LzUJtq6n94ICx6HmfkNM1u0phR3ql1hWcHnIAJBnFpdcKbgeFh9xCCcR9ZYWiYFD3KwmHc7M0y0&#10;bXhH973PRICwS1BB7n2VSOnSnAy6ga2Ig3e2tUEfZJ1JXWMT4KaUwygaS4MFh4UcK/rJKb3sb0aB&#10;eUzX8fXom+1tVcanv+a8HV02SvV77fIbhKfWv8P/7V+t4Gs4GcHrTX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R8UxQAAAN0AAAAPAAAAAAAAAAAAAAAAAJgCAABkcnMv&#10;ZG93bnJldi54bWxQSwUGAAAAAAQABAD1AAAAigMAAAAA&#10;" path="m8,8r4,l12,,,,,8r4,l8,8xe" fillcolor="black" stroked="f">
                    <v:path arrowok="t" o:connecttype="custom" o:connectlocs="8,8;12,8;12,0;0,0;0,8;4,8;8,8" o:connectangles="0,0,0,0,0,0,0"/>
                  </v:shape>
                  <v:shape id="Freeform 3215" o:spid="_x0000_s4230" style="position:absolute;left:580;top:1262;width:33;height:21;visibility:visible;mso-wrap-style:square;v-text-anchor:top" coordsize="3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nMUA&#10;AADdAAAADwAAAGRycy9kb3ducmV2LnhtbESPQWsCMRSE74L/ITzBm2a1YHU1ighCBSl1LRRvj81z&#10;d3HzsiZR13/fFAoeh5n5hlmsWlOLOzlfWVYwGiYgiHOrKy4UfB+3gykIH5A11pZJwZM8rJbdzgJT&#10;bR98oHsWChEh7FNUUIbQpFL6vCSDfmgb4uidrTMYonSF1A4fEW5qOU6SiTRYcVwosaFNSfkluxkF&#10;iTllbqYPGY9+mi+7r2+76+xTqX6vXc9BBGrDK/zf/tAK3sbvE/h7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6cxQAAAN0AAAAPAAAAAAAAAAAAAAAAAJgCAABkcnMv&#10;ZG93bnJldi54bWxQSwUGAAAAAAQABAD1AAAAigMAAAAA&#10;" path="m29,21r4,l33,13r-4,l4,,,,,9r4,l29,21xe" fillcolor="black" stroked="f">
                    <v:path arrowok="t" o:connecttype="custom" o:connectlocs="29,21;33,21;33,13;29,13;4,0;0,0;0,9;4,9;29,21" o:connectangles="0,0,0,0,0,0,0,0,0"/>
                  </v:shape>
                  <v:shape id="Freeform 3216" o:spid="_x0000_s4231" style="position:absolute;left:547;top:1250;width:8;height:8;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mU48cA&#10;AADdAAAADwAAAGRycy9kb3ducmV2LnhtbESPT2vCQBTE7wW/w/IEb3XTSKukrkH8hz2VaA/29sg+&#10;s8Hs25BdNf32bqHQ4zAzv2HmeW8bcaPO144VvIwTEMSl0zVXCr6O2+cZCB+QNTaOScEPecgXg6c5&#10;ZtrduaDbIVQiQthnqMCE0GZS+tKQRT92LXH0zq6zGKLsKqk7vEe4bWSaJG/SYs1xwWBLK0Pl5XC1&#10;CjaTz97482t7ORWnovn+WOvdZq3UaNgv30EE6sN/+K+91wom6XQKv2/i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ZlOPHAAAA3QAAAA8AAAAAAAAAAAAAAAAAmAIAAGRy&#10;cy9kb3ducmV2LnhtbFBLBQYAAAAABAAEAPUAAACMAwAAAAA=&#10;" path="m4,l,,,8r8,l8,,4,xe" fillcolor="black" stroked="f">
                    <v:path arrowok="t" o:connecttype="custom" o:connectlocs="4,0;0,0;0,8;8,8;8,0;4,0" o:connectangles="0,0,0,0,0,0"/>
                  </v:shape>
                  <v:shape id="Freeform 3217" o:spid="_x0000_s4232" style="position:absolute;left:490;top:1225;width:32;height:17;visibility:visible;mso-wrap-style:square;v-text-anchor:top" coordsize="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ZEsMA&#10;AADdAAAADwAAAGRycy9kb3ducmV2LnhtbERPXWvCMBR9H+w/hDvwbaaroFvXVIY4EUHGuoKvl+au&#10;LWtuSpLZ+u/Ng+Dj4Xzn68n04kzOd5YVvMwTEMS11R03Cqqfz+dXED4ga+wtk4ILeVgXjw85ZtqO&#10;/E3nMjQihrDPUEEbwpBJ6euWDPq5HYgj92udwRCha6R2OMZw08s0SZbSYMexocWBNi3Vf+W/UZCG&#10;8asqd1VzmPZvVTmsTlt3PCk1e5o+3kEEmsJdfHPvtYJFuopz45v4BGR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ZZEsMAAADdAAAADwAAAAAAAAAAAAAAAACYAgAAZHJzL2Rv&#10;d25yZXYueG1sUEsFBgAAAAAEAAQA9QAAAIgDAAAAAA==&#10;" path="m28,17r4,l32,9r-4,l4,,,,,9r4,l28,17xe" fillcolor="black" stroked="f">
                    <v:path arrowok="t" o:connecttype="custom" o:connectlocs="28,17;32,17;32,9;28,9;4,0;0,0;0,9;4,9;28,17" o:connectangles="0,0,0,0,0,0,0,0,0"/>
                  </v:shape>
                  <v:shape id="Freeform 3218" o:spid="_x0000_s4233" style="position:absolute;left:453;top:1209;width:12;height:12;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bg8UA&#10;AADdAAAADwAAAGRycy9kb3ducmV2LnhtbESPUUsDMRCE3wX/Q9iCbzbXFk89mxapiD5IweoPWC7r&#10;3dlkcyTbNv33RhB8HGbmG2a5zt6pI8U0BDYwm1agiNtgB+4MfH48X9+BSoJs0QUmA2dKsF5dXiyx&#10;seHE73TcSacKhFODBnqRsdE6tT15TNMwEhfvK0SPUmTstI14KnDv9Lyqau1x4LLQ40ibntr97uAN&#10;vHzXdXZP25t8XrxtXdhLHL0YczXJjw+ghLL8h//ar9bAYn57D79vyhP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JuDxQAAAN0AAAAPAAAAAAAAAAAAAAAAAJgCAABkcnMv&#10;ZG93bnJldi54bWxQSwUGAAAAAAQABAD1AAAAigMAAAAA&#10;" path="m4,12r8,l12,4,8,,,,,8r4,4xe" fillcolor="black" stroked="f">
                    <v:path arrowok="t" o:connecttype="custom" o:connectlocs="4,12;12,12;12,4;8,0;0,0;0,8;4,12" o:connectangles="0,0,0,0,0,0,0"/>
                  </v:shape>
                  <v:shape id="Freeform 3219" o:spid="_x0000_s4234" style="position:absolute;left:395;top:1188;width:37;height:17;visibility:visible;mso-wrap-style:square;v-text-anchor:top" coordsize="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cKMAA&#10;AADdAAAADwAAAGRycy9kb3ducmV2LnhtbERPTYvCMBC9C/6HMII3Ta1QtBpFBGE9ybqKHodmbKrN&#10;pDRZrf/eHBb2+Hjfy3Vna/Gk1leOFUzGCQjiwumKSwWnn91oBsIHZI21Y1LwJg/rVb+3xFy7F3/T&#10;8xhKEUPY56jAhNDkUvrCkEU/dg1x5G6utRgibEupW3zFcFvLNEkyabHi2GCwoa2h4nH8tQq2yR7P&#10;NsP7/KAvqdlk7iH1VanhoNssQATqwr/4z/2lFUzTWdwf38QnIF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ccKMAAAADdAAAADwAAAAAAAAAAAAAAAACYAgAAZHJzL2Rvd25y&#10;ZXYueG1sUEsFBgAAAAAEAAQA9QAAAIUDAAAAAA==&#10;" path="m33,17r4,l37,9r-4,l4,,,,,9r4,l33,17xe" fillcolor="black" stroked="f">
                    <v:path arrowok="t" o:connecttype="custom" o:connectlocs="33,17;37,17;37,9;33,9;4,0;0,0;0,9;4,9;33,17" o:connectangles="0,0,0,0,0,0,0,0,0"/>
                  </v:shape>
                  <v:shape id="Freeform 3220" o:spid="_x0000_s4235" style="position:absolute;left:638;top:1871;width:395;height:399;visibility:visible;mso-wrap-style:square;v-text-anchor:top" coordsize="39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8b8IA&#10;AADdAAAADwAAAGRycy9kb3ducmV2LnhtbESPQWsCMRSE70L/Q3gFb5p1pbJsjVIWCl5rZc+P5DVZ&#10;unlZNlG3/vpGEDwOM/MNs91PvhcXGmMXWMFqWYAg1sF0bBWcvj8XFYiYkA32gUnBH0XY715mW6xN&#10;uPIXXY7JigzhWKMCl9JQSxm1I49xGQbi7P2E0WPKcrTSjHjNcN/Lsig20mPHecHhQI0j/Xs8ewVv&#10;+rzWrbsNrbNN1bjSxra0Ss1fp493EImm9Aw/2gejYF1WK7i/yU9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bxvwgAAAN0AAAAPAAAAAAAAAAAAAAAAAJgCAABkcnMvZG93&#10;bnJldi54bWxQSwUGAAAAAAQABAD1AAAAhwMAAAAA&#10;" path="m177,r,4l156,4r,4l140,8r,4l131,12r,4l119,16r,5l102,25r,4l86,33r,4l61,58r-4,l57,66,33,86r,9l28,95r,8l24,103r,8l20,111r-4,21l12,132,8,152r-4,l4,181r-4,l,218r4,l4,247r4,l8,259r4,l12,267r4,l16,280r4,l24,296r4,l33,312r4,l57,337r25,29l90,366r,4l98,370r,4l107,374r,4l127,382r,4l140,386r,5l148,391r,4l177,395r,4l218,399r,-4l246,395r,-4l255,391r,-5l267,386r,-4l275,382r,-4l288,378r,-4l304,370r,-4l329,349r,-4l362,317r,-9l366,308r,-8l370,300r,-8l374,292r4,-21l382,271r,-12l386,259r,-8l390,251r,-29l395,222r,-45l390,177r,-29l386,148r,-8l382,140r-4,-25l374,115,370,99r-4,l362,82r-4,l337,58r-8,l308,33r-8,l300,29r-8,l292,25r-9,l283,21,263,16r,-4l242,8r,-4l214,4r,-4l177,xe" stroked="f">
                    <v:path arrowok="t" o:connecttype="custom" o:connectlocs="177,4;156,8;140,12;131,16;119,21;102,29;86,37;57,58;33,86;28,95;24,103;20,111;12,132;4,152;0,181;4,218;8,247;12,259;16,267;20,280;28,296;37,312;82,366;90,370;98,374;107,378;127,386;140,391;148,395;177,399;218,395;246,391;255,386;267,382;275,378;288,374;304,366;329,345;362,308;366,300;370,292;378,271;382,259;386,251;390,222;395,177;390,148;386,140;378,115;370,99;362,82;337,58;308,33;300,29;292,25;283,21;263,12;242,4;214,0" o:connectangles="0,0,0,0,0,0,0,0,0,0,0,0,0,0,0,0,0,0,0,0,0,0,0,0,0,0,0,0,0,0,0,0,0,0,0,0,0,0,0,0,0,0,0,0,0,0,0,0,0,0,0,0,0,0,0,0,0,0,0"/>
                  </v:shape>
                  <v:shape id="Freeform 3221" o:spid="_x0000_s4236" style="position:absolute;left:658;top:1871;width:161;height:275;visibility:visible;mso-wrap-style:square;v-text-anchor:top" coordsize="16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ti8YA&#10;AADdAAAADwAAAGRycy9kb3ducmV2LnhtbESPQWvCQBSE70L/w/IKXqRujCAhukpbtPUaFYq3R/Y1&#10;Cc2+TXfXmPbXu4WCx2FmvmFWm8G0oifnG8sKZtMEBHFpdcOVgtNx95SB8AFZY2uZFPyQh836YbTC&#10;XNsrF9QfQiUihH2OCuoQulxKX9Zk0E9tRxy9T+sMhihdJbXDa4SbVqZJspAGG44LNXb0WlP5dbgY&#10;Bb9bLgv3di764eV9ks0/Fpfd7Fup8ePwvAQRaAj38H97rxXM0yyFvzfx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Eti8YAAADdAAAADwAAAAAAAAAAAAAAAACYAgAAZHJz&#10;L2Rvd25yZXYueG1sUEsFBgAAAAAEAAQA9QAAAIsDAAAAAA==&#10;" path="m,275r4,-4l4,267r4,-4l8,259r5,-4l13,251r8,-8l21,238r4,-4l25,230r4,-4l29,222r8,-8l37,210r4,-4l41,201r9,-8l50,189r4,-4l54,181r4,-4l58,173r8,-9l66,160r4,-4l70,152r4,-4l74,144r8,-8l82,132r5,-5l87,123r8,-8l95,111r4,-4l99,103r4,-4l103,95r8,-9l111,82r4,-4l115,74r5,-4l120,66r8,-8l128,53r4,-4l132,45r8,-8l140,33r4,-4l144,25r4,-4l148,16r9,-8l157,4,161,e" filled="f" strokeweight="0">
                    <v:path arrowok="t" o:connecttype="custom" o:connectlocs="0,275;4,271;4,267;8,263;8,259;13,255;13,251;21,243;21,238;25,234;25,230;29,226;29,222;37,214;37,210;41,206;41,201;50,193;50,189;54,185;54,181;58,177;58,173;66,164;66,160;70,156;70,152;74,148;74,144;82,136;82,132;87,127;87,123;95,115;95,111;99,107;99,103;103,99;103,95;111,86;111,82;115,78;115,74;120,70;120,66;128,58;128,53;132,49;132,45;140,37;140,33;144,29;144,25;148,21;148,16;157,8;157,4;161,0" o:connectangles="0,0,0,0,0,0,0,0,0,0,0,0,0,0,0,0,0,0,0,0,0,0,0,0,0,0,0,0,0,0,0,0,0,0,0,0,0,0,0,0,0,0,0,0,0,0,0,0,0,0,0,0,0,0,0,0,0,0"/>
                  </v:shape>
                  <v:shape id="Freeform 3222" o:spid="_x0000_s4237" style="position:absolute;left:773;top:1929;width:190;height:324;visibility:visible;mso-wrap-style:square;v-text-anchor:top" coordsize="19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w8cYA&#10;AADdAAAADwAAAGRycy9kb3ducmV2LnhtbESPQWvCQBSE74X+h+UVvNVNVUyaukqriAUv1fTQ4yP7&#10;mg3Nvg3Z1cR/7xYEj8PMfMMsVoNtxJk6XztW8DJOQBCXTtdcKfguts8ZCB+QNTaOScGFPKyWjw8L&#10;zLXr+UDnY6hEhLDPUYEJoc2l9KUhi37sWuLo/brOYoiyq6TusI9w28hJksylxZrjgsGW1obKv+PJ&#10;Kpilh37zU26L1692ZzYn3OOHS5UaPQ3vbyACDeEevrU/tYLpJJvC/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hw8cYAAADdAAAADwAAAAAAAAAAAAAAAACYAgAAZHJz&#10;L2Rvd25yZXYueG1sUEsFBgAAAAAEAAQA9QAAAIsDAAAAAA==&#10;" path="m,324r5,-4l5,316r4,-4l9,308r4,-4l13,300r8,-9l21,287r4,-4l25,279r8,-8l33,267r4,-4l37,259r5,-5l42,250r8,-8l50,238r4,-4l54,230r8,-8l62,217r4,-4l66,209r4,-4l70,201r9,-8l79,189r4,-4l83,180r8,-8l91,168r4,-4l95,160r4,-4l99,152r8,-9l107,139r4,-4l111,131r9,-8l120,119r4,-4l124,111r4,-5l128,102r8,-8l136,90r4,-4l140,82r8,-8l148,69r5,-4l153,61r4,-4l157,53r8,-8l165,41r4,-4l169,32r8,-8l177,20r4,-4l181,12r5,-4l186,4,190,e" filled="f" strokeweight="0">
                    <v:path arrowok="t" o:connecttype="custom" o:connectlocs="5,320;9,312;13,304;21,291;25,283;33,271;37,263;42,254;50,242;54,234;62,222;66,213;70,205;79,193;83,185;91,172;95,164;99,156;107,143;111,135;120,123;124,115;128,106;136,94;140,86;148,74;153,65;157,57;165,45;169,37;177,24;181,16;186,8;190,0" o:connectangles="0,0,0,0,0,0,0,0,0,0,0,0,0,0,0,0,0,0,0,0,0,0,0,0,0,0,0,0,0,0,0,0,0,0"/>
                  </v:shape>
                  <v:shape id="Freeform 3223" o:spid="_x0000_s4238" style="position:absolute;left:983;top:2146;width:29;height:50;visibility:visible;mso-wrap-style:square;v-text-anchor:top" coordsize="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GJsYA&#10;AADdAAAADwAAAGRycy9kb3ducmV2LnhtbESPT2vCQBTE70K/w/IKvekm1opGV7GBihQv/gOPj+wz&#10;iWbfhuyq8dt3C4LHYWZ+w0znranEjRpXWlYQ9yIQxJnVJecK9ruf7giE88gaK8uk4EEO5rO3zhQT&#10;be+8odvW5yJA2CWooPC+TqR0WUEGXc/WxME72cagD7LJpW7wHuCmkv0oGkqDJYeFAmtKC8ou26tR&#10;sGqvJo3O37+HdLken+OvND6ah1If7+1iAsJT61/hZ3ulFXz2RwP4fxOe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gGJsYAAADdAAAADwAAAAAAAAAAAAAAAACYAgAAZHJz&#10;L2Rvd25yZXYueG1sUEsFBgAAAAAEAAQA9QAAAIsDAAAAAA==&#10;" path="m,50l8,42r,-5l13,33r,-4l17,25r,-4l25,13r,-4l29,5,29,e" filled="f" strokeweight="0">
                    <v:path arrowok="t" o:connecttype="custom" o:connectlocs="0,50;8,42;8,37;13,33;13,29;17,25;17,21;25,13;25,9;29,5;29,0" o:connectangles="0,0,0,0,0,0,0,0,0,0,0"/>
                  </v:shape>
                  <v:shape id="Freeform 3224" o:spid="_x0000_s4239" style="position:absolute;left:625;top:1859;width:416;height:419;visibility:visible;mso-wrap-style:square;v-text-anchor:top" coordsize="416,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RPMMA&#10;AADdAAAADwAAAGRycy9kb3ducmV2LnhtbESPQYvCMBSE78L+h/AWvGlSRZFqlGVhQbytLnh9Ns+0&#10;2Lx0m9jWf78RhD0OM/MNs9kNrhYdtaHyrCGbKhDEhTcVWw0/p6/JCkSIyAZrz6ThQQF227fRBnPj&#10;e/6m7hitSBAOOWooY2xyKUNRksMw9Q1x8q6+dRiTbK00LfYJ7mo5U2opHVacFkps6LOk4na8Ow1n&#10;/O1Ut1yoJqtP9uCCtZes13r8PnysQUQa4n/41d4bDfPZagHP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wRPMMAAADdAAAADwAAAAAAAAAAAAAAAACYAgAAZHJzL2Rv&#10;d25yZXYueG1sUEsFBgAAAAAEAAQA9QAAAIgDAAAAAA==&#10;" path="m,209r,37l4,263r5,8l9,279r4,8l17,300r12,20l41,333r5,8l54,349r4,8l66,361r12,13l87,378r8,8l132,407r12,l161,415r33,l202,419r8,l218,415r25,l259,411r9,-4l276,407r8,-4l296,398r21,-12l329,374r9,-4l346,361r8,-4l358,349r8,-8l371,333r12,-13l395,300r4,-13l403,279r,-8l408,263r4,-17l412,222r4,-9l416,205r-4,-8l412,168r-4,-16l403,144r,-9l399,127r-4,-12l383,94,371,82r-5,-8l358,65r-4,-8l346,53r-8,-8l329,41,317,28,296,16,284,12,276,8r-8,l259,4,243,,161,,144,8r-12,l95,28r-8,9l78,41,66,53r-8,4l54,65r-8,9l41,82,29,94,17,115r-4,12l9,135r,9l4,152,,168r,41l25,209r,-41l29,160r4,-8l33,144r4,-9l41,123r5,-12l58,98r4,-8l70,82r4,-8l83,70,95,57r8,-4l111,45,140,33r13,l169,24r37,l243,24r8,4l259,33r9,l276,37r12,4l301,45r12,12l321,61r8,9l338,74r4,8l350,90r4,8l366,111r5,12l375,135r4,9l379,152r4,8l387,168r,29l391,213r,-8l387,213r,33l383,255r-4,8l379,271r-4,8l371,292r-5,12l354,316r-4,8l342,333r-4,8l329,345r-8,8l313,357r-12,13l288,374r-12,4l268,382r-9,l251,386r-8,4l210,390r-8,4l210,394r-16,-4l169,390r-16,-8l140,382,111,370r-8,-9l95,357,83,345r-9,-4l70,333r-8,-9l58,316,46,304,41,292,37,279r-4,-8l33,263r-4,-8l25,246r,-37l,209xe" fillcolor="black" stroked="f">
                    <v:path arrowok="t" o:connecttype="custom" o:connectlocs="4,263;13,287;41,333;58,357;87,378;144,407;202,419;243,415;276,407;317,386;346,361;366,341;395,300;403,271;412,222;412,197;403,144;395,115;366,74;346,53;317,28;276,8;243,0;132,8;78,41;54,65;29,94;9,135;0,168;25,168;33,144;46,111;70,82;95,57;140,33;206,24;259,33;288,41;321,61;342,82;366,111;379,144;387,168;391,205;383,255;375,279;354,316;338,341;313,357;276,378;251,386;202,394;169,390;111,370;83,345;62,324;41,292;33,263;25,209" o:connectangles="0,0,0,0,0,0,0,0,0,0,0,0,0,0,0,0,0,0,0,0,0,0,0,0,0,0,0,0,0,0,0,0,0,0,0,0,0,0,0,0,0,0,0,0,0,0,0,0,0,0,0,0,0,0,0,0,0,0,0"/>
                  </v:shape>
                  <v:shape id="Freeform 3225" o:spid="_x0000_s4240" style="position:absolute;left:699;top:419;width:2777;height:3241;visibility:visible;mso-wrap-style:square;v-text-anchor:top" coordsize="2777,3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v+cUA&#10;AADdAAAADwAAAGRycy9kb3ducmV2LnhtbESPwWrDMBBE74H+g9hCb4lct5jgRgmhONCS5mAnH7BY&#10;W8nEWhlLSdy/rwqFHIeZecOsNpPrxZXG0HlW8LzIQBC3XndsFJyOu/kSRIjIGnvPpOCHAmzWD7MV&#10;ltrfuKZrE41IEA4lKrAxDqWUobXkMCz8QJy8bz86jEmORuoRbwnueplnWSEddpwWLA70bqk9Nxen&#10;oPk8+L3tc2P2p7yuqq8iVq+FUk+P0/YNRKQp3sP/7Q+t4CVfFv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5xQAAAN0AAAAPAAAAAAAAAAAAAAAAAJgCAABkcnMv&#10;ZG93bnJldi54bWxQSwUGAAAAAAQABAD1AAAAigMAAAAA&#10;" path="m46,l37,r,9l66,29,99,50r29,24l161,95r29,21l222,140r29,21l317,202r29,20l445,284r28,21l510,325r33,17l609,383r33,16l675,420r37,16l745,453r33,20l815,490r33,16l885,523r33,20l992,576r33,17l1062,609r41,16l1177,650r164,49l1383,708r45,12l1469,728r136,25l1646,761r90,17l1782,790r41,8l1868,806r41,9l1950,827r41,8l2033,847r37,13l2111,872r37,17l2181,901r37,16l2251,934r24,16l2333,991r29,25l2432,1086r24,29l2481,1139r49,58l2555,1230r25,29l2604,1292r62,98l2687,1423r16,33l2720,1493r12,33l2744,1563r17,74l2769,1711r-12,111l2732,1896r-41,70l2666,2003r-29,37l2604,2077r-41,33l2522,2147r-45,33l2432,2217r-50,37l2329,2287r-54,37l2218,2357r-58,37l2098,2427r-65,37l1963,2501r-70,32l1815,2570r-75,37l1658,2640r-82,37l1403,2751r-90,33l1218,2821r-197,74l815,2969r-107,37l597,3043r-231,74l128,3191,4,3232r-4,l,3241r4,l128,3200r238,-74l597,3052r111,-37l815,2978r206,-75l1218,2829r95,-37l1403,2760r173,-74l1658,2649r82,-33l1815,2579r78,-37l1963,2509r70,-37l2098,2435r62,-33l2226,2365r57,-33l2337,2295r53,-33l2440,2225r45,-37l2530,2155r41,-37l2613,2085r32,-37l2674,2011r25,-37l2740,1896r25,-74l2777,1711r-8,-74l2752,1563r-12,-37l2728,1493r-17,-37l2695,1423r-21,-41l2613,1283r-25,-33l2563,1222r-24,-33l2489,1131r-25,-24l2440,1078r-70,-70l2341,983r-58,-41l2251,926r-33,-17l2181,893r-33,-13l2111,864r-41,-12l2033,839r-42,-12l1950,819r-41,-13l1868,798r-45,-8l1782,782r-46,-13l1646,753r-41,-8l1469,720r-41,-8l1383,699r-42,-8l1177,642r-74,-25l1062,601r-37,-17l992,568,918,535,885,514,848,498,815,482,778,465,745,445,712,428,675,412,642,391,609,375,543,333,510,317,482,296,453,276,354,214,325,194,260,153,231,132,198,107,169,87,136,66,107,42,74,21,46,xe" fillcolor="black" stroked="f">
                    <v:path arrowok="t" o:connecttype="custom" o:connectlocs="66,29;190,116;346,222;543,342;712,436;848,506;1025,593;1341,699;1605,753;1823,798;1991,835;2148,889;2275,950;2456,1115;2580,1259;2703,1456;2761,1637;2691,1966;2563,2110;2382,2254;2160,2394;1893,2533;1576,2677;1021,2895;366,3117;0,3241;597,3052;1218,2829;1658,2649;1963,2509;2226,2365;2440,2225;2613,2085;2740,1896;2752,1563;2695,1423;2563,1222;2440,1078;2251,926;2111,864;1950,819;1782,782;1469,720;1177,642;992,568;815,482;675,412;510,317;325,194;169,87;46,0" o:connectangles="0,0,0,0,0,0,0,0,0,0,0,0,0,0,0,0,0,0,0,0,0,0,0,0,0,0,0,0,0,0,0,0,0,0,0,0,0,0,0,0,0,0,0,0,0,0,0,0,0,0,0"/>
                  </v:shape>
                  <v:rect id="Rectangle 3226" o:spid="_x0000_s4241" style="position:absolute;left:5159;top:1867;width:1546;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d0LMYA&#10;AADdAAAADwAAAGRycy9kb3ducmV2LnhtbESPQWvCQBSE74L/YXlCb3VXbaNNs5FSEAqtB2Oh10f2&#10;mQSzb9PsqvHfu4WCx2FmvmGy9WBbcabeN441zKYKBHHpTMOVhu/95nEFwgdkg61j0nAlD+t8PMow&#10;Ne7COzoXoRIRwj5FDXUIXSqlL2uy6KeuI47ewfUWQ5R9JU2Plwi3rZwrlUiLDceFGjt6r6k8Fier&#10;AZMn87s9LL72n6cEX6pBbZ5/lNYPk+HtFUSgIdzD/+0Po2ExXy3h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d0LMYAAADdAAAADwAAAAAAAAAAAAAAAACYAgAAZHJz&#10;L2Rvd25yZXYueG1sUEsFBgAAAAAEAAQA9QAAAIsDAAAAAA==&#10;" stroked="f"/>
                  <v:shape id="Freeform 3227" o:spid="_x0000_s4242" style="position:absolute;left:5146;top:1855;width:1568;height:415;visibility:visible;mso-wrap-style:square;v-text-anchor:top" coordsize="156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HEsQA&#10;AADdAAAADwAAAGRycy9kb3ducmV2LnhtbERPTWvCQBC9F/oflil4KboxFivRNYSQQg8tovXS2zQ7&#10;JsHsbMhuYvz33UOhx8f73qWTacVIvWssK1guIhDEpdUNVwrOX2/zDQjnkTW2lknBnRyk+8eHHSba&#10;3vhI48lXIoSwS1BB7X2XSOnKmgy6he2IA3exvUEfYF9J3eMthJtWxlG0lgYbDg01dpTXVF5Pg1Fg&#10;Kftx9HLI4udLPmTFZ/H6/VEoNXuasi0IT5P/F/+537WCVbw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5RxLEAAAA3QAAAA8AAAAAAAAAAAAAAAAAmAIAAGRycy9k&#10;b3ducmV2LnhtbFBLBQYAAAAABAAEAPUAAACJAwAAAAA=&#10;" path="m13,l9,,,8,,411r4,l9,415r1555,l1564,411r4,l1568,8r-4,-4l1564,r-9,l13,r,24l1555,24,1543,12r,390l1555,390,13,390r12,12l25,12,13,24,13,xe" fillcolor="black" stroked="f">
                    <v:path arrowok="t" o:connecttype="custom" o:connectlocs="13,0;9,0;0,8;0,411;4,411;9,415;1564,415;1564,411;1568,411;1568,8;1564,4;1564,0;1555,0;13,0;13,24;1555,24;1543,12;1543,402;1555,390;13,390;25,402;25,12;13,24;13,0" o:connectangles="0,0,0,0,0,0,0,0,0,0,0,0,0,0,0,0,0,0,0,0,0,0,0,0"/>
                  </v:shape>
                  <v:shape id="Freeform 3228" o:spid="_x0000_s4243" style="position:absolute;left:6833;top:1855;width:267;height:24;visibility:visible;mso-wrap-style:square;v-text-anchor:top" coordsize="26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3aMYA&#10;AADdAAAADwAAAGRycy9kb3ducmV2LnhtbESP0WoCMRRE3wX/IVyhL1Kzal3sahRtKYiCRe0HXDbX&#10;3eDmZtmkuv59IxR8HGbmDDNftrYSV2q8caxgOEhAEOdOGy4U/Jy+XqcgfEDWWDkmBXfysFx0O3PM&#10;tLvxga7HUIgIYZ+hgjKEOpPS5yVZ9ANXE0fv7BqLIcqmkLrBW4TbSo6SJJUWDceFEmv6KCm/HH+t&#10;gk83ad1bf1etv812f5+MUwomVeql165mIAK14Rn+b2+0gvFo+g6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j3aMYAAADdAAAADwAAAAAAAAAAAAAAAACYAgAAZHJz&#10;L2Rvd25yZXYueG1sUEsFBgAAAAAEAAQA9QAAAIsDAAAAAA==&#10;" path="m12,l8,,,8,,20r4,l8,24r255,l263,20r4,l267,8,263,4r,-4l255,,12,xe" fillcolor="black" stroked="f">
                    <v:path arrowok="t" o:connecttype="custom" o:connectlocs="12,0;8,0;0,8;0,20;4,20;8,24;263,24;263,20;267,20;267,8;263,4;263,0;255,0;12,0" o:connectangles="0,0,0,0,0,0,0,0,0,0,0,0,0,0"/>
                  </v:shape>
                  <v:shape id="Freeform 3229" o:spid="_x0000_s4244" style="position:absolute;left:6833;top:1661;width:267;height:25;visibility:visible;mso-wrap-style:square;v-text-anchor:top" coordsize="2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d8wMUA&#10;AADdAAAADwAAAGRycy9kb3ducmV2LnhtbERPTWvCQBC9F/oflin0IrpRQTTNRsRSKFUKjYLXMTtN&#10;otnZNLsx6b/vHoQeH+87WQ+mFjdqXWVZwXQSgSDOra64UHA8vI2XIJxH1lhbJgW/5GCdPj4kGGvb&#10;8xfdMl+IEMIuRgWl900spctLMugmtiEO3LdtDfoA20LqFvsQbmo5i6KFNFhxaCixoW1J+TXrjILL&#10;eTRsC2df993pMsXu8+O463+Uen4aNi8gPA3+X3x3v2sF89kq7A9vwhO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3zAxQAAAN0AAAAPAAAAAAAAAAAAAAAAAJgCAABkcnMv&#10;ZG93bnJldi54bWxQSwUGAAAAAAQABAD1AAAAigMAAAAA&#10;" path="m12,l8,,,8,,21r4,l8,25r255,l263,21r4,l267,8,263,4r,-4l255,,12,xe" fillcolor="black" stroked="f">
                    <v:path arrowok="t" o:connecttype="custom" o:connectlocs="12,0;8,0;0,8;0,21;4,21;8,25;263,25;263,21;267,21;267,8;263,4;263,0;255,0;12,0" o:connectangles="0,0,0,0,0,0,0,0,0,0,0,0,0,0"/>
                  </v:shape>
                  <v:shape id="Freeform 3230" o:spid="_x0000_s4245" style="position:absolute;left:6833;top:2438;width:267;height:25;visibility:visible;mso-wrap-style:square;v-text-anchor:top" coordsize="2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ZW8cA&#10;AADdAAAADwAAAGRycy9kb3ducmV2LnhtbESPQWvCQBSE70L/w/IKvUjdREHa1FVEEYoWoanQ62v2&#10;NYnNvo3ZjYn/visIHoeZ+YaZLXpTiTM1rrSsIB5FIIgzq0vOFRy+Ns8vIJxH1lhZJgUXcrCYPwxm&#10;mGjb8SedU5+LAGGXoILC+zqR0mUFGXQjWxMH79c2Bn2QTS51g12Am0qOo2gqDZYcFgqsaVVQ9pe2&#10;RsHxZ9ivcmfXH+33McZ2vz3supNST4/98g2Ep97fw7f2u1YwGb/GcH0Tn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L2VvHAAAA3QAAAA8AAAAAAAAAAAAAAAAAmAIAAGRy&#10;cy9kb3ducmV2LnhtbFBLBQYAAAAABAAEAPUAAACMAwAAAAA=&#10;" path="m12,l8,,,9,,21r4,l8,25r255,l263,21r4,l267,9,263,5r,-5l255,,12,xe" fillcolor="black" stroked="f">
                    <v:path arrowok="t" o:connecttype="custom" o:connectlocs="12,0;8,0;0,9;0,21;4,21;8,25;263,25;263,21;267,21;267,9;263,5;263,0;255,0;12,0" o:connectangles="0,0,0,0,0,0,0,0,0,0,0,0,0,0"/>
                  </v:shape>
                  <v:shape id="Freeform 3231" o:spid="_x0000_s4246" style="position:absolute;left:6833;top:2245;width:267;height:25;visibility:visible;mso-wrap-style:square;v-text-anchor:top" coordsize="2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HLMcA&#10;AADdAAAADwAAAGRycy9kb3ducmV2LnhtbESPQWvCQBSE70L/w/IKvUjdGEHa1FVEEYoWoanQ62v2&#10;NYnNvo3ZjYn/visIHoeZ+YaZLXpTiTM1rrSsYDyKQBBnVpecKzh8bZ5fQDiPrLGyTAou5GAxfxjM&#10;MNG24086pz4XAcIuQQWF93UipcsKMuhGtiYO3q9tDPogm1zqBrsAN5WMo2gqDZYcFgqsaVVQ9pe2&#10;RsHxZ9ivcmfXH+33cYztfnvYdSelnh775RsIT72/h2/td61gEr/GcH0Tn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ZRyzHAAAA3QAAAA8AAAAAAAAAAAAAAAAAmAIAAGRy&#10;cy9kb3ducmV2LnhtbFBLBQYAAAAABAAEAPUAAACMAwAAAAA=&#10;" path="m12,l8,,,8,,21r4,l8,25r255,l263,21r4,l267,8,263,4r,-4l255,,12,xe" fillcolor="black" stroked="f">
                    <v:path arrowok="t" o:connecttype="custom" o:connectlocs="12,0;8,0;0,8;0,21;4,21;8,25;263,25;263,21;267,21;267,8;263,4;263,0;255,0;12,0" o:connectangles="0,0,0,0,0,0,0,0,0,0,0,0,0,0"/>
                  </v:shape>
                  <v:shape id="Freeform 3232" o:spid="_x0000_s4247" style="position:absolute;left:6780;top:1855;width:78;height:415;visibility:visible;mso-wrap-style:square;v-text-anchor:top" coordsize="7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6vcgA&#10;AADdAAAADwAAAGRycy9kb3ducmV2LnhtbESPT2vCQBTE74V+h+UVvBTdqFRt6ioiFjwo4h9acntk&#10;n0kw+zZmV43fvisUPA4z8xtmPG1MKa5Uu8Kygm4nAkGcWl1wpuCw/26PQDiPrLG0TAru5GA6eX0Z&#10;Y6ztjbd03flMBAi7GBXk3lexlC7NyaDr2Io4eEdbG/RB1pnUNd4C3JSyF0UDabDgsJBjRfOc0tPu&#10;YhS8r35oeEk+upv14Xex9Ul1HJ4TpVpvzewLhKfGP8P/7aVW0O999uHxJjw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Pq9yAAAAN0AAAAPAAAAAAAAAAAAAAAAAJgCAABk&#10;cnMvZG93bnJldi54bWxQSwUGAAAAAAQABAD1AAAAjQMAAAAA&#10;" path="m78,16l78,4r-4,l69,,57,r,4l53,8,57,4,53,8r-4,8l45,20,37,32r,9l28,49r,4l24,61r,8l16,78r,12l12,94r,8l8,106r,13l4,123r,29l,160r,41l4,209r,-4l8,197,,205r,41l4,250r,33l8,287r,13l12,308r,4l16,320r,13l24,341r,8l28,357r,4l37,374r,8l45,390r4,8l53,402r,5l57,411r,4l69,415r5,-4l78,411r,-13l69,386r-4,-4l61,374r,-9l53,357r,-4l53,349r-4,-8l49,337,41,324r,-12l37,304r,-4l32,291r,-12l28,275r,-33l24,238r,-25l28,205r,-4l24,193r,-25l28,160r,-29l32,127r,-12l37,111r,-9l41,98r,-12l49,74r,-5l53,61r,-4l61,45r,-4l61,37r4,-5l69,24r5,-4l78,16xe" fillcolor="black" stroked="f">
                    <v:path arrowok="t" o:connecttype="custom" o:connectlocs="78,4;69,0;57,4;57,4;49,16;37,32;28,49;24,61;16,78;12,94;8,106;4,123;0,160;4,209;8,197;0,246;4,283;8,300;12,312;16,333;24,349;28,361;37,382;49,398;53,407;57,415;74,411;78,398;65,382;61,365;53,353;49,341;41,324;37,304;32,291;28,275;24,238;28,205;24,193;28,160;32,127;37,111;41,98;49,74;53,61;61,45;61,37;69,24;78,16" o:connectangles="0,0,0,0,0,0,0,0,0,0,0,0,0,0,0,0,0,0,0,0,0,0,0,0,0,0,0,0,0,0,0,0,0,0,0,0,0,0,0,0,0,0,0,0,0,0,0,0,0"/>
                  </v:shape>
                  <v:shape id="Freeform 3233" o:spid="_x0000_s4248" style="position:absolute;left:7076;top:1855;width:74;height:415;visibility:visible;mso-wrap-style:square;v-text-anchor:top" coordsize="74,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JoccA&#10;AADdAAAADwAAAGRycy9kb3ducmV2LnhtbESPQWvCQBSE74L/YXlCb3VjbG2NriLSloJ60AYab4/s&#10;Mwlm34bsVtN/7xYKHoeZ+YaZLztTiwu1rrKsYDSMQBDnVldcKEi/3h9fQTiPrLG2TAp+ycFy0e/N&#10;MdH2ynu6HHwhAoRdggpK75tESpeXZNANbUMcvJNtDfog20LqFq8BbmoZR9FEGqw4LJTY0Lqk/Hz4&#10;MQrsevd8LN6+dbpptsSZffnI4o1SD4NuNQPhqfP38H/7UysYx9Mn+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pyaHHAAAA3QAAAA8AAAAAAAAAAAAAAAAAmAIAAGRy&#10;cy9kb3ducmV2LnhtbFBLBQYAAAAABAAEAPUAAACMAwAAAAA=&#10;" path="m24,8l16,,8,,,8r,8l,12r,8l8,32r,9l16,49r,8l20,61r,8l24,74r,8l28,86r,4l33,98r,4l37,111r,8l41,127r,16l45,148r,53l49,209r4,-12l45,205r,49l41,263r,16l37,287r,13l33,304r,8l28,316r,8l24,328r,9l20,341r,8l16,353r,8l8,374r,8l,390r,12l,398r,13l4,411r4,4l20,415r,-4l24,407r,-5l24,398r9,-12l33,382r,-4l41,370r,-9l45,357r,-8l49,345r,-8l53,333r,-9l57,320r,-8l61,308r,-12l66,287r,-16l70,263r,-50l74,201r-4,-8l70,139r-4,-4l66,119r-5,-8l61,102,57,94r,-4l53,82r,-4l49,74r,-9l45,61r,-8l41,49r,-4l33,32r,-8l24,16r,-4l24,8xe" fillcolor="black" stroked="f">
                    <v:path arrowok="t" o:connecttype="custom" o:connectlocs="16,0;0,8;0,12;8,32;16,49;20,61;24,74;28,86;33,98;37,111;41,127;45,148;49,209;45,205;41,263;37,287;33,304;28,316;24,328;20,341;16,353;8,374;0,390;0,398;4,411;20,415;24,407;24,398;33,382;41,370;45,357;49,345;53,333;57,320;61,308;66,287;70,263;74,201;70,139;66,119;61,102;57,90;53,78;49,65;45,53;41,45;33,24;24,12" o:connectangles="0,0,0,0,0,0,0,0,0,0,0,0,0,0,0,0,0,0,0,0,0,0,0,0,0,0,0,0,0,0,0,0,0,0,0,0,0,0,0,0,0,0,0,0,0,0,0,0"/>
                  </v:shape>
                  <v:shape id="Freeform 3234" o:spid="_x0000_s4249" style="position:absolute;left:6780;top:1661;width:78;height:218;visibility:visible;mso-wrap-style:square;v-text-anchor:top" coordsize="78,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RW8gA&#10;AADdAAAADwAAAGRycy9kb3ducmV2LnhtbESPQU/CQBSE7yb+h80z8SZbUQQqCxESkZOB0hC4PbvP&#10;trH7tumupfDrXRITjpOZ+SYzmXWmEi01rrSs4LEXgSDOrC45V5Bu3x9GIJxH1lhZJgUncjCb3t5M&#10;MNb2yBtqE5+LAGEXo4LC+zqW0mUFGXQ9WxMH79s2Bn2QTS51g8cAN5XsR9GLNFhyWCiwpkVB2U/y&#10;axTsnw8f6XCRDuafu9YlX2u3Wp4zpe7vurdXEJ46fw3/t1dawVN/PIDLm/AE5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oFFbyAAAAN0AAAAPAAAAAAAAAAAAAAAAAJgCAABk&#10;cnMvZG93bnJldi54bWxQSwUGAAAAAAQABAD1AAAAjQMAAAAA&#10;" path="m57,214r4,4l74,218r,-4l78,210r,-12l74,198,57,181r,4l61,185,49,173r,-4l37,157r,4l41,157r-9,-9l28,136r-4,l28,124r-8,-9l16,119,28,107,20,91r4,l24,74r4,l28,66r4,l37,58r4,-4l41,50r-4,4l45,50r4,-9l65,25r9,-4l78,21,78,8,74,4,74,,61,,57,4,65,,57,,24,33r4,l28,29,16,41r,4l12,50r4,l12,50r,8l8,58r,16l4,74,,107r8,8l4,107,16,95,4,99,,128r4,4l8,152r4,l8,157r8,8l20,177r8,4l24,177r,4l37,194r4,8l49,206r8,8xe" fillcolor="black" stroked="f">
                    <v:path arrowok="t" o:connecttype="custom" o:connectlocs="61,218;74,214;78,198;57,181;61,185;49,169;37,161;32,148;24,136;20,115;28,107;24,91;28,74;32,66;41,54;37,54;49,41;74,21;78,8;74,0;57,4;57,0;28,33;16,41;12,50;12,50;8,58;4,74;8,115;16,95;0,128;8,152;8,157;20,177;24,177;37,194;49,206" o:connectangles="0,0,0,0,0,0,0,0,0,0,0,0,0,0,0,0,0,0,0,0,0,0,0,0,0,0,0,0,0,0,0,0,0,0,0,0,0"/>
                  </v:shape>
                  <v:shape id="Freeform 3235" o:spid="_x0000_s4250" style="position:absolute;left:7076;top:1661;width:70;height:218;visibility:visible;mso-wrap-style:square;v-text-anchor:top" coordsize="70,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9tsYA&#10;AADdAAAADwAAAGRycy9kb3ducmV2LnhtbESPT2vCQBTE7wW/w/IEb3VjLKLRVURa8FALxj94fGSf&#10;STD7Nuyumn77bqHQ4zAzv2EWq8404kHO15YVjIYJCOLC6ppLBcfDx+sUhA/IGhvLpOCbPKyWvZcF&#10;Zto+eU+PPJQiQthnqKAKoc2k9EVFBv3QtsTRu1pnMETpSqkdPiPcNDJNkok0WHNcqLClTUXFLb8b&#10;BV8nvdvaXE9vZ7fbX9L12/3z3So16HfrOYhAXfgP/7W3WsE4nU3g901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z9tsYAAADdAAAADwAAAAAAAAAAAAAAAACYAgAAZHJz&#10;L2Rvd25yZXYueG1sUEsFBgAAAAAEAAQA9QAAAIsDAAAAAA==&#10;" path="m20,4l20,,8,,4,4,,4,,17r8,8l12,33r8,4l16,33r4,8l24,41r-4,l28,50r5,8l37,58r-4,l37,62r,4l41,70r4,12l49,82r-4,25l53,115,61,95,49,99r-4,29l41,132r,8l37,144r4,4l37,148r-4,9l28,161r5,l28,161r-4,8l20,173r4,l20,173r-4,8l,198r,8l4,198,,202r,12l4,214r4,4l20,218r,-4l24,206,41,189r4,-8l49,177r-4,l49,177r4,-8l57,165r-4,l57,165r4,-13l66,148r,-8l70,136,66,115r-5,4l70,99,66,66r-5,l66,62,61,58r,-4l57,50,53,41r-4,l53,41,45,33,41,25r-4,l41,25,28,13r,4l33,17,20,4xe" fillcolor="black" stroked="f">
                    <v:path arrowok="t" o:connecttype="custom" o:connectlocs="20,0;4,4;0,17;12,33;16,33;24,41;28,50;37,58;37,62;41,70;49,82;53,115;49,99;41,132;37,144;37,148;28,161;28,161;20,173;20,173;0,198;4,198;0,214;8,218;20,214;41,189;49,177;49,177;57,165;57,165;66,148;70,136;61,119;66,66;66,62;61,54;53,41;53,41;41,25;41,25;28,17;20,4" o:connectangles="0,0,0,0,0,0,0,0,0,0,0,0,0,0,0,0,0,0,0,0,0,0,0,0,0,0,0,0,0,0,0,0,0,0,0,0,0,0,0,0,0,0"/>
                  </v:shape>
                  <v:shape id="Freeform 3236" o:spid="_x0000_s4251" style="position:absolute;left:6780;top:2245;width:78;height:218;visibility:visible;mso-wrap-style:square;v-text-anchor:top" coordsize="78,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qt8kA&#10;AADdAAAADwAAAGRycy9kb3ducmV2LnhtbESPT2vCQBTE74LfYXlCb7rR/tFGV2mFtp6KxiDt7TX7&#10;TILZtyG7jamfvlsoeBxm5jfMYtWZSrTUuNKygvEoAkGcWV1yriDdvwxnIJxH1lhZJgU/5GC17PcW&#10;GGt75h21ic9FgLCLUUHhfR1L6bKCDLqRrYmDd7SNQR9kk0vd4DnATSUnUfQgDZYcFgqsaV1Qdkq+&#10;jYKPu8+3dLpO75/fD61LvrZu83rJlLoZdE9zEJ46fw3/tzdawe3kcQp/b8IT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5qt8kAAADdAAAADwAAAAAAAAAAAAAAAACYAgAA&#10;ZHJzL2Rvd25yZXYueG1sUEsFBgAAAAAEAAQA9QAAAI4DAAAAAA==&#10;" path="m74,21r4,l78,8,74,4,74,,61,,57,4,65,,57,,24,33r4,l28,29,16,41r,4l12,49r4,l12,49r,9l8,58r,16l4,74,,107r8,8l4,107,16,95,4,99,,128r4,4l8,152r4,l8,156r8,9l20,177r8,4l24,177r,4l37,193r4,9l49,206r8,8l61,218r13,l74,214r4,-4l78,198r-4,l57,181r,4l61,185,49,173r,-4l37,156r,5l41,156r-9,-8l28,136r-4,l28,124r-4,-5l20,115r-4,4l28,107,24,99,20,91r4,l24,74r4,l28,66r4,l37,58r4,-4l41,49r-4,5l45,49r4,-8l65,25r9,-4xe" fillcolor="black" stroked="f">
                    <v:path arrowok="t" o:connecttype="custom" o:connectlocs="78,21;74,4;61,0;65,0;24,33;28,29;16,45;16,49;12,58;8,74;0,107;4,107;4,99;4,132;12,152;16,165;28,181;24,181;41,202;57,214;74,218;78,210;74,198;57,185;49,173;37,156;41,156;28,136;28,124;20,115;28,107;20,91;24,74;28,66;37,58;41,49;45,49;65,25" o:connectangles="0,0,0,0,0,0,0,0,0,0,0,0,0,0,0,0,0,0,0,0,0,0,0,0,0,0,0,0,0,0,0,0,0,0,0,0,0,0"/>
                  </v:shape>
                  <v:shape id="Freeform 3237" o:spid="_x0000_s4252" style="position:absolute;left:7076;top:2245;width:70;height:218;visibility:visible;mso-wrap-style:square;v-text-anchor:top" coordsize="70,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X8MA&#10;AADdAAAADwAAAGRycy9kb3ducmV2LnhtbERPz2vCMBS+C/sfwht403TdkK4aRcYGHlSwTvH4aN7a&#10;YvNSkqjdf28OgseP7/ds0ZtWXMn5xrKCt3ECgri0uuFKwe/+Z5SB8AFZY2uZFPyTh8X8ZTDDXNsb&#10;7+hahErEEPY5KqhD6HIpfVmTQT+2HXHk/qwzGCJ0ldQObzHctDJNkok02HBsqLGjr5rKc3ExCrYH&#10;vVnZQmfno9vsTuny47L+tkoNX/vlFESgPjzFD/dKK3hPP+Pc+CY+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MX8MAAADdAAAADwAAAAAAAAAAAAAAAACYAgAAZHJzL2Rv&#10;d25yZXYueG1sUEsFBgAAAAAEAAQA9QAAAIgDAAAAAA==&#10;" path="m20,4l20,,8,,4,4,,4,,17r8,8l12,33r8,4l16,33r4,8l24,41r-4,l28,49r5,9l37,58r-4,l37,62r,4l41,70r4,12l49,82r-4,25l53,115,61,95,49,99r-4,29l41,132r,8l37,144r4,4l37,148r-4,8l28,161r5,l28,161r-4,8l20,173r4,l20,173r-4,8l,198r,8l4,198,,202r,12l4,214r4,4l20,218r,-4l24,206,41,189r-4,l41,189r4,-8l49,177r-4,l49,177r4,-8l57,165r-4,l57,165r4,-13l66,148r,-8l70,136,66,115r-5,4l70,99,66,66r-5,l66,62,61,58r,-4l57,49,53,41r-4,l53,41,45,33,41,25r-4,l41,25,28,12r,5l33,17,20,4xe" fillcolor="black" stroked="f">
                    <v:path arrowok="t" o:connecttype="custom" o:connectlocs="20,0;4,4;0,17;12,33;16,33;24,41;28,49;37,58;37,62;41,70;49,82;53,115;49,99;41,132;37,144;37,148;28,161;28,161;20,173;20,173;0,198;4,198;0,214;8,218;20,214;41,189;41,189;49,177;49,177;57,165;57,165;66,148;70,136;61,119;66,66;66,62;61,54;53,41;53,41;41,25;41,25;28,17;20,4" o:connectangles="0,0,0,0,0,0,0,0,0,0,0,0,0,0,0,0,0,0,0,0,0,0,0,0,0,0,0,0,0,0,0,0,0,0,0,0,0,0,0,0,0,0,0"/>
                  </v:shape>
                  <v:shape id="Freeform 3238" o:spid="_x0000_s4253" style="position:absolute;left:7125;top:1756;width:25;height:608;visibility:visible;mso-wrap-style:square;v-text-anchor:top" coordsize="2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aIcUA&#10;AADdAAAADwAAAGRycy9kb3ducmV2LnhtbESPzW7CMBCE75V4B2uReisOFFUkxaCIip9rAKnXJd7G&#10;KfE6xC6kb18jVeI4mplvNPNlbxtxpc7XjhWMRwkI4tLpmisFx8P6ZQbCB2SNjWNS8EselovB0xwz&#10;7W5c0HUfKhEh7DNUYEJoMyl9aciiH7mWOHpfrrMYouwqqTu8Rbht5CRJ3qTFmuOCwZZWhsrz/scq&#10;+E6bdW4+t+22+MiPp03hT5dpqdTzsM/fQQTqwyP8395pBa+TNIX7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5ohxQAAAN0AAAAPAAAAAAAAAAAAAAAAAJgCAABkcnMv&#10;ZG93bnJldi54bWxQSwUGAAAAAAQABAD1AAAAigMAAAAA&#10;" path="m25,12r,-4l21,4,21,,8,,,8,,604r4,l8,608r13,l21,604r4,l25,596,25,12xe" fillcolor="black" stroked="f">
                    <v:path arrowok="t" o:connecttype="custom" o:connectlocs="25,12;25,8;21,4;21,0;8,0;0,8;0,604;4,604;8,608;21,608;21,604;25,604;25,596;25,12" o:connectangles="0,0,0,0,0,0,0,0,0,0,0,0,0,0"/>
                  </v:shape>
                  <v:shape id="Freeform 3239" o:spid="_x0000_s4254" style="position:absolute;left:6784;top:1756;width:24;height:608;visibility:visible;mso-wrap-style:square;v-text-anchor:top" coordsize="24,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VCMIA&#10;AADdAAAADwAAAGRycy9kb3ducmV2LnhtbERPy4rCMBTdC/5DuMLsNFUZkWqUQZBxMVB8MOs7zTUp&#10;09zUJtrO308WgsvDea+3vavFg9pQeVYwnWQgiEuvKzYKLuf9eAkiRGSNtWdS8EcBtpvhYI259h0f&#10;6XGKRqQQDjkqsDE2uZShtOQwTHxDnLirbx3GBFsjdYtdCne1nGXZQjqsODVYbGhnqfw93Z2Cwnyh&#10;3Xf3g7mdP+3797Twu59CqbdR/7ECEamPL/HTfdAK5vMs7U9v0hO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NUIwgAAAN0AAAAPAAAAAAAAAAAAAAAAAJgCAABkcnMvZG93&#10;bnJldi54bWxQSwUGAAAAAAQABAD1AAAAhwMAAAAA&#10;" path="m24,12r,-4l20,4,20,,8,,,8,,604r4,l8,608r12,l20,604r4,l24,596,24,12xe" fillcolor="black" stroked="f">
                    <v:path arrowok="t" o:connecttype="custom" o:connectlocs="24,12;24,8;20,4;20,0;8,0;0,8;0,604;4,604;8,608;20,608;20,604;24,604;24,596;24,12" o:connectangles="0,0,0,0,0,0,0,0,0,0,0,0,0,0"/>
                  </v:shape>
                  <v:shape id="Freeform 3240" o:spid="_x0000_s4255" style="position:absolute;left:7125;top:1855;width:123;height:24;visibility:visible;mso-wrap-style:square;v-text-anchor:top" coordsize="12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tkcYA&#10;AADdAAAADwAAAGRycy9kb3ducmV2LnhtbESPXWvCMBSG7wf7D+EMdjcTPzakGmU4BkNwoBPBu0Nz&#10;2hSbk65Jtf57Mxh4+fJ+PLzzZe9qcaY2VJ41DAcKBHHuTcWlhv3P58sURIjIBmvPpOFKAZaLx4c5&#10;ZsZfeEvnXSxFGuGQoQYbY5NJGXJLDsPAN8TJK3zrMCbZltK0eEnjrpYjpd6kw4oTwWJDK0v5ade5&#10;BFk13+uDnUxGx+71oyNV/G62hdbPT/37DESkPt7D/+0vo2E8VkP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tkcYAAADdAAAADwAAAAAAAAAAAAAAAACYAgAAZHJz&#10;L2Rvd25yZXYueG1sUEsFBgAAAAAEAAQA9QAAAIsDAAAAAA==&#10;" path="m12,l8,,,8,,20r4,l8,24r111,l119,20r4,l123,8,119,4r,-4l111,,12,xe" fillcolor="black" stroked="f">
                    <v:path arrowok="t" o:connecttype="custom" o:connectlocs="12,0;8,0;0,8;0,20;4,20;8,24;119,24;119,20;123,20;123,8;119,4;119,0;111,0;12,0" o:connectangles="0,0,0,0,0,0,0,0,0,0,0,0,0,0"/>
                  </v:shape>
                  <v:shape id="Freeform 3241" o:spid="_x0000_s4256" style="position:absolute;left:7125;top:2245;width:123;height:25;visibility:visible;mso-wrap-style:square;v-text-anchor:top" coordsize="1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HncYA&#10;AADdAAAADwAAAGRycy9kb3ducmV2LnhtbESPQWsCMRSE70L/Q3gFL6JJVURWoxRR6KlUK1Rvj81z&#10;s3Tzst2ku9t/3xQKHoeZb4ZZb3tXiZaaUHrW8DRRIIhzb0ouNJzfD+MliBCRDVaeScMPBdhuHgZr&#10;zIzv+EjtKRYilXDIUIONsc6kDLklh2Hia+Lk3XzjMCbZFNI02KVyV8mpUgvpsOS0YLGmnaX88/Tt&#10;NMy6j/nxMKqu7a5/Uxe7H50XX69aDx/75xWISH28h//pF5O4mZrC35v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iHncYAAADdAAAADwAAAAAAAAAAAAAAAACYAgAAZHJz&#10;L2Rvd25yZXYueG1sUEsFBgAAAAAEAAQA9QAAAIsDAAAAAA==&#10;" path="m12,l8,,,8,,21r4,l8,25r111,l119,21r4,l123,8,119,4r,-4l111,,12,xe" fillcolor="black" stroked="f">
                    <v:path arrowok="t" o:connecttype="custom" o:connectlocs="12,0;8,0;0,8;0,21;4,21;8,25;119,25;119,21;123,21;123,8;119,4;119,0;111,0;12,0" o:connectangles="0,0,0,0,0,0,0,0,0,0,0,0,0,0"/>
                  </v:shape>
                  <v:shape id="Freeform 3242" o:spid="_x0000_s4257" style="position:absolute;left:7224;top:1855;width:24;height:415;visibility:visible;mso-wrap-style:square;v-text-anchor:top" coordsize="24,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sZcYA&#10;AADdAAAADwAAAGRycy9kb3ducmV2LnhtbESPQWvCQBSE70L/w/IKvemmpoikriKCkENbqNrQ4yP7&#10;mqRm34bdbYz+ercgeBxm5htmsRpMK3pyvrGs4HmSgCAurW64UnDYb8dzED4ga2wtk4IzeVgtH0YL&#10;zLQ98Sf1u1CJCGGfoYI6hC6T0pc1GfQT2xFH78c6gyFKV0nt8BThppXTJJlJgw3HhRo72tRUHnd/&#10;RsGxYJ69uY/866X4PffT9+/LmnOlnh6H9SuIQEO4h2/tXCtI0ySF/zfx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wsZcYAAADdAAAADwAAAAAAAAAAAAAAAACYAgAAZHJz&#10;L2Rvd25yZXYueG1sUEsFBgAAAAAEAAQA9QAAAIsDAAAAAA==&#10;" path="m24,12r,-4l20,4,20,,8,,,8,,411r4,l8,415r12,l20,411r4,l24,402,24,12xe" fillcolor="black" stroked="f">
                    <v:path arrowok="t" o:connecttype="custom" o:connectlocs="24,12;24,8;20,4;20,0;8,0;0,8;0,411;4,411;8,415;20,415;20,411;24,411;24,402;24,12" o:connectangles="0,0,0,0,0,0,0,0,0,0,0,0,0,0"/>
                  </v:shape>
                  <v:shape id="Freeform 3243" o:spid="_x0000_s4258" style="position:absolute;left:7224;top:1855;width:74;height:74;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s98YA&#10;AADdAAAADwAAAGRycy9kb3ducmV2LnhtbESPS2/CMBCE70j8B2sr9VaclvJQwKAqLRHixOvAcYmX&#10;JCJeR7ED6b+vkSpxHM3MN5r5sjOVuFHjSssK3gcRCOLM6pJzBcfD6m0KwnlkjZVlUvBLDpaLfm+O&#10;sbZ33tFt73MRIOxiVFB4X8dSuqwgg25ga+LgXWxj0AfZ5FI3eA9wU8mPKBpLgyWHhQJrSgrKrvvW&#10;KEhOcpT/bL+TiZys2tGmTXV6TpV6fem+ZiA8df4Z/m+vtYLhMPqEx5v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Ks98YAAADdAAAADwAAAAAAAAAAAAAAAACYAgAAZHJz&#10;L2Rvd25yZXYueG1sUEsFBgAAAAAEAAQA9QAAAIsDAAAAAA==&#10;" path="m20,4l20,,8,,,8,,20r4,l53,69r4,5l70,74r,-5l74,69r,-12l70,53,20,4xe" fillcolor="black" stroked="f">
                    <v:path arrowok="t" o:connecttype="custom" o:connectlocs="20,4;20,0;8,0;0,8;0,20;4,20;53,69;57,74;70,74;70,69;74,69;74,57;70,53;20,4" o:connectangles="0,0,0,0,0,0,0,0,0,0,0,0,0,0"/>
                  </v:shape>
                </v:group>
                <v:shape id="Freeform 3244" o:spid="_x0000_s4259" style="position:absolute;left:40235;top:10532;width:133;height:1748;visibility:visible;mso-wrap-style:square;v-text-anchor:top" coordsize="2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Uh8YA&#10;AADdAAAADwAAAGRycy9kb3ducmV2LnhtbESP0WrCQBRE3wv+w3KFvumm2haJriKWYrFiMeYDLtlr&#10;Epq9m+5uNP59tyD0cZiZM8xi1ZtGXMj52rKCp3ECgriwuuZSQX56H81A+ICssbFMCm7kYbUcPCww&#10;1fbKR7pkoRQRwj5FBVUIbSqlLyoy6Me2JY7e2TqDIUpXSu3wGuGmkZMkeZUGa44LFba0qaj4zjqj&#10;YDfrsvrn0Ln8a/3s37afe863XqnHYb+egwjUh//wvf2hFUynyQv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iUh8YAAADdAAAADwAAAAAAAAAAAAAAAACYAgAAZHJz&#10;L2Rvd25yZXYueG1sUEsFBgAAAAAEAAQA9QAAAIsDAAAAAA==&#10;" path="m25,12r,-4l21,4,21,,8,,,8,,312r4,l8,316r13,l21,312r4,l25,304,25,12xe" fillcolor="black" stroked="f">
                  <v:path arrowok="t" o:connecttype="custom" o:connectlocs="13277,6638;13277,4425;11153,2213;11153,0;4249,0;0,4425;0,172584;2124,172584;4249,174797;11153,174797;11153,172584;13277,172584;13277,168159;13277,6638" o:connectangles="0,0,0,0,0,0,0,0,0,0,0,0,0,0"/>
                </v:shape>
                <v:shape id="Freeform 3245" o:spid="_x0000_s4260" style="position:absolute;left:39964;top:12147;width:404;height:415;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XG8cA&#10;AADdAAAADwAAAGRycy9kb3ducmV2LnhtbESPT2vCQBTE7wW/w/KE3nRjRS0xGylpDdKTf3ro8TX7&#10;TILZtyG70fTbuwWhx2FmfsMkm8E04kqdqy0rmE0jEMSF1TWXCr5O28krCOeRNTaWScEvOdiko6cE&#10;Y21vfKDr0ZciQNjFqKDyvo2ldEVFBt3UtsTBO9vOoA+yK6Xu8BbgppEvUbSUBmsOCxW2lFVUXI69&#10;UZB9y0X5sX/PVnK17Reffa7zn1yp5/HwtgbhafD/4Ud7pxXM59ES/t6EJ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8lxvHAAAA3QAAAA8AAAAAAAAAAAAAAAAAmAIAAGRy&#10;cy9kb3ducmV2LnhtbFBLBQYAAAAABAAEAPUAAACMAwAAAAA=&#10;" path="m70,20r4,l74,8,70,4,70,,57,,53,4,4,53,,57,,70r4,l8,74r12,l20,70,70,20xe" fillcolor="black" stroked="f">
                  <v:path arrowok="t" o:connecttype="custom" o:connectlocs="38202,11213;40385,11213;40385,4485;38202,2243;38202,0;31107,0;28924,2243;2183,29714;0,31956;0,39244;2183,39244;4366,41487;10915,41487;10915,39244;38202,11213" o:connectangles="0,0,0,0,0,0,0,0,0,0,0,0,0,0,0"/>
                </v:shape>
                <v:shape id="Freeform 3246" o:spid="_x0000_s4261" style="position:absolute;left:35936;top:10261;width:133;height:2301;visibility:visible;mso-wrap-style:square;v-text-anchor:top" coordsize="24,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qZscA&#10;AADdAAAADwAAAGRycy9kb3ducmV2LnhtbESPQWvCQBSE74X+h+UJvTUbtdgSXUUKhRysUG3F4yP7&#10;mqRm34bdNUZ/vSsIPQ4z8w0zW/SmER05X1tWMExSEMSF1TWXCr63H89vIHxA1thYJgVn8rCYPz7M&#10;MNP2xF/UbUIpIoR9hgqqENpMSl9UZNAntiWO3q91BkOUrpTa4SnCTSNHaTqRBmuOCxW29F5Rcdgc&#10;jYLDjnmycuv852X3d+5Gn/vLknOlngb9cgoiUB/+w/d2rhWMx+kr3N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XKmbHAAAA3QAAAA8AAAAAAAAAAAAAAAAAmAIAAGRy&#10;cy9kb3ducmV2LnhtbFBLBQYAAAAABAAEAPUAAACMAwAAAAA=&#10;" path="m24,12r,-4l20,4,20,,8,,,8,,411r4,l8,415r12,l20,411r4,l24,402,24,12xe" fillcolor="black" stroked="f">
                  <v:path arrowok="t" o:connecttype="custom" o:connectlocs="13277,6654;13277,4436;11064,2218;11064,0;4426,0;0,4436;0,227894;2213,227894;4426,230112;11064,230112;11064,227894;13277,227894;13277,222904;13277,6654" o:connectangles="0,0,0,0,0,0,0,0,0,0,0,0,0,0"/>
                </v:shape>
                <v:shape id="Freeform 3247" o:spid="_x0000_s4262" style="position:absolute;left:35981;top:10576;width:1112;height:44;visibility:visible;mso-wrap-style:square;v-text-anchor:top" coordsize="2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LV8IA&#10;AADdAAAADwAAAGRycy9kb3ducmV2LnhtbERPTYvCMBC9C/6HMIIXWVMVd6VrFBEFLx7singcmrEt&#10;20xKEm3115vDwh4f73u57kwtHuR8ZVnBZJyAIM6trrhQcP7ZfyxA+ICssbZMCp7kYb3q95aYatvy&#10;iR5ZKEQMYZ+igjKEJpXS5yUZ9GPbEEfuZp3BEKErpHbYxnBTy2mSfEqDFceGEhvalpT/ZnejIBsV&#10;ckfG2Wp+u3y9rl17vB83Sg0H3eYbRKAu/Iv/3AetYDZL4tz4Jj4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ItXwgAAAN0AAAAPAAAAAAAAAAAAAAAAAJgCAABkcnMvZG93&#10;bnJldi54bWxQSwUGAAAAAAQABAD1AAAAhwMAAAAA&#10;" path="m4,l,,,8r201,l201,r-4,l4,xe" fillcolor="black" stroked="f">
                  <v:path arrowok="t" o:connecttype="custom" o:connectlocs="2213,0;0,0;0,4425;111196,4425;111196,0;108983,0;2213,0" o:connectangles="0,0,0,0,0,0,0"/>
                </v:shape>
                <v:shape id="Freeform 3248" o:spid="_x0000_s4263" style="position:absolute;left:39460;top:10576;width:874;height:44;visibility:visible;mso-wrap-style:square;v-text-anchor:top" coordsize="1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zMYA&#10;AADdAAAADwAAAGRycy9kb3ducmV2LnhtbESPQWvCQBSE70L/w/KE3nRjA8VEV5FiaQ9eNBJ6fGSf&#10;STD7NmZXk/rru4LQ4zAz3zDL9WAacaPO1ZYVzKYRCOLC6ppLBcfsczIH4TyyxsYyKfglB+vVy2iJ&#10;qbY97+l28KUIEHYpKqi8b1MpXVGRQTe1LXHwTrYz6IPsSqk77APcNPItit6lwZrDQoUtfVRUnA9X&#10;o+Can3/yS7/zufs6JtmmyNw2viv1Oh42CxCeBv8ffra/tYI4jhJ4vA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CzMYAAADdAAAADwAAAAAAAAAAAAAAAACYAgAAZHJz&#10;L2Rvd25yZXYueG1sUEsFBgAAAAAEAAQA9QAAAIsDAAAAAA==&#10;" path="m4,l,,,8r157,l157,r-5,l4,xe" fillcolor="black" stroked="f">
                  <v:path arrowok="t" o:connecttype="custom" o:connectlocs="2227,0;0,0;0,4425;87408,4425;87408,0;84624,0;2227,0" o:connectangles="0,0,0,0,0,0,0"/>
                </v:shape>
                <v:shape id="Freeform 3249" o:spid="_x0000_s4264" style="position:absolute;left:35981;top:12191;width:1112;height:44;visibility:visible;mso-wrap-style:square;v-text-anchor:top" coordsize="2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RjMQA&#10;AADdAAAADwAAAGRycy9kb3ducmV2LnhtbERPz2vCMBS+C/sfwhvsIpqquI3OWMpwsIsH6xgeH80z&#10;LWteShJtt79+OQgeP77fm2K0nbiSD61jBYt5BoK4drplo+Dr+DF7BREissbOMSn4pQDF9mGywVy7&#10;gQ90raIRKYRDjgqaGPtcylA3ZDHMXU+cuLPzFmOC3kjtcUjhtpPLLHuWFltODQ329N5Q/VNdrIJq&#10;auSOrHft+vz98ncah/1lXyr19DiWbyAijfEuvrk/tYLVapH2p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EYzEAAAA3QAAAA8AAAAAAAAAAAAAAAAAmAIAAGRycy9k&#10;b3ducmV2LnhtbFBLBQYAAAAABAAEAPUAAACJAwAAAAA=&#10;" path="m4,l,,,8r201,l201,r-4,l4,xe" fillcolor="black" stroked="f">
                  <v:path arrowok="t" o:connecttype="custom" o:connectlocs="2213,0;0,0;0,4425;111196,4425;111196,0;108983,0;2213,0" o:connectangles="0,0,0,0,0,0,0"/>
                </v:shape>
                <v:shape id="Freeform 3250" o:spid="_x0000_s4265" style="position:absolute;left:39460;top:12191;width:874;height:44;visibility:visible;mso-wrap-style:square;v-text-anchor:top" coordsize="1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YF8YA&#10;AADdAAAADwAAAGRycy9kb3ducmV2LnhtbESPQWvCQBSE7wX/w/IEb3UTA6VGVxGp6KGXGgkeH9ln&#10;Esy+TbOrif313ULB4zAz3zDL9WAacafO1ZYVxNMIBHFhdc2lglO2e30H4TyyxsYyKXiQg/Vq9LLE&#10;VNuev+h+9KUIEHYpKqi8b1MpXVGRQTe1LXHwLrYz6IPsSqk77APcNHIWRW/SYM1hocKWthUV1+PN&#10;KLjl13P+3X/63O1P82xTZO4j+VFqMh42CxCeBv8M/7cPWkGSxDH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fYF8YAAADdAAAADwAAAAAAAAAAAAAAAACYAgAAZHJz&#10;L2Rvd25yZXYueG1sUEsFBgAAAAAEAAQA9QAAAIsDAAAAAA==&#10;" path="m4,l,,,8r157,l157,r-5,l4,xe" fillcolor="black" stroked="f">
                  <v:path arrowok="t" o:connecttype="custom" o:connectlocs="2227,0;0,0;0,4425;87408,4425;87408,0;84624,0;2227,0" o:connectangles="0,0,0,0,0,0,0"/>
                </v:shape>
                <v:shape id="Freeform 3251" o:spid="_x0000_s4266" style="position:absolute;left:31881;top:10261;width:139;height:2301;visibility:visible;mso-wrap-style:square;v-text-anchor:top" coordsize="2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7yTMUA&#10;AADdAAAADwAAAGRycy9kb3ducmV2LnhtbESPQUvDQBSE74L/YXmCN7ubBlTSboOIFYsHsQq9PrKv&#10;SWj2bdx9tum/dwXB4zAz3zDLevKDOlJMfWALxcyAIm6C67m18PmxvrkHlQTZ4RCYLJwpQb26vFhi&#10;5cKJ3+m4lVZlCKcKLXQiY6V1ajrymGZhJM7ePkSPkmVstYt4ynA/6Lkxt9pjz3mhw5EeO2oO229v&#10;waXXZ/0W75420pw366/B7KQ01l5fTQ8LUEKT/If/2i/OQlkWc/h9k5+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vJMxQAAAN0AAAAPAAAAAAAAAAAAAAAAAJgCAABkcnMv&#10;ZG93bnJldi54bWxQSwUGAAAAAAQABAD1AAAAigMAAAAA&#10;" path="m25,12r,-4l21,4,21,,9,,,8,,411r5,l9,415r12,l21,411r4,l25,402,25,12xe" fillcolor="black" stroked="f">
                  <v:path arrowok="t" o:connecttype="custom" o:connectlocs="13830,6654;13830,4436;11617,2218;11617,0;4979,0;0,4436;0,227894;2766,227894;4979,230112;11617,230112;11617,227894;13830,227894;13830,222904;13830,6654" o:connectangles="0,0,0,0,0,0,0,0,0,0,0,0,0,0"/>
                </v:shape>
                <v:shape id="Freeform 3252" o:spid="_x0000_s4267" style="position:absolute;left:27378;top:10305;width:1383;height:44;visibility:visible;mso-wrap-style:square;v-text-anchor:top" coordsize="2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xScYA&#10;AADdAAAADwAAAGRycy9kb3ducmV2LnhtbESP3WoCMRSE7wXfIZyCdzVrA8WuRqlWsVDa4u/1YXPc&#10;XdycLJuo69ubQsHLYWa+YcbT1lbiQo0vHWsY9BMQxJkzJecadtvl8xCED8gGK8ek4UYeppNuZ4yp&#10;cVde02UTchEh7FPUUIRQp1L6rCCLvu9q4ugdXWMxRNnk0jR4jXBbyZckeZUWS44LBdY0Lyg7bc5W&#10;w8dsVi8Wv9/Hn6/Vm7T5XO2HB6V176l9H4EI1IZH+L/9aTQoNVDw9yY+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KxScYAAADdAAAADwAAAAAAAAAAAAAAAACYAgAAZHJz&#10;L2Rvd25yZXYueG1sUEsFBgAAAAAEAAQA9QAAAIsDAAAAAA==&#10;" path="m4,l,,,8r251,l251,r-4,l4,xe" fillcolor="black" stroked="f">
                  <v:path arrowok="t" o:connecttype="custom" o:connectlocs="2204,0;0,0;0,4425;138304,4425;138304,0;136100,0;2204,0" o:connectangles="0,0,0,0,0,0,0"/>
                </v:shape>
                <v:shape id="Freeform 3253" o:spid="_x0000_s4268" style="position:absolute;left:27378;top:12462;width:1383;height:50;visibility:visible;mso-wrap-style:square;v-text-anchor:top" coordsize="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J/5scA&#10;AADdAAAADwAAAGRycy9kb3ducmV2LnhtbESPQWvCQBSE74X+h+UVeqsbtYjGrFJaCr0UUQPm+Mw+&#10;k5js25jdxvTfdwWhx2FmvmGS9WAa0VPnKssKxqMIBHFudcWFgnT/+TIH4TyyxsYyKfglB+vV40OC&#10;sbZX3lK/84UIEHYxKii9b2MpXV6SQTeyLXHwTrYz6IPsCqk7vAa4aeQkimbSYMVhocSW3kvK692P&#10;UXDeDIvZwdXHQ51mH3qrfZ9dvpV6fhreliA8Df4/fG9/aQXT6fgVbm/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if+bHAAAA3QAAAA8AAAAAAAAAAAAAAAAAmAIAAGRy&#10;cy9kb3ducmV2LnhtbFBLBQYAAAAABAAEAPUAAACMAwAAAAA=&#10;" path="m4,l,,,9r251,l251,r-4,l4,xe" fillcolor="black" stroked="f">
                  <v:path arrowok="t" o:connecttype="custom" o:connectlocs="2204,0;0,0;0,4978;138304,4978;138304,0;136100,0;2204,0" o:connectangles="0,0,0,0,0,0,0"/>
                </v:shape>
                <v:shape id="Freeform 3254" o:spid="_x0000_s4269" style="position:absolute;left:32158;top:4889;width:138;height:5504;visibility:visible;mso-wrap-style:square;v-text-anchor:top" coordsize="2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I78QA&#10;AADdAAAADwAAAGRycy9kb3ducmV2LnhtbESP3YrCMBSE74V9h3AWvNO0FhfpNsriD3glu9UHODTH&#10;trQ5KU3U6tMbQdjLYWa+YbLVYFpxpd7VlhXE0wgEcWF1zaWC03E3WYBwHllja5kU3MnBavkxyjDV&#10;9sZ/dM19KQKEXYoKKu+7VEpXVGTQTW1HHLyz7Q36IPtS6h5vAW5aOYuiL2mw5rBQYUfrioomvxgF&#10;8zLGw1kuTmaW/OJ9u+GkebBS48/h5xuEp8H/h9/tvVaQJPEcXm/C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uiO/EAAAA3QAAAA8AAAAAAAAAAAAAAAAAmAIAAGRycy9k&#10;b3ducmV2LnhtbFBLBQYAAAAABAAEAPUAAACJAwAAAAA=&#10;" path="m,983r,8l4,991r4,4l20,995r,-4l24,991,24,8,20,4,20,,8,,,8r,4l,983xe" fillcolor="black" stroked="f">
                  <v:path arrowok="t" o:connecttype="custom" o:connectlocs="0,543750;0,548175;2305,548175;4610,550388;11525,550388;11525,548175;13830,548175;13830,4425;11525,2213;11525,0;4610,0;0,4425;0,6638;0,543750" o:connectangles="0,0,0,0,0,0,0,0,0,0,0,0,0,0"/>
                </v:shape>
                <v:shape id="Freeform 3255" o:spid="_x0000_s4270" style="position:absolute;left:32158;top:12418;width:138;height:5504;visibility:visible;mso-wrap-style:square;v-text-anchor:top" coordsize="2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WmMIA&#10;AADdAAAADwAAAGRycy9kb3ducmV2LnhtbESP3YrCMBSE7xd8h3AE79a0FkWqUcQf8Erc6gMcmmNb&#10;bE5KE7X69EYQ9nKYmW+Y+bIztbhT6yrLCuJhBII4t7riQsH5tPudgnAeWWNtmRQ8ycFy0fuZY6rt&#10;g//onvlCBAi7FBWU3jeplC4vyaAb2oY4eBfbGvRBtoXULT4C3NRyFEUTabDisFBiQ+uS8mt2MwrG&#10;RYyHi5yezSg54nO74eT6YqUG/W41A+Gp8//hb3uvFSRJPIHP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aYwgAAAN0AAAAPAAAAAAAAAAAAAAAAAJgCAABkcnMvZG93&#10;bnJldi54bWxQSwUGAAAAAAQABAD1AAAAhwMAAAAA&#10;" path="m,983r,8l4,991r4,4l20,995r,-4l24,991,24,8,20,4,20,,8,,,8r,4l,983xe" fillcolor="black" stroked="f">
                  <v:path arrowok="t" o:connecttype="custom" o:connectlocs="0,543750;0,548175;2305,548175;4610,550388;11525,550388;11525,548175;13830,548175;13830,4425;11525,2213;11525,0;4610,0;0,4425;0,6638;0,543750" o:connectangles="0,0,0,0,0,0,0,0,0,0,0,0,0,0"/>
                </v:shape>
                <v:shape id="Freeform 3256" o:spid="_x0000_s4271" style="position:absolute;left:37004;top:3822;width:138;height:5504;visibility:visible;mso-wrap-style:square;v-text-anchor:top" coordsize="25,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4sMA&#10;AADdAAAADwAAAGRycy9kb3ducmV2LnhtbESPT4vCMBTE74LfITxhb5p2RbtUoyy7iB79e3/bPNvS&#10;5qU0WVu/vREEj8PM/IZZrntTixu1rrSsIJ5EIIgzq0vOFZxPm/EXCOeRNdaWScGdHKxXw8ESU207&#10;PtDt6HMRIOxSVFB436RSuqwgg25iG+LgXW1r0AfZ5lK32AW4qeVnFM2lwZLDQoEN/RSUVcd/o+Ci&#10;//Jtcuhmcf1rG1udL/sq2Sj1Meq/FyA89f4dfrV3WsF0GifwfBOe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G4sMAAADdAAAADwAAAAAAAAAAAAAAAACYAgAAZHJzL2Rv&#10;d25yZXYueG1sUEsFBgAAAAAEAAQA9QAAAIgDAAAAAA==&#10;" path="m,983r,8l4,991r4,4l21,995r,-4l25,991,25,8,21,4,21,,8,,,8r,4l,983xe" fillcolor="black" stroked="f">
                  <v:path arrowok="t" o:connecttype="custom" o:connectlocs="0,543750;0,548175;2213,548175;4426,550388;11617,550388;11617,548175;13830,548175;13830,4425;11617,2213;11617,0;4426,0;0,4425;0,6638;0,543750" o:connectangles="0,0,0,0,0,0,0,0,0,0,0,0,0,0"/>
                </v:shape>
                <v:shape id="Freeform 3257" o:spid="_x0000_s4272" style="position:absolute;left:37004;top:13214;width:138;height:6572;visibility:visible;mso-wrap-style:square;v-text-anchor:top" coordsize="25,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hrsEA&#10;AADdAAAADwAAAGRycy9kb3ducmV2LnhtbERPTWsCMRC9F/ofwhR6q1lrEbsaRQShPRVXsddhM26C&#10;m8mySdf133cOhR4f73u1GUOrBuqTj2xgOilAEdfRem4MnI77lwWolJEttpHJwJ0SbNaPDyssbbzx&#10;gYYqN0pCOJVowOXclVqn2lHANIkdsXCX2AfMAvtG2x5vEh5a/VoUcx3QszQ47GjnqL5WP0FKPi/7&#10;Rf3uK3fA+ddbO9zP39Yb8/w0bpegMo35X/zn/rAGZrOpzJU38gT0+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a4a7BAAAA3QAAAA8AAAAAAAAAAAAAAAAAmAIAAGRycy9kb3du&#10;cmV2LnhtbFBLBQYAAAAABAAEAPUAAACGAwAAAAA=&#10;" path="m25,12r,-4l21,4,21,,8,,,8,,1184r4,l8,1188r13,l21,1184r4,l25,1176,25,12xe" fillcolor="black" stroked="f">
                  <v:path arrowok="t" o:connecttype="custom" o:connectlocs="13830,6638;13830,4425;11617,2213;11617,0;4426,0;0,4425;0,654934;2213,654934;4426,657147;11617,657147;11617,654934;13830,654934;13830,650509;13830,6638" o:connectangles="0,0,0,0,0,0,0,0,0,0,0,0,0,0"/>
                </v:shape>
                <v:shape id="Freeform 3258" o:spid="_x0000_s4273" style="position:absolute;left:32158;top:17794;width:138;height:1992;visibility:visible;mso-wrap-style:square;v-text-anchor:top" coordsize="24,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48VscA&#10;AADdAAAADwAAAGRycy9kb3ducmV2LnhtbESPT2vCQBTE7wW/w/KE3urGP5QaXSUECj3W2FJye8k+&#10;k2D2bciuMe2ndwWhx2FmfsNs96NpxUC9aywrmM8iEMSl1Q1XCr6O7y9vIJxH1thaJgW/5GC/mzxt&#10;Mdb2ygcaMl+JAGEXo4La+y6W0pU1GXQz2xEH72R7gz7IvpK6x2uAm1YuouhVGmw4LNTYUVpTec4u&#10;RsF5lWTdsDjlxc9nkf9922Z1OaRKPU/HZAPC0+j/w4/2h1awXM7XcH8TnoD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ePFbHAAAA3QAAAA8AAAAAAAAAAAAAAAAAmAIAAGRy&#10;cy9kb3ducmV2LnhtbFBLBQYAAAAABAAEAPUAAACMAwAAAAA=&#10;" path="m24,12r,-4l20,4,20,,8,,,8,,357r4,l8,361r12,l20,357r4,l24,349,24,12xe" fillcolor="black" stroked="f">
                  <v:path arrowok="t" o:connecttype="custom" o:connectlocs="13830,6619;13830,4413;11525,2206;11525,0;4610,0;0,4413;0,196930;2305,196930;4610,199136;11525,199136;11525,196930;13830,196930;13830,192517;13830,6619" o:connectangles="0,0,0,0,0,0,0,0,0,0,0,0,0,0"/>
                </v:shape>
                <v:shape id="Freeform 3259" o:spid="_x0000_s4274" style="position:absolute;left:32158;top:3274;width:138;height:2025;visibility:visible;mso-wrap-style:square;v-text-anchor:top" coordsize="24,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5ccIA&#10;AADdAAAADwAAAGRycy9kb3ducmV2LnhtbERPTYvCMBC9C/6HMII3Ta24LNUoIix4EdGtrsehGdti&#10;MylJ1tZ/bw4Le3y879WmN414kvO1ZQWzaQKCuLC65lJB/v01+QThA7LGxjIpeJGHzXo4WGGmbccn&#10;ep5DKWII+wwVVCG0mZS+qMign9qWOHJ36wyGCF0ptcMuhptGpknyIQ3WHBsqbGlXUfE4/xoF5bVL&#10;nX5cjm1/2B5uu2u+2P/kSo1H/XYJIlAf/sV/7r1WMJ+ncX98E5+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flxwgAAAN0AAAAPAAAAAAAAAAAAAAAAAJgCAABkcnMvZG93&#10;bnJldi54bWxQSwUGAAAAAAQABAD1AAAAhwMAAAAA&#10;" path="m,354r,8l4,362r4,4l20,366r,-4l24,362,24,8,20,4,20,,8,,,8r,4l,354xe" fillcolor="black" stroked="f">
                  <v:path arrowok="t" o:connecttype="custom" o:connectlocs="0,195816;0,200241;2305,200241;4610,202454;11525,202454;11525,200241;13830,200241;13830,4425;11525,2213;11525,0;4610,0;0,4425;0,6638;0,195816" o:connectangles="0,0,0,0,0,0,0,0,0,0,0,0,0,0"/>
                </v:shape>
                <v:shape id="Freeform 3260" o:spid="_x0000_s4275" style="position:absolute;left:32158;top:15626;width:4984;height:138;visibility:visible;mso-wrap-style:square;v-text-anchor:top" coordsize="9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Wm8UA&#10;AADdAAAADwAAAGRycy9kb3ducmV2LnhtbESPQWvCQBSE74L/YXmCF6kbIxaJriJKpRcR0+r5kX3d&#10;hGbfhuw2pv/eLRQ8DjPzDbPe9rYWHbW+cqxgNk1AEBdOV2wUfH68vSxB+ICssXZMCn7Jw3YzHKwx&#10;0+7OF+ryYESEsM9QQRlCk0npi5Is+qlriKP35VqLIcrWSN3iPcJtLdMkeZUWK44LJTa0L6n4zn+s&#10;AnOuzHVxu01O/YH36WJpmy4/KjUe9bsViEB9eIb/2+9awXyezuDvTX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ZabxQAAAN0AAAAPAAAAAAAAAAAAAAAAAJgCAABkcnMv&#10;ZG93bnJldi54bWxQSwUGAAAAAAQABAD1AAAAigMAAAAA&#10;" path="m12,l8,,,8,,21r4,l8,25r889,l897,21r4,l901,8,897,4r,-4l888,,12,xe" fillcolor="black" stroked="f">
                  <v:path arrowok="t" o:connecttype="custom" o:connectlocs="6639,0;4426,0;0,4425;0,11616;2213,11616;4426,13829;496233,13829;496233,11616;498446,11616;498446,4425;496233,2213;496233,0;491254,0;6639,0" o:connectangles="0,0,0,0,0,0,0,0,0,0,0,0,0,0"/>
                </v:shape>
                <v:shape id="Freeform 3261" o:spid="_x0000_s4276" style="position:absolute;left:32208;top:18879;width:4885;height:863;visibility:visible;mso-wrap-style:square;v-text-anchor:top" coordsize="88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XxMcA&#10;AADdAAAADwAAAGRycy9kb3ducmV2LnhtbESPQWvCQBSE7wX/w/IKvZS6MREpqauItCXeNPbQ4yP7&#10;mqTJvg3ZrUn99a4geBxm5htmuR5NK07Uu9qygtk0AkFcWF1zqeDr+PHyCsJ5ZI2tZVLwTw7Wq8nD&#10;ElNtBz7QKfelCBB2KSqovO9SKV1RkUE3tR1x8H5sb9AH2ZdS9zgEuGllHEULabDmsFBhR9uKiib/&#10;Mwqa8/P74neeZJ910uwy5/bn/HtQ6ulx3LyB8DT6e/jWzrSCJIljuL4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l8THAAAA3QAAAA8AAAAAAAAAAAAAAAAAmAIAAGRy&#10;cy9kb3ducmV2LnhtbFBLBQYAAAAABAAEAPUAAACMAwAAAAA=&#10;" path="m876,156r8,l884,148,872,136,847,119r-8,-8l823,103,810,99,794,82,777,78,753,62,728,53,716,45,629,16r-12,l592,8r-12,l564,4r-37,l514,,502,,490,4,473,,461,,444,4r-41,l387,8r-13,l341,16r-12,l313,21r-13,4l267,33r-12,4l222,45r-12,8l177,62r-21,8l148,78r-16,4l99,99r-17,4l45,119r-12,8l16,136,,148r4,l,148r,8l4,156r4,l25,144r16,-8l53,127,82,111r17,-4l132,90r16,-4l165,78r12,-8l210,62r12,-9l255,45r12,-4l300,33r13,-4l329,25r12,l374,16r13,l403,12r41,l461,8r12,l490,12,502,8r12,l527,12r37,l580,16r12,l617,25r12,l716,53r12,9l753,70r24,16l786,90r8,9l810,107r13,4l831,119r8,8l864,144r12,12xe" fillcolor="black" stroked="f">
                  <v:path arrowok="t" o:connecttype="custom" o:connectlocs="488488,86292;481857,75229;463622,61400;447596,54762;429361,43146;402284,29317;347578,8850;327132,4425;311660,2213;284030,0;270768,2213;254743,0;222693,2213;206668,4425;181802,8850;165776,13829;140910,20467;116044,29317;86204,38721;72942,45359;45312,56975;18235,70251;0,81867;0,81867;2210,86292;13815,79654;29287,70251;54706,59187;81783,47571;97808,38721;122675,29317;147541,22679;172960,16041;188433,13829;213852,8850;245349,6638;261374,4425;277399,4425;291214,6638;320501,8850;340947,13829;395653,29317;416099,38721;434334,49784;447596,59187;459201,65825;477436,79654" o:connectangles="0,0,0,0,0,0,0,0,0,0,0,0,0,0,0,0,0,0,0,0,0,0,0,0,0,0,0,0,0,0,0,0,0,0,0,0,0,0,0,0,0,0,0,0,0,0,0"/>
                </v:shape>
                <v:shape id="Freeform 3262" o:spid="_x0000_s4277" style="position:absolute;left:32158;top:6234;width:4984;height:132;visibility:visible;mso-wrap-style:square;v-text-anchor:top" coordsize="9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qCsIA&#10;AADdAAAADwAAAGRycy9kb3ducmV2LnhtbESPzarCMBSE9xd8h3AEd9dUKxetRvEHwY0LrQ9waI5t&#10;sTkJTdT69kYQ7nKYmW+YxaozjXhQ62vLCkbDBARxYXXNpYJLvv+dgvABWWNjmRS8yMNq2ftZYKbt&#10;k0/0OIdSRAj7DBVUIbhMSl9UZNAPrSOO3tW2BkOUbSl1i88IN40cJ8mfNFhzXKjQ0bai4na+GwV2&#10;luNkp/PLpt67revsUW/KmVKDfreegwjUhf/wt33QCtJ0nMLnTXw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aoKwgAAAN0AAAAPAAAAAAAAAAAAAAAAAJgCAABkcnMvZG93&#10;bnJldi54bWxQSwUGAAAAAAQABAD1AAAAhwMAAAAA&#10;" path="m12,l8,,,8,,20r4,l8,24r889,l897,20r4,l901,8,897,4r,-4l888,,12,xe" fillcolor="black" stroked="f">
                  <v:path arrowok="t" o:connecttype="custom" o:connectlocs="6639,0;4426,0;0,4425;0,11063;2213,11063;4426,13276;496233,13276;496233,11063;498446,11063;498446,4425;496233,2213;496233,0;491254,0;6639,0" o:connectangles="0,0,0,0,0,0,0,0,0,0,0,0,0,0"/>
                </v:shape>
                <v:shape id="Freeform 3263" o:spid="_x0000_s4278" style="position:absolute;left:32208;top:3318;width:4885;height:1118;visibility:visible;mso-wrap-style:square;v-text-anchor:top" coordsize="88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vRccA&#10;AADdAAAADwAAAGRycy9kb3ducmV2LnhtbESP3WrCQBSE7wu+w3KE3umm/iGpq9hapWIR1D7AIXua&#10;BLNnY3aNaZ7eFQq9HGbmG2a2aEwhaqpcblnBSz8CQZxYnXOq4Pu07k1BOI+ssbBMCn7JwWLeeZph&#10;rO2ND1QffSoChF2MCjLvy1hKl2Rk0PVtSRy8H1sZ9EFWqdQV3gLcFHIQRRNpMOewkGFJ7xkl5+PV&#10;KNivP9x1V7eTt82q/brsmvG2pa1Sz91m+QrCU+P/w3/tT61gOByM4PE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eL0XHAAAA3QAAAA8AAAAAAAAAAAAAAAAAmAIAAGRy&#10;cy9kb3ducmV2LnhtbFBLBQYAAAAABAAEAPUAAACMAwAAAAA=&#10;" path="m884,107r,-8l876,99r4,l868,103r-12,8l839,115r-8,9l823,128r-13,8l798,140r-8,4l777,148r-12,9l716,173r-13,l666,185r-12,l642,190r-13,l617,194r-127,l473,190r-12,l444,185r-12,-4l415,181r-12,-4l387,173r-13,-4l341,161r-12,-4l313,152r-13,-8l267,136r-12,-8l239,124r-13,-9l210,107r-17,-4l165,87,152,78,53,29,41,17,4,,8,,,,,9r4,l33,25,45,37r99,50l156,95r37,16l210,115r8,9l239,132r16,4l267,144r33,8l313,161r16,4l341,169r33,8l387,181r16,4l415,190r17,l444,194r17,4l473,198r17,4l617,202r12,-4l642,198r12,-4l666,194r37,-13l716,181r49,-16l777,157r13,-5l798,148r12,-4l823,136r16,-4l847,124r9,-4l868,111r12,-4l884,107xe" fillcolor="black" stroked="f">
                  <v:path arrowok="t" o:connecttype="custom" o:connectlocs="488488,54762;486278,54762;473016,61400;459201,68591;447596,75229;436545,79654;422730,86845;388470,95696;361393,102333;347578,105099;270768,107312;254743,105099;238718,100121;222693,97908;206668,93483;181802,86845;165776,79654;140910,70804;124885,63613;106650,56975;83993,43146;22656,9404;4421,0;0,4978;18235,13829;79573,48124;106650,61400;120464,68591;140910,75229;165776,84079;181802,91270;206668,97908;222693,102333;238718,105099;254743,109524;270768,111737;347578,109524;361393,107312;388470,100121;422730,91270;436545,84079;447596,79654;463622,73016;473016,66378;486278,59187" o:connectangles="0,0,0,0,0,0,0,0,0,0,0,0,0,0,0,0,0,0,0,0,0,0,0,0,0,0,0,0,0,0,0,0,0,0,0,0,0,0,0,0,0,0,0,0,0"/>
                </v:shape>
                <v:shape id="Freeform 3264" o:spid="_x0000_s4279" style="position:absolute;left:26061;top:10332;width:2407;height:2152;visibility:visible;mso-wrap-style:square;v-text-anchor:top" coordsize="43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fwccA&#10;AADdAAAADwAAAGRycy9kb3ducmV2LnhtbESPQWvCQBSE70L/w/IKvelGraLRVYLQ0goeYkXx9sg+&#10;k9Ds25BdY/rvXUHocZiZb5jlujOVaKlxpWUFw0EEgjizuuRcweHnoz8D4TyyxsoyKfgjB+vVS2+J&#10;sbY3Tqnd+1wECLsYFRTe17GULivIoBvYmjh4F9sY9EE2udQN3gLcVHIURVNpsOSwUGBNm4Ky3/3V&#10;KNi17xf5PTnP0+1mmqQ6OV5P/KnU22uXLEB46vx/+Nn+0grG49EEHm/CE5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38HHAAAA3QAAAA8AAAAAAAAAAAAAAAAAmAIAAGRy&#10;cy9kb3ducmV2LnhtbFBLBQYAAAAABAAEAPUAAACMAwAAAAA=&#10;" path="m436,l338,49,95,49,,193,95,341r243,l436,390,436,xe" stroked="f">
                  <v:path arrowok="t" o:connecttype="custom" o:connectlocs="240648,0;186557,27035;52435,27035;0,106485;52435,188142;186557,188142;240648,215177;240648,0" o:connectangles="0,0,0,0,0,0,0,0"/>
                </v:shape>
                <v:shape id="Freeform 3265" o:spid="_x0000_s4280" style="position:absolute;left:25990;top:10261;width:2550;height:2301;visibility:visible;mso-wrap-style:square;v-text-anchor:top" coordsize="461,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7bcQA&#10;AADdAAAADwAAAGRycy9kb3ducmV2LnhtbESP3WrCQBSE7wu+w3IE7+rGBKREV1FBMJVW/HmAQ/aY&#10;RLNnQ3aN6du7hUIvh5n5hpkve1OLjlpXWVYwGUcgiHOrKy4UXM7b9w8QziNrrC2Tgh9ysFwM3uaY&#10;avvkI3UnX4gAYZeigtL7JpXS5SUZdGPbEAfvaluDPsi2kLrFZ4CbWsZRNJUGKw4LJTa0KSm/nx5G&#10;gV5/1oebvHxnicQk/uoyr/eZUqNhv5qB8NT7//Bfe6cVJEk8hd834Qn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O23EAAAA3QAAAA8AAAAAAAAAAAAAAAAAmAIAAGRycy9k&#10;b3ducmV2LnhtbFBLBQYAAAAABAAEAPUAAACJAwAAAAA=&#10;" path="m461,12r,-4l457,4r,-4l444,,345,49r5,l103,49r-4,4l95,53,,197r,16l95,361r4,l103,365r247,l345,365r99,50l457,415r,-4l461,407r,-5l461,12r-25,l436,402r16,-12l354,341r-4,l107,341r12,4l25,197r,16l119,69r-12,5l350,74r4,l452,24,436,12r25,xe" fillcolor="black" stroked="f">
                  <v:path arrowok="t" o:connecttype="custom" o:connectlocs="255032,6654;255032,4436;252819,2218;252819,0;245627,0;190859,27170;193625,27170;56981,27170;54768,29388;52555,29388;0,109234;0,118106;52555,200170;54768,200170;56981,202388;193625,202388;190859,202388;245627,230112;252819,230112;252819,227894;255032,225676;255032,222904;255032,6654;241202,6654;241202,222904;250053,216250;195838,189080;193625,189080;59194,189080;65833,191298;13830,109234;13830,118106;65833,38260;59194,41032;193625,41032;195838,41032;250053,13308;241202,6654;255032,6654" o:connectangles="0,0,0,0,0,0,0,0,0,0,0,0,0,0,0,0,0,0,0,0,0,0,0,0,0,0,0,0,0,0,0,0,0,0,0,0,0,0,0"/>
                </v:shape>
                <v:shape id="Freeform 3266" o:spid="_x0000_s4281" style="position:absolute;left:26515;top:10532;width:133;height:1748;visibility:visible;mso-wrap-style:square;v-text-anchor:top" coordsize="2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7LMYA&#10;AADdAAAADwAAAGRycy9kb3ducmV2LnhtbESPUWvCQBCE3wv9D8cWfCn10ggqqae0SqmgFbSlz0tu&#10;mwvN7YXcqum/9wpCH4eZ+YaZLXrfqBN1sQ5s4HGYgSIug625MvD58fowBRUF2WITmAz8UoTF/PZm&#10;hoUNZ97T6SCVShCOBRpwIm2hdSwdeYzD0BIn7zt0HiXJrtK2w3OC+0bnWTbWHmtOCw5bWjoqfw5H&#10;b+Btm3+96PfpdrcmmbT3qw052RgzuOufn0AJ9fIfvrbX1sBolE/g7016Anp+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O7LMYAAADdAAAADwAAAAAAAAAAAAAAAACYAgAAZHJz&#10;L2Rvd25yZXYueG1sUEsFBgAAAAAEAAQA9QAAAIsDAAAAAA==&#10;" path="m24,12r,-4l20,4,20,,8,,,8,,312r4,l8,316r12,l20,312r4,l24,304,24,12xe" fillcolor="black" stroked="f">
                  <v:path arrowok="t" o:connecttype="custom" o:connectlocs="13277,6638;13277,4425;11064,2213;11064,0;4426,0;0,4425;0,172584;2213,172584;4426,174797;11064,174797;11064,172584;13277,172584;13277,168159;13277,6638" o:connectangles="0,0,0,0,0,0,0,0,0,0,0,0,0,0"/>
                </v:shape>
                <v:shape id="Freeform 3267" o:spid="_x0000_s4282" style="position:absolute;left:27898;top:10576;width:4077;height:44;visibility:visible;mso-wrap-style:square;v-text-anchor:top" coordsize="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Xub0A&#10;AADdAAAADwAAAGRycy9kb3ducmV2LnhtbERPSwrCMBDdC94hjOBOUxVEq1FUEBRXfnA9NGNabCa1&#10;iVpvbxaCy8f7z5eNLcWLal84VjDoJyCIM6cLNgou521vAsIHZI2lY1LwIQ/LRbs1x1S7Nx/pdQpG&#10;xBD2KSrIQ6hSKX2Wk0XfdxVx5G6uthgirI3UNb5juC3lMEnG0mLBsSHHijY5ZffT0yrAQ7Xnc7m6&#10;F7epOa7RjA/XwUOpbqdZzUAEasJf/HPvtILRaBjnxjfxCc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FKXub0AAADdAAAADwAAAAAAAAAAAAAAAACYAgAAZHJzL2Rvd25yZXYu&#10;eG1sUEsFBgAAAAAEAAQA9QAAAIIDAAAAAA==&#10;" path="m5,l,,,8r737,l737,r-4,l5,xe" fillcolor="black" stroked="f">
                  <v:path arrowok="t" o:connecttype="custom" o:connectlocs="2766,0;0,0;0,4425;407719,4425;407719,0;405506,0;2766,0" o:connectangles="0,0,0,0,0,0,0"/>
                </v:shape>
                <v:shape id="Freeform 3268" o:spid="_x0000_s4283" style="position:absolute;left:27898;top:12191;width:4077;height:44;visibility:visible;mso-wrap-style:square;v-text-anchor:top" coordsize="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yIsUA&#10;AADdAAAADwAAAGRycy9kb3ducmV2LnhtbESPwWrDMBBE74X+g9hCbrWcGELtRg5poNDiU+LQ82Jt&#10;ZGNr5VpK4vx9VSj0OMzMG2azne0grjT5zrGCZZKCIG6c7tgoONXvzy8gfEDWODgmBXfysC0fHzZY&#10;aHfjA12PwYgIYV+ggjaEsZDSNy1Z9IkbiaN3dpPFEOVkpJ7wFuF2kKs0XUuLHceFFkfat9T0x4tV&#10;gNX4yfWw67tzbg5vaNbV1/JbqcXTvHsFEWgO/+G/9odWkGWrHH7fxCc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jIixQAAAN0AAAAPAAAAAAAAAAAAAAAAAJgCAABkcnMv&#10;ZG93bnJldi54bWxQSwUGAAAAAAQABAD1AAAAigMAAAAA&#10;" path="m5,l,,,8r737,l737,r-4,l5,xe" fillcolor="black" stroked="f">
                  <v:path arrowok="t" o:connecttype="custom" o:connectlocs="2766,0;0,0;0,4425;407719,4425;407719,0;405506,0;2766,0" o:connectangles="0,0,0,0,0,0,0"/>
                </v:shape>
                <v:shape id="Freeform 3269" o:spid="_x0000_s4284" style="position:absolute;left:27854;top:10532;width:133;height:1748;visibility:visible;mso-wrap-style:square;v-text-anchor:top" coordsize="2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9osMA&#10;AADdAAAADwAAAGRycy9kb3ducmV2LnhtbERP3WrCMBS+H/gO4Qi703RWRKpRRBmKGxvr+gCH5tiW&#10;NSc1SbW+/XIx2OXH97/eDqYVN3K+sazgZZqAIC6tbrhSUHy/TpYgfEDW2FomBQ/ysN2MntaYaXvn&#10;L7rloRIxhH2GCuoQukxKX9Zk0E9tRxy5i3UGQ4SuktrhPYabVs6SZCENNhwbauxoX1P5k/dGwXnZ&#10;5831o3fF527uD8e3dy6OXqnn8bBbgQg0hH/xn/ukFaRpGvfHN/E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P9osMAAADdAAAADwAAAAAAAAAAAAAAAACYAgAAZHJzL2Rv&#10;d25yZXYueG1sUEsFBgAAAAAEAAQA9QAAAIgDAAAAAA==&#10;" path="m25,12r,-4l21,4,21,,8,,,8,,312r4,l8,316r13,l21,312r4,l25,304,25,12xe" fillcolor="black" stroked="f">
                  <v:path arrowok="t" o:connecttype="custom" o:connectlocs="13277,6638;13277,4425;11153,2213;11153,0;4249,0;0,4425;0,172584;2124,172584;4249,174797;11153,174797;11153,172584;13277,172584;13277,168159;13277,6638" o:connectangles="0,0,0,0,0,0,0,0,0,0,0,0,0,0"/>
                </v:shape>
                <v:shape id="Freeform 3270" o:spid="_x0000_s4285" style="position:absolute;left:24147;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CzcYA&#10;AADdAAAADwAAAGRycy9kb3ducmV2LnhtbESPQWvCQBSE74X+h+UVeqsbTaklZiOlUolQBK3g9ZF9&#10;ZoPZtyG7mvjvu0Khx2FmvmHy5WhbcaXeN44VTCcJCOLK6YZrBYefr5d3ED4ga2wdk4IbeVgWjw85&#10;ZtoNvKPrPtQiQthnqMCE0GVS+sqQRT9xHXH0Tq63GKLsa6l7HCLctnKWJG/SYsNxwWBHn4aq8/5i&#10;Fbxu5caXq+ZQDuls/V0fd3rujFLPT+PHAkSgMfyH/9qlVpCm6RTub+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vCzcYAAADdAAAADwAAAAAAAAAAAAAAAACYAgAAZHJz&#10;L2Rvd25yZXYueG1sUEsFBgAAAAAEAAQA9QAAAIsDAAAAAA==&#10;" path="m4,l,,,8r37,l37,,33,,4,xe" fillcolor="black" stroked="f">
                  <v:path arrowok="t" o:connecttype="custom" o:connectlocs="2213,0;0,0;0,4425;20469,4425;20469,0;18256,0;2213,0" o:connectangles="0,0,0,0,0,0,0"/>
                </v:shape>
                <v:shape id="Freeform 3271" o:spid="_x0000_s4286" style="position:absolute;left:24485;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XrMMA&#10;AADdAAAADwAAAGRycy9kb3ducmV2LnhtbESPT4vCMBTE7wt+h/AWvK3pWpTSNYoUBE+Cf9Drs3nb&#10;FJuX0kStfvrNguBxmJnfMLNFbxtxo87XjhV8jxIQxKXTNVcKDvvVVwbCB2SNjWNS8CAPi/ngY4a5&#10;dnfe0m0XKhEh7HNUYEJocyl9aciiH7mWOHq/rrMYouwqqTu8R7ht5DhJptJizXHBYEuFofKyu1oF&#10;64S2mcnwfCowPB+b4wSL/USp4We//AERqA/v8Ku91grSNB3D/5v4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DXrMMAAADdAAAADwAAAAAAAAAAAAAAAACYAgAAZHJzL2Rv&#10;d25yZXYueG1sUEsFBgAAAAAEAAQA9QAAAIgDAAAAAA==&#10;" path="m5,l,,,8r13,l13,,9,,5,xe" fillcolor="black" stroked="f">
                  <v:path arrowok="t" o:connecttype="custom" o:connectlocs="2766,0;0,0;0,4425;7192,4425;7192,0;4979,0;2766,0" o:connectangles="0,0,0,0,0,0,0"/>
                </v:shape>
                <v:shape id="Freeform 3272" o:spid="_x0000_s4287" style="position:absolute;left:24689;top:11372;width:211;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5IcIA&#10;AADdAAAADwAAAGRycy9kb3ducmV2LnhtbERPXWvCMBR9H/gfwhX2NlN1bFJNiyiTDoagE3y9NNem&#10;2NyUJtr675fBYOftcL44q3ywjbhT52vHCqaTBARx6XTNlYLT98fLAoQPyBobx6TgQR7ybPS0wlS7&#10;ng90P4ZKxBL2KSowIbSplL40ZNFPXEsctYvrLIZIu0rqDvtYbhs5S5I3abHmuGCwpY2h8nq8WQWv&#10;e/npi219Kvr5bPdVnQ/63RmlnsfDegki0BD+zX/pQiuYR8Dvm/gEZP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fkhwgAAAN0AAAAPAAAAAAAAAAAAAAAAAJgCAABkcnMvZG93&#10;bnJldi54bWxQSwUGAAAAAAQABAD1AAAAhwMAAAAA&#10;" path="m5,l,,,8r37,l37,,33,,5,xe" fillcolor="black" stroked="f">
                  <v:path arrowok="t" o:connecttype="custom" o:connectlocs="2841,0;0,0;0,4425;21022,4425;21022,0;18749,0;2841,0" o:connectangles="0,0,0,0,0,0,0"/>
                </v:shape>
                <v:shape id="Freeform 3273" o:spid="_x0000_s4288" style="position:absolute;left:25032;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0sYA&#10;AADdAAAADwAAAGRycy9kb3ducmV2LnhtbESPQWvCQBSE74L/YXmCt7qx0ZKmrlIEaW/a1Etvj+wz&#10;CWbfxuxqor/eFQoeh5n5hlmselOLC7WusqxgOolAEOdWV1wo2P9uXhIQziNrrC2Tgis5WC2HgwWm&#10;2nb8Q5fMFyJA2KWooPS+SaV0eUkG3cQ2xME72NagD7ItpG6xC3BTy9coepMGKw4LJTa0Lik/Zmej&#10;wFzfv5LT3ne786ZO/m7dYTc/bpUaj/rPDxCeev8M/7e/tYI4jmfweB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M0sYAAADdAAAADwAAAAAAAAAAAAAAAACYAgAAZHJz&#10;L2Rvd25yZXYueG1sUEsFBgAAAAAEAAQA9QAAAIsDAAAAAA==&#10;" path="m4,l,,,8r12,l12,,8,,4,xe" fillcolor="black" stroked="f">
                  <v:path arrowok="t" o:connecttype="custom" o:connectlocs="2213,0;0,0;0,4425;6639,4425;6639,0;4426,0;2213,0" o:connectangles="0,0,0,0,0,0,0"/>
                </v:shape>
                <v:shape id="Freeform 3274" o:spid="_x0000_s4289" style="position:absolute;left:25237;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EzsYA&#10;AADdAAAADwAAAGRycy9kb3ducmV2LnhtbESPQWvCQBSE70L/w/IK3nRTo21JXaUoLRFEiBV6fWRf&#10;s6HZtyG7mvjvuwXB4zAz3zDL9WAbcaHO144VPE0TEMSl0zVXCk5fH5NXED4ga2wck4IreVivHkZL&#10;zLTruaDLMVQiQthnqMCE0GZS+tKQRT91LXH0flxnMUTZVVJ32Ee4beQsSZ6lxZrjgsGWNobK3+PZ&#10;Kpgf5M7n2/qU9+nsc199F/rFGaXGj8P7G4hAQ7iHb+1cK0jTdAH/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DEzsYAAADdAAAADwAAAAAAAAAAAAAAAACYAgAAZHJz&#10;L2Rvd25yZXYueG1sUEsFBgAAAAAEAAQA9QAAAIsDAAAAAA==&#10;" path="m4,l,,,8r37,l37,,33,,4,xe" fillcolor="black" stroked="f">
                  <v:path arrowok="t" o:connecttype="custom" o:connectlocs="2213,0;0,0;0,4425;20469,4425;20469,0;18256,0;2213,0" o:connectangles="0,0,0,0,0,0,0"/>
                </v:shape>
                <v:shape id="Freeform 3275" o:spid="_x0000_s4290" style="position:absolute;left:25580;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3PsYA&#10;AADdAAAADwAAAGRycy9kb3ducmV2LnhtbESPQWvCQBSE7wX/w/IEb3XThoaYuooUxN5qUy/eHtln&#10;Nph9G7Orif313UKhx2FmvmGW69G24ka9bxwreJonIIgrpxuuFRy+to85CB+QNbaOScGdPKxXk4cl&#10;FtoN/Em3MtQiQtgXqMCE0BVS+sqQRT93HXH0Tq63GKLsa6l7HCLctvI5STJpseG4YLCjN0PVubxa&#10;Bfa+2OWXQxj2122bH7+H0/7l/KHUbDpuXkEEGsN/+K/9rhWkaZrB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w3PsYAAADdAAAADwAAAAAAAAAAAAAAAACYAgAAZHJz&#10;L2Rvd25yZXYueG1sUEsFBgAAAAAEAAQA9QAAAIsDAAAAAA==&#10;" path="m4,l,,,8r12,l12,,8,,4,xe" fillcolor="black" stroked="f">
                  <v:path arrowok="t" o:connecttype="custom" o:connectlocs="2213,0;0,0;0,4425;6639,4425;6639,0;4426,0;2213,0" o:connectangles="0,0,0,0,0,0,0"/>
                </v:shape>
                <v:shape id="Freeform 3276" o:spid="_x0000_s4291" style="position:absolute;left:2578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IsYA&#10;AADdAAAADwAAAGRycy9kb3ducmV2LnhtbESPzWrDMBCE74W8g9hAb42cuCTBtRxCQooLoZAf6HWx&#10;tpaptTKWErtvXxUKPQ4z8w2Tb0bbijv1vnGsYD5LQBBXTjdcK7heDk9rED4ga2wdk4Jv8rApJg85&#10;ZtoNfKL7OdQiQthnqMCE0GVS+sqQRT9zHXH0Pl1vMUTZ11L3OES4beUiSZbSYsNxwWBHO0PV1/lm&#10;FTy/yzdf7ptrOaSL12P9cdIrZ5R6nI7bFxCBxvAf/muXWkGapiv4fROf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IsYAAADdAAAADwAAAAAAAAAAAAAAAACYAgAAZHJz&#10;L2Rvd25yZXYueG1sUEsFBgAAAAAEAAQA9QAAAIsDAAAAAA==&#10;" path="m4,l,,,8r37,l37,,33,,4,xe" fillcolor="black" stroked="f">
                  <v:path arrowok="t" o:connecttype="custom" o:connectlocs="2213,0;0,0;0,4425;20469,4425;20469,0;18256,0;2213,0" o:connectangles="0,0,0,0,0,0,0"/>
                </v:shape>
                <v:shape id="Freeform 3277" o:spid="_x0000_s4292" style="position:absolute;left:26128;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G18QA&#10;AADdAAAADwAAAGRycy9kb3ducmV2LnhtbERPTW+CQBC9N/E/bMbEW12UtEF0MaaJ0Vup9dLbhB2B&#10;wM5SdhXor+8emvT48r53+9G04kG9qy0rWC0jEMSF1TWXCq6fx+cEhPPIGlvLpGAiB/ts9rTDVNuB&#10;P+hx8aUIIexSVFB536VSuqIig25pO+LA3Wxv0AfYl1L3OIRw08p1FL1KgzWHhgo7equoaC53o8BM&#10;m1PyffVDfj+2ydfPcMtfmnelFvPxsAXhafT/4j/3WSuI4zjMDW/CE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BtfEAAAA3QAAAA8AAAAAAAAAAAAAAAAAmAIAAGRycy9k&#10;b3ducmV2LnhtbFBLBQYAAAAABAAEAPUAAACJAwAAAAA=&#10;" path="m4,l,,,8r12,l12,,8,,4,xe" fillcolor="black" stroked="f">
                  <v:path arrowok="t" o:connecttype="custom" o:connectlocs="2213,0;0,0;0,4425;6639,4425;6639,0;4426,0;2213,0" o:connectangles="0,0,0,0,0,0,0"/>
                </v:shape>
                <v:shape id="Freeform 3278" o:spid="_x0000_s4293" style="position:absolute;left:26333;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3Oy8YA&#10;AADdAAAADwAAAGRycy9kb3ducmV2LnhtbESPQWvCQBSE70L/w/IK3nRTI7ZNXaUoLRFEiBV6fWRf&#10;s6HZtyG7mvjvuwXB4zAz3zDL9WAbcaHO144VPE0TEMSl0zVXCk5fH5MXED4ga2wck4IreVivHkZL&#10;zLTruaDLMVQiQthnqMCE0GZS+tKQRT91LXH0flxnMUTZVVJ32Ee4beQsSRbSYs1xwWBLG0Pl7/Fs&#10;FcwPcufzbX3K+3T2ua++C/3sjFLjx+H9DUSgIdzDt3auFaRp+gr/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3Oy8YAAADdAAAADwAAAAAAAAAAAAAAAACYAgAAZHJz&#10;L2Rvd25yZXYueG1sUEsFBgAAAAAEAAQA9QAAAIsDAAAAAA==&#10;" path="m4,l,,,8r37,l37,,33,,4,xe" fillcolor="black" stroked="f">
                  <v:path arrowok="t" o:connecttype="custom" o:connectlocs="2213,0;0,0;0,4425;20469,4425;20469,0;18256,0;2213,0" o:connectangles="0,0,0,0,0,0,0"/>
                </v:shape>
                <v:shape id="Freeform 3279" o:spid="_x0000_s4294" style="position:absolute;left:26670;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fPcIA&#10;AADdAAAADwAAAGRycy9kb3ducmV2LnhtbERPz2vCMBS+D/wfwhN2m6lzjtI1FSkMPAnq2K5vzbMp&#10;Ni+lydrqX78cBI8f3+98M9lWDNT7xrGC5SIBQVw53XCt4Ov0+ZKC8AFZY+uYFFzJw6aYPeWYaTfy&#10;gYZjqEUMYZ+hAhNCl0npK0MW/cJ1xJE7u95iiLCvpe5xjOG2la9J8i4tNhwbDHZUGqouxz+rYJfQ&#10;ITUp/v6UGG7X/fcay9Naqef5tP0AEWgKD/HdvdMKVqu3uD++iU9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eJ89wgAAAN0AAAAPAAAAAAAAAAAAAAAAAJgCAABkcnMvZG93&#10;bnJldi54bWxQSwUGAAAAAAQABAD1AAAAhwMAAAAA&#10;" path="m4,l,,,8r13,l13,,9,,4,xe" fillcolor="black" stroked="f">
                  <v:path arrowok="t" o:connecttype="custom" o:connectlocs="2213,0;0,0;0,4425;7192,4425;7192,0;4979,0;2213,0" o:connectangles="0,0,0,0,0,0,0"/>
                </v:shape>
                <v:shape id="Freeform 3280" o:spid="_x0000_s4295" style="position:absolute;left:26869;top:11372;width:210;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2xsMUA&#10;AADdAAAADwAAAGRycy9kb3ducmV2LnhtbESP3WrCQBSE7wu+w3IK3ulGI1qiq4hSiVAEf6C3h+wx&#10;G5o9G7Jbk759Vyj0cpiZb5jVpre1eFDrK8cKJuMEBHHhdMWlgtv1ffQGwgdkjbVjUvBDHjbrwcsK&#10;M+06PtPjEkoRIewzVGBCaDIpfWHIoh+7hjh6d9daDFG2pdQtdhFuazlNkrm0WHFcMNjQzlDxdfm2&#10;CmYnefT5vrrlXTo9fJSfZ71wRqnha79dggjUh//wXzvXCtJ0NoHn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bGwxQAAAN0AAAAPAAAAAAAAAAAAAAAAAJgCAABkcnMv&#10;ZG93bnJldi54bWxQSwUGAAAAAAQABAD1AAAAigMAAAAA&#10;" path="m4,l,,,8r37,l37,,33,,4,xe" fillcolor="black" stroked="f">
                  <v:path arrowok="t" o:connecttype="custom" o:connectlocs="2273,0;0,0;0,4425;21022,4425;21022,0;18749,0;2273,0" o:connectangles="0,0,0,0,0,0,0"/>
                </v:shape>
                <v:shape id="Freeform 3281" o:spid="_x0000_s4296" style="position:absolute;left:27223;top:11372;width:61;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FCQMYA&#10;AADdAAAADwAAAGRycy9kb3ducmV2LnhtbESPS4vCQBCE78L+h6EXvOnE15KNjrIIojcf62VvTaZN&#10;gpmebGY00V/vCILHoqq+omaL1pTiSrUrLCsY9CMQxKnVBWcKjr+rXgzCeWSNpWVScCMHi/lHZ4aJ&#10;tg3v6XrwmQgQdgkqyL2vEildmpNB17cVcfBOtjbog6wzqWtsAtyUchhFX9JgwWEhx4qWOaXnw8Uo&#10;MLfvdfx/9M3usirjv3tz2k3OW6W6n+3PFISn1r/Dr/ZGKxiNxk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FCQMYAAADdAAAADwAAAAAAAAAAAAAAAACYAgAAZHJz&#10;L2Rvd25yZXYueG1sUEsFBgAAAAAEAAQA9QAAAIsDAAAAAA==&#10;" path="m4,l,,,8r12,l12,,8,,4,xe" fillcolor="black" stroked="f">
                  <v:path arrowok="t" o:connecttype="custom" o:connectlocs="2028,0;0,0;0,4425;6085,4425;6085,0;4057,0;2028,0" o:connectangles="0,0,0,0,0,0,0"/>
                </v:shape>
                <v:shape id="Freeform 3282" o:spid="_x0000_s4297" style="position:absolute;left:27422;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KXMUA&#10;AADdAAAADwAAAGRycy9kb3ducmV2LnhtbESP3WrCQBSE7wu+w3KE3tWNRlqJriKKJUIp+APeHrLH&#10;bDB7NmRXk759Vyj0cpiZb5jFqre1eFDrK8cKxqMEBHHhdMWlgvNp9zYD4QOyxtoxKfghD6vl4GWB&#10;mXYdH+hxDKWIEPYZKjAhNJmUvjBk0Y9cQxy9q2sthijbUuoWuwi3tZwkybu0WHFcMNjQxlBxO96t&#10;gum33Pt8W53zLp18fpWXg/5wRqnXYb+egwjUh//wXzvXCtJ0msLz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4pcxQAAAN0AAAAPAAAAAAAAAAAAAAAAAJgCAABkcnMv&#10;ZG93bnJldi54bWxQSwUGAAAAAAQABAD1AAAAigMAAAAA&#10;" path="m4,l,,,8r37,l37,,33,,4,xe" fillcolor="black" stroked="f">
                  <v:path arrowok="t" o:connecttype="custom" o:connectlocs="2213,0;0,0;0,4425;20469,4425;20469,0;18256,0;2213,0" o:connectangles="0,0,0,0,0,0,0"/>
                </v:shape>
                <v:shape id="Freeform 3283" o:spid="_x0000_s4298" style="position:absolute;left:27765;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8YA&#10;AADdAAAADwAAAGRycy9kb3ducmV2LnhtbESPS4vCQBCE74L/YWjB2zrZ9UHMOoosiHvzefHWZNok&#10;mOmJmdHE/fWOsOCxqKqvqNmiNaW4U+0Kywo+BxEI4tTqgjMFx8PqIwbhPLLG0jIpeJCDxbzbmWGi&#10;bcM7uu99JgKEXYIKcu+rREqX5mTQDWxFHLyzrQ36IOtM6hqbADel/IqiiTRYcFjIsaKfnNLL/mYU&#10;mMd0HV+PvtneVmV8+mvO2/Flo1S/1y6/QXhq/Tv83/7VCobD0Qheb8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r8YAAADdAAAADwAAAAAAAAAAAAAAAACYAgAAZHJz&#10;L2Rvd25yZXYueG1sUEsFBgAAAAAEAAQA9QAAAIsDAAAAAA==&#10;" path="m4,l,,,8r12,l12,,8,,4,xe" fillcolor="black" stroked="f">
                  <v:path arrowok="t" o:connecttype="custom" o:connectlocs="2213,0;0,0;0,4425;6639,4425;6639,0;4426,0;2213,0" o:connectangles="0,0,0,0,0,0,0"/>
                </v:shape>
                <v:shape id="Freeform 3284" o:spid="_x0000_s4299" style="position:absolute;left:2797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3s8YA&#10;AADdAAAADwAAAGRycy9kb3ducmV2LnhtbESP3WrCQBSE7wt9h+UUvKsbja0SXUUUSwpS8Ae8PWSP&#10;2WD2bMiuJn37bqHQy2FmvmEWq97W4kGtrxwrGA0TEMSF0xWXCs6n3esMhA/IGmvHpOCbPKyWz08L&#10;zLTr+ECPYyhFhLDPUIEJocmk9IUhi37oGuLoXV1rMUTZllK32EW4reU4Sd6lxYrjgsGGNoaK2/Fu&#10;FUy+5KfPt9U579Lxx768HPTUGaUGL/16DiJQH/7Df+1cK0jTyRv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a3s8YAAADdAAAADwAAAAAAAAAAAAAAAACYAgAAZHJz&#10;L2Rvd25yZXYueG1sUEsFBgAAAAAEAAQA9QAAAIsDAAAAAA==&#10;" path="m4,l,,,8r37,l37,,33,,4,xe" fillcolor="black" stroked="f">
                  <v:path arrowok="t" o:connecttype="custom" o:connectlocs="2213,0;0,0;0,4425;20469,4425;20469,0;18256,0;2213,0" o:connectangles="0,0,0,0,0,0,0"/>
                </v:shape>
                <v:shape id="Freeform 3285" o:spid="_x0000_s4300" style="position:absolute;left:28313;top:11372;width:61;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EQ8UA&#10;AADdAAAADwAAAGRycy9kb3ducmV2LnhtbESPT4vCMBTE7wt+h/AEb2u66yq1axRZEPfm34u3R/Ns&#10;i81LbaKtfnojCB6HmfkNM5m1phRXql1hWcFXPwJBnFpdcKZgv1t8xiCcR9ZYWiYFN3Iwm3Y+Jpho&#10;2/CGrlufiQBhl6CC3PsqkdKlORl0fVsRB+9oa4M+yDqTusYmwE0pv6NoJA0WHBZyrOgvp/S0vRgF&#10;5jZexue9b9aXRRkf7s1xPTytlOp12/kvCE+tf4df7X+tYDD4GcHz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kRDxQAAAN0AAAAPAAAAAAAAAAAAAAAAAJgCAABkcnMv&#10;ZG93bnJldi54bWxQSwUGAAAAAAQABAD1AAAAigMAAAAA&#10;" path="m4,l,,,8r12,l12,,8,,4,xe" fillcolor="black" stroked="f">
                  <v:path arrowok="t" o:connecttype="custom" o:connectlocs="2028,0;0,0;0,4425;6085,4425;6085,0;4057,0;2028,0" o:connectangles="0,0,0,0,0,0,0"/>
                </v:shape>
                <v:shape id="Freeform 3286" o:spid="_x0000_s4301" style="position:absolute;left:28518;top:11372;width:210;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X8YA&#10;AADdAAAADwAAAGRycy9kb3ducmV2LnhtbESPQWvCQBSE7wX/w/KE3uqmRmqJ2YgolRRKQSv0+sg+&#10;s6HZtyG7mvjvu4WCx2FmvmHy9WhbcaXeN44VPM8SEMSV0w3XCk5fb0+vIHxA1tg6JgU38rAuJg85&#10;ZtoNfKDrMdQiQthnqMCE0GVS+sqQRT9zHXH0zq63GKLsa6l7HCLctnKeJC/SYsNxwWBHW0PVz/Fi&#10;FSw+5bsvd82pHNL5/qP+PuilM0o9TsfNCkSgMdzD/+1SK0jTxRL+3sQn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X8YAAADdAAAADwAAAAAAAAAAAAAAAACYAgAAZHJz&#10;L2Rvd25yZXYueG1sUEsFBgAAAAAEAAQA9QAAAIsDAAAAAA==&#10;" path="m4,l,,,8r37,l37,,32,,4,xe" fillcolor="black" stroked="f">
                  <v:path arrowok="t" o:connecttype="custom" o:connectlocs="2273,0;0,0;0,4425;21022,4425;21022,0;18181,0;2273,0" o:connectangles="0,0,0,0,0,0,0"/>
                </v:shape>
                <v:shape id="Freeform 3287" o:spid="_x0000_s4302" style="position:absolute;left:28855;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6TO8IA&#10;AADdAAAADwAAAGRycy9kb3ducmV2LnhtbERPz2vCMBS+D/wfwhN2m6lzjtI1FSkMPAnq2K5vzbMp&#10;Ni+lydrqX78cBI8f3+98M9lWDNT7xrGC5SIBQVw53XCt4Ov0+ZKC8AFZY+uYFFzJw6aYPeWYaTfy&#10;gYZjqEUMYZ+hAhNCl0npK0MW/cJ1xJE7u95iiLCvpe5xjOG2la9J8i4tNhwbDHZUGqouxz+rYJfQ&#10;ITUp/v6UGG7X/fcay9Naqef5tP0AEWgKD/HdvdMKVqu3ODe+iU9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pM7wgAAAN0AAAAPAAAAAAAAAAAAAAAAAJgCAABkcnMvZG93&#10;bnJldi54bWxQSwUGAAAAAAQABAD1AAAAhwMAAAAA&#10;" path="m4,l,,,8r13,l13,,8,,4,xe" fillcolor="black" stroked="f">
                  <v:path arrowok="t" o:connecttype="custom" o:connectlocs="2213,0;0,0;0,4425;7192,4425;7192,0;4426,0;2213,0" o:connectangles="0,0,0,0,0,0,0"/>
                </v:shape>
                <v:shape id="Freeform 3288" o:spid="_x0000_s4303" style="position:absolute;left:2906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9tsYA&#10;AADdAAAADwAAAGRycy9kb3ducmV2LnhtbESP3WrCQBSE7wt9h+UUvKsbjbQaXUUUSwpS8Ae8PWSP&#10;2WD2bMiuJn37bqHQy2FmvmEWq97W4kGtrxwrGA0TEMSF0xWXCs6n3esUhA/IGmvHpOCbPKyWz08L&#10;zLTr+ECPYyhFhLDPUIEJocmk9IUhi37oGuLoXV1rMUTZllK32EW4reU4Sd6kxYrjgsGGNoaK2/Fu&#10;FUy+5KfPt9U579Lxx768HPS7M0oNXvr1HESgPvyH/9q5VpCmkxn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u9tsYAAADdAAAADwAAAAAAAAAAAAAAAACYAgAAZHJz&#10;L2Rvd25yZXYueG1sUEsFBgAAAAAEAAQA9QAAAIsDAAAAAA==&#10;" path="m4,l,,,8r37,l37,,33,,4,xe" fillcolor="black" stroked="f">
                  <v:path arrowok="t" o:connecttype="custom" o:connectlocs="2213,0;0,0;0,4425;20469,4425;20469,0;18256,0;2213,0" o:connectangles="0,0,0,0,0,0,0"/>
                </v:shape>
                <v:shape id="Freeform 3289" o:spid="_x0000_s4304" style="position:absolute;left:29403;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vccIA&#10;AADdAAAADwAAAGRycy9kb3ducmV2LnhtbERPy4rCMBTdC/5DuMLsNFVROrVRBkFmdj43s7s017a0&#10;uek00db5erMQXB7OO930phZ3al1pWcF0EoEgzqwuOVdwOe/GMQjnkTXWlknBgxxs1sNBiom2HR/p&#10;fvK5CCHsElRQeN8kUrqsIINuYhviwF1ta9AH2OZSt9iFcFPLWRQtpcGSQ0OBDW0LyqrTzSgwj8/v&#10;+O/iu8NtV8e//931sKj2Sn2M+q8VCE+9f4tf7h+tYD5fhP3hTXg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u9xwgAAAN0AAAAPAAAAAAAAAAAAAAAAAJgCAABkcnMvZG93&#10;bnJldi54bWxQSwUGAAAAAAQABAD1AAAAhwMAAAAA&#10;" path="m4,l,,,8r12,l12,,8,,4,xe" fillcolor="black" stroked="f">
                  <v:path arrowok="t" o:connecttype="custom" o:connectlocs="2213,0;0,0;0,4425;6639,4425;6639,0;4426,0;2213,0" o:connectangles="0,0,0,0,0,0,0"/>
                </v:shape>
                <v:shape id="Freeform 3290" o:spid="_x0000_s4305" style="position:absolute;left:29608;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nbcYA&#10;AADdAAAADwAAAGRycy9kb3ducmV2LnhtbESP3WrCQBSE7wu+w3IE7+pG06pEV5GWlhRE8Ae8PWSP&#10;2WD2bMiuJn37bqHQy2FmvmFWm97W4kGtrxwrmIwTEMSF0xWXCs6nj+cFCB+QNdaOScE3edisB08r&#10;zLTr+ECPYyhFhLDPUIEJocmk9IUhi37sGuLoXV1rMUTZllK32EW4reU0SWbSYsVxwWBDb4aK2/Fu&#10;Fbzs5ZfP36tz3qXTz115Oei5M0qNhv12CSJQH/7Df+1cK0jT1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QnbcYAAADdAAAADwAAAAAAAAAAAAAAAACYAgAAZHJz&#10;L2Rvd25yZXYueG1sUEsFBgAAAAAEAAQA9QAAAIsDAAAAAA==&#10;" path="m4,l,,,8r37,l37,,33,,4,xe" fillcolor="black" stroked="f">
                  <v:path arrowok="t" o:connecttype="custom" o:connectlocs="2213,0;0,0;0,4425;20469,4425;20469,0;18256,0;2213,0" o:connectangles="0,0,0,0,0,0,0"/>
                </v:shape>
                <v:shape id="Freeform 3291" o:spid="_x0000_s4306" style="position:absolute;left:2995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ncYA&#10;AADdAAAADwAAAGRycy9kb3ducmV2LnhtbESPS2vDMBCE74X+B7GF3hq5MQmuGyWUQmhueTSX3hZr&#10;Y5tYK9eSX/n1USCQ4zAz3zCL1WAq0VHjSssK3icRCOLM6pJzBcff9VsCwnlkjZVlUjCSg9Xy+WmB&#10;qbY976k7+FwECLsUFRTe16mULivIoJvYmjh4J9sY9EE2udQN9gFuKjmNork0WHJYKLCm74Ky86E1&#10;Csz48ZP8H32/a9dV8nfpT7vZeavU68vw9QnC0+Af4Xt7oxXE8WwKtzfh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jUncYAAADdAAAADwAAAAAAAAAAAAAAAACYAgAAZHJz&#10;L2Rvd25yZXYueG1sUEsFBgAAAAAEAAQA9QAAAIsDAAAAAA==&#10;" path="m4,l,,,8r12,l12,,8,,4,xe" fillcolor="black" stroked="f">
                  <v:path arrowok="t" o:connecttype="custom" o:connectlocs="2213,0;0,0;0,4425;6639,4425;6639,0;4426,0;2213,0" o:connectangles="0,0,0,0,0,0,0"/>
                </v:shape>
                <v:shape id="Freeform 3292" o:spid="_x0000_s4307" style="position:absolute;left:3015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cgcYA&#10;AADdAAAADwAAAGRycy9kb3ducmV2LnhtbESPQWvCQBSE70L/w/IK3nRTo21JXaUoLRFEiBV6fWRf&#10;s6HZtyG7mvjvuwXB4zAz3zDL9WAbcaHO144VPE0TEMSl0zVXCk5fH5NXED4ga2wck4IreVivHkZL&#10;zLTruaDLMVQiQthnqMCE0GZS+tKQRT91LXH0flxnMUTZVVJ32Ee4beQsSZ6lxZrjgsGWNobK3+PZ&#10;Kpgf5M7n2/qU9+nsc199F/rFGaXGj8P7G4hAQ7iHb+1cK0jTRQr/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ocgcYAAADdAAAADwAAAAAAAAAAAAAAAACYAgAAZHJz&#10;L2Rvd25yZXYueG1sUEsFBgAAAAAEAAQA9QAAAIsDAAAAAA==&#10;" path="m4,l,,,8r37,l37,,33,,4,xe" fillcolor="black" stroked="f">
                  <v:path arrowok="t" o:connecttype="custom" o:connectlocs="2213,0;0,0;0,4425;20469,4425;20469,0;18256,0;2213,0" o:connectangles="0,0,0,0,0,0,0"/>
                </v:shape>
                <v:shape id="Freeform 3293" o:spid="_x0000_s4308" style="position:absolute;left:30493;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P48QA&#10;AADdAAAADwAAAGRycy9kb3ducmV2LnhtbESPT4vCMBTE7wt+h/AEb2u6apdSjSIFwZPgH3avb5tn&#10;U7Z5KU3U6qc3wsIeh5n5DbNY9bYRV+p87VjBxzgBQVw6XXOl4HTcvGcgfEDW2DgmBXfysFoO3haY&#10;a3fjPV0PoRIRwj5HBSaENpfSl4Ys+rFriaN3dp3FEGVXSd3hLcJtIydJ8ikt1hwXDLZUGCp/Dxer&#10;YJvQPjMZ/nwXGB733VeKxTFVajTs13MQgfrwH/5rb7WC6TSdwet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aD+PEAAAA3QAAAA8AAAAAAAAAAAAAAAAAmAIAAGRycy9k&#10;b3ducmV2LnhtbFBLBQYAAAAABAAEAPUAAACJAwAAAAA=&#10;" path="m5,l,,,8r13,l13,,9,,5,xe" fillcolor="black" stroked="f">
                  <v:path arrowok="t" o:connecttype="custom" o:connectlocs="2766,0;0,0;0,4425;7192,4425;7192,0;4979,0;2766,0" o:connectangles="0,0,0,0,0,0,0"/>
                </v:shape>
                <v:shape id="Freeform 3294" o:spid="_x0000_s4309" style="position:absolute;left:30703;top:11372;width:205;height:45;visibility:visible;mso-wrap-style:square;v-text-anchor:top" coordsize="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PdMUA&#10;AADdAAAADwAAAGRycy9kb3ducmV2LnhtbESPS2vCQBSF9wX/w3AFd3WiYpHUUUQUFV9t6sbdJXNN&#10;gpk7ITNq/PdOodDl4Tw+znjamFLcqXaFZQW9bgSCOLW64EzB6Wf5PgLhPLLG0jIpeJKD6aT1NsZY&#10;2wd/0z3xmQgj7GJUkHtfxVK6NCeDrmsr4uBdbG3QB1lnUtf4COOmlP0o+pAGCw6EHCua55Rek5sJ&#10;3ORAq/12tqoWm8tiZ5ry63juKdVpN7NPEJ4a/x/+a6+1gsFgOITfN+EJyM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g90xQAAAN0AAAAPAAAAAAAAAAAAAAAAAJgCAABkcnMv&#10;ZG93bnJldi54bWxQSwUGAAAAAAQABAD1AAAAigMAAAAA&#10;" path="m5,l,,,8r38,l38,,33,,5,xe" fillcolor="black" stroked="f">
                  <v:path arrowok="t" o:connecttype="custom" o:connectlocs="2693,0;0,0;0,4425;20469,4425;20469,0;17776,0;2693,0" o:connectangles="0,0,0,0,0,0,0"/>
                </v:shape>
                <v:shape id="Freeform 3295" o:spid="_x0000_s4310" style="position:absolute;left:31040;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0D8MA&#10;AADdAAAADwAAAGRycy9kb3ducmV2LnhtbESPT4vCMBTE74LfITxhb5qqVErXKFIQPC34B/f6tnnb&#10;FJuX0kSt++k3guBxmJnfMMt1bxtxo87XjhVMJwkI4tLpmisFp+N2nIHwAVlj45gUPMjDejUcLDHX&#10;7s57uh1CJSKEfY4KTAhtLqUvDVn0E9cSR+/XdRZDlF0ldYf3CLeNnCXJQlqsOS4YbKkwVF4OV6tg&#10;l9A+Mxn+fBcY/h5f5xSLY6rUx6jffIII1Id3+NXeaQXzebqA55v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Q0D8MAAADdAAAADwAAAAAAAAAAAAAAAACYAgAAZHJzL2Rv&#10;d25yZXYueG1sUEsFBgAAAAAEAAQA9QAAAIgDAAAAAA==&#10;" path="m4,l,,,8r13,l13,,8,,4,xe" fillcolor="black" stroked="f">
                  <v:path arrowok="t" o:connecttype="custom" o:connectlocs="2213,0;0,0;0,4425;7192,4425;7192,0;4426,0;2213,0" o:connectangles="0,0,0,0,0,0,0"/>
                </v:shape>
                <v:shape id="Freeform 3296" o:spid="_x0000_s4311" style="position:absolute;left:3124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agsYA&#10;AADdAAAADwAAAGRycy9kb3ducmV2LnhtbESPQWvCQBSE74X+h+UJvTUbTaslukpRlBRE0ApeH9nX&#10;bGj2bchuTfrvXaHQ4zAz3zCL1WAbcaXO144VjJMUBHHpdM2VgvPn9vkNhA/IGhvHpOCXPKyWjw8L&#10;zLXr+UjXU6hEhLDPUYEJoc2l9KUhiz5xLXH0vlxnMUTZVVJ32Ee4beQkTafSYs1xwWBLa0Pl9+nH&#10;Kng5yA9fbOpz0WeT3b66HPXMGaWeRsP7HESgIfyH/9qFVpBlrzO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EagsYAAADdAAAADwAAAAAAAAAAAAAAAACYAgAAZHJz&#10;L2Rvd25yZXYueG1sUEsFBgAAAAAEAAQA9QAAAIsDAAAAAA==&#10;" path="m4,l,,,8r37,l37,,33,,4,xe" fillcolor="black" stroked="f">
                  <v:path arrowok="t" o:connecttype="custom" o:connectlocs="2213,0;0,0;0,4425;20469,4425;20469,0;18256,0;2213,0" o:connectangles="0,0,0,0,0,0,0"/>
                </v:shape>
                <v:shape id="Freeform 3297" o:spid="_x0000_s4312" style="position:absolute;left:31588;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jd8IA&#10;AADdAAAADwAAAGRycy9kb3ducmV2LnhtbERPy4rCMBTdC/5DuMLsNFVROrVRBkFmdj43s7s017a0&#10;uek00db5erMQXB7OO930phZ3al1pWcF0EoEgzqwuOVdwOe/GMQjnkTXWlknBgxxs1sNBiom2HR/p&#10;fvK5CCHsElRQeN8kUrqsIINuYhviwF1ta9AH2OZSt9iFcFPLWRQtpcGSQ0OBDW0LyqrTzSgwj8/v&#10;+O/iu8NtV8e//931sKj2Sn2M+q8VCE+9f4tf7h+tYD5fhLnhTXg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ON3wgAAAN0AAAAPAAAAAAAAAAAAAAAAAJgCAABkcnMvZG93&#10;bnJldi54bWxQSwUGAAAAAAQABAD1AAAAhwMAAAAA&#10;" path="m4,l,,,8r12,l12,,8,,4,xe" fillcolor="black" stroked="f">
                  <v:path arrowok="t" o:connecttype="custom" o:connectlocs="2213,0;0,0;0,4425;6639,4425;6639,0;4426,0;2213,0" o:connectangles="0,0,0,0,0,0,0"/>
                </v:shape>
                <v:shape id="Freeform 3298" o:spid="_x0000_s4313" style="position:absolute;left:31793;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Ira8YA&#10;AADdAAAADwAAAGRycy9kb3ducmV2LnhtbESP3WrCQBSE7wu+w3KE3tWNxlobXaW0VCJIwR/o7SF7&#10;zAazZ0N2a+Lbu4VCL4eZ+YZZrntbiyu1vnKsYDxKQBAXTldcKjgdP5/mIHxA1lg7JgU38rBeDR6W&#10;mGnX8Z6uh1CKCGGfoQITQpNJ6QtDFv3INcTRO7vWYoiyLaVusYtwW8tJksykxYrjgsGG3g0Vl8OP&#10;VTD9kluff1SnvEsnm135vdcvzij1OOzfFiAC9eE//NfOtYI0fX6F3zfx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Ira8YAAADdAAAADwAAAAAAAAAAAAAAAACYAgAAZHJz&#10;L2Rvd25yZXYueG1sUEsFBgAAAAAEAAQA9QAAAIsDAAAAAA==&#10;" path="m4,l,,,8r37,l37,,33,,4,xe" fillcolor="black" stroked="f">
                  <v:path arrowok="t" o:connecttype="custom" o:connectlocs="2213,0;0,0;0,4425;20469,4425;20469,0;18256,0;2213,0" o:connectangles="0,0,0,0,0,0,0"/>
                </v:shape>
                <v:shape id="Freeform 3299" o:spid="_x0000_s4314" style="position:absolute;left:32136;top:11372;width:72;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lzMEA&#10;AADdAAAADwAAAGRycy9kb3ducmV2LnhtbERPy4rCMBTdC/5DuII7TVWUWo0igjg7nxt3l+baFpub&#10;2kRb5+sniwGXh/NerltTijfVrrCsYDSMQBCnVhecKbhedoMYhPPIGkvLpOBDDtarbmeJibYNn+h9&#10;9pkIIewSVJB7XyVSujQng25oK+LA3W1t0AdYZ1LX2IRwU8pxFM2kwYJDQ44VbXNKH+eXUWA+8338&#10;vPrm+NqV8e23uR+nj4NS/V67WYDw1Pqv+N/9oxVMJrOwP7wJT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JczBAAAA3QAAAA8AAAAAAAAAAAAAAAAAmAIAAGRycy9kb3du&#10;cmV2LnhtbFBLBQYAAAAABAAEAPUAAACGAwAAAAA=&#10;" path="m4,l,,,8r12,l12,,8,,4,xe" fillcolor="black" stroked="f">
                  <v:path arrowok="t" o:connecttype="custom" o:connectlocs="2397,0;0,0;0,4425;7192,4425;7192,0;4795,0;2397,0" o:connectangles="0,0,0,0,0,0,0"/>
                </v:shape>
                <v:shape id="Freeform 3300" o:spid="_x0000_s4315" style="position:absolute;left:3234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t0MUA&#10;AADdAAAADwAAAGRycy9kb3ducmV2LnhtbESP3WrCQBSE7wu+w3IK3tWNpmiJriJKJUIR/IHeHrLH&#10;bGj2bMhuTfr2riD0cpiZb5jFqre1uFHrK8cKxqMEBHHhdMWlgsv58+0DhA/IGmvHpOCPPKyWg5cF&#10;Ztp1fKTbKZQiQthnqMCE0GRS+sKQRT9yDXH0rq61GKJsS6lb7CLc1nKSJFNpseK4YLChjaHi5/Rr&#10;Fbwf5N7n2+qSd+lk91V+H/XMGaWGr/16DiJQH/7Dz3auFaTpdAy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O3QxQAAAN0AAAAPAAAAAAAAAAAAAAAAAJgCAABkcnMv&#10;ZG93bnJldi54bWxQSwUGAAAAAAQABAD1AAAAigMAAAAA&#10;" path="m4,l,,,8r37,l37,,33,,4,xe" fillcolor="black" stroked="f">
                  <v:path arrowok="t" o:connecttype="custom" o:connectlocs="2213,0;0,0;0,4425;20469,4425;20469,0;18256,0;2213,0" o:connectangles="0,0,0,0,0,0,0"/>
                </v:shape>
                <v:shape id="Freeform 3301" o:spid="_x0000_s4316" style="position:absolute;left:32672;top:11372;width:78;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4scUA&#10;AADdAAAADwAAAGRycy9kb3ducmV2LnhtbESPwWrDMBBE74X+g9hCb7XchBjjRgnFUMipkDi01621&#10;sUyslbFU28nXR4VCjsPMvGHW29l2YqTBt44VvCYpCOLa6ZYbBcfq4yUH4QOyxs4xKbiQh+3m8WGN&#10;hXYT72k8hEZECPsCFZgQ+kJKXxuy6BPXE0fv5AaLIcqhkXrAKcJtJxdpmkmLLccFgz2Vhurz4dcq&#10;2KW0z02OP98lhuvl82uFZbVS6vlpfn8DEWgO9/B/e6cVLJfZAv7exCc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ixxQAAAN0AAAAPAAAAAAAAAAAAAAAAAJgCAABkcnMv&#10;ZG93bnJldi54bWxQSwUGAAAAAAQABAD1AAAAigMAAAAA&#10;" path="m4,l,,,8r13,l13,,9,,4,xe" fillcolor="black" stroked="f">
                  <v:path arrowok="t" o:connecttype="custom" o:connectlocs="2383,0;0,0;0,4425;7745,4425;7745,0;5362,0;2383,0" o:connectangles="0,0,0,0,0,0,0"/>
                </v:shape>
                <v:shape id="Freeform 3302" o:spid="_x0000_s4317" style="position:absolute;left:32883;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WPMYA&#10;AADdAAAADwAAAGRycy9kb3ducmV2LnhtbESPzWrDMBCE74W8g9hAb4mcuKTBtRxCQooLoZAf6HWx&#10;tpaptTKWErtvXxUKPQ4z8w2Tb0bbijv1vnGsYDFPQBBXTjdcK7heDrM1CB+QNbaOScE3edgUk4cc&#10;M+0GPtH9HGoRIewzVGBC6DIpfWXIop+7jjh6n663GKLsa6l7HCLctnKZJCtpseG4YLCjnaHq63yz&#10;Cp7e5Zsv9821HNLl67H+OOlnZ5R6nI7bFxCBxvAf/muXWkGarlL4fROf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bWPMYAAADdAAAADwAAAAAAAAAAAAAAAACYAgAAZHJz&#10;L2Rvd25yZXYueG1sUEsFBgAAAAAEAAQA9QAAAIsDAAAAAA==&#10;" path="m5,l,,,8r37,l37,,33,,5,xe" fillcolor="black" stroked="f">
                  <v:path arrowok="t" o:connecttype="custom" o:connectlocs="2766,0;0,0;0,4425;20469,4425;20469,0;18256,0;2766,0" o:connectangles="0,0,0,0,0,0,0"/>
                </v:shape>
                <v:shape id="Freeform 3303" o:spid="_x0000_s4318" style="position:absolute;left:33226;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jz8UA&#10;AADdAAAADwAAAGRycy9kb3ducmV2LnhtbESPT4vCMBTE7wt+h/AEb2u66yq1axRZEPfm34u3R/Ns&#10;i81LbaKtfnojCB6HmfkNM5m1phRXql1hWcFXPwJBnFpdcKZgv1t8xiCcR9ZYWiYFN3Iwm3Y+Jpho&#10;2/CGrlufiQBhl6CC3PsqkdKlORl0fVsRB+9oa4M+yDqTusYmwE0pv6NoJA0WHBZyrOgvp/S0vRgF&#10;5jZexue9b9aXRRkf7s1xPTytlOp12/kvCE+tf4df7X+tYDAY/cDz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SPPxQAAAN0AAAAPAAAAAAAAAAAAAAAAAJgCAABkcnMv&#10;ZG93bnJldi54bWxQSwUGAAAAAAQABAD1AAAAigMAAAAA&#10;" path="m4,l,,,8r12,l12,,8,,4,xe" fillcolor="black" stroked="f">
                  <v:path arrowok="t" o:connecttype="custom" o:connectlocs="2213,0;0,0;0,4425;6639,4425;6639,0;4426,0;2213,0" o:connectangles="0,0,0,0,0,0,0"/>
                </v:shape>
                <v:shape id="Freeform 3304" o:spid="_x0000_s4319" style="position:absolute;left:3343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r08YA&#10;AADdAAAADwAAAGRycy9kb3ducmV2LnhtbESPQWvCQBSE74X+h+UJvdWNpo0lukpRlBRE0ApeH9nX&#10;bGj2bchuTfrvXaHQ4zAz3zCL1WAbcaXO144VTMYJCOLS6ZorBefP7fMbCB+QNTaOScEveVgtHx8W&#10;mGvX85Gup1CJCGGfowITQptL6UtDFv3YtcTR+3KdxRBlV0ndYR/htpHTJMmkxZrjgsGW1obK79OP&#10;VfBykB++2NTnok+nu311OeqZM0o9jYb3OYhAQ/gP/7ULrSBNs1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Pr08YAAADdAAAADwAAAAAAAAAAAAAAAACYAgAAZHJz&#10;L2Rvd25yZXYueG1sUEsFBgAAAAAEAAQA9QAAAIsDAAAAAA==&#10;" path="m4,l,,,8r37,l37,,33,,4,xe" fillcolor="black" stroked="f">
                  <v:path arrowok="t" o:connecttype="custom" o:connectlocs="2213,0;0,0;0,4425;20469,4425;20469,0;18256,0;2213,0" o:connectangles="0,0,0,0,0,0,0"/>
                </v:shape>
                <v:shape id="Freeform 3305" o:spid="_x0000_s4320" style="position:absolute;left:33773;top:11372;width:61;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YI8UA&#10;AADdAAAADwAAAGRycy9kb3ducmV2LnhtbESPT4vCMBTE74LfITxhb5qqWLrVKIsguzf/Xvb2aJ5t&#10;sXnpNtHW/fRGEDwOM/MbZrHqTCVu1LjSsoLxKAJBnFldcq7gdNwMExDOI2usLJOCOzlYLfu9Baba&#10;tryn28HnIkDYpaig8L5OpXRZQQbdyNbEwTvbxqAPssmlbrANcFPJSRTF0mDJYaHAmtYFZZfD1Sgw&#10;98/v5O/k2911UyW//+15N7tslfoYdF9zEJ46/w6/2j9awXQax/B8E5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xgjxQAAAN0AAAAPAAAAAAAAAAAAAAAAAJgCAABkcnMv&#10;ZG93bnJldi54bWxQSwUGAAAAAAQABAD1AAAAigMAAAAA&#10;" path="m4,l,,,8r12,l12,,8,,4,xe" fillcolor="black" stroked="f">
                  <v:path arrowok="t" o:connecttype="custom" o:connectlocs="2028,0;0,0;0,4425;6085,4425;6085,0;4057,0;2028,0" o:connectangles="0,0,0,0,0,0,0"/>
                </v:shape>
                <v:shape id="Freeform 3306" o:spid="_x0000_s4321" style="position:absolute;left:33978;top:11372;width:199;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P8UA&#10;AADdAAAADwAAAGRycy9kb3ducmV2LnhtbESP3WrCQBSE7wu+w3IE7+pGU1Siq4jFkkIR/AFvD9lj&#10;Npg9G7Jbk759t1DwcpiZb5jVpre1eFDrK8cKJuMEBHHhdMWlgst5/7oA4QOyxtoxKfghD5v14GWF&#10;mXYdH+lxCqWIEPYZKjAhNJmUvjBk0Y9dQxy9m2sthijbUuoWuwi3tZwmyUxarDguGGxoZ6i4n76t&#10;greD/PT5e3XJu3T68VVej3rujFKjYb9dggjUh2f4v51rBWk6m8P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dA/xQAAAN0AAAAPAAAAAAAAAAAAAAAAAJgCAABkcnMv&#10;ZG93bnJldi54bWxQSwUGAAAAAAQABAD1AAAAigMAAAAA&#10;" path="m4,l,,,8r37,l37,,33,,4,xe" fillcolor="black" stroked="f">
                  <v:path arrowok="t" o:connecttype="custom" o:connectlocs="2153,0;0,0;0,4425;19916,4425;19916,0;17763,0;2153,0" o:connectangles="0,0,0,0,0,0,0"/>
                </v:shape>
                <v:shape id="Freeform 3307" o:spid="_x0000_s4322" style="position:absolute;left:3432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pysEA&#10;AADdAAAADwAAAGRycy9kb3ducmV2LnhtbERPy4rCMBTdC/5DuII7TVWUWo0igjg7nxt3l+baFpub&#10;2kRb5+sniwGXh/NerltTijfVrrCsYDSMQBCnVhecKbhedoMYhPPIGkvLpOBDDtarbmeJibYNn+h9&#10;9pkIIewSVJB7XyVSujQng25oK+LA3W1t0AdYZ1LX2IRwU8pxFM2kwYJDQ44VbXNKH+eXUWA+8338&#10;vPrm+NqV8e23uR+nj4NS/V67WYDw1Pqv+N/9oxVMJrMwN7wJT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KcrBAAAA3QAAAA8AAAAAAAAAAAAAAAAAmAIAAGRycy9kb3du&#10;cmV2LnhtbFBLBQYAAAAABAAEAPUAAACGAwAAAAA=&#10;" path="m4,l,,,8r12,l12,,8,,4,xe" fillcolor="black" stroked="f">
                  <v:path arrowok="t" o:connecttype="custom" o:connectlocs="2213,0;0,0;0,4425;6639,4425;6639,0;4426,0;2213,0" o:connectangles="0,0,0,0,0,0,0"/>
                </v:shape>
                <v:shape id="Freeform 3308" o:spid="_x0000_s4323" style="position:absolute;left:34531;top:11372;width:199;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h1sYA&#10;AADdAAAADwAAAGRycy9kb3ducmV2LnhtbESP3WrCQBSE74W+w3IK3tWNpliNriJKSwpS8Ae8PWSP&#10;2WD2bMhuTfr23ULBy2FmvmGW697W4k6trxwrGI8SEMSF0xWXCs6n95cZCB+QNdaOScEPeVivngZL&#10;zLTr+ED3YyhFhLDPUIEJocmk9IUhi37kGuLoXV1rMUTZllK32EW4reUkSabSYsVxwWBDW0PF7fht&#10;Fbx+yU+f76pz3qWTj315Oeg3Z5QaPvebBYhAfXiE/9u5VpCm0z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7h1sYAAADdAAAADwAAAAAAAAAAAAAAAACYAgAAZHJz&#10;L2Rvd25yZXYueG1sUEsFBgAAAAAEAAQA9QAAAIsDAAAAAA==&#10;" path="m4,l,,,8r37,l37,,33,,4,xe" fillcolor="black" stroked="f">
                  <v:path arrowok="t" o:connecttype="custom" o:connectlocs="2153,0;0,0;0,4425;19916,4425;19916,0;17763,0;2153,0" o:connectangles="0,0,0,0,0,0,0"/>
                </v:shape>
                <v:shape id="Freeform 3309" o:spid="_x0000_s4324" style="position:absolute;left:34863;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RVgMIA&#10;AADdAAAADwAAAGRycy9kb3ducmV2LnhtbERPz2vCMBS+D/wfwhN2m6kTXemaihQGngR1bNe35tkU&#10;m5fSZG31r18OA48f3+98O9lWDNT7xrGC5SIBQVw53XCt4PP88ZKC8AFZY+uYFNzIw7aYPeWYaTfy&#10;kYZTqEUMYZ+hAhNCl0npK0MW/cJ1xJG7uN5iiLCvpe5xjOG2la9JspEWG44NBjsqDVXX069VsE/o&#10;mJoUf75LDPfb4WuN5Xmt1PN82r2DCDSFh/jfvdcKVqu3uD++iU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FWAwgAAAN0AAAAPAAAAAAAAAAAAAAAAAJgCAABkcnMvZG93&#10;bnJldi54bWxQSwUGAAAAAAQABAD1AAAAhwMAAAAA&#10;" path="m4,l,,,8r13,l13,,9,,4,xe" fillcolor="black" stroked="f">
                  <v:path arrowok="t" o:connecttype="custom" o:connectlocs="2213,0;0,0;0,4425;7192,4425;7192,0;4979,0;2213,0" o:connectangles="0,0,0,0,0,0,0"/>
                </v:shape>
                <v:shape id="Freeform 3310" o:spid="_x0000_s4325" style="position:absolute;left:35068;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DcUA&#10;AADdAAAADwAAAGRycy9kb3ducmV2LnhtbESP3WrCQBSE7wu+w3IK3tWNptQSXUWUSoQi+AO9PWSP&#10;2dDs2ZDdmvTtXUHwcpiZb5j5sre1uFLrK8cKxqMEBHHhdMWlgvPp6+0ThA/IGmvHpOCfPCwXg5c5&#10;Ztp1fKDrMZQiQthnqMCE0GRS+sKQRT9yDXH0Lq61GKJsS6lb7CLc1nKSJB/SYsVxwWBDa0PF7/HP&#10;Knjfy53PN9U579LJ9rv8OeipM0oNX/vVDESgPjzDj3auFaTpdAz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XsNxQAAAN0AAAAPAAAAAAAAAAAAAAAAAJgCAABkcnMv&#10;ZG93bnJldi54bWxQSwUGAAAAAAQABAD1AAAAigMAAAAA&#10;" path="m4,l,,,8r37,l37,,33,,4,xe" fillcolor="black" stroked="f">
                  <v:path arrowok="t" o:connecttype="custom" o:connectlocs="2213,0;0,0;0,4425;20469,4425;20469,0;18256,0;2213,0" o:connectangles="0,0,0,0,0,0,0"/>
                </v:shape>
                <v:shape id="Freeform 3311" o:spid="_x0000_s4326" style="position:absolute;left:3541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2I/cYA&#10;AADdAAAADwAAAGRycy9kb3ducmV2LnhtbESPT4vCMBTE78J+h/AWvGmqotutRlkE0Zt/1sveHs2z&#10;LTYv3Sba6qc3guBxmJnfMLNFa0pxpdoVlhUM+hEI4tTqgjMFx99VLwbhPLLG0jIpuJGDxfyjM8NE&#10;24b3dD34TAQIuwQV5N5XiZQuzcmg69uKOHgnWxv0QdaZ1DU2AW5KOYyiiTRYcFjIsaJlTun5cDEK&#10;zO17Hf8ffbO7rMr4796cduPzVqnuZ/szBeGp9e/wq73RCkajry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2I/cYAAADdAAAADwAAAAAAAAAAAAAAAACYAgAAZHJz&#10;L2Rvd25yZXYueG1sUEsFBgAAAAAEAAQA9QAAAIsDAAAAAA==&#10;" path="m4,l,,,8r12,l12,,8,,4,xe" fillcolor="black" stroked="f">
                  <v:path arrowok="t" o:connecttype="custom" o:connectlocs="2213,0;0,0;0,4425;6639,4425;6639,0;4426,0;2213,0" o:connectangles="0,0,0,0,0,0,0"/>
                </v:shape>
                <v:shape id="Freeform 3312" o:spid="_x0000_s4327" style="position:absolute;left:3561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9A4cYA&#10;AADdAAAADwAAAGRycy9kb3ducmV2LnhtbESPzWrDMBCE74W8g9hAb42cuCTBtRxCQooLoZAf6HWx&#10;tpaptTKWErtvXxUKPQ4z8w2Tb0bbijv1vnGsYD5LQBBXTjdcK7heDk9rED4ga2wdk4Jv8rApJg85&#10;ZtoNfKL7OdQiQthnqMCE0GVS+sqQRT9zHXH0Pl1vMUTZ11L3OES4beUiSZbSYsNxwWBHO0PV1/lm&#10;FTy/yzdf7ptrOaSL12P9cdIrZ5R6nI7bFxCBxvAf/muXWkGarlL4fROf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9A4cYAAADdAAAADwAAAAAAAAAAAAAAAACYAgAAZHJz&#10;L2Rvd25yZXYueG1sUEsFBgAAAAAEAAQA9QAAAIsDAAAAAA==&#10;" path="m4,l,,,8r37,l37,,33,,4,xe" fillcolor="black" stroked="f">
                  <v:path arrowok="t" o:connecttype="custom" o:connectlocs="2213,0;0,0;0,4425;20469,4425;20469,0;18256,0;2213,0" o:connectangles="0,0,0,0,0,0,0"/>
                </v:shape>
                <v:shape id="Freeform 3313" o:spid="_x0000_s4328" style="position:absolute;left:35958;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1EscA&#10;AADdAAAADwAAAGRycy9kb3ducmV2LnhtbESPS2/CMBCE75X6H6ytxK04LRRCikFVJURvvHLhtoo3&#10;DxGv09iQwK+vkZB6HM3MN5r5sje1uFDrKssK3oYRCOLM6ooLBelh9RqDcB5ZY22ZFFzJwXLx/DTH&#10;RNuOd3TZ+0IECLsEFZTeN4mULivJoBvahjh4uW0N+iDbQuoWuwA3tXyPook0WHFYKLGh75Ky0/5s&#10;FJjrbB3/pr7bnld1fLx1+fbjtFFq8NJ/fYLw1Pv/8KP9oxWMRtMx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ItRLHAAAA3QAAAA8AAAAAAAAAAAAAAAAAmAIAAGRy&#10;cy9kb3ducmV2LnhtbFBLBQYAAAAABAAEAPUAAACMAwAAAAA=&#10;" path="m4,l,,,8r12,l12,,8,,4,xe" fillcolor="black" stroked="f">
                  <v:path arrowok="t" o:connecttype="custom" o:connectlocs="2213,0;0,0;0,4425;6639,4425;6639,0;4426,0;2213,0" o:connectangles="0,0,0,0,0,0,0"/>
                </v:shape>
                <v:shape id="Freeform 3314" o:spid="_x0000_s4329" style="position:absolute;left:3616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9DsYA&#10;AADdAAAADwAAAGRycy9kb3ducmV2LnhtbESPQWvCQBSE74X+h+UJvTUbTaslukpRlBRE0ApeH9nX&#10;bGj2bchuTfrvXaHQ4zAz3zCL1WAbcaXO144VjJMUBHHpdM2VgvPn9vkNhA/IGhvHpOCXPKyWjw8L&#10;zLXr+UjXU6hEhLDPUYEJoc2l9KUhiz5xLXH0vlxnMUTZVVJ32Ee4beQkTafSYs1xwWBLa0Pl9+nH&#10;Kng5yA9fbOpz0WeT3b66HPXMGaWeRsP7HESgIfyH/9qFVpBls1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p9DsYAAADdAAAADwAAAAAAAAAAAAAAAACYAgAAZHJz&#10;L2Rvd25yZXYueG1sUEsFBgAAAAAEAAQA9QAAAIsDAAAAAA==&#10;" path="m4,l,,,8r37,l37,,33,,4,xe" fillcolor="black" stroked="f">
                  <v:path arrowok="t" o:connecttype="custom" o:connectlocs="2213,0;0,0;0,4425;20469,4425;20469,0;18256,0;2213,0" o:connectangles="0,0,0,0,0,0,0"/>
                </v:shape>
                <v:shape id="Freeform 3315" o:spid="_x0000_s4330" style="position:absolute;left:36501;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ob8UA&#10;AADdAAAADwAAAGRycy9kb3ducmV2LnhtbESPQWvCQBSE74L/YXkFb7qpEhtSV5GAkFNBLe31Nfua&#10;Dc2+DdnVJP313UKhx2FmvmF2h9G24k69bxwreFwlIIgrpxuuFbxeT8sMhA/IGlvHpGAiD4f9fLbD&#10;XLuBz3S/hFpECPscFZgQulxKXxmy6FeuI47ep+sthij7Wuoehwi3rVwnyVZabDguGOyoMFR9XW5W&#10;QZnQOTMZfrwXGL6nl7cUi2uq1OJhPD6DCDSG//Bfu9QKNpunLfy+i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hvxQAAAN0AAAAPAAAAAAAAAAAAAAAAAJgCAABkcnMv&#10;ZG93bnJldi54bWxQSwUGAAAAAAQABAD1AAAAigMAAAAA&#10;" path="m5,l,,,8r13,l13,,9,,5,xe" fillcolor="black" stroked="f">
                  <v:path arrowok="t" o:connecttype="custom" o:connectlocs="2766,0;0,0;0,4425;7192,4425;7192,0;4979,0;2766,0" o:connectangles="0,0,0,0,0,0,0"/>
                </v:shape>
                <v:shape id="Freeform 3316" o:spid="_x0000_s4331" style="position:absolute;left:36711;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G4sYA&#10;AADdAAAADwAAAGRycy9kb3ducmV2LnhtbESP3WrCQBSE7wu+w3KE3tWNRhqJriItlhRKwR/w9pA9&#10;ZoPZsyG7mvj23UKhl8PMfMOsNoNtxJ06XztWMJ0kIIhLp2uuFJyOu5cFCB+QNTaOScGDPGzWo6cV&#10;5tr1vKf7IVQiQtjnqMCE0OZS+tKQRT9xLXH0Lq6zGKLsKqk77CPcNnKWJK/SYs1xwWBLb4bK6+Fm&#10;Fcy/5acv3utT0aezj6/qvNeZM0o9j4ftEkSgIfyH/9qFVpCmWQa/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RG4sYAAADdAAAADwAAAAAAAAAAAAAAAACYAgAAZHJz&#10;L2Rvd25yZXYueG1sUEsFBgAAAAAEAAQA9QAAAIsDAAAAAA==&#10;" path="m4,l,,,8r37,l37,,32,,4,xe" fillcolor="black" stroked="f">
                  <v:path arrowok="t" o:connecttype="custom" o:connectlocs="2213,0;0,0;0,4425;20469,4425;20469,0;17703,0;2213,0" o:connectangles="0,0,0,0,0,0,0"/>
                </v:shape>
                <v:shape id="Freeform 3317" o:spid="_x0000_s4332" style="position:absolute;left:37048;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ZhsIA&#10;AADdAAAADwAAAGRycy9kb3ducmV2LnhtbERPz2vCMBS+D/wfwhN2m6kTXemaihQGngR1bNe35tkU&#10;m5fSZG31r18OA48f3+98O9lWDNT7xrGC5SIBQVw53XCt4PP88ZKC8AFZY+uYFNzIw7aYPeWYaTfy&#10;kYZTqEUMYZ+hAhNCl0npK0MW/cJ1xJG7uN5iiLCvpe5xjOG2la9JspEWG44NBjsqDVXX069VsE/o&#10;mJoUf75LDPfb4WuN5Xmt1PN82r2DCDSFh/jfvdcKVqu3ODe+iU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YlmGwgAAAN0AAAAPAAAAAAAAAAAAAAAAAJgCAABkcnMvZG93&#10;bnJldi54bWxQSwUGAAAAAAQABAD1AAAAhwMAAAAA&#10;" path="m4,l,,,8r13,l13,,8,,4,xe" fillcolor="black" stroked="f">
                  <v:path arrowok="t" o:connecttype="custom" o:connectlocs="2213,0;0,0;0,4425;7192,4425;7192,0;4426,0;2213,0" o:connectangles="0,0,0,0,0,0,0"/>
                </v:shape>
                <v:shape id="Freeform 3318" o:spid="_x0000_s4333" style="position:absolute;left:3725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3C8YA&#10;AADdAAAADwAAAGRycy9kb3ducmV2LnhtbESPQWvCQBSE74X+h+UJvdWNpjQ2ukpRlBRE0ApeH9nX&#10;bGj2bchuTfrvXaHQ4zAz3zCL1WAbcaXO144VTMYJCOLS6ZorBefP7fMMhA/IGhvHpOCXPKyWjw8L&#10;zLXr+UjXU6hEhLDPUYEJoc2l9KUhi37sWuLofbnOYoiyq6TusI9w28hpkrxKizXHBYMtrQ2V36cf&#10;q+DlID98sanPRZ9Od/vqctSZM0o9jYb3OYhAQ/gP/7ULrSBNsz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d3C8YAAADdAAAADwAAAAAAAAAAAAAAAACYAgAAZHJz&#10;L2Rvd25yZXYueG1sUEsFBgAAAAAEAAQA9QAAAIsDAAAAAA==&#10;" path="m4,l,,,8r37,l37,,33,,4,xe" fillcolor="black" stroked="f">
                  <v:path arrowok="t" o:connecttype="custom" o:connectlocs="2213,0;0,0;0,4425;20469,4425;20469,0;18256,0;2213,0" o:connectangles="0,0,0,0,0,0,0"/>
                </v:shape>
                <v:shape id="Freeform 3319" o:spid="_x0000_s4334" style="position:absolute;left:37596;top:11372;width:72;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DNsIA&#10;AADdAAAADwAAAGRycy9kb3ducmV2LnhtbERPTYvCMBC9C/6HMAveNF3FpdttFFkQvemqF29DM7al&#10;zaTbRFv99eYgeHy873TZm1rcqHWlZQWfkwgEcWZ1ybmC03E9jkE4j6yxtkwK7uRguRgOUky07fiP&#10;bgefixDCLkEFhfdNIqXLCjLoJrYhDtzFtgZ9gG0udYtdCDe1nEbRlzRYcmgosKHfgrLqcDUKzP17&#10;E/+ffLe/ruv4/Ogu+3m1U2r00a9+QHjq/Vv8cm+1gtksDvvDm/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sM2wgAAAN0AAAAPAAAAAAAAAAAAAAAAAJgCAABkcnMvZG93&#10;bnJldi54bWxQSwUGAAAAAAQABAD1AAAAhwMAAAAA&#10;" path="m4,l,,,8r12,l12,,8,,4,xe" fillcolor="black" stroked="f">
                  <v:path arrowok="t" o:connecttype="custom" o:connectlocs="2397,0;0,0;0,4425;7192,4425;7192,0;4795,0;2397,0" o:connectangles="0,0,0,0,0,0,0"/>
                </v:shape>
                <v:shape id="Freeform 3320" o:spid="_x0000_s4335" style="position:absolute;left:37801;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LKsUA&#10;AADdAAAADwAAAGRycy9kb3ducmV2LnhtbESP3WrCQBSE7wu+w3IE7+pGU6pEVxHFkkIR/AFvD9lj&#10;Npg9G7KrSd++Wyj0cpiZb5jlure1eFLrK8cKJuMEBHHhdMWlgst5/zoH4QOyxtoxKfgmD+vV4GWJ&#10;mXYdH+l5CqWIEPYZKjAhNJmUvjBk0Y9dQxy9m2sthijbUuoWuwi3tZwmybu0WHFcMNjQ1lBxPz2s&#10;greD/PT5rrrkXTr9+CqvRz1zRqnRsN8sQATqw3/4r51rBWk6n8D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AsqxQAAAN0AAAAPAAAAAAAAAAAAAAAAAJgCAABkcnMv&#10;ZG93bnJldi54bWxQSwUGAAAAAAQABAD1AAAAigMAAAAA&#10;" path="m4,l,,,8r37,l37,,33,,4,xe" fillcolor="black" stroked="f">
                  <v:path arrowok="t" o:connecttype="custom" o:connectlocs="2213,0;0,0;0,4425;20469,4425;20469,0;18256,0;2213,0" o:connectangles="0,0,0,0,0,0,0"/>
                </v:shape>
                <v:shape id="Freeform 3321" o:spid="_x0000_s4336" style="position:absolute;left:38144;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42sYA&#10;AADdAAAADwAAAGRycy9kb3ducmV2LnhtbESPT2vCQBTE7wW/w/KE3pqNkZYYXaUIwd601ou3R/bl&#10;D2bfptnVRD99t1DocZiZ3zCrzWhacaPeNZYVzKIYBHFhdcOVgtNX/pKCcB5ZY2uZFNzJwWY9eVph&#10;pu3An3Q7+koECLsMFdTed5mUrqjJoItsRxy80vYGfZB9JXWPQ4CbViZx/CYNNhwWauxoW1NxOV6N&#10;AnNf7NLvkx8O17xNz4+hPLxe9ko9T8f3JQhPo/8P/7U/tIL5PE3g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j42sYAAADdAAAADwAAAAAAAAAAAAAAAACYAgAAZHJz&#10;L2Rvd25yZXYueG1sUEsFBgAAAAAEAAQA9QAAAIsDAAAAAA==&#10;" path="m4,l,,,8r12,l12,,8,,4,xe" fillcolor="black" stroked="f">
                  <v:path arrowok="t" o:connecttype="custom" o:connectlocs="2213,0;0,0;0,4425;6639,4425;6639,0;4426,0;2213,0" o:connectangles="0,0,0,0,0,0,0"/>
                </v:shape>
                <v:shape id="Freeform 3322" o:spid="_x0000_s4337" style="position:absolute;left:38348;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wxsYA&#10;AADdAAAADwAAAGRycy9kb3ducmV2LnhtbESPQWvCQBSE74X+h+UVeqsbTakSs0qpVCIUQRvo9ZF9&#10;ZoPZtyG7mvjvu0Khx2FmvmHy9WhbcaXeN44VTCcJCOLK6YZrBeX358sChA/IGlvHpOBGHtarx4cc&#10;M+0GPtD1GGoRIewzVGBC6DIpfWXIop+4jjh6J9dbDFH2tdQ9DhFuWzlLkjdpseG4YLCjD0PV+Xix&#10;Cl73cueLTVMWQzrbftU/Bz13Rqnnp/F9CSLQGP7Df+1CK0jTRQr3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owxsYAAADdAAAADwAAAAAAAAAAAAAAAACYAgAAZHJz&#10;L2Rvd25yZXYueG1sUEsFBgAAAAAEAAQA9QAAAIsDAAAAAA==&#10;" path="m4,l,,,8r37,l37,,33,,4,xe" fillcolor="black" stroked="f">
                  <v:path arrowok="t" o:connecttype="custom" o:connectlocs="2213,0;0,0;0,4425;20469,4425;20469,0;18256,0;2213,0" o:connectangles="0,0,0,0,0,0,0"/>
                </v:shape>
                <v:shape id="Freeform 3323" o:spid="_x0000_s4338" style="position:absolute;left:38686;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jpMUA&#10;AADdAAAADwAAAGRycy9kb3ducmV2LnhtbESPzWrDMBCE74W8g9hAb42cuCnGjWyCoZBTIT+01621&#10;tUyslbFUx+nTV4VAjsPMfMNsysl2YqTBt44VLBcJCOLa6ZYbBafj21MGwgdkjZ1jUnAlD2Uxe9hg&#10;rt2F9zQeQiMihH2OCkwIfS6lrw1Z9AvXE0fv2w0WQ5RDI/WAlwi3nVwlyYu02HJcMNhTZag+H36s&#10;gl1C+8xk+PVZYfi9vn+ssTqulXqcT9tXEIGmcA/f2jutIE2zZ/h/E5+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OkxQAAAN0AAAAPAAAAAAAAAAAAAAAAAJgCAABkcnMv&#10;ZG93bnJldi54bWxQSwUGAAAAAAQABAD1AAAAigMAAAAA&#10;" path="m5,l,,,8r13,l13,,9,,5,xe" fillcolor="black" stroked="f">
                  <v:path arrowok="t" o:connecttype="custom" o:connectlocs="2766,0;0,0;0,4425;7192,4425;7192,0;4979,0;2766,0" o:connectangles="0,0,0,0,0,0,0"/>
                </v:shape>
                <v:shape id="Freeform 3324" o:spid="_x0000_s4339" style="position:absolute;left:3889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8NKcYA&#10;AADdAAAADwAAAGRycy9kb3ducmV2LnhtbESPQWvCQBSE74X+h+UVequbmrZKdJWiKClIISp4fWSf&#10;2WD2bchuTfrvXaHQ4zAz3zDz5WAbcaXO144VvI4SEMSl0zVXCo6HzcsUhA/IGhvHpOCXPCwXjw9z&#10;zLTruaDrPlQiQthnqMCE0GZS+tKQRT9yLXH0zq6zGKLsKqk77CPcNnKcJB/SYs1xwWBLK0PlZf9j&#10;Fbx9yy+fr+tj3qfj7a46FXrijFLPT8PnDESgIfyH/9q5VpCm03e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8NKcYAAADdAAAADwAAAAAAAAAAAAAAAACYAgAAZHJz&#10;L2Rvd25yZXYueG1sUEsFBgAAAAAEAAQA9QAAAIsDAAAAAA==&#10;" path="m5,l,,,8r37,l37,,33,,5,xe" fillcolor="black" stroked="f">
                  <v:path arrowok="t" o:connecttype="custom" o:connectlocs="2766,0;0,0;0,4425;20469,4425;20469,0;18256,0;2766,0" o:connectangles="0,0,0,0,0,0,0"/>
                </v:shape>
                <v:shape id="Freeform 3325" o:spid="_x0000_s4340" style="position:absolute;left:39233;top:11372;width:61;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2cQA&#10;AADdAAAADwAAAGRycy9kb3ducmV2LnhtbESPQYvCMBSE74L/ITzBm6YqK7UaRQTR27quF2+P5tkW&#10;m5faRFv99UZY2OMwM98wi1VrSvGg2hWWFYyGEQji1OqCMwWn3+0gBuE8ssbSMil4koPVsttZYKJt&#10;wz/0OPpMBAi7BBXk3leJlC7NyaAb2oo4eBdbG/RB1pnUNTYBbko5jqKpNFhwWMixok1O6fV4NwrM&#10;c7aLbyffHO7bMj6/msvh6/qtVL/XrucgPLX+P/zX3msFk0k8hc+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D/tnEAAAA3QAAAA8AAAAAAAAAAAAAAAAAmAIAAGRycy9k&#10;b3ducmV2LnhtbFBLBQYAAAAABAAEAPUAAACJAwAAAAA=&#10;" path="m4,l,,,8r12,l12,,8,,4,xe" fillcolor="black" stroked="f">
                  <v:path arrowok="t" o:connecttype="custom" o:connectlocs="2028,0;0,0;0,4425;6085,4425;6085,0;4057,0;2028,0" o:connectangles="0,0,0,0,0,0,0"/>
                </v:shape>
                <v:shape id="Freeform 3326" o:spid="_x0000_s4341" style="position:absolute;left:39438;top:11372;width:199;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2xcYA&#10;AADdAAAADwAAAGRycy9kb3ducmV2LnhtbESPQWvCQBSE74L/YXmF3nRTU1TSrCItLSmIoAZ6fWSf&#10;2WD2bchuTfrvu4WCx2FmvmHy7WhbcaPeN44VPM0TEMSV0w3XCsrz+2wNwgdkja1jUvBDHrab6STH&#10;TLuBj3Q7hVpECPsMFZgQukxKXxmy6OeuI47exfUWQ5R9LXWPQ4TbVi6SZCktNhwXDHb0aqi6nr6t&#10;gueD/PTFW1MWQ7r42NdfR71yRqnHh3H3AiLQGO7h/3ahFaTpegV/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E2xcYAAADdAAAADwAAAAAAAAAAAAAAAACYAgAAZHJz&#10;L2Rvd25yZXYueG1sUEsFBgAAAAAEAAQA9QAAAIsDAAAAAA==&#10;" path="m4,l,,,8r37,l37,,33,,4,xe" fillcolor="black" stroked="f">
                  <v:path arrowok="t" o:connecttype="custom" o:connectlocs="2153,0;0,0;0,4425;19916,4425;19916,0;17763,0;2153,0" o:connectangles="0,0,0,0,0,0,0"/>
                </v:shape>
                <v:shape id="Freeform 3327" o:spid="_x0000_s4342" style="position:absolute;left:39781;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PMMIA&#10;AADdAAAADwAAAGRycy9kb3ducmV2LnhtbERPTYvCMBC9C/6HMAveNF3FpdttFFkQvemqF29DM7al&#10;zaTbRFv99eYgeHy873TZm1rcqHWlZQWfkwgEcWZ1ybmC03E9jkE4j6yxtkwK7uRguRgOUky07fiP&#10;bgefixDCLkEFhfdNIqXLCjLoJrYhDtzFtgZ9gG0udYtdCDe1nEbRlzRYcmgosKHfgrLqcDUKzP17&#10;E/+ffLe/ruv4/Ogu+3m1U2r00a9+QHjq/Vv8cm+1gtksDnPDm/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EM8wwgAAAN0AAAAPAAAAAAAAAAAAAAAAAJgCAABkcnMvZG93&#10;bnJldi54bWxQSwUGAAAAAAQABAD1AAAAhwMAAAAA&#10;" path="m4,l,,,8r12,l12,,8,,4,xe" fillcolor="black" stroked="f">
                  <v:path arrowok="t" o:connecttype="custom" o:connectlocs="2213,0;0,0;0,4425;6639,4425;6639,0;4426,0;2213,0" o:connectangles="0,0,0,0,0,0,0"/>
                </v:shape>
                <v:shape id="Freeform 3328" o:spid="_x0000_s4343" style="position:absolute;left:39991;top:11372;width:200;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HLMYA&#10;AADdAAAADwAAAGRycy9kb3ducmV2LnhtbESPQWvCQBSE74X+h+UJvTUbTak2ukpRlBRE0ApeH9nX&#10;bGj2bchuTfrvXaHQ4zAz3zCL1WAbcaXO144VjJMUBHHpdM2VgvPn9nkGwgdkjY1jUvBLHlbLx4cF&#10;5tr1fKTrKVQiQtjnqMCE0OZS+tKQRZ+4ljh6X66zGKLsKqk77CPcNnKSpq/SYs1xwWBLa0Pl9+nH&#10;Kng5yA9fbOpz0WeT3b66HPXUGaWeRsP7HESgIfyH/9qFVpBlsz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IHLMYAAADdAAAADwAAAAAAAAAAAAAAAACYAgAAZHJz&#10;L2Rvd25yZXYueG1sUEsFBgAAAAAEAAQA9QAAAIsDAAAAAA==&#10;" path="m4,l,,,8r37,l37,,33,,4,xe" fillcolor="black" stroked="f">
                  <v:path arrowok="t" o:connecttype="custom" o:connectlocs="2153,0;0,0;0,4425;19916,4425;19916,0;17763,0;2153,0" o:connectangles="0,0,0,0,0,0,0"/>
                </v:shape>
                <v:shape id="Freeform 3329" o:spid="_x0000_s4344" style="position:absolute;left:40334;top:11372;width:61;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V68EA&#10;AADdAAAADwAAAGRycy9kb3ducmV2LnhtbERPy4rCMBTdC/5DuII7TR1RajWKCDLufG7cXZprW2xu&#10;ahNt9evNYmCWh/NerFpTihfVrrCsYDSMQBCnVhecKbict4MYhPPIGkvLpOBNDlbLbmeBibYNH+l1&#10;8pkIIewSVJB7XyVSujQng25oK+LA3Wxt0AdYZ1LX2IRwU8qfKJpKgwWHhhwr2uSU3k9Po8C8Z7/x&#10;4+Kbw3NbxtdPcztM7nul+r12PQfhqfX/4j/3TisYj2dhf3gTnoBc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VevBAAAA3QAAAA8AAAAAAAAAAAAAAAAAmAIAAGRycy9kb3du&#10;cmV2LnhtbFBLBQYAAAAABAAEAPUAAACGAwAAAAA=&#10;" path="m4,l,,,8r12,l12,,8,,4,xe" fillcolor="black" stroked="f">
                  <v:path arrowok="t" o:connecttype="custom" o:connectlocs="2028,0;0,0;0,4425;6085,4425;6085,0;4057,0;2028,0" o:connectangles="0,0,0,0,0,0,0"/>
                </v:shape>
                <v:shape id="Freeform 3330" o:spid="_x0000_s4345" style="position:absolute;left:40534;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d98YA&#10;AADdAAAADwAAAGRycy9kb3ducmV2LnhtbESP3WrCQBSE7wu+w3IE7+pGU6pGV5GWlhRE8Ae8PWSP&#10;2WD2bMiuJn37bqHQy2FmvmFWm97W4kGtrxwrmIwTEMSF0xWXCs6nj+c5CB+QNdaOScE3edisB08r&#10;zLTr+ECPYyhFhLDPUIEJocmk9IUhi37sGuLoXV1rMUTZllK32EW4reU0SV6lxYrjgsGG3gwVt+Pd&#10;KnjZyy+fv1fnvEunn7vyctAzZ5QaDfvtEkSgPvyH/9q5VpCmi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2d98YAAADdAAAADwAAAAAAAAAAAAAAAACYAgAAZHJz&#10;L2Rvd25yZXYueG1sUEsFBgAAAAAEAAQA9QAAAIsDAAAAAA==&#10;" path="m4,l,,,8r37,l37,,33,,4,xe" fillcolor="black" stroked="f">
                  <v:path arrowok="t" o:connecttype="custom" o:connectlocs="2213,0;0,0;0,4425;20469,4425;20469,0;18256,0;2213,0" o:connectangles="0,0,0,0,0,0,0"/>
                </v:shape>
                <v:shape id="Freeform 3331" o:spid="_x0000_s4346" style="position:absolute;left:37004;top:9187;width:138;height:1206;visibility:visible;mso-wrap-style:square;v-text-anchor:top" coordsize="2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sSsQA&#10;AADdAAAADwAAAGRycy9kb3ducmV2LnhtbESP0YrCMBRE3xf8h3AXfNPUyopWo4iiiKLsqh9waa5t&#10;2eamNNHWv98Iwj4OM3OGmS1aU4oH1a6wrGDQj0AQp1YXnCm4Xja9MQjnkTWWlknBkxws5p2PGSba&#10;NvxDj7PPRICwS1BB7n2VSOnSnAy6vq2Ig3eztUEfZJ1JXWMT4KaUcRSNpMGCw0KOFa1ySn/Pd6PA&#10;NtmWB+Z+ov3zqzpcvfleH2Olup/tcgrCU+v/w+/2TisYDicxvN6EJ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LErEAAAA3QAAAA8AAAAAAAAAAAAAAAAAmAIAAGRycy9k&#10;b3ducmV2LnhtbFBLBQYAAAAABAAEAPUAAACJAwAAAAA=&#10;" path="m25,13r,-5l21,4,21,,8,,,8,,214r4,l8,218r13,l21,214r4,l25,206,25,13xe" fillcolor="black" stroked="f">
                  <v:path arrowok="t" o:connecttype="custom" o:connectlocs="13830,7191;13830,4425;11617,2213;11617,0;4426,0;0,4425;0,118375;2213,118375;4426,120588;11617,120588;11617,118375;13830,118375;13830,113950;13830,7191" o:connectangles="0,0,0,0,0,0,0,0,0,0,0,0,0,0"/>
                </v:shape>
                <v:shape id="Freeform 3332" o:spid="_x0000_s4347" style="position:absolute;left:37004;top:12418;width:138;height:935;visibility:visible;mso-wrap-style:square;v-text-anchor:top" coordsize="25,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smsUA&#10;AADdAAAADwAAAGRycy9kb3ducmV2LnhtbESPQWvCQBSE70L/w/KE3nSjC6LRVaQlpb0Uojl4fGSf&#10;STD7NmS3Mf77bqHgcZiZb5jdYbStGKj3jWMNi3kCgrh0puFKQ3HOZmsQPiAbbB2Thgd5OOxfJjtM&#10;jbtzTsMpVCJC2KeooQ6hS6X0ZU0W/dx1xNG7ut5iiLKvpOnxHuG2lcskWUmLDceFGjt6q6m8nX6s&#10;hlUulc+yQV3c9yO37/KjKL6WWr9Ox+MWRKAxPMP/7U+jQamNgr838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GyaxQAAAN0AAAAPAAAAAAAAAAAAAAAAAJgCAABkcnMv&#10;ZG93bnJldi54bWxQSwUGAAAAAAQABAD1AAAAigMAAAAA&#10;" path="m25,12r,-4l21,4,21,,8,,,8,,165r4,l8,169r13,l21,165r4,l25,156,25,12xe" fillcolor="black" stroked="f">
                  <v:path arrowok="t" o:connecttype="custom" o:connectlocs="13830,6638;13830,4425;11617,2213;11617,0;4426,0;0,4425;0,91270;2213,91270;4426,93483;11617,93483;11617,91270;13830,91270;13830,86292;13830,6638" o:connectangles="0,0,0,0,0,0,0,0,0,0,0,0,0,0"/>
                </v:shape>
                <v:shape id="Freeform 3333" o:spid="_x0000_s4348" style="position:absolute;left:37004;top:13762;width:664;height:133;visibility:visible;mso-wrap-style:square;v-text-anchor:top" coordsize="11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l9sMA&#10;AADdAAAADwAAAGRycy9kb3ducmV2LnhtbESPUWvCMBSF3wf7D+EO9jbTqQxbjVIGwmAorPoDLs01&#10;LTY3tYma/XsjCD4ezjnf4SxW0XbiQoNvHSv4HGUgiGunWzYK9rv1xwyED8gaO8ek4J88rJavLwss&#10;tLvyH12qYESCsC9QQRNCX0jp64Ys+pHriZN3cIPFkORgpB7wmuC2k+Ms+5IWW04LDfb03VB9rM5W&#10;Qfm72eSuPOF2LUNZmS4aOkWl3t9iOQcRKIZn+NH+0Qomk3wK9zfpCc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l9sMAAADdAAAADwAAAAAAAAAAAAAAAACYAgAAZHJzL2Rv&#10;d25yZXYueG1sUEsFBgAAAAAEAAQA9QAAAIgDAAAAAA==&#10;" path="m12,l8,,,8,,20r4,l8,24r107,l115,20r4,l119,8,115,4r,-4l107,,12,xe" fillcolor="black" stroked="f">
                  <v:path arrowok="t" o:connecttype="custom" o:connectlocs="6694,0;4463,0;0,4425;0,11063;2231,11063;4463,13276;64155,13276;64155,11063;66386,11063;66386,4425;64155,2213;64155,0;59692,0;6694,0" o:connectangles="0,0,0,0,0,0,0,0,0,0,0,0,0,0"/>
                </v:shape>
                <v:shape id="Freeform 3334" o:spid="_x0000_s4349" style="position:absolute;left:37530;top:12949;width:138;height:946;visibility:visible;mso-wrap-style:square;v-text-anchor:top" coordsize="24,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ffsQA&#10;AADdAAAADwAAAGRycy9kb3ducmV2LnhtbESPQWvCQBSE7wX/w/KE3upGU4umrqKBQPHWVMHjI/ua&#10;BHffhuw2Sf99t1DocZiZb5jdYbJGDNT71rGC5SIBQVw53XKt4PJRPG1A+ICs0TgmBd/k4bCfPeww&#10;027kdxrKUIsIYZ+hgiaELpPSVw1Z9AvXEUfv0/UWQ5R9LXWPY4RbI1dJ8iItthwXGuwob6i6l19W&#10;wbA+J5aK7fH5RJyfS2duV2mUepxPx1cQgabwH/5rv2kFabpdw++b+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an37EAAAA3QAAAA8AAAAAAAAAAAAAAAAAmAIAAGRycy9k&#10;b3ducmV2LnhtbFBLBQYAAAAABAAEAPUAAACJAwAAAAA=&#10;" path="m,160r,8l4,168r4,4l20,172r,-4l24,168,24,8,20,4,20,,8,,,8r,4l,160xe" fillcolor="black" stroked="f">
                  <v:path arrowok="t" o:connecttype="custom" o:connectlocs="0,87990;0,92389;2305,92389;4610,94589;11525,94589;11525,92389;13830,92389;13830,4399;11525,2200;11525,0;4610,0;0,4399;0,6599;0,87990" o:connectangles="0,0,0,0,0,0,0,0,0,0,0,0,0,0"/>
                </v:shape>
                <v:shape id="Freeform 3335" o:spid="_x0000_s4350" style="position:absolute;left:37004;top:8916;width:664;height:139;visibility:visible;mso-wrap-style:square;v-text-anchor:top" coordsize="1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j1MUA&#10;AADdAAAADwAAAGRycy9kb3ducmV2LnhtbESPQWvCQBSE70L/w/IKXqRuNCA2dZVSFPSmsYceX7Ov&#10;SWj2bdhdk/jvXUHwOMzMN8xqM5hGdOR8bVnBbJqAIC6srrlU8H3evS1B+ICssbFMCq7kYbN+Ga0w&#10;07bnE3V5KEWEsM9QQRVCm0npi4oM+qltiaP3Z53BEKUrpXbYR7hp5DxJFtJgzXGhwpa+Kir+84tR&#10;MJn1xpXptj0U9uc3dDL3x8NVqfHr8PkBItAQnuFHe68VpOn7Au5v4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CPUxQAAAN0AAAAPAAAAAAAAAAAAAAAAAJgCAABkcnMv&#10;ZG93bnJldi54bWxQSwUGAAAAAAQABAD1AAAAigMAAAAA&#10;" path="m12,l8,,,8,,20r4,l8,25r107,l115,20r4,l119,8,115,4r,-4l107,,12,xe" fillcolor="black" stroked="f">
                  <v:path arrowok="t" o:connecttype="custom" o:connectlocs="6694,0;4463,0;0,4425;0,11063;2231,11063;4463,13829;64155,13829;64155,11063;66386,11063;66386,4425;64155,2213;64155,0;59692,0;6694,0" o:connectangles="0,0,0,0,0,0,0,0,0,0,0,0,0,0"/>
                </v:shape>
                <v:shape id="Freeform 3336" o:spid="_x0000_s4351" style="position:absolute;left:37530;top:8916;width:138;height:686;visibility:visible;mso-wrap-style:square;v-text-anchor:top" coordsize="2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ncgA&#10;AADdAAAADwAAAGRycy9kb3ducmV2LnhtbESPQWsCMRSE74L/IbxCL0WzVWjtahSVWgpC0bWtPT42&#10;z83azcuySXX9902h4HGYmW+Yyay1lThR40vHCu77CQji3OmSCwXvu1VvBMIHZI2VY1JwIQ+zabcz&#10;wVS7M2/plIVCRAj7FBWYEOpUSp8bsuj7riaO3sE1FkOUTSF1g+cIt5UcJMmDtFhyXDBY09JQ/p39&#10;WAWLIN++DrQ7mn3y+ZJ93M0H6+eNUrc37XwMIlAbruH/9qtWMBw+PcLfm/gE5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7BidyAAAAN0AAAAPAAAAAAAAAAAAAAAAAJgCAABk&#10;cnMvZG93bnJldi54bWxQSwUGAAAAAAQABAD1AAAAjQMAAAAA&#10;" path="m24,12r,-4l20,4,20,,8,,,8,,119r4,l8,123r12,l20,119r4,l24,111r,-99xe" fillcolor="black" stroked="f">
                  <v:path arrowok="t" o:connecttype="custom" o:connectlocs="13830,6692;13830,4461;11525,2231;11525,0;4610,0;0,4461;0,66360;2305,66360;4610,68591;11525,68591;11525,66360;13830,66360;13830,61899;13830,6692" o:connectangles="0,0,0,0,0,0,0,0,0,0,0,0,0,0"/>
                </v:shape>
                <v:shape id="Freeform 3337" o:spid="_x0000_s4352" style="position:absolute;left:27334;top:10261;width:133;height:2301;visibility:visible;mso-wrap-style:square;v-text-anchor:top" coordsize="24,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rk8MA&#10;AADdAAAADwAAAGRycy9kb3ducmV2LnhtbERPz2vCMBS+D/wfwhO8zVQdMqtRZDDoYRPmVDw+mmdb&#10;bV5KEmvdX28OA48f3+/FqjO1aMn5yrKC0TABQZxbXXGhYPf7+foOwgdkjbVlUnAnD6tl72WBqbY3&#10;/qF2GwoRQ9inqKAMoUml9HlJBv3QNsSRO1lnMEToCqkd3mK4qeU4SabSYMWxocSGPkrKL9urUXA5&#10;ME+/3Cbbvx3O93b8ffxbc6bUoN+t5yACdeEp/ndnWsFkMot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rk8MAAADdAAAADwAAAAAAAAAAAAAAAACYAgAAZHJzL2Rv&#10;d25yZXYueG1sUEsFBgAAAAAEAAQA9QAAAIgDAAAAAA==&#10;" path="m24,12r,-4l20,4,20,,8,,,8,,411r4,l8,415r12,l20,411r4,l24,402,24,12xe" fillcolor="black" stroked="f">
                  <v:path arrowok="t" o:connecttype="custom" o:connectlocs="13277,6654;13277,4436;11064,2218;11064,0;4426,0;0,4436;0,227894;2213,227894;4426,230112;11064,230112;11064,227894;13277,227894;13277,222904;13277,6654" o:connectangles="0,0,0,0,0,0,0,0,0,0,0,0,0,0"/>
                </v:shape>
                <v:shape id="Freeform 3338" o:spid="_x0000_s4353" style="position:absolute;left:3208;top:7235;width:1024;height:8618;visibility:visible;mso-wrap-style:square;v-text-anchor:top" coordsize="185,1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ySMQA&#10;AADdAAAADwAAAGRycy9kb3ducmV2LnhtbESPQWvCQBSE7wX/w/KE3upGU0oSXaUtiF4b9eDtkX1m&#10;g9m3Ibua2F/fLRR6HGbmG2a1GW0r7tT7xrGC+SwBQVw53XCt4HjYvmQgfEDW2DomBQ/ysFlPnlZY&#10;aDfwF93LUIsIYV+gAhNCV0jpK0MW/cx1xNG7uN5iiLKvpe5xiHDbykWSvEmLDccFgx19Gqqu5c1G&#10;yimnXXY8D9v9q+dr+mGy73JU6nk6vi9BBBrDf/ivvdcK0jTP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ckjEAAAA3QAAAA8AAAAAAAAAAAAAAAAAmAIAAGRycy9k&#10;b3ducmV2LnhtbFBLBQYAAAAABAAEAPUAAACJAwAAAAA=&#10;" path="m165,16r,-8l156,r-8,l140,8,119,49,103,94,91,144,74,189,62,234,49,283r-8,46l16,481r-4,49l8,575,4,625r,53l,727r,50l4,826r,49l12,974r25,152l45,1172r9,49l66,1270r12,45l95,1365r12,45l123,1455r17,50l160,1550r9,8l177,1558r8,-8l185,1542r-20,-46l148,1447r-16,-45l119,1357r-16,-50l91,1262,78,1213r-8,-50l62,1118,37,974,29,875r,-49l25,777r,-50l29,678r,-53l33,575r4,-45l41,481,66,337r8,-45l86,242,99,197r16,-45l128,102,144,57,165,16xe" fillcolor="black" stroked="f">
                  <v:path arrowok="t" o:connecttype="custom" o:connectlocs="91281,8850;91281,4425;86302,0;81876,0;77450,4425;65833,27105;56981,51996;50343,79654;40938,104546;34299,129438;27108,156543;22682,181988;8851,266067;6639,293172;4426,318064;2213,345721;2213,375038;0,402143;0,429801;2213,456905;2213,484010;6639,538772;20469,622851;24895,648297;29874,675401;36512,702506;43151,727398;52556,755055;59194,779947;68046,804839;77450,832497;88515,857389;93494,861814;97919,861814;102345,857389;102345,852964;91281,827518;81876,800414;73025,775522;65833,750630;56981,722972;50343,698080;43151,670976;38725,643318;34299,618426;20469,538772;16043,484010;16043,456905;13830,429801;13830,402143;16043,375038;16043,345721;18256,318064;20469,293172;22682,266067;36512,186413;40938,161521;47577,133863;54768,108971;63620,84079;70812,56422;79663,31530;91281,8850" o:connectangles="0,0,0,0,0,0,0,0,0,0,0,0,0,0,0,0,0,0,0,0,0,0,0,0,0,0,0,0,0,0,0,0,0,0,0,0,0,0,0,0,0,0,0,0,0,0,0,0,0,0,0,0,0,0,0,0,0,0,0,0,0,0,0"/>
                </v:shape>
                <v:shape id="Freeform 3339" o:spid="_x0000_s4354" style="position:absolute;left:6278;top:5891;width:95;height:88;visibility:visible;mso-wrap-style:square;v-text-anchor:top" coordsize="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ISsEA&#10;AADdAAAADwAAAGRycy9kb3ducmV2LnhtbERPy4rCMBTdC/5DuII7TX2g0jGKCIoubV24vNPcaes0&#10;N7WJWv/eLASXh/NerltTiQc1rrSsYDSMQBBnVpecKzinu8EChPPIGivLpOBFDtarbmeJsbZPPtEj&#10;8bkIIexiVFB4X8dSuqwgg25oa+LA/dnGoA+wyaVu8BnCTSXHUTSTBksODQXWtC0o+0/uRoG5z+1x&#10;+5vsr+lld5lfX7dyM7op1e+1mx8Qnlr/FX/cB61gMo3C/vAmP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yErBAAAA3QAAAA8AAAAAAAAAAAAAAAAAmAIAAGRycy9kb3du&#10;cmV2LnhtbFBLBQYAAAAABAAEAPUAAACGAwAAAAA=&#10;" path="m17,8l17,,9,,,8r,8l9,16,17,8xe" fillcolor="black" stroked="f">
                  <v:path arrowok="t" o:connecttype="custom" o:connectlocs="9405,4425;9405,0;4979,0;0,4425;0,8850;4979,8850;9405,4425" o:connectangles="0,0,0,0,0,0,0"/>
                </v:shape>
                <v:shape id="Freeform 3340" o:spid="_x0000_s4355" style="position:absolute;left:6234;top:6007;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YicYA&#10;AADdAAAADwAAAGRycy9kb3ducmV2LnhtbESPQWvCQBSE74X+h+UVvNWNWovErFKqlnqSWA96e2Rf&#10;ssHs25BdNf57t1DocZiZb5hs2dtGXKnztWMFo2ECgrhwuuZKweFn8zoD4QOyxsYxKbiTh+Xi+SnD&#10;VLsb53Tdh0pECPsUFZgQ2lRKXxiy6IeuJY5e6TqLIcqukrrDW4TbRo6T5F1arDkuGGzp01Bx3l+s&#10;gvVk1xtfTtvzMT/mzWm70l/rlVKDl/5jDiJQH/7Df+1vrWDylozg901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EYicYAAADdAAAADwAAAAAAAAAAAAAAAACYAgAAZHJz&#10;L2Rvd25yZXYueG1sUEsFBgAAAAAEAAQA9QAAAIsDAAAAAA==&#10;" path="m4,l,,,8r8,l8,,4,xe" fillcolor="black" stroked="f">
                  <v:path arrowok="t" o:connecttype="custom" o:connectlocs="2213,0;0,0;0,4425;4426,4425;4426,0;2213,0" o:connectangles="0,0,0,0,0,0"/>
                </v:shape>
                <v:shape id="Freeform 3341" o:spid="_x0000_s4356" style="position:absolute;left:6146;top:6073;width:88;height:111;visibility:visible;mso-wrap-style:square;v-text-anchor:top" coordsize="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v3sUA&#10;AADdAAAADwAAAGRycy9kb3ducmV2LnhtbESPQWsCMRSE74L/ITyht5q4LVZWoyylgsVLq4LXx+a5&#10;G9y8rJuo23/fFAoeh5n5hlmseteIG3XBetYwGSsQxKU3lisNh/36eQYiRGSDjWfS8EMBVsvhYIG5&#10;8Xf+ptsuViJBOOSooY6xzaUMZU0Ow9i3xMk7+c5hTLKrpOnwnuCukZlSU+nQclqosaX3msrz7uo0&#10;2C9lt9ujJPuWnT8+ZTUtis1F66dRX8xBROrjI/zf3hgNL68qg7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a/exQAAAN0AAAAPAAAAAAAAAAAAAAAAAJgCAABkcnMv&#10;ZG93bnJldi54bWxQSwUGAAAAAAQABAD1AAAAigMAAAAA&#10;" path="m16,8l16,,8,,4,4r,4l,16r,4l8,20r,-4l12,8r,4l16,8xe" fillcolor="black" stroked="f">
                  <v:path arrowok="t" o:connecttype="custom" o:connectlocs="8851,4425;8851,0;4426,0;2213,2213;2213,4425;0,8850;0,11063;4426,11063;4426,8850;6638,4425;6638,6638;8851,4425" o:connectangles="0,0,0,0,0,0,0,0,0,0,0,0"/>
                </v:shape>
                <v:shape id="Freeform 3342" o:spid="_x0000_s4357" style="position:absolute;left:6096;top:6217;width:50;height:33;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rlscA&#10;AADdAAAADwAAAGRycy9kb3ducmV2LnhtbESPX2sCMRDE3wv9DmELfSmaqxaV0yhSEEpbBf/h65qs&#10;d8HL5rikev32jVDwcZid3+xMZq2rxIWaYD0reO1mIIi1N5YLBbvtojMCESKywcozKfilALPp48ME&#10;c+OvvKbLJhYiQTjkqKCMsc6lDLokh6Hra+LknXzjMCbZFNI0eE1wV8lelg2kQ8upocSa3kvS582P&#10;S29oOxws7Vd9PC2/zac+rPbV7kWp56d2PgYRqY334//0h1HQf8v6cFuTEC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q5bHAAAA3QAAAA8AAAAAAAAAAAAAAAAAmAIAAGRy&#10;cy9kb3ducmV2LnhtbFBLBQYAAAAABAAEAPUAAACMAwAAAAA=&#10;" path="m5,l,,,8r9,l9,,5,xe" fillcolor="black" stroked="f">
                  <v:path arrowok="t" o:connecttype="custom" o:connectlocs="2766,0;0,0;0,3319;4979,3319;4979,0;2766,0" o:connectangles="0,0,0,0,0,0"/>
                </v:shape>
                <v:shape id="Freeform 3343" o:spid="_x0000_s4358" style="position:absolute;left:6007;top:6278;width:89;height:110;visibility:visible;mso-wrap-style:square;v-text-anchor:top" coordsize="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SMcUA&#10;AADdAAAADwAAAGRycy9kb3ducmV2LnhtbESPQWsCMRSE7wX/Q3iCt5rUipZ1oyzFgsVL1YLXx+Z1&#10;N7h52W7iuv77plDocZiZb5h8M7hG9NQF61nD01SBIC69sVxp+Dy9Pb6ACBHZYOOZNNwpwGY9esgx&#10;M/7GB+qPsRIJwiFDDXWMbSZlKGtyGKa+JU7el+8cxiS7SpoObwnuGjlTaiEdWk4LNbb0WlN5OV6d&#10;Bvuh7H5/lmSXs8v2XVaLoth9az0ZD8UKRKQh/of/2juj4Xmu5v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JIxxQAAAN0AAAAPAAAAAAAAAAAAAAAAAJgCAABkcnMv&#10;ZG93bnJldi54bWxQSwUGAAAAAAQABAD1AAAAigMAAAAA&#10;" path="m16,4l16,,8,r,4l4,12,4,8,,12r,8l8,20r4,-4l12,12,16,4xe" fillcolor="black" stroked="f">
                  <v:path arrowok="t" o:connecttype="custom" o:connectlocs="8851,2213;8851,0;4426,0;4426,2213;2213,6638;2213,4425;0,6638;0,11063;4426,11063;6638,8850;6638,6638;8851,2213" o:connectangles="0,0,0,0,0,0,0,0,0,0,0,0"/>
                </v:shape>
                <v:shape id="Freeform 3344" o:spid="_x0000_s4359" style="position:absolute;left:5985;top:6416;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oeisYA&#10;AADdAAAADwAAAGRycy9kb3ducmV2LnhtbESPT2vCQBTE7wW/w/KE3nTjX0rqKqK22JMk9mBvj+wz&#10;G8y+Ddmtxm/vFoQeh5n5DbNYdbYWV2p95VjBaJiAIC6crrhU8H38GLyB8AFZY+2YFNzJw2rZe1lg&#10;qt2NM7rmoRQRwj5FBSaEJpXSF4Ys+qFriKN3dq3FEGVbSt3iLcJtLcdJMpcWK44LBhvaGCou+a9V&#10;sJscOuPPs+Zyyk5Z/fO11Z+7rVKv/W79DiJQF/7Dz/ZeK5hMkx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oeisYAAADdAAAADwAAAAAAAAAAAAAAAACYAgAAZHJz&#10;L2Rvd25yZXYueG1sUEsFBgAAAAAEAAQA9QAAAIsDAAAAAA==&#10;" path="m4,l,,,8r8,l8,,4,xe" fillcolor="black" stroked="f">
                  <v:path arrowok="t" o:connecttype="custom" o:connectlocs="2213,0;0,0;0,4425;4426,4425;4426,0;2213,0" o:connectangles="0,0,0,0,0,0"/>
                </v:shape>
                <v:shape id="Freeform 3345" o:spid="_x0000_s4360" style="position:absolute;left:5891;top:6482;width:72;height:111;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BysIA&#10;AADdAAAADwAAAGRycy9kb3ducmV2LnhtbESPQYvCMBSE74L/ITzBi2i6rhStRhF1watW74/m2Vab&#10;l9Jktf57Iwgeh5n5hlmsWlOJOzWutKzgZxSBIM6sLjlXcEr/hlMQziNrrCyTgic5WC27nQUm2j74&#10;QPejz0WAsEtQQeF9nUjpsoIMupGtiYN3sY1BH2STS93gI8BNJcdRFEuDJYeFAmvaFJTdjv9GQb1L&#10;zXYsr5PTNT7P7LMcpOfNQKl+r13PQXhq/Tf8ae+1gt9JFMP7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UHKwgAAAN0AAAAPAAAAAAAAAAAAAAAAAJgCAABkcnMvZG93&#10;bnJldi54bWxQSwUGAAAAAAQABAD1AAAAhwMAAAAA&#10;" path="m13,4l13,,5,r,8l,16r,4l9,20r,-4l13,8r,-4xe" fillcolor="black" stroked="f">
                  <v:path arrowok="t" o:connecttype="custom" o:connectlocs="7192,2213;7192,0;2766,0;2766,4425;0,8850;0,11063;4979,11063;4979,8850;7192,4425;7192,2213" o:connectangles="0,0,0,0,0,0,0,0,0,0"/>
                </v:shape>
                <v:shape id="Freeform 3346" o:spid="_x0000_s4361" style="position:absolute;left:5847;top:6621;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lZscA&#10;AADdAAAADwAAAGRycy9kb3ducmV2LnhtbESPT2vCQBTE70K/w/IK3uqmtf4hdZVS01JPEvVgb4/s&#10;MxvMvg3ZNabfvisUPA4z8xtmseptLTpqfeVYwfMoAUFcOF1xqeCw/3yag/ABWWPtmBT8kofV8mGw&#10;wFS7K+fU7UIpIoR9igpMCE0qpS8MWfQj1xBH7+RaiyHKtpS6xWuE21q+JMlUWqw4Lhhs6MNQcd5d&#10;rIJsvO2NP02a8zE/5vXPZq2/srVSw8f+/Q1EoD7cw//tb61g/JrM4PY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UJWbHAAAA3QAAAA8AAAAAAAAAAAAAAAAAmAIAAGRy&#10;cy9kb3ducmV2LnhtbFBLBQYAAAAABAAEAPUAAACMAwAAAAA=&#10;" path="m4,l,,,8r8,l8,,4,xe" fillcolor="black" stroked="f">
                  <v:path arrowok="t" o:connecttype="custom" o:connectlocs="2213,0;0,0;0,4425;4426,4425;4426,0;2213,0" o:connectangles="0,0,0,0,0,0"/>
                </v:shape>
                <v:shape id="Freeform 3347" o:spid="_x0000_s4362" style="position:absolute;left:5781;top:6709;width:66;height:89;visibility:visible;mso-wrap-style:square;v-text-anchor:top" coordsize="1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jhSMIA&#10;AADdAAAADwAAAGRycy9kb3ducmV2LnhtbERPS2vCQBC+F/wPywje6sZaikRXEYvooYfWB+JtyI5J&#10;MDsbsmuM/fWdQ8Hjx/eeLTpXqZaaUHo2MBomoIgzb0vODRz269cJqBCRLVaeycCDAizmvZcZptbf&#10;+YfaXcyVhHBI0UARY51qHbKCHIahr4mFu/jGYRTY5No2eJdwV+m3JPnQDkuWhgJrWhWUXXc3J73f&#10;eNt8nuzpeB6/J9fYXfZfv60xg363nIKK1MWn+N+9tQZELHPljTwBP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OFIwgAAAN0AAAAPAAAAAAAAAAAAAAAAAJgCAABkcnMvZG93&#10;bnJldi54bWxQSwUGAAAAAAQABAD1AAAAhwMAAAAA&#10;" path="m12,8l12,,4,,,4,,16r8,l8,12,8,8r,4l12,8xe" fillcolor="black" stroked="f">
                  <v:path arrowok="t" o:connecttype="custom" o:connectlocs="6639,4425;6639,0;2213,0;0,2213;0,8850;4426,8850;4426,6638;4426,4425;4426,6638;6639,4425" o:connectangles="0,0,0,0,0,0,0,0,0,0"/>
                </v:shape>
                <v:shape id="Freeform 3348" o:spid="_x0000_s4363" style="position:absolute;left:5736;top:6848;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Uj8cA&#10;AADdAAAADwAAAGRycy9kb3ducmV2LnhtbESPQWvCQBSE70L/w/IK3uqmtYqmrlJqWupJoh7s7ZF9&#10;ZoPZtyG7xvTfd4WCx2FmvmEWq97WoqPWV44VPI8SEMSF0xWXCg77z6cZCB+QNdaOScEveVgtHwYL&#10;TLW7ck7dLpQiQtinqMCE0KRS+sKQRT9yDXH0Tq61GKJsS6lbvEa4reVLkkylxYrjgsGGPgwV593F&#10;KsjG297406Q5H/NjXv9s1vorWys1fOzf30AE6sM9/N/+1grGr8kcbm/i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HFI/HAAAA3QAAAA8AAAAAAAAAAAAAAAAAmAIAAGRy&#10;cy9kb3ducmV2LnhtbFBLBQYAAAAABAAEAPUAAACMAwAAAAA=&#10;" path="m4,l,,,8r8,l8,,4,xe" fillcolor="black" stroked="f">
                  <v:path arrowok="t" o:connecttype="custom" o:connectlocs="2213,0;0,0;0,4425;4426,4425;4426,0;2213,0" o:connectangles="0,0,0,0,0,0"/>
                </v:shape>
                <v:shape id="Freeform 3349" o:spid="_x0000_s4364" style="position:absolute;left:5642;top:6914;width:94;height:88;visibility:visible;mso-wrap-style:square;v-text-anchor:top" coordsize="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el8MA&#10;AADdAAAADwAAAGRycy9kb3ducmV2LnhtbERPPW/CMBDdK/EfrENiK06gKlWKQShSEIwNHRiv8ZEE&#10;4nOIDUn+fT1U6vj0vtfbwTTiSZ2rLSuI5xEI4sLqmksF36fs9QOE88gaG8ukYCQH283kZY2Jtj1/&#10;0TP3pQgh7BJUUHnfJlK6oiKDbm5b4sBdbGfQB9iVUnfYh3DTyEUUvUuDNYeGCltKKypu+cMoMI+V&#10;PaY/+f56Omfn1XW817v4rtRsOuw+QXga/L/4z33QCpZvcdgf3oQn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Fel8MAAADdAAAADwAAAAAAAAAAAAAAAACYAgAAZHJzL2Rv&#10;d25yZXYueG1sUEsFBgAAAAAEAAQA9QAAAIgDAAAAAA==&#10;" path="m17,8l17,,8,,,8r,8l8,16,17,8xe" fillcolor="black" stroked="f">
                  <v:path arrowok="t" o:connecttype="custom" o:connectlocs="9405,4425;9405,0;4426,0;0,4425;0,8850;4426,8850;9405,4425" o:connectangles="0,0,0,0,0,0,0"/>
                </v:shape>
                <v:shape id="Freeform 3350" o:spid="_x0000_s4365" style="position:absolute;left:5620;top:7052;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OVMYA&#10;AADdAAAADwAAAGRycy9kb3ducmV2LnhtbESPQWvCQBSE74L/YXlCb3WTWqVEVynVFj1JtAe9PbLP&#10;bDD7NmS3Gv+9KxQ8DjPzDTNbdLYWF2p95VhBOkxAEBdOV1wq+N1/v36A8AFZY+2YFNzIw2Le780w&#10;0+7KOV12oRQRwj5DBSaEJpPSF4Ys+qFriKN3cq3FEGVbSt3iNcJtLd+SZCItVhwXDDb0Zag47/6s&#10;gtVo2xl/GjfnQ37I6+NmqX9WS6VeBt3nFESgLjzD/+21VjB6T1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iOVMYAAADdAAAADwAAAAAAAAAAAAAAAACYAgAAZHJz&#10;L2Rvd25yZXYueG1sUEsFBgAAAAAEAAQA9QAAAIsDAAAAAA==&#10;" path="m4,l,,,8r8,l8,,4,xe" fillcolor="black" stroked="f">
                  <v:path arrowok="t" o:connecttype="custom" o:connectlocs="2213,0;0,0;0,4425;4426,4425;4426,0;2213,0" o:connectangles="0,0,0,0,0,0"/>
                </v:shape>
                <v:shape id="Freeform 3351" o:spid="_x0000_s4366" style="position:absolute;left:5548;top:7119;width:72;height:116;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gOccA&#10;AADdAAAADwAAAGRycy9kb3ducmV2LnhtbESPQWvCQBSE7wX/w/KEXqRukoZiU1cRodKDB2t7aG+P&#10;7GsSzL6Nu6uJ/94VhB6HmfmGmS8H04ozOd9YVpBOExDEpdUNVwq+v96fZiB8QNbYWiYFF/KwXIwe&#10;5lho2/MnnfehEhHCvkAFdQhdIaUvazLop7Yjjt6fdQZDlK6S2mEf4aaVWZK8SIMNx4UaO1rXVB72&#10;J6Mgt7vs+Lt7XaU/k42ZHWjb565U6nE8rN5ABBrCf/je/tAKnvM0g9ub+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FoDnHAAAA3QAAAA8AAAAAAAAAAAAAAAAAmAIAAGRy&#10;cy9kb3ducmV2LnhtbFBLBQYAAAAABAAEAPUAAACMAwAAAAA=&#10;" path="m12,4l12,,4,r,4l,12r,9l8,21r,-4l8,12,12,4xe" fillcolor="black" stroked="f">
                  <v:path arrowok="t" o:connecttype="custom" o:connectlocs="7192,2213;7192,0;2397,0;2397,2213;0,6638;0,11616;4795,11616;4795,9403;4795,6638;7192,2213" o:connectangles="0,0,0,0,0,0,0,0,0,0"/>
                </v:shape>
                <v:shape id="Freeform 3352" o:spid="_x0000_s4367" style="position:absolute;left:5504;top:7257;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1uMYA&#10;AADdAAAADwAAAGRycy9kb3ducmV2LnhtbESPQWvCQBSE7wX/w/KE3nRj0xaJriJqiz1JrAe9PbLP&#10;bDD7NmS3Gv+9Kwg9DjPzDTOdd7YWF2p95VjBaJiAIC6crrhUsP/9GoxB+ICssXZMCm7kYT7rvUwx&#10;0+7KOV12oRQRwj5DBSaEJpPSF4Ys+qFriKN3cq3FEGVbSt3iNcJtLd+S5FNarDguGGxoaag47/6s&#10;gnW67Yw/fTTnQ37I6+PPSn+vV0q99rvFBESgLvyHn+2NVpC+j1J4vI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a1uMYAAADdAAAADwAAAAAAAAAAAAAAAACYAgAAZHJz&#10;L2Rvd25yZXYueG1sUEsFBgAAAAAEAAQA9QAAAIsDAAAAAA==&#10;" path="m4,l,,,8r8,l8,,4,xe" fillcolor="black" stroked="f">
                  <v:path arrowok="t" o:connecttype="custom" o:connectlocs="2213,0;0,0;0,4425;4426,4425;4426,0;2213,0" o:connectangles="0,0,0,0,0,0"/>
                </v:shape>
                <v:shape id="Freeform 3353" o:spid="_x0000_s4368" style="position:absolute;left:5438;top:7345;width:66;height:117;visibility:visible;mso-wrap-style:square;v-text-anchor:top" coordsize="1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5VMUA&#10;AADdAAAADwAAAGRycy9kb3ducmV2LnhtbESPQWvCQBSE70L/w/IK3szGVkRSVykFpaAopoVeH9nX&#10;JJp9G3ZXE/+9Kwgeh5n5hpkve9OICzlfW1YwTlIQxIXVNZcKfn9WoxkIH5A1NpZJwZU8LBcvgzlm&#10;2nZ8oEseShEh7DNUUIXQZlL6oiKDPrEtcfT+rTMYonSl1A67CDeNfEvTqTRYc1yosKWviopTfjYK&#10;NrutW8n1pj7Zo8n33Z8/zsJWqeFr//kBIlAfnuFH+1sreJ+MJ3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lUxQAAAN0AAAAPAAAAAAAAAAAAAAAAAJgCAABkcnMv&#10;ZG93bnJldi54bWxQSwUGAAAAAAQABAD1AAAAigMAAAAA&#10;" path="m13,4l13,,4,r,4l,17r,4l8,21r,-4l13,4xe" fillcolor="black" stroked="f">
                  <v:path arrowok="t" o:connecttype="custom" o:connectlocs="6639,2213;6639,0;2043,0;2043,2213;0,9403;0,11616;4086,11616;4086,9403;6639,2213" o:connectangles="0,0,0,0,0,0,0,0,0"/>
                </v:shape>
                <v:shape id="Freeform 3354" o:spid="_x0000_s4369" style="position:absolute;left:5393;top:7484;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IV8YA&#10;AADdAAAADwAAAGRycy9kb3ducmV2LnhtbESPQWvCQBSE7wX/w/IEb3UTraVE1yBqiz2VWA96e2Sf&#10;2WD2bciumv57t1DocZiZb5hF3ttG3KjztWMF6TgBQVw6XXOl4PD9/vwGwgdkjY1jUvBDHvLl4GmB&#10;mXZ3Lui2D5WIEPYZKjAhtJmUvjRk0Y9dSxy9s+sshii7SuoO7xFuGzlJkldpsea4YLCltaHysr9a&#10;BdvpV2/8edZejsWxaE6fG/2x3Sg1GvarOYhAffgP/7V3WsH0JZ3B75v4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OIV8YAAADdAAAADwAAAAAAAAAAAAAAAACYAgAAZHJz&#10;L2Rvd25yZXYueG1sUEsFBgAAAAAEAAQA9QAAAIsDAAAAAA==&#10;" path="m4,l,,,8r8,l8,,4,xe" fillcolor="black" stroked="f">
                  <v:path arrowok="t" o:connecttype="custom" o:connectlocs="2213,0;0,0;0,4425;4426,4425;4426,0;2213,0" o:connectangles="0,0,0,0,0,0"/>
                </v:shape>
                <v:shape id="Freeform 3355" o:spid="_x0000_s4370" style="position:absolute;left:5327;top:7572;width:66;height:116;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6mOscA&#10;AADdAAAADwAAAGRycy9kb3ducmV2LnhtbESPQWvCQBSE7wX/w/IKXkrdRIPY1FVEsPTgwaY9tLdH&#10;9jUJZt/G3dXEf+8WCh6HmfmGWa4H04oLOd9YVpBOEhDEpdUNVwq+PnfPCxA+IGtsLZOCK3lYr0YP&#10;S8y17fmDLkWoRISwz1FBHUKXS+nLmgz6ie2Io/drncEQpaukdthHuGnlNEnm0mDDcaHGjrY1lcfi&#10;bBRk9jA9/RxeNun305tZHGnfZ65Uavw4bF5BBBrCPfzfftcKZlk6h7838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pjrHAAAA3QAAAA8AAAAAAAAAAAAAAAAAmAIAAGRy&#10;cy9kb3ducmV2LnhtbFBLBQYAAAAABAAEAPUAAACMAwAAAAA=&#10;" path="m12,4l12,,4,r,9l,17r,4l8,21r,-4l12,9r,-5xe" fillcolor="black" stroked="f">
                  <v:path arrowok="t" o:connecttype="custom" o:connectlocs="6639,2213;6639,0;2213,0;2213,4978;0,9403;0,11616;4426,11616;4426,9403;6639,4978;6639,2213" o:connectangles="0,0,0,0,0,0,0,0,0,0"/>
                </v:shape>
                <v:shape id="Freeform 3356" o:spid="_x0000_s4371" style="position:absolute;left:5305;top:7733;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zu8cA&#10;AADdAAAADwAAAGRycy9kb3ducmV2LnhtbESPQWvCQBSE74L/YXlCb3VjrVqiG5FqpT2V2B7s7ZF9&#10;yQazb0N2q/Hfd4WCx2FmvmFW69424kydrx0rmIwTEMSF0zVXCr6/3h5fQPiArLFxTAqu5GGdDQcr&#10;TLW7cE7nQ6hEhLBPUYEJoU2l9IUhi37sWuLola6zGKLsKqk7vES4beRTksylxZrjgsGWXg0Vp8Ov&#10;VbCbfvbGl7P2dMyPefPzsdX73Vaph1G/WYII1Id7+L/9rhVMnycL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Ns7vHAAAA3QAAAA8AAAAAAAAAAAAAAAAAmAIAAGRy&#10;cy9kb3ducmV2LnhtbFBLBQYAAAAABAAEAPUAAACMAwAAAAA=&#10;" path="m4,l,,,8r8,l8,,4,xe" fillcolor="black" stroked="f">
                  <v:path arrowok="t" o:connecttype="custom" o:connectlocs="2213,0;0,0;0,4425;4426,4425;4426,0;2213,0" o:connectangles="0,0,0,0,0,0"/>
                </v:shape>
                <v:shape id="Freeform 3357" o:spid="_x0000_s4372" style="position:absolute;left:5233;top:7827;width:72;height:110;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m/r4A&#10;AADdAAAADwAAAGRycy9kb3ducmV2LnhtbERPyQrCMBC9C/5DGMGLaOqCaDWKuIBXrd6HZmyrzaQ0&#10;Uevfm4Pg8fH25boxpXhR7QrLCoaDCARxanXBmYJLcujPQDiPrLG0TAo+5GC9areWGGv75hO9zj4T&#10;IYRdjApy76tYSpfmZNANbEUcuJutDfoA60zqGt8h3JRyFEVTabDg0JBjRduc0sf5aRRU+8TsRvI+&#10;udyn17n9FL3kuu0p1e00mwUIT43/i3/uo1YwngzD3PAmP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j5v6+AAAA3QAAAA8AAAAAAAAAAAAAAAAAmAIAAGRycy9kb3ducmV2&#10;LnhtbFBLBQYAAAAABAAEAPUAAACDAwAAAAA=&#10;" path="m13,4l13,,4,r,4l,16r,4l8,20r,-4l13,4xe" fillcolor="black" stroked="f">
                  <v:path arrowok="t" o:connecttype="custom" o:connectlocs="7192,2213;7192,0;2213,0;2213,2213;0,8850;0,11063;4426,11063;4426,8850;7192,2213" o:connectangles="0,0,0,0,0,0,0,0,0"/>
                </v:shape>
                <v:shape id="Freeform 3358" o:spid="_x0000_s4373" style="position:absolute;left:5211;top:7959;width:44;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6CUscA&#10;AADdAAAADwAAAGRycy9kb3ducmV2LnhtbESPQWvCQBSE74L/YXlCb3VjrWKjG5FqpT2V2B7s7ZF9&#10;yQazb0N2q/Hfd4WCx2FmvmFW69424kydrx0rmIwTEMSF0zVXCr6/3h4XIHxA1tg4JgVX8rDOhoMV&#10;ptpdOKfzIVQiQtinqMCE0KZS+sKQRT92LXH0StdZDFF2ldQdXiLcNvIpSebSYs1xwWBLr4aK0+HX&#10;KthNP3vjy1l7OubHvPn52Or9bqvUw6jfLEEE6sM9/N9+1wqmz5MX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eglLHAAAA3QAAAA8AAAAAAAAAAAAAAAAAmAIAAGRy&#10;cy9kb3ducmV2LnhtbFBLBQYAAAAABAAEAPUAAACMAwAAAAA=&#10;" path="m4,l,,,8r8,l8,,4,xe" fillcolor="black" stroked="f">
                  <v:path arrowok="t" o:connecttype="custom" o:connectlocs="2213,0;0,0;0,4425;4426,4425;4426,0;2213,0" o:connectangles="0,0,0,0,0,0"/>
                </v:shape>
                <v:shape id="Freeform 3359" o:spid="_x0000_s4374" style="position:absolute;left:5144;top:8059;width:67;height:105;visibility:visible;mso-wrap-style:square;v-text-anchor:top" coordsize="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BdcIA&#10;AADdAAAADwAAAGRycy9kb3ducmV2LnhtbERPz2vCMBS+D/wfwhO8zVQdc1bTIsKgh13WiedH82yr&#10;zUtNsrb775fDYMeP7/chn0wnBnK+taxgtUxAEFdWt1wrOH+9P7+B8AFZY2eZFPyQhzybPR0w1Xbk&#10;TxrKUIsYwj5FBU0IfSqlrxoy6Je2J47c1TqDIUJXS+1wjOGmk+skeZUGW44NDfZ0aqi6l99GgduO&#10;J37crwVPZ/NBt8FsL7uLUov5dNyDCDSFf/Gfu9AKNi/ruD++iU9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cF1wgAAAN0AAAAPAAAAAAAAAAAAAAAAAJgCAABkcnMvZG93&#10;bnJldi54bWxQSwUGAAAAAAQABAD1AAAAhwMAAAAA&#10;" path="m12,4l12,,4,r,4l,16r,4l8,20r,-4l12,4xe" fillcolor="black" stroked="f">
                  <v:path arrowok="t" o:connecttype="custom" o:connectlocs="6639,2102;6639,0;2213,0;2213,2102;0,8408;0,10510;4426,10510;4426,8408;6639,2102" o:connectangles="0,0,0,0,0,0,0,0,0"/>
                </v:shape>
                <v:shape id="Freeform 3360" o:spid="_x0000_s4375" style="position:absolute;left:5095;top:8208;width:49;height:50;visibility:visible;mso-wrap-style:square;v-text-anchor:top" coordsize="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Rk8YA&#10;AADdAAAADwAAAGRycy9kb3ducmV2LnhtbESPQWvCQBSE70L/w/IKXqTumgYp0VVKISjUi9ZDj4/s&#10;M0m7+zZk15j++65Q6HGYmW+Y9XZ0VgzUh9azhsVcgSCuvGm51nD+KJ9eQISIbNB6Jg0/FGC7eZis&#10;sTD+xkcaTrEWCcKhQA1NjF0hZagachjmviNO3sX3DmOSfS1Nj7cEd1ZmSi2lw5bTQoMdvTVUfZ+u&#10;ToPanY8Hyt9nuf1UpV1+DVRmUuvp4/i6AhFpjP/hv/beaHjOswXc36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5Rk8YAAADdAAAADwAAAAAAAAAAAAAAAACYAgAAZHJz&#10;L2Rvd25yZXYueG1sUEsFBgAAAAAEAAQA9QAAAIsDAAAAAA==&#10;" path="m5,l,,,9r9,l9,,5,xe" fillcolor="black" stroked="f">
                  <v:path arrowok="t" o:connecttype="custom" o:connectlocs="2766,0;0,0;0,4978;4979,4978;4979,0;2766,0" o:connectangles="0,0,0,0,0,0"/>
                </v:shape>
                <v:shape id="Freeform 3361" o:spid="_x0000_s4376" style="position:absolute;left:5050;top:8280;width:67;height:111;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qcQA&#10;AADdAAAADwAAAGRycy9kb3ducmV2LnhtbESPQWvCQBSE74X+h+UVvIhumopodA0lWvBao/dH9pnE&#10;Zt+G7DaJ/94VCj0OM/MNs01H04ieOldbVvA+j0AQF1bXXCo451+zFQjnkTU2lknBnRyku9eXLSba&#10;DvxN/cmXIkDYJaig8r5NpHRFRQbd3LbEwbvazqAPsiul7nAIcNPIOIqW0mDNYaHClrKKip/Tr1HQ&#10;HnKzj+Vtcb4tL2t7r6f5JZsqNXkbPzcgPI3+P/zXPmoFH4s4hueb8AT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G6nEAAAA3QAAAA8AAAAAAAAAAAAAAAAAmAIAAGRycy9k&#10;b3ducmV2LnhtbFBLBQYAAAAABAAEAPUAAACJAwAAAAA=&#10;" path="m13,4l13,,4,r,4l,16r,4l8,20r,-4l13,4xe" fillcolor="black" stroked="f">
                  <v:path arrowok="t" o:connecttype="custom" o:connectlocs="6639,2213;6639,0;2043,0;2043,2213;0,8850;0,11063;4086,11063;4086,8850;6639,2213" o:connectangles="0,0,0,0,0,0,0,0,0"/>
                </v:shape>
                <v:shape id="Freeform 3362" o:spid="_x0000_s4377" style="position:absolute;left:5028;top:8446;width:44;height:33;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BcYA&#10;AADdAAAADwAAAGRycy9kb3ducmV2LnhtbESPQWvCQBSE74X+h+UJ3nSjaUWiqxS1xZ4k6kFvj+wz&#10;G8y+Ddmtpv++Kwg9DjPzDTNfdrYWN2p95VjBaJiAIC6crrhUcDx8DqYgfEDWWDsmBb/kYbl4fZlj&#10;pt2dc7rtQykihH2GCkwITSalLwxZ9EPXEEfv4lqLIcq2lLrFe4TbWo6TZCItVhwXDDa0MlRc9z9W&#10;wSbddcZf3pvrKT/l9fl7rb82a6X6ve5jBiJQF/7Dz/ZWK0jfxik83s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p/BcYAAADdAAAADwAAAAAAAAAAAAAAAACYAgAAZHJz&#10;L2Rvd25yZXYueG1sUEsFBgAAAAAEAAQA9QAAAIsDAAAAAA==&#10;" path="m4,l,,,8r8,l8,,4,xe" fillcolor="black" stroked="f">
                  <v:path arrowok="t" o:connecttype="custom" o:connectlocs="2213,0;0,0;0,3319;4426,3319;4426,0;2213,0" o:connectangles="0,0,0,0,0,0"/>
                </v:shape>
                <v:shape id="Freeform 3363" o:spid="_x0000_s4378" style="position:absolute;left:4984;top:8524;width:66;height:121;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Xa8cA&#10;AADdAAAADwAAAGRycy9kb3ducmV2LnhtbESPQWvCQBSE74X+h+UVeim6MQ1iU1cRoaUHDxo92Nsj&#10;+5oEs2/j7tbEf+8KhR6HmfmGmS8H04oLOd9YVjAZJyCIS6sbrhQc9h+jGQgfkDW2lknBlTwsF48P&#10;c8y17XlHlyJUIkLY56igDqHLpfRlTQb92HbE0fuxzmCI0lVSO+wj3LQyTZKpNNhwXKixo3VN5an4&#10;NQoyu03P39u31eT48mlmJ9r0mSuVen4aVu8gAg3hP/zX/tIKXrM0g/u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MV2vHAAAA3QAAAA8AAAAAAAAAAAAAAAAAmAIAAGRy&#10;cy9kb3ducmV2LnhtbFBLBQYAAAAABAAEAPUAAACMAwAAAAA=&#10;" path="m12,4l12,,4,r,4l,16r,5l8,21r,-5l12,4xe" fillcolor="black" stroked="f">
                  <v:path arrowok="t" o:connecttype="custom" o:connectlocs="6639,2318;6639,0;2213,0;2213,2318;0,9272;0,12169;4426,12169;4426,9272;6639,2318" o:connectangles="0,0,0,0,0,0,0,0,0"/>
                </v:shape>
                <v:shape id="Freeform 3364" o:spid="_x0000_s4379" style="position:absolute;left:4962;top:8667;width:44;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C6scA&#10;AADdAAAADwAAAGRycy9kb3ducmV2LnhtbESPT2vCQBTE7wW/w/IEb3XTWIukrkH8hz2VaA/29sg+&#10;s8Hs25BdNf32bqHQ4zAzv2HmeW8bcaPO144VvIwTEMSl0zVXCr6O2+cZCB+QNTaOScEPecgXg6c5&#10;ZtrduaDbIVQiQthnqMCE0GZS+tKQRT92LXH0zq6zGKLsKqk7vEe4bWSaJG/SYs1xwWBLK0Pl5XC1&#10;CjaTz97487S9nIpT0Xx/rPVus1ZqNOyX7yAC9eE//NfeawWT13QKv2/i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QurHAAAA3QAAAA8AAAAAAAAAAAAAAAAAmAIAAGRy&#10;cy9kb3ducmV2LnhtbFBLBQYAAAAABAAEAPUAAACMAwAAAAA=&#10;" path="m4,l,,,8r8,l8,,4,xe" fillcolor="black" stroked="f">
                  <v:path arrowok="t" o:connecttype="custom" o:connectlocs="2213,0;0,0;0,4425;4426,4425;4426,0;2213,0" o:connectangles="0,0,0,0,0,0"/>
                </v:shape>
                <v:shape id="Freeform 3365" o:spid="_x0000_s4380" style="position:absolute;left:4918;top:8756;width:66;height:111;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Jsh8cA&#10;AADdAAAADwAAAGRycy9kb3ducmV2LnhtbESPQWvCQBSE7wX/w/IKXkrdGIPY1FVEsPTgwaY9tLdH&#10;9jUJZt/G3dXEf+8WCh6HmfmGWa4H04oLOd9YVjCdJCCIS6sbrhR8fe6eFyB8QNbYWiYFV/KwXo0e&#10;lphr2/MHXYpQiQhhn6OCOoQul9KXNRn0E9sRR+/XOoMhSldJ7bCPcNPKNEnm0mDDcaHGjrY1lcfi&#10;bBRk9pCefg4vm+n305tZHGnfZ65Uavw4bF5BBBrCPfzfftcKZlk6h7838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bIfHAAAA3QAAAA8AAAAAAAAAAAAAAAAAmAIAAGRy&#10;cy9kb3ducmV2LnhtbFBLBQYAAAAABAAEAPUAAACMAwAAAAA=&#10;" path="m12,4l12,,4,r,4l,17r,4l8,21r,-4l12,4xe" fillcolor="black" stroked="f">
                  <v:path arrowok="t" o:connecttype="custom" o:connectlocs="6639,2107;6639,0;2213,0;2213,2107;0,8956;0,11063;4426,11063;4426,8956;6639,2107" o:connectangles="0,0,0,0,0,0,0,0,0"/>
                </v:shape>
                <v:shape id="Freeform 3366" o:spid="_x0000_s4381" style="position:absolute;left:4868;top:8894;width:50;height:4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x9ccA&#10;AADdAAAADwAAAGRycy9kb3ducmV2LnhtbESPUWsCMRCE3wv+h7CCL6XmakXlNIoUhNJWoWrp65qs&#10;d8HL5rikev33jSD4OMzONzuzResqcaYmWM8KnvsZCGLtjeVCwX63epqACBHZYOWZFPxRgMW88zDD&#10;3PgLf9F5GwuRIBxyVFDGWOdSBl2Sw9D3NXHyjr5xGJNsCmkavCS4q+Qgy0bSoeXUUGJNryXp0/bX&#10;pTe0HY/W9qM+HNef5l3/bL6r/aNSvW67nIKI1Mb78S39ZhS8DAdjuK5JCJ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w8fXHAAAA3QAAAA8AAAAAAAAAAAAAAAAAmAIAAGRy&#10;cy9kb3ducmV2LnhtbFBLBQYAAAAABAAEAPUAAACMAwAAAAA=&#10;" path="m4,l,,,8r9,l9,,4,xe" fillcolor="black" stroked="f">
                  <v:path arrowok="t" o:connecttype="custom" o:connectlocs="2213,0;0,0;0,4425;4979,4425;4979,0;2213,0" o:connectangles="0,0,0,0,0,0"/>
                </v:shape>
                <v:shape id="Freeform 3367" o:spid="_x0000_s4382" style="position:absolute;left:4846;top:8983;width:72;height:116;visibility:visible;mso-wrap-style:square;v-text-anchor:top" coordsize="1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57MEA&#10;AADdAAAADwAAAGRycy9kb3ducmV2LnhtbERPTYvCMBC9L/gfwgh7W1NdWaQaRQRFUHaxCl6HZmyr&#10;zaQk0dZ/vzkIHh/ve7boTC0e5HxlWcFwkIAgzq2uuFBwOq6/JiB8QNZYWyYFT/KwmPc+Zphq2/KB&#10;HlkoRAxhn6KCMoQmldLnJRn0A9sQR+5incEQoSukdtjGcFPLUZL8SIMVx4YSG1qVlN+yu1Gw+927&#10;tdzsqpu9muyvPfvrJOyV+ux3yymIQF14i1/urVbwPR7FufFNf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KOezBAAAA3QAAAA8AAAAAAAAAAAAAAAAAmAIAAGRycy9kb3du&#10;cmV2LnhtbFBLBQYAAAAABAAEAPUAAACGAwAAAAA=&#10;" path="m13,4l13,,4,r,4l,17r,4l8,21r,-4l13,4xe" fillcolor="black" stroked="f">
                  <v:path arrowok="t" o:connecttype="custom" o:connectlocs="7192,2213;7192,0;2213,0;2213,2213;0,9403;0,11616;4426,11616;4426,9403;7192,2213" o:connectangles="0,0,0,0,0,0,0,0,0"/>
                </v:shape>
                <v:shape id="Freeform 3368" o:spid="_x0000_s4383" style="position:absolute;left:4824;top:9143;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I78cA&#10;AADdAAAADwAAAGRycy9kb3ducmV2LnhtbESPQWvCQBSE74L/YXlCb3WjVrHRjZRqpT2V2B7s7ZF9&#10;yQazb0N2q/Hfd4WCx2FmvmHWm9424kydrx0rmIwTEMSF0zVXCr6/3h6XIHxA1tg4JgVX8rDJhoM1&#10;ptpdOKfzIVQiQtinqMCE0KZS+sKQRT92LXH0StdZDFF2ldQdXiLcNnKaJAtpsea4YLClV0PF6fBr&#10;Fexmn73x5bw9HfNj3vx8bPV+t1XqYdS/rEAE6sM9/N9+1wpmT9Nn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ySO/HAAAA3QAAAA8AAAAAAAAAAAAAAAAAmAIAAGRy&#10;cy9kb3ducmV2LnhtbFBLBQYAAAAABAAEAPUAAACMAwAAAAA=&#10;" path="m4,l,,,8r8,l8,,4,xe" fillcolor="black" stroked="f">
                  <v:path arrowok="t" o:connecttype="custom" o:connectlocs="2213,0;0,0;0,4425;4426,4425;4426,0;2213,0" o:connectangles="0,0,0,0,0,0"/>
                </v:shape>
                <v:shape id="Freeform 3369" o:spid="_x0000_s4384" style="position:absolute;left:4774;top:9232;width:72;height:116;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HtcQA&#10;AADdAAAADwAAAGRycy9kb3ducmV2LnhtbERPz2vCMBS+C/sfwht4kZmqRVxnWmSg7OBB3Q7b7dG8&#10;tcXmpUui7f57cxA8fny/18VgWnEl5xvLCmbTBARxaXXDlYKvz+3LCoQPyBpby6TgnzwU+dNojZm2&#10;PR/pegqViCHsM1RQh9BlUvqyJoN+ajviyP1aZzBE6CqpHfYx3LRyniRLabDh2FBjR+81lefTxShI&#10;7WH+93N43cy+JzuzOtO+T12p1Ph52LyBCDSEh/ju/tAKFuki7o9v4hO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ux7XEAAAA3QAAAA8AAAAAAAAAAAAAAAAAmAIAAGRycy9k&#10;b3ducmV2LnhtbFBLBQYAAAAABAAEAPUAAACJAwAAAAA=&#10;" path="m12,5l12,,4,r,5l,17r,4l8,21r,-4l12,5xe" fillcolor="black" stroked="f">
                  <v:path arrowok="t" o:connecttype="custom" o:connectlocs="7192,2766;7192,0;2397,0;2397,2766;0,9403;0,11616;4795,11616;4795,9403;7192,2766" o:connectangles="0,0,0,0,0,0,0,0,0"/>
                </v:shape>
                <v:shape id="Freeform 3370" o:spid="_x0000_s4385" style="position:absolute;left:4757;top:9392;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SNMYA&#10;AADdAAAADwAAAGRycy9kb3ducmV2LnhtbESPQWvCQBSE7wX/w/KE3nRj0xaJriJqiz1JrAe9PbLP&#10;bDD7NmS3Gv+9Kwg9DjPzDTOdd7YWF2p95VjBaJiAIC6crrhUsP/9GoxB+ICssXZMCm7kYT7rvUwx&#10;0+7KOV12oRQRwj5DBSaEJpPSF4Ys+qFriKN3cq3FEGVbSt3iNcJtLd+S5FNarDguGGxoaag47/6s&#10;gnW67Yw/fTTnQ37I6+PPSn+vV0q99rvFBESgLvyHn+2NVpC+pyN4vI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3SNMYAAADdAAAADwAAAAAAAAAAAAAAAACYAgAAZHJz&#10;L2Rvd25yZXYueG1sUEsFBgAAAAAEAAQA9QAAAIsDAAAAAA==&#10;" path="m4,l,,,8r8,l8,,4,xe" fillcolor="black" stroked="f">
                  <v:path arrowok="t" o:connecttype="custom" o:connectlocs="2213,0;0,0;0,4425;4426,4425;4426,0;2213,0" o:connectangles="0,0,0,0,0,0"/>
                </v:shape>
                <v:shape id="Freeform 3371" o:spid="_x0000_s4386" style="position:absolute;left:4729;top:9486;width:72;height:116;visibility:visible;mso-wrap-style:square;v-text-anchor:top" coordsize="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sRMUA&#10;AADdAAAADwAAAGRycy9kb3ducmV2LnhtbESPQWvCQBSE70L/w/IKvemmsahNXUMRCjn0YhTPj+wz&#10;Sc2+TXe3SfrvuwXB4zAz3zDbfDKdGMj51rKC50UCgriyuuVawen4Md+A8AFZY2eZFPySh3z3MNti&#10;pu3IBxrKUIsIYZ+hgiaEPpPSVw0Z9AvbE0fvYp3BEKWrpXY4RrjpZJokK2mw5bjQYE/7hqpr+WMU&#10;uPW45+/rpeDpZD7pazDr8+tZqafH6f0NRKAp3MO3dqEVLF+WKfy/iU9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mxExQAAAN0AAAAPAAAAAAAAAAAAAAAAAJgCAABkcnMv&#10;ZG93bnJldi54bWxQSwUGAAAAAAQABAD1AAAAigMAAAAA&#10;" path="m12,4l12,,4,r,4l,12r,8l8,20r,-4l8,12,12,4xe" fillcolor="black" stroked="f">
                  <v:path arrowok="t" o:connecttype="custom" o:connectlocs="7192,2323;7192,0;2397,0;2397,2323;0,6970;0,11616;4795,11616;4795,9293;4795,6970;7192,2323" o:connectangles="0,0,0,0,0,0,0,0,0,0"/>
                </v:shape>
                <v:shape id="Freeform 3372" o:spid="_x0000_s4387" style="position:absolute;left:4713;top:9647;width:44;height:44;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8fMUA&#10;AADdAAAADwAAAGRycy9kb3ducmV2LnhtbESPQWvCQBSE74L/YXmCt2ajEVtSV9GAmGtsofT2mn1N&#10;QrNvY3bV+O9doeBxmJlvmNVmMK24UO8aywpmUQyCuLS64UrB58f+5Q2E88gaW8uk4EYONuvxaIWp&#10;tlcu6HL0lQgQdikqqL3vUildWZNBF9mOOHi/tjfog+wrqXu8Brhp5TyOl9Jgw2Ghxo6ymsq/49ko&#10;mC/z5OS617gpdqdZln0fip/8S6npZNi+g/A0+Gf4v51rBckiSeDxJjw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x8xQAAAN0AAAAPAAAAAAAAAAAAAAAAAJgCAABkcnMv&#10;ZG93bnJldi54bWxQSwUGAAAAAAQABAD1AAAAigMAAAAA&#10;" path="m4,l,,,9r8,l8,,4,xe" fillcolor="black" stroked="f">
                  <v:path arrowok="t" o:connecttype="custom" o:connectlocs="2213,0;0,0;0,4425;4426,4425;4426,0;2213,0" o:connectangles="0,0,0,0,0,0"/>
                </v:shape>
                <v:shape id="Freeform 3373" o:spid="_x0000_s4388" style="position:absolute;left:4685;top:9735;width:72;height:111;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wm8UA&#10;AADdAAAADwAAAGRycy9kb3ducmV2LnhtbESPzWrDMBCE74W+g9hCLqGW65jQulZCSVLotXFyX6yt&#10;7dRaGUvxz9tXhUCOw8x8w+TbybRioN41lhW8RDEI4tLqhisFp+Lz+RWE88gaW8ukYCYH283jQ46Z&#10;tiN/03D0lQgQdhkqqL3vMildWZNBF9mOOHg/tjfog+wrqXscA9y0MonjtTTYcFiosaNdTeXv8WoU&#10;dIfC7BN5SU+X9fnNzs2yOO+WSi2epo93EJ4mfw/f2l9awSpdpfD/Jj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7CbxQAAAN0AAAAPAAAAAAAAAAAAAAAAAJgCAABkcnMv&#10;ZG93bnJldi54bWxQSwUGAAAAAAQABAD1AAAAigMAAAAA&#10;" path="m13,4l13,,5,r,4l,16r,4l9,20r,-4l13,4xe" fillcolor="black" stroked="f">
                  <v:path arrowok="t" o:connecttype="custom" o:connectlocs="7192,2213;7192,0;2766,0;2766,2213;0,8850;0,11063;4979,11063;4979,8850;7192,2213" o:connectangles="0,0,0,0,0,0,0,0,0"/>
                </v:shape>
                <v:shape id="Freeform 3374" o:spid="_x0000_s4389" style="position:absolute;left:4685;top:9895;width:44;height:50;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cxMcA&#10;AADdAAAADwAAAGRycy9kb3ducmV2LnhtbESPUWsCMRCE3wv+h7CCL0Vz1WrlNIoIhdJqoWrxdU3W&#10;u9DL5rikev33TUHo4zA73+zMl62rxIWaYD0reBhkIIi1N5YLBYf9c38KIkRkg5VnUvBDAZaLzt0c&#10;c+Ov/EGXXSxEgnDIUUEZY51LGXRJDsPA18TJO/vGYUyyKaRp8JrgrpLDLJtIh5ZTQ4k1rUvSX7tv&#10;l97Q9mmytW/16bzdmFd9fP+sDvdK9brtagYiUhv/j2/pF6Ng9Dgaw9+ahA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3XMTHAAAA3QAAAA8AAAAAAAAAAAAAAAAAmAIAAGRy&#10;cy9kb3ducmV2LnhtbFBLBQYAAAAABAAEAPUAAACMAwAAAAA=&#10;" path="m5,l,,,8r9,l9,,5,xe" fillcolor="black" stroked="f">
                  <v:path arrowok="t" o:connecttype="custom" o:connectlocs="2459,0;0,0;0,4978;4426,4978;4426,0;2459,0" o:connectangles="0,0,0,0,0,0"/>
                </v:shape>
                <v:shape id="Freeform 3375" o:spid="_x0000_s4390" style="position:absolute;left:4641;top:9989;width:72;height:111;visibility:visible;mso-wrap-style:square;v-text-anchor:top" coordsize="1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e2MUA&#10;AADdAAAADwAAAGRycy9kb3ducmV2LnhtbESPQWvCQBSE70L/w/IKvZlNtYhEV5GCUlAU04LXR/aZ&#10;RLNvw+7WpP++Kwgeh5n5hpkve9OIGzlfW1bwnqQgiAuray4V/Hyvh1MQPiBrbCyTgj/ysFy8DOaY&#10;advxkW55KEWEsM9QQRVCm0npi4oM+sS2xNE7W2cwROlKqR12EW4aOUrTiTRYc1yosKXPiopr/msU&#10;bPc7t5abbX21F5MfupO/TMNOqbfXfjUDEagPz/Cj/aUVjD/GE7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J7YxQAAAN0AAAAPAAAAAAAAAAAAAAAAAJgCAABkcnMv&#10;ZG93bnJldi54bWxQSwUGAAAAAAQABAD1AAAAigMAAAAA&#10;" path="m13,4l13,,4,r,4l,17r,4l8,21r,-4l13,4xe" fillcolor="black" stroked="f">
                  <v:path arrowok="t" o:connecttype="custom" o:connectlocs="7192,2107;7192,0;2213,0;2213,2107;0,8956;0,11063;4426,11063;4426,8956;7192,2107" o:connectangles="0,0,0,0,0,0,0,0,0"/>
                </v:shape>
                <v:shape id="Freeform 3376" o:spid="_x0000_s4391" style="position:absolute;left:4641;top:10144;width:44;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v28cA&#10;AADdAAAADwAAAGRycy9kb3ducmV2LnhtbESPT2vCQBTE70K/w/IK3uqmxraSukrxT9FTSerB3h7Z&#10;ZzaYfRuyq6bf3i0UPA4z8xtmtuhtIy7U+dqxgudRAoK4dLrmSsH+e/M0BeEDssbGMSn4JQ+L+cNg&#10;hpl2V87pUoRKRAj7DBWYENpMSl8asuhHriWO3tF1FkOUXSV1h9cIt40cJ8mrtFhzXDDY0tJQeSrO&#10;VsE6/eqNP760p0N+yJuf3Up/rldKDR/7j3cQgfpwD/+3t1pBOknf4O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479vHAAAA3QAAAA8AAAAAAAAAAAAAAAAAmAIAAGRy&#10;cy9kb3ducmV2LnhtbFBLBQYAAAAABAAEAPUAAACMAwAAAAA=&#10;" path="m4,l,,,8r8,l8,,4,xe" fillcolor="black" stroked="f">
                  <v:path arrowok="t" o:connecttype="custom" o:connectlocs="2213,0;0,0;0,4425;4426,4425;4426,0;2213,0" o:connectangles="0,0,0,0,0,0"/>
                </v:shape>
                <v:shape id="Freeform 3377" o:spid="_x0000_s4392" style="position:absolute;left:4619;top:10233;width:44;height:116;visibility:visible;mso-wrap-style:square;v-text-anchor:top" coordsize="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Ph8QA&#10;AADdAAAADwAAAGRycy9kb3ducmV2LnhtbERPy2rCQBTdF/yH4Qru6sQHxUZHEYsi3RS1tLi7ZK5J&#10;SOZOmpno2K/vLAouD+e9WAVTiyu1rrSsYDRMQBBnVpecK/g8bZ9nIJxH1lhbJgV3crBa9p4WmGp7&#10;4wNdjz4XMYRdigoK75tUSpcVZNANbUMcuYttDfoI21zqFm8x3NRynCQv0mDJsaHAhjYFZdWxMwo+&#10;qu4tdPvq+zf72p3f3eUnvE5RqUE/rOcgPAX/EP+791rBZDqJc+O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z4fEAAAA3QAAAA8AAAAAAAAAAAAAAAAAmAIAAGRycy9k&#10;b3ducmV2LnhtbFBLBQYAAAAABAAEAPUAAACJAwAAAAA=&#10;" path="m8,5l8,,,,,21r8,l8,17,8,5xe" fillcolor="black" stroked="f">
                  <v:path arrowok="t" o:connecttype="custom" o:connectlocs="4426,2766;4426,0;0,0;0,11616;4426,11616;4426,9403;4426,2766" o:connectangles="0,0,0,0,0,0,0"/>
                </v:shape>
                <v:shape id="Freeform 3378" o:spid="_x0000_s4393" style="position:absolute;left:4597;top:10393;width:44;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eMscA&#10;AADdAAAADwAAAGRycy9kb3ducmV2LnhtbESPT2vCQBTE70K/w/IK3uqmxpaaukrxT9FTSerB3h7Z&#10;ZzaYfRuyq6bf3i0UPA4z8xtmtuhtIy7U+dqxgudRAoK4dLrmSsH+e/P0BsIHZI2NY1LwSx4W84fB&#10;DDPtrpzTpQiViBD2GSowIbSZlL40ZNGPXEscvaPrLIYou0rqDq8Rbhs5TpJXabHmuGCwpaWh8lSc&#10;rYJ1+tUbf3xpT4f8kDc/u5X+XK+UGj72H+8gAvXhHv5vb7WCdJJ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r3jLHAAAA3QAAAA8AAAAAAAAAAAAAAAAAmAIAAGRy&#10;cy9kb3ducmV2LnhtbFBLBQYAAAAABAAEAPUAAACMAwAAAAA=&#10;" path="m4,l,,,8r8,l8,,4,xe" fillcolor="black" stroked="f">
                  <v:path arrowok="t" o:connecttype="custom" o:connectlocs="2213,0;0,0;0,4425;4426,4425;4426,0;2213,0" o:connectangles="0,0,0,0,0,0"/>
                </v:shape>
                <v:shape id="Freeform 3379" o:spid="_x0000_s4394" style="position:absolute;left:4597;top:10487;width:44;height:111;visibility:visible;mso-wrap-style:square;v-text-anchor:top" coordsize="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1a98QA&#10;AADdAAAADwAAAGRycy9kb3ducmV2LnhtbERPz2vCMBS+D/wfwhO8jJk6ZWydUXQgiJdhtx12ezTP&#10;pq55KUls639vDgOPH9/v5XqwjejIh9qxgtk0A0FcOl1zpeD7a/f0CiJEZI2NY1JwpQDr1ehhibl2&#10;PR+pK2IlUgiHHBWYGNtcylAashimriVO3Ml5izFBX0ntsU/htpHPWfYiLdacGgy29GGo/CsuVsH5&#10;ePr5LXzEQ/f56PS5H7abN6PUZDxs3kFEGuJd/O/eawXzxSL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9WvfEAAAA3QAAAA8AAAAAAAAAAAAAAAAAmAIAAGRycy9k&#10;b3ducmV2LnhtbFBLBQYAAAAABAAEAPUAAACJAwAAAAA=&#10;" path="m8,4l8,,,,,20r8,l8,16,8,4xe" fillcolor="black" stroked="f">
                  <v:path arrowok="t" o:connecttype="custom" o:connectlocs="4426,2213;4426,0;0,0;0,11063;4426,11063;4426,8850;4426,2213" o:connectangles="0,0,0,0,0,0,0"/>
                </v:shape>
                <v:shape id="Freeform 3380" o:spid="_x0000_s4395" style="position:absolute;left:4575;top:10642;width:44;height:50;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07cUA&#10;AADdAAAADwAAAGRycy9kb3ducmV2LnhtbESPQWvCQBSE74L/YXlCb3UTFSvRVWygmGu0IN6e2WcS&#10;zL6N2a3Gf98tFDwOM/MNs9r0phF36lxtWUE8jkAQF1bXXCr4Pny9L0A4j6yxsUwKnuRgsx4OVpho&#10;++Cc7ntfigBhl6CCyvs2kdIVFRl0Y9sSB+9iO4M+yK6UusNHgJtGTqJoLg3WHBYqbCmtqLjuf4yC&#10;yTyb3lz7EdX55y1O09MuP2dHpd5G/XYJwlPvX+H/dqYVTGezGP7eh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XTtxQAAAN0AAAAPAAAAAAAAAAAAAAAAAJgCAABkcnMv&#10;ZG93bnJldi54bWxQSwUGAAAAAAQABAD1AAAAigMAAAAA&#10;" path="m4,l,,,9r8,l8,,4,xe" fillcolor="black" stroked="f">
                  <v:path arrowok="t" o:connecttype="custom" o:connectlocs="2213,0;0,0;0,4978;4426,4978;4426,0;2213,0" o:connectangles="0,0,0,0,0,0"/>
                </v:shape>
                <v:shape id="Freeform 3381" o:spid="_x0000_s4396" style="position:absolute;left:4575;top:10736;width:44;height:111;visibility:visible;mso-wrap-style:square;v-text-anchor:top" coordsize="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hG8cA&#10;AADdAAAADwAAAGRycy9kb3ducmV2LnhtbESPQWsCMRSE70L/Q3iFXkSztVJ0axRbEEovxa0evD02&#10;z83azcuSxN3tv28KBY/DzHzDrDaDbURHPtSOFTxOMxDEpdM1VwoOX7vJAkSIyBobx6TghwJs1nej&#10;Feba9bynroiVSBAOOSowMba5lKE0ZDFMXUucvLPzFmOSvpLaY5/gtpGzLHuWFmtOCwZbejNUfhdX&#10;q+CyPx9PhY/40X2Onb70w+t2aZR6uB+2LyAiDfEW/m+/awVP8/kM/t6k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YRvHAAAA3QAAAA8AAAAAAAAAAAAAAAAAmAIAAGRy&#10;cy9kb3ducmV2LnhtbFBLBQYAAAAABAAEAPUAAACMAwAAAAA=&#10;" path="m8,4l8,,,,,20r8,l8,16,8,4xe" fillcolor="black" stroked="f">
                  <v:path arrowok="t" o:connecttype="custom" o:connectlocs="4426,2213;4426,0;0,0;0,11063;4426,11063;4426,8850;4426,2213" o:connectangles="0,0,0,0,0,0,0"/>
                </v:shape>
                <v:shape id="Freeform 3382" o:spid="_x0000_s4397" style="position:absolute;left:4552;top:10897;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apcYA&#10;AADdAAAADwAAAGRycy9kb3ducmV2LnhtbESPQWvCQBSE74X+h+UJvdWNxopEVylqiz1J1IPeHtln&#10;Nph9G7Jbjf/eFQo9DjPzDTNbdLYWV2p95VjBoJ+AIC6crrhUcNh/vU9A+ICssXZMCu7kYTF/fZlh&#10;pt2Nc7ruQikihH2GCkwITSalLwxZ9H3XEEfv7FqLIcq2lLrFW4TbWg6TZCwtVhwXDDa0NFRcdr9W&#10;wTrddsafP5rLMT/m9elnpb/XK6Xeet3nFESgLvyH/9obrSAdjVJ4vo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WapcYAAADdAAAADwAAAAAAAAAAAAAAAACYAgAAZHJz&#10;L2Rvd25yZXYueG1sUEsFBgAAAAAEAAQA9QAAAIsDAAAAAA==&#10;" path="m4,l,,,8r8,l8,,4,xe" fillcolor="black" stroked="f">
                  <v:path arrowok="t" o:connecttype="custom" o:connectlocs="2213,0;0,0;0,4425;4426,4425;4426,0;2213,0" o:connectangles="0,0,0,0,0,0"/>
                </v:shape>
                <v:shape id="Freeform 3383" o:spid="_x0000_s4398" style="position:absolute;left:4552;top:10985;width:45;height:111;visibility:visible;mso-wrap-style:square;v-text-anchor:top" coordsize="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e2/8cA&#10;AADdAAAADwAAAGRycy9kb3ducmV2LnhtbESPQWvCQBSE7wX/w/IKvdVNNUibuoooFuml1Balt0f2&#10;mYRk38bsRrf+ercg9DjMzDfMdB5MI07UucqygqdhAoI4t7riQsH31/rxGYTzyBoby6TglxzMZ4O7&#10;KWbanvmTTltfiAhhl6GC0vs2k9LlJRl0Q9sSR+9gO4M+yq6QusNzhJtGjpJkIg1WHBdKbGlZUl5v&#10;e6Pgo+5Xod/U+0u+e/t5d4djeElRqYf7sHgF4Sn4//CtvdEKxmmawt+b+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Xtv/HAAAA3QAAAA8AAAAAAAAAAAAAAAAAmAIAAGRy&#10;cy9kb3ducmV2LnhtbFBLBQYAAAAABAAEAPUAAACMAwAAAAA=&#10;" path="m8,4l8,,,,,21r8,l8,17,8,4xe" fillcolor="black" stroked="f">
                  <v:path arrowok="t" o:connecttype="custom" o:connectlocs="4426,2107;4426,0;0,0;0,11063;4426,11063;4426,8956;4426,2107" o:connectangles="0,0,0,0,0,0,0"/>
                </v:shape>
                <v:shape id="Freeform 3384" o:spid="_x0000_s4399" style="position:absolute;left:4552;top:11140;width:45;height:50;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nSscA&#10;AADdAAAADwAAAGRycy9kb3ducmV2LnhtbESPQWvCQBSE7wX/w/KE3urGqkWiayiNlfZUEj3o7ZF9&#10;ZoPZtyG71fjvu4VCj8PMfMOss8G24kq9bxwrmE4SEMSV0w3XCg7796clCB+QNbaOScGdPGSb0cMa&#10;U+1uXNC1DLWIEPYpKjAhdKmUvjJk0U9cRxy9s+sthij7WuoebxFuW/mcJC/SYsNxwWBHb4aqS/lt&#10;FWxnX4Px50V3ORbHoj195nq3zZV6HA+vKxCBhvAf/mt/aAWz+XwBv2/i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gp0rHAAAA3QAAAA8AAAAAAAAAAAAAAAAAmAIAAGRy&#10;cy9kb3ducmV2LnhtbFBLBQYAAAAABAAEAPUAAACMAwAAAAA=&#10;" path="m4,l,,,8r8,l8,,4,xe" fillcolor="black" stroked="f">
                  <v:path arrowok="t" o:connecttype="custom" o:connectlocs="2213,0;0,0;0,4978;4426,4978;4426,0;2213,0" o:connectangles="0,0,0,0,0,0"/>
                </v:shape>
                <v:shape id="Freeform 3385" o:spid="_x0000_s4400" style="position:absolute;left:4552;top:11234;width:45;height:116;visibility:visible;mso-wrap-style:square;v-text-anchor:top" coordsize="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mNE8cA&#10;AADdAAAADwAAAGRycy9kb3ducmV2LnhtbESPQWvCQBSE74X+h+UVvNWNGsRGVyktLdKLaEtLb4/s&#10;MwnJvo3ZjW77611B8DjMzDfMYhVMI47UucqygtEwAUGcW11xoeDr8+1xBsJ5ZI2NZVLwRw5Wy/u7&#10;BWbannhLx50vRISwy1BB6X2bSenykgy6oW2Jo7e3nUEfZVdI3eEpwk0jx0kylQYrjgsltvRSUl7v&#10;eqNgU/evoV/XP//59/vvh9sfwlOKSg0ewvMchKfgb+Fre60VTNJ0Cpc38QnI5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JjRPHAAAA3QAAAA8AAAAAAAAAAAAAAAAAmAIAAGRy&#10;cy9kb3ducmV2LnhtbFBLBQYAAAAABAAEAPUAAACMAwAAAAA=&#10;" path="m8,4l8,,,,,21r8,l8,17,8,4xe" fillcolor="black" stroked="f">
                  <v:path arrowok="t" o:connecttype="custom" o:connectlocs="4426,2213;4426,0;0,0;0,11616;4426,11616;4426,9403;4426,2213" o:connectangles="0,0,0,0,0,0,0"/>
                </v:shape>
                <v:shape id="Freeform 3386" o:spid="_x0000_s4401" style="position:absolute;left:4552;top:11394;width:45;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cpscA&#10;AADdAAAADwAAAGRycy9kb3ducmV2LnhtbESPT2vCQBTE7wW/w/IEb7qpWi2pGxH/lPZUYnuwt0f2&#10;JRvMvg3ZVdNv3y0IPQ4z8xtmte5tI67U+dqxgsdJAoK4cLrmSsHX52H8DMIHZI2NY1LwQx7W2eBh&#10;hal2N87pegyViBD2KSowIbSplL4wZNFPXEscvdJ1FkOUXSV1h7cIt42cJslCWqw5LhhsaWuoOB8v&#10;VsF+9tEbXz6151N+ypvv951+3e+UGg37zQuIQH34D9/bb1rBbD5fwt+b+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nKbHAAAA3QAAAA8AAAAAAAAAAAAAAAAAmAIAAGRy&#10;cy9kb3ducmV2LnhtbFBLBQYAAAAABAAEAPUAAACMAwAAAAA=&#10;" path="m4,l,,,8r8,l8,,4,xe" fillcolor="black" stroked="f">
                  <v:path arrowok="t" o:connecttype="custom" o:connectlocs="2213,0;0,0;0,4425;4426,4425;4426,0;2213,0" o:connectangles="0,0,0,0,0,0"/>
                </v:shape>
                <v:shape id="Freeform 3387" o:spid="_x0000_s4402" style="position:absolute;left:4552;top:11483;width:45;height:116;visibility:visible;mso-wrap-style:square;v-text-anchor:top" coordsize="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W8cQA&#10;AADdAAAADwAAAGRycy9kb3ducmV2LnhtbERPz2vCMBS+D/wfwhO8jJk6ZWydUXQgiJdhtx12ezTP&#10;pq55KUls639vDgOPH9/v5XqwjejIh9qxgtk0A0FcOl1zpeD7a/f0CiJEZI2NY1JwpQDr1ehhibl2&#10;PR+pK2IlUgiHHBWYGNtcylAashimriVO3Ml5izFBX0ntsU/htpHPWfYiLdacGgy29GGo/CsuVsH5&#10;ePr5LXzEQ/f56PS5H7abN6PUZDxs3kFEGuJd/O/eawXzxSLNTW/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VvHEAAAA3QAAAA8AAAAAAAAAAAAAAAAAmAIAAGRycy9k&#10;b3ducmV2LnhtbFBLBQYAAAAABAAEAPUAAACJAwAAAAA=&#10;" path="m8,4l8,,,,,20r8,l8,16,8,4xe" fillcolor="black" stroked="f">
                  <v:path arrowok="t" o:connecttype="custom" o:connectlocs="4426,2323;4426,0;0,0;0,11616;4426,11616;4426,9293;4426,2323" o:connectangles="0,0,0,0,0,0,0"/>
                </v:shape>
                <v:shape id="Freeform 3388" o:spid="_x0000_s4403" style="position:absolute;left:4552;top:11643;width:45;height:50;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468YA&#10;AADdAAAADwAAAGRycy9kb3ducmV2LnhtbESPW2vCQBSE3wv+h+UIfasbL3hJXUUDYl6jgvh2mj0m&#10;wezZmN1q+u+7hYKPw8x8wyzXnanFg1pXWVYwHEQgiHOrKy4UnI67jzkI55E11pZJwQ85WK96b0uM&#10;tX1yRo+DL0SAsItRQel9E0vp8pIMuoFtiIN3ta1BH2RbSN3iM8BNLUdRNJUGKw4LJTaUlJTfDt9G&#10;wWiaju+umUVVtr0Pk+Syz77Ss1Lv/W7zCcJT51/h/3aqFYwnkwX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d468YAAADdAAAADwAAAAAAAAAAAAAAAACYAgAAZHJz&#10;L2Rvd25yZXYueG1sUEsFBgAAAAAEAAQA9QAAAIsDAAAAAA==&#10;" path="m4,l,,,9r8,l8,,4,xe" fillcolor="black" stroked="f">
                  <v:path arrowok="t" o:connecttype="custom" o:connectlocs="2213,0;0,0;0,4978;4426,4978;4426,0;2213,0" o:connectangles="0,0,0,0,0,0"/>
                </v:shape>
                <v:shape id="Freeform 3389" o:spid="_x0000_s4404" style="position:absolute;left:4552;top:11737;width:45;height:111;visibility:visible;mso-wrap-style:square;v-text-anchor:top" coordsize="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KsQA&#10;AADdAAAADwAAAGRycy9kb3ducmV2LnhtbERPz2vCMBS+D/Y/hDfYZWjq3GRWo7jBQHYROz3s9mie&#10;TbV5KUnW1v/eHAY7fny/l+vBNqIjH2rHCibjDARx6XTNlYLD9+foDUSIyBobx6TgSgHWq/u7Jeba&#10;9bynroiVSCEcclRgYmxzKUNpyGIYu5Y4cSfnLcYEfSW1xz6F20Y+Z9lMWqw5NRhs6cNQeSl+rYLz&#10;/nT8KXzEr2735PS5H943c6PU48OwWYCINMR/8Z97qxVMX17T/vQ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zCrEAAAA3QAAAA8AAAAAAAAAAAAAAAAAmAIAAGRycy9k&#10;b3ducmV2LnhtbFBLBQYAAAAABAAEAPUAAACJAwAAAAA=&#10;" path="m8,4l8,,,,,20r8,l8,16,8,4xe" fillcolor="black" stroked="f">
                  <v:path arrowok="t" o:connecttype="custom" o:connectlocs="4426,2213;4426,0;0,0;0,11063;4426,11063;4426,8850;4426,2213" o:connectangles="0,0,0,0,0,0,0"/>
                </v:shape>
                <v:shape id="Freeform 3390" o:spid="_x0000_s4405" style="position:absolute;left:4552;top:11898;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lMYA&#10;AADdAAAADwAAAGRycy9kb3ducmV2LnhtbESPQWvCQBSE7wX/w/IEb3UTraVE1yBqiz2VWA96e2Sf&#10;2WD2bciumv57t1DocZiZb5hF3ttG3KjztWMF6TgBQVw6XXOl4PD9/vwGwgdkjY1jUvBDHvLl4GmB&#10;mXZ3Lui2D5WIEPYZKjAhtJmUvjRk0Y9dSxy9s+sshii7SuoO7xFuGzlJkldpsea4YLCltaHysr9a&#10;BdvpV2/8edZejsWxaE6fG/2x3Sg1GvarOYhAffgP/7V3WsH0ZZbC75v4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3lMYAAADdAAAADwAAAAAAAAAAAAAAAACYAgAAZHJz&#10;L2Rvd25yZXYueG1sUEsFBgAAAAAEAAQA9QAAAIsDAAAAAA==&#10;" path="m4,l,,,8r8,l8,,4,xe" fillcolor="black" stroked="f">
                  <v:path arrowok="t" o:connecttype="custom" o:connectlocs="2213,0;0,0;0,4425;4426,4425;4426,0;2213,0" o:connectangles="0,0,0,0,0,0"/>
                </v:shape>
                <v:shape id="Freeform 3391" o:spid="_x0000_s4406" style="position:absolute;left:4552;top:11986;width:67;height:117;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8Z+cgA&#10;AADdAAAADwAAAGRycy9kb3ducmV2LnhtbESPQWvCQBSE7wX/w/IKXqRujGnR1FVEqPTgwdoe2tsj&#10;+0yC2bdxd2vSf+8KQo/DzHzDLFa9acSFnK8tK5iMExDEhdU1lwq+Pt+eZiB8QNbYWCYFf+RhtRw8&#10;LDDXtuMPuhxCKSKEfY4KqhDaXEpfVGTQj21LHL2jdQZDlK6U2mEX4aaRaZK8SIM1x4UKW9pUVJwO&#10;v0ZBZvfp+Wc/X0++R1szO9Guy1yh1PCxX7+CCNSH//C9/a4VTLPnFG5v4hO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bxn5yAAAAN0AAAAPAAAAAAAAAAAAAAAAAJgCAABk&#10;cnMvZG93bnJldi54bWxQSwUGAAAAAAQABAD1AAAAjQMAAAAA&#10;" path="m8,4l8,,,,,4,4,16r,5l12,21r,-5l8,4xe" fillcolor="black" stroked="f">
                  <v:path arrowok="t" o:connecttype="custom" o:connectlocs="4426,2213;4426,0;0,0;0,2213;2213,8850;2213,11616;6639,11616;6639,8850;4426,2213" o:connectangles="0,0,0,0,0,0,0,0,0"/>
                </v:shape>
                <v:shape id="Freeform 3392" o:spid="_x0000_s4407" style="position:absolute;left:4575;top:12147;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MeMYA&#10;AADdAAAADwAAAGRycy9kb3ducmV2LnhtbESPQWvCQBSE70L/w/IEb3WjUSnRVYra0p4k2oPeHtln&#10;Nph9G7Krxn/fLRQ8DjPzDbNYdbYWN2p95VjBaJiAIC6crrhU8HP4eH0D4QOyxtoxKXiQh9XypbfA&#10;TLs753Tbh1JECPsMFZgQmkxKXxiy6IeuIY7e2bUWQ5RtKXWL9wi3tRwnyUxarDguGGxobai47K9W&#10;wTbddcafp83lmB/z+vS90Z/bjVKDfvc+BxGoC8/wf/tLK0gn0xT+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wMeMYAAADdAAAADwAAAAAAAAAAAAAAAACYAgAAZHJz&#10;L2Rvd25yZXYueG1sUEsFBgAAAAAEAAQA9QAAAIsDAAAAAA==&#10;" path="m4,l,,,8r8,l8,,4,xe" fillcolor="black" stroked="f">
                  <v:path arrowok="t" o:connecttype="custom" o:connectlocs="2213,0;0,0;0,4425;4426,4425;4426,0;2213,0" o:connectangles="0,0,0,0,0,0"/>
                </v:shape>
                <v:shape id="Freeform 3393" o:spid="_x0000_s4408" style="position:absolute;left:4575;top:12235;width:66;height:116;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kFscA&#10;AADdAAAADwAAAGRycy9kb3ducmV2LnhtbESPQWvCQBSE74L/YXmFXoputLHY1FWkYPHQg1oP7e2R&#10;fU2C2bdxdzXx37uC4HGYmW+Y2aIztTiT85VlBaNhAoI4t7riQsH+ZzWYgvABWWNtmRRcyMNi3u/N&#10;MNO25S2dd6EQEcI+QwVlCE0mpc9LMuiHtiGO3r91BkOUrpDaYRvhppbjJHmTBiuOCyU29FlSftid&#10;jILUbsbHv837cvT78mWmB/puU5cr9fzULT9ABOrCI3xvr7WC13SSwu1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KJBbHAAAA3QAAAA8AAAAAAAAAAAAAAAAAmAIAAGRy&#10;cy9kb3ducmV2LnhtbFBLBQYAAAAABAAEAPUAAACMAwAAAAA=&#10;" path="m8,4l8,,,,,4,4,17r,4l12,21r,-4l8,4xe" fillcolor="black" stroked="f">
                  <v:path arrowok="t" o:connecttype="custom" o:connectlocs="4426,2213;4426,0;0,0;0,2213;2213,9403;2213,11616;6639,11616;6639,9403;4426,2213" o:connectangles="0,0,0,0,0,0,0,0,0"/>
                </v:shape>
                <v:shape id="Freeform 3394" o:spid="_x0000_s4409" style="position:absolute;left:4597;top:12396;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xl8YA&#10;AADdAAAADwAAAGRycy9kb3ducmV2LnhtbESPT2vCQBTE70K/w/KE3urGP5ESXaWoLfUk0R709sg+&#10;s8Hs25Ddavz2XaHgcZiZ3zDzZWdrcaXWV44VDAcJCOLC6YpLBT+Hz7d3ED4ga6wdk4I7eVguXnpz&#10;zLS7cU7XfShFhLDPUIEJocmk9IUhi37gGuLonV1rMUTZllK3eItwW8tRkkylxYrjgsGGVoaKy/7X&#10;KtiMd53x57S5HPNjXp+2a/21WSv12u8+ZiACdeEZ/m9/awXjSZrC40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kxl8YAAADdAAAADwAAAAAAAAAAAAAAAACYAgAAZHJz&#10;L2Rvd25yZXYueG1sUEsFBgAAAAAEAAQA9QAAAIsDAAAAAA==&#10;" path="m4,l,,,8r8,l8,,4,xe" fillcolor="black" stroked="f">
                  <v:path arrowok="t" o:connecttype="custom" o:connectlocs="2213,0;0,0;0,4425;4426,4425;4426,0;2213,0" o:connectangles="0,0,0,0,0,0"/>
                </v:shape>
                <v:shape id="Freeform 3395" o:spid="_x0000_s4410" style="position:absolute;left:4619;top:12484;width:44;height:122;visibility:visible;mso-wrap-style:square;v-text-anchor:top" coordsize="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AbzsgA&#10;AADdAAAADwAAAGRycy9kb3ducmV2LnhtbESPQWvCQBSE74X+h+UJvdWN1opGVylKi/RSqqJ4e2Sf&#10;SUj2bcxudNtf3y0Uehxm5htmvgymFldqXWlZwaCfgCDOrC45V7DfvT5OQDiPrLG2TAq+yMFycX83&#10;x1TbG3/SdetzESHsUlRQeN+kUrqsIIOubxvi6J1ta9BH2eZSt3iLcFPLYZKMpcGS40KBDa0Kyqpt&#10;ZxR8VN06dJvq+J0d3k7v7nwJ0xEq9dALLzMQnoL/D/+1N1rB0+h5DL9v4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EBvOyAAAAN0AAAAPAAAAAAAAAAAAAAAAAJgCAABk&#10;cnMvZG93bnJldi54bWxQSwUGAAAAAAQABAD1AAAAjQMAAAAA&#10;" path="m8,5l8,,,,,21r8,l8,17,8,5xe" fillcolor="black" stroked="f">
                  <v:path arrowok="t" o:connecttype="custom" o:connectlocs="4426,2897;4426,0;0,0;0,12169;4426,12169;4426,9851;4426,2897" o:connectangles="0,0,0,0,0,0,0"/>
                </v:shape>
                <v:shape id="Freeform 3396" o:spid="_x0000_s4411" style="position:absolute;left:4641;top:12639;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e8cA&#10;AADdAAAADwAAAGRycy9kb3ducmV2LnhtbESPT2vCQBTE74LfYXmCt7qpVi2pGxH/lPZUYnuwt0f2&#10;JRvMvg3ZVdNv3y0UPA4z8xtmte5tI67U+dqxgsdJAoK4cLrmSsHX5+HhGYQPyBobx6Tghzyss+Fg&#10;hal2N87pegyViBD2KSowIbSplL4wZNFPXEscvdJ1FkOUXSV1h7cIt42cJslCWqw5LhhsaWuoOB8v&#10;VsF+9tEbX87b8yk/5c33+06/7ndKjUf95gVEoD7cw//tN61g9jRfwt+b+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CnvHAAAA3QAAAA8AAAAAAAAAAAAAAAAAmAIAAGRy&#10;cy9kb3ducmV2LnhtbFBLBQYAAAAABAAEAPUAAACMAwAAAAA=&#10;" path="m4,l,,,8r8,l8,,4,xe" fillcolor="black" stroked="f">
                  <v:path arrowok="t" o:connecttype="custom" o:connectlocs="2213,0;0,0;0,4425;4426,4425;4426,0;2213,0" o:connectangles="0,0,0,0,0,0"/>
                </v:shape>
                <v:shape id="Freeform 3397" o:spid="_x0000_s4412" style="position:absolute;left:4663;top:12739;width:50;height:110;visibility:visible;mso-wrap-style:square;v-text-anchor:top" coordsize="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ov1cQA&#10;AADdAAAADwAAAGRycy9kb3ducmV2LnhtbERPy2oCMRTdF/yHcIVuimaqVWRqFClYpTBQH4suL8lt&#10;MnRyM0yiTvv1zaLQ5eG8l+veN+JKXawDK3gcFyCIdTA1WwXn03a0ABETssEmMCn4pgjr1eBuiaUJ&#10;Nz7Q9ZisyCEcS1TgUmpLKaN25DGOQ0ucuc/QeUwZdlaaDm853DdyUhRz6bHm3OCwpRdH+ut48Qr0&#10;rupPhd3/bD6sw/fLQ/X6piul7of95hlEoj79i//ce6Ng+jTLc/O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aL9XEAAAA3QAAAA8AAAAAAAAAAAAAAAAAmAIAAGRycy9k&#10;b3ducmV2LnhtbFBLBQYAAAAABAAEAPUAAACJAwAAAAA=&#10;" path="m9,4l9,,,,,20r9,l9,16,9,4xe" fillcolor="black" stroked="f">
                  <v:path arrowok="t" o:connecttype="custom" o:connectlocs="4979,2213;4979,0;0,0;0,11063;4979,11063;4979,8850;4979,2213" o:connectangles="0,0,0,0,0,0,0"/>
                </v:shape>
                <v:shape id="Freeform 3398" o:spid="_x0000_s4413" style="position:absolute;left:4685;top:12905;width:44;height:4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YcgA&#10;AADdAAAADwAAAGRycy9kb3ducmV2LnhtbESPX2sCMRDE3wt+h7BCX4rmrK22p1FKoVBqFfxT+rom&#10;613wsjkuqV6/vSkUfBxm5zc703nrKnGiJljPCgb9DASx9sZyoWC3fes9gQgR2WDlmRT8UoD5rHMz&#10;xdz4M6/ptImFSBAOOSooY6xzKYMuyWHo+5o4eQffOIxJNoU0DZ4T3FXyPstG0qHl1FBiTa8l6ePm&#10;x6U3tB2PlnZR7w/LT/Ohv1df1e5Oqdtu+zIBEamN1+P/9LtRMHx4fIa/NQkB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5bNhyAAAAN0AAAAPAAAAAAAAAAAAAAAAAJgCAABk&#10;cnMvZG93bnJldi54bWxQSwUGAAAAAAQABAD1AAAAjQMAAAAA&#10;" path="m5,l,,,8r9,l9,,5,xe" fillcolor="black" stroked="f">
                  <v:path arrowok="t" o:connecttype="custom" o:connectlocs="2459,0;0,0;0,4425;4426,4425;4426,0;2459,0" o:connectangles="0,0,0,0,0,0"/>
                </v:shape>
                <v:shape id="Freeform 3399" o:spid="_x0000_s4414" style="position:absolute;left:4685;top:12982;width:72;height:122;visibility:visible;mso-wrap-style:square;v-text-anchor:top" coordsize="1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MKsEA&#10;AADdAAAADwAAAGRycy9kb3ducmV2LnhtbERPTYvCMBC9L/gfwgh7W1N1EalGEUERFBer4HVoxrba&#10;TEoSbfffbw7CHh/ve77sTC1e5HxlWcFwkIAgzq2uuFBwOW++piB8QNZYWyYFv+Rhueh9zDHVtuUT&#10;vbJQiBjCPkUFZQhNKqXPSzLoB7YhjtzNOoMhQldI7bCN4aaWoySZSIMVx4YSG1qXlD+yp1GwPx7c&#10;Rm731cPeTfbTXv19Gg5Kffa71QxEoC78i9/unVYw/p7E/fFNfAJ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WjCrBAAAA3QAAAA8AAAAAAAAAAAAAAAAAmAIAAGRycy9kb3du&#10;cmV2LnhtbFBLBQYAAAAABAAEAPUAAACGAwAAAAA=&#10;" path="m9,4l9,,,,,4,5,16r,5l13,21r,-5l9,4xe" fillcolor="black" stroked="f">
                  <v:path arrowok="t" o:connecttype="custom" o:connectlocs="4979,2318;4979,0;0,0;0,2318;2766,9272;2766,12169;7192,12169;7192,9272;4979,2318" o:connectangles="0,0,0,0,0,0,0,0,0"/>
                </v:shape>
                <v:shape id="Freeform 3400" o:spid="_x0000_s4415" style="position:absolute;left:4713;top:13148;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79KcYA&#10;AADdAAAADwAAAGRycy9kb3ducmV2LnhtbESPQWvCQBSE7wX/w/IEb3UTbaVE1yBqiz2VWA96e2Sf&#10;2WD2bciumv57t1DocZiZb5hF3ttG3KjztWMF6TgBQVw6XXOl4PD9/vwGwgdkjY1jUvBDHvLl4GmB&#10;mXZ3Lui2D5WIEPYZKjAhtJmUvjRk0Y9dSxy9s+sshii7SuoO7xFuGzlJkpm0WHNcMNjS2lB52V+t&#10;gu30qzf+/NpejsWxaE6fG/2x3Sg1GvarOYhAffgP/7V3WsH0ZZbC75v4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79KcYAAADdAAAADwAAAAAAAAAAAAAAAACYAgAAZHJz&#10;L2Rvd25yZXYueG1sUEsFBgAAAAAEAAQA9QAAAIsDAAAAAA==&#10;" path="m4,l,,,8r8,l8,,4,xe" fillcolor="black" stroked="f">
                  <v:path arrowok="t" o:connecttype="custom" o:connectlocs="2213,0;0,0;0,4425;4426,4425;4426,0;2213,0" o:connectangles="0,0,0,0,0,0"/>
                </v:shape>
                <v:shape id="Freeform 3401" o:spid="_x0000_s4416" style="position:absolute;left:4729;top:13236;width:72;height:117;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TRMcA&#10;AADdAAAADwAAAGRycy9kb3ducmV2LnhtbESPQWvCQBSE7wX/w/IKXkrdGIPY1FVEsPTgwaY9tLdH&#10;9jUJZt/G3dXEf+8WCh6HmfmGWa4H04oLOd9YVjCdJCCIS6sbrhR8fe6eFyB8QNbYWiYFV/KwXo0e&#10;lphr2/MHXYpQiQhhn6OCOoQul9KXNRn0E9sRR+/XOoMhSldJ7bCPcNPKNEnm0mDDcaHGjrY1lcfi&#10;bBRk9pCefg4vm+n305tZHGnfZ65Uavw4bF5BBBrCPfzfftcKZtk8hb838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D00THAAAA3QAAAA8AAAAAAAAAAAAAAAAAmAIAAGRy&#10;cy9kb3ducmV2LnhtbFBLBQYAAAAABAAEAPUAAACMAwAAAAA=&#10;" path="m8,4l8,,,,,4,4,17r,4l12,21r,-4l8,4xe" fillcolor="black" stroked="f">
                  <v:path arrowok="t" o:connecttype="custom" o:connectlocs="4795,2213;4795,0;0,0;0,2213;2397,9403;2397,11616;7192,11616;7192,9403;4795,2213" o:connectangles="0,0,0,0,0,0,0,0,0"/>
                </v:shape>
                <v:shape id="Freeform 3402" o:spid="_x0000_s4417" style="position:absolute;left:4757;top:13397;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DGxcYA&#10;AADdAAAADwAAAGRycy9kb3ducmV2LnhtbESPQWvCQBSE70L/w/IEb7rRWCnRVYra0p4k2oPeHtln&#10;Nph9G7Krxn/fLRQ8DjPzDbNYdbYWN2p95VjBeJSAIC6crrhU8HP4GL6B8AFZY+2YFDzIw2r50ltg&#10;pt2dc7rtQykihH2GCkwITSalLwxZ9CPXEEfv7FqLIcq2lLrFe4TbWk6SZCYtVhwXDDa0NlRc9ler&#10;YJvuOuPPr83lmB/z+vS90Z/bjVKDfvc+BxGoC8/wf/tLK0insxT+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DGxcYAAADdAAAADwAAAAAAAAAAAAAAAACYAgAAZHJz&#10;L2Rvd25yZXYueG1sUEsFBgAAAAAEAAQA9QAAAIsDAAAAAA==&#10;" path="m4,l,,,8r8,l8,,4,xe" fillcolor="black" stroked="f">
                  <v:path arrowok="t" o:connecttype="custom" o:connectlocs="2213,0;0,0;0,4425;4426,4425;4426,0;2213,0" o:connectangles="0,0,0,0,0,0"/>
                </v:shape>
                <v:shape id="Freeform 3403" o:spid="_x0000_s4418" style="position:absolute;left:4774;top:13485;width:72;height:117;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q8cA&#10;AADdAAAADwAAAGRycy9kb3ducmV2LnhtbESPQWvCQBSE70L/w/IEL1I3ahCbuooUKh48WNuD3h7Z&#10;ZxLMvk13VxP/vVsoeBxm5htmsepMLW7kfGVZwXiUgCDOra64UPDz/fk6B+EDssbaMim4k4fV8qW3&#10;wEzblr/odgiFiBD2GSooQ2gyKX1ekkE/sg1x9M7WGQxRukJqh22Em1pOkmQmDVYcF0ps6KOk/HK4&#10;GgWp3U9+T/u39fg43Jj5hXZt6nKlBv1u/Q4iUBee4f/2ViuYprMU/t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m7qvHAAAA3QAAAA8AAAAAAAAAAAAAAAAAmAIAAGRy&#10;cy9kb3ducmV2LnhtbFBLBQYAAAAABAAEAPUAAACMAwAAAAA=&#10;" path="m8,5l8,,,,,5,4,17r,4l12,21r,-4l8,5xe" fillcolor="black" stroked="f">
                  <v:path arrowok="t" o:connecttype="custom" o:connectlocs="4795,2766;4795,0;0,0;0,2766;2397,9403;2397,11616;7192,11616;7192,9403;4795,2766" o:connectangles="0,0,0,0,0,0,0,0,0"/>
                </v:shape>
                <v:shape id="Freeform 3404" o:spid="_x0000_s4419" style="position:absolute;left:4824;top:13646;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7KscA&#10;AADdAAAADwAAAGRycy9kb3ducmV2LnhtbESPQWvCQBSE7wX/w/KE3urGWkWiayiNLfZUEj3o7ZF9&#10;ZoPZtyG71fTfd4VCj8PMfMOss8G24kq9bxwrmE4SEMSV0w3XCg7796clCB+QNbaOScEPecg2o4c1&#10;ptrduKBrGWoRIexTVGBC6FIpfWXIop+4jjh6Z9dbDFH2tdQ93iLctvI5SRbSYsNxwWBHb4aqS/lt&#10;FWxnX4Px53l3ORbHoj195vpjmyv1OB5eVyACDeE//NfeaQWzl8Uc7m/i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V+yrHAAAA3QAAAA8AAAAAAAAAAAAAAAAAmAIAAGRy&#10;cy9kb3ducmV2LnhtbFBLBQYAAAAABAAEAPUAAACMAwAAAAA=&#10;" path="m4,l,,,8r8,l8,,4,xe" fillcolor="black" stroked="f">
                  <v:path arrowok="t" o:connecttype="custom" o:connectlocs="2213,0;0,0;0,4425;4426,4425;4426,0;2213,0" o:connectangles="0,0,0,0,0,0"/>
                </v:shape>
                <v:shape id="Freeform 3405" o:spid="_x0000_s4420" style="position:absolute;left:4846;top:13740;width:72;height:110;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kasQA&#10;AADdAAAADwAAAGRycy9kb3ducmV2LnhtbESPT2vCQBTE74V+h+UVvIhuakPQ6CpFLXit0fsj+0xi&#10;s29Ddps/394VCj0OM/MbZrMbTC06al1lWcH7PAJBnFtdcaHgkn3NliCcR9ZYWyYFIznYbV9fNphq&#10;2/M3dWdfiABhl6KC0vsmldLlJRl0c9sQB+9mW4M+yLaQusU+wE0tF1GUSIMVh4USG9qXlP+cf42C&#10;5piZw0Le48s9ua7sWE2z636q1ORt+FyD8DT4//Bf+6QVfMRJAs834Qn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2pGrEAAAA3QAAAA8AAAAAAAAAAAAAAAAAmAIAAGRycy9k&#10;b3ducmV2LnhtbFBLBQYAAAAABAAEAPUAAACJAwAAAAA=&#10;" path="m8,4l8,,,,,4,4,16r,4l13,20r,-4l8,4xe" fillcolor="black" stroked="f">
                  <v:path arrowok="t" o:connecttype="custom" o:connectlocs="4426,2213;4426,0;0,0;0,2213;2213,8850;2213,11063;7192,11063;7192,8850;4426,2213" o:connectangles="0,0,0,0,0,0,0,0,0"/>
                </v:shape>
                <v:shape id="Freeform 3406" o:spid="_x0000_s4421" style="position:absolute;left:4890;top:13873;width:50;height:49;visibility:visible;mso-wrap-style:square;v-text-anchor:top" coordsize="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VvMYA&#10;AADdAAAADwAAAGRycy9kb3ducmV2LnhtbESPQWvCQBSE74X+h+UVeim6Ww1RoqsUIbTQXrQePD6y&#10;zyTt7tuQXWP6791CocdhZr5h1tvRWTFQH1rPGp6nCgRx5U3LtYbjZzlZgggR2aD1TBp+KMB2c3+3&#10;xsL4K+9pOMRaJAiHAjU0MXaFlKFqyGGY+o44eWffO4xJ9rU0PV4T3Fk5UyqXDltOCw12tGuo+j5c&#10;nAb1etx/UPb+lNmTKm3+NVA5k1o/PowvKxCRxvgf/mu/GQ3zLF/A75v0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VvMYAAADdAAAADwAAAAAAAAAAAAAAAACYAgAAZHJz&#10;L2Rvd25yZXYueG1sUEsFBgAAAAAEAAQA9QAAAIsDAAAAAA==&#10;" path="m5,l,,,9r9,l9,,5,xe" fillcolor="black" stroked="f">
                  <v:path arrowok="t" o:connecttype="custom" o:connectlocs="2766,0;0,0;0,4978;4979,4978;4979,0;2766,0" o:connectangles="0,0,0,0,0,0"/>
                </v:shape>
                <v:shape id="Freeform 3407" o:spid="_x0000_s4422" style="position:absolute;left:4918;top:13967;width:66;height:110;visibility:visible;mso-wrap-style:square;v-text-anchor:top" coordsize="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0s8AA&#10;AADdAAAADwAAAGRycy9kb3ducmV2LnhtbERPy4rCMBTdD/gP4QqzG1Mf+KhGEUFwMRsfuL4017ba&#10;3NQktp2/nywEl4fzXm06U4mGnC8tKxgOEhDEmdUl5wou5/3PHIQPyBory6Tgjzxs1r2vFabatnyk&#10;5hRyEUPYp6igCKFOpfRZQQb9wNbEkbtZZzBE6HKpHbYx3FRylCRTabDk2FBgTbuCssfpZRS4Wbvj&#10;5+N24O5ifunemNl1cVXqu99tlyACdeEjfrsPWsF4Mo1z45v4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l0s8AAAADdAAAADwAAAAAAAAAAAAAAAACYAgAAZHJzL2Rvd25y&#10;ZXYueG1sUEsFBgAAAAAEAAQA9QAAAIUDAAAAAA==&#10;" path="m8,4l8,,,,,4,4,16r,4l12,20r,-4l8,4xe" fillcolor="black" stroked="f">
                  <v:path arrowok="t" o:connecttype="custom" o:connectlocs="4426,2213;4426,0;0,0;0,2213;2213,8850;2213,11063;6639,11063;6639,8850;4426,2213" o:connectangles="0,0,0,0,0,0,0,0,0"/>
                </v:shape>
                <v:shape id="Freeform 3408" o:spid="_x0000_s4423" style="position:absolute;left:4962;top:14127;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xL8cA&#10;AADdAAAADwAAAGRycy9kb3ducmV2LnhtbESPT2vCQBTE74LfYXmCN91UW7GpGxH/lPYksT3Y2yP7&#10;kg1m34bsqum37xYKPQ4z8xtmte5tI27U+dqxgodpAoK4cLrmSsHnx2GyBOEDssbGMSn4Jg/rbDhY&#10;YardnXO6nUIlIoR9igpMCG0qpS8MWfRT1xJHr3SdxRBlV0nd4T3CbSNnSbKQFmuOCwZb2hoqLqer&#10;VbCfH3vjy6f2cs7PefP1vtOv+51S41G/eQERqA//4b/2m1Ywf1w8w++b+AR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Y8S/HAAAA3QAAAA8AAAAAAAAAAAAAAAAAmAIAAGRy&#10;cy9kb3ducmV2LnhtbFBLBQYAAAAABAAEAPUAAACMAwAAAAA=&#10;" path="m4,l,,,8r8,l8,,4,xe" fillcolor="black" stroked="f">
                  <v:path arrowok="t" o:connecttype="custom" o:connectlocs="2213,0;0,0;0,4425;4426,4425;4426,0;2213,0" o:connectangles="0,0,0,0,0,0"/>
                </v:shape>
                <v:shape id="Freeform 3409" o:spid="_x0000_s4424" style="position:absolute;left:5006;top:14193;width:44;height:111;visibility:visible;mso-wrap-style:square;v-text-anchor:top" coordsize="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QSsQA&#10;AADdAAAADwAAAGRycy9kb3ducmV2LnhtbERPz2vCMBS+D/Y/hDfYZWjqHHNWo7jBQHYROz3s9mie&#10;TbV5KUnW1v/eHAY7fny/l+vBNqIjH2rHCibjDARx6XTNlYLD9+foDUSIyBobx6TgSgHWq/u7Jeba&#10;9bynroiVSCEcclRgYmxzKUNpyGIYu5Y4cSfnLcYEfSW1xz6F20Y+Z9mrtFhzajDY0oeh8lL8WgXn&#10;/en4U/iIX93uyelzP7xv5kapx4dhswARaYj/4j/3ViuYvszS/vQ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kErEAAAA3QAAAA8AAAAAAAAAAAAAAAAAmAIAAGRycy9k&#10;b3ducmV2LnhtbFBLBQYAAAAABAAEAPUAAACJAwAAAAA=&#10;" path="m8,4l8,,,,,20r8,l8,16,8,4xe" fillcolor="black" stroked="f">
                  <v:path arrowok="t" o:connecttype="custom" o:connectlocs="4426,2213;4426,0;0,0;0,11063;4426,11063;4426,8850;4426,2213" o:connectangles="0,0,0,0,0,0,0"/>
                </v:shape>
                <v:shape id="Freeform 3410" o:spid="_x0000_s4425" style="position:absolute;left:5050;top:14354;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r9McA&#10;AADdAAAADwAAAGRycy9kb3ducmV2LnhtbESPQWvCQBSE74L/YXlCb3VjrVqiG5FqpT2V2B7s7ZF9&#10;yQazb0N2q/Hfd4WCx2FmvmFW69424kydrx0rmIwTEMSF0zVXCr6/3h5fQPiArLFxTAqu5GGdDQcr&#10;TLW7cE7nQ6hEhLBPUYEJoU2l9IUhi37sWuLola6zGKLsKqk7vES4beRTksylxZrjgsGWXg0Vp8Ov&#10;VbCbfvbGl7P2dMyPefPzsdX73Vaph1G/WYII1Id7+L/9rhVMnxcT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a/THAAAA3QAAAA8AAAAAAAAAAAAAAAAAmAIAAGRy&#10;cy9kb3ducmV2LnhtbFBLBQYAAAAABAAEAPUAAACMAwAAAAA=&#10;" path="m4,l,,,8r8,l8,,4,xe" fillcolor="black" stroked="f">
                  <v:path arrowok="t" o:connecttype="custom" o:connectlocs="2213,0;0,0;0,4425;4426,4425;4426,0;2213,0" o:connectangles="0,0,0,0,0,0"/>
                </v:shape>
                <v:shape id="Freeform 3411" o:spid="_x0000_s4426" style="position:absolute;left:5072;top:14448;width:72;height:88;visibility:visible;mso-wrap-style:square;v-text-anchor:top" coordsize="1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CKcUA&#10;AADdAAAADwAAAGRycy9kb3ducmV2LnhtbESPT2sCMRTE7wW/Q3iCl6JZt0XLdqOIohR6qtr76+bt&#10;H9y8LElc1376plDocZiZ3zD5ejCt6Mn5xrKC+SwBQVxY3XCl4HzaT19A+ICssbVMCu7kYb0aPeSY&#10;aXvjD+qPoRIRwj5DBXUIXSalL2oy6Ge2I45eaZ3BEKWrpHZ4i3DTyjRJFtJgw3Ghxo62NRWX49Uo&#10;uOzKxf3zmx571301iG36bsNBqcl42LyCCDSE//Bf+00reHpepv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oIpxQAAAN0AAAAPAAAAAAAAAAAAAAAAAJgCAABkcnMv&#10;ZG93bnJldi54bWxQSwUGAAAAAAQABAD1AAAAigMAAAAA&#10;" path="m9,4l9,,,,,4r4,8l4,17r9,l13,12,9,4xe" fillcolor="black" stroked="f">
                  <v:path arrowok="t" o:connecttype="custom" o:connectlocs="4979,2082;4979,0;0,0;0,2082;2213,6247;2213,8850;7192,8850;7192,6247;4979,2082" o:connectangles="0,0,0,0,0,0,0,0,0"/>
                </v:shape>
                <v:shape id="Freeform 3412" o:spid="_x0000_s4427" style="position:absolute;left:5117;top:14581;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lQGMcA&#10;AADdAAAADwAAAGRycy9kb3ducmV2LnhtbESPT2vCQBTE70K/w/IK3uqmxraSukrxT9FTSerB3h7Z&#10;ZzaYfRuyq6bf3i0UPA4z8xtmtuhtIy7U+dqxgudRAoK4dLrmSsH+e/M0BeEDssbGMSn4JQ+L+cNg&#10;hpl2V87pUoRKRAj7DBWYENpMSl8asuhHriWO3tF1FkOUXSV1h9cIt40cJ8mrtFhzXDDY0tJQeSrO&#10;VsE6/eqNP760p0N+yJuf3Up/rldKDR/7j3cQgfpwD/+3t1pBOnlL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UBjHAAAA3QAAAA8AAAAAAAAAAAAAAAAAmAIAAGRy&#10;cy9kb3ducmV2LnhtbFBLBQYAAAAABAAEAPUAAACMAwAAAAA=&#10;" path="m4,l,,,8r8,l8,,4,xe" fillcolor="black" stroked="f">
                  <v:path arrowok="t" o:connecttype="custom" o:connectlocs="2213,0;0,0;0,4425;4426,4425;4426,0;2213,0" o:connectangles="0,0,0,0,0,0"/>
                </v:shape>
                <v:shape id="Freeform 3413" o:spid="_x0000_s4428" style="position:absolute;left:5144;top:14669;width:67;height:122;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94dscA&#10;AADdAAAADwAAAGRycy9kb3ducmV2LnhtbESPQWvCQBSE74L/YXmFXoputMHa1FWkYPHQg1oP7e2R&#10;fU2C2bdxdzXx37uC4HGYmW+Y2aIztTiT85VlBaNhAoI4t7riQsH+ZzWYgvABWWNtmRRcyMNi3u/N&#10;MNO25S2dd6EQEcI+QwVlCE0mpc9LMuiHtiGO3r91BkOUrpDaYRvhppbjJJlIgxXHhRIb+iwpP+xO&#10;RkFqN+Pj3+Z9Ofp9+TLTA323qcuVen7qlh8gAnXhEb6311rBa/qWwu1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eHbHAAAA3QAAAA8AAAAAAAAAAAAAAAAAmAIAAGRy&#10;cy9kb3ducmV2LnhtbFBLBQYAAAAABAAEAPUAAACMAwAAAAA=&#10;" path="m8,4l8,,,,,4,4,17r,4l12,21r,-4l8,4xe" fillcolor="black" stroked="f">
                  <v:path arrowok="t" o:connecttype="custom" o:connectlocs="4426,2318;4426,0;0,0;0,2318;2213,9851;2213,12169;6639,12169;6639,9851;4426,2318" o:connectangles="0,0,0,0,0,0,0,0,0"/>
                </v:shape>
                <v:shape id="Freeform 3414" o:spid="_x0000_s4429" style="position:absolute;left:5189;top:14807;width:44;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t98cA&#10;AADdAAAADwAAAGRycy9kb3ducmV2LnhtbESPT2vCQBTE74LfYXmCt7qpVi2pGxH/lPZUYnuwt0f2&#10;JRvMvg3ZVdNv3y0UPA4z8xtmte5tI67U+dqxgsdJAoK4cLrmSsHX5+HhGYQPyBobx6Tghzyss+Fg&#10;hal2N87pegyViBD2KSowIbSplL4wZNFPXEscvdJ1FkOUXSV1h7cIt42cJslCWqw5LhhsaWuoOB8v&#10;VsF+9tEbX87b8yk/5c33+06/7ndKjUf95gVEoD7cw//tN61g9rScw9+b+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MbffHAAAA3QAAAA8AAAAAAAAAAAAAAAAAmAIAAGRy&#10;cy9kb3ducmV2LnhtbFBLBQYAAAAABAAEAPUAAACMAwAAAAA=&#10;" path="m4,l,,,8r8,l8,,4,xe" fillcolor="black" stroked="f">
                  <v:path arrowok="t" o:connecttype="custom" o:connectlocs="2213,0;0,0;0,4425;4426,4425;4426,0;2213,0" o:connectangles="0,0,0,0,0,0"/>
                </v:shape>
                <v:shape id="Freeform 3415" o:spid="_x0000_s4430" style="position:absolute;left:5233;top:14896;width:72;height:94;visibility:visible;mso-wrap-style:square;v-text-anchor:top" coordsize="1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2EKsQA&#10;AADdAAAADwAAAGRycy9kb3ducmV2LnhtbESPQWvCQBSE70L/w/IKvYhuqiVKdJViaRE8aev9mX0m&#10;wezbsLvG6K93hYLHYWa+YebLztSiJecrywrehwkI4tzqigsFf7/fgykIH5A11pZJwZU8LBcvvTlm&#10;2l54S+0uFCJC2GeooAyhyaT0eUkG/dA2xNE7WmcwROkKqR1eItzUcpQkqTRYcVwosaFVSflpdzYK&#10;Tl/H9Lq/Ub91zaFCrEcbG36UenvtPmcgAnXhGf5vr7WC8cck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thCrEAAAA3QAAAA8AAAAAAAAAAAAAAAAAmAIAAGRycy9k&#10;b3ducmV2LnhtbFBLBQYAAAAABAAEAPUAAACJAwAAAAA=&#10;" path="m8,4l8,,,,,4r4,9l4,17r9,l13,13,8,4xe" fillcolor="black" stroked="f">
                  <v:path arrowok="t" o:connecttype="custom" o:connectlocs="4426,2213;4426,0;0,0;0,2213;2213,7191;2213,9404;7192,9404;7192,7191;4426,2213" o:connectangles="0,0,0,0,0,0,0,0,0"/>
                </v:shape>
                <v:shape id="Freeform 3416" o:spid="_x0000_s4431" style="position:absolute;left:5277;top:15034;width:50;height:4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e6McA&#10;AADdAAAADwAAAGRycy9kb3ducmV2LnhtbESPS2vDMBCE74X+B7GBXkoi90EcnCihFAqleUBe5LqR&#10;NraotTKWmjj/PioUehxm55udyaxztThTG6xnBU+DDASx9sZyqWC3/eiPQISIbLD2TAquFGA2vb+b&#10;YGH8hdd03sRSJAiHAhVUMTaFlEFX5DAMfEOcvJNvHcYk21KaFi8J7mr5nGVD6dByaqiwofeK9Pfm&#10;x6U3tM2HSztvjqflwnzpw2pf7x6Veuh1b2MQkbr4f/yX/jQKXl7zHH7XJAT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D3ujHAAAA3QAAAA8AAAAAAAAAAAAAAAAAmAIAAGRy&#10;cy9kb3ducmV2LnhtbFBLBQYAAAAABAAEAPUAAACMAwAAAAA=&#10;" path="m5,l,,,8r9,l9,,5,xe" fillcolor="black" stroked="f">
                  <v:path arrowok="t" o:connecttype="custom" o:connectlocs="2766,0;0,0;0,4425;4979,4425;4979,0;2766,0" o:connectangles="0,0,0,0,0,0"/>
                </v:shape>
                <v:shape id="Freeform 3417" o:spid="_x0000_s4432" style="position:absolute;left:5327;top:15123;width:66;height:88;visibility:visible;mso-wrap-style:square;v-text-anchor:top" coordsize="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cQA&#10;AADdAAAADwAAAGRycy9kb3ducmV2LnhtbERPy2oCMRTdF/yHcAU3RTM+0DIapSqCuFC07cLdZXKd&#10;GTu5GZKo49+bRaHLw3nPFo2pxJ2cLy0r6PcSEMSZ1SXnCr6/Nt0PED4ga6wsk4IneVjMW28zTLV9&#10;8JHup5CLGMI+RQVFCHUqpc8KMuh7tiaO3MU6gyFCl0vt8BHDTSUHSTKWBkuODQXWtCoo+z3djILJ&#10;UlZ84Xd9/Nk4edidr/vzaK1Up918TkEEasK/+M+91QqGo0mcG9/EJ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f3EAAAA3QAAAA8AAAAAAAAAAAAAAAAAmAIAAGRycy9k&#10;b3ducmV2LnhtbFBLBQYAAAAABAAEAPUAAACJAwAAAAA=&#10;" path="m8,5l8,,,,,5r4,8l4,17r8,l12,13,8,5xe" fillcolor="black" stroked="f">
                  <v:path arrowok="t" o:connecttype="custom" o:connectlocs="4426,2603;4426,0;0,0;0,2603;2213,6768;2213,8850;6639,8850;6639,6768;4426,2603" o:connectangles="0,0,0,0,0,0,0,0,0"/>
                </v:shape>
                <v:shape id="Freeform 3418" o:spid="_x0000_s4433" style="position:absolute;left:5393;top:15255;width:45;height:50;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n8scA&#10;AADdAAAADwAAAGRycy9kb3ducmV2LnhtbESPzW7CMBCE70i8g7VI3IrDT2kJGISAVu0JhfYAt1W8&#10;xBHxOooNpG9fV6rEcTQz32gWq9ZW4kaNLx0rGA4SEMS50yUXCr6/3p5eQfiArLFyTAp+yMNq2e0s&#10;MNXuzhndDqEQEcI+RQUmhDqV0ueGLPqBq4mjd3aNxRBlU0jd4D3CbSVHSTKVFkuOCwZr2hjKL4er&#10;VbAb71vjz8/15Zgds+r0udXvu61S/V67noMI1IZH+L/9oRWMJy8z+HsTn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BZ/LHAAAA3QAAAA8AAAAAAAAAAAAAAAAAmAIAAGRy&#10;cy9kb3ducmV2LnhtbFBLBQYAAAAABAAEAPUAAACMAwAAAAA=&#10;" path="m4,l,,,8r8,l8,,4,xe" fillcolor="black" stroked="f">
                  <v:path arrowok="t" o:connecttype="custom" o:connectlocs="2213,0;0,0;0,4978;4426,4978;4426,0;2213,0" o:connectangles="0,0,0,0,0,0"/>
                </v:shape>
                <v:shape id="Freeform 3419" o:spid="_x0000_s4434" style="position:absolute;left:5438;top:15355;width:66;height:111;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f74A&#10;AADdAAAADwAAAGRycy9kb3ducmV2LnhtbERPyQrCMBC9C/5DGMGLaOqCaDWKuIBXrd6HZmyrzaQ0&#10;Uevfm4Pg8fH25boxpXhR7QrLCoaDCARxanXBmYJLcujPQDiPrLG0TAo+5GC9areWGGv75hO9zj4T&#10;IYRdjApy76tYSpfmZNANbEUcuJutDfoA60zqGt8h3JRyFEVTabDg0JBjRduc0sf5aRRU+8TsRvI+&#10;udyn17n9FL3kuu0p1e00mwUIT43/i3/uo1YwnszC/vAmP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ff3++AAAA3QAAAA8AAAAAAAAAAAAAAAAAmAIAAGRycy9kb3ducmV2&#10;LnhtbFBLBQYAAAAABAAEAPUAAACDAwAAAAA=&#10;" path="m8,4l8,,,,,4,4,16r,4l13,20r,-4l8,4xe" fillcolor="black" stroked="f">
                  <v:path arrowok="t" o:connecttype="custom" o:connectlocs="4086,2213;4086,0;0,0;0,2213;2043,8850;2043,11063;6639,11063;6639,8850;4086,2213" o:connectangles="0,0,0,0,0,0,0,0,0"/>
                </v:shape>
                <v:shape id="Freeform 3420" o:spid="_x0000_s4435" style="position:absolute;left:5504;top:15488;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b08cA&#10;AADdAAAADwAAAGRycy9kb3ducmV2LnhtbESPT2vCQBTE70K/w/IK3nTjvyIxq5RqpZ5KbA/x9sg+&#10;s8Hs25DdavrtuwXB4zAzv2GyTW8bcaXO144VTMYJCOLS6ZorBd9f76MlCB+QNTaOScEvedisnwYZ&#10;ptrdOKfrMVQiQtinqMCE0KZS+tKQRT92LXH0zq6zGKLsKqk7vEW4beQ0SV6kxZrjgsGW3gyVl+OP&#10;VbCbffbGnxftpciLvDkdtnq/2yo1fO5fVyAC9eERvrc/tILZfDmB/zfx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iG9PHAAAA3QAAAA8AAAAAAAAAAAAAAAAAmAIAAGRy&#10;cy9kb3ducmV2LnhtbFBLBQYAAAAABAAEAPUAAACMAwAAAAA=&#10;" path="m4,l,,,8r8,l8,,4,xe" fillcolor="black" stroked="f">
                  <v:path arrowok="t" o:connecttype="custom" o:connectlocs="2213,0;0,0;0,4425;4426,4425;4426,0;2213,0" o:connectangles="0,0,0,0,0,0"/>
                </v:shape>
                <v:shape id="Freeform 3421" o:spid="_x0000_s4436" style="position:absolute;left:5548;top:15582;width:72;height:110;visibility:visible;mso-wrap-style:square;v-text-anchor:top" coordsize="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lo8UA&#10;AADdAAAADwAAAGRycy9kb3ducmV2LnhtbESPQWvCQBSE74X+h+UJvdWNUapNXaUEhBx6MRXPj+wz&#10;Sc2+TXe3Sfrvu4LQ4zAz3zDb/WQ6MZDzrWUFi3kCgriyuuVawenz8LwB4QOyxs4yKfglD/vd48MW&#10;M21HPtJQhlpECPsMFTQh9JmUvmrIoJ/bnjh6F+sMhihdLbXDMcJNJ9MkeZEGW44LDfaUN1Rdyx+j&#10;wK3HnL+vl4Knk/mgr8Gsz69npZ5m0/sbiEBT+A/f24VWsFxtUri9iU9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aWjxQAAAN0AAAAPAAAAAAAAAAAAAAAAAJgCAABkcnMv&#10;ZG93bnJldi54bWxQSwUGAAAAAAQABAD1AAAAigMAAAAA&#10;" path="m8,4l8,,,,,4r4,8l4,20r8,l12,16r,-4l8,4xe" fillcolor="black" stroked="f">
                  <v:path arrowok="t" o:connecttype="custom" o:connectlocs="4795,2213;4795,0;0,0;0,2213;2397,6638;2397,11063;7192,11063;7192,8850;7192,6638;4795,2213" o:connectangles="0,0,0,0,0,0,0,0,0,0"/>
                </v:shape>
                <v:shape id="Freeform 3422" o:spid="_x0000_s4437" style="position:absolute;left:5620;top:15715;width:44;height:49;visibility:visible;mso-wrap-style:square;v-text-anchor:top" coordsize="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1m8YA&#10;AADdAAAADwAAAGRycy9kb3ducmV2LnhtbESPQWvCQBSE7wX/w/KE3nQTI1aiG2kDpblGC6W3Z/Y1&#10;Cc2+jdmtxn/vCkKPw8x8w2x3o+nEmQbXWlYQzyMQxJXVLdcKPg/vszUI55E1dpZJwZUc7LLJ0xZT&#10;bS9c0nnvaxEg7FJU0Hjfp1K6qiGDbm574uD92MGgD3KopR7wEuCmk4soWkmDLYeFBnvKG6p+939G&#10;wWJVJCfXv0Rt+XaK8/z7ozwWX0o9T8fXDQhPo/8PP9qFVpAs1wnc34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b1m8YAAADdAAAADwAAAAAAAAAAAAAAAACYAgAAZHJz&#10;L2Rvd25yZXYueG1sUEsFBgAAAAAEAAQA9QAAAIsDAAAAAA==&#10;" path="m4,l,,,9r8,l8,,4,xe" fillcolor="black" stroked="f">
                  <v:path arrowok="t" o:connecttype="custom" o:connectlocs="2213,0;0,0;0,4978;4426,4978;4426,0;2213,0" o:connectangles="0,0,0,0,0,0"/>
                </v:shape>
                <v:shape id="Freeform 3423" o:spid="_x0000_s4438" style="position:absolute;left:5664;top:15809;width:72;height:110;visibility:visible;mso-wrap-style:square;v-text-anchor:top" coordsize="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5fMUA&#10;AADdAAAADwAAAGRycy9kb3ducmV2LnhtbESPT2vCQBTE7wW/w/IEL6FuaoPY6CqiLXit0fsj+0yi&#10;2bchu82fb98VCj0OM/MbZrMbTC06al1lWcHbPAZBnFtdcaHgkn29rkA4j6yxtkwKRnKw205eNphq&#10;2/M3dWdfiABhl6KC0vsmldLlJRl0c9sQB+9mW4M+yLaQusU+wE0tF3G8lAYrDgslNnQoKX+cf4yC&#10;5jMzx4W8J5f78vphxyrKrodIqdl02K9BeBr8f/ivfdIK3pNVAs834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Hl8xQAAAN0AAAAPAAAAAAAAAAAAAAAAAJgCAABkcnMv&#10;ZG93bnJldi54bWxQSwUGAAAAAAQABAD1AAAAigMAAAAA&#10;" path="m9,4l9,,,,,4,4,16r,4l13,20r,-4l9,4xe" fillcolor="black" stroked="f">
                  <v:path arrowok="t" o:connecttype="custom" o:connectlocs="4979,2213;4979,0;0,0;0,2213;2213,8850;2213,11063;7192,11063;7192,8850;4979,2213" o:connectangles="0,0,0,0,0,0,0,0,0"/>
                </v:shape>
                <v:shape id="Freeform 3424" o:spid="_x0000_s4439" style="position:absolute;left:5758;top:15969;width:45;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0McA&#10;AADdAAAADwAAAGRycy9kb3ducmV2LnhtbESPT2vCQBTE7wW/w/IEb3Wj1iJpVhH/0Z5K1EN6e2Sf&#10;2WD2bciumn77bqHQ4zAzv2GyVW8bcafO144VTMYJCOLS6ZorBefT/nkBwgdkjY1jUvBNHlbLwVOG&#10;qXYPzul+DJWIEPYpKjAhtKmUvjRk0Y9dSxy9i+sshii7SuoOHxFuGzlNkldpsea4YLCljaHyerxZ&#10;BbvZZ2/8Zd5ei7zIm6+PrT7stkqNhv36DUSgPvyH/9rvWsHsZTGH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ZHdDHAAAA3QAAAA8AAAAAAAAAAAAAAAAAmAIAAGRy&#10;cy9kb3ducmV2LnhtbFBLBQYAAAAABAAEAPUAAACMAwAAAAA=&#10;" path="m4,l,,,8r8,l8,,4,xe" fillcolor="black" stroked="f">
                  <v:path arrowok="t" o:connecttype="custom" o:connectlocs="2213,0;0,0;0,4425;4426,4425;4426,0;2213,0" o:connectangles="0,0,0,0,0,0"/>
                </v:shape>
                <v:shape id="Freeform 3425" o:spid="_x0000_s4440" style="position:absolute;left:5803;top:16035;width:66;height:117;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QzvccA&#10;AADdAAAADwAAAGRycy9kb3ducmV2LnhtbESPQWvCQBSE7wX/w/IKXkrdqEHS1FVEsPTgwaY9tLdH&#10;9jUJZt/G3dXEf+8WCh6HmfmGWa4H04oLOd9YVjCdJCCIS6sbrhR8fe6eMxA+IGtsLZOCK3lYr0YP&#10;S8y17fmDLkWoRISwz1FBHUKXS+nLmgz6ie2Io/drncEQpaukdthHuGnlLEkW0mDDcaHGjrY1lcfi&#10;bBSk9jA7/RxeNtPvpzeTHWnfp65Uavw4bF5BBBrCPfzfftcK5mm2gL838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0M73HAAAA3QAAAA8AAAAAAAAAAAAAAAAAmAIAAGRy&#10;cy9kb3ducmV2LnhtbFBLBQYAAAAABAAEAPUAAACMAwAAAAA=&#10;" path="m8,4l8,,,,,4,4,16r,5l12,21r,-5l8,4xe" fillcolor="black" stroked="f">
                  <v:path arrowok="t" o:connecttype="custom" o:connectlocs="4426,2213;4426,0;0,0;0,2213;2213,8850;2213,11616;6639,11616;6639,8850;4426,2213" o:connectangles="0,0,0,0,0,0,0,0,0"/>
                </v:shape>
                <v:shape id="Freeform 3426" o:spid="_x0000_s4441" style="position:absolute;left:5869;top:16174;width:50;height:4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uz8gA&#10;AADdAAAADwAAAGRycy9kb3ducmV2LnhtbESPW2sCMRCF3wv+hzBCX0rNthWV1SilUCj1AvVCX6fJ&#10;uBvcTJZNquu/N4Lg4+HM+c6cyax1lThSE6xnBS+9DASx9sZyoWC7+XwegQgR2WDlmRScKcBs2nmY&#10;YG78iX/ouI6FSBAOOSooY6xzKYMuyWHo+Zo4eXvfOIxJNoU0DZ4S3FXyNcsG0qHl1FBiTR8l6cP6&#10;36U3tB0OlnZe/+2XC/Otf1e7avuk1GO3fR+DiNTG+/Et/WUUvPVHQ7iuSQi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Vq7PyAAAAN0AAAAPAAAAAAAAAAAAAAAAAJgCAABk&#10;cnMvZG93bnJldi54bWxQSwUGAAAAAAQABAD1AAAAjQMAAAAA&#10;" path="m4,l,,,8r9,l9,,4,xe" fillcolor="black" stroked="f">
                  <v:path arrowok="t" o:connecttype="custom" o:connectlocs="2213,0;0,0;0,4425;4979,4425;4979,0;2213,0" o:connectangles="0,0,0,0,0,0"/>
                </v:shape>
                <v:shape id="Freeform 3427" o:spid="_x0000_s4442" style="position:absolute;left:5919;top:16240;width:88;height:116;visibility:visible;mso-wrap-style:square;v-text-anchor:top" coordsize="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UbcEA&#10;AADdAAAADwAAAGRycy9kb3ducmV2LnhtbERPz2vCMBS+C/sfwht409QpUjqjlInoZQfrYNe35q3p&#10;bF5KErX+98tB8Pjx/V5tBtuJK/nQOlYwm2YgiGunW24UfJ12kxxEiMgaO8ek4E4BNuuX0QoL7W58&#10;pGsVG5FCOBSowMTYF1KG2pDFMHU9ceJ+nbcYE/SN1B5vKdx28i3LltJiy6nBYE8fhupzdbEKqrrc&#10;a/ox3z7eS9NsP7fkln9KjV+H8h1EpCE+xQ/3QSuYL/I0N71JT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F1G3BAAAA3QAAAA8AAAAAAAAAAAAAAAAAmAIAAGRycy9kb3du&#10;cmV2LnhtbFBLBQYAAAAABAAEAPUAAACGAwAAAAA=&#10;" path="m8,l,,,8,8,21r8,l16,12,8,xe" fillcolor="black" stroked="f">
                  <v:path arrowok="t" o:connecttype="custom" o:connectlocs="4426,0;0,0;0,4425;4426,11616;8851,11616;8851,6638;4426,0" o:connectangles="0,0,0,0,0,0,0"/>
                </v:shape>
                <v:shape id="Freeform 3428" o:spid="_x0000_s4443" style="position:absolute;left:6007;top:16378;width:45;height:45;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X1ccA&#10;AADdAAAADwAAAGRycy9kb3ducmV2LnhtbESPT2vCQBTE74LfYXmCN91UW7GpGxH/lPYksT3Y2yP7&#10;kg1m34bsqum37xYKPQ4z8xtmte5tI27U+dqxgodpAoK4cLrmSsHnx2GyBOEDssbGMSn4Jg/rbDhY&#10;YardnXO6nUIlIoR9igpMCG0qpS8MWfRT1xJHr3SdxRBlV0nd4T3CbSNnSbKQFmuOCwZb2hoqLqer&#10;VbCfH3vjy6f2cs7PefP1vtOv+51S41G/eQERqA//4b/2m1Ywf1w+w++b+AR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UF9XHAAAA3QAAAA8AAAAAAAAAAAAAAAAAmAIAAGRy&#10;cy9kb3ducmV2LnhtbFBLBQYAAAAABAAEAPUAAACMAwAAAAA=&#10;" path="m4,l,,,8r8,l8,,4,xe" fillcolor="black" stroked="f">
                  <v:path arrowok="t" o:connecttype="custom" o:connectlocs="2213,0;0,0;0,4425;4426,4425;4426,0;2213,0" o:connectangles="0,0,0,0,0,0"/>
                </v:shape>
                <v:shape id="Freeform 3429" o:spid="_x0000_s4444" style="position:absolute;left:6052;top:16467;width:94;height:94;visibility:visible;mso-wrap-style:square;v-text-anchor:top" coordsize="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FwcMA&#10;AADdAAAADwAAAGRycy9kb3ducmV2LnhtbERPy4rCMBTdD/gP4Qqz09QHo1ajSGFg0BHqY+Pu2lzb&#10;YnNTmozWvzcLYZaH816sWlOJOzWutKxg0I9AEGdWl5wrOB2/e1MQziNrrCyTgic5WC07HwuMtX3w&#10;nu4Hn4sQwi5GBYX3dSylywoy6Pq2Jg7c1TYGfYBNLnWDjxBuKjmMoi9psOTQUGBNSUHZ7fBnFCSX&#10;3TkyI50mPr2OpzqbbNLfrVKf3XY9B+Gp9f/it/tHKxiNZ2F/eBOe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wFwcMAAADdAAAADwAAAAAAAAAAAAAAAACYAgAAZHJzL2Rv&#10;d25yZXYueG1sUEsFBgAAAAAEAAQA9QAAAIgDAAAAAA==&#10;" path="m8,l,,,8r8,9l17,17r,-9l8,xe" fillcolor="black" stroked="f">
                  <v:path arrowok="t" o:connecttype="custom" o:connectlocs="4426,0;0,0;0,4425;4426,9404;9405,9404;9405,4425;4426,0" o:connectangles="0,0,0,0,0,0,0"/>
                </v:shape>
                <v:shape id="Freeform 3430" o:spid="_x0000_s4445" style="position:absolute;left:6146;top:16583;width:44;height:44;visibility:visible;mso-wrap-style:square;v-text-anchor:top" coordsize="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NDscA&#10;AADdAAAADwAAAGRycy9kb3ducmV2LnhtbESPQWvCQBSE74L/YXlCb3VjrWKjG5FqpT2V2B7s7ZF9&#10;yQazb0N2q/Hfd4WCx2FmvmFW69424kydrx0rmIwTEMSF0zVXCr6/3h4XIHxA1tg4JgVX8rDOhoMV&#10;ptpdOKfzIVQiQtinqMCE0KZS+sKQRT92LXH0StdZDFF2ldQdXiLcNvIpSebSYs1xwWBLr4aK0+HX&#10;KthNP3vjy1l7OubHvPn52Or9bqvUw6jfLEEE6sM9/N9+1wqmzy8TuL2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7jQ7HAAAA3QAAAA8AAAAAAAAAAAAAAAAAmAIAAGRy&#10;cy9kb3ducmV2LnhtbFBLBQYAAAAABAAEAPUAAACMAwAAAAA=&#10;" path="m4,l,,,8r8,l8,,4,xe" fillcolor="black" stroked="f">
                  <v:path arrowok="t" o:connecttype="custom" o:connectlocs="2213,0;0,0;0,4425;4426,4425;4426,0;2213,0" o:connectangles="0,0,0,0,0,0"/>
                </v:shape>
                <v:shape id="Freeform 3431" o:spid="_x0000_s4446" style="position:absolute;left:6212;top:16672;width:66;height:94;visibility:visible;mso-wrap-style:square;v-text-anchor:top" coordsize="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8o7cgA&#10;AADdAAAADwAAAGRycy9kb3ducmV2LnhtbESPzWsCMRTE74X+D+EVvIhm/aDarVG0RRAPFr8O3h6b&#10;5+62m5clSXX97xtB6HGYmd8wk1ljKnEh50vLCnrdBARxZnXJuYLDftkZg/ABWWNlmRTcyMNs+vw0&#10;wVTbK2/psgu5iBD2KSooQqhTKX1WkEHftTVx9M7WGQxRulxqh9cIN5XsJ8mrNFhyXCiwpo+Csp/d&#10;r1EwWsiKz9zW2+PSya/16XtzGn4q1Xpp5u8gAjXhP/xor7SCwfCtD/c38Qn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jyjtyAAAAN0AAAAPAAAAAAAAAAAAAAAAAJgCAABk&#10;cnMvZG93bnJldi54bWxQSwUGAAAAAAQABAD1AAAAjQMAAAAA&#10;" path="m8,4l8,,,,,4r4,8l4,17r8,l12,12,8,4xe" fillcolor="black" stroked="f">
                  <v:path arrowok="t" o:connecttype="custom" o:connectlocs="4426,2213;4426,0;0,0;0,2213;2213,6638;2213,9404;6639,9404;6639,6638;4426,2213" o:connectangles="0,0,0,0,0,0,0,0,0"/>
                </v:shape>
                <v:shape id="Freeform 3432" o:spid="_x0000_s4447" style="position:absolute;left:6278;top:16788;width:50;height:44;visibility:visible;mso-wrap-style:square;v-text-anchor:top" coordsize="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EcgA&#10;AADdAAAADwAAAGRycy9kb3ducmV2LnhtbESPW2sCMRCF3wv+hzBCX4pmW4uX1SilUBCrhXqhr9Nk&#10;3A1uJssm1e2/bwShj4cz5ztzZovWVeJMTbCeFTz2MxDE2hvLhYL97q03BhEissHKMyn4pQCLeedu&#10;hrnxF/6k8zYWIkE45KigjLHOpQy6JIeh72vi5B194zAm2RTSNHhJcFfJpywbSoeWU0OJNb2WpE/b&#10;H5fe0HY03Nj3+vu4WZuV/vo4VPsHpe677csURKQ2/h/f0kujYPA8GcB1TUK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tD4RyAAAAN0AAAAPAAAAAAAAAAAAAAAAAJgCAABk&#10;cnMvZG93bnJldi54bWxQSwUGAAAAAAQABAD1AAAAjQMAAAAA&#10;" path="m5,l,,,8r9,l9,,5,xe" fillcolor="black" stroked="f">
                  <v:path arrowok="t" o:connecttype="custom" o:connectlocs="2766,0;0,0;0,4425;4979,4425;4979,0;2766,0" o:connectangles="0,0,0,0,0,0"/>
                </v:shape>
                <v:shape id="Freeform 3433" o:spid="_x0000_s4448" style="position:absolute;left:6350;top:16854;width:67;height:116;visibility:visible;mso-wrap-style:square;v-text-anchor:top" coordsize="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ejMcA&#10;AADdAAAADwAAAGRycy9kb3ducmV2LnhtbESPT2vCQBTE7wW/w/KEXoputEE0uooIlR568N9Bb4/s&#10;Mwlm38bd1aTfvlso9DjMzG+YxaoztXiS85VlBaNhAoI4t7riQsHp+DGYgvABWWNtmRR8k4fVsvey&#10;wEzblvf0PIRCRAj7DBWUITSZlD4vyaAf2oY4elfrDIYoXSG1wzbCTS3HSTKRBiuOCyU2tCkpvx0e&#10;RkFqd+P7ZTdbj85vWzO90Vebulyp1363noMI1IX/8F/7Uyt4T2cp/L6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znozHAAAA3QAAAA8AAAAAAAAAAAAAAAAAmAIAAGRy&#10;cy9kb3ducmV2LnhtbFBLBQYAAAAABAAEAPUAAACMAwAAAAA=&#10;" path="m8,4l8,,,,,4,4,16r,5l12,21r,-5l8,4xe" fillcolor="black" stroked="f">
                  <v:path arrowok="t" o:connecttype="custom" o:connectlocs="4426,2213;4426,0;0,0;0,2213;2213,8850;2213,11616;6639,11616;6639,8850;4426,2213" o:connectangles="0,0,0,0,0,0,0,0,0"/>
                </v:shape>
                <v:shape id="Freeform 3434" o:spid="_x0000_s4449" style="position:absolute;left:5891;top:8258;width:797;height:6483;visibility:visible;mso-wrap-style:square;v-text-anchor:top" coordsize="144,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AnckA&#10;AADdAAAADwAAAGRycy9kb3ducmV2LnhtbESPS2sCQRCE74H8h6EDuQSdNVHR1VFiICgYBR8HvTU7&#10;vQ/c6Vl3xnXz7zOBQI5FVX1FTeetKUVDtSssK+h1IxDEidUFZwqOh8/OCITzyBpLy6TgmxzMZ48P&#10;U4y1vfOOmr3PRICwi1FB7n0VS+mSnAy6rq2Ig5fa2qAPss6krvEe4KaUr1E0lAYLDgs5VvSRU3LZ&#10;34yC63l0PaXNcrEZHNZpud3SafH1otTzU/s+AeGp9f/hv/ZKK3jrjwfw+yY8ATn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RAAnckAAADdAAAADwAAAAAAAAAAAAAAAACYAgAA&#10;ZHJzL2Rvd25yZXYueG1sUEsFBgAAAAAEAAQA9QAAAI4DAAAAAA==&#10;" path="m132,16r,-8l124,r-8,l107,8,91,41,66,107r-8,37l46,176r-9,37l29,246r-4,41l17,325,5,436r,37l,510,,621r5,37l5,695r8,74l21,810r4,33l50,954r8,33l70,1024r9,37l103,1126r17,37l128,1172r8,l144,1163r,-8l128,1118r-25,-66l95,1015,83,978,75,945,50,834,46,801,37,769,29,695r,-37l25,621r,-111l29,473r,-37l42,325r8,-38l54,255r8,-33l70,185,83,152r8,-37l116,49,132,16xe" fillcolor="black" stroked="f">
                  <v:path arrowok="t" o:connecttype="custom" o:connectlocs="73024,8850;73024,4425;68599,0;64173,0;59194,4425;50343,22679;36512,59188;32086,79654;25448,97355;20469,117822;16043,136076;13830,158755;9405,179775;2766,241175;2766,261642;0,282109;0,343509;2766,363976;2766,384442;7192,425376;11618,448055;13830,466309;27661,527709;32086,545963;38725,566430;43704,586897;56981,622852;66386,643319;70812,648297;75237,648297;79663,643319;79663,638893;70812,618427;56981,581918;52555,561452;45917,540985;41491,522731;27661,461331;25448,443077;20469,425376;16043,384442;16043,363976;13830,343509;13830,282109;16043,261642;16043,241175;23235,179775;27661,158755;29874,141054;34299,122800;38725,102334;45917,84079;50343,63613;64173,27105;73024,8850" o:connectangles="0,0,0,0,0,0,0,0,0,0,0,0,0,0,0,0,0,0,0,0,0,0,0,0,0,0,0,0,0,0,0,0,0,0,0,0,0,0,0,0,0,0,0,0,0,0,0,0,0,0,0,0,0,0,0"/>
                </v:shape>
                <v:shape id="Freeform 3435" o:spid="_x0000_s4450" style="position:absolute;left:23074;top:4392;width:9150;height:14282;visibility:visible;mso-wrap-style:square;v-text-anchor:top" coordsize="1654,2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2C2cUA&#10;AADdAAAADwAAAGRycy9kb3ducmV2LnhtbESPT4vCMBTE74LfITzBm6a6Ito1isjKrhf/rXt/NG/b&#10;avNSmqjttzeC4HGYmd8ws0VtCnGjyuWWFQz6EQjixOqcUwWn33VvAsJ5ZI2FZVLQkIPFvN2aYazt&#10;nQ90O/pUBAi7GBVk3pexlC7JyKDr25I4eP+2MuiDrFKpK7wHuCnkMIrG0mDOYSHDklYZJZfj1Sg4&#10;D4ttuU/W33940l+H3aaZLE2jVLdTLz9BeKr9O/xq/2gFH6PpGJ5vw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YLZxQAAAN0AAAAPAAAAAAAAAAAAAAAAAJgCAABkcnMv&#10;ZG93bnJldi54bWxQSwUGAAAAAAQABAD1AAAAigMAAAAA&#10;" path="m1654,l1551,41r-197,82l1173,205r-165,82l930,333,774,415,576,538,461,621r-49,41l358,699r-45,41l231,822r-37,41l128,945r-49,83l58,1069r-33,82l13,1192r-9,41l,1274r,78l4,1394r9,41l25,1476r17,37l58,1554r21,41l103,1640r25,37l194,1760r78,78l313,1875r45,41l412,1957r49,37l519,2035r57,37l642,2113r66,37l778,2191r74,37l930,2269r78,37l1091,2348r82,37l1263,2426r91,37l1453,2504r98,37l1654,2582r,-8l1551,2533r-98,-37l1354,2454r-91,-37l1173,2376r-82,-37l1008,2298r-78,-37l852,2220r-74,-37l716,2142r-66,-37l585,2064r-58,-37l469,1986r-49,-37l366,1908r-45,-42l280,1829r-78,-78l136,1669r-25,-37l87,1595,66,1554,50,1513,33,1476,21,1435r-8,-41l9,1352r,-37l9,1274r4,-41l21,1192r12,-41l66,1069r21,-33l136,954r66,-83l239,830r82,-82l366,707r54,-37l469,629,585,547,782,423r70,-41l930,341r78,-45l1173,213r181,-82l1551,49,1654,8r,-8xe" fillcolor="black" stroked="f">
                  <v:path arrowok="t" o:connecttype="custom" o:connectlocs="858036,22679;648921,113397;514490,184200;318652,297597;227924,366188;173156,409334;107324,477372;43704,568642;13830,636680;2213,682039;0,747864;7192,793776;23235,836922;43704,882281;70811,927639;150474,1016697;198051,1059843;255032,1102989;318652,1146135;391676,1189281;471339,1232427;557640,1275573;648921,1319273;749053,1362419;858036,1405565;915017,1423819;803821,1380673;698710,1336974;603557,1293828;514490,1250682;430401,1207535;359590,1164389;291544,1121243;232350,1078097;177582,1032186;111749,968573;61407,902748;36512,859602;18256,816456;7192,771097;4979,727398;7192,682039;18256,636680;48130,573068;111749,481797;177582,413759;232350,370613;323631,302575;471339,211305;557640,163734;749053,72463;915017,4425" o:connectangles="0,0,0,0,0,0,0,0,0,0,0,0,0,0,0,0,0,0,0,0,0,0,0,0,0,0,0,0,0,0,0,0,0,0,0,0,0,0,0,0,0,0,0,0,0,0,0,0,0,0,0,0"/>
                </v:shape>
                <v:shape id="Freeform 3436" o:spid="_x0000_s4451" style="position:absolute;left:8536;top:9392;width:923;height:4027;visibility:visible;mso-wrap-style:square;v-text-anchor:top" coordsize="168,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Zsc8gA&#10;AADdAAAADwAAAGRycy9kb3ducmV2LnhtbESPW2vCQBSE3wv9D8sR+lJ005p6ia5SigWRvngBX4/Z&#10;k2wwezbNbjX9965Q6OMwM98w82Vna3Gh1leOFbwMEhDEudMVlwoO+8/+BIQPyBprx6TglzwsF48P&#10;c8y0u/KWLrtQighhn6ECE0KTSelzQxb9wDXE0StcazFE2ZZSt3iNcFvL1yQZSYsVxwWDDX0Yys+7&#10;H6tgmuq35826MKvTKS24Op6/v9JEqade9z4DEagL/+G/9lorGKbTM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pmxzyAAAAN0AAAAPAAAAAAAAAAAAAAAAAJgCAABk&#10;cnMvZG93bnJldi54bWxQSwUGAAAAAAQABAD1AAAAjQMAAAAA&#10;" path="m168,728r-8,-8l156,712r-8,-9l144,695r-9,-8l131,679r-4,-4l119,666r-8,-16l103,642,94,625,86,609r-8,-8l70,584r-5,-4l57,564,49,547r,-8l41,522,33,506r,-8l28,494r-4,-9l24,477r-4,-8l20,461r-4,-8l16,444r-4,-8l12,428,8,420r,-9l4,407r,-24l,374,,259r4,-8l4,231r4,-9l8,214r4,-8l12,198r4,-9l16,181r4,-8l20,169r4,-8l24,152r9,-16l37,128r,-8l41,111r4,-4l53,91r4,-9l57,74,65,58r5,-8l78,41r4,-4l90,21,98,4,103,e" filled="f" strokeweight="0">
                  <v:path arrowok="t" o:connecttype="custom" o:connectlocs="87988,398271;81389,388867;74240,380017;69840,373379;61041,359550;51693,345721;42894,332445;35745,320829;26946,302575;22547,288746;18147,275471;13198,268280;10998,259429;8799,250579;6599,241175;4399,232325;2200,225134;0,206880;2200,138842;4399,122800;6599,113950;8799,104546;10998,95696;13198,89058;18147,75229;20347,66378;24747,59187;31346,45359;35745,32083;42894,22679;49493,11616;56642,0" o:connectangles="0,0,0,0,0,0,0,0,0,0,0,0,0,0,0,0,0,0,0,0,0,0,0,0,0,0,0,0,0,0,0,0"/>
                </v:shape>
                <v:shape id="Freeform 3437" o:spid="_x0000_s4452" style="position:absolute;left:8624;top:12484;width:835;height:935;visibility:visible;mso-wrap-style:square;v-text-anchor:top" coordsize="152,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6V8AA&#10;AADdAAAADwAAAGRycy9kb3ducmV2LnhtbERPy4rCMBTdC/5DuMJsRFMdEa1GEUEYRHzj+tpc22Jz&#10;U5qonb83C8Hl4byn89oU4kmVyy0r6HUjEMSJ1TmnCs6nVWcEwnlkjYVlUvBPDuazZmOKsbYvPtDz&#10;6FMRQtjFqCDzvoyldElGBl3XlsSBu9nKoA+wSqWu8BXCTSH7UTSUBnMODRmWtMwouR8fRsFld90X&#10;g/XjdsH1aYu4aW+HREr9tOrFBISn2n/FH/efVvA7GIe54U1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g6V8AAAADdAAAADwAAAAAAAAAAAAAAAACYAgAAZHJzL2Rvd25y&#10;ZXYueG1sUEsFBgAAAAAEAAQA9QAAAIUDAAAAAA==&#10;" path="m,91r152,78l124,,107,107,,91xe" fillcolor="black" strokeweight="0">
                  <v:path arrowok="t" o:connecttype="custom" o:connectlocs="0,50337;83535,93483;68147,0;58804,59187;0,50337" o:connectangles="0,0,0,0,0"/>
                </v:shape>
                <v:shape id="Freeform 3438" o:spid="_x0000_s4453" style="position:absolute;left:8309;top:9392;width:796;height:957;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T68UA&#10;AADdAAAADwAAAGRycy9kb3ducmV2LnhtbESPQWvCQBSE70L/w/IKvemmKsVEV9GC4k1qxXp8ZF+z&#10;wezbmF1N/PeuUOhxmJlvmNmis5W4UeNLxwreBwkI4tzpkgsFh+91fwLCB2SNlWNScCcPi/lLb4aZ&#10;di1/0W0fChEh7DNUYEKoMyl9bsiiH7iaOHq/rrEYomwKqRtsI9xWcpgkH9JiyXHBYE2fhvLz/moV&#10;rDeb0W5y0umxvex+zua4SttDp9Tba7ecggjUhf/wX3urFYzGaQr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dPrxQAAAN0AAAAPAAAAAAAAAAAAAAAAAJgCAABkcnMv&#10;ZG93bnJldi54bWxQSwUGAAAAAAQABAD1AAAAigMAAAAA&#10;" path="m,95l144,,131,173,106,66,,95xe" fillcolor="black" strokeweight="0">
                  <v:path arrowok="t" o:connecttype="custom" o:connectlocs="0,52550;79663,0;72471,95696;58641,36508;0,52550" o:connectangles="0,0,0,0,0"/>
                </v:shape>
                <v:rect id="Rectangle 3439" o:spid="_x0000_s4454" style="position:absolute;left:9150;top:6986;width:4193;height:1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PpcIA&#10;AADdAAAADwAAAGRycy9kb3ducmV2LnhtbERPy4rCMBTdC/5DuII7TR1x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I+lwgAAAN0AAAAPAAAAAAAAAAAAAAAAAJgCAABkcnMvZG93&#10;bnJldi54bWxQSwUGAAAAAAQABAD1AAAAhwMAAAAA&#10;" filled="f" stroked="f">
                  <v:textbox inset="0,0,0,0">
                    <w:txbxContent>
                      <w:p w:rsidR="00250735" w:rsidRPr="00D81EA7" w:rsidRDefault="00250735" w:rsidP="00250735">
                        <w:pPr>
                          <w:rPr>
                            <w:sz w:val="19"/>
                          </w:rPr>
                        </w:pPr>
                        <w:r w:rsidRPr="00D81EA7">
                          <w:rPr>
                            <w:rFonts w:ascii="Arial" w:hAnsi="Arial" w:cs="Arial"/>
                            <w:color w:val="000000"/>
                            <w:sz w:val="16"/>
                            <w:szCs w:val="18"/>
                            <w:lang w:val="en-US"/>
                          </w:rPr>
                          <w:t>Course</w:t>
                        </w:r>
                      </w:p>
                    </w:txbxContent>
                  </v:textbox>
                </v:rect>
                <v:rect id="Rectangle 3440" o:spid="_x0000_s4455" style="position:absolute;left:8718;top:8164;width:4913;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qPscA&#10;AADdAAAADwAAAGRycy9kb3ducmV2LnhtbESPQWvCQBSE7wX/w/IEb3Wj0h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4Kj7HAAAA3QAAAA8AAAAAAAAAAAAAAAAAmAIAAGRy&#10;cy9kb3ducmV2LnhtbFBLBQYAAAAABAAEAPUAAACMAwAAAAA=&#10;" filled="f" stroked="f">
                  <v:textbox inset="0,0,0,0">
                    <w:txbxContent>
                      <w:p w:rsidR="00250735" w:rsidRPr="00D81EA7" w:rsidRDefault="00250735" w:rsidP="00250735">
                        <w:pPr>
                          <w:rPr>
                            <w:sz w:val="19"/>
                          </w:rPr>
                        </w:pPr>
                        <w:proofErr w:type="gramStart"/>
                        <w:r w:rsidRPr="00D81EA7">
                          <w:rPr>
                            <w:rFonts w:ascii="Arial" w:hAnsi="Arial" w:cs="Arial"/>
                            <w:color w:val="000000"/>
                            <w:sz w:val="16"/>
                            <w:szCs w:val="18"/>
                          </w:rPr>
                          <w:t>angulaire</w:t>
                        </w:r>
                        <w:proofErr w:type="gramEnd"/>
                      </w:p>
                    </w:txbxContent>
                  </v:textbox>
                </v:rect>
                <v:rect id="Rectangle 3441" o:spid="_x0000_s4456" style="position:absolute;left:4619;top:22629;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jKcgA&#10;AADdAAAADwAAAGRycy9kb3ducmV2LnhtbESPQUsDMRSE70L/Q3iCN5u4WmnXTUsrCF4EWz20t7eb&#10;5+7SzcuaxHbtr28KgsdhZr5hisVgO3EgH1rHGu7GCgRx5UzLtYbPj5fbKYgQkQ12jknDLwVYzEdX&#10;BebGHXlNh02sRYJwyFFDE2OfSxmqhiyGseuJk/flvMWYpK+l8XhMcNvJTKlHabHltNBgT88NVfvN&#10;j9Wwmk1X3+8P/HZalzvabcv9JPNK65vrYfkEItIQ/8N/7Vej4X6iMri8SU9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22MpyAAAAN0AAAAPAAAAAAAAAAAAAAAAAJgCAABk&#10;cnMvZG93bnJldi54bWxQSwUGAAAAAAQABAD1AAAAjQMAAAAA&#10;" fillcolor="black" stroked="f"/>
                <v:rect id="Rectangle 3442" o:spid="_x0000_s4457" style="position:absolute;left:4619;top:2260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GsscA&#10;AADdAAAADwAAAGRycy9kb3ducmV2LnhtbESPQWsCMRSE7wX/Q3hCbzWp1qKrUWqh0ItQrQe9PTev&#10;u4ubl22S6uqvN0LB4zAz3zDTeWtrcSQfKscannsKBHHuTMWFhs33x9MIRIjIBmvHpOFMAeazzsMU&#10;M+NOvKLjOhYiQThkqKGMscmkDHlJFkPPNcTJ+3HeYkzSF9J4PCW4rWVfqVdpseK0UGJD7yXlh/Wf&#10;1bAYjxa/Xy+8vKz2O9pt94dh3yutH7vt2wREpDbew//tT6NhMFQDuL1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XxrLHAAAA3QAAAA8AAAAAAAAAAAAAAAAAmAIAAGRy&#10;cy9kb3ducmV2LnhtbFBLBQYAAAAABAAEAPUAAACMAwAAAAA=&#10;" fillcolor="black" stroked="f"/>
                <v:rect id="Rectangle 3443" o:spid="_x0000_s4458" style="position:absolute;left:4619;top:2258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exscA&#10;AADdAAAADwAAAGRycy9kb3ducmV2LnhtbESPT2sCMRTE7wW/Q3hCbzWpf4rdGqUKhV4EtT3U23Pz&#10;uru4edkmqa5+eiMIHoeZ+Q0zmbW2FgfyoXKs4bmnQBDnzlRcaPj++ngagwgR2WDtmDScKMBs2nmY&#10;YGbckdd02MRCJAiHDDWUMTaZlCEvyWLouYY4eb/OW4xJ+kIaj8cEt7XsK/UiLVacFkpsaFFSvt/8&#10;Ww3z1/H8bzXk5Xm929L2Z7cf9b3S+rHbvr+BiNTGe/jW/jQaBiM1hOub9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XsbHAAAA3QAAAA8AAAAAAAAAAAAAAAAAmAIAAGRy&#10;cy9kb3ducmV2LnhtbFBLBQYAAAAABAAEAPUAAACMAwAAAAA=&#10;" fillcolor="black" stroked="f"/>
                <v:group id="Group 3444" o:spid="_x0000_s4459" style="position:absolute;left:4619;top:16898;width:22;height:5687" coordorigin="835,3055" coordsize="4,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zLv18UAAADdAAAADwAAAGRycy9kb3ducmV2LnhtbESPQYvCMBSE7wv+h/AE&#10;b2tapYtUo4ioeJCFVUG8PZpnW2xeShPb+u/NwsIeh5n5hlmselOJlhpXWlYQjyMQxJnVJecKLufd&#10;5wyE88gaK8uk4EUOVsvBxwJTbTv+ofbkcxEg7FJUUHhfp1K6rCCDbmxr4uDdbWPQB9nkUjfYBbip&#10;5CSKvqTBksNCgTVtCsoep6dRsO+wW0/jbXt83Dev2zn5vh5jUmo07NdzEJ56/x/+ax+0gmkSJf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My79fFAAAA3QAA&#10;AA8AAAAAAAAAAAAAAAAAqgIAAGRycy9kb3ducmV2LnhtbFBLBQYAAAAABAAEAPoAAACcAwAAAAA=&#10;">
                  <v:rect id="Rectangle 3445" o:spid="_x0000_s4460" style="position:absolute;left:835;top:40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lKscA&#10;AADdAAAADwAAAGRycy9kb3ducmV2LnhtbESPT2sCMRTE7wW/Q3hCbzWp/7Bbo1Sh0Iugtod6e25e&#10;dxc3L9sk1dVPbwShx2FmfsNM562txZF8qBxreO4pEMS5MxUXGr4+358mIEJENlg7Jg1nCjCfdR6m&#10;mBl34g0dt7EQCcIhQw1ljE0mZchLshh6riFO3o/zFmOSvpDG4ynBbS37So2lxYrTQokNLUvKD9s/&#10;q2HxMln8roe8umz2O9p97w+jvldaP3bbt1cQkdr4H763P4yGwUiN4fY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gZSrHAAAA3QAAAA8AAAAAAAAAAAAAAAAAmAIAAGRy&#10;cy9kb3ducmV2LnhtbFBLBQYAAAAABAAEAPUAAACMAwAAAAA=&#10;" fillcolor="black" stroked="f"/>
                  <v:rect id="Rectangle 3446" o:spid="_x0000_s4461" style="position:absolute;left:835;top:407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AsccA&#10;AADdAAAADwAAAGRycy9kb3ducmV2LnhtbESPQWsCMRSE70L/Q3iF3jSprdZujVIFoReh2h7q7bl5&#10;3V3cvGyTqKu/3ggFj8PMfMOMp62txYF8qBxreOwpEMS5MxUXGr6/Ft0RiBCRDdaOScOJAkwnd50x&#10;ZsYdeUWHdSxEgnDIUEMZY5NJGfKSLIaea4iT9+u8xZikL6TxeExwW8u+UkNpseK0UGJD85Ly3Xpv&#10;NcxeR7O/z2denlfbDW1+trtB3yutH+7b9zcQkdp4C/+3P4yGp4F6geub9ATk5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swLHHAAAA3QAAAA8AAAAAAAAAAAAAAAAAmAIAAGRy&#10;cy9kb3ducmV2LnhtbFBLBQYAAAAABAAEAPUAAACMAwAAAAA=&#10;" fillcolor="black" stroked="f"/>
                  <v:rect id="Rectangle 3447" o:spid="_x0000_s4462" style="position:absolute;left:835;top:407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NUw8QA&#10;AADdAAAADwAAAGRycy9kb3ducmV2LnhtbERPy2oCMRTdF/oP4Rbc1USroqNRakFwU6iPhe6uk+vM&#10;4ORmmkQd+/XNotDl4bxni9bW4kY+VI419LoKBHHuTMWFhv1u9ToGESKywdoxaXhQgMX8+WmGmXF3&#10;3tBtGwuRQjhkqKGMscmkDHlJFkPXNcSJOztvMSboC2k83lO4rWVfqZG0WHFqKLGhj5Lyy/ZqNSwn&#10;4+X314A/fzanIx0Pp8uw75XWnZf2fQoiUhv/xX/utdHwNlRpbnqTn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zVMPEAAAA3QAAAA8AAAAAAAAAAAAAAAAAmAIAAGRycy9k&#10;b3ducmV2LnhtbFBLBQYAAAAABAAEAPUAAACJAwAAAAA=&#10;" fillcolor="black" stroked="f"/>
                  <v:rect id="Rectangle 3448" o:spid="_x0000_s4463" style="position:absolute;left:835;top:40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xWMcA&#10;AADdAAAADwAAAGRycy9kb3ducmV2LnhtbESPQWsCMRSE70L/Q3hCb5poa9HVKLVQ6EWo1oPenpvn&#10;7uLmZZukuvrrTaHQ4zAz3zCzRWtrcSYfKscaBn0Fgjh3puJCw/brvTcGESKywdoxabhSgMX8oTPD&#10;zLgLr+m8iYVIEA4ZaihjbDIpQ16SxdB3DXHyjs5bjEn6QhqPlwS3tRwq9SItVpwWSmzoraT8tPmx&#10;GpaT8fL785lXt/VhT/vd4TQaeqX1Y7d9nYKI1Mb/8F/7w2h4GqkJ/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8VjHAAAA3QAAAA8AAAAAAAAAAAAAAAAAmAIAAGRy&#10;cy9kb3ducmV2LnhtbFBLBQYAAAAABAAEAPUAAACMAwAAAAA=&#10;" fillcolor="black" stroked="f"/>
                  <v:rect id="Rectangle 3449" o:spid="_x0000_s4464" style="position:absolute;left:835;top:406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OGMQA&#10;AADdAAAADwAAAGRycy9kb3ducmV2LnhtbERPy2oCMRTdF/oP4Ra6qxlfRUejqFDoRvC10N11cp0Z&#10;nNyMSaqjX28WQpeH8x5PG1OJKzlfWlbQbiUgiDOrS84V7LY/XwMQPiBrrCyTgjt5mE7e38aYanvj&#10;NV03IRcxhH2KCooQ6lRKnxVk0LdsTRy5k3UGQ4Qul9rhLYabSnaS5FsaLDk2FFjToqDsvPkzCubD&#10;wfyy6vHysT4e6LA/nvsdlyj1+dHMRiACNeFf/HL/agXdfjvuj2/iE5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zhjEAAAA3QAAAA8AAAAAAAAAAAAAAAAAmAIAAGRycy9k&#10;b3ducmV2LnhtbFBLBQYAAAAABAAEAPUAAACJAwAAAAA=&#10;" fillcolor="black" stroked="f"/>
                  <v:rect id="Rectangle 3450" o:spid="_x0000_s4465" style="position:absolute;left:835;top:405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g8cA&#10;AADdAAAADwAAAGRycy9kb3ducmV2LnhtbESPQWvCQBSE74X+h+UJvTWb2Fo0ukoVCr0I1fZQb8/s&#10;Mwlm38bdrUZ/vSsUPA4z8w0zmXWmEUdyvrasIEtSEMSF1TWXCn6+P56HIHxA1thYJgVn8jCbPj5M&#10;MNf2xCs6rkMpIoR9jgqqENpcSl9UZNAntiWO3s46gyFKV0rt8BThppH9NH2TBmuOCxW2tKio2K//&#10;jIL5aDg/fL3y8rLabmjzu90P+i5V6qnXvY9BBOrCPfzf/tQKXgZZ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Qa4PHAAAA3QAAAA8AAAAAAAAAAAAAAAAAmAIAAGRy&#10;cy9kb3ducmV2LnhtbFBLBQYAAAAABAAEAPUAAACMAwAAAAA=&#10;" fillcolor="black" stroked="f"/>
                  <v:rect id="Rectangle 3451" o:spid="_x0000_s4466" style="position:absolute;left:835;top:405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19McA&#10;AADdAAAADwAAAGRycy9kb3ducmV2LnhtbESPQWvCQBSE74X+h+UJvTUb01o0ukoVCr0I1fZQb8/s&#10;Mwlm38bdrUZ/vSsUPA4z8w0zmXWmEUdyvrasoJ+kIIgLq2suFfx8fzwPQfiArLGxTArO5GE2fXyY&#10;YK7tiVd0XIdSRAj7HBVUIbS5lL6oyKBPbEscvZ11BkOUrpTa4SnCTSOzNH2TBmuOCxW2tKio2K//&#10;jIL5aDg/fL3y8rLabmjzu90PMpcq9dTr3scgAnXhHv5vf2oFL4N+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9fTHAAAA3QAAAA8AAAAAAAAAAAAAAAAAmAIAAGRy&#10;cy9kb3ducmV2LnhtbFBLBQYAAAAABAAEAPUAAACMAwAAAAA=&#10;" fillcolor="black" stroked="f"/>
                  <v:rect id="Rectangle 3452" o:spid="_x0000_s4467" style="position:absolute;left:835;top:40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Qb8cA&#10;AADdAAAADwAAAGRycy9kb3ducmV2LnhtbESPT2sCMRTE74LfITzBm2bVKroapQqFXgr1z0Fvz81z&#10;d3Hzsk1S3fbTN0LB4zAzv2EWq8ZU4kbOl5YVDPoJCOLM6pJzBYf9W28KwgdkjZVlUvBDHlbLdmuB&#10;qbZ33tJtF3IRIexTVFCEUKdS+qwgg75va+LoXawzGKJ0udQO7xFuKjlMkok0WHJcKLCmTUHZdfdt&#10;FKxn0/XX5wt//G7PJzodz9fx0CVKdTvN6xxEoCY8w//td61gNB6M4P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OUG/HAAAA3QAAAA8AAAAAAAAAAAAAAAAAmAIAAGRy&#10;cy9kb3ducmV2LnhtbFBLBQYAAAAABAAEAPUAAACMAwAAAAA=&#10;" fillcolor="black" stroked="f"/>
                  <v:rect id="Rectangle 3453" o:spid="_x0000_s4468" style="position:absolute;left:835;top:40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fIG8cA&#10;AADdAAAADwAAAGRycy9kb3ducmV2LnhtbESPT2sCMRTE74LfITzBm2a1KroapRYKvRTqn4Penpvn&#10;7uLmZZtE3fbTN0LB4zAzv2EWq8ZU4kbOl5YVDPoJCOLM6pJzBfvde28KwgdkjZVlUvBDHlbLdmuB&#10;qbZ33tBtG3IRIexTVFCEUKdS+qwgg75va+Lona0zGKJ0udQO7xFuKjlMkok0WHJcKLCmt4Kyy/Zq&#10;FKxn0/X314g/fzenIx0Pp8t46BKlup3mdQ4iUBOe4f/2h1bwMh6M4P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nyBvHAAAA3QAAAA8AAAAAAAAAAAAAAAAAmAIAAGRy&#10;cy9kb3ducmV2LnhtbFBLBQYAAAAABAAEAPUAAACMAwAAAAA=&#10;" fillcolor="black" stroked="f"/>
                  <v:rect id="Rectangle 3454" o:spid="_x0000_s4469" style="position:absolute;left:835;top:40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gMcA&#10;AADdAAAADwAAAGRycy9kb3ducmV2LnhtbESPQWvCQBSE74X+h+UJvTUbbVM0ukoVCr0I1fZQb8/s&#10;Mwlm38bdrUZ/vSsUPA4z8w0zmXWmEUdyvrasoJ+kIIgLq2suFfx8fzwPQfiArLGxTArO5GE2fXyY&#10;YK7tiVd0XIdSRAj7HBVUIbS5lL6oyKBPbEscvZ11BkOUrpTa4SnCTSMHafomDdYcFypsaVFRsV//&#10;GQXz0XB++Hrl5WW13dDmd7vPBi5V6qnXvY9BBOrCPfzf/tQKXrJ+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rbYDHAAAA3QAAAA8AAAAAAAAAAAAAAAAAmAIAAGRy&#10;cy9kb3ducmV2LnhtbFBLBQYAAAAABAAEAPUAAACMAwAAAAA=&#10;" fillcolor="black" stroked="f"/>
                  <v:rect id="Rectangle 3455" o:spid="_x0000_s4470" style="position:absolute;left:835;top:40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z98cA&#10;AADdAAAADwAAAGRycy9kb3ducmV2LnhtbESPT2sCMRTE74LfITzBm2a1VXQ1Si0UeinUPwe9PTfP&#10;3cXNyzaJuu2nbwTB4zAzv2Hmy8ZU4krOl5YVDPoJCOLM6pJzBbvtR28CwgdkjZVlUvBLHpaLdmuO&#10;qbY3XtN1E3IRIexTVFCEUKdS+qwgg75va+LonawzGKJ0udQObxFuKjlMkrE0WHJcKLCm94Ky8+Zi&#10;FKymk9XP9yt//a2PBzrsj+fR0CVKdTvN2wxEoCY8w4/2p1bwMhqM4f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58/fHAAAA3QAAAA8AAAAAAAAAAAAAAAAAmAIAAGRy&#10;cy9kb3ducmV2LnhtbFBLBQYAAAAABAAEAPUAAACMAwAAAAA=&#10;" fillcolor="black" stroked="f"/>
                  <v:rect id="Rectangle 3456" o:spid="_x0000_s4471" style="position:absolute;left:835;top:40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WbMgA&#10;AADdAAAADwAAAGRycy9kb3ducmV2LnhtbESPT2sCMRTE74V+h/AKvXWzWq26NUotFLwI/jvo7bl5&#10;3V3cvGyTVFc/fSMUPA4z8xtmPG1NLU7kfGVZQSdJQRDnVldcKNhuvl6GIHxA1lhbJgUX8jCdPD6M&#10;MdP2zCs6rUMhIoR9hgrKEJpMSp+XZNAntiGO3rd1BkOUrpDa4TnCTS27afomDVYcF0ps6LOk/Lj+&#10;NQpmo+HsZ9njxXV12NN+dzj2uy5V6vmp/XgHEagN9/B/e64VvPY7A7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dVZsyAAAAN0AAAAPAAAAAAAAAAAAAAAAAJgCAABk&#10;cnMvZG93bnJldi54bWxQSwUGAAAAAAQABAD1AAAAjQMAAAAA&#10;" fillcolor="black" stroked="f"/>
                  <v:rect id="Rectangle 3457" o:spid="_x0000_s4472" style="position:absolute;left:835;top:40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CHsQA&#10;AADdAAAADwAAAGRycy9kb3ducmV2LnhtbERPy2oCMRTdF/oP4Ra6qxlfRUejqFDoRvC10N11cp0Z&#10;nNyMSaqjX28WQpeH8x5PG1OJKzlfWlbQbiUgiDOrS84V7LY/XwMQPiBrrCyTgjt5mE7e38aYanvj&#10;NV03IRcxhH2KCooQ6lRKnxVk0LdsTRy5k3UGQ4Qul9rhLYabSnaS5FsaLDk2FFjToqDsvPkzCubD&#10;wfyy6vHysT4e6LA/nvsdlyj1+dHMRiACNeFf/HL/agXdfjvOjW/iE5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qwh7EAAAA3QAAAA8AAAAAAAAAAAAAAAAAmAIAAGRycy9k&#10;b3ducmV2LnhtbFBLBQYAAAAABAAEAPUAAACJAwAAAAA=&#10;" fillcolor="black" stroked="f"/>
                  <v:rect id="Rectangle 3458" o:spid="_x0000_s4473" style="position:absolute;left:835;top:40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nhccA&#10;AADdAAAADwAAAGRycy9kb3ducmV2LnhtbESPT2sCMRTE74V+h/AEbzWrVtHVKLVQ6EXw30Fvz81z&#10;d3Hzsk1SXfvpG0HwOMzMb5jpvDGVuJDzpWUF3U4CgjizuuRcwW779TYC4QOyxsoyKbiRh/ns9WWK&#10;qbZXXtNlE3IRIexTVFCEUKdS+qwgg75ja+LonawzGKJ0udQOrxFuKtlLkqE0WHJcKLCmz4Ky8+bX&#10;KFiMR4uf1Tsv/9bHAx32x/Og5xKl2q3mYwIiUBOe4Uf7WyvoD7pjuL+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mZ4XHAAAA3QAAAA8AAAAAAAAAAAAAAAAAmAIAAGRy&#10;cy9kb3ducmV2LnhtbFBLBQYAAAAABAAEAPUAAACMAwAAAAA=&#10;" fillcolor="black" stroked="f"/>
                  <v:rect id="Rectangle 3459" o:spid="_x0000_s4474" style="position:absolute;left:835;top:40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EpcUA&#10;AADdAAAADwAAAGRycy9kb3ducmV2LnhtbERPu27CMBTdK/EP1kXqVhzCQzTFiQoSEkulAh3Kdokv&#10;SUR8ndouhH59PVTqeHTey6I3rbiS841lBeNRAoK4tLrhSsHHYfO0AOEDssbWMim4k4ciHzwsMdP2&#10;xju67kMlYgj7DBXUIXSZlL6syaAf2Y44cmfrDIYIXSW1w1sMN61Mk2QuDTYcG2rsaF1Tedl/GwWr&#10;58Xq633Kbz+705GOn6fLLHWJUo/D/vUFRKA+/Iv/3FutYDJL4/7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ASlxQAAAN0AAAAPAAAAAAAAAAAAAAAAAJgCAABkcnMv&#10;ZG93bnJldi54bWxQSwUGAAAAAAQABAD1AAAAigMAAAAA&#10;" fillcolor="black" stroked="f"/>
                  <v:rect id="Rectangle 3460" o:spid="_x0000_s4475" style="position:absolute;left:835;top:401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hPscA&#10;AADdAAAADwAAAGRycy9kb3ducmV2LnhtbESPQWvCQBSE74X+h+UJvTUb01o0ukoVCr0I1fZQb8/s&#10;Mwlm38bdrUZ/vSsUPA4z8w0zmXWmEUdyvrasoJ+kIIgLq2suFfx8fzwPQfiArLGxTArO5GE2fXyY&#10;YK7tiVd0XIdSRAj7HBVUIbS5lL6oyKBPbEscvZ11BkOUrpTa4SnCTSOzNH2TBmuOCxW2tKio2K//&#10;jIL5aDg/fL3y8rLabmjzu90PMpcq9dTr3scgAnXhHv5vf2oFL4Os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8oT7HAAAA3QAAAA8AAAAAAAAAAAAAAAAAmAIAAGRy&#10;cy9kb3ducmV2LnhtbFBLBQYAAAAABAAEAPUAAACMAwAAAAA=&#10;" fillcolor="black" stroked="f"/>
                  <v:rect id="Rectangle 3461" o:spid="_x0000_s4476" style="position:absolute;left:835;top:40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SccA&#10;AADdAAAADwAAAGRycy9kb3ducmV2LnhtbESPT2sCMRTE74V+h/AEbzXrWkVXo9SC0Euh/jno7bl5&#10;7i5uXrZJ1G0/fSMUPA4z8xtmtmhNLa7kfGVZQb+XgCDOra64ULDbrl7GIHxA1lhbJgU/5GExf36a&#10;Yabtjdd03YRCRAj7DBWUITSZlD4vyaDv2YY4eifrDIYoXSG1w1uEm1qmSTKSBiuOCyU29F5Sft5c&#10;jILlZLz8/nrlz9/18UCH/fE8TF2iVLfTvk1BBGrDI/zf/tAKBsM0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uP0nHAAAA3QAAAA8AAAAAAAAAAAAAAAAAmAIAAGRy&#10;cy9kb3ducmV2LnhtbFBLBQYAAAAABAAEAPUAAACMAwAAAAA=&#10;" fillcolor="black" stroked="f"/>
                  <v:rect id="Rectangle 3462" o:spid="_x0000_s4477" style="position:absolute;left:835;top:40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a0scA&#10;AADdAAAADwAAAGRycy9kb3ducmV2LnhtbESPQWsCMRSE7wX/Q3hCbzXrWouuRtFCoZeC2h7q7bl5&#10;7i5uXtYk1a2/3giCx2FmvmGm89bU4kTOV5YV9HsJCOLc6ooLBT/fHy8jED4ga6wtk4J/8jCfdZ6m&#10;mGl75jWdNqEQEcI+QwVlCE0mpc9LMuh7tiGO3t46gyFKV0jt8BzhppZpkrxJgxXHhRIbei8pP2z+&#10;jILleLQ8rl7567LebWn7uzsMU5co9dxtFxMQgdrwCN/bn1rBYJgO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imtLHAAAA3QAAAA8AAAAAAAAAAAAAAAAAmAIAAGRy&#10;cy9kb3ducmV2LnhtbFBLBQYAAAAABAAEAPUAAACMAwAAAAA=&#10;" fillcolor="black" stroked="f"/>
                  <v:rect id="Rectangle 3463" o:spid="_x0000_s4478" style="position:absolute;left:835;top:40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CpscA&#10;AADdAAAADwAAAGRycy9kb3ducmV2LnhtbESPQWsCMRSE74X+h/AKvdWsqxZdjVIFwYugtod6e26e&#10;u4ubl22S6uqvNwWhx2FmvmEms9bU4kzOV5YVdDsJCOLc6ooLBV+fy7chCB+QNdaWScGVPMymz08T&#10;zLS98JbOu1CICGGfoYIyhCaT0uclGfQd2xBH72idwRClK6R2eIlwU8s0Sd6lwYrjQokNLUrKT7tf&#10;o2A+Gs5/Nn1e37aHPe2/D6dB6hKlXl/ajzGIQG34Dz/aK62gN0j7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LAqbHAAAA3QAAAA8AAAAAAAAAAAAAAAAAmAIAAGRy&#10;cy9kb3ducmV2LnhtbFBLBQYAAAAABAAEAPUAAACMAwAAAAA=&#10;" fillcolor="black" stroked="f"/>
                  <v:rect id="Rectangle 3464" o:spid="_x0000_s4479" style="position:absolute;left:835;top:40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nPcgA&#10;AADdAAAADwAAAGRycy9kb3ducmV2LnhtbESPT2vCQBTE74V+h+UJvdWNqSmaukoVCl4K9c9Bb8/s&#10;axLMvo27W0399K5Q6HGYmd8wk1lnGnEm52vLCgb9BARxYXXNpYLt5uN5BMIHZI2NZVLwSx5m08eH&#10;CebaXnhF53UoRYSwz1FBFUKbS+mLigz6vm2Jo/dtncEQpSuldniJcNPINElepcGa40KFLS0qKo7r&#10;H6NgPh7NT19D/ryuDnva7w7HLHWJUk+97v0NRKAu/If/2kut4CVLM7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h6c9yAAAAN0AAAAPAAAAAAAAAAAAAAAAAJgCAABk&#10;cnMvZG93bnJldi54bWxQSwUGAAAAAAQABAD1AAAAjQMAAAAA&#10;" fillcolor="black" stroked="f"/>
                  <v:rect id="Rectangle 3465" o:spid="_x0000_s4480" style="position:absolute;left:835;top:39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5SsgA&#10;AADdAAAADwAAAGRycy9kb3ducmV2LnhtbESPT2sCMRTE74V+h/AKvdWs6x90NUoVBC+C2h7q7bl5&#10;7i5uXrZJqquf3hQKPQ4z8xtmOm9NLS7kfGVZQbeTgCDOra64UPD5sXobgfABWWNtmRTcyMN89vw0&#10;xUzbK+/osg+FiBD2GSooQ2gyKX1ekkHfsQ1x9E7WGQxRukJqh9cIN7VMk2QoDVYcF0psaFlSft7/&#10;GAWL8Wjxve3z5r47HujwdTwPUpco9frSvk9ABGrDf/ivvdYKeoN0C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VTlKyAAAAN0AAAAPAAAAAAAAAAAAAAAAAJgCAABk&#10;cnMvZG93bnJldi54bWxQSwUGAAAAAAQABAD1AAAAjQMAAAAA&#10;" fillcolor="black" stroked="f"/>
                  <v:rect id="Rectangle 3466" o:spid="_x0000_s4481" style="position:absolute;left:835;top:399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c0cgA&#10;AADdAAAADwAAAGRycy9kb3ducmV2LnhtbESPQWsCMRSE7wX/Q3hCbzXrtlq7NUoVCr0I1XrQ23Pz&#10;3F3cvGyTqKu/vhEKHoeZ+YYZT1tTixM5X1lW0O8lIIhzqysuFKx/Pp9GIHxA1lhbJgUX8jCddB7G&#10;mGl75iWdVqEQEcI+QwVlCE0mpc9LMuh7tiGO3t46gyFKV0jt8BzhppZpkgylwYrjQokNzUvKD6uj&#10;UTB7G81+v194cV3utrTd7A6D1CVKPXbbj3cQgdpwD/+3v7SC50H6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GZzRyAAAAN0AAAAPAAAAAAAAAAAAAAAAAJgCAABk&#10;cnMvZG93bnJldi54bWxQSwUGAAAAAAQABAD1AAAAjQMAAAAA&#10;" fillcolor="black" stroked="f"/>
                  <v:rect id="Rectangle 3467" o:spid="_x0000_s4482" style="position:absolute;left:835;top:398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Io8UA&#10;AADdAAAADwAAAGRycy9kb3ducmV2LnhtbERPu27CMBTdK/EP1kXqVhzCQzTFiQoSEkulAh3Kdokv&#10;SUR8ndouhH59PVTqeHTey6I3rbiS841lBeNRAoK4tLrhSsHHYfO0AOEDssbWMim4k4ciHzwsMdP2&#10;xju67kMlYgj7DBXUIXSZlL6syaAf2Y44cmfrDIYIXSW1w1sMN61Mk2QuDTYcG2rsaF1Tedl/GwWr&#10;58Xq633Kbz+705GOn6fLLHWJUo/D/vUFRKA+/Iv/3FutYDJL49z4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gijxQAAAN0AAAAPAAAAAAAAAAAAAAAAAJgCAABkcnMv&#10;ZG93bnJldi54bWxQSwUGAAAAAAQABAD1AAAAigMAAAAA&#10;" fillcolor="black" stroked="f"/>
                  <v:rect id="Rectangle 3468" o:spid="_x0000_s4483" style="position:absolute;left:835;top:398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tOMcA&#10;AADdAAAADwAAAGRycy9kb3ducmV2LnhtbESPQWsCMRSE74L/IbxCb5rtVouuRtGC4KWgtod6e26e&#10;u4ubl20SdeuvNwWhx2FmvmGm89bU4kLOV5YVvPQTEMS51RUXCr4+V70RCB+QNdaWScEveZjPup0p&#10;ZtpeeUuXXShEhLDPUEEZQpNJ6fOSDPq+bYijd7TOYIjSFVI7vEa4qWWaJG/SYMVxocSG3kvKT7uz&#10;UbAcj5Y/mwF/3LaHPe2/D6dh6hKlnp/axQREoDb8hx/ttVbwOkz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KrTjHAAAA3QAAAA8AAAAAAAAAAAAAAAAAmAIAAGRy&#10;cy9kb3ducmV2LnhtbFBLBQYAAAAABAAEAPUAAACMAwAAAAA=&#10;" fillcolor="black" stroked="f"/>
                  <v:rect id="Rectangle 3469" o:spid="_x0000_s4484" style="position:absolute;left:835;top:398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eMQA&#10;AADdAAAADwAAAGRycy9kb3ducmV2LnhtbERPu27CMBTdkfgH61ZiI055VDTFIEBCYqkEtEPZLvFt&#10;EhFfB9tA6NfjAanj0XlP562pxZWcrywreE1SEMS51RUXCr6/1v0JCB+QNdaWScGdPMxn3c4UM21v&#10;vKPrPhQihrDPUEEZQpNJ6fOSDPrENsSR+7XOYIjQFVI7vMVwU8tBmr5JgxXHhhIbWpWUn/YXo2D5&#10;PlmetyP+/NsdD3T4OZ7GA5cq1XtpFx8gArXhX/x0b7SC4XgY98c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knjEAAAA3QAAAA8AAAAAAAAAAAAAAAAAmAIAAGRycy9k&#10;b3ducmV2LnhtbFBLBQYAAAAABAAEAPUAAACJAwAAAAA=&#10;" fillcolor="black" stroked="f"/>
                  <v:rect id="Rectangle 3470" o:spid="_x0000_s4485" style="position:absolute;left:835;top:39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U348cA&#10;AADdAAAADwAAAGRycy9kb3ducmV2LnhtbESPT2sCMRTE74LfITzBm2bVKroapQqFXgr1z0Fvz81z&#10;d3Hzsk1S3fbTN0LB4zAzv2EWq8ZU4kbOl5YVDPoJCOLM6pJzBYf9W28KwgdkjZVlUvBDHlbLdmuB&#10;qbZ33tJtF3IRIexTVFCEUKdS+qwgg75va+LoXawzGKJ0udQO7xFuKjlMkok0WHJcKLCmTUHZdfdt&#10;FKxn0/XX5wt//G7PJzodz9fx0CVKdTvN6xxEoCY8w//td61gNB4N4P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N+PHAAAA3QAAAA8AAAAAAAAAAAAAAAAAmAIAAGRy&#10;cy9kb3ducmV2LnhtbFBLBQYAAAAABAAEAPUAAACMAwAAAAA=&#10;" fillcolor="black" stroked="f"/>
                  <v:rect id="Rectangle 3471" o:spid="_x0000_s4486" style="position:absolute;left:835;top:39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eplMcA&#10;AADdAAAADwAAAGRycy9kb3ducmV2LnhtbESPQWsCMRSE7wX/Q3hCbzXrWouuRtFCoZeC2h7q7bl5&#10;7i5uXtYk1a2/3giCx2FmvmGm89bU4kTOV5YV9HsJCOLc6ooLBT/fHy8jED4ga6wtk4J/8jCfdZ6m&#10;mGl75jWdNqEQEcI+QwVlCE0mpc9LMuh7tiGO3t46gyFKV0jt8BzhppZpkrxJgxXHhRIbei8pP2z+&#10;jILleLQ8rl7567LebWn7uzsMU5co9dxtFxMQgdrwCN/bn1rBYDhI4f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3qZTHAAAA3QAAAA8AAAAAAAAAAAAAAAAAmAIAAGRy&#10;cy9kb3ducmV2LnhtbFBLBQYAAAAABAAEAPUAAACMAwAAAAA=&#10;" fillcolor="black" stroked="f"/>
                  <v:rect id="Rectangle 3472" o:spid="_x0000_s4487" style="position:absolute;left:835;top:39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MD8cA&#10;AADdAAAADwAAAGRycy9kb3ducmV2LnhtbESPQWsCMRSE7wX/Q3hCbzWrW4uuRtFCoZeC2h7q7bl5&#10;7i5uXtYk1a2/3giCx2FmvmGm89bU4kTOV5YV9HsJCOLc6ooLBT/fHy8jED4ga6wtk4J/8jCfdZ6m&#10;mGl75jWdNqEQEcI+QwVlCE0mpc9LMuh7tiGO3t46gyFKV0jt8BzhppaDJHmTBiuOCyU29F5Sftj8&#10;GQXL8Wh5XL3y12W929L2d3cYDlyi1HO3XUxABGrDI3xvf2oF6TBN4f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7DA/HAAAA3QAAAA8AAAAAAAAAAAAAAAAAmAIAAGRy&#10;cy9kb3ducmV2LnhtbFBLBQYAAAAABAAEAPUAAACMAwAAAAA=&#10;" fillcolor="black" stroked="f"/>
                  <v:rect id="Rectangle 3473" o:spid="_x0000_s4488" style="position:absolute;left:835;top:39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Ue8cA&#10;AADdAAAADwAAAGRycy9kb3ducmV2LnhtbESPzWsCMRTE70L/h/AEb5r1E12NUguFXgr146C35+a5&#10;u7h52SZRt/3rG6HgcZiZ3zCLVWMqcSPnS8sK+r0EBHFmdcm5gv3uvTsF4QOyxsoyKfghD6vlS2uB&#10;qbZ33tBtG3IRIexTVFCEUKdS+qwgg75na+Lona0zGKJ0udQO7xFuKjlIkok0WHJcKLCmt4Kyy/Zq&#10;FKxn0/X314g/fzenIx0Pp8t44BKlOu3mdQ4iUBOe4f/2h1YwHA9H8Hg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SlHvHAAAA3QAAAA8AAAAAAAAAAAAAAAAAmAIAAGRy&#10;cy9kb3ducmV2LnhtbFBLBQYAAAAABAAEAPUAAACMAwAAAAA=&#10;" fillcolor="black" stroked="f"/>
                  <v:rect id="Rectangle 3474" o:spid="_x0000_s4489" style="position:absolute;left:835;top:39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4x4McA&#10;AADdAAAADwAAAGRycy9kb3ducmV2LnhtbESPQWsCMRSE7wX/Q3hCbzWrdouuRtGC0ItQbQ/19tw8&#10;dxc3L2sSdfXXm0Khx2FmvmGm89bU4kLOV5YV9HsJCOLc6ooLBd9fq5cRCB+QNdaWScGNPMxnnacp&#10;ZtpeeUOXbShEhLDPUEEZQpNJ6fOSDPqebYijd7DOYIjSFVI7vEa4qeUgSd6kwYrjQokNvZeUH7dn&#10;o2A5Hi1Pn6+8vm/2O9r97I/pwCVKPXfbxQREoDb8h//aH1rBMB2m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eMeDHAAAA3QAAAA8AAAAAAAAAAAAAAAAAmAIAAGRy&#10;cy9kb3ducmV2LnhtbFBLBQYAAAAABAAEAPUAAACMAwAAAAA=&#10;" fillcolor="black" stroked="f"/>
                  <v:rect id="Rectangle 3475" o:spid="_x0000_s4490" style="position:absolute;left:835;top:395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vl8cA&#10;AADdAAAADwAAAGRycy9kb3ducmV2LnhtbESPT2sCMRTE70K/Q3iCN82qVXQ1Si0UeinUPwe9PTfP&#10;3cXNyzaJuu2nbwTB4zAzv2Hmy8ZU4krOl5YV9HsJCOLM6pJzBbvtR3cCwgdkjZVlUvBLHpaLl9Yc&#10;U21vvKbrJuQiQtinqKAIoU6l9FlBBn3P1sTRO1lnMETpcqkd3iLcVHKQJGNpsOS4UGBN7wVl583F&#10;KFhNJ6uf71f++lsfD3TYH8+jgUuU6rSbtxmIQE14hh/tT61gOBqO4f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Mr5fHAAAA3QAAAA8AAAAAAAAAAAAAAAAAmAIAAGRy&#10;cy9kb3ducmV2LnhtbFBLBQYAAAAABAAEAPUAAACMAwAAAAA=&#10;" fillcolor="black" stroked="f"/>
                  <v:rect id="Rectangle 3476" o:spid="_x0000_s4491" style="position:absolute;left:835;top:395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KDMcA&#10;AADdAAAADwAAAGRycy9kb3ducmV2LnhtbESPT2sCMRTE7wW/Q3hCbzWr1n9bo2hB6EVQ60Fvz83r&#10;7uLmZZukuvXTm4LQ4zAzv2Gm88ZU4kLOl5YVdDsJCOLM6pJzBfvP1csYhA/IGivLpOCXPMxnracp&#10;ptpeeUuXXchFhLBPUUERQp1K6bOCDPqOrYmj92WdwRCly6V2eI1wU8lekgylwZLjQoE1vReUnXc/&#10;RsFyMl5+b155fduejnQ8nM6DnkuUem43izcQgZrwH360P7SC/qA/gr838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ACgzHAAAA3QAAAA8AAAAAAAAAAAAAAAAAmAIAAGRy&#10;cy9kb3ducmV2LnhtbFBLBQYAAAAABAAEAPUAAACMAwAAAAA=&#10;" fillcolor="black" stroked="f"/>
                  <v:rect id="Rectangle 3477" o:spid="_x0000_s4492" style="position:absolute;left:835;top:394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fsQA&#10;AADdAAAADwAAAGRycy9kb3ducmV2LnhtbERPu27CMBTdkfgH61ZiI055VDTFIEBCYqkEtEPZLvFt&#10;EhFfB9tA6NfjAanj0XlP562pxZWcrywreE1SEMS51RUXCr6/1v0JCB+QNdaWScGdPMxn3c4UM21v&#10;vKPrPhQihrDPUEEZQpNJ6fOSDPrENsSR+7XOYIjQFVI7vMVwU8tBmr5JgxXHhhIbWpWUn/YXo2D5&#10;PlmetyP+/NsdD3T4OZ7GA5cq1XtpFx8gArXhX/x0b7SC4XgY58Y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fnn7EAAAA3QAAAA8AAAAAAAAAAAAAAAAAmAIAAGRycy9k&#10;b3ducmV2LnhtbFBLBQYAAAAABAAEAPUAAACJAwAAAAA=&#10;" fillcolor="black" stroked="f"/>
                  <v:rect id="Rectangle 3478" o:spid="_x0000_s4493" style="position:absolute;left:835;top:394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75ccA&#10;AADdAAAADwAAAGRycy9kb3ducmV2LnhtbESPT2sCMRTE70K/Q3gFb5pVq+hqFBUKvRTqn4Penpvn&#10;7uLmZU1S3fbTN0LB4zAzv2Fmi8ZU4kbOl5YV9LoJCOLM6pJzBfvde2cMwgdkjZVlUvBDHhbzl9YM&#10;U23vvKHbNuQiQtinqKAIoU6l9FlBBn3X1sTRO1tnMETpcqkd3iPcVLKfJCNpsOS4UGBN64Kyy/bb&#10;KFhNxqvr1xt//m5ORzoeTpdh3yVKtV+b5RREoCY8w//tD61gMBxM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TO+XHAAAA3QAAAA8AAAAAAAAAAAAAAAAAmAIAAGRy&#10;cy9kb3ducmV2LnhtbFBLBQYAAAAABAAEAPUAAACMAwAAAAA=&#10;" fillcolor="black" stroked="f"/>
                  <v:rect id="Rectangle 3479" o:spid="_x0000_s4494" style="position:absolute;left:835;top:39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BcQA&#10;AADdAAAADwAAAGRycy9kb3ducmV2LnhtbERPy2oCMRTdC/5DuIXuNFOrRUejqCB0I9THQnfXyXVm&#10;cHIzJlGnfn2zELo8nPdk1phK3Mn50rKCj24CgjizuuRcwX636gxB+ICssbJMCn7Jw2zabk0w1fbB&#10;G7pvQy5iCPsUFRQh1KmUPivIoO/amjhyZ+sMhghdLrXDRww3lewlyZc0WHJsKLCmZUHZZXszChaj&#10;4eL60+f1c3M60vFwugx6LlHq/a2Zj0EEasK/+OX+1go+B/24P76JT0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v4QXEAAAA3QAAAA8AAAAAAAAAAAAAAAAAmAIAAGRycy9k&#10;b3ducmV2LnhtbFBLBQYAAAAABAAEAPUAAACJAwAAAAA=&#10;" fillcolor="black" stroked="f"/>
                  <v:rect id="Rectangle 3480" o:spid="_x0000_s4495" style="position:absolute;left:835;top:39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EnscA&#10;AADdAAAADwAAAGRycy9kb3ducmV2LnhtbESPT2sCMRTE74LfITzBm2a1KroapRYKvRTqn4Penpvn&#10;7uLmZZtE3fbTN0LB4zAzv2EWq8ZU4kbOl5YVDPoJCOLM6pJzBfvde28KwgdkjZVlUvBDHlbLdmuB&#10;qbZ33tBtG3IRIexTVFCEUKdS+qwgg75va+Lona0zGKJ0udQO7xFuKjlMkok0WHJcKLCmt4Kyy/Zq&#10;FKxn0/X314g/fzenIx0Pp8t46BKlup3mdQ4iUBOe4f/2h1bwMh4N4P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jRJ7HAAAA3QAAAA8AAAAAAAAAAAAAAAAAmAIAAGRy&#10;cy9kb3ducmV2LnhtbFBLBQYAAAAABAAEAPUAAACMAwAAAAA=&#10;" fillcolor="black" stroked="f"/>
                  <v:rect id="Rectangle 3481" o:spid="_x0000_s4496" style="position:absolute;left:835;top:39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a6ccA&#10;AADdAAAADwAAAGRycy9kb3ducmV2LnhtbESPQWsCMRSE74X+h/AKvdWsqxZdjVIFwYugtod6e26e&#10;u4ubl22S6uqvNwWhx2FmvmEms9bU4kzOV5YVdDsJCOLc6ooLBV+fy7chCB+QNdaWScGVPMymz08T&#10;zLS98JbOu1CICGGfoYIyhCaT0uclGfQd2xBH72idwRClK6R2eIlwU8s0Sd6lwYrjQokNLUrKT7tf&#10;o2A+Gs5/Nn1e37aHPe2/D6dB6hKlXl/ajzGIQG34Dz/aK62gN+in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2unHAAAA3QAAAA8AAAAAAAAAAAAAAAAAmAIAAGRy&#10;cy9kb3ducmV2LnhtbFBLBQYAAAAABAAEAPUAAACMAwAAAAA=&#10;" fillcolor="black" stroked="f"/>
                  <v:rect id="Rectangle 3482" o:spid="_x0000_s4497" style="position:absolute;left:835;top:392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cscA&#10;AADdAAAADwAAAGRycy9kb3ducmV2LnhtbESPzWsCMRTE70L/h/AEb5r1E12NUguFXgr146C35+a5&#10;u7h52SZRt/3rG6HgcZiZ3zCLVWMqcSPnS8sK+r0EBHFmdcm5gv3uvTsF4QOyxsoyKfghD6vlS2uB&#10;qbZ33tBtG3IRIexTVFCEUKdS+qwgg75na+Lona0zGKJ0udQO7xFuKjlIkok0WHJcKLCmt4Kyy/Zq&#10;FKxn0/X314g/fzenIx0Pp8t44BKlOu3mdQ4iUBOe4f/2h1YwHI+G8Hg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9f3LHAAAA3QAAAA8AAAAAAAAAAAAAAAAAmAIAAGRy&#10;cy9kb3ducmV2LnhtbFBLBQYAAAAABAAEAPUAAACMAwAAAAA=&#10;" fillcolor="black" stroked="f"/>
                  <v:rect id="Rectangle 3483" o:spid="_x0000_s4498" style="position:absolute;left:835;top:392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BscA&#10;AADdAAAADwAAAGRycy9kb3ducmV2LnhtbESPQWsCMRSE7wX/Q3hCbzWrrkVXo1RB8FJQ20O9PTfP&#10;3cXNyzZJdeuvNwWhx2FmvmFmi9bU4kLOV5YV9HsJCOLc6ooLBZ8f65cxCB+QNdaWScEveVjMO08z&#10;zLS98o4u+1CICGGfoYIyhCaT0uclGfQ92xBH72SdwRClK6R2eI1wU8tBkrxKgxXHhRIbWpWUn/c/&#10;RsFyMl5+b1N+v+2OBzp8Hc+jgUuUeu62b1MQgdrwH360N1rBcJSm8PcmP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U5wbHAAAA3QAAAA8AAAAAAAAAAAAAAAAAmAIAAGRy&#10;cy9kb3ducmV2LnhtbFBLBQYAAAAABAAEAPUAAACMAwAAAAA=&#10;" fillcolor="black" stroked="f"/>
                  <v:rect id="Rectangle 3484" o:spid="_x0000_s4499" style="position:absolute;left:835;top:391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CncgA&#10;AADdAAAADwAAAGRycy9kb3ducmV2LnhtbESPT2sCMRTE74V+h/AKvdWsf7boapQqCF6Eanuot+fm&#10;ubu4edkmqa5+eiMUPA4z8xtmMmtNLU7kfGVZQbeTgCDOra64UPD9tXwbgvABWWNtmRRcyMNs+vw0&#10;wUzbM2/otA2FiBD2GSooQ2gyKX1ekkHfsQ1x9A7WGQxRukJqh+cIN7XsJcm7NFhxXCixoUVJ+XH7&#10;ZxTMR8P57+eA19fNfke7n/0x7blEqdeX9mMMIlAbHuH/9kor6KeDFO5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WEKdyAAAAN0AAAAPAAAAAAAAAAAAAAAAAJgCAABk&#10;cnMvZG93bnJldi54bWxQSwUGAAAAAAQABAD1AAAAjQMAAAAA&#10;" fillcolor="black" stroked="f"/>
                  <v:rect id="Rectangle 3485" o:spid="_x0000_s4500" style="position:absolute;left:835;top:391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c6sgA&#10;AADdAAAADwAAAGRycy9kb3ducmV2LnhtbESPQWvCQBSE7wX/w/KE3upGq6Ixq2ih0Euh2h709sw+&#10;k2D2bbq7jWl/fVcQPA4z8w2TrTpTi5acrywrGA4SEMS51RUXCr4+X59mIHxA1lhbJgW/5GG17D1k&#10;mGp74S21u1CICGGfooIyhCaV0uclGfQD2xBH72SdwRClK6R2eIlwU8tRkkylwYrjQokNvZSUn3c/&#10;RsFmPtt8f4z5/W97PNBhfzxPRi5R6rHfrRcgAnXhHr6137SC58l4Ct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itzqyAAAAN0AAAAPAAAAAAAAAAAAAAAAAJgCAABk&#10;cnMvZG93bnJldi54bWxQSwUGAAAAAAQABAD1AAAAjQMAAAAA&#10;" fillcolor="black" stroked="f"/>
                  <v:rect id="Rectangle 3486" o:spid="_x0000_s4501" style="position:absolute;left:835;top:391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Z5cccA&#10;AADdAAAADwAAAGRycy9kb3ducmV2LnhtbESPT2sCMRTE7wW/Q3hCbzWr1apbo2hB8FLw30Fvz83r&#10;7uLmZZtE3fbTm0LB4zAzv2Ems8ZU4krOl5YVdDsJCOLM6pJzBfvd8mUEwgdkjZVlUvBDHmbT1tME&#10;U21vvKHrNuQiQtinqKAIoU6l9FlBBn3H1sTR+7LOYIjS5VI7vEW4qWQvSd6kwZLjQoE1fRSUnbcX&#10;o2AxHi2+133+/N2cjnQ8nM6DnkuUem4383cQgZrwCP+3V1rB66A/hL838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eXHHAAAA3QAAAA8AAAAAAAAAAAAAAAAAmAIAAGRy&#10;cy9kb3ducmV2LnhtbFBLBQYAAAAABAAEAPUAAACMAwAAAAA=&#10;" fillcolor="black" stroked="f"/>
                  <v:rect id="Rectangle 3487" o:spid="_x0000_s4502" style="position:absolute;left:835;top:390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tA8QA&#10;AADdAAAADwAAAGRycy9kb3ducmV2LnhtbERPy2oCMRTdC/5DuIXuNFOrRUejqCB0I9THQnfXyXVm&#10;cHIzJlGnfn2zELo8nPdk1phK3Mn50rKCj24CgjizuuRcwX636gxB+ICssbJMCn7Jw2zabk0w1fbB&#10;G7pvQy5iCPsUFRQh1KmUPivIoO/amjhyZ+sMhghdLrXDRww3lewlyZc0WHJsKLCmZUHZZXszChaj&#10;4eL60+f1c3M60vFwugx6LlHq/a2Zj0EEasK/+OX+1go+B/04N76JT0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Z7QPEAAAA3QAAAA8AAAAAAAAAAAAAAAAAmAIAAGRycy9k&#10;b3ducmV2LnhtbFBLBQYAAAAABAAEAPUAAACJAwAAAAA=&#10;" fillcolor="black" stroked="f"/>
                  <v:rect id="Rectangle 3488" o:spid="_x0000_s4503" style="position:absolute;left:835;top:39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ImMcA&#10;AADdAAAADwAAAGRycy9kb3ducmV2LnhtbESPT2sCMRTE70K/Q3gFb5rVquhqFC0UeinUPwe9PTfP&#10;3cXNy5pE3fbTN0LB4zAzv2Fmi8ZU4kbOl5YV9LoJCOLM6pJzBbvtR2cMwgdkjZVlUvBDHhbzl9YM&#10;U23vvKbbJuQiQtinqKAIoU6l9FlBBn3X1sTRO1lnMETpcqkd3iPcVLKfJCNpsOS4UGBN7wVl583V&#10;KFhNxqvL94C/ftfHAx32x/Ow7xKl2q/NcgoiUBOe4f/2p1bwNhxM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VSJjHAAAA3QAAAA8AAAAAAAAAAAAAAAAAmAIAAGRy&#10;cy9kb3ducmV2LnhtbFBLBQYAAAAABAAEAPUAAACMAwAAAAA=&#10;" fillcolor="black" stroked="f"/>
                  <v:rect id="Rectangle 3489" o:spid="_x0000_s4504" style="position:absolute;left:835;top:38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32MUA&#10;AADdAAAADwAAAGRycy9kb3ducmV2LnhtbERPu27CMBTdkfgH6yJ1AwdKEE1jUKlUqUslHh3Kdokv&#10;SZT4OrVdCP16PFTqeHTe+bo3rbiQ87VlBdNJAoK4sLrmUsHn4W28BOEDssbWMim4kYf1ajjIMdP2&#10;yju67EMpYgj7DBVUIXSZlL6oyKCf2I44cmfrDIYIXSm1w2sMN62cJclCGqw5NlTY0WtFRbP/MQo2&#10;T8vN93bOH7+705GOX6cmnblEqYdR//IMIlAf/sV/7net4DFN4/74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nfYxQAAAN0AAAAPAAAAAAAAAAAAAAAAAJgCAABkcnMv&#10;ZG93bnJldi54bWxQSwUGAAAAAAQABAD1AAAAigMAAAAA&#10;" fillcolor="black" stroked="f"/>
                  <v:rect id="Rectangle 3490" o:spid="_x0000_s4505" style="position:absolute;left:835;top:38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SQ8cA&#10;AADdAAAADwAAAGRycy9kb3ducmV2LnhtbESPQWvCQBSE74X+h+UJvTUbbVM0ukoVCr0I1fZQb8/s&#10;Mwlm38bdrUZ/vSsUPA4z8w0zmXWmEUdyvrasoJ+kIIgLq2suFfx8fzwPQfiArLGxTArO5GE2fXyY&#10;YK7tiVd0XIdSRAj7HBVUIbS5lL6oyKBPbEscvZ11BkOUrpTa4SnCTSMHafomDdYcFypsaVFRsV//&#10;GQXz0XB++Hrl5WW13dDmd7vPBi5V6qnXvY9BBOrCPfzf/tQKXrKs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60kPHAAAA3QAAAA8AAAAAAAAAAAAAAAAAmAIAAGRy&#10;cy9kb3ducmV2LnhtbFBLBQYAAAAABAAEAPUAAACMAwAAAAA=&#10;" fillcolor="black" stroked="f"/>
                  <v:rect id="Rectangle 3491" o:spid="_x0000_s4506" style="position:absolute;left:835;top:38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MNMgA&#10;AADdAAAADwAAAGRycy9kb3ducmV2LnhtbESPT2vCQBTE74V+h+UJvdWNqSmaukoVCl4K9c9Bb8/s&#10;axLMvo27W0399K5Q6HGYmd8wk1lnGnEm52vLCgb9BARxYXXNpYLt5uN5BMIHZI2NZVLwSx5m08eH&#10;CebaXnhF53UoRYSwz1FBFUKbS+mLigz6vm2Jo/dtncEQpSuldniJcNPINElepcGa40KFLS0qKo7r&#10;H6NgPh7NT19D/ryuDnva7w7HLHWJUk+97v0NRKAu/If/2kut4CXLUr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aEw0yAAAAN0AAAAPAAAAAAAAAAAAAAAAAJgCAABk&#10;cnMvZG93bnJldi54bWxQSwUGAAAAAAQABAD1AAAAjQMAAAAA&#10;" fillcolor="black" stroked="f"/>
                  <v:rect id="Rectangle 3492" o:spid="_x0000_s4507" style="position:absolute;left:835;top:38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Tpr8cA&#10;AADdAAAADwAAAGRycy9kb3ducmV2LnhtbESPQWsCMRSE7wX/Q3hCbzWrdouuRtGC0ItQbQ/19tw8&#10;dxc3L2sSdfXXm0Khx2FmvmGm89bU4kLOV5YV9HsJCOLc6ooLBd9fq5cRCB+QNdaWScGNPMxnnacp&#10;ZtpeeUOXbShEhLDPUEEZQpNJ6fOSDPqebYijd7DOYIjSFVI7vEa4qeUgSd6kwYrjQokNvZeUH7dn&#10;o2A5Hi1Pn6+8vm/2O9r97I/pwCVKPXfbxQREoDb8h//aH1rBME2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k6a/HAAAA3QAAAA8AAAAAAAAAAAAAAAAAmAIAAGRy&#10;cy9kb3ducmV2LnhtbFBLBQYAAAAABAAEAPUAAACMAwAAAAA=&#10;" fillcolor="black" stroked="f"/>
                  <v:rect id="Rectangle 3493" o:spid="_x0000_s4508" style="position:absolute;left:835;top:38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1x28gA&#10;AADdAAAADwAAAGRycy9kb3ducmV2LnhtbESPT2sCMRTE74V+h/AKvdWsf7boapQqCF6Eanuot+fm&#10;ubu4edkmqa5+eiMUPA4z8xtmMmtNLU7kfGVZQbeTgCDOra64UPD9tXwbgvABWWNtmRRcyMNs+vw0&#10;wUzbM2/otA2FiBD2GSooQ2gyKX1ekkHfsQ1x9A7WGQxRukJqh+cIN7XsJcm7NFhxXCixoUVJ+XH7&#10;ZxTMR8P57+eA19fNfke7n/0x7blEqdeX9mMMIlAbHuH/9kor6KfpAO5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zXHbyAAAAN0AAAAPAAAAAAAAAAAAAAAAAJgCAABk&#10;cnMvZG93bnJldi54bWxQSwUGAAAAAAQABAD1AAAAjQMAAAAA&#10;" fillcolor="black" stroked="f"/>
                  <v:rect id="Rectangle 3494" o:spid="_x0000_s4509" style="position:absolute;left:835;top:38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UQMcA&#10;AADdAAAADwAAAGRycy9kb3ducmV2LnhtbESPT2sCMRTE74V+h/AEbzWrdkVXo9SC0Euh/jno7bl5&#10;7i5uXrZJ1G0/fSMUPA4z8xtmtmhNLa7kfGVZQb+XgCDOra64ULDbrl7GIHxA1lhbJgU/5GExf36a&#10;Yabtjdd03YRCRAj7DBWUITSZlD4vyaDv2YY4eifrDIYoXSG1w1uEm1oOkmQkDVYcF0ps6L2k/Ly5&#10;GAXLyXj5/fXKn7/r44EO++M5HbhEqW6nfZuCCNSGR/i//aEVDNM0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B1EDHAAAA3QAAAA8AAAAAAAAAAAAAAAAAmAIAAGRy&#10;cy9kb3ducmV2LnhtbFBLBQYAAAAABAAEAPUAAACMAwAAAAA=&#10;" fillcolor="black" stroked="f"/>
                  <v:rect id="Rectangle 3495" o:spid="_x0000_s4510" style="position:absolute;left:835;top:38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NKN8gA&#10;AADdAAAADwAAAGRycy9kb3ducmV2LnhtbESPT2sCMRTE7wW/Q3hCbzXrnxVdjaJCoReh2h7q7bl5&#10;7i5uXtYk1dVP3xQKPQ4z8xtmvmxNLa7kfGVZQb+XgCDOra64UPD58foyAeEDssbaMim4k4flovM0&#10;x0zbG+/oug+FiBD2GSooQ2gyKX1ekkHfsw1x9E7WGQxRukJqh7cIN7UcJMlYGqw4LpTY0Kak/Lz/&#10;NgrW08n68j7i7WN3PNDh63hOBy5R6rnbrmYgArXhP/zXftMKhmk6ht838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U0o3yAAAAN0AAAAPAAAAAAAAAAAAAAAAAJgCAABk&#10;cnMvZG93bnJldi54bWxQSwUGAAAAAAQABAD1AAAAjQMAAAAA&#10;" fillcolor="black" stroked="f"/>
                  <v:rect id="Rectangle 3496" o:spid="_x0000_s4511" style="position:absolute;left:835;top:386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rMgA&#10;AADdAAAADwAAAGRycy9kb3ducmV2LnhtbESPQWsCMRSE7wX/Q3iCt5pVu9ZujVKFQi9CtR709tw8&#10;dxc3L9sk6tZf3xQKHoeZ+YaZzltTiws5X1lWMOgnIIhzqysuFGy/3h8nIHxA1lhbJgU/5GE+6zxM&#10;MdP2ymu6bEIhIoR9hgrKEJpMSp+XZND3bUMcvaN1BkOUrpDa4TXCTS2HSTKWBiuOCyU2tCwpP23O&#10;RsHiZbL4/nzi1W192NN+dzilQ5co1eu2b68gArXhHv5vf2gFozR9h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H++syAAAAN0AAAAPAAAAAAAAAAAAAAAAAJgCAABk&#10;cnMvZG93bnJldi54bWxQSwUGAAAAAAQABAD1AAAAjQMAAAAA&#10;" fillcolor="black" stroked="f"/>
                  <v:rect id="Rectangle 3497" o:spid="_x0000_s4512" style="position:absolute;left:835;top:38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3sUA&#10;AADdAAAADwAAAGRycy9kb3ducmV2LnhtbERPu27CMBTdkfgH6yJ1AwdKEE1jUKlUqUslHh3Kdokv&#10;SZT4OrVdCP16PFTqeHTe+bo3rbiQ87VlBdNJAoK4sLrmUsHn4W28BOEDssbWMim4kYf1ajjIMdP2&#10;yju67EMpYgj7DBVUIXSZlL6oyKCf2I44cmfrDIYIXSm1w2sMN62cJclCGqw5NlTY0WtFRbP/MQo2&#10;T8vN93bOH7+705GOX6cmnblEqYdR//IMIlAf/sV/7net4DFN49z4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HvexQAAAN0AAAAPAAAAAAAAAAAAAAAAAJgCAABkcnMv&#10;ZG93bnJldi54bWxQSwUGAAAAAAQABAD1AAAAigMAAAAA&#10;" fillcolor="black" stroked="f"/>
                  <v:rect id="Rectangle 3498" o:spid="_x0000_s4513" style="position:absolute;left:835;top:38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zeRcgA&#10;AADdAAAADwAAAGRycy9kb3ducmV2LnhtbESPT2sCMRTE7wW/Q3iCt5pVu6KrUbRQ6KVQ/xz09tw8&#10;dxc3L9sk1a2f3hQKPQ4z8xtmvmxNLa7kfGVZwaCfgCDOra64ULDfvT1PQPiArLG2TAp+yMNy0Xma&#10;Y6btjTd03YZCRAj7DBWUITSZlD4vyaDv24Y4emfrDIYoXSG1w1uEm1oOk2QsDVYcF0ps6LWk/LL9&#10;NgrW08n66/OFP+6b05GOh9MlHbpEqV63Xc1ABGrDf/iv/a4VjNJ0Cr9v4hO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zN5FyAAAAN0AAAAPAAAAAAAAAAAAAAAAAJgCAABk&#10;cnMvZG93bnJldi54bWxQSwUGAAAAAAQABAD1AAAAjQMAAAAA&#10;" fillcolor="black" stroked="f"/>
                  <v:rect id="Rectangle 3499" o:spid="_x0000_s4514" style="position:absolute;left:835;top:38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q9ZcMA&#10;AADdAAAADwAAAGRycy9kb3ducmV2LnhtbERPy2oCMRTdF/yHcIXuasYnOhpFhUI3BbUudHedXGcG&#10;JzdjkurYrzcLocvDec8WjanEjZwvLSvodhIQxJnVJecK9j+fH2MQPiBrrCyTggd5WMxbbzNMtb3z&#10;lm67kIsYwj5FBUUIdSqlzwoy6Du2Jo7c2TqDIUKXS+3wHsNNJXtJMpIGS44NBda0Lii77H6NgtVk&#10;vLpuBvz9tz0d6Xg4XYY9lyj13m6WUxCBmvAvfrm/tIL+cBT3xz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q9ZcMAAADdAAAADwAAAAAAAAAAAAAAAACYAgAAZHJzL2Rv&#10;d25yZXYueG1sUEsFBgAAAAAEAAQA9QAAAIgDAAAAAA==&#10;" fillcolor="black" stroked="f"/>
                  <v:rect id="Rectangle 3500" o:spid="_x0000_s4515" style="position:absolute;left:835;top:38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Y/scA&#10;AADdAAAADwAAAGRycy9kb3ducmV2LnhtbESPT2sCMRTE74LfITzBm2a1VXQ1Si0UeinUPwe9PTfP&#10;3cXNyzaJuu2nbwTB4zAzv2Hmy8ZU4krOl5YVDPoJCOLM6pJzBbvtR28CwgdkjZVlUvBLHpaLdmuO&#10;qbY3XtN1E3IRIexTVFCEUKdS+qwgg75va+LonawzGKJ0udQObxFuKjlMkrE0WHJcKLCm94Ky8+Zi&#10;FKymk9XP9yt//a2PBzrsj+fR0CVKdTvN2wxEoCY8w4/2p1bwMhoP4P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WGP7HAAAA3QAAAA8AAAAAAAAAAAAAAAAAmAIAAGRy&#10;cy9kb3ducmV2LnhtbFBLBQYAAAAABAAEAPUAAACMAwAAAAA=&#10;" fillcolor="black" stroked="f"/>
                  <v:rect id="Rectangle 3501" o:spid="_x0000_s4516" style="position:absolute;left:835;top:38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GicgA&#10;AADdAAAADwAAAGRycy9kb3ducmV2LnhtbESPT2sCMRTE74V+h/AKvdWs6x90NUoVBC+C2h7q7bl5&#10;7i5uXrZJqquf3hQKPQ4z8xtmOm9NLS7kfGVZQbeTgCDOra64UPD5sXobgfABWWNtmRTcyMN89vw0&#10;xUzbK+/osg+FiBD2GSooQ2gyKX1ekkHfsQ1x9E7WGQxRukJqh9cIN7VMk2QoDVYcF0psaFlSft7/&#10;GAWL8Wjxve3z5r47HujwdTwPUpco9frSvk9ABGrDf/ivvdYKeoNhCr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BIaJyAAAAN0AAAAPAAAAAAAAAAAAAAAAAJgCAABk&#10;cnMvZG93bnJldi54bWxQSwUGAAAAAAQABAD1AAAAjQMAAAAA&#10;" fillcolor="black" stroked="f"/>
                  <v:rect id="Rectangle 3502" o:spid="_x0000_s4517" style="position:absolute;left:835;top:38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jEscA&#10;AADdAAAADwAAAGRycy9kb3ducmV2LnhtbESPT2sCMRTE70K/Q3iCN82qVXQ1Si0UeinUPwe9PTfP&#10;3cXNyzaJuu2nbwTB4zAzv2Hmy8ZU4krOl5YV9HsJCOLM6pJzBbvtR3cCwgdkjZVlUvBLHpaLl9Yc&#10;U21vvKbrJuQiQtinqKAIoU6l9FlBBn3P1sTRO1lnMETpcqkd3iLcVHKQJGNpsOS4UGBN7wVl583F&#10;KFhNJ6uf71f++lsfD3TYH8+jgUuU6rSbtxmIQE14hh/tT61gOBoP4f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IIxLHAAAA3QAAAA8AAAAAAAAAAAAAAAAAmAIAAGRy&#10;cy9kb3ducmV2LnhtbFBLBQYAAAAABAAEAPUAAACMAwAAAAA=&#10;" fillcolor="black" stroked="f"/>
                  <v:rect id="Rectangle 3503" o:spid="_x0000_s4518" style="position:absolute;left:835;top:384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7ZsgA&#10;AADdAAAADwAAAGRycy9kb3ducmV2LnhtbESPQWvCQBSE7wX/w/KE3upGq6Ixq2ih0Euh2h709sw+&#10;k2D2bbq7jWl/fVcQPA4z8w2TrTpTi5acrywrGA4SEMS51RUXCr4+X59mIHxA1lhbJgW/5GG17D1k&#10;mGp74S21u1CICGGfooIyhCaV0uclGfQD2xBH72SdwRClK6R2eIlwU8tRkkylwYrjQokNvZSUn3c/&#10;RsFmPtt8f4z5/W97PNBhfzxPRi5R6rHfrRcgAnXhHr6137SC58l0DN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obtmyAAAAN0AAAAPAAAAAAAAAAAAAAAAAJgCAABk&#10;cnMvZG93bnJldi54bWxQSwUGAAAAAAQABAD1AAAAjQMAAAAA&#10;" fillcolor="black" stroked="f"/>
                  <v:rect id="Rectangle 3504" o:spid="_x0000_s4519" style="position:absolute;left:835;top:383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cgA&#10;AADdAAAADwAAAGRycy9kb3ducmV2LnhtbESPT2sCMRTE7wW/Q3hCbzXrnxVdjaJCoReh2h7q7bl5&#10;7i5uXtYk1dVP3xQKPQ4z8xtmvmxNLa7kfGVZQb+XgCDOra64UPD58foyAeEDssbaMim4k4flovM0&#10;x0zbG+/oug+FiBD2GSooQ2gyKX1ekkHfsw1x9E7WGQxRukJqh7cIN7UcJMlYGqw4LpTY0Kak/Lz/&#10;NgrW08n68j7i7WN3PNDh63hOBy5R6rnbrmYgArXhP/zXftMKhuk4hd838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7R79yAAAAN0AAAAPAAAAAAAAAAAAAAAAAJgCAABk&#10;cnMvZG93bnJldi54bWxQSwUGAAAAAAQABAD1AAAAjQMAAAAA&#10;" fillcolor="black" stroked="f"/>
                  <v:rect id="Rectangle 3505" o:spid="_x0000_s4520" style="position:absolute;left:835;top:38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iscA&#10;AADdAAAADwAAAGRycy9kb3ducmV2LnhtbESPT2sCMRTE7wW/Q3hCbzXrv0VXo6hQ6EWotod6e26e&#10;u4ublzVJdfXTN4VCj8PM/IaZL1tTiys5X1lW0O8lIIhzqysuFHx+vL5MQPiArLG2TAru5GG56DzN&#10;MdP2xju67kMhIoR9hgrKEJpMSp+XZND3bEMcvZN1BkOUrpDa4S3CTS0HSZJKgxXHhRIb2pSUn/ff&#10;RsF6Ollf3ke8feyOBzp8Hc/jgUuUeu62qxmIQG34D/+137SC4ThN4fdNf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gIrHAAAA3QAAAA8AAAAAAAAAAAAAAAAAmAIAAGRy&#10;cy9kb3ducmV2LnhtbFBLBQYAAAAABAAEAPUAAACMAwAAAAA=&#10;" fillcolor="black" stroked="f"/>
                  <v:rect id="Rectangle 3506" o:spid="_x0000_s4521" style="position:absolute;left:835;top:38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lEcgA&#10;AADdAAAADwAAAGRycy9kb3ducmV2LnhtbESPzWsCMRTE70L/h/AKvWm21q+uRqkFoZeCX4d6e26e&#10;u4ubl20Sddu/3giCx2FmfsNMZo2pxJmcLy0reO0kIIgzq0vOFWw3i/YIhA/IGivLpOCPPMymT60J&#10;ptpeeEXndchFhLBPUUERQp1K6bOCDPqOrYmjd7DOYIjS5VI7vES4qWQ3SQbSYMlxocCaPgvKjuuT&#10;UTB/H81/lz3+/l/td7T72R/7XZco9fLcfIxBBGrCI3xvf2kFb/3BEG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cyURyAAAAN0AAAAPAAAAAAAAAAAAAAAAAJgCAABk&#10;cnMvZG93bnJldi54bWxQSwUGAAAAAAQABAD1AAAAjQMAAAAA&#10;" fillcolor="black" stroked="f"/>
                  <v:rect id="Rectangle 3507" o:spid="_x0000_s4522" style="position:absolute;left:835;top:38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xY8MA&#10;AADdAAAADwAAAGRycy9kb3ducmV2LnhtbERPy2oCMRTdF/yHcIXuasYnOhpFhUI3BbUudHedXGcG&#10;JzdjkurYrzcLocvDec8WjanEjZwvLSvodhIQxJnVJecK9j+fH2MQPiBrrCyTggd5WMxbbzNMtb3z&#10;lm67kIsYwj5FBUUIdSqlzwoy6Du2Jo7c2TqDIUKXS+3wHsNNJXtJMpIGS44NBda0Lii77H6NgtVk&#10;vLpuBvz9tz0d6Xg4XYY9lyj13m6WUxCBmvAvfrm/tIL+cBTnxj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xY8MAAADdAAAADwAAAAAAAAAAAAAAAACYAgAAZHJzL2Rv&#10;d25yZXYueG1sUEsFBgAAAAAEAAQA9QAAAIgDAAAAAA==&#10;" fillcolor="black" stroked="f"/>
                  <v:rect id="Rectangle 3508" o:spid="_x0000_s4523" style="position:absolute;left:835;top:38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U+M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iO4f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gFPjHAAAA3QAAAA8AAAAAAAAAAAAAAAAAmAIAAGRy&#10;cy9kb3ducmV2LnhtbFBLBQYAAAAABAAEAPUAAACMAwAAAAA=&#10;" fillcolor="black" stroked="f"/>
                  <v:rect id="Rectangle 3509" o:spid="_x0000_s4524" style="position:absolute;left:835;top:38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ruMQA&#10;AADdAAAADwAAAGRycy9kb3ducmV2LnhtbERPu27CMBTdK/UfrFupW3GgpUDAIKhUiQWJ1wDbJb4k&#10;EfF1sF0IfD0ekDoenfdo0phKXMj50rKCdisBQZxZXXKuYLv5/eiD8AFZY2WZFNzIw2T8+jLCVNsr&#10;r+iyDrmIIexTVFCEUKdS+qwgg75la+LIHa0zGCJ0udQOrzHcVLKTJN/SYMmxocCafgrKTus/o2A2&#10;6M/Oyy9e3FeHPe13h1O34xKl3t+a6RBEoCb8i5/uuVbw2e3F/fFNf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DK7jEAAAA3QAAAA8AAAAAAAAAAAAAAAAAmAIAAGRycy9k&#10;b3ducmV2LnhtbFBLBQYAAAAABAAEAPUAAACJAwAAAAA=&#10;" fillcolor="black" stroked="f"/>
                  <v:rect id="Rectangle 3510" o:spid="_x0000_s4525" style="position:absolute;left:835;top:381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8gA&#10;AADdAAAADwAAAGRycy9kb3ducmV2LnhtbESPT2sCMRTE74V+h/AKvXWzWq26NUotFLwI/jvo7bl5&#10;3V3cvGyTVFc/fSMUPA4z8xtmPG1NLU7kfGVZQSdJQRDnVldcKNhuvl6GIHxA1lhbJgUX8jCdPD6M&#10;MdP2zCs6rUMhIoR9hgrKEJpMSp+XZNAntiGO3rd1BkOUrpDa4TnCTS27afomDVYcF0ps6LOk/Lj+&#10;NQpmo+HsZ9njxXV12NN+dzj2uy5V6vmp/XgHEagN9/B/e64VvPYHH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44jyAAAAN0AAAAPAAAAAAAAAAAAAAAAAJgCAABk&#10;cnMvZG93bnJldi54bWxQSwUGAAAAAAQABAD1AAAAjQMAAAAA&#10;" fillcolor="black" stroked="f"/>
                  <v:rect id="Rectangle 3511" o:spid="_x0000_s4526" style="position:absolute;left:835;top:38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0QVMgA&#10;AADdAAAADwAAAGRycy9kb3ducmV2LnhtbESPQWsCMRSE7wX/Q3hCbzXrtlq7NUoVCr0I1XrQ23Pz&#10;3F3cvGyTqKu/vhEKHoeZ+YYZT1tTixM5X1lW0O8lIIhzqysuFKx/Pp9GIHxA1lhbJgUX8jCddB7G&#10;mGl75iWdVqEQEcI+QwVlCE0mpc9LMuh7tiGO3t46gyFKV0jt8BzhppZpkgylwYrjQokNzUvKD6uj&#10;UTB7G81+v194cV3utrTd7A6D1CVKPXbbj3cQgdpwD/+3v7SC58Fr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3RBUyAAAAN0AAAAPAAAAAAAAAAAAAAAAAJgCAABk&#10;cnMvZG93bnJldi54bWxQSwUGAAAAAAQABAD1AAAAjQMAAAAA&#10;" fillcolor="black" stroked="f"/>
                  <v:rect id="Rectangle 3512" o:spid="_x0000_s4527" style="position:absolute;left:835;top:380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1z8cA&#10;AADdAAAADwAAAGRycy9kb3ducmV2LnhtbESPT2sCMRTE7wW/Q3hCbzWr1n9bo2hB6EVQ60Fvz83r&#10;7uLmZZukuvXTm4LQ4zAzv2Gm88ZU4kLOl5YVdDsJCOLM6pJzBfvP1csYhA/IGivLpOCXPMxnracp&#10;ptpeeUuXXchFhLBPUUERQp1K6bOCDPqOrYmj92WdwRCly6V2eI1wU8lekgylwZLjQoE1vReUnXc/&#10;RsFyMl5+b155fduejnQ8nM6DnkuUem43izcQgZrwH360P7SC/mDUh7838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Rtc/HAAAA3QAAAA8AAAAAAAAAAAAAAAAAmAIAAGRy&#10;cy9kb3ducmV2LnhtbFBLBQYAAAAABAAEAPUAAACMAwAAAAA=&#10;" fillcolor="black" stroked="f"/>
                  <v:rect id="Rectangle 3513" o:spid="_x0000_s4528" style="position:absolute;left:835;top:379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tu8cA&#10;AADdAAAADwAAAGRycy9kb3ducmV2LnhtbESPT2sCMRTE7wW/Q3hCbzWr1apbo2hB8FLw30Fvz83r&#10;7uLmZZtE3fbTm0LB4zAzv2Ems8ZU4krOl5YVdDsJCOLM6pJzBfvd8mUEwgdkjZVlUvBDHmbT1tME&#10;U21vvKHrNuQiQtinqKAIoU6l9FlBBn3H1sTR+7LOYIjS5VI7vEW4qWQvSd6kwZLjQoE1fRSUnbcX&#10;o2AxHi2+133+/N2cjnQ8nM6DnkuUem4383cQgZrwCP+3V1rB62DYh7838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4LbvHAAAA3QAAAA8AAAAAAAAAAAAAAAAAmAIAAGRy&#10;cy9kb3ducmV2LnhtbFBLBQYAAAAABAAEAPUAAACMAwAAAAA=&#10;" fillcolor="black" stroked="f"/>
                  <v:rect id="Rectangle 3514" o:spid="_x0000_s4529" style="position:absolute;left:835;top:37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IIMgA&#10;AADdAAAADwAAAGRycy9kb3ducmV2LnhtbESPQWsCMRSE7wX/Q3iCt5pVu9ZujVKFQi9CtR709tw8&#10;dxc3L9sk6tZf3xQKHoeZ+YaZzltTiws5X1lWMOgnIIhzqysuFGy/3h8nIHxA1lhbJgU/5GE+6zxM&#10;MdP2ymu6bEIhIoR9hgrKEJpMSp+XZND3bUMcvaN1BkOUrpDa4TXCTS2HSTKWBiuOCyU2tCwpP23O&#10;RsHiZbL4/nzi1W192NN+dzilQ5co1eu2b68gArXhHv5vf2gFo/Q5hb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NIggyAAAAN0AAAAPAAAAAAAAAAAAAAAAAJgCAABk&#10;cnMvZG93bnJldi54bWxQSwUGAAAAAAQABAD1AAAAjQMAAAAA&#10;" fillcolor="black" stroked="f"/>
                  <v:rect id="Rectangle 3515" o:spid="_x0000_s4530" style="position:absolute;left:835;top:37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WV8gA&#10;AADdAAAADwAAAGRycy9kb3ducmV2LnhtbESPzWsCMRTE70L/h/AKvWm21q+uRqkFoZeCX4d6e26e&#10;u4ubl20Sddu/3giCx2FmfsNMZo2pxJmcLy0reO0kIIgzq0vOFWw3i/YIhA/IGivLpOCPPMymT60J&#10;ptpeeEXndchFhLBPUUERQp1K6bOCDPqOrYmjd7DOYIjS5VI7vES4qWQ3SQbSYMlxocCaPgvKjuuT&#10;UTB/H81/lz3+/l/td7T72R/7XZco9fLcfIxBBGrCI3xvf2kFb/3hAG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5hZXyAAAAN0AAAAPAAAAAAAAAAAAAAAAAJgCAABk&#10;cnMvZG93bnJldi54bWxQSwUGAAAAAAQABAD1AAAAjQMAAAAA&#10;" fillcolor="black" stroked="f"/>
                  <v:rect id="Rectangle 3516" o:spid="_x0000_s4531" style="position:absolute;left:835;top:378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zzMgA&#10;AADdAAAADwAAAGRycy9kb3ducmV2LnhtbESPT2sCMRTE74V+h/AKvXWztVp1NUoVCl4K/jvo7bl5&#10;3V3cvGyTqGs/fSMUPA4z8xtmPG1NLc7kfGVZwWuSgiDOra64ULDdfL4MQPiArLG2TAqu5GE6eXwY&#10;Y6bthVd0XodCRAj7DBWUITSZlD4vyaBPbEMcvW/rDIYoXSG1w0uEm1p20vRdGqw4LpTY0Lyk/Lg+&#10;GQWz4WD2s+zy1+/qsKf97nDsdVyq1PNT+zECEagN9/B/e6EVvPX6f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qrPMyAAAAN0AAAAPAAAAAAAAAAAAAAAAAJgCAABk&#10;cnMvZG93bnJldi54bWxQSwUGAAAAAAQABAD1AAAAjQMAAAAA&#10;" fillcolor="black" stroked="f"/>
                  <v:rect id="Rectangle 3517" o:spid="_x0000_s4532" style="position:absolute;left:835;top:37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nvsQA&#10;AADdAAAADwAAAGRycy9kb3ducmV2LnhtbERPu27CMBTdK/UfrFupW3GgpUDAIKhUiQWJ1wDbJb4k&#10;EfF1sF0IfD0ekDoenfdo0phKXMj50rKCdisBQZxZXXKuYLv5/eiD8AFZY2WZFNzIw2T8+jLCVNsr&#10;r+iyDrmIIexTVFCEUKdS+qwgg75la+LIHa0zGCJ0udQOrzHcVLKTJN/SYMmxocCafgrKTus/o2A2&#10;6M/Oyy9e3FeHPe13h1O34xKl3t+a6RBEoCb8i5/uuVbw2e3FufFNf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1J77EAAAA3QAAAA8AAAAAAAAAAAAAAAAAmAIAAGRycy9k&#10;b3ducmV2LnhtbFBLBQYAAAAABAAEAPUAAACJAwAAAAA=&#10;" fillcolor="black" stroked="f"/>
                  <v:rect id="Rectangle 3518" o:spid="_x0000_s4533" style="position:absolute;left:835;top:37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mCJc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73+EO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eYIlyAAAAN0AAAAPAAAAAAAAAAAAAAAAAJgCAABk&#10;cnMvZG93bnJldi54bWxQSwUGAAAAAAQABAD1AAAAjQMAAAAA&#10;" fillcolor="black" stroked="f"/>
                  <v:rect id="Rectangle 3519" o:spid="_x0000_s4534" style="position:absolute;left:835;top:377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bn8UA&#10;AADdAAAADwAAAGRycy9kb3ducmV2LnhtbERPz2vCMBS+C/sfwht403Q6R9cZRQXBi7C6Hebt2by1&#10;xealJtF2/vXLYbDjx/d7vuxNI27kfG1ZwdM4AUFcWF1zqeDzYztKQfiArLGxTAp+yMNy8TCYY6Zt&#10;xzndDqEUMYR9hgqqENpMSl9UZNCPbUscuW/rDIYIXSm1wy6Gm0ZOkuRFGqw5NlTY0qai4ny4GgXr&#10;13R9eX/m/T0/Hen4dTrPJi5RavjYr95ABOrDv/jPvdMKprM07o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lufxQAAAN0AAAAPAAAAAAAAAAAAAAAAAJgCAABkcnMv&#10;ZG93bnJldi54bWxQSwUGAAAAAAQABAD1AAAAigMAAAAA&#10;" fillcolor="black" stroked="f"/>
                  <v:rect id="Rectangle 3520" o:spid="_x0000_s4535" style="position:absolute;left:835;top:377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BMgA&#10;AADdAAAADwAAAGRycy9kb3ducmV2LnhtbESPT2sCMRTE74V+h/CE3mpWW2VdjVILhV6E+uegt+fm&#10;ubu4edkmqa5+eiMUPA4z8xtmMmtNLU7kfGVZQa+bgCDOra64ULBZf72mIHxA1lhbJgUX8jCbPj9N&#10;MNP2zEs6rUIhIoR9hgrKEJpMSp+XZNB3bUMcvYN1BkOUrpDa4TnCTS37STKUBiuOCyU29FlSflz9&#10;GQXzUTr//XnnxXW539Fuuz8O+i5R6qXTfoxBBGrDI/zf/tYK3gZpD+5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2v4EyAAAAN0AAAAPAAAAAAAAAAAAAAAAAJgCAABk&#10;cnMvZG93bnJldi54bWxQSwUGAAAAAAQABAD1AAAAjQMAAAAA&#10;" fillcolor="black" stroked="f"/>
                  <v:rect id="Rectangle 3521" o:spid="_x0000_s4536" style="position:absolute;left:835;top:37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gc8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T+Ms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IYHPHAAAA3QAAAA8AAAAAAAAAAAAAAAAAmAIAAGRy&#10;cy9kb3ducmV2LnhtbFBLBQYAAAAABAAEAPUAAACMAwAAAAA=&#10;" fillcolor="black" stroked="f"/>
                  <v:rect id="Rectangle 3522" o:spid="_x0000_s4537" style="position:absolute;left:835;top:376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F6McA&#10;AADdAAAADwAAAGRycy9kb3ducmV2LnhtbESPQWsCMRSE7wX/Q3hCbzWr1rKuRtGC0ItQbQ/19tw8&#10;dxc3L2sSdfXXm0Khx2FmvmGm89bU4kLOV5YV9HsJCOLc6ooLBd9fq5cUhA/IGmvLpOBGHuazztMU&#10;M22vvKHLNhQiQthnqKAMocmk9HlJBn3PNsTRO1hnMETpCqkdXiPc1HKQJG/SYMVxocSG3kvKj9uz&#10;UbAcp8vT5yuv75v9jnY/++No4BKlnrvtYgIiUBv+w3/tD61gOEq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ExejHAAAA3QAAAA8AAAAAAAAAAAAAAAAAmAIAAGRy&#10;cy9kb3ducmV2LnhtbFBLBQYAAAAABAAEAPUAAACMAwAAAAA=&#10;" fillcolor="black" stroked="f"/>
                  <v:rect id="Rectangle 3523" o:spid="_x0000_s4538" style="position:absolute;left:835;top:37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dnMcA&#10;AADdAAAADwAAAGRycy9kb3ducmV2LnhtbESPT2sCMRTE74V+h/AKvdWs/8q6GqUKghdBbQ/19tw8&#10;dxc3L9sk1dVPbwpCj8PM/IaZzFpTizM5X1lW0O0kIIhzqysuFHx9Lt9SED4ga6wtk4IreZhNn58m&#10;mGl74S2dd6EQEcI+QwVlCE0mpc9LMug7tiGO3tE6gyFKV0jt8BLhppa9JHmXBiuOCyU2tCgpP+1+&#10;jYL5KJ3/bAa8vm0Pe9p/H07DnkuUen1pP8YgArXhP/xor7SC/jAdwN+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tXZzHAAAA3QAAAA8AAAAAAAAAAAAAAAAAmAIAAGRy&#10;cy9kb3ducmV2LnhtbFBLBQYAAAAABAAEAPUAAACMAwAAAAA=&#10;" fillcolor="black" stroked="f"/>
                  <v:rect id="Rectangle 3524" o:spid="_x0000_s4539" style="position:absolute;left:835;top:37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B8cA&#10;AADdAAAADwAAAGRycy9kb3ducmV2LnhtbESPQWvCQBSE70L/w/KE3nSjbUqaukotCL0Ianuot2f2&#10;NQlm36a7q0Z/vSsIPQ4z8w0zmXWmEUdyvrasYDRMQBAXVtdcKvj+WgwyED4ga2wsk4IzeZhNH3oT&#10;zLU98ZqOm1CKCGGfo4IqhDaX0hcVGfRD2xJH79c6gyFKV0rt8BThppHjJHmRBmuOCxW29FFRsd8c&#10;jIL5azb/Wz3z8rLebWn7s9unY5co9djv3t9ABOrCf/je/tQKntIs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h+AfHAAAA3QAAAA8AAAAAAAAAAAAAAAAAmAIAAGRy&#10;cy9kb3ducmV2LnhtbFBLBQYAAAAABAAEAPUAAACMAwAAAAA=&#10;" fillcolor="black" stroked="f"/>
                  <v:rect id="Rectangle 3525" o:spid="_x0000_s4540" style="position:absolute;left:835;top:37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mcMcA&#10;AADdAAAADwAAAGRycy9kb3ducmV2LnhtbESPT2sCMRTE74V+h/AKvdWsf1lXo1RB8CKo7aHenpvn&#10;7uLmZZukuvrpTaHQ4zAzv2Gm89bU4kLOV5YVdDsJCOLc6ooLBZ8fq7cUhA/IGmvLpOBGHuaz56cp&#10;ZtpeeUeXfShEhLDPUEEZQpNJ6fOSDPqObYijd7LOYIjSFVI7vEa4qWUvSUbSYMVxocSGliXl5/2P&#10;UbAYp4vv7YA3993xQIev43nYc4lSry/t+wREoDb8h//aa62gP0x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ZnDHAAAA3QAAAA8AAAAAAAAAAAAAAAAAmAIAAGRy&#10;cy9kb3ducmV2LnhtbFBLBQYAAAAABAAEAPUAAACMAwAAAAA=&#10;" fillcolor="black" stroked="f"/>
                  <v:rect id="Rectangle 3526" o:spid="_x0000_s4541" style="position:absolute;left:835;top:37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68gA&#10;AADdAAAADwAAAGRycy9kb3ducmV2LnhtbESPT2sCMRTE7wW/Q3hCbzVbW3VdjVKFQi+F+uegt+fm&#10;dXdx87JNoq799I1Q8DjMzG+Y6bw1tTiT85VlBc+9BARxbnXFhYLt5v0pBeEDssbaMim4kof5rPMw&#10;xUzbC6/ovA6FiBD2GSooQ2gyKX1ekkHfsw1x9L6tMxiidIXUDi8RbmrZT5KhNFhxXCixoWVJ+XF9&#10;MgoW43Tx8/XKn7+rw572u8Nx0HeJUo/d9m0CIlAb7uH/9odW8DJIR3B7E5+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f8PryAAAAN0AAAAPAAAAAAAAAAAAAAAAAJgCAABk&#10;cnMvZG93bnJldi54bWxQSwUGAAAAAAQABAD1AAAAjQMAAAAA&#10;" fillcolor="black" stroked="f"/>
                  <v:rect id="Rectangle 3527" o:spid="_x0000_s4542" style="position:absolute;left:835;top:37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BXmcUA&#10;AADdAAAADwAAAGRycy9kb3ducmV2LnhtbERPz2vCMBS+C/sfwht403Q6R9cZRQXBi7C6Hebt2by1&#10;xealJtF2/vXLYbDjx/d7vuxNI27kfG1ZwdM4AUFcWF1zqeDzYztKQfiArLGxTAp+yMNy8TCYY6Zt&#10;xzndDqEUMYR9hgqqENpMSl9UZNCPbUscuW/rDIYIXSm1wy6Gm0ZOkuRFGqw5NlTY0qai4ny4GgXr&#10;13R9eX/m/T0/Hen4dTrPJi5RavjYr95ABOrDv/jPvdMKprM0zo1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FeZxQAAAN0AAAAPAAAAAAAAAAAAAAAAAJgCAABkcnMv&#10;ZG93bnJldi54bWxQSwUGAAAAAAQABAD1AAAAigMAAAAA&#10;" fillcolor="black" stroked="f"/>
                  <v:rect id="Rectangle 3528" o:spid="_x0000_s4543" style="position:absolute;left:835;top:37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zyAscA&#10;AADdAAAADwAAAGRycy9kb3ducmV2LnhtbESPQWsCMRSE74L/IbxCb5qt1bKuRtGC4KWgtod6e26e&#10;u4ubl20SdeuvNwWhx2FmvmGm89bU4kLOV5YVvPQTEMS51RUXCr4+V70UhA/IGmvLpOCXPMxn3c4U&#10;M22vvKXLLhQiQthnqKAMocmk9HlJBn3fNsTRO1pnMETpCqkdXiPc1HKQJG/SYMVxocSG3kvKT7uz&#10;UbAcp8ufzZA/btvDnvbfh9No4BKlnp/axQREoDb8hx/ttVbwOkr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s8gLHAAAA3QAAAA8AAAAAAAAAAAAAAAAAmAIAAGRy&#10;cy9kb3ducmV2LnhtbFBLBQYAAAAABAAEAPUAAACMAwAAAAA=&#10;" fillcolor="black" stroked="f"/>
                  <v:rect id="Rectangle 3529" o:spid="_x0000_s4544" style="position:absolute;left:835;top:37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sUA&#10;AADdAAAADwAAAGRycy9kb3ducmV2LnhtbERPz2vCMBS+C/sfwht4s+ncFO2MMgeCF2G6Hdbba/PW&#10;FpuXLona+dcvB8Hjx/d7sepNK87kfGNZwVOSgiAurW64UvD1uRnNQPiArLG1TAr+yMNq+TBYYKbt&#10;hfd0PoRKxBD2GSqoQ+gyKX1Zk0Gf2I44cj/WGQwRukpqh5cYblo5TtOpNNhwbKixo/eayuPhZBSs&#10;57P178cL7677Iqf8uzhOxi5VavjYv72CCNSHu/jm3moFz5N53B/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1CxQAAAN0AAAAPAAAAAAAAAAAAAAAAAJgCAABkcnMv&#10;ZG93bnJldi54bWxQSwUGAAAAAAQABAD1AAAAigMAAAAA&#10;" fillcolor="black" stroked="f"/>
                  <v:rect id="Rectangle 3530" o:spid="_x0000_s4545" style="position:absolute;left:835;top:37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o2ccA&#10;AADdAAAADwAAAGRycy9kb3ducmV2LnhtbESPT2sCMRTE74V+h/AEbzWrVtHVKLVQ6EXw30Fvz81z&#10;d3Hzsk1SXfvpG0HwOMzMb5jpvDGVuJDzpWUF3U4CgjizuuRcwW779TYC4QOyxsoyKbiRh/ns9WWK&#10;qbZXXtNlE3IRIexTVFCEUKdS+qwgg75ja+LonawzGKJ0udQOrxFuKtlLkqE0WHJcKLCmz4Ky8+bX&#10;KFiMR4uf1Tsv/9bHAx32x/Og5xKl2q3mYwIiUBOe4Uf7WyvoD8ZduL+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DaNnHAAAA3QAAAA8AAAAAAAAAAAAAAAAAmAIAAGRy&#10;cy9kb3ducmV2LnhtbFBLBQYAAAAABAAEAPUAAACMAwAAAAA=&#10;" fillcolor="black" stroked="f"/>
                  <v:rect id="Rectangle 3531" o:spid="_x0000_s4546" style="position:absolute;left:835;top:372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rscA&#10;AADdAAAADwAAAGRycy9kb3ducmV2LnhtbESPQWsCMRSE74L/IbxCb5rtVouuRtGC4KWgtod6e26e&#10;u4ubl20SdeuvNwWhx2FmvmGm89bU4kLOV5YVvPQTEMS51RUXCr4+V70RCB+QNdaWScEveZjPup0p&#10;ZtpeeUuXXShEhLDPUEEZQpNJ6fOSDPq+bYijd7TOYIjSFVI7vEa4qWWaJG/SYMVxocSG3kvKT7uz&#10;UbAcj5Y/mwF/3LaHPe2/D6dh6hKlnp/axQREoDb8hx/ttVbwOhyn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R9q7HAAAA3QAAAA8AAAAAAAAAAAAAAAAAmAIAAGRy&#10;cy9kb3ducmV2LnhtbFBLBQYAAAAABAAEAPUAAACMAwAAAAA=&#10;" fillcolor="black" stroked="f"/>
                  <v:rect id="Rectangle 3532" o:spid="_x0000_s4547" style="position:absolute;left:835;top:372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1TNccA&#10;AADdAAAADwAAAGRycy9kb3ducmV2LnhtbESPT2sCMRTE70K/Q3gFb5pVq+hqFBUKvRTqn4Penpvn&#10;7uLmZU1S3fbTN0LB4zAzv2Fmi8ZU4kbOl5YV9LoJCOLM6pJzBfvde2cMwgdkjZVlUvBDHhbzl9YM&#10;U23vvKHbNuQiQtinqKAIoU6l9FlBBn3X1sTRO1tnMETpcqkd3iPcVLKfJCNpsOS4UGBN64Kyy/bb&#10;KFhNxqvr1xt//m5ORzoeTpdh3yVKtV+b5RREoCY8w//tD61gMJwM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dUzXHAAAA3QAAAA8AAAAAAAAAAAAAAAAAmAIAAGRy&#10;cy9kb3ducmV2LnhtbFBLBQYAAAAABAAEAPUAAACMAwAAAAA=&#10;" fillcolor="black" stroked="f"/>
                  <v:rect id="Rectangle 3533" o:spid="_x0000_s4548" style="position:absolute;left:835;top:371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LQccA&#10;AADdAAAADwAAAGRycy9kb3ducmV2LnhtbESPT2sCMRTE70K/Q3gFb5rVquhqFC0UeinUPwe9PTfP&#10;3cXNy5pE3fbTN0LB4zAzv2Fmi8ZU4kbOl5YV9LoJCOLM6pJzBbvtR2cMwgdkjZVlUvBDHhbzl9YM&#10;U23vvKbbJuQiQtinqKAIoU6l9FlBBn3X1sTRO1lnMETpcqkd3iPcVLKfJCNpsOS4UGBN7wVl583V&#10;KFhNxqvL94C/ftfHAx32x/Ow7xKl2q/NcgoiUBOe4f/2p1bwNpwM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0y0HHAAAA3QAAAA8AAAAAAAAAAAAAAAAAmAIAAGRy&#10;cy9kb3ducmV2LnhtbFBLBQYAAAAABAAEAPUAAACMAwAAAAA=&#10;" fillcolor="black" stroked="f"/>
                  <v:rect id="Rectangle 3534" o:spid="_x0000_s4549" style="position:absolute;left:835;top:37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hu2sgA&#10;AADdAAAADwAAAGRycy9kb3ducmV2LnhtbESPT2sCMRTE7wW/Q3iCt5pVu6KrUbRQ6KVQ/xz09tw8&#10;dxc3L9sk1a2f3hQKPQ4z8xtmvmxNLa7kfGVZwaCfgCDOra64ULDfvT1PQPiArLG2TAp+yMNy0Xma&#10;Y6btjTd03YZCRAj7DBWUITSZlD4vyaDv24Y4emfrDIYoXSG1w1uEm1oOk2QsDVYcF0ps6LWk/LL9&#10;NgrW08n66/OFP+6b05GOh9MlHbpEqV63Xc1ABGrDf/iv/a4VjNJpCr9v4hO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OG7ayAAAAN0AAAAPAAAAAAAAAAAAAAAAAJgCAABk&#10;cnMvZG93bnJldi54bWxQSwUGAAAAAAQABAD1AAAAjQMAAAAA&#10;" fillcolor="black" stroked="f"/>
                  <v:rect id="Rectangle 3535" o:spid="_x0000_s4550" style="position:absolute;left:835;top:37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wrc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gP4f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8K3HAAAA3QAAAA8AAAAAAAAAAAAAAAAAmAIAAGRy&#10;cy9kb3ducmV2LnhtbFBLBQYAAAAABAAEAPUAAACMAwAAAAA=&#10;" fillcolor="black" stroked="f"/>
                  <v:rect id="Rectangle 3536" o:spid="_x0000_s4551" style="position:absolute;left:835;top:37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VNs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71hH+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plU2yAAAAN0AAAAPAAAAAAAAAAAAAAAAAJgCAABk&#10;cnMvZG93bnJldi54bWxQSwUGAAAAAAQABAD1AAAAjQMAAAAA&#10;" fillcolor="black" stroked="f"/>
                  <v:rect id="Rectangle 3537" o:spid="_x0000_s4552" style="position:absolute;left:835;top:37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BRMUA&#10;AADdAAAADwAAAGRycy9kb3ducmV2LnhtbERPz2vCMBS+C/sfwht4s+ncFO2MMgeCF2G6Hdbba/PW&#10;FpuXLona+dcvB8Hjx/d7sepNK87kfGNZwVOSgiAurW64UvD1uRnNQPiArLG1TAr+yMNq+TBYYKbt&#10;hfd0PoRKxBD2GSqoQ+gyKX1Zk0Gf2I44cj/WGQwRukpqh5cYblo5TtOpNNhwbKixo/eayuPhZBSs&#10;57P178cL7677Iqf8uzhOxi5VavjYv72CCNSHu/jm3moFz5N5nBv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cFExQAAAN0AAAAPAAAAAAAAAAAAAAAAAJgCAABkcnMv&#10;ZG93bnJldi54bWxQSwUGAAAAAAQABAD1AAAAigMAAAAA&#10;" fillcolor="black" stroked="f"/>
                  <v:rect id="Rectangle 3538" o:spid="_x0000_s4553" style="position:absolute;left:835;top:36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k38cA&#10;AADdAAAADwAAAGRycy9kb3ducmV2LnhtbESPQWsCMRSE74L/IbxCb5qt1eKuRtGC4KWgtod6e26e&#10;u4ubl20SdeuvNwWhx2FmvmGm89bU4kLOV5YVvPQTEMS51RUXCr4+V70xCB+QNdaWScEveZjPup0p&#10;ZtpeeUuXXShEhLDPUEEZQpNJ6fOSDPq+bYijd7TOYIjSFVI7vEa4qeUgSd6kwYrjQokNvZeUn3Zn&#10;o2CZjpc/myF/3LaHPe2/D6fRwCVKPT+1iwmIQG34Dz/aa63gdZSm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1ZN/HAAAA3QAAAA8AAAAAAAAAAAAAAAAAmAIAAGRy&#10;cy9kb3ducmV2LnhtbFBLBQYAAAAABAAEAPUAAACMAwAAAAA=&#10;" fillcolor="black" stroked="f"/>
                  <v:rect id="Rectangle 3539" o:spid="_x0000_s4554" style="position:absolute;left:835;top:369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5ucQA&#10;AADdAAAADwAAAGRycy9kb3ducmV2LnhtbERPy2oCMRTdF/yHcAV3NVFb0dEoWhC6KdTHQnfXyXVm&#10;cHIzTaJO+/XNotDl4bzny9bW4k4+VI41DPoKBHHuTMWFhsN+8zwBESKywdoxafimAMtF52mOmXEP&#10;3tJ9FwuRQjhkqKGMscmkDHlJFkPfNcSJuzhvMSboC2k8PlK4reVQqbG0WHFqKLGht5Ly6+5mNayn&#10;k/XX5wt//GzPJzodz9fXoVda97rtagYiUhv/xX/ud6NhNFZpf3qTn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gObnEAAAA3QAAAA8AAAAAAAAAAAAAAAAAmAIAAGRycy9k&#10;b3ducmV2LnhtbFBLBQYAAAAABAAEAPUAAACJAwAAAAA=&#10;" fillcolor="black" stroked="f"/>
                  <v:rect id="Rectangle 3540" o:spid="_x0000_s4555" style="position:absolute;left:835;top:368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cIscA&#10;AADdAAAADwAAAGRycy9kb3ducmV2LnhtbESPQWsCMRSE74L/IbxCb5poW9HVKFoo9CJU60Fvz83r&#10;7uLmZZukuvrrTaHQ4zAz3zCzRWtrcSYfKscaBn0Fgjh3puJCw+7zrTcGESKywdoxabhSgMW825lh&#10;ZtyFN3TexkIkCIcMNZQxNpmUIS/JYui7hjh5X85bjEn6QhqPlwS3tRwqNZIWK04LJTb0WlJ+2v5Y&#10;DavJePX98czr2+Z4oMP+eHoZeqX140O7nIKI1Mb/8F/73Wh4GqkB/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snCLHAAAA3QAAAA8AAAAAAAAAAAAAAAAAmAIAAGRy&#10;cy9kb3ducmV2LnhtbFBLBQYAAAAABAAEAPUAAACMAwAAAAA=&#10;" fillcolor="black" stroked="f"/>
                  <v:rect id="Rectangle 3541" o:spid="_x0000_s4556" style="position:absolute;left:835;top:36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CVccA&#10;AADdAAAADwAAAGRycy9kb3ducmV2LnhtbESPQWsCMRSE7wX/Q3hCbzVx24pujaKFQi+FanvQ23Pz&#10;uru4edkmqW799UYQPA4z8w0znXe2EQfyoXasYThQIIgLZ2ouNXx/vT2MQYSIbLBxTBr+KcB81rub&#10;Ym7ckVd0WMdSJAiHHDVUMba5lKGoyGIYuJY4eT/OW4xJ+lIaj8cEt43MlBpJizWnhQpbeq2o2K//&#10;rIblZLz8/Xzij9Nqt6XtZrd/zrzS+r7fLV5AROriLXxtvxsNjyOVwe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XHAAAA3QAAAA8AAAAAAAAAAAAAAAAAmAIAAGRy&#10;cy9kb3ducmV2LnhtbFBLBQYAAAAABAAEAPUAAACMAwAAAAA=&#10;" fillcolor="black" stroked="f"/>
                  <v:rect id="Rectangle 3542" o:spid="_x0000_s4557" style="position:absolute;left:835;top:357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nzscA&#10;AADdAAAADwAAAGRycy9kb3ducmV2LnhtbESPQWsCMRSE74L/ITyhN02qrehqlFoo9CJU60Fvz83r&#10;7uLmZZukuvrrTaHQ4zAz3zDzZWtrcSYfKscaHgcKBHHuTMWFht3nW38CIkRkg7Vj0nClAMtFtzPH&#10;zLgLb+i8jYVIEA4ZaihjbDIpQ16SxTBwDXHyvpy3GJP0hTQeLwluazlUaiwtVpwWSmzotaT8tP2x&#10;GlbTyer744nXt83xQIf98fQ89Errh177MgMRqY3/4b/2u9EwGqsR/L5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yp87HAAAA3QAAAA8AAAAAAAAAAAAAAAAAmAIAAGRy&#10;cy9kb3ducmV2LnhtbFBLBQYAAAAABAAEAPUAAACMAwAAAAA=&#10;" fillcolor="black" stroked="f"/>
                  <v:rect id="Rectangle 3543" o:spid="_x0000_s4558" style="position:absolute;left:835;top:357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uscA&#10;AADdAAAADwAAAGRycy9kb3ducmV2LnhtbESPQWsCMRSE74L/ITyhN02qVuzWKFUo9CJU20O9PTev&#10;u4ubl22S6uqvN4LQ4zAz3zCzRWtrcSQfKscaHgcKBHHuTMWFhq/Pt/4URIjIBmvHpOFMARbzbmeG&#10;mXEn3tBxGwuRIBwy1FDG2GRShrwki2HgGuLk/ThvMSbpC2k8nhLc1nKo1ERarDgtlNjQqqT8sP2z&#10;GpbP0+Xvx5jXl81+R7vv/eFp6JXWD7329QVEpDb+h+/td6NhNFFjuL1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bP7rHAAAA3QAAAA8AAAAAAAAAAAAAAAAAmAIAAGRy&#10;cy9kb3ducmV2LnhtbFBLBQYAAAAABAAEAPUAAACMAwAAAAA=&#10;" fillcolor="black" stroked="f"/>
                  <v:rect id="Rectangle 3544" o:spid="_x0000_s4559" style="position:absolute;left:835;top:35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aIccA&#10;AADdAAAADwAAAGRycy9kb3ducmV2LnhtbESPT2sCMRTE7wW/Q3hCbzWp/7Bbo1Sh0Iugtod6e25e&#10;dxc3L9sk1dVPbwShx2FmfsNM562txZF8qBxreO4pEMS5MxUXGr4+358mIEJENlg7Jg1nCjCfdR6m&#10;mBl34g0dt7EQCcIhQw1ljE0mZchLshh6riFO3o/zFmOSvpDG4ynBbS37So2lxYrTQokNLUvKD9s/&#10;q2HxMln8roe8umz2O9p97w+jvldaP3bbt1cQkdr4H763P4yGwViN4PY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XmiHHAAAA3QAAAA8AAAAAAAAAAAAAAAAAmAIAAGRy&#10;cy9kb3ducmV2LnhtbFBLBQYAAAAABAAEAPUAAACMAwAAAAA=&#10;" fillcolor="black" stroked="f"/>
                  <v:rect id="Rectangle 3545" o:spid="_x0000_s4560" style="position:absolute;left:835;top:35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EVsgA&#10;AADdAAAADwAAAGRycy9kb3ducmV2LnhtbESPQUvDQBSE74L/YXmCN7Nr1dDGbIstCF4EWz20t5fs&#10;MwnNvk131zb6692C4HGYmW+YcjHaXhzJh86xhttMgSCunem40fDx/nwzBREissHeMWn4pgCL+eVF&#10;iYVxJ17TcRMbkSAcCtTQxjgUUoa6JYshcwNx8j6dtxiT9I00Hk8Jbns5USqXFjtOCy0OtGqp3m++&#10;rIblbLo8vN3z68+62tFuW+0fJl5pfX01Pj2CiDTG//Bf+8VouMtVDuc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xQRWyAAAAN0AAAAPAAAAAAAAAAAAAAAAAJgCAABk&#10;cnMvZG93bnJldi54bWxQSwUGAAAAAAQABAD1AAAAjQMAAAAA&#10;" fillcolor="black" stroked="f"/>
                  <v:rect id="Rectangle 3546" o:spid="_x0000_s4561" style="position:absolute;left:835;top:35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mhzcgA&#10;AADdAAAADwAAAGRycy9kb3ducmV2LnhtbESPT2sCMRTE74V+h/AKvdWk1qrdGqUKBS+F+uegt+fm&#10;dXdx87JNoq5++qYgeBxm5jfMaNLaWhzJh8qxhueOAkGcO1NxoWG9+nwagggR2WDtmDScKcBkfH83&#10;wsy4Ey/ouIyFSBAOGWooY2wyKUNeksXQcQ1x8n6ctxiT9IU0Hk8JbmvZVaovLVacFkpsaFZSvl8e&#10;rIbp23D6+93jr8tit6XtZrd/7Xql9eND+/EOIlIbb+Fre240vPTVAP7fpCcgx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iaHNyAAAAN0AAAAPAAAAAAAAAAAAAAAAAJgCAABk&#10;cnMvZG93bnJldi54bWxQSwUGAAAAAAQABAD1AAAAjQMAAAAA&#10;" fillcolor="black" stroked="f"/>
                  <v:rect id="Rectangle 3547" o:spid="_x0000_s4562" style="position:absolute;left:835;top:35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1v8QA&#10;AADdAAAADwAAAGRycy9kb3ducmV2LnhtbERPy2oCMRTdF/yHcAV3NVFb0dEoWhC6KdTHQnfXyXVm&#10;cHIzTaJO+/XNotDl4bzny9bW4k4+VI41DPoKBHHuTMWFhsN+8zwBESKywdoxafimAMtF52mOmXEP&#10;3tJ9FwuRQjhkqKGMscmkDHlJFkPfNcSJuzhvMSboC2k8PlK4reVQqbG0WHFqKLGht5Ly6+5mNayn&#10;k/XX5wt//GzPJzodz9fXoVda97rtagYiUhv/xX/ud6NhNFZpbnqTn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Nb/EAAAA3QAAAA8AAAAAAAAAAAAAAAAAmAIAAGRycy9k&#10;b3ducmV2LnhtbFBLBQYAAAAABAAEAPUAAACJAwAAAAA=&#10;" fillcolor="black" stroked="f"/>
                  <v:rect id="Rectangle 3548" o:spid="_x0000_s4563" style="position:absolute;left:835;top:35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QJMcA&#10;AADdAAAADwAAAGRycy9kb3ducmV2LnhtbESPQWsCMRSE70L/Q3hCb5poW9HVKLVQ6EWo1oPenpvn&#10;7uLmZZukuvrrTaHQ4zAz3zCzRWtrcSYfKscaBn0Fgjh3puJCw/brvTcGESKywdoxabhSgMX8oTPD&#10;zLgLr+m8iYVIEA4ZaihjbDIpQ16SxdB3DXHyjs5bjEn6QhqPlwS3tRwqNZIWK04LJTb0VlJ+2vxY&#10;DcvJePn9+cyr2/qwp/3ucHoZeqX1Y7d9nYKI1Mb/8F/7w2h4GqkJ/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akCTHAAAA3QAAAA8AAAAAAAAAAAAAAAAAmAIAAGRy&#10;cy9kb3ducmV2LnhtbFBLBQYAAAAABAAEAPUAAACMAwAAAAA=&#10;" fillcolor="black" stroked="f"/>
                  <v:rect id="Rectangle 3549" o:spid="_x0000_s4564" style="position:absolute;left:835;top:35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vZMUA&#10;AADdAAAADwAAAGRycy9kb3ducmV2LnhtbERPz2vCMBS+D/Y/hDfYbaa6WbQ2yhSEXQbqPOjt2by1&#10;pc1LTaJ2++uXg7Djx/c7X/SmFVdyvrasYDhIQBAXVtdcKth/rV8mIHxA1thaJgU/5GExf3zIMdP2&#10;xlu67kIpYgj7DBVUIXSZlL6oyKAf2I44ct/WGQwRulJqh7cYblo5SpJUGqw5NlTY0aqiotldjILl&#10;dLI8b97483d7OtLxcGrGI5co9fzUv89ABOrDv/ju/tAKXtNh3B/f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a9kxQAAAN0AAAAPAAAAAAAAAAAAAAAAAJgCAABkcnMv&#10;ZG93bnJldi54bWxQSwUGAAAAAAQABAD1AAAAigMAAAAA&#10;" fillcolor="black" stroked="f"/>
                  <v:rect id="Rectangle 3550" o:spid="_x0000_s4565" style="position:absolute;left:835;top:35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8cA&#10;AADdAAAADwAAAGRycy9kb3ducmV2LnhtbESPQWvCQBSE74X+h+UJvTWb2FY0ukotCL0I1fZQb8/s&#10;Mwlm36a7q0Z/vSsIPQ4z8w0zmXWmEUdyvrasIEtSEMSF1TWXCn6+F89DED4ga2wsk4IzeZhNHx8m&#10;mGt74hUd16EUEcI+RwVVCG0upS8qMugT2xJHb2edwRClK6V2eIpw08h+mg6kwZrjQoUtfVRU7NcH&#10;o2A+Gs7/vl55eVltN7T53e7f+i5V6qnXvY9BBOrCf/je/tQKXgZZ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1Cv/HAAAA3QAAAA8AAAAAAAAAAAAAAAAAmAIAAGRy&#10;cy9kb3ducmV2LnhtbFBLBQYAAAAABAAEAPUAAACMAwAAAAA=&#10;" fillcolor="black" stroked="f"/>
                  <v:rect id="Rectangle 3551" o:spid="_x0000_s4566" style="position:absolute;left:835;top:354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eUiMcA&#10;AADdAAAADwAAAGRycy9kb3ducmV2LnhtbESPQWvCQBSE74X+h+UJvTUb01Y0ukotCL0I1fZQb8/s&#10;Mwlm36a7q0Z/vSsIPQ4z8w0zmXWmEUdyvrasoJ+kIIgLq2suFfx8L56HIHxA1thYJgVn8jCbPj5M&#10;MNf2xCs6rkMpIoR9jgqqENpcSl9UZNAntiWO3s46gyFKV0rt8BThppFZmg6kwZrjQoUtfVRU7NcH&#10;o2A+Gs7/vl55eVltN7T53e7fMpcq9dTr3scgAnXhP3xvf2oFL4N+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nlIjHAAAA3QAAAA8AAAAAAAAAAAAAAAAAmAIAAGRy&#10;cy9kb3ducmV2LnhtbFBLBQYAAAAABAAEAPUAAACMAwAAAAA=&#10;" fillcolor="black" stroked="f"/>
                  <v:rect id="Rectangle 3552" o:spid="_x0000_s4567" style="position:absolute;left:835;top:353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xE8cA&#10;AADdAAAADwAAAGRycy9kb3ducmV2LnhtbESPT2sCMRTE7wW/Q3iCt5pVq+hqlCoUein476C35+a5&#10;u7h52SapbvvpG0HwOMzMb5jZojGVuJLzpWUFvW4CgjizuuRcwX738ToG4QOyxsoyKfglD4t562WG&#10;qbY33tB1G3IRIexTVFCEUKdS+qwgg75ra+Lona0zGKJ0udQObxFuKtlPkpE0WHJcKLCmVUHZZftj&#10;FCwn4+X3+o2//janIx0Pp8uw7xKlOu3mfQoiUBOe4Uf7UysYjHoD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rMRPHAAAA3QAAAA8AAAAAAAAAAAAAAAAAmAIAAGRy&#10;cy9kb3ducmV2LnhtbFBLBQYAAAAABAAEAPUAAACMAwAAAAA=&#10;" fillcolor="black" stroked="f"/>
                  <v:rect id="Rectangle 3553" o:spid="_x0000_s4568" style="position:absolute;left:835;top:35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pZ8cA&#10;AADdAAAADwAAAGRycy9kb3ducmV2LnhtbESPT2sCMRTE7wW/Q3iCt5rVquhqlFoo9FLw30Fvz81z&#10;d3Hzsk2ibvvpG0HwOMzMb5jZojGVuJLzpWUFvW4CgjizuuRcwW77+ToG4QOyxsoyKfglD4t562WG&#10;qbY3XtN1E3IRIexTVFCEUKdS+qwgg75ra+LonawzGKJ0udQObxFuKtlPkpE0WHJcKLCmj4Ky8+Zi&#10;FCwn4+XPasDff+vjgQ7743nYd4lSnXbzPgURqAnP8KP9pRW8jXoD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CqWfHAAAA3QAAAA8AAAAAAAAAAAAAAAAAmAIAAGRy&#10;cy9kb3ducmV2LnhtbFBLBQYAAAAABAAEAPUAAACMAwAAAAA=&#10;" fillcolor="black" stroked="f"/>
                  <v:rect id="Rectangle 3554" o:spid="_x0000_s4569" style="position:absolute;left:835;top:35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M/McA&#10;AADdAAAADwAAAGRycy9kb3ducmV2LnhtbESPT2sCMRTE74LfITzBm2a1VXQ1Si0UeinUPwe9PTfP&#10;3cXNyzaJuu2nbwTB4zAzv2Hmy8ZU4krOl5YVDPoJCOLM6pJzBbvtR28CwgdkjZVlUvBLHpaLdmuO&#10;qbY3XtN1E3IRIexTVFCEUKdS+qwgg75va+LonawzGKJ0udQObxFuKjlMkrE0WHJcKLCm94Ky8+Zi&#10;FKymk9XP9yt//a2PBzrsj+fR0CVKdTvN2wxEoCY8w4/2p1bwMh6M4P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ODPzHAAAA3QAAAA8AAAAAAAAAAAAAAAAAmAIAAGRy&#10;cy9kb3ducmV2LnhtbFBLBQYAAAAABAAEAPUAAACMAwAAAAA=&#10;" fillcolor="black" stroked="f"/>
                  <v:rect id="Rectangle 3555" o:spid="_x0000_s4570" style="position:absolute;left:835;top:35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Si8cA&#10;AADdAAAADwAAAGRycy9kb3ducmV2LnhtbESPQWvCQBSE74X+h+UJvTUbbRs0ukoVCr0I1fZQb8/s&#10;Mwlm38bdrUZ/vSsIPQ4z8w0zmXWmEUdyvrasoJ+kIIgLq2suFfx8fzwPQfiArLGxTArO5GE2fXyY&#10;YK7tiVd0XIdSRAj7HBVUIbS5lL6oyKBPbEscvZ11BkOUrpTa4SnCTSMHaZpJgzXHhQpbWlRU7Nd/&#10;RsF8NJwfvl55eVltN7T53e7fBi5V6qnXvY9BBOrCf/je/tQKXrJ+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ckovHAAAA3QAAAA8AAAAAAAAAAAAAAAAAmAIAAGRy&#10;cy9kb3ducmV2LnhtbFBLBQYAAAAABAAEAPUAAACMAwAAAAA=&#10;" fillcolor="black" stroked="f"/>
                  <v:rect id="Rectangle 3556" o:spid="_x0000_s4571" style="position:absolute;left:835;top:35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A3EMcA&#10;AADdAAAADwAAAGRycy9kb3ducmV2LnhtbESPT2sCMRTE74LfITyhN81qW7Vbo1Sh0EvBf4d6e25e&#10;dxc3L9sk6uqnbwTB4zAzv2Ems8ZU4kTOl5YV9HsJCOLM6pJzBdvNZ3cMwgdkjZVlUnAhD7NpuzXB&#10;VNszr+i0DrmIEPYpKihCqFMpfVaQQd+zNXH0fq0zGKJ0udQOzxFuKjlIkqE0WHJcKLCmRUHZYX00&#10;CuZv4/nf8oW/r6v9jnY/+8PrwCVKPXWaj3cQgZrwCN/bX1rB87A/gtub+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QNxDHAAAA3QAAAA8AAAAAAAAAAAAAAAAAmAIAAGRy&#10;cy9kb3ducmV2LnhtbFBLBQYAAAAABAAEAPUAAACMAwAAAAA=&#10;" fillcolor="black" stroked="f"/>
                  <v:rect id="Rectangle 3557" o:spid="_x0000_s4572" style="position:absolute;left:835;top:35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YsUA&#10;AADdAAAADwAAAGRycy9kb3ducmV2LnhtbERPz2vCMBS+D/Y/hDfYbaa6WbQ2yhSEXQbqPOjt2by1&#10;pc1LTaJ2++uXg7Djx/c7X/SmFVdyvrasYDhIQBAXVtdcKth/rV8mIHxA1thaJgU/5GExf3zIMdP2&#10;xlu67kIpYgj7DBVUIXSZlL6oyKAf2I44ct/WGQwRulJqh7cYblo5SpJUGqw5NlTY0aqiotldjILl&#10;dLI8b97483d7OtLxcGrGI5co9fzUv89ABOrDv/ju/tAKXtNhnBvf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6NixQAAAN0AAAAPAAAAAAAAAAAAAAAAAJgCAABkcnMv&#10;ZG93bnJldi54bWxQSwUGAAAAAAQABAD1AAAAigMAAAAA&#10;" fillcolor="black" stroked="f"/>
                  <v:rect id="Rectangle 3558" o:spid="_x0000_s4573" style="position:absolute;left:835;top:351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MG+cgA&#10;AADdAAAADwAAAGRycy9kb3ducmV2LnhtbESPQWvCQBSE7wX/w/IK3upGbUVjVtFCoZdCtT3o7SX7&#10;mgSzb9Pdrab+elcQPA4z8w2TLTvTiCM5X1tWMBwkIIgLq2suFXx/vT1NQfiArLGxTAr+ycNy0XvI&#10;MNX2xBs6bkMpIoR9igqqENpUSl9UZNAPbEscvR/rDIYoXSm1w1OEm0aOkmQiDdYcFyps6bWi4rD9&#10;MwrWs+n69/OZP86bfE/7XX54GblEqf5jt5qDCNSFe/jWftcKxpPhDK5v4hO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gwb5yAAAAN0AAAAPAAAAAAAAAAAAAAAAAJgCAABk&#10;cnMvZG93bnJldi54bWxQSwUGAAAAAAQABAD1AAAAjQMAAAAA&#10;" fillcolor="black" stroked="f"/>
                  <v:rect id="Rectangle 3559" o:spid="_x0000_s4574" style="position:absolute;left:835;top:35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l2cUA&#10;AADdAAAADwAAAGRycy9kb3ducmV2LnhtbERPu27CMBTdK/EP1kViKw6hIJrGIKiE1KUSr6FsN/Ft&#10;EhFfp7aBtF9fD5U6Hp13vupNK27kfGNZwWScgCAurW64UnA6bh8XIHxA1thaJgXf5GG1HDzkmGl7&#10;5z3dDqESMYR9hgrqELpMSl/WZNCPbUccuU/rDIYIXSW1w3sMN61Mk2QuDTYcG2rs6LWm8nK4GgWb&#10;58Xma/fE7z/74kznj+IyS12i1GjYr19ABOrDv/jP/aYVTOdp3B/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WXZxQAAAN0AAAAPAAAAAAAAAAAAAAAAAJgCAABkcnMv&#10;ZG93bnJldi54bWxQSwUGAAAAAAQABAD1AAAAigMAAAAA&#10;" fillcolor="black" stroked="f"/>
                  <v:rect id="Rectangle 3560" o:spid="_x0000_s4575" style="position:absolute;left:835;top:350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nAQ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L4Os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ZwELHAAAA3QAAAA8AAAAAAAAAAAAAAAAAmAIAAGRy&#10;cy9kb3ducmV2LnhtbFBLBQYAAAAABAAEAPUAAACMAwAAAAA=&#10;" fillcolor="black" stroked="f"/>
                  <v:rect id="Rectangle 3561" o:spid="_x0000_s4576" style="position:absolute;left:835;top:34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eNccA&#10;AADdAAAADwAAAGRycy9kb3ducmV2LnhtbESPQWsCMRSE7wX/Q3iCt5p1raJbo2ih0EtBbQ96e25e&#10;dxc3L9sk1a2/3giCx2FmvmFmi9bU4kTOV5YVDPoJCOLc6ooLBd9f788TED4ga6wtk4J/8rCYd55m&#10;mGl75g2dtqEQEcI+QwVlCE0mpc9LMuj7tiGO3o91BkOUrpDa4TnCTS3TJBlLgxXHhRIbeispP27/&#10;jILVdLL6Xb/w52Vz2NN+dziOUpco1eu2y1cQgdrwCN/bH1rBcJym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LXjXHAAAA3QAAAA8AAAAAAAAAAAAAAAAAmAIAAGRy&#10;cy9kb3ducmV2LnhtbFBLBQYAAAAABAAEAPUAAACMAwAAAAA=&#10;" fillcolor="black" stroked="f"/>
                  <v:rect id="Rectangle 3562" o:spid="_x0000_s4577" style="position:absolute;left:835;top:34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7rscA&#10;AADdAAAADwAAAGRycy9kb3ducmV2LnhtbESPQWsCMRSE70L/Q3iF3jTrakVXo9SC4EWotod6e26e&#10;u4ubl20SdfXXm0Khx2FmvmFmi9bU4kLOV5YV9HsJCOLc6ooLBV+fq+4YhA/IGmvLpOBGHhbzp84M&#10;M22vvKXLLhQiQthnqKAMocmk9HlJBn3PNsTRO1pnMETpCqkdXiPc1DJNkpE0WHFcKLGh95Ly0+5s&#10;FCwn4+XPx5A39+1hT/vvw+k1dYlSL8/t2xREoDb8h//aa61gMEo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H+67HAAAA3QAAAA8AAAAAAAAAAAAAAAAAmAIAAGRy&#10;cy9kb3ducmV2LnhtbFBLBQYAAAAABAAEAPUAAACMAwAAAAA=&#10;" fillcolor="black" stroked="f"/>
                  <v:rect id="Rectangle 3563" o:spid="_x0000_s4578" style="position:absolute;left:835;top:34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2scA&#10;AADdAAAADwAAAGRycy9kb3ducmV2LnhtbESPQWsCMRSE70L/Q3iF3jTrakVXo1RB8CJU20O9PTfP&#10;3cXNyzZJdfXXm0Khx2FmvmFmi9bU4kLOV5YV9HsJCOLc6ooLBZ8f6+4YhA/IGmvLpOBGHhbzp84M&#10;M22vvKPLPhQiQthnqKAMocmk9HlJBn3PNsTRO1lnMETpCqkdXiPc1DJNkpE0WHFcKLGhVUn5ef9j&#10;FCwn4+X3+5C3993xQIev4/k1dYlSL8/t2xREoDb8h//aG61gMEq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uY9rHAAAA3QAAAA8AAAAAAAAAAAAAAAAAmAIAAGRy&#10;cy9kb3ducmV2LnhtbFBLBQYAAAAABAAEAPUAAACMAwAAAAA=&#10;" fillcolor="black" stroked="f"/>
                  <v:rect id="Rectangle 3564" o:spid="_x0000_s4579" style="position:absolute;left:835;top:348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GQcgA&#10;AADdAAAADwAAAGRycy9kb3ducmV2LnhtbESPT2sCMRTE74V+h/AKvdWs6x90NUoVBC+C2h7q7bl5&#10;7i5uXrZJqquf3hQKPQ4z8xtmOm9NLS7kfGVZQbeTgCDOra64UPD5sXobgfABWWNtmRTcyMN89vw0&#10;xUzbK+/osg+FiBD2GSooQ2gyKX1ekkHfsQ1x9E7WGQxRukJqh9cIN7VMk2QoDVYcF0psaFlSft7/&#10;GAWL8Wjxve3z5r47HujwdTwPUpco9frSvk9ABGrDf/ivvdYKesN0A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sZByAAAAN0AAAAPAAAAAAAAAAAAAAAAAJgCAABk&#10;cnMvZG93bnJldi54bWxQSwUGAAAAAAQABAD1AAAAjQMAAAAA&#10;" fillcolor="black" stroked="f"/>
                  <v:rect id="Rectangle 3565" o:spid="_x0000_s4580" style="position:absolute;left:835;top:34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YNscA&#10;AADdAAAADwAAAGRycy9kb3ducmV2LnhtbESPQWvCQBSE70L/w/KE3nRjWoNNXaUWhF4EtT3U2zP7&#10;mgSzb9PdVaO/3hUKPQ4z8w0znXemESdyvrasYDRMQBAXVtdcKvj6XA4mIHxA1thYJgUX8jCfPfSm&#10;mGt75g2dtqEUEcI+RwVVCG0upS8qMuiHtiWO3o91BkOUrpTa4TnCTSPTJMmkwZrjQoUtvVdUHLZH&#10;o2DxMln8rp95dd3sd7T73h/GqUuUeux3b68gAnXhP/zX/tAKnrI0g/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wWDbHAAAA3QAAAA8AAAAAAAAAAAAAAAAAmAIAAGRy&#10;cy9kb3ducmV2LnhtbFBLBQYAAAAABAAEAPUAAACMAwAAAAA=&#10;" fillcolor="black" stroked="f"/>
                  <v:rect id="Rectangle 3566" o:spid="_x0000_s4581" style="position:absolute;left:835;top:34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9rcgA&#10;AADdAAAADwAAAGRycy9kb3ducmV2LnhtbESPQWsCMRSE74L/ITyhN826tdZujVKFgpdCtR709tw8&#10;dxc3L9sk6ra/vikIHoeZ+YaZzltTiws5X1lWMBwkIIhzqysuFGy/3vsTED4ga6wtk4If8jCfdTtT&#10;zLS98poum1CICGGfoYIyhCaT0uclGfQD2xBH72idwRClK6R2eI1wU8s0ScbSYMVxocSGliXlp83Z&#10;KFi8TBbfnyP++F0f9rTfHU5PqUuUeui1b68gArXhHr61V1rB4zh9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PP2tyAAAAN0AAAAPAAAAAAAAAAAAAAAAAJgCAABk&#10;cnMvZG93bnJldi54bWxQSwUGAAAAAAQABAD1AAAAjQMAAAAA&#10;" fillcolor="black" stroked="f"/>
                  <v:rect id="Rectangle 3567" o:spid="_x0000_s4582" style="position:absolute;left:835;top:33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p38UA&#10;AADdAAAADwAAAGRycy9kb3ducmV2LnhtbERPu27CMBTdK/EP1kViKw6hIJrGIKiE1KUSr6FsN/Ft&#10;EhFfp7aBtF9fD5U6Hp13vupNK27kfGNZwWScgCAurW64UnA6bh8XIHxA1thaJgXf5GG1HDzkmGl7&#10;5z3dDqESMYR9hgrqELpMSl/WZNCPbUccuU/rDIYIXSW1w3sMN61Mk2QuDTYcG2rs6LWm8nK4GgWb&#10;58Xma/fE7z/74kznj+IyS12i1GjYr19ABOrDv/jP/aYVTOdpnBvf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2nfxQAAAN0AAAAPAAAAAAAAAAAAAAAAAJgCAABkcnMv&#10;ZG93bnJldi54bWxQSwUGAAAAAAQABAD1AAAAigMAAAAA&#10;" fillcolor="black" stroked="f"/>
                  <v:rect id="Rectangle 3568" o:spid="_x0000_s4583" style="position:absolute;left:835;top:33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McA&#10;AADdAAAADwAAAGRycy9kb3ducmV2LnhtbESPQWsCMRSE74L/IbxCb5rtVkVXo6hQ8FJQ20O9PTfP&#10;3cXNy5qkuvXXm0Khx2FmvmFmi9bU4krOV5YVvPQTEMS51RUXCj4/3npjED4ga6wtk4If8rCYdzsz&#10;zLS98Y6u+1CICGGfoYIyhCaT0uclGfR92xBH72SdwRClK6R2eItwU8s0SUbSYMVxocSG1iXl5/23&#10;UbCajFeX7YDf77vjgQ5fx/MwdYlSz0/tcgoiUBv+w3/tjVbwOkon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vzETHAAAA3QAAAA8AAAAAAAAAAAAAAAAAmAIAAGRy&#10;cy9kb3ducmV2LnhtbFBLBQYAAAAABAAEAPUAAACMAwAAAAA=&#10;" fillcolor="black" stroked="f"/>
                  <v:rect id="Rectangle 3569" o:spid="_x0000_s4584" style="position:absolute;left:835;top:3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zBMUA&#10;AADdAAAADwAAAGRycy9kb3ducmV2LnhtbERPu27CMBTdkfgH6yJ1A4dHEU1jEFSqxFKpQIeyXeJL&#10;EiW+DrYLab++HpAYj847W3WmEVdyvrKsYDxKQBDnVldcKPg6vA8XIHxA1thYJgW/5GG17PcyTLW9&#10;8Y6u+1CIGMI+RQVlCG0qpc9LMuhHtiWO3Nk6gyFCV0jt8BbDTSMnSTKXBiuODSW29FZSXu9/jILN&#10;y2Jz+Zzxx9/udKTj96l+nrhEqadBt34FEagLD/HdvdUKpvNp3B/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PMExQAAAN0AAAAPAAAAAAAAAAAAAAAAAJgCAABkcnMv&#10;ZG93bnJldi54bWxQSwUGAAAAAAQABAD1AAAAigMAAAAA&#10;" fillcolor="black" stroked="f"/>
                  <v:rect id="Rectangle 3570" o:spid="_x0000_s4585" style="position:absolute;left:835;top:33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Wn8cA&#10;AADdAAAADwAAAGRycy9kb3ducmV2LnhtbESPT2sCMRTE7wW/Q3iCt5pVq+hqlCoUein476C35+a5&#10;u7h52SapbvvpG0HwOMzMb5jZojGVuJLzpWUFvW4CgjizuuRcwX738ToG4QOyxsoyKfglD4t562WG&#10;qbY33tB1G3IRIexTVFCEUKdS+qwgg75ra+Lona0zGKJ0udQObxFuKtlPkpE0WHJcKLCmVUHZZftj&#10;FCwn4+X3+o2//janIx0Pp8uw7xKlOu3mfQoiUBOe4Uf7UysYjAY9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AVp/HAAAA3QAAAA8AAAAAAAAAAAAAAAAAmAIAAGRy&#10;cy9kb3ducmV2LnhtbFBLBQYAAAAABAAEAPUAAACMAwAAAAA=&#10;" fillcolor="black" stroked="f"/>
                  <v:rect id="Rectangle 3571" o:spid="_x0000_s4586" style="position:absolute;left:835;top:335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I6McA&#10;AADdAAAADwAAAGRycy9kb3ducmV2LnhtbESPQWsCMRSE70L/Q3iF3jTrakVXo9SC4EWotod6e26e&#10;u4ubl20SdfXXm0Khx2FmvmFmi9bU4kLOV5YV9HsJCOLc6ooLBV+fq+4YhA/IGmvLpOBGHhbzp84M&#10;M22vvKXLLhQiQthnqKAMocmk9HlJBn3PNsTRO1pnMETpCqkdXiPc1DJNkpE0WHFcKLGh95Ly0+5s&#10;FCwn4+XPx5A39+1hT/vvw+k1dYlSL8/t2xREoDb8h//aa61gMBqk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SyOjHAAAA3QAAAA8AAAAAAAAAAAAAAAAAmAIAAGRy&#10;cy9kb3ducmV2LnhtbFBLBQYAAAAABAAEAPUAAACMAwAAAAA=&#10;" fillcolor="black" stroked="f"/>
                  <v:rect id="Rectangle 3572" o:spid="_x0000_s4587" style="position:absolute;left:835;top:335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5tc8cA&#10;AADdAAAADwAAAGRycy9kb3ducmV2LnhtbESPQWsCMRSE70L/Q3gFb5rVtaKrUapQ8CJU20O9PTfP&#10;3cXNyzZJdfXXm0Khx2FmvmHmy9bU4kLOV5YVDPoJCOLc6ooLBZ8fb70JCB+QNdaWScGNPCwXT505&#10;ZtpeeUeXfShEhLDPUEEZQpNJ6fOSDPq+bYijd7LOYIjSFVI7vEa4qeUwScbSYMVxocSG1iXl5/2P&#10;UbCaTlbf7yPe3nfHAx2+jueXoUuU6j63rzMQgdrwH/5rb7SCdJym8PsmPgG5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ebXPHAAAA3QAAAA8AAAAAAAAAAAAAAAAAmAIAAGRy&#10;cy9kb3ducmV2LnhtbFBLBQYAAAAABAAEAPUAAACMAwAAAAA=&#10;" fillcolor="black" stroked="f"/>
                  <v:rect id="Rectangle 3573" o:spid="_x0000_s4588" style="position:absolute;left:835;top:334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1B8cA&#10;AADdAAAADwAAAGRycy9kb3ducmV2LnhtbESPzWsCMRTE74X+D+EJ3mrWT3Q1Si0Uein4ddDbc/Pc&#10;Xdy8bJOo2/71jSB4HGbmN8xs0ZhKXMn50rKCbicBQZxZXXKuYLf9fBuD8AFZY2WZFPySh8X89WWG&#10;qbY3XtN1E3IRIexTVFCEUKdS+qwgg75ja+LonawzGKJ0udQObxFuKtlLkpE0WHJcKLCmj4Ky8+Zi&#10;FCwn4+XPasDff+vjgQ7743nYc4lS7VbzPgURqAnP8KP9pRX0R/0B3N/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39QfHAAAA3QAAAA8AAAAAAAAAAAAAAAAAmAIAAGRy&#10;cy9kb3ducmV2LnhtbFBLBQYAAAAABAAEAPUAAACMAwAAAAA=&#10;" fillcolor="black" stroked="f"/>
                  <v:rect id="Rectangle 3574" o:spid="_x0000_s4589" style="position:absolute;left:835;top:334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tQnMcA&#10;AADdAAAADwAAAGRycy9kb3ducmV2LnhtbESPT2sCMRTE70K/Q3iCN82qVXQ1Si0UeinUPwe9PTfP&#10;3cXNyzaJuu2nbwTB4zAzv2Hmy8ZU4krOl5YV9HsJCOLM6pJzBbvtR3cCwgdkjZVlUvBLHpaLl9Yc&#10;U21vvKbrJuQiQtinqKAIoU6l9FlBBn3P1sTRO1lnMETpcqkd3iLcVHKQJGNpsOS4UGBN7wVl583F&#10;KFhNJ6uf71f++lsfD3TYH8+jgUuU6rSbtxmIQE14hh/tT61gOB6O4P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7UJzHAAAA3QAAAA8AAAAAAAAAAAAAAAAAmAIAAGRy&#10;cy9kb3ducmV2LnhtbFBLBQYAAAAABAAEAPUAAACMAwAAAAA=&#10;" fillcolor="black" stroked="f"/>
                  <v:rect id="Rectangle 3575" o:spid="_x0000_s4590" style="position:absolute;left:835;top:33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nO68cA&#10;AADdAAAADwAAAGRycy9kb3ducmV2LnhtbESPQWsCMRSE7wX/Q3hCbzWrtouuRtFCoReh2h7q7bl5&#10;7i5uXtYk1dVfbwShx2FmvmGm89bU4kTOV5YV9HsJCOLc6ooLBT/fHy8jED4ga6wtk4ILeZjPOk9T&#10;zLQ985pOm1CICGGfoYIyhCaT0uclGfQ92xBHb2+dwRClK6R2eI5wU8tBkqTSYMVxocSG3kvKD5s/&#10;o2A5Hi2PX6+8uq53W9r+7g5vA5co9dxtFxMQgdrwH360P7WCYTpM4f4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pzuvHAAAA3QAAAA8AAAAAAAAAAAAAAAAAmAIAAGRy&#10;cy9kb3ducmV2LnhtbFBLBQYAAAAABAAEAPUAAACMAwAAAAA=&#10;" fillcolor="black" stroked="f"/>
                  <v:rect id="Rectangle 3576" o:spid="_x0000_s4591" style="position:absolute;left:835;top:33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rcMgA&#10;AADdAAAADwAAAGRycy9kb3ducmV2LnhtbESPzWsCMRTE74L/Q3hCb5r1o35sjaKFgpeCWg96e25e&#10;dxc3L9sk1W3/+kYQehxm5jfMfNmYSlzJ+dKygn4vAUGcWV1yruDw8dadgvABWWNlmRT8kIflot2a&#10;Y6rtjXd03YdcRAj7FBUUIdSplD4ryKDv2Zo4ep/WGQxRulxqh7cIN5UcJMlYGiw5LhRY02tB2WX/&#10;bRSsZ9P113bE77+784lOx/PleeASpZ46zeoFRKAm/Icf7Y1WMBwPJ3B/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5WtwyAAAAN0AAAAPAAAAAAAAAAAAAAAAAJgCAABk&#10;cnMvZG93bnJldi54bWxQSwUGAAAAAAQABAD1AAAAjQMAAAAA&#10;" fillcolor="black" stroked="f"/>
                  <v:rect id="Rectangle 3577" o:spid="_x0000_s4592" style="position:absolute;left:835;top:33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sUA&#10;AADdAAAADwAAAGRycy9kb3ducmV2LnhtbERPu27CMBTdkfgH6yJ1A4dHEU1jEFSqxFKpQIeyXeJL&#10;EiW+DrYLab++HpAYj847W3WmEVdyvrKsYDxKQBDnVldcKPg6vA8XIHxA1thYJgW/5GG17PcyTLW9&#10;8Y6u+1CIGMI+RQVlCG0qpc9LMuhHtiWO3Nk6gyFCV0jt8BbDTSMnSTKXBiuODSW29FZSXu9/jILN&#10;y2Jz+Zzxx9/udKTj96l+nrhEqadBt34FEagLD/HdvdUKpvNpnBv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v8CxQAAAN0AAAAPAAAAAAAAAAAAAAAAAJgCAABkcnMv&#10;ZG93bnJldi54bWxQSwUGAAAAAAQABAD1AAAAigMAAAAA&#10;" fillcolor="black" stroked="f"/>
                  <v:rect id="Rectangle 3578" o:spid="_x0000_s4593" style="position:absolute;left:835;top:332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amccA&#10;AADdAAAADwAAAGRycy9kb3ducmV2LnhtbESPT2sCMRTE74V+h/AK3mpWraKrUVQo9FLw30Fvz81z&#10;d3HzsiapbvvpG0HwOMzMb5jJrDGVuJLzpWUFnXYCgjizuuRcwW77+T4E4QOyxsoyKfglD7Pp68sE&#10;U21vvKbrJuQiQtinqKAIoU6l9FlBBn3b1sTRO1lnMETpcqkd3iLcVLKbJANpsOS4UGBNy4Ky8+bH&#10;KFiMhovL6oO//9bHAx32x3O/6xKlWm/NfAwiUBOe4Uf7SyvoDXoj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2WpnHAAAA3QAAAA8AAAAAAAAAAAAAAAAAmAIAAGRy&#10;cy9kb3ducmV2LnhtbFBLBQYAAAAABAAEAPUAAACMAwAAAAA=&#10;" fillcolor="black" stroked="f"/>
                  <v:rect id="Rectangle 3579" o:spid="_x0000_s4594" style="position:absolute;left:835;top:332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AecQA&#10;AADdAAAADwAAAGRycy9kb3ducmV2LnhtbERPy2oCMRTdF/yHcAV3NeOjYqdGUUFwU6jaRd1dJ9eZ&#10;wcnNmESd+vVmIbg8nPdk1phKXMn50rKCXjcBQZxZXXKu4He3eh+D8AFZY2WZFPyTh9m09TbBVNsb&#10;b+i6DbmIIexTVFCEUKdS+qwgg75ra+LIHa0zGCJ0udQObzHcVLKfJCNpsOTYUGBNy4Ky0/ZiFCw+&#10;x4vzz5C/75vDnvZ/h9NH3yVKddrN/AtEoCa8xE/3WisYjIZxf3wTn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KgHnEAAAA3QAAAA8AAAAAAAAAAAAAAAAAmAIAAGRycy9k&#10;b3ducmV2LnhtbFBLBQYAAAAABAAEAPUAAACJAwAAAAA=&#10;" fillcolor="black" stroked="f"/>
                  <v:rect id="Rectangle 3580" o:spid="_x0000_s4595" style="position:absolute;left:835;top:33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l4scA&#10;AADdAAAADwAAAGRycy9kb3ducmV2LnhtbESPT2sCMRTE7wW/Q3iCt5rVquhqlFoo9FLw30Fvz81z&#10;d3Hzsk2ibvvpG0HwOMzMb5jZojGVuJLzpWUFvW4CgjizuuRcwW77+ToG4QOyxsoyKfglD4t562WG&#10;qbY3XtN1E3IRIexTVFCEUKdS+qwgg75ra+LonawzGKJ0udQObxFuKtlPkpE0WHJcKLCmj4Ky8+Zi&#10;FCwn4+XPasDff+vjgQ7743nYd4lSnXbzPgURqAnP8KP9pRW8jQY9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GJeLHAAAA3QAAAA8AAAAAAAAAAAAAAAAAmAIAAGRy&#10;cy9kb3ducmV2LnhtbFBLBQYAAAAABAAEAPUAAACMAwAAAAA=&#10;" fillcolor="black" stroked="f"/>
                  <v:rect id="Rectangle 3581" o:spid="_x0000_s4596" style="position:absolute;left:835;top:33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7lccA&#10;AADdAAAADwAAAGRycy9kb3ducmV2LnhtbESPQWsCMRSE70L/Q3iF3jTrakVXo1RB8CJU20O9PTfP&#10;3cXNyzZJdfXXm0Khx2FmvmFmi9bU4kLOV5YV9HsJCOLc6ooLBZ8f6+4YhA/IGmvLpOBGHhbzp84M&#10;M22vvKPLPhQiQthnqKAMocmk9HlJBn3PNsTRO1lnMETpCqkdXiPc1DJNkpE0WHFcKLGhVUn5ef9j&#10;FCwn4+X3+5C3993xQIev4/k1dYlSL8/t2xREoDb8h//aG61gMBqm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Uu5XHAAAA3QAAAA8AAAAAAAAAAAAAAAAAmAIAAGRy&#10;cy9kb3ducmV2LnhtbFBLBQYAAAAABAAEAPUAAACMAwAAAAA=&#10;" fillcolor="black" stroked="f"/>
                  <v:rect id="Rectangle 3582" o:spid="_x0000_s4597" style="position:absolute;left:835;top:33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eDscA&#10;AADdAAAADwAAAGRycy9kb3ducmV2LnhtbESPzWsCMRTE74X+D+EJ3mrWT3Q1Si0Uein4ddDbc/Pc&#10;Xdy8bJOo2/71jSB4HGbmN8xs0ZhKXMn50rKCbicBQZxZXXKuYLf9fBuD8AFZY2WZFPySh8X89WWG&#10;qbY3XtN1E3IRIexTVFCEUKdS+qwgg75ja+LonawzGKJ0udQObxFuKtlLkpE0WHJcKLCmj4Ky8+Zi&#10;FCwn4+XPasDff+vjgQ7743nYc4lS7VbzPgURqAnP8KP9pRX0R4M+3N/EJ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YHg7HAAAA3QAAAA8AAAAAAAAAAAAAAAAAmAIAAGRy&#10;cy9kb3ducmV2LnhtbFBLBQYAAAAABAAEAPUAAACMAwAAAAA=&#10;" fillcolor="black" stroked="f"/>
                  <v:rect id="Rectangle 3583" o:spid="_x0000_s4598" style="position:absolute;left:835;top:33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GescA&#10;AADdAAAADwAAAGRycy9kb3ducmV2LnhtbESPQWsCMRSE74L/ITyhN82qW9HVKFUQvBSq7aHenpvn&#10;7uLmZZukuvXXm0Khx2FmvmEWq9bU4krOV5YVDAcJCOLc6ooLBR/v2/4UhA/IGmvLpOCHPKyW3c4C&#10;M21vvKfrIRQiQthnqKAMocmk9HlJBv3ANsTRO1tnMETpCqkd3iLc1HKUJBNpsOK4UGJDm5Lyy+Hb&#10;KFjPpuuvt5Rf7/vTkY6fp8vzyCVKPfXalzmIQG34D/+1d1rBeJKm8PsmPg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xhnrHAAAA3QAAAA8AAAAAAAAAAAAAAAAAmAIAAGRy&#10;cy9kb3ducmV2LnhtbFBLBQYAAAAABAAEAPUAAACMAwAAAAA=&#10;" fillcolor="black" stroked="f"/>
                  <v:rect id="Rectangle 3584" o:spid="_x0000_s4599" style="position:absolute;left:835;top:33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0j4cgA&#10;AADdAAAADwAAAGRycy9kb3ducmV2LnhtbESPQWvCQBSE7wX/w/KE3upGq6Ixq2ih0Euh2h709sw+&#10;k2D2bbq7jWl/fVcQPA4z8w2TrTpTi5acrywrGA4SEMS51RUXCr4+X59mIHxA1lhbJgW/5GG17D1k&#10;mGp74S21u1CICGGfooIyhCaV0uclGfQD2xBH72SdwRClK6R2eIlwU8tRkkylwYrjQokNvZSUn3c/&#10;RsFmPtt8f4z5/W97PNBhfzxPRi5R6rHfrRcgAnXhHr6137SC5+l4At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fSPhyAAAAN0AAAAPAAAAAAAAAAAAAAAAAJgCAABk&#10;cnMvZG93bnJldi54bWxQSwUGAAAAAAQABAD1AAAAjQMAAAAA&#10;" fillcolor="black" stroked="f"/>
                  <v:rect id="Rectangle 3585" o:spid="_x0000_s4600" style="position:absolute;left:835;top:32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9lsgA&#10;AADdAAAADwAAAGRycy9kb3ducmV2LnhtbESPT2sCMRTE7wW/Q3hCbzXrny66GkWFQi9CtT3U23Pz&#10;3F3cvKxJqquf3hQKPQ4z8xtmtmhNLS7kfGVZQb+XgCDOra64UPD1+fYyBuEDssbaMim4kYfFvPM0&#10;w0zbK2/psguFiBD2GSooQ2gyKX1ekkHfsw1x9I7WGQxRukJqh9cIN7UcJEkqDVYcF0psaF1Sftr9&#10;GAWryXh1/hjx5r497Gn/fTi9Dlyi1HO3XU5BBGrDf/iv/a4VDNNRCr9v4hO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r72WyAAAAN0AAAAPAAAAAAAAAAAAAAAAAJgCAABk&#10;cnMvZG93bnJldi54bWxQSwUGAAAAAAQABAD1AAAAjQMAAAAA&#10;" fillcolor="black" stroked="f"/>
                  <v:rect id="Rectangle 3586" o:spid="_x0000_s4601" style="position:absolute;left:835;top:32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MYDccA&#10;AADdAAAADwAAAGRycy9kb3ducmV2LnhtbESPT2sCMRTE7wW/Q3iF3mq2/u9qFC0IXgS1HurtuXnu&#10;Lm5e1iTVbT99Iwg9DjPzG2Yya0wlruR8aVnBWzsBQZxZXXKuYP+5fB2B8AFZY2WZFPyQh9m09TTB&#10;VNsbb+m6C7mIEPYpKihCqFMpfVaQQd+2NXH0TtYZDFG6XGqHtwg3lewkyUAaLDkuFFjTR0HZefdt&#10;FCzeR4vLpsfr3+3xQIev47nfcYlSL8/NfAwiUBP+w4/2SivoDnpDu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jGA3HAAAA3QAAAA8AAAAAAAAAAAAAAAAAmAIAAGRy&#10;cy9kb3ducmV2LnhtbFBLBQYAAAAABAAEAPUAAACMAwAAAAA=&#10;" fillcolor="black" stroked="f"/>
                  <v:rect id="Rectangle 3587" o:spid="_x0000_s4602" style="position:absolute;left:835;top:32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Mf8QA&#10;AADdAAAADwAAAGRycy9kb3ducmV2LnhtbERPy2oCMRTdF/yHcAV3NeOjYqdGUUFwU6jaRd1dJ9eZ&#10;wcnNmESd+vVmIbg8nPdk1phKXMn50rKCXjcBQZxZXXKu4He3eh+D8AFZY2WZFPyTh9m09TbBVNsb&#10;b+i6DbmIIexTVFCEUKdS+qwgg75ra+LIHa0zGCJ0udQObzHcVLKfJCNpsOTYUGBNy4Ky0/ZiFCw+&#10;x4vzz5C/75vDnvZ/h9NH3yVKddrN/AtEoCa8xE/3WisYjIZxbnwTn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8jH/EAAAA3QAAAA8AAAAAAAAAAAAAAAAAmAIAAGRycy9k&#10;b3ducmV2LnhtbFBLBQYAAAAABAAEAPUAAACJAwAAAAA=&#10;" fillcolor="black" stroked="f"/>
                  <v:rect id="Rectangle 3588" o:spid="_x0000_s4603" style="position:absolute;left:835;top:328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p5McA&#10;AADdAAAADwAAAGRycy9kb3ducmV2LnhtbESPT2sCMRTE74V+h/AK3mpWq6KrUbRQ6KXgv4Penpvn&#10;7uLmZU2ibvvpG0HwOMzMb5jJrDGVuJLzpWUFnXYCgjizuuRcwXbz9T4E4QOyxsoyKfglD7Pp68sE&#10;U21vvKLrOuQiQtinqKAIoU6l9FlBBn3b1sTRO1pnMETpcqkd3iLcVLKbJANpsOS4UGBNnwVlp/XF&#10;KFiMhovzssc/f6vDnva7w6nfdYlSrbdmPgYRqAnP8KP9rRV8DHoj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wKeTHAAAA3QAAAA8AAAAAAAAAAAAAAAAAmAIAAGRy&#10;cy9kb3ducmV2LnhtbFBLBQYAAAAABAAEAPUAAACMAwAAAAA=&#10;" fillcolor="black" stroked="f"/>
                  <v:rect id="Rectangle 3589" o:spid="_x0000_s4604" style="position:absolute;left:835;top:32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WpMMA&#10;AADdAAAADwAAAGRycy9kb3ducmV2LnhtbERPy2oCMRTdF/yHcIXuasYnOhpFhUI3BbUudHedXGcG&#10;JzdjkurYrzcLocvDec8WjanEjZwvLSvodhIQxJnVJecK9j+fH2MQPiBrrCyTggd5WMxbbzNMtb3z&#10;lm67kIsYwj5FBUUIdSqlzwoy6Du2Jo7c2TqDIUKXS+3wHsNNJXtJMpIGS44NBda0Lii77H6NgtVk&#10;vLpuBvz9tz0d6Xg4XYY9lyj13m6WUxCBmvAvfrm/tIL+aBj3xz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MWpMMAAADdAAAADwAAAAAAAAAAAAAAAACYAgAAZHJzL2Rv&#10;d25yZXYueG1sUEsFBgAAAAAEAAQA9QAAAIgDAAAAAA==&#10;" fillcolor="black" stroked="f"/>
                  <v:rect id="Rectangle 3590" o:spid="_x0000_s4605" style="position:absolute;left:835;top:327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zP8cA&#10;AADdAAAADwAAAGRycy9kb3ducmV2LnhtbESPT2sCMRTE74LfITzBm2a1VXQ1Si0UeinUPwe9PTfP&#10;3cXNyzaJuu2nbwTB4zAzv2Hmy8ZU4krOl5YVDPoJCOLM6pJzBbvtR28CwgdkjZVlUvBLHpaLdmuO&#10;qbY3XtN1E3IRIexTVFCEUKdS+qwgg75va+LonawzGKJ0udQObxFuKjlMkrE0WHJcKLCm94Ky8+Zi&#10;FKymk9XP9yt//a2PBzrsj+fR0CVKdTvN2wxEoCY8w4/2p1bwMh4N4P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fsz/HAAAA3QAAAA8AAAAAAAAAAAAAAAAAmAIAAGRy&#10;cy9kb3ducmV2LnhtbFBLBQYAAAAABAAEAPUAAACMAwAAAAA=&#10;" fillcolor="black" stroked="f"/>
                  <v:rect id="Rectangle 3591" o:spid="_x0000_s4606" style="position:absolute;left:835;top:327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0tSMgA&#10;AADdAAAADwAAAGRycy9kb3ducmV2LnhtbESPT2sCMRTE74V+h/AKvdWs6x90NUoVBC+C2h7q7bl5&#10;7i5uXrZJqquf3hQKPQ4z8xtmOm9NLS7kfGVZQbeTgCDOra64UPD5sXobgfABWWNtmRTcyMN89vw0&#10;xUzbK+/osg+FiBD2GSooQ2gyKX1ekkHfsQ1x9E7WGQxRukJqh9cIN7VMk2QoDVYcF0psaFlSft7/&#10;GAWL8Wjxve3z5r47HujwdTwPUpco9frSvk9ABGrDf/ivvdYKesNBCr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TS1IyAAAAN0AAAAPAAAAAAAAAAAAAAAAAJgCAABk&#10;cnMvZG93bnJldi54bWxQSwUGAAAAAAQABAD1AAAAjQMAAAAA&#10;" fillcolor="black" stroked="f"/>
                  <v:rect id="Rectangle 3592" o:spid="_x0000_s4607" style="position:absolute;left:835;top:32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GI08cA&#10;AADdAAAADwAAAGRycy9kb3ducmV2LnhtbESPT2sCMRTE70K/Q3iCN82qVXQ1Si0UeinUPwe9PTfP&#10;3cXNyzaJuu2nbwTB4zAzv2Hmy8ZU4krOl5YV9HsJCOLM6pJzBbvtR3cCwgdkjZVlUvBLHpaLl9Yc&#10;U21vvKbrJuQiQtinqKAIoU6l9FlBBn3P1sTRO1lnMETpcqkd3iLcVHKQJGNpsOS4UGBN7wVl583F&#10;KFhNJ6uf71f++lsfD3TYH8+jgUuU6rSbtxmIQE14hh/tT61gOB4N4f4mP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BiNPHAAAA3QAAAA8AAAAAAAAAAAAAAAAAmAIAAGRy&#10;cy9kb3ducmV2LnhtbFBLBQYAAAAABAAEAPUAAACMAwAAAAA=&#10;" fillcolor="black" stroked="f"/>
                  <v:rect id="Rectangle 3593" o:spid="_x0000_s4608" style="position:absolute;left:835;top:32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Qp8gA&#10;AADdAAAADwAAAGRycy9kb3ducmV2LnhtbESPQWvCQBSE7wX/w/KE3upGq6Ixq2ih0Euh2h709sw+&#10;k2D2bbq7jWl/fVcQPA4z8w2TrTpTi5acrywrGA4SEMS51RUXCr4+X59mIHxA1lhbJgW/5GG17D1k&#10;mGp74S21u1CICGGfooIyhCaV0uclGfQD2xBH72SdwRClK6R2eIlwU8tRkkylwYrjQokNvZSUn3c/&#10;RsFmPtt8f4z5/W97PNBhfzxPRi5R6rHfrRcgAnXhHr6137SC5+lkDN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6BCnyAAAAN0AAAAPAAAAAAAAAAAAAAAAAJgCAABk&#10;cnMvZG93bnJldi54bWxQSwUGAAAAAAQABAD1AAAAjQMAAAAA&#10;" fillcolor="black" stroked="f"/>
                  <v:rect id="Rectangle 3594" o:spid="_x0000_s4609" style="position:absolute;left:835;top:32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1PMgA&#10;AADdAAAADwAAAGRycy9kb3ducmV2LnhtbESPT2sCMRTE7wW/Q3hCbzXrnxVdjaJCoReh2h7q7bl5&#10;7i5uXtYk1dVP3xQKPQ4z8xtmvmxNLa7kfGVZQb+XgCDOra64UPD58foyAeEDssbaMim4k4flovM0&#10;x0zbG+/oug+FiBD2GSooQ2gyKX1ekkHfsw1x9E7WGQxRukJqh7cIN7UcJMlYGqw4LpTY0Kak/Lz/&#10;NgrW08n68j7i7WN3PNDh63hOBy5R6rnbrmYgArXhP/zXftMKhuM0hd838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pLU8yAAAAN0AAAAPAAAAAAAAAAAAAAAAAJgCAABk&#10;cnMvZG93bnJldi54bWxQSwUGAAAAAAQABAD1AAAAjQMAAAAA&#10;" fillcolor="black" stroked="f"/>
                  <v:rect id="Rectangle 3595" o:spid="_x0000_s4610" style="position:absolute;left:835;top:32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rS8cA&#10;AADdAAAADwAAAGRycy9kb3ducmV2LnhtbESPT2sCMRTE7wW/Q3hCbzXrv0VXo6hQ6EWotod6e26e&#10;u4ublzVJdfXTN4VCj8PM/IaZL1tTiys5X1lW0O8lIIhzqysuFHx+vL5MQPiArLG2TAru5GG56DzN&#10;MdP2xju67kMhIoR9hgrKEJpMSp+XZND3bEMcvZN1BkOUrpDa4S3CTS0HSZJKgxXHhRIb2pSUn/ff&#10;RsF6Ollf3ke8feyOBzp8Hc/jgUuUeu62qxmIQG34D/+137SCYTpO4fdNf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2K0vHAAAA3QAAAA8AAAAAAAAAAAAAAAAAmAIAAGRy&#10;cy9kb3ducmV2LnhtbFBLBQYAAAAABAAEAPUAAACMAwAAAAA=&#10;" fillcolor="black" stroked="f"/>
                  <v:rect id="Rectangle 3596" o:spid="_x0000_s4611" style="position:absolute;left:835;top:32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O0MgA&#10;AADdAAAADwAAAGRycy9kb3ducmV2LnhtbESPzWsCMRTE70L/h/AKvWm21q+uRqkFoZeCX4d6e26e&#10;u4ubl20Sddu/3giCx2FmfsNMZo2pxJmcLy0reO0kIIgzq0vOFWw3i/YIhA/IGivLpOCPPMymT60J&#10;ptpeeEXndchFhLBPUUERQp1K6bOCDPqOrYmjd7DOYIjS5VI7vES4qWQ3SQbSYMlxocCaPgvKjuuT&#10;UTB/H81/lz3+/l/td7T72R/7XZco9fLcfIxBBGrCI3xvf2kFb4P+EG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Oo7QyAAAAN0AAAAPAAAAAAAAAAAAAAAAAJgCAABk&#10;cnMvZG93bnJldi54bWxQSwUGAAAAAAQABAD1AAAAjQMAAAAA&#10;" fillcolor="black" stroked="f"/>
                  <v:rect id="Rectangle 3597" o:spid="_x0000_s4612" style="position:absolute;left:835;top:324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aosMA&#10;AADdAAAADwAAAGRycy9kb3ducmV2LnhtbERPy2oCMRTdF/yHcIXuasYnOhpFhUI3BbUudHedXGcG&#10;JzdjkurYrzcLocvDec8WjanEjZwvLSvodhIQxJnVJecK9j+fH2MQPiBrrCyTggd5WMxbbzNMtb3z&#10;lm67kIsYwj5FBUUIdSqlzwoy6Du2Jo7c2TqDIUKXS+3wHsNNJXtJMpIGS44NBda0Lii77H6NgtVk&#10;vLpuBvz9tz0d6Xg4XYY9lyj13m6WUxCBmvAvfrm/tIL+aBjnxj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aosMAAADdAAAADwAAAAAAAAAAAAAAAACYAgAAZHJzL2Rv&#10;d25yZXYueG1sUEsFBgAAAAAEAAQA9QAAAIgDAAAAAA==&#10;" fillcolor="black" stroked="f"/>
                  <v:rect id="Rectangle 3598" o:spid="_x0000_s4613" style="position:absolute;left:835;top:324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c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yM4f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vznHAAAA3QAAAA8AAAAAAAAAAAAAAAAAmAIAAGRy&#10;cy9kb3ducmV2LnhtbFBLBQYAAAAABAAEAPUAAACMAwAAAAA=&#10;" fillcolor="black" stroked="f"/>
                  <v:rect id="Rectangle 3599" o:spid="_x0000_s4614" style="position:absolute;left:835;top:324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GcUA&#10;AADdAAAADwAAAGRycy9kb3ducmV2LnhtbERPu27CMBTdkfoP1kViA4dHIwgxqFSqxFKp0A6w3cSX&#10;JCK+Tm0X0n59PVTqeHTe+bY3rbiR841lBdNJAoK4tLrhSsHH+8t4CcIHZI2tZVLwTR62m4dBjpm2&#10;dz7Q7RgqEUPYZ6igDqHLpPRlTQb9xHbEkbtYZzBE6CqpHd5juGnlLElSabDh2FBjR881ldfjl1Gw&#10;Wy13n28Lfv05FGc6n4rr48wlSo2G/dMaRKA+/Iv/3HutYJ6mcX98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9wZxQAAAN0AAAAPAAAAAAAAAAAAAAAAAJgCAABkcnMv&#10;ZG93bnJldi54bWxQSwUGAAAAAAQABAD1AAAAigMAAAAA&#10;" fillcolor="black" stroked="f"/>
                  <v:rect id="Rectangle 3600" o:spid="_x0000_s4615" style="position:absolute;left:835;top:323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gscA&#10;AADdAAAADwAAAGRycy9kb3ducmV2LnhtbESPQWvCQBSE74X+h+UJvTUbbRs0ukoVCr0I1fZQb8/s&#10;Mwlm38bdrUZ/vSsIPQ4z8w0zmXWmEUdyvrasoJ+kIIgLq2suFfx8fzwPQfiArLGxTArO5GE2fXyY&#10;YK7tiVd0XIdSRAj7HBVUIbS5lL6oyKBPbEscvZ11BkOUrpTa4SnCTSMHaZpJgzXHhQpbWlRU7Nd/&#10;RsF8NJwfvl55eVltN7T53e7fBi5V6qnXvY9BBOrCf/je/tQKXrKs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eYLHAAAA3QAAAA8AAAAAAAAAAAAAAAAAmAIAAGRy&#10;cy9kb3ducmV2LnhtbFBLBQYAAAAABAAEAPUAAACMAwAAAAA=&#10;" fillcolor="black" stroked="f"/>
                  <v:rect id="Rectangle 3601" o:spid="_x0000_s4616" style="position:absolute;left:835;top:32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n9ccA&#10;AADdAAAADwAAAGRycy9kb3ducmV2LnhtbESPQWvCQBSE70L/w/KE3nRjWoNNXaUWhF4EtT3U2zP7&#10;mgSzb9PdVaO/3hUKPQ4z8w0znXemESdyvrasYDRMQBAXVtdcKvj6XA4mIHxA1thYJgUX8jCfPfSm&#10;mGt75g2dtqEUEcI+RwVVCG0upS8qMuiHtiWO3o91BkOUrpTa4TnCTSPTJMmkwZrjQoUtvVdUHLZH&#10;o2DxMln8rp95dd3sd7T73h/GqUuUeux3b68gAnXhP/zX/tAKnrIshf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h5/XHAAAA3QAAAA8AAAAAAAAAAAAAAAAAmAIAAGRy&#10;cy9kb3ducmV2LnhtbFBLBQYAAAAABAAEAPUAAACMAwAAAAA=&#10;" fillcolor="black" stroked="f"/>
                  <v:rect id="Rectangle 3602" o:spid="_x0000_s4617" style="position:absolute;left:835;top:32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1CbscA&#10;AADdAAAADwAAAGRycy9kb3ducmV2LnhtbESPQWsCMRSE7wX/Q3hCbzWrtouuRtFCoReh2h7q7bl5&#10;7i5uXtYk1dVfbwShx2FmvmGm89bU4kTOV5YV9HsJCOLc6ooLBT/fHy8jED4ga6wtk4ILeZjPOk9T&#10;zLQ985pOm1CICGGfoYIyhCaT0uclGfQ92xBHb2+dwRClK6R2eI5wU8tBkqTSYMVxocSG3kvKD5s/&#10;o2A5Hi2PX6+8uq53W9r+7g5vA5co9dxtFxMQgdrwH360P7WCYZoO4f4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tQm7HAAAA3QAAAA8AAAAAAAAAAAAAAAAAmAIAAGRy&#10;cy9kb3ducmV2LnhtbFBLBQYAAAAABAAEAPUAAACMAwAAAAA=&#10;" fillcolor="black" stroked="f"/>
                  <v:rect id="Rectangle 3603" o:spid="_x0000_s4618" style="position:absolute;left:835;top:32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TaGsgA&#10;AADdAAAADwAAAGRycy9kb3ducmV2LnhtbESPT2sCMRTE7wW/Q3hCbzXrny66GkWFQi9CtT3U23Pz&#10;3F3cvKxJqquf3hQKPQ4z8xtmtmhNLS7kfGVZQb+XgCDOra64UPD1+fYyBuEDssbaMim4kYfFvPM0&#10;w0zbK2/psguFiBD2GSooQ2gyKX1ekkHfsw1x9I7WGQxRukJqh9cIN7UcJEkqDVYcF0psaF1Sftr9&#10;GAWryXh1/hjx5r497Gn/fTi9Dlyi1HO3XU5BBGrDf/iv/a4VDNN0BL9v4hO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hNoayAAAAN0AAAAPAAAAAAAAAAAAAAAAAJgCAABk&#10;cnMvZG93bnJldi54bWxQSwUGAAAAAAQABAD1AAAAjQMAAAAA&#10;" fillcolor="black" stroked="f"/>
                  <v:rect id="Rectangle 3604" o:spid="_x0000_s4619" style="position:absolute;left:835;top:32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gccA&#10;AADdAAAADwAAAGRycy9kb3ducmV2LnhtbESPT2sCMRTE7wW/Q3hCbzXrv0VXo6hQ6EWotod6e26e&#10;u4ublzVJdfXTN4VCj8PM/IaZL1tTiys5X1lW0O8lIIhzqysuFHx+vL5MQPiArLG2TAru5GG56DzN&#10;MdP2xju67kMhIoR9hgrKEJpMSp+XZND3bEMcvZN1BkOUrpDa4S3CTS0HSZJKgxXHhRIb2pSUn/ff&#10;RsF6Ollf3ke8feyOBzp8Hc/jgUuUeu62qxmIQG34D/+137SCYZqO4fdNf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If4HHAAAA3QAAAA8AAAAAAAAAAAAAAAAAmAIAAGRy&#10;cy9kb3ducmV2LnhtbFBLBQYAAAAABAAEAPUAAACMAwAAAAA=&#10;" fillcolor="black" stroked="f"/>
                  <v:rect id="Rectangle 3605" o:spid="_x0000_s4620" style="position:absolute;left:835;top:32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rh9scA&#10;AADdAAAADwAAAGRycy9kb3ducmV2LnhtbESPT2sCMRTE74V+h/AEbzWrtouuRqkFoZdC/XPQ23Pz&#10;3F3cvGyTqNt++kYQPA4z8xtmOm9NLS7kfGVZQb+XgCDOra64ULDdLF9GIHxA1lhbJgW/5GE+e36a&#10;YqbtlVd0WYdCRAj7DBWUITSZlD4vyaDv2YY4ekfrDIYoXSG1w2uEm1oOkiSVBiuOCyU29FFSflqf&#10;jYLFeLT4+X7lr7/VYU/73eH0NnCJUt1O+z4BEagNj/C9/akVDNM0hdub+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a4fbHAAAA3QAAAA8AAAAAAAAAAAAAAAAAmAIAAGRy&#10;cy9kb3ducmV2LnhtbFBLBQYAAAAABAAEAPUAAACMAwAAAAA=&#10;" fillcolor="black" stroked="f"/>
                  <v:rect id="Rectangle 3606" o:spid="_x0000_s4621" style="position:absolute;left:835;top:321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ZEbcgA&#10;AADdAAAADwAAAGRycy9kb3ducmV2LnhtbESPQWsCMRSE7wX/Q3hCbzWrbbd2axQVCr0UqvWgt+fm&#10;ubu4eVmTqKu/vikIHoeZ+YYZTVpTixM5X1lW0O8lIIhzqysuFKx+P5+GIHxA1lhbJgUX8jAZdx5G&#10;mGl75gWdlqEQEcI+QwVlCE0mpc9LMuh7tiGO3s46gyFKV0jt8BzhppaDJEmlwYrjQokNzUvK98uj&#10;UTB7H84OPy/8fV1sN7RZb/evA5co9dhtpx8gArXhHr61v7SC5zR9g/838QnI8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VkRtyAAAAN0AAAAPAAAAAAAAAAAAAAAAAJgCAABk&#10;cnMvZG93bnJldi54bWxQSwUGAAAAAAQABAD1AAAAjQMAAAAA&#10;" fillcolor="black" stroked="f"/>
                  <v:rect id="Rectangle 3607" o:spid="_x0000_s4622" style="position:absolute;left:835;top:320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QH8UA&#10;AADdAAAADwAAAGRycy9kb3ducmV2LnhtbERPu27CMBTdkfoP1kViA4dHIwgxqFSqxFKp0A6w3cSX&#10;JCK+Tm0X0n59PVTqeHTe+bY3rbiR841lBdNJAoK4tLrhSsHH+8t4CcIHZI2tZVLwTR62m4dBjpm2&#10;dz7Q7RgqEUPYZ6igDqHLpPRlTQb9xHbEkbtYZzBE6CqpHd5juGnlLElSabDh2FBjR881ldfjl1Gw&#10;Wy13n28Lfv05FGc6n4rr48wlSo2G/dMaRKA+/Iv/3HutYJ6mcW58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dAfxQAAAN0AAAAPAAAAAAAAAAAAAAAAAJgCAABkcnMv&#10;ZG93bnJldi54bWxQSwUGAAAAAAQABAD1AAAAigMAAAAA&#10;" fillcolor="black" stroked="f"/>
                  <v:rect id="Rectangle 3608" o:spid="_x0000_s4623" style="position:absolute;left:835;top:320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1hMcA&#10;AADdAAAADwAAAGRycy9kb3ducmV2LnhtbESPQWsCMRSE74L/IbxCb5qt1UVXo2hB8FJQ20O9PTfP&#10;3cXNyzaJuvXXm0Khx2FmvmFmi9bU4krOV5YVvPQTEMS51RUXCj4/1r0xCB+QNdaWScEPeVjMu50Z&#10;ZtreeEfXfShEhLDPUEEZQpNJ6fOSDPq+bYijd7LOYIjSFVI7vEW4qeUgSVJpsOK4UGJDbyXl5/3F&#10;KFhNxqvv7ZDf77vjgQ5fx/No4BKlnp/a5RREoDb8h//aG63gNU0n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FdYTHAAAA3QAAAA8AAAAAAAAAAAAAAAAAmAIAAGRy&#10;cy9kb3ducmV2LnhtbFBLBQYAAAAABAAEAPUAAACMAwAAAAA=&#10;" fillcolor="black" stroked="f"/>
                  <v:rect id="Rectangle 3609" o:spid="_x0000_s4624" style="position:absolute;left:835;top:31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KxMQA&#10;AADdAAAADwAAAGRycy9kb3ducmV2LnhtbERPyW7CMBC9I/UfrKnEDZyyN41BpRJSL0hsB7hN4mkS&#10;EY9T24W0X18fKvX49PZs1ZlG3Mj52rKCp2ECgriwuuZSwem4GSxA+ICssbFMCr7Jw2r50Msw1fbO&#10;e7odQiliCPsUFVQhtKmUvqjIoB/aljhyH9YZDBG6UmqH9xhuGjlKkpk0WHNsqLClt4qK6+HLKFg/&#10;L9afuwlvf/b5hS7n/DoduUSp/mP3+gIiUBf+xX/ud61gPJv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mSsTEAAAA3QAAAA8AAAAAAAAAAAAAAAAAmAIAAGRycy9k&#10;b3ducmV2LnhtbFBLBQYAAAAABAAEAPUAAACJAwAAAAA=&#10;" fillcolor="black" stroked="f"/>
                  <v:rect id="Rectangle 3610" o:spid="_x0000_s4625" style="position:absolute;left:835;top:31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X8cA&#10;AADdAAAADwAAAGRycy9kb3ducmV2LnhtbESPT2sCMRTE74LfITyhN81qW7Vbo1Sh0EvBf4d6e25e&#10;dxc3L9sk6uqnbwTB4zAzv2Ems8ZU4kTOl5YV9HsJCOLM6pJzBdvNZ3cMwgdkjZVlUnAhD7NpuzXB&#10;VNszr+i0DrmIEPYpKihCqFMpfVaQQd+zNXH0fq0zGKJ0udQOzxFuKjlIkqE0WHJcKLCmRUHZYX00&#10;CuZv4/nf8oW/r6v9jnY/+8PrwCVKPXWaj3cQgZrwCN/bX1rB83DUh9ub+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q71/HAAAA3QAAAA8AAAAAAAAAAAAAAAAAmAIAAGRy&#10;cy9kb3ducmV2LnhtbFBLBQYAAAAABAAEAPUAAACMAwAAAAA=&#10;" fillcolor="black" stroked="f"/>
                  <v:rect id="Rectangle 3611" o:spid="_x0000_s4626" style="position:absolute;left:835;top:31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xKMgA&#10;AADdAAAADwAAAGRycy9kb3ducmV2LnhtbESPQWsCMRSE74L/ITyhN826tdZujVKFgpdCtR709tw8&#10;dxc3L9sk6ra/vikIHoeZ+YaZzltTiws5X1lWMBwkIIhzqysuFGy/3vsTED4ga6wtk4If8jCfdTtT&#10;zLS98poum1CICGGfoYIyhCaT0uclGfQD2xBH72idwRClK6R2eI1wU8s0ScbSYMVxocSGliXlp83Z&#10;KFi8TBbfnyP++F0f9rTfHU5PqUuUeui1b68gArXhHr61V1rB4/g5hf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HEoyAAAAN0AAAAPAAAAAAAAAAAAAAAAAJgCAABk&#10;cnMvZG93bnJldi54bWxQSwUGAAAAAAQABAD1AAAAjQMAAAAA&#10;" fillcolor="black" stroked="f"/>
                  <v:rect id="Rectangle 3612" o:spid="_x0000_s4627" style="position:absolute;left:835;top:318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Us8gA&#10;AADdAAAADwAAAGRycy9kb3ducmV2LnhtbESPzWsCMRTE74L/Q3hCb5r1o35sjaKFgpeCWg96e25e&#10;dxc3L9sk1W3/+kYQehxm5jfMfNmYSlzJ+dKygn4vAUGcWV1yruDw8dadgvABWWNlmRT8kIflot2a&#10;Y6rtjXd03YdcRAj7FBUUIdSplD4ryKDv2Zo4ep/WGQxRulxqh7cIN5UcJMlYGiw5LhRY02tB2WX/&#10;bRSsZ9P113bE77+784lOx/PleeASpZ46zeoFRKAm/Icf7Y1WMBxPhnB/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tNSzyAAAAN0AAAAPAAAAAAAAAAAAAAAAAJgCAABk&#10;cnMvZG93bnJldi54bWxQSwUGAAAAAAQABAD1AAAAjQMAAAAA&#10;" fillcolor="black" stroked="f"/>
                  <v:rect id="Rectangle 3613" o:spid="_x0000_s4628" style="position:absolute;left:835;top:31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Mx8cA&#10;AADdAAAADwAAAGRycy9kb3ducmV2LnhtbESPT2sCMRTE7wW/Q3iF3mq2/u9qFC0IXgS1HurtuXnu&#10;Lm5e1iTVbT99Iwg9DjPzG2Yya0wlruR8aVnBWzsBQZxZXXKuYP+5fB2B8AFZY2WZFPyQh9m09TTB&#10;VNsbb+m6C7mIEPYpKihCqFMpfVaQQd+2NXH0TtYZDFG6XGqHtwg3lewkyUAaLDkuFFjTR0HZefdt&#10;FCzeR4vLpsfr3+3xQIev47nfcYlSL8/NfAwiUBP+w4/2SivoDoY9u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dTMfHAAAA3QAAAA8AAAAAAAAAAAAAAAAAmAIAAGRy&#10;cy9kb3ducmV2LnhtbFBLBQYAAAAABAAEAPUAAACMAwAAAAA=&#10;" fillcolor="black" stroked="f"/>
                  <v:rect id="Rectangle 3614" o:spid="_x0000_s4629" style="position:absolute;left:835;top:31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pXMgA&#10;AADdAAAADwAAAGRycy9kb3ducmV2LnhtbESPzWsCMRTE70L/h/AKvWm21q+uRqkFoZeCX4d6e26e&#10;u4ubl20Sddu/3giCx2FmfsNMZo2pxJmcLy0reO0kIIgzq0vOFWw3i/YIhA/IGivLpOCPPMymT60J&#10;ptpeeEXndchFhLBPUUERQp1K6bOCDPqOrYmjd7DOYIjS5VI7vES4qWQ3SQbSYMlxocCaPgvKjuuT&#10;UTB/H81/lz3+/l/td7T72R/7XZco9fLcfIxBBGrCI3xvf2kFb4NhH2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EelcyAAAAN0AAAAPAAAAAAAAAAAAAAAAAJgCAABk&#10;cnMvZG93bnJldi54bWxQSwUGAAAAAAQABAD1AAAAjQMAAAAA&#10;" fillcolor="black" stroked="f"/>
                  <v:rect id="Rectangle 3615" o:spid="_x0000_s4630" style="position:absolute;left:835;top:317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3K8gA&#10;AADdAAAADwAAAGRycy9kb3ducmV2LnhtbESPQWsCMRSE7wX/Q3hCbzWrbbd2axQVCr0UqvWgt+fm&#10;ubu4eVmTqKu/vikIHoeZ+YYZTVpTixM5X1lW0O8lIIhzqysuFKx+P5+GIHxA1lhbJgUX8jAZdx5G&#10;mGl75gWdlqEQEcI+QwVlCE0mpc9LMuh7tiGO3s46gyFKV0jt8BzhppaDJEmlwYrjQokNzUvK98uj&#10;UTB7H84OPy/8fV1sN7RZb/evA5co9dhtpx8gArXhHr61v7SC5/Qthf838QnI8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w3cryAAAAN0AAAAPAAAAAAAAAAAAAAAAAJgCAABk&#10;cnMvZG93bnJldi54bWxQSwUGAAAAAAQABAD1AAAAjQMAAAAA&#10;" fillcolor="black" stroked="f"/>
                  <v:rect id="Rectangle 3616" o:spid="_x0000_s4631" style="position:absolute;left:835;top:317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sMgA&#10;AADdAAAADwAAAGRycy9kb3ducmV2LnhtbESPzWsCMRTE74L/Q3hCb5qtbf1YjVKFQi8Fvw56e25e&#10;dxc3L9sk6rZ/fSMIHoeZ+Q0znTemEhdyvrSs4LmXgCDOrC45V7DbfnRHIHxA1lhZJgW/5GE+a7em&#10;mGp75TVdNiEXEcI+RQVFCHUqpc8KMuh7tiaO3rd1BkOULpfa4TXCTSX7STKQBkuOCwXWtCwoO23O&#10;RsFiPFr8rF756299PNBhfzy99V2i1FOneZ+ACNSER/je/tQKXgbDIdzexCcg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j9KwyAAAAN0AAAAPAAAAAAAAAAAAAAAAAJgCAABk&#10;cnMvZG93bnJldi54bWxQSwUGAAAAAAQABAD1AAAAjQMAAAAA&#10;" fillcolor="black" stroked="f"/>
                  <v:rect id="Rectangle 3617" o:spid="_x0000_s4632" style="position:absolute;left:835;top:31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GwsQA&#10;AADdAAAADwAAAGRycy9kb3ducmV2LnhtbERPyW7CMBC9I/UfrKnEDZyyN41BpRJSL0hsB7hN4mkS&#10;EY9T24W0X18fKvX49PZs1ZlG3Mj52rKCp2ECgriwuuZSwem4GSxA+ICssbFMCr7Jw2r50Msw1fbO&#10;e7odQiliCPsUFVQhtKmUvqjIoB/aljhyH9YZDBG6UmqH9xhuGjlKkpk0WHNsqLClt4qK6+HLKFg/&#10;L9afuwlvf/b5hS7n/DoduUSp/mP3+gIiUBf+xX/ud61gPJvH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QRsLEAAAA3QAAAA8AAAAAAAAAAAAAAAAAmAIAAGRycy9k&#10;b3ducmV2LnhtbFBLBQYAAAAABAAEAPUAAACJAwAAAAA=&#10;" fillcolor="black" stroked="f"/>
                  <v:rect id="Rectangle 3618" o:spid="_x0000_s4633" style="position:absolute;left:835;top:31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jWcgA&#10;AADdAAAADwAAAGRycy9kb3ducmV2LnhtbESPT2sCMRTE74LfITyhN83WWv+sRqlCwUtBrQe9PTev&#10;u4ubl20SddtP3whCj8PM/IaZLRpTiSs5X1pW8NxLQBBnVpecK9h/vnfHIHxA1lhZJgU/5GExb7dm&#10;mGp74y1ddyEXEcI+RQVFCHUqpc8KMuh7tiaO3pd1BkOULpfa4S3CTSX7STKUBkuOCwXWtCooO+8u&#10;RsFyMl5+bwb88bs9Hel4OJ1f+y5R6qnTvE1BBGrCf/jRXmsFL8PRB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XONZyAAAAN0AAAAPAAAAAAAAAAAAAAAAAJgCAABk&#10;cnMvZG93bnJldi54bWxQSwUGAAAAAAQABAD1AAAAjQMAAAAA&#10;" fillcolor="black" stroked="f"/>
                  <v:rect id="Rectangle 3619" o:spid="_x0000_s4634" style="position:absolute;left:835;top:31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648QA&#10;AADdAAAADwAAAGRycy9kb3ducmV2LnhtbERPyW7CMBC9I/EP1iBxA4elKE0xCJAqcalUlkO5DfE0&#10;iYjHwXYh7dfXBySOT2+fL1tTixs5X1lWMBomIIhzqysuFBwP74MUhA/IGmvLpOCXPCwX3c4cM23v&#10;vKPbPhQihrDPUEEZQpNJ6fOSDPqhbYgj922dwRChK6R2eI/hppbjJJlJgxXHhhIb2pSUX/Y/RsH6&#10;NV1fP6f88bc7n+j0db68jF2iVL/Xrt5ABGrDU/xwb7WCySyN++Ob+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zOuPEAAAA3QAAAA8AAAAAAAAAAAAAAAAAmAIAAGRycy9k&#10;b3ducmV2LnhtbFBLBQYAAAAABAAEAPUAAACJAwAAAAA=&#10;" fillcolor="black" stroked="f"/>
                  <v:rect id="Rectangle 3620" o:spid="_x0000_s4635" style="position:absolute;left:835;top:31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MgA&#10;AADdAAAADwAAAGRycy9kb3ducmV2LnhtbESPT2sCMRTE74V+h/CE3mpW28q6GqUWhF6E+uegt+fm&#10;ubu4edkmUVc/vSkUPA4z8xtmPG1NLc7kfGVZQa+bgCDOra64ULBZz19TED4ga6wtk4IreZhOnp/G&#10;mGl74SWdV6EQEcI+QwVlCE0mpc9LMui7tiGO3sE6gyFKV0jt8BLhppb9JBlIgxXHhRIb+iopP65O&#10;RsFsmM5+f955cVvud7Tb7o8ffZco9dJpP0cgArXhEf5vf2sFb4O0B3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594yAAAAN0AAAAPAAAAAAAAAAAAAAAAAJgCAABk&#10;cnMvZG93bnJldi54bWxQSwUGAAAAAAQABAD1AAAAjQMAAAAA&#10;" fillcolor="black" stroked="f"/>
                  <v:rect id="Rectangle 3621" o:spid="_x0000_s4636" style="position:absolute;left:835;top:31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BD8cA&#10;AADdAAAADwAAAGRycy9kb3ducmV2LnhtbESPQWvCQBSE74X+h+UJvdWNaSsxukoVCr0I1fagt2f2&#10;mQSzb+PuVqO/3hUKPQ4z8w0zmXWmESdyvrasYNBPQBAXVtdcKvj5/njOQPiArLGxTAou5GE2fXyY&#10;YK7tmVd0WodSRAj7HBVUIbS5lL6oyKDv25Y4envrDIYoXSm1w3OEm0amSTKUBmuOCxW2tKioOKx/&#10;jYL5KJsfv155eV3ttrTd7A5vqUuUeup172MQgbrwH/5rf2oFL8Mshf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tAQ/HAAAA3QAAAA8AAAAAAAAAAAAAAAAAmAIAAGRy&#10;cy9kb3ducmV2LnhtbFBLBQYAAAAABAAEAPUAAACMAwAAAAA=&#10;" fillcolor="black" stroked="f"/>
                  <v:rect id="Rectangle 3622" o:spid="_x0000_s4637" style="position:absolute;left:835;top:31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klMgA&#10;AADdAAAADwAAAGRycy9kb3ducmV2LnhtbESPT2sCMRTE74V+h/AKvdWs2sq6GqUWhF6E+uegt+fm&#10;ubu4edkmUVc/vSkUPA4z8xtmPG1NLc7kfGVZQbeTgCDOra64ULBZz99SED4ga6wtk4IreZhOnp/G&#10;mGl74SWdV6EQEcI+QwVlCE0mpc9LMug7tiGO3sE6gyFKV0jt8BLhppa9JBlIgxXHhRIb+iopP65O&#10;RsFsmM5+f955cVvud7Tb7o8fPZco9frSfo5ABGrDI/zf/tYK+oO0D3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YaSUyAAAAN0AAAAPAAAAAAAAAAAAAAAAAJgCAABk&#10;cnMvZG93bnJldi54bWxQSwUGAAAAAAQABAD1AAAAjQMAAAAA&#10;" fillcolor="black" stroked="f"/>
                  <v:rect id="Rectangle 3623" o:spid="_x0000_s4638" style="position:absolute;left:835;top:31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84MgA&#10;AADdAAAADwAAAGRycy9kb3ducmV2LnhtbESPT2sCMRTE70K/Q3iF3jTrn8q6GqUKgheh2h7q7bl5&#10;7i5uXrZJqquf3hQKPQ4z8xtmtmhNLS7kfGVZQb+XgCDOra64UPD5se6mIHxA1lhbJgU38rCYP3Vm&#10;mGl75R1d9qEQEcI+QwVlCE0mpc9LMuh7tiGO3sk6gyFKV0jt8BrhppaDJBlLgxXHhRIbWpWUn/c/&#10;RsFyki6/30e8ve+OBzp8Hc+vA5co9fLcvk1BBGrDf/ivvdEKhuN0BL9v4hO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DzgyAAAAN0AAAAPAAAAAAAAAAAAAAAAAJgCAABk&#10;cnMvZG93bnJldi54bWxQSwUGAAAAAAQABAD1AAAAjQMAAAAA&#10;" fillcolor="black" stroked="f"/>
                  <v:rect id="Rectangle 3624" o:spid="_x0000_s4639" style="position:absolute;left:835;top:313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Ze8cA&#10;AADdAAAADwAAAGRycy9kb3ducmV2LnhtbESPT2sCMRTE74V+h/AKvdWsf1lXo1RB8CKo7aHenpvn&#10;7uLmZZukuvrpTaHQ4zAzv2Gm89bU4kLOV5YVdDsJCOLc6ooLBZ8fq7cUhA/IGmvLpOBGHuaz56cp&#10;ZtpeeUeXfShEhLDPUEEZQpNJ6fOSDPqObYijd7LOYIjSFVI7vEa4qWUvSUbSYMVxocSGliXl5/2P&#10;UbAYp4vv7YA3993xQIev43nYc4lSry/t+wREoDb8h//aa62gP0q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EmXvHAAAA3QAAAA8AAAAAAAAAAAAAAAAAmAIAAGRy&#10;cy9kb3ducmV2LnhtbFBLBQYAAAAABAAEAPUAAACMAwAAAAA=&#10;" fillcolor="black" stroked="f"/>
                  <v:rect id="Rectangle 3625" o:spid="_x0000_s4640" style="position:absolute;left:835;top:313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HDMcA&#10;AADdAAAADwAAAGRycy9kb3ducmV2LnhtbESPQWvCQBSE70L/w/KE3nSjrSFNXaUWhF4EtT3U2zP7&#10;mgSzb9PdVaO/3hUKPQ4z8w0znXemESdyvrasYDRMQBAXVtdcKvj6XA4yED4ga2wsk4ILeZjPHnpT&#10;zLU984ZO21CKCGGfo4IqhDaX0hcVGfRD2xJH78c6gyFKV0rt8BzhppHjJEmlwZrjQoUtvVdUHLZH&#10;o2Dxki1+18+8um72O9p97w+TsUuUeux3b68gAnXhP/zX/tAKntIshf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WBwzHAAAA3QAAAA8AAAAAAAAAAAAAAAAAmAIAAGRy&#10;cy9kb3ducmV2LnhtbFBLBQYAAAAABAAEAPUAAACMAwAAAAA=&#10;" fillcolor="black" stroked="f"/>
                  <v:rect id="Rectangle 3626" o:spid="_x0000_s4641" style="position:absolute;left:835;top:312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qil8gA&#10;AADdAAAADwAAAGRycy9kb3ducmV2LnhtbESPT2sCMRTE74LfITyhN83WtrquRqlCoZdC/XPQ23Pz&#10;uru4edkmUbf99E1B8DjMzG+Y2aI1tbiQ85VlBY+DBARxbnXFhYLd9q2fgvABWWNtmRT8kIfFvNuZ&#10;Yabtldd02YRCRAj7DBWUITSZlD4vyaAf2IY4el/WGQxRukJqh9cIN7UcJslIGqw4LpTY0Kqk/LQ5&#10;GwXLSbr8/nzmj9/18UCH/fH0MnSJUg+99nUKIlAb7uFb+10reBqlY/h/E5+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WqKXyAAAAN0AAAAPAAAAAAAAAAAAAAAAAJgCAABk&#10;cnMvZG93bnJldi54bWxQSwUGAAAAAAQABAD1AAAAjQMAAAAA&#10;" fillcolor="black" stroked="f"/>
                  <v:rect id="Rectangle 3627" o:spid="_x0000_s4642" style="position:absolute;left:835;top:312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25cQA&#10;AADdAAAADwAAAGRycy9kb3ducmV2LnhtbERPyW7CMBC9I/EP1iBxA4elKE0xCJAqcalUlkO5DfE0&#10;iYjHwXYh7dfXBySOT2+fL1tTixs5X1lWMBomIIhzqysuFBwP74MUhA/IGmvLpOCXPCwX3c4cM23v&#10;vKPbPhQihrDPUEEZQpNJ6fOSDPqhbYgj922dwRChK6R2eI/hppbjJJlJgxXHhhIb2pSUX/Y/RsH6&#10;NV1fP6f88bc7n+j0db68jF2iVL/Xrt5ABGrDU/xwb7WCySyNc+Ob+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NuXEAAAA3QAAAA8AAAAAAAAAAAAAAAAAmAIAAGRycy9k&#10;b3ducmV2LnhtbFBLBQYAAAAABAAEAPUAAACJAwAAAAA=&#10;" fillcolor="black" stroked="f"/>
                  <v:rect id="Rectangle 3628" o:spid="_x0000_s4643" style="position:absolute;left:835;top:312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TfsgA&#10;AADdAAAADwAAAGRycy9kb3ducmV2LnhtbESPT2sCMRTE7wW/Q3iCt5pVW1lXo2ih0Euh/jno7bl5&#10;7i5uXrZJqls/vSkUPA4z8xtmtmhNLS7kfGVZwaCfgCDOra64ULDbvj+nIHxA1lhbJgW/5GEx7zzN&#10;MNP2ymu6bEIhIoR9hgrKEJpMSp+XZND3bUMcvZN1BkOUrpDa4TXCTS2HSTKWBiuOCyU29FZSft78&#10;GAWrSbr6/nrhz9v6eKDD/nh+HbpEqV63XU5BBGrDI/zf/tAKRuN0An9v4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iZN+yAAAAN0AAAAPAAAAAAAAAAAAAAAAAJgCAABk&#10;cnMvZG93bnJldi54bWxQSwUGAAAAAAQABAD1AAAAjQMAAAAA&#10;" fillcolor="black" stroked="f"/>
                  <v:rect id="Rectangle 3629" o:spid="_x0000_s4644" style="position:absolute;left:835;top:311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PsUA&#10;AADdAAAADwAAAGRycy9kb3ducmV2LnhtbERPu27CMBTdK/EP1kViKw7QIggxCCpV6lKpPAbYbuJL&#10;EhFfp7YLab++HpAYj847W3WmEVdyvrasYDRMQBAXVtdcKjjs359nIHxA1thYJgW/5GG17D1lmGp7&#10;4y1dd6EUMYR9igqqENpUSl9UZNAPbUscubN1BkOErpTa4S2Gm0aOk2QqDdYcGyps6a2i4rL7MQo2&#10;89nm++uFP/+2+YlOx/zyOnaJUoN+t16ACNSFh/ju/tAKJtN53B/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qw+xQAAAN0AAAAPAAAAAAAAAAAAAAAAAJgCAABkcnMv&#10;ZG93bnJldi54bWxQSwUGAAAAAAQABAD1AAAAigMAAAAA&#10;" fillcolor="black" stroked="f"/>
                  <v:rect id="Rectangle 3630" o:spid="_x0000_s4645" style="position:absolute;left:835;top:31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JpcgA&#10;AADdAAAADwAAAGRycy9kb3ducmV2LnhtbESPQWvCQBSE7wX/w/IK3upGbUVjVtFCoZdCtT3o7SX7&#10;mgSzb9Pdrab+elcQPA4z8w2TLTvTiCM5X1tWMBwkIIgLq2suFXx/vT1NQfiArLGxTAr+ycNy0XvI&#10;MNX2xBs6bkMpIoR9igqqENpUSl9UZNAPbEscvR/rDIYoXSm1w1OEm0aOkmQiDdYcFyps6bWi4rD9&#10;MwrWs+n69/OZP86bfE/7XX54GblEqf5jt5qDCNSFe/jWftcKxpPZEK5v4hO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JgmlyAAAAN0AAAAPAAAAAAAAAAAAAAAAAJgCAABk&#10;cnMvZG93bnJldi54bWxQSwUGAAAAAAQABAD1AAAAjQMAAAAA&#10;" fillcolor="black" stroked="f"/>
                  <v:rect id="Rectangle 3631" o:spid="_x0000_s4646" style="position:absolute;left:835;top:31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X0scA&#10;AADdAAAADwAAAGRycy9kb3ducmV2LnhtbESPQWsCMRSE74L/IbxCb5rtVkVXo6hQ8FJQ20O9PTfP&#10;3cXNy5qkuvXXm0Khx2FmvmFmi9bU4krOV5YVvPQTEMS51RUXCj4/3npjED4ga6wtk4If8rCYdzsz&#10;zLS98Y6u+1CICGGfoYIyhCaT0uclGfR92xBH72SdwRClK6R2eItwU8s0SUbSYMVxocSG1iXl5/23&#10;UbCajFeX7YDf77vjgQ5fx/MwdYlSz0/tcgoiUBv+w3/tjVbwOpqk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0l9LHAAAA3QAAAA8AAAAAAAAAAAAAAAAAmAIAAGRy&#10;cy9kb3ducmV2LnhtbFBLBQYAAAAABAAEAPUAAACMAwAAAAA=&#10;" fillcolor="black" stroked="f"/>
                  <v:rect id="Rectangle 3632" o:spid="_x0000_s4647" style="position:absolute;left:835;top:31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gySccA&#10;AADdAAAADwAAAGRycy9kb3ducmV2LnhtbESPT2sCMRTE74V+h/AK3mpWraKrUVQo9FLw30Fvz81z&#10;d3HzsiapbvvpG0HwOMzMb5jJrDGVuJLzpWUFnXYCgjizuuRcwW77+T4E4QOyxsoyKfglD7Pp68sE&#10;U21vvKbrJuQiQtinqKAIoU6l9FlBBn3b1sTRO1lnMETpcqkd3iLcVLKbJANpsOS4UGBNy4Ky8+bH&#10;KFiMhovL6oO//9bHAx32x3O/6xKlWm/NfAwiUBOe4Uf7SyvoDUY9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4MknHAAAA3QAAAA8AAAAAAAAAAAAAAAAAmAIAAGRy&#10;cy9kb3ducmV2LnhtbFBLBQYAAAAABAAEAPUAAACMAwAAAAA=&#10;" fillcolor="black" stroked="f"/>
                  <v:rect id="Rectangle 3633" o:spid="_x0000_s4648" style="position:absolute;left:835;top:310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qPccA&#10;AADdAAAADwAAAGRycy9kb3ducmV2LnhtbESPT2sCMRTE74V+h/AK3mpWq6KrUbRQ6KXgv4Penpvn&#10;7uLmZU2ibvvpG0HwOMzMb5jJrDGVuJLzpWUFnXYCgjizuuRcwXbz9T4E4QOyxsoyKfglD7Pp68sE&#10;U21vvKLrOuQiQtinqKAIoU6l9FlBBn3b1sTRO1pnMETpcqkd3iLcVLKbJANpsOS4UGBNnwVlp/XF&#10;KFiMhovzssc/f6vDnva7w6nfdYlSrbdmPgYRqAnP8KP9rRV8DEY9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Rqj3HAAAA3QAAAA8AAAAAAAAAAAAAAAAAmAIAAGRy&#10;cy9kb3ducmV2LnhtbFBLBQYAAAAABAAEAPUAAACMAwAAAAA=&#10;" fillcolor="black" stroked="f"/>
                  <v:rect id="Rectangle 3634" o:spid="_x0000_s4649" style="position:absolute;left:835;top:309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0Pps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wP4P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dD6bHAAAA3QAAAA8AAAAAAAAAAAAAAAAAmAIAAGRy&#10;cy9kb3ducmV2LnhtbFBLBQYAAAAABAAEAPUAAACMAwAAAAA=&#10;" fillcolor="black" stroked="f"/>
                  <v:rect id="Rectangle 3635" o:spid="_x0000_s4650" style="position:absolute;left:835;top:309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0ccA&#10;AADdAAAADwAAAGRycy9kb3ducmV2LnhtbESPQWsCMRSE74L/IbxCb5qt1UVXo2hB8FJQ20O9PTfP&#10;3cXNyzaJuvXXm0Khx2FmvmFmi9bU4krOV5YVvPQTEMS51RUXCj4/1r0xCB+QNdaWScEPeVjMu50Z&#10;ZtreeEfXfShEhLDPUEEZQpNJ6fOSDPq+bYijd7LOYIjSFVI7vEW4qeUgSVJpsOK4UGJDbyXl5/3F&#10;KFhNxqvv7ZDf77vjgQ5fx/No4BKlnp/a5RREoDb8h//aG63gNZ2k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PkdHHAAAA3QAAAA8AAAAAAAAAAAAAAAAAmAIAAGRy&#10;cy9kb3ducmV2LnhtbFBLBQYAAAAABAAEAPUAAACMAwAAAAA=&#10;" fillcolor="black" stroked="f"/>
                  <v:rect id="Rectangle 3636" o:spid="_x0000_s4651" style="position:absolute;left:835;top:308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M0SsgA&#10;AADdAAAADwAAAGRycy9kb3ducmV2LnhtbESPT2sCMRTE74LfITyhN83WWv+sRqlCwUtBrQe9PTev&#10;u4ubl20SddtP3whCj8PM/IaZLRpTiSs5X1pW8NxLQBBnVpecK9h/vnfHIHxA1lhZJgU/5GExb7dm&#10;mGp74y1ddyEXEcI+RQVFCHUqpc8KMuh7tiaO3pd1BkOULpfa4S3CTSX7STKUBkuOCwXWtCooO+8u&#10;RsFyMl5+bwb88bs9Hel4OJ1f+y5R6qnTvE1BBGrCf/jRXmsFL8PJC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gzRKyAAAAN0AAAAPAAAAAAAAAAAAAAAAAJgCAABk&#10;cnMvZG93bnJldi54bWxQSwUGAAAAAAQABAD1AAAAjQMAAAAA&#10;" fillcolor="black" stroked="f"/>
                  <v:rect id="Rectangle 3637" o:spid="_x0000_s4652" style="position:absolute;left:835;top:30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ygOMUA&#10;AADdAAAADwAAAGRycy9kb3ducmV2LnhtbERPu27CMBTdK/EP1kViKw7QIggxCCpV6lKpPAbYbuJL&#10;EhFfp7YLab++HpAYj847W3WmEVdyvrasYDRMQBAXVtdcKjjs359nIHxA1thYJgW/5GG17D1lmGp7&#10;4y1dd6EUMYR9igqqENpUSl9UZNAPbUscubN1BkOErpTa4S2Gm0aOk2QqDdYcGyps6a2i4rL7MQo2&#10;89nm++uFP/+2+YlOx/zyOnaJUoN+t16ACNSFh/ju/tAKJtN5nBv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KA4xQAAAN0AAAAPAAAAAAAAAAAAAAAAAJgCAABkcnMv&#10;ZG93bnJldi54bWxQSwUGAAAAAAQABAD1AAAAigMAAAAA&#10;" fillcolor="black" stroked="f"/>
                  <v:rect id="Rectangle 3638" o:spid="_x0000_s4653" style="position:absolute;left:835;top:308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Fo8cA&#10;AADdAAAADwAAAGRycy9kb3ducmV2LnhtbESPQWvCQBSE7wX/w/IKvTWb2lZMdBUtCL0I1fZQb8/s&#10;Mwlm36a7q0Z/vSsIPQ4z8w0znnamEUdyvras4CVJQRAXVtdcKvj5XjwPQfiArLGxTArO5GE66T2M&#10;Mdf2xCs6rkMpIoR9jgqqENpcSl9UZNAntiWO3s46gyFKV0rt8BThppH9NB1IgzXHhQpb+qio2K8P&#10;RsE8G87/vt54eVltN7T53e7f+y5V6umxm41ABOrCf/je/tQKXgdZBrc38Qn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QBaPHAAAA3QAAAA8AAAAAAAAAAAAAAAAAmAIAAGRy&#10;cy9kb3ducmV2LnhtbFBLBQYAAAAABAAEAPUAAACMAwAAAAA=&#10;" fillcolor="black" stroked="f"/>
                  <v:rect id="Rectangle 3639" o:spid="_x0000_s4654" style="position:absolute;left:835;top:30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2JMUA&#10;AADdAAAADwAAAGRycy9kb3ducmV2LnhtbERPy04CMRTdm/gPzTVhJ62IPAYKERITNiTyWMDuMr3M&#10;TJjejm2Fka+3CxOXJ+c9nbe2FlfyoXKs4aWrQBDnzlRcaNjvPp5HIEJENlg7Jg0/FGA+e3yYYmbc&#10;jTd03cZCpBAOGWooY2wyKUNeksXQdQ1x4s7OW4wJ+kIaj7cUbmvZU2ogLVacGkpsaFlSftl+Ww2L&#10;8Wjx9dnn9X1zOtLxcLq89bzSuvPUvk9ARGrjv/jPvTIaXocq7U9v0hO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TYkxQAAAN0AAAAPAAAAAAAAAAAAAAAAAJgCAABkcnMv&#10;ZG93bnJldi54bWxQSwUGAAAAAAQABAD1AAAAigMAAAAA&#10;" fillcolor="black" stroked="f"/>
                  <v:rect id="Rectangle 3640" o:spid="_x0000_s4655" style="position:absolute;left:835;top:30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2Tv8gA&#10;AADdAAAADwAAAGRycy9kb3ducmV2LnhtbESPT2sCMRTE74V+h/AKvdVEa9VujVILBS+F+uegt+fm&#10;dXdx87JNUl399EYoeBxm5jfMeNraWhzIh8qxhm5HgSDOnam40LBefT6NQISIbLB2TBpOFGA6ub8b&#10;Y2bckRd0WMZCJAiHDDWUMTaZlCEvyWLouIY4eT/OW4xJ+kIaj8cEt7XsKTWQFitOCyU29FFSvl/+&#10;WQ2z19Hs97vPX+fFbkvbzW7/0vNK68eH9v0NRKQ23sL/7bnR8DxUXbi+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zZO/yAAAAN0AAAAPAAAAAAAAAAAAAAAAAJgCAABk&#10;cnMvZG93bnJldi54bWxQSwUGAAAAAAQABAD1AAAAjQMAAAAA&#10;" fillcolor="black" stroked="f"/>
                  <v:rect id="Rectangle 3641" o:spid="_x0000_s4656" style="position:absolute;left:835;top:30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NyMgA&#10;AADdAAAADwAAAGRycy9kb3ducmV2LnhtbESPT08CMRTE7yZ+h+aZeJPWFQVWChETEy4m/DvA7bF9&#10;7m7Yvq5thcVPT01MOE5m5jeZ8bSzjTiSD7VjDY89BYK4cKbmUsNm/fEwBBEissHGMWk4U4Dp5PZm&#10;jLlxJ17ScRVLkSAcctRQxdjmUoaiIouh51ri5H05bzEm6UtpPJ4S3DYyU+pFWqw5LVTY0ntFxWH1&#10;YzXMRsPZ96LPn7/L/Y522/3hOfNK6/u77u0VRKQuXsP/7bnR8DRQGfy9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Hw3IyAAAAN0AAAAPAAAAAAAAAAAAAAAAAJgCAABk&#10;cnMvZG93bnJldi54bWxQSwUGAAAAAAQABAD1AAAAjQMAAAAA&#10;" fillcolor="black" stroked="f"/>
                  <v:rect id="Rectangle 3642" o:spid="_x0000_s4657" style="position:absolute;left:835;top:306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OoU8gA&#10;AADdAAAADwAAAGRycy9kb3ducmV2LnhtbESPT2sCMRTE74V+h/AKvdWk/qvdGkULQi9CtT3U23Pz&#10;uru4eVmTqFs/vREKHoeZ+Q0znra2FkfyoXKs4bmjQBDnzlRcaPj+WjyNQISIbLB2TBr+KMB0cn83&#10;xsy4E6/ouI6FSBAOGWooY2wyKUNeksXQcQ1x8n6dtxiT9IU0Hk8JbmvZVWooLVacFkps6L2kfLc+&#10;WA3z19F8/9nn5Xm13dDmZ7sbdL3S+vGhnb2BiNTGW/i//WE09F5UD65v0hOQk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U6hTyAAAAN0AAAAPAAAAAAAAAAAAAAAAAJgCAABk&#10;cnMvZG93bnJldi54bWxQSwUGAAAAAAQABAD1AAAAjQMAAAAA&#10;" fillcolor="black" stroked="f"/>
                  <v:rect id="Rectangle 3643" o:spid="_x0000_s4658" style="position:absolute;left:835;top:305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wJ8gA&#10;AADdAAAADwAAAGRycy9kb3ducmV2LnhtbESPT2sCMRTE74V+h/AKvdWk1qrdGqUKBS+F+uegt+fm&#10;dXdx87JNoq5++kYoeBxm5jfMaNLaWhzJh8qxhueOAkGcO1NxoWG9+nwagggR2WDtmDScKcBkfH83&#10;wsy4Ey/ouIyFSBAOGWooY2wyKUNeksXQcQ1x8n6ctxiT9IU0Hk8JbmvZVaovLVacFkpsaFZSvl8e&#10;rIbp23D6+93jr8tit6XtZrd/7Xql9eND+/EOIlIbb+H/9txoeBmoHlzfpCcgx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ujAnyAAAAN0AAAAPAAAAAAAAAAAAAAAAAJgCAABk&#10;cnMvZG93bnJldi54bWxQSwUGAAAAAAQABAD1AAAAjQMAAAAA&#10;" fillcolor="black" stroked="f"/>
                  <v:rect id="Rectangle 3644" o:spid="_x0000_s4659" style="position:absolute;left:835;top:305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vMcA&#10;AADdAAAADwAAAGRycy9kb3ducmV2LnhtbESPQWsCMRSE70L/Q3iF3jSprdZujVIFoReh2h7q7bl5&#10;3V3cvGyTqKu/3ggFj8PMfMOMp62txYF8qBxreOwpEMS5MxUXGr6/Ft0RiBCRDdaOScOJAkwnd50x&#10;ZsYdeUWHdSxEgnDIUEMZY5NJGfKSLIaea4iT9+u8xZikL6TxeExwW8u+UkNpseK0UGJD85Ly3Xpv&#10;NcxeR7O/z2denlfbDW1+trtB3yutH+7b9zcQkdp4C/+3P4yGpxc1gOub9ATk5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2lbzHAAAA3QAAAA8AAAAAAAAAAAAAAAAAmAIAAGRy&#10;cy9kb3ducmV2LnhtbFBLBQYAAAAABAAEAPUAAACMAwAAAAA=&#10;" fillcolor="black" stroked="f"/>
                </v:group>
                <v:group id="Group 3645" o:spid="_x0000_s4660" style="position:absolute;left:4619;top:10078;width:22;height:6820" coordorigin="835,1822" coordsize="4,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QfQcUAAADdAAAADwAAAGRycy9kb3ducmV2LnhtbESPQYvCMBSE78L+h/CE&#10;vWnaFXWpRhFxlz2IoC6It0fzbIvNS2liW/+9EQSPw8x8w8yXnSlFQ7UrLCuIhxEI4tTqgjMF/8ef&#10;wTcI55E1lpZJwZ0cLBcfvTkm2ra8p+bgMxEg7BJUkHtfJVK6NCeDbmgr4uBdbG3QB1lnUtfYBrgp&#10;5VcUTaTBgsNCjhWtc0qvh5tR8NtiuxrFm2Z7vazv5+N4d9rGpNRnv1vNQHjq/Dv8av9pBaNpNIH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4kH0HFAAAA3QAA&#10;AA8AAAAAAAAAAAAAAAAAqgIAAGRycy9kb3ducmV2LnhtbFBLBQYAAAAABAAEAPoAAACcAwAAAAA=&#10;">
                  <v:rect id="Rectangle 3646" o:spid="_x0000_s4661" style="position:absolute;left:835;top:305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uUMgA&#10;AADdAAAADwAAAGRycy9kb3ducmV2LnhtbESPT2sCMRTE7wW/Q3iF3mpSa6uuRtFCwUuh/jno7bl5&#10;7i5uXrZJqms/vSkUehxm5jfMZNbaWpzJh8qxhqeuAkGcO1NxoWG7eX8cgggR2WDtmDRcKcBs2rmb&#10;YGbchVd0XsdCJAiHDDWUMTaZlCEvyWLouoY4eUfnLcYkfSGNx0uC21r2lHqVFitOCyU29FZSflp/&#10;Ww2L0XDx9dnnj5/VYU/73eH00vNK64f7dj4GEamN/+G/9tJoeB6oAfy+S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aK5QyAAAAN0AAAAPAAAAAAAAAAAAAAAAAJgCAABk&#10;cnMvZG93bnJldi54bWxQSwUGAAAAAAQABAD1AAAAjQMAAAAA&#10;" fillcolor="black" stroked="f"/>
                  <v:rect id="Rectangle 3647" o:spid="_x0000_s4662" style="position:absolute;left:835;top:304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6IsUA&#10;AADdAAAADwAAAGRycy9kb3ducmV2LnhtbERPy04CMRTdm/gPzTVhJ62IPAYKERITNiTyWMDuMr3M&#10;TJjejm2Fka+3CxOXJ+c9nbe2FlfyoXKs4aWrQBDnzlRcaNjvPp5HIEJENlg7Jg0/FGA+e3yYYmbc&#10;jTd03cZCpBAOGWooY2wyKUNeksXQdQ1x4s7OW4wJ+kIaj7cUbmvZU2ogLVacGkpsaFlSftl+Ww2L&#10;8Wjx9dnn9X1zOtLxcLq89bzSuvPUvk9ARGrjv/jPvTIaXocqzU1v0hO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zoixQAAAN0AAAAPAAAAAAAAAAAAAAAAAJgCAABkcnMv&#10;ZG93bnJldi54bWxQSwUGAAAAAAQABAD1AAAAigMAAAAA&#10;" fillcolor="black" stroked="f"/>
                  <v:rect id="Rectangle 3648" o:spid="_x0000_s4663" style="position:absolute;left:835;top:304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fucgA&#10;AADdAAAADwAAAGRycy9kb3ducmV2LnhtbESPzWsCMRTE7wX/h/AKvdWk1vqxNYoWCl4K9eOgt+fm&#10;dXdx87JNUl3715tCweMwM79hJrPW1uJEPlSONTx1FQji3JmKCw3bzfvjCESIyAZrx6ThQgFm087d&#10;BDPjzryi0zoWIkE4ZKihjLHJpAx5SRZD1zXEyfty3mJM0hfSeDwnuK1lT6mBtFhxWiixobeS8uP6&#10;x2pYjEeL788+f/yuDnva7w7Hl55XWj/ct/NXEJHaeAv/t5dGw/NQjeHvTXo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u5+5yAAAAN0AAAAPAAAAAAAAAAAAAAAAAJgCAABk&#10;cnMvZG93bnJldi54bWxQSwUGAAAAAAQABAD1AAAAjQMAAAAA&#10;" fillcolor="black" stroked="f"/>
                  <v:rect id="Rectangle 3649" o:spid="_x0000_s4664" style="position:absolute;left:835;top:30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g+cQA&#10;AADdAAAADwAAAGRycy9kb3ducmV2LnhtbERPyW7CMBC9V+o/WFOJW3GgbE0xqCAhcUFiO8BtiKdJ&#10;RDxObQMpX18fkDg+vX08bUwlruR8aVlBp52AIM6sLjlXsN8t3kcgfEDWWFkmBX/kYTp5fRljqu2N&#10;N3TdhlzEEPYpKihCqFMpfVaQQd+2NXHkfqwzGCJ0udQObzHcVLKbJANpsOTYUGBN84Ky8/ZiFMw+&#10;R7PfdY9X983pSMfD6dzvukSp1lvz/QUiUBOe4od7qRV8DDtxf3wTn4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oPnEAAAA3QAAAA8AAAAAAAAAAAAAAAAAmAIAAGRycy9k&#10;b3ducmV2LnhtbFBLBQYAAAAABAAEAPUAAACJAwAAAAA=&#10;" fillcolor="black" stroked="f"/>
                  <v:rect id="Rectangle 3650" o:spid="_x0000_s4665" style="position:absolute;left:835;top:30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FYsgA&#10;AADdAAAADwAAAGRycy9kb3ducmV2LnhtbESPQWsCMRSE74L/ITyhN82uba3dGkULQi+Faj3o7bl5&#10;7i5uXrZJ1K2/vhEKHoeZ+YaZzFpTizM5X1lWkA4SEMS51RUXCjbfy/4YhA/IGmvLpOCXPMym3c4E&#10;M20vvKLzOhQiQthnqKAMocmk9HlJBv3ANsTRO1hnMETpCqkdXiLc1HKYJCNpsOK4UGJD7yXlx/XJ&#10;KFi8jhc/X0/8eV3td7Tb7o/PQ5co9dBr528gArXhHv5vf2gFjy9pCrc38Qn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AViyAAAAN0AAAAPAAAAAAAAAAAAAAAAAJgCAABk&#10;cnMvZG93bnJldi54bWxQSwUGAAAAAAQABAD1AAAAjQMAAAAA&#10;" fillcolor="black" stroked="f"/>
                  <v:rect id="Rectangle 3651" o:spid="_x0000_s4666" style="position:absolute;left:835;top:30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abFcgA&#10;AADdAAAADwAAAGRycy9kb3ducmV2LnhtbESPS2/CMBCE70j9D9Yi9QYOacsjYFCphNRLpfI4wG2J&#10;lyQiXqe2gbS/vq5UieNoZr7RzBatqcWVnK8sKxj0ExDEudUVFwp221VvDMIHZI21ZVLwTR4W84fO&#10;DDNtb7ym6yYUIkLYZ6igDKHJpPR5SQZ93zbE0TtZZzBE6QqpHd4i3NQyTZKhNFhxXCixobeS8vPm&#10;YhQsJ+Pl1+czf/ysjwc67I/nl9QlSj1229cpiEBtuIf/2+9awdNokML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xpsVyAAAAN0AAAAPAAAAAAAAAAAAAAAAAJgCAABk&#10;cnMvZG93bnJldi54bWxQSwUGAAAAAAQABAD1AAAAjQMAAAAA&#10;" fillcolor="black" stroked="f"/>
                  <v:rect id="Rectangle 3652" o:spid="_x0000_s4667" style="position:absolute;left:835;top:302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jsgA&#10;AADdAAAADwAAAGRycy9kb3ducmV2LnhtbESPzWsCMRTE74X+D+EVeqtZtfVjNUotCL0U/Dro7bl5&#10;7i5uXrZJ1K1/fSMIHoeZ+Q0znjamEmdyvrSsoN1KQBBnVpecK9is528DED4ga6wsk4I/8jCdPD+N&#10;MdX2wks6r0IuIoR9igqKEOpUSp8VZNC3bE0cvYN1BkOULpfa4SXCTSU7SdKTBkuOCwXW9FVQdlyd&#10;jILZcDD7Xbzzz3W539Fuuz9+dFyi1OtL8zkCEagJj/C9/a0VdPvtLtzexCcg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ij6OyAAAAN0AAAAPAAAAAAAAAAAAAAAAAJgCAABk&#10;cnMvZG93bnJldi54bWxQSwUGAAAAAAQABAD1AAAAjQMAAAAA&#10;" fillcolor="black" stroked="f"/>
                  <v:rect id="Rectangle 3653" o:spid="_x0000_s4668" style="position:absolute;left:835;top:30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m+scA&#10;AADdAAAADwAAAGRycy9kb3ducmV2LnhtbESPT2sCMRTE74LfITyhN81qrdqtUapQ6KXgv0O9PTev&#10;u4ubl20SdeunbwTB4zAzv2Gm88ZU4kzOl5YV9HsJCOLM6pJzBbvtR3cCwgdkjZVlUvBHHuazdmuK&#10;qbYXXtN5E3IRIexTVFCEUKdS+qwgg75na+Lo/VhnMETpcqkdXiLcVHKQJCNpsOS4UGBNy4Ky4+Zk&#10;FCxeJ4vf1ZC/ruvDnvbfh+PLwCVKPXWa9zcQgZrwCN/bn1rB87g/hNub+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jpvrHAAAA3QAAAA8AAAAAAAAAAAAAAAAAmAIAAGRy&#10;cy9kb3ducmV2LnhtbFBLBQYAAAAABAAEAPUAAACMAwAAAAA=&#10;" fillcolor="black" stroked="f"/>
                  <v:rect id="Rectangle 3654" o:spid="_x0000_s4669" style="position:absolute;left:835;top:30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DYcgA&#10;AADdAAAADwAAAGRycy9kb3ducmV2LnhtbESPT2sCMRTE74V+h/AKvXWzWq26NUotFLwI/jvo7bl5&#10;3V3cvGyTVFc/fSMUPA4z8xtmPG1NLU7kfGVZQSdJQRDnVldcKNhuvl6GIHxA1lhbJgUX8jCdPD6M&#10;MdP2zCs6rUMhIoR9hgrKEJpMSp+XZNAntiGO3rd1BkOUrpDa4TnCTS27afomDVYcF0ps6LOk/Lj+&#10;NQpmo+HsZ9njxXV12NN+dzj2uy5V6vmp/XgHEagN9/B/e64VvA46f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LwNhyAAAAN0AAAAPAAAAAAAAAAAAAAAAAJgCAABk&#10;cnMvZG93bnJldi54bWxQSwUGAAAAAAQABAD1AAAAjQMAAAAA&#10;" fillcolor="black" stroked="f"/>
                  <v:rect id="Rectangle 3655" o:spid="_x0000_s4670" style="position:absolute;left:835;top:30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2dFscA&#10;AADdAAAADwAAAGRycy9kb3ducmV2LnhtbESPT2sCMRTE74LfITyhN81qW7Vbo1Sh0EvBf4d6e25e&#10;dxc3L9sk6uqnbwTB4zAzv2Ems8ZU4kTOl5YV9HsJCOLM6pJzBdvNZ3cMwgdkjZVlUnAhD7NpuzXB&#10;VNszr+i0DrmIEPYpKihCqFMpfVaQQd+zNXH0fq0zGKJ0udQOzxFuKjlIkqE0WHJcKLCmRUHZYX00&#10;CuZv4/nf8oW/r6v9jnY/+8PrwCVKPXWaj3cQgZrwCN/bX1rB86g/hNub+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9nRbHAAAA3QAAAA8AAAAAAAAAAAAAAAAAmAIAAGRy&#10;cy9kb3ducmV2LnhtbFBLBQYAAAAABAAEAPUAAACMAwAAAAA=&#10;" fillcolor="black" stroked="f"/>
                  <v:rect id="Rectangle 3656" o:spid="_x0000_s4671" style="position:absolute;left:835;top:30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4jccA&#10;AADdAAAADwAAAGRycy9kb3ducmV2LnhtbESPzWsCMRTE70L/h/CE3jSr/VBXo9SC0EvBr4Penpvn&#10;7uLmZZtE3frXN0LB4zAzv2Ems8ZU4kLOl5YV9LoJCOLM6pJzBdvNojME4QOyxsoyKfglD7PpU2uC&#10;qbZXXtFlHXIRIexTVFCEUKdS+qwgg75ra+LoHa0zGKJ0udQOrxFuKtlPkndpsOS4UGBNnwVlp/XZ&#10;KJiPhvOf5St/31aHPe13h9Nb3yVKPbebjzGIQE14hP/bX1rBy6A3gP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xOI3HAAAA3QAAAA8AAAAAAAAAAAAAAAAAmAIAAGRy&#10;cy9kb3ducmV2LnhtbFBLBQYAAAAABAAEAPUAAACMAwAAAAA=&#10;" fillcolor="black" stroked="f"/>
                  <v:rect id="Rectangle 3657" o:spid="_x0000_s4672" style="position:absolute;left:835;top:30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6s/8QA&#10;AADdAAAADwAAAGRycy9kb3ducmV2LnhtbERPyW7CMBC9V+o/WFOJW3GgbE0xqCAhcUFiO8BtiKdJ&#10;RDxObQMpX18fkDg+vX08bUwlruR8aVlBp52AIM6sLjlXsN8t3kcgfEDWWFkmBX/kYTp5fRljqu2N&#10;N3TdhlzEEPYpKihCqFMpfVaQQd+2NXHkfqwzGCJ0udQObzHcVLKbJANpsOTYUGBN84Ky8/ZiFMw+&#10;R7PfdY9X983pSMfD6dzvukSp1lvz/QUiUBOe4od7qRV8DDtxbnwTn4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urP/EAAAA3QAAAA8AAAAAAAAAAAAAAAAAmAIAAGRycy9k&#10;b3ducmV2LnhtbFBLBQYAAAAABAAEAPUAAACJAwAAAAA=&#10;" fillcolor="black" stroked="f"/>
                  <v:rect id="Rectangle 3658" o:spid="_x0000_s4673" style="position:absolute;left:835;top:30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JZMcA&#10;AADdAAAADwAAAGRycy9kb3ducmV2LnhtbESPzWsCMRTE70L/h/CE3jSr/VBXo9SC0EvBr4Penpvn&#10;7uLmZZtE3frXN0LB4zAzv2Ems8ZU4kLOl5YV9LoJCOLM6pJzBdvNojME4QOyxsoyKfglD7PpU2uC&#10;qbZXXtFlHXIRIexTVFCEUKdS+qwgg75ra+LoHa0zGKJ0udQOrxFuKtlPkndpsOS4UGBNnwVlp/XZ&#10;KJiPhvOf5St/31aHPe13h9Nb3yVKPbebjzGIQE14hP/bX1rBy6A3gv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iCWTHAAAA3QAAAA8AAAAAAAAAAAAAAAAAmAIAAGRy&#10;cy9kb3ducmV2LnhtbFBLBQYAAAAABAAEAPUAAACMAwAAAAA=&#10;" fillcolor="black" stroked="f"/>
                  <v:rect id="Rectangle 3659" o:spid="_x0000_s4674" style="position:absolute;left:835;top:29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RqRMQA&#10;AADdAAAADwAAAGRycy9kb3ducmV2LnhtbERPPW/CMBDdK/EfrENiKw5pS2nAIEBC6oJUoEPZjvhI&#10;IuJzahsI/Ho8VOr49L4ns9bU4kLOV5YVDPoJCOLc6ooLBd+71fMIhA/IGmvLpOBGHmbTztMEM22v&#10;vKHLNhQihrDPUEEZQpNJ6fOSDPq+bYgjd7TOYIjQFVI7vMZwU8s0SYbSYMWxocSGliXlp+3ZKFh8&#10;jBa/X6+8vm8Oe9r/HE5vqUuU6nXb+RhEoDb8i//cn1rBy3sa98c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0akTEAAAA3QAAAA8AAAAAAAAAAAAAAAAAmAIAAGRycy9k&#10;b3ducmV2LnhtbFBLBQYAAAAABAAEAPUAAACJAwAAAAA=&#10;" fillcolor="black" stroked="f"/>
                  <v:rect id="Rectangle 3660" o:spid="_x0000_s4675" style="position:absolute;left:835;top:29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P38gA&#10;AADdAAAADwAAAGRycy9kb3ducmV2LnhtbESPS2/CMBCE70j9D9Yi9QYOacsjYFCphNRLpfI4wG2J&#10;lyQiXqe2gbS/vq5UieNoZr7RzBatqcWVnK8sKxj0ExDEudUVFwp221VvDMIHZI21ZVLwTR4W84fO&#10;DDNtb7ym6yYUIkLYZ6igDKHJpPR5SQZ93zbE0TtZZzBE6QqpHd4i3NQyTZKhNFhxXCixobeS8vPm&#10;YhQsJ+Pl1+czf/ysjwc67I/nl9QlSj1229cpiEBtuIf/2+9awdMoHcD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eM/fyAAAAN0AAAAPAAAAAAAAAAAAAAAAAJgCAABk&#10;cnMvZG93bnJldi54bWxQSwUGAAAAAAQABAD1AAAAjQMAAAAA&#10;" fillcolor="black" stroked="f"/>
                  <v:rect id="Rectangle 3661" o:spid="_x0000_s4676" style="position:absolute;left:835;top:298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pRq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Xvtp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UajHAAAA3QAAAA8AAAAAAAAAAAAAAAAAmAIAAGRy&#10;cy9kb3ducmV2LnhtbFBLBQYAAAAABAAEAPUAAACMAwAAAAA=&#10;" fillcolor="black" stroked="f"/>
                  <v:rect id="Rectangle 3662" o:spid="_x0000_s4677" style="position:absolute;left:835;top:298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0M8gA&#10;AADdAAAADwAAAGRycy9kb3ducmV2LnhtbESPT2sCMRTE74LfITyhN812bauuRtFCoZdC/XPQ23Pz&#10;uru4eVmTVLd++kYo9DjMzG+Y2aI1tbiQ85VlBY+DBARxbnXFhYLd9q0/BuEDssbaMin4IQ+Lebcz&#10;w0zbK6/psgmFiBD2GSooQ2gyKX1ekkE/sA1x9L6sMxiidIXUDq8RbmqZJsmLNFhxXCixodeS8tPm&#10;2yhYTcar8+cTf9zWxwMd9sfTc+oSpR567XIKIlAb/sN/7XetYDhKh3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5vQzyAAAAN0AAAAPAAAAAAAAAAAAAAAAAJgCAABk&#10;cnMvZG93bnJldi54bWxQSwUGAAAAAAQABAD1AAAAjQMAAAAA&#10;" fillcolor="black" stroked="f"/>
                  <v:rect id="Rectangle 3663" o:spid="_x0000_s4678" style="position:absolute;left:835;top:29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sR8gA&#10;AADdAAAADwAAAGRycy9kb3ducmV2LnhtbESPQWsCMRSE74L/ITyhN826tdZujVKFgpdCtR709tw8&#10;dxc3L9sk6tpf3xQKHoeZ+YaZzltTiws5X1lWMBwkIIhzqysuFGy/3vsTED4ga6wtk4IbeZjPup0p&#10;ZtpeeU2XTShEhLDPUEEZQpNJ6fOSDPqBbYijd7TOYIjSFVI7vEa4qWWaJGNpsOK4UGJDy5Ly0+Zs&#10;FCxeJovvzxF//KwPe9rvDqen1CVKPfTat1cQgdpwD/+3V1rB43M6gr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D2xHyAAAAN0AAAAPAAAAAAAAAAAAAAAAAJgCAABk&#10;cnMvZG93bnJldi54bWxQSwUGAAAAAAQABAD1AAAAjQMAAAAA&#10;" fillcolor="black" stroked="f"/>
                  <v:rect id="Rectangle 3664" o:spid="_x0000_s4679" style="position:absolute;left:835;top:297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J3MgA&#10;AADdAAAADwAAAGRycy9kb3ducmV2LnhtbESPQWsCMRSE7wX/Q3hCbzXrtlq7NUoVCr0I1XrQ23Pz&#10;3F3cvGyTqKu/vhEKHoeZ+YYZT1tTixM5X1lW0O8lIIhzqysuFKx/Pp9GIHxA1lhbJgUX8jCddB7G&#10;mGl75iWdVqEQEcI+QwVlCE0mpc9LMuh7tiGO3t46gyFKV0jt8BzhppZpkgylwYrjQokNzUvKD6uj&#10;UTB7G81+v194cV3utrTd7A6D1CVKPXbbj3cQgdpwD/+3v7SC59d0A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Q8ncyAAAAN0AAAAPAAAAAAAAAAAAAAAAAJgCAABk&#10;cnMvZG93bnJldi54bWxQSwUGAAAAAAQABAD1AAAAjQMAAAAA&#10;" fillcolor="black" stroked="f"/>
                  <v:rect id="Rectangle 3665" o:spid="_x0000_s4680" style="position:absolute;left:835;top:297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Xq8gA&#10;AADdAAAADwAAAGRycy9kb3ducmV2LnhtbESPQWsCMRSE74L/ITyhN826tdZujVKFgpdCtR709tw8&#10;dxc3L9sk6ra/vikIHoeZ+YaZzltTiws5X1lWMBwkIIhzqysuFGy/3vsTED4ga6wtk4If8jCfdTtT&#10;zLS98poum1CICGGfoYIyhCaT0uclGfQD2xBH72idwRClK6R2eI1wU8s0ScbSYMVxocSGliXlp83Z&#10;KFi8TBbfnyP++F0f9rTfHU5PqUuUeui1b68gArXhHr61V1rB43M6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kVeryAAAAN0AAAAPAAAAAAAAAAAAAAAAAJgCAABk&#10;cnMvZG93bnJldi54bWxQSwUGAAAAAAQABAD1AAAAjQMAAAAA&#10;" fillcolor="black" stroked="f"/>
                  <v:rect id="Rectangle 3666" o:spid="_x0000_s4681" style="position:absolute;left:835;top:29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yMMgA&#10;AADdAAAADwAAAGRycy9kb3ducmV2LnhtbESPS2/CMBCE75X6H6ytxK04TVseAYMKUiUulcrjALcl&#10;XpKIeJ3aLgR+fY1UieNoZr7RjKetqcWJnK8sK3jpJiCIc6srLhRs1p/PAxA+IGusLZOCC3mYTh4f&#10;xphpe+YlnVahEBHCPkMFZQhNJqXPSzLou7Yhjt7BOoMhSldI7fAc4aaWaZL0pMGK40KJDc1Lyo+r&#10;X6NgNhzMfr7f+Ou63O9ot90f31OXKNV5aj9GIAK14R7+by+0gtd+2ofbm/g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fIwyAAAAN0AAAAPAAAAAAAAAAAAAAAAAJgCAABk&#10;cnMvZG93bnJldi54bWxQSwUGAAAAAAQABAD1AAAAjQMAAAAA&#10;" fillcolor="black" stroked="f"/>
                  <v:rect id="Rectangle 3667" o:spid="_x0000_s4682" style="position:absolute;left:835;top:29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mQsQA&#10;AADdAAAADwAAAGRycy9kb3ducmV2LnhtbERPPW/CMBDdK/EfrENiKw5pS2nAIEBC6oJUoEPZjvhI&#10;IuJzahsI/Ho8VOr49L4ns9bU4kLOV5YVDPoJCOLc6ooLBd+71fMIhA/IGmvLpOBGHmbTztMEM22v&#10;vKHLNhQihrDPUEEZQpNJ6fOSDPq+bYgjd7TOYIjQFVI7vMZwU8s0SYbSYMWxocSGliXlp+3ZKFh8&#10;jBa/X6+8vm8Oe9r/HE5vqUuU6nXb+RhEoDb8i//cn1rBy3sa58Y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ZkLEAAAA3QAAAA8AAAAAAAAAAAAAAAAAmAIAAGRycy9k&#10;b3ducmV2LnhtbFBLBQYAAAAABAAEAPUAAACJAwAAAAA=&#10;" fillcolor="black" stroked="f"/>
                  <v:rect id="Rectangle 3668" o:spid="_x0000_s4683" style="position:absolute;left:835;top:28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D2cgA&#10;AADdAAAADwAAAGRycy9kb3ducmV2LnhtbESPQWsCMRSE7wX/Q3hCbzXrqq1ujaKFQi+CWg96e25e&#10;dxc3L2uS6ra/3hSEHoeZ+YaZzltTiws5X1lW0O8lIIhzqysuFOw+35/GIHxA1lhbJgU/5GE+6zxM&#10;MdP2yhu6bEMhIoR9hgrKEJpMSp+XZND3bEMcvS/rDIYoXSG1w2uEm1qmSfIsDVYcF0ps6K2k/LT9&#10;NgqWk/HyvB7y6ndzPNBhfzyNUpco9dhtF68gArXhP3xvf2gFg5d0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DsPZyAAAAN0AAAAPAAAAAAAAAAAAAAAAAJgCAABk&#10;cnMvZG93bnJldi54bWxQSwUGAAAAAAQABAD1AAAAjQMAAAAA&#10;" fillcolor="black" stroked="f"/>
                  <v:rect id="Rectangle 3669" o:spid="_x0000_s4684" style="position:absolute;left:835;top:28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38mcQA&#10;AADdAAAADwAAAGRycy9kb3ducmV2LnhtbERPPW/CMBDdK/EfrEPqVhygpRAwCCohdUEC2qFsR3wk&#10;EfE52AYCvx4PlRif3vdk1phKXMj50rKCbicBQZxZXXKu4Pdn+TYE4QOyxsoyKbiRh9m09TLBVNsr&#10;b+iyDbmIIexTVFCEUKdS+qwgg75ja+LIHawzGCJ0udQOrzHcVLKXJANpsOTYUGBNXwVlx+3ZKFiM&#10;hovT+p1X981+R7u//fGj5xKlXtvNfAwiUBOe4n/3t1bQ/+zH/fF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JnEAAAA3QAAAA8AAAAAAAAAAAAAAAAAmAIAAGRycy9k&#10;b3ducmV2LnhtbFBLBQYAAAAABAAEAPUAAACJAwAAAAA=&#10;" fillcolor="black" stroked="f"/>
                  <v:rect id="Rectangle 3670" o:spid="_x0000_s4685" style="position:absolute;left:835;top:28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ZAsgA&#10;AADdAAAADwAAAGRycy9kb3ducmV2LnhtbESPzWsCMRTE74X+D+EVeqtZtfVjNUotCL0U/Dro7bl5&#10;7i5uXrZJ1K1/fSMIHoeZ+Q0znjamEmdyvrSsoN1KQBBnVpecK9is528DED4ga6wsk4I/8jCdPD+N&#10;MdX2wks6r0IuIoR9igqKEOpUSp8VZNC3bE0cvYN1BkOULpfa4SXCTSU7SdKTBkuOCwXW9FVQdlyd&#10;jILZcDD7Xbzzz3W539Fuuz9+dFyi1OtL8zkCEagJj/C9/a0VdPvdNtzexCcg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oVkCyAAAAN0AAAAPAAAAAAAAAAAAAAAAAJgCAABk&#10;cnMvZG93bnJldi54bWxQSwUGAAAAAAQABAD1AAAAjQMAAAAA&#10;" fillcolor="black" stroked="f"/>
                  <v:rect id="Rectangle 3671" o:spid="_x0000_s4686" style="position:absolute;left:835;top:28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HdcgA&#10;AADdAAAADwAAAGRycy9kb3ducmV2LnhtbESPT2sCMRTE74LfITyhN812bauuRtFCoZdC/XPQ23Pz&#10;uru4eVmTVLd++kYo9DjMzG+Y2aI1tbiQ85VlBY+DBARxbnXFhYLd9q0/BuEDssbaMin4IQ+Lebcz&#10;w0zbK6/psgmFiBD2GSooQ2gyKX1ekkE/sA1x9L6sMxiidIXUDq8RbmqZJsmLNFhxXCixodeS8tPm&#10;2yhYTcar8+cTf9zWxwMd9sfTc+oSpR567XIKIlAb/sN/7XetYDgapn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c8d1yAAAAN0AAAAPAAAAAAAAAAAAAAAAAJgCAABk&#10;cnMvZG93bnJldi54bWxQSwUGAAAAAAQABAD1AAAAjQMAAAAA&#10;" fillcolor="black" stroked="f"/>
                  <v:rect id="Rectangle 3672" o:spid="_x0000_s4687" style="position:absolute;left:835;top:284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i7sgA&#10;AADdAAAADwAAAGRycy9kb3ducmV2LnhtbESPQWsCMRSE7wX/Q3hCbzWr21q7NYoWhF4K1XrQ23Pz&#10;3F3cvKxJ1K2/vhEKHoeZ+YYZT1tTizM5X1lW0O8lIIhzqysuFKx/Fk8jED4ga6wtk4Jf8jCddB7G&#10;mGl74SWdV6EQEcI+QwVlCE0mpc9LMuh7tiGO3t46gyFKV0jt8BLhppaDJBlKgxXHhRIb+igpP6xO&#10;RsH8bTQ/fj/z13W529J2szu8DFyi1GO3nb2DCNSGe/i//akVpK9p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P2LuyAAAAN0AAAAPAAAAAAAAAAAAAAAAAJgCAABk&#10;cnMvZG93bnJldi54bWxQSwUGAAAAAAQABAD1AAAAjQMAAAAA&#10;" fillcolor="black" stroked="f"/>
                  <v:rect id="Rectangle 3673" o:spid="_x0000_s4688" style="position:absolute;left:835;top:283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6msgA&#10;AADdAAAADwAAAGRycy9kb3ducmV2LnhtbESPzWsCMRTE74L/Q3hCb5r1o35sjaKFgpeCWg96e25e&#10;dxc3L9sk1bV/fVMQehxm5jfMfNmYSlzJ+dKygn4vAUGcWV1yruDw8dadgvABWWNlmRTcycNy0W7N&#10;MdX2xju67kMuIoR9igqKEOpUSp8VZND3bE0cvU/rDIYoXS61w1uEm0oOkmQsDZYcFwqs6bWg7LL/&#10;NgrWs+n6azvi95/d+USn4/nyPHCJUk+dZvUCIlAT/sOP9kYrGE6GI/h7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1vqayAAAAN0AAAAPAAAAAAAAAAAAAAAAAJgCAABk&#10;cnMvZG93bnJldi54bWxQSwUGAAAAAAQABAD1AAAAjQMAAAAA&#10;" fillcolor="black" stroked="f"/>
                  <v:rect id="Rectangle 3674" o:spid="_x0000_s4689" style="position:absolute;left:835;top:283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fAccA&#10;AADdAAAADwAAAGRycy9kb3ducmV2LnhtbESPT2sCMRTE7wW/Q3hCbzWr1n9bo2hB6EVQ60Fvz83r&#10;7uLmZZukuvXTm4LQ4zAzv2Gm88ZU4kLOl5YVdDsJCOLM6pJzBfvP1csYhA/IGivLpOCXPMxnracp&#10;ptpeeUuXXchFhLBPUUERQp1K6bOCDPqOrYmj92WdwRCly6V2eI1wU8lekgylwZLjQoE1vReUnXc/&#10;RsFyMl5+b155fduejnQ8nM6DnkuUem43izcQgZrwH360P7SC/qg/gL838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aXwHHAAAA3QAAAA8AAAAAAAAAAAAAAAAAmAIAAGRy&#10;cy9kb3ducmV2LnhtbFBLBQYAAAAABAAEAPUAAACMAwAAAAA=&#10;" fillcolor="black" stroked="f"/>
                  <v:rect id="Rectangle 3675" o:spid="_x0000_s4690" style="position:absolute;left:835;top:282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BdsgA&#10;AADdAAAADwAAAGRycy9kb3ducmV2LnhtbESPzWsCMRTE74L/Q3hCb5r1o35sjaKFgpeCWg96e25e&#10;dxc3L9sk1W3/+kYQehxm5jfMfNmYSlzJ+dKygn4vAUGcWV1yruDw8dadgvABWWNlmRT8kIflot2a&#10;Y6rtjXd03YdcRAj7FBUUIdSplD4ryKDv2Zo4ep/WGQxRulxqh7cIN5UcJMlYGiw5LhRY02tB2WX/&#10;bRSsZ9P113bE77+784lOx/PleeASpZ46zeoFRKAm/Icf7Y1WMJwMx3B/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MF2yAAAAN0AAAAPAAAAAAAAAAAAAAAAAJgCAABk&#10;cnMvZG93bnJldi54bWxQSwUGAAAAAAQABAD1AAAAjQMAAAAA&#10;" fillcolor="black" stroked="f"/>
                  <v:rect id="Rectangle 3676" o:spid="_x0000_s4691" style="position:absolute;left:835;top:282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7cgA&#10;AADdAAAADwAAAGRycy9kb3ducmV2LnhtbESPQWsCMRSE70L/Q3gFb25WbavdGqUKBS8FtR709tw8&#10;dxc3L9sk1dVf3wiFHoeZ+YaZzFpTizM5X1lW0E9SEMS51RUXCrZfH70xCB+QNdaWScGVPMymD50J&#10;ZtpeeE3nTShEhLDPUEEZQpNJ6fOSDPrENsTRO1pnMETpCqkdXiLc1HKQpi/SYMVxocSGFiXlp82P&#10;UTB/Hc+/V0/8eVsf9rTfHU7PA5cq1X1s399ABGrDf/ivvdQKhqPhCO5v4hO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BGTtyAAAAN0AAAAPAAAAAAAAAAAAAAAAAJgCAABk&#10;cnMvZG93bnJldi54bWxQSwUGAAAAAAQABAD1AAAAjQMAAAAA&#10;" fillcolor="black" stroked="f"/>
                  <v:rect id="Rectangle 3677" o:spid="_x0000_s4692" style="position:absolute;left:835;top:282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wn8QA&#10;AADdAAAADwAAAGRycy9kb3ducmV2LnhtbERPPW/CMBDdK/EfrEPqVhygpRAwCCohdUEC2qFsR3wk&#10;EfE52AYCvx4PlRif3vdk1phKXMj50rKCbicBQZxZXXKu4Pdn+TYE4QOyxsoyKbiRh9m09TLBVNsr&#10;b+iyDbmIIexTVFCEUKdS+qwgg75ja+LIHawzGCJ0udQOrzHcVLKXJANpsOTYUGBNXwVlx+3ZKFiM&#10;hovT+p1X981+R7u//fGj5xKlXtvNfAwiUBOe4n/3t1bQ/+zHufF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8J/EAAAA3QAAAA8AAAAAAAAAAAAAAAAAmAIAAGRycy9k&#10;b3ducmV2LnhtbFBLBQYAAAAABAAEAPUAAACJAwAAAAA=&#10;" fillcolor="black" stroked="f"/>
                  <v:rect id="Rectangle 3678" o:spid="_x0000_s4693" style="position:absolute;left:835;top:281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VBMcA&#10;AADdAAAADwAAAGRycy9kb3ducmV2LnhtbESPT2sCMRTE74V+h/AKvdWs2lZdjaIFoZeC/w56e26e&#10;u4ublzWJuvXTN0LB4zAzv2FGk8ZU4kLOl5YVtFsJCOLM6pJzBZv1/K0PwgdkjZVlUvBLHibj56cR&#10;ptpeeUmXVchFhLBPUUERQp1K6bOCDPqWrYmjd7DOYIjS5VI7vEa4qWQnST6lwZLjQoE1fRWUHVdn&#10;o2A26M9Oi3f+uS33O9pt98ePjkuUen1ppkMQgZrwCP+3v7WCbq87g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XVQTHAAAA3QAAAA8AAAAAAAAAAAAAAAAAmAIAAGRy&#10;cy9kb3ducmV2LnhtbFBLBQYAAAAABAAEAPUAAACMAwAAAAA=&#10;" fillcolor="black" stroked="f"/>
                  <v:rect id="Rectangle 3679" o:spid="_x0000_s4694" style="position:absolute;left:835;top:28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P5MQA&#10;AADdAAAADwAAAGRycy9kb3ducmV2LnhtbERPu27CMBTdK/EP1kViKw6PUggYBEiVuiAB7VC2S3xJ&#10;IuLrYBtI+fp6qMR4dN6zRWMqcSPnS8sKet0EBHFmdcm5gu+vj9cxCB+QNVaWScEveVjMWy8zTLW9&#10;845u+5CLGMI+RQVFCHUqpc8KMui7tiaO3Mk6gyFCl0vt8B7DTSX7STKSBkuODQXWtC4oO++vRsFq&#10;Ml5dtkPePHbHAx1+jue3vkuU6rSb5RREoCY8xf/uT61g8D6M++Ob+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rj+TEAAAA3QAAAA8AAAAAAAAAAAAAAAAAmAIAAGRycy9k&#10;b3ducmV2LnhtbFBLBQYAAAAABAAEAPUAAACJAwAAAAA=&#10;" fillcolor="black" stroked="f"/>
                  <v:rect id="Rectangle 3680" o:spid="_x0000_s4695" style="position:absolute;left:835;top:280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qf8cA&#10;AADdAAAADwAAAGRycy9kb3ducmV2LnhtbESPT2sCMRTE74LfITyhN81qrdqtUapQ6KXgv0O9PTev&#10;u4ubl20SdeunbwTB4zAzv2Gm88ZU4kzOl5YV9HsJCOLM6pJzBbvtR3cCwgdkjZVlUvBHHuazdmuK&#10;qbYXXtN5E3IRIexTVFCEUKdS+qwgg75na+Lo/VhnMETpcqkdXiLcVHKQJCNpsOS4UGBNy4Ky4+Zk&#10;FCxeJ4vf1ZC/ruvDnvbfh+PLwCVKPXWa9zcQgZrwCN/bn1rB83jYh9ub+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nKn/HAAAA3QAAAA8AAAAAAAAAAAAAAAAAmAIAAGRy&#10;cy9kb3ducmV2LnhtbFBLBQYAAAAABAAEAPUAAACMAwAAAAA=&#10;" fillcolor="black" stroked="f"/>
                  <v:rect id="Rectangle 3681" o:spid="_x0000_s4696" style="position:absolute;left:835;top:280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0CMgA&#10;AADdAAAADwAAAGRycy9kb3ducmV2LnhtbESPQWsCMRSE74L/ITyhN826tdZujVKFgpdCtR709tw8&#10;dxc3L9sk6tpf3xQKHoeZ+YaZzltTiws5X1lWMBwkIIhzqysuFGy/3vsTED4ga6wtk4IbeZjPup0p&#10;ZtpeeU2XTShEhLDPUEEZQpNJ6fOSDPqBbYijd7TOYIjSFVI7vEa4qWWaJGNpsOK4UGJDy5Ly0+Zs&#10;FCxeJovvzxF//KwPe9rvDqen1CVKPfTat1cQgdpwD/+3V1rB4/Mohb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dbQIyAAAAN0AAAAPAAAAAAAAAAAAAAAAAJgCAABk&#10;cnMvZG93bnJldi54bWxQSwUGAAAAAAQABAD1AAAAjQMAAAAA&#10;" fillcolor="black" stroked="f"/>
                  <v:rect id="Rectangle 3682" o:spid="_x0000_s4697" style="position:absolute;left:835;top:280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Rk8gA&#10;AADdAAAADwAAAGRycy9kb3ducmV2LnhtbESPzWsCMRTE74L/Q3hCb5r1o35sjaKFgpeCWg96e25e&#10;dxc3L9sk1bV/fVMQehxm5jfMfNmYSlzJ+dKygn4vAUGcWV1yruDw8dadgvABWWNlmRTcycNy0W7N&#10;MdX2xju67kMuIoR9igqKEOpUSp8VZND3bE0cvU/rDIYoXS61w1uEm0oOkmQsDZYcFwqs6bWg7LL/&#10;NgrWs+n6azvi95/d+USn4/nyPHCJUk+dZvUCIlAT/sOP9kYrGE5GQ/h7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ORGTyAAAAN0AAAAPAAAAAAAAAAAAAAAAAJgCAABk&#10;cnMvZG93bnJldi54bWxQSwUGAAAAAAQABAD1AAAAjQMAAAAA&#10;" fillcolor="black" stroked="f"/>
                  <v:rect id="Rectangle 3683" o:spid="_x0000_s4698" style="position:absolute;left:835;top:279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J58gA&#10;AADdAAAADwAAAGRycy9kb3ducmV2LnhtbESPQWsCMRSE7wX/Q3hCbzWr3Vq7NYoKhV4K1XrQ23Pz&#10;3F3cvKxJ1K2/vhEKHoeZ+YYZT1tTizM5X1lW0O8lIIhzqysuFKx/Pp5GIHxA1lhbJgW/5GE66TyM&#10;MdP2wks6r0IhIoR9hgrKEJpMSp+XZND3bEMcvb11BkOUrpDa4SXCTS0HSTKUBiuOCyU2tCgpP6xO&#10;RsH8bTQ/fqf8dV3utrTd7A4vA5co9dhtZ+8gArXhHv5vf2oFz69p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0InnyAAAAN0AAAAPAAAAAAAAAAAAAAAAAJgCAABk&#10;cnMvZG93bnJldi54bWxQSwUGAAAAAAQABAD1AAAAjQMAAAAA&#10;" fillcolor="black" stroked="f"/>
                  <v:rect id="Rectangle 3684" o:spid="_x0000_s4699" style="position:absolute;left:835;top:279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sfMcA&#10;AADdAAAADwAAAGRycy9kb3ducmV2LnhtbESPT2sCMRTE7wW/Q3hCbzWr1apbo2hB8FLw30Fvz83r&#10;7uLmZZtE3fbTm0LB4zAzv2Ems8ZU4krOl5YVdDsJCOLM6pJzBfvd8mUEwgdkjZVlUvBDHmbT1tME&#10;U21vvKHrNuQiQtinqKAIoU6l9FlBBn3H1sTR+7LOYIjS5VI7vEW4qWQvSd6kwZLjQoE1fRSUnbcX&#10;o2AxHi2+133+/N2cjnQ8nM6DnkuUem4383cQgZrwCP+3V1rB67A/gL838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cLHzHAAAA3QAAAA8AAAAAAAAAAAAAAAAAmAIAAGRy&#10;cy9kb3ducmV2LnhtbFBLBQYAAAAABAAEAPUAAACMAwAAAAA=&#10;" fillcolor="black" stroked="f"/>
                  <v:rect id="Rectangle 3685" o:spid="_x0000_s4700" style="position:absolute;left:835;top:278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yC8cA&#10;AADdAAAADwAAAGRycy9kb3ducmV2LnhtbESPT2sCMRTE7wW/Q3iF3mq2/u9qFC0IXgS1HurtuXnu&#10;Lm5e1iTVbT99Iwg9DjPzG2Yya0wlruR8aVnBWzsBQZxZXXKuYP+5fB2B8AFZY2WZFPyQh9m09TTB&#10;VNsbb+m6C7mIEPYpKihCqFMpfVaQQd+2NXH0TtYZDFG6XGqHtwg3lewkyUAaLDkuFFjTR0HZefdt&#10;FCzeR4vLpsfr3+3xQIev47nfcYlSL8/NfAwiUBP+w4/2SivoDnsDu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OsgvHAAAA3QAAAA8AAAAAAAAAAAAAAAAAmAIAAGRy&#10;cy9kb3ducmV2LnhtbFBLBQYAAAAABAAEAPUAAACMAwAAAAA=&#10;" fillcolor="black" stroked="f"/>
                  <v:rect id="Rectangle 3686" o:spid="_x0000_s4701" style="position:absolute;left:835;top:27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XkMgA&#10;AADdAAAADwAAAGRycy9kb3ducmV2LnhtbESPzWsCMRTE74L/Q3hCb5qttX6sRqlCoZeCXwe9PTev&#10;u4ubl20Sddu/vikIHoeZ+Q0zWzSmEldyvrSs4LmXgCDOrC45V7DfvXfHIHxA1lhZJgU/5GExb7dm&#10;mGp74w1dtyEXEcI+RQVFCHUqpc8KMuh7tiaO3pd1BkOULpfa4S3CTSX7STKUBkuOCwXWtCooO28v&#10;RsFyMl5+rwf8+bs5Hel4OJ1f+y5R6qnTvE1BBGrCI3xvf2gFL6PBCP7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heQyAAAAN0AAAAPAAAAAAAAAAAAAAAAAJgCAABk&#10;cnMvZG93bnJldi54bWxQSwUGAAAAAAQABAD1AAAAjQMAAAAA&#10;" fillcolor="black" stroked="f"/>
                  <v:rect id="Rectangle 3687" o:spid="_x0000_s4702" style="position:absolute;left:835;top:278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2D4sQA&#10;AADdAAAADwAAAGRycy9kb3ducmV2LnhtbERPu27CMBTdK/EP1kViKw6PUggYBEiVuiAB7VC2S3xJ&#10;IuLrYBtI+fp6qMR4dN6zRWMqcSPnS8sKet0EBHFmdcm5gu+vj9cxCB+QNVaWScEveVjMWy8zTLW9&#10;845u+5CLGMI+RQVFCHUqpc8KMui7tiaO3Mk6gyFCl0vt8B7DTSX7STKSBkuODQXWtC4oO++vRsFq&#10;Ml5dtkPePHbHAx1+jue3vkuU6rSb5RREoCY8xf/uT61g8D6Mc+Ob+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dg+LEAAAA3QAAAA8AAAAAAAAAAAAAAAAAmAIAAGRycy9k&#10;b3ducmV2LnhtbFBLBQYAAAAABAAEAPUAAACJAwAAAAA=&#10;" fillcolor="black" stroked="f"/>
                  <v:rect id="Rectangle 3688" o:spid="_x0000_s4703" style="position:absolute;left:835;top:27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mecgA&#10;AADdAAAADwAAAGRycy9kb3ducmV2LnhtbESPT2sCMRTE74LfITyhN83WWv+sRqlCwUtBrQe9PTev&#10;u4ubl20Sde2nbwpCj8PM/IaZLRpTiSs5X1pW8NxLQBBnVpecK9h/vnfHIHxA1lhZJgV38rCYt1sz&#10;TLW98Zauu5CLCGGfooIihDqV0mcFGfQ9WxNH78s6gyFKl0vt8BbhppL9JBlKgyXHhQJrWhWUnXcX&#10;o2A5GS+/NwP++NmejnQ8nM6vfZco9dRp3qYgAjXhP/xor7WCl9FgAn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0SZ5yAAAAN0AAAAPAAAAAAAAAAAAAAAAAJgCAABk&#10;cnMvZG93bnJldi54bWxQSwUGAAAAAAQABAD1AAAAjQMAAAAA&#10;" fillcolor="black" stroked="f"/>
                  <v:rect id="Rectangle 3689" o:spid="_x0000_s4704" style="position:absolute;left:835;top:277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ZOcQA&#10;AADdAAAADwAAAGRycy9kb3ducmV2LnhtbERPu27CMBTdK/UfrFupW3GgpUDAIKhUiQWJ1wDbJb4k&#10;EfF1sF0IfD0ekDoenfdo0phKXMj50rKCdisBQZxZXXKuYLv5/eiD8AFZY2WZFNzIw2T8+jLCVNsr&#10;r+iyDrmIIexTVFCEUKdS+qwgg75la+LIHa0zGCJ0udQOrzHcVLKTJN/SYMmxocCafgrKTus/o2A2&#10;6M/Oyy9e3FeHPe13h1O34xKl3t+a6RBEoCb8i5/uuVbw2evG/fFNf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GTnEAAAA3QAAAA8AAAAAAAAAAAAAAAAAmAIAAGRycy9k&#10;b3ducmV2LnhtbFBLBQYAAAAABAAEAPUAAACJAwAAAAA=&#10;" fillcolor="black" stroked="f"/>
                  <v:rect id="Rectangle 3690" o:spid="_x0000_s4705" style="position:absolute;left:835;top:27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68osgA&#10;AADdAAAADwAAAGRycy9kb3ducmV2LnhtbESPT2sCMRTE74V+h/AKvXWzWq26NUotFLwI/jvo7bl5&#10;3V3cvGyTVFc/fSMUPA4z8xtmPG1NLU7kfGVZQSdJQRDnVldcKNhuvl6GIHxA1lhbJgUX8jCdPD6M&#10;MdP2zCs6rUMhIoR9hgrKEJpMSp+XZNAntiGO3rd1BkOUrpDa4TnCTS27afomDVYcF0ps6LOk/Lj+&#10;NQpmo+HsZ9njxXV12NN+dzj2uy5V6vmp/XgHEagN9/B/e64VvA76H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fryiyAAAAN0AAAAPAAAAAAAAAAAAAAAAAJgCAABk&#10;cnMvZG93bnJldi54bWxQSwUGAAAAAAQABAD1AAAAjQMAAAAA&#10;" fillcolor="black" stroked="f"/>
                  <v:rect id="Rectangle 3691" o:spid="_x0000_s4706" style="position:absolute;left:835;top:276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i1cgA&#10;AADdAAAADwAAAGRycy9kb3ducmV2LnhtbESPQWsCMRSE7wX/Q3hCbzXrtlq7NUoVCr0I1XrQ23Pz&#10;3F3cvGyTqKu/vhEKHoeZ+YYZT1tTixM5X1lW0O8lIIhzqysuFKx/Pp9GIHxA1lhbJgUX8jCddB7G&#10;mGl75iWdVqEQEcI+QwVlCE0mpc9LMuh7tiGO3t46gyFKV0jt8BzhppZpkgylwYrjQokNzUvKD6uj&#10;UTB7G81+v194cV3utrTd7A6D1CVKPXbbj3cQgdpwD/+3v7SC59dB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rCLVyAAAAN0AAAAPAAAAAAAAAAAAAAAAAJgCAABk&#10;cnMvZG93bnJldi54bWxQSwUGAAAAAAQABAD1AAAAjQMAAAAA&#10;" fillcolor="black" stroked="f"/>
                  <v:rect id="Rectangle 3692" o:spid="_x0000_s4707" style="position:absolute;left:835;top:275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HTscA&#10;AADdAAAADwAAAGRycy9kb3ducmV2LnhtbESPT2sCMRTE7wW/Q3hCbzWr1n9bo2hB6EVQ60Fvz83r&#10;7uLmZZukuvXTm4LQ4zAzv2Gm88ZU4kLOl5YVdDsJCOLM6pJzBfvP1csYhA/IGivLpOCXPMxnracp&#10;ptpeeUuXXchFhLBPUUERQp1K6bOCDPqOrYmj92WdwRCly6V2eI1wU8lekgylwZLjQoE1vReUnXc/&#10;RsFyMl5+b155fduejnQ8nM6DnkuUem43izcQgZrwH360P7SC/mjQh7838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gh07HAAAA3QAAAA8AAAAAAAAAAAAAAAAAmAIAAGRy&#10;cy9kb3ducmV2LnhtbFBLBQYAAAAABAAEAPUAAACMAwAAAAA=&#10;" fillcolor="black" stroked="f"/>
                  <v:rect id="Rectangle 3693" o:spid="_x0000_s4708" style="position:absolute;left:835;top:265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fOscA&#10;AADdAAAADwAAAGRycy9kb3ducmV2LnhtbESPT2sCMRTE7wW/Q3hCbzWr1apbo2hB8FLw30Fvz83r&#10;7uLmZZtE3fbTm0LB4zAzv2Ems8ZU4krOl5YVdDsJCOLM6pJzBfvd8mUEwgdkjZVlUvBDHmbT1tME&#10;U21vvKHrNuQiQtinqKAIoU6l9FlBBn3H1sTR+7LOYIjS5VI7vEW4qWQvSd6kwZLjQoE1fRSUnbcX&#10;o2AxHi2+133+/N2cjnQ8nM6DnkuUem4383cQgZrwCP+3V1rB63DQh7838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HzrHAAAA3QAAAA8AAAAAAAAAAAAAAAAAmAIAAGRy&#10;cy9kb3ducmV2LnhtbFBLBQYAAAAABAAEAPUAAACMAwAAAAA=&#10;" fillcolor="black" stroked="f"/>
                  <v:rect id="Rectangle 3694" o:spid="_x0000_s4709" style="position:absolute;left:835;top:264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6ocgA&#10;AADdAAAADwAAAGRycy9kb3ducmV2LnhtbESPQWsCMRSE7wX/Q3iCt5pVu9ZujVKFQi9CtR709tw8&#10;dxc3L9sk6tZf3xQKHoeZ+YaZzltTiws5X1lWMOgnIIhzqysuFGy/3h8nIHxA1lhbJgU/5GE+6zxM&#10;MdP2ymu6bEIhIoR9hgrKEJpMSp+XZND3bUMcvaN1BkOUrpDa4TXCTS2HSTKWBiuOCyU2tCwpP23O&#10;RsHiZbL4/nzi1W192NN+dzilQ5co1eu2b68gArXhHv5vf2gFo+c0hb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RbqhyAAAAN0AAAAPAAAAAAAAAAAAAAAAAJgCAABk&#10;cnMvZG93bnJldi54bWxQSwUGAAAAAAQABAD1AAAAjQMAAAAA&#10;" fillcolor="black" stroked="f"/>
                  <v:rect id="Rectangle 3695" o:spid="_x0000_s4710" style="position:absolute;left:835;top:264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k1sgA&#10;AADdAAAADwAAAGRycy9kb3ducmV2LnhtbESPzWsCMRTE70L/h/AKvWm21q+uRqkFoZeCX4d6e26e&#10;u4ubl20Sddu/3giCx2FmfsNMZo2pxJmcLy0reO0kIIgzq0vOFWw3i/YIhA/IGivLpOCPPMymT60J&#10;ptpeeEXndchFhLBPUUERQp1K6bOCDPqOrYmjd7DOYIjS5VI7vES4qWQ3SQbSYMlxocCaPgvKjuuT&#10;UTB/H81/lz3+/l/td7T72R/7XZco9fLcfIxBBGrCI3xvf2kFb8P+AG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lyTWyAAAAN0AAAAPAAAAAAAAAAAAAAAAAJgCAABk&#10;cnMvZG93bnJldi54bWxQSwUGAAAAAAQABAD1AAAAjQMAAAAA&#10;" fillcolor="black" stroked="f"/>
                  <v:rect id="Rectangle 3696" o:spid="_x0000_s4711" style="position:absolute;left:835;top:264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uBTcgA&#10;AADdAAAADwAAAGRycy9kb3ducmV2LnhtbESPT2sCMRTE74V+h/AKvXWztVp1NUoVCl4K/jvo7bl5&#10;3V3cvGyTqGs/fSMUPA4z8xtmPG1NLc7kfGVZwWuSgiDOra64ULDdfL4MQPiArLG2TAqu5GE6eXwY&#10;Y6bthVd0XodCRAj7DBWUITSZlD4vyaBPbEMcvW/rDIYoXSG1w0uEm1p20vRdGqw4LpTY0Lyk/Lg+&#10;GQWz4WD2s+zy1+/qsKf97nDsdVyq1PNT+zECEagN9/B/e6EVvPV7f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24FNyAAAAN0AAAAPAAAAAAAAAAAAAAAAAJgCAABk&#10;cnMvZG93bnJldi54bWxQSwUGAAAAAAQABAD1AAAAjQMAAAAA&#10;" fillcolor="black" stroked="f"/>
                  <v:rect id="Rectangle 3697" o:spid="_x0000_s4712" style="position:absolute;left:835;top:263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VP8QA&#10;AADdAAAADwAAAGRycy9kb3ducmV2LnhtbERPu27CMBTdK/UfrFupW3GgpUDAIKhUiQWJ1wDbJb4k&#10;EfF1sF0IfD0ekDoenfdo0phKXMj50rKCdisBQZxZXXKuYLv5/eiD8AFZY2WZFNzIw2T8+jLCVNsr&#10;r+iyDrmIIexTVFCEUKdS+qwgg75la+LIHa0zGCJ0udQOrzHcVLKTJN/SYMmxocCafgrKTus/o2A2&#10;6M/Oyy9e3FeHPe13h1O34xKl3t+a6RBEoCb8i5/uuVbw2evGufFNf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EFT/EAAAA3QAAAA8AAAAAAAAAAAAAAAAAmAIAAGRycy9k&#10;b3ducmV2LnhtbFBLBQYAAAAABAAEAPUAAACJAwAAAAA=&#10;" fillcolor="black" stroked="f"/>
                  <v:rect id="Rectangle 3698" o:spid="_x0000_s4713" style="position:absolute;left:835;top:26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wpM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3eEO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CLCkyAAAAN0AAAAPAAAAAAAAAAAAAAAAAJgCAABk&#10;cnMvZG93bnJldi54bWxQSwUGAAAAAAQABAD1AAAAjQMAAAAA&#10;" fillcolor="black" stroked="f"/>
                  <v:rect id="Rectangle 3699" o:spid="_x0000_s4714" style="position:absolute;left:835;top:26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ThMQA&#10;AADdAAAADwAAAGRycy9kb3ducmV2LnhtbERPyW7CMBC9I/UfrKnEDZyyN41BpRJSL0hsB7hN4mkS&#10;EY9T24W0X18fKvX49PZs1ZlG3Mj52rKCp2ECgriwuuZSwem4GSxA+ICssbFMCr7Jw2r50Msw1fbO&#10;e7odQiliCPsUFVQhtKmUvqjIoB/aljhyH9YZDBG6UmqH9xhuGjlKkpk0WHNsqLClt4qK6+HLKFg/&#10;L9afuwlvf/b5hS7n/DoduUSp/mP3+gIiUBf+xX/ud61gPJ/F/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e04TEAAAA3QAAAA8AAAAAAAAAAAAAAAAAmAIAAGRycy9k&#10;b3ducmV2LnhtbFBLBQYAAAAABAAEAPUAAACJAwAAAAA=&#10;" fillcolor="black" stroked="f"/>
                  <v:rect id="Rectangle 3700" o:spid="_x0000_s4715" style="position:absolute;left:835;top:262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J2H8cA&#10;AADdAAAADwAAAGRycy9kb3ducmV2LnhtbESPT2sCMRTE74LfITyhN81qW7Vbo1Sh0EvBf4d6e25e&#10;dxc3L9sk6uqnbwTB4zAzv2Ems8ZU4kTOl5YV9HsJCOLM6pJzBdvNZ3cMwgdkjZVlUnAhD7NpuzXB&#10;VNszr+i0DrmIEPYpKihCqFMpfVaQQd+zNXH0fq0zGKJ0udQOzxFuKjlIkqE0WHJcKLCmRUHZYX00&#10;CuZv4/nf8oW/r6v9jnY/+8PrwCVKPXWaj3cQgZrwCN/bX1rB82jYh9ub+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Sdh/HAAAA3QAAAA8AAAAAAAAAAAAAAAAAmAIAAGRy&#10;cy9kb3ducmV2LnhtbFBLBQYAAAAABAAEAPUAAACMAwAAAAA=&#10;" fillcolor="black" stroked="f"/>
                  <v:rect id="Rectangle 3701" o:spid="_x0000_s4716" style="position:absolute;left:835;top:261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aMgA&#10;AADdAAAADwAAAGRycy9kb3ducmV2LnhtbESPQWsCMRSE74L/ITyhN826tdZujVKFgpdCtR709tw8&#10;dxc3L9sk6ra/vikIHoeZ+YaZzltTiws5X1lWMBwkIIhzqysuFGy/3vsTED4ga6wtk4If8jCfdTtT&#10;zLS98poum1CICGGfoYIyhCaT0uclGfQD2xBH72idwRClK6R2eI1wU8s0ScbSYMVxocSGliXlp83Z&#10;KFi8TBbfnyP++F0f9rTfHU5PqUuUeui1b68gArXhHr61V1rB4/M4hf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wOhoyAAAAN0AAAAPAAAAAAAAAAAAAAAAAJgCAABk&#10;cnMvZG93bnJldi54bWxQSwUGAAAAAAQABAD1AAAAjQMAAAAA&#10;" fillcolor="black" stroked="f"/>
                  <v:rect id="Rectangle 3702" o:spid="_x0000_s4717" style="position:absolute;left:835;top:261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xN88gA&#10;AADdAAAADwAAAGRycy9kb3ducmV2LnhtbESPzWsCMRTE74L/Q3hCb5r1o35sjaKFgpeCWg96e25e&#10;dxc3L9sk1W3/+kYQehxm5jfMfNmYSlzJ+dKygn4vAUGcWV1yruDw8dadgvABWWNlmRT8kIflot2a&#10;Y6rtjXd03YdcRAj7FBUUIdSplD4ryKDv2Zo4ep/WGQxRulxqh7cIN5UcJMlYGiw5LhRY02tB2WX/&#10;bRSsZ9P113bE77+784lOx/PleeASpZ46zeoFRKAm/Icf7Y1WMJyMh3B/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jE3zyAAAAN0AAAAPAAAAAAAAAAAAAAAAAJgCAABk&#10;cnMvZG93bnJldi54bWxQSwUGAAAAAAQABAD1AAAAjQMAAAAA&#10;" fillcolor="black" stroked="f"/>
                  <v:rect id="Rectangle 3703" o:spid="_x0000_s4718" style="position:absolute;left:835;top:261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Vh8cA&#10;AADdAAAADwAAAGRycy9kb3ducmV2LnhtbESPT2sCMRTE7wW/Q3iF3mq2/u9qFC0IXgS1HurtuXnu&#10;Lm5e1iTVbT99Iwg9DjPzG2Yya0wlruR8aVnBWzsBQZxZXXKuYP+5fB2B8AFZY2WZFPyQh9m09TTB&#10;VNsbb+m6C7mIEPYpKihCqFMpfVaQQd+2NXH0TtYZDFG6XGqHtwg3lewkyUAaLDkuFFjTR0HZefdt&#10;FCzeR4vLpsfr3+3xQIev47nfcYlSL8/NfAwiUBP+w4/2SivoDgc9u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l1YfHAAAA3QAAAA8AAAAAAAAAAAAAAAAAmAIAAGRy&#10;cy9kb3ducmV2LnhtbFBLBQYAAAAABAAEAPUAAACMAwAAAAA=&#10;" fillcolor="black" stroked="f"/>
                  <v:rect id="Rectangle 3704" o:spid="_x0000_s4719" style="position:absolute;left:835;top:260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wHMgA&#10;AADdAAAADwAAAGRycy9kb3ducmV2LnhtbESPzWsCMRTE70L/h/AKvWm21q+uRqkFoZeCX4d6e26e&#10;u4ubl20Sddu/3giCx2FmfsNMZo2pxJmcLy0reO0kIIgzq0vOFWw3i/YIhA/IGivLpOCPPMymT60J&#10;ptpeeEXndchFhLBPUUERQp1K6bOCDPqOrYmjd7DOYIjS5VI7vES4qWQ3SQbSYMlxocCaPgvKjuuT&#10;UTB/H81/lz3+/l/td7T72R/7XZco9fLcfIxBBGrCI3xvf2kFb8NBH25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KXAcyAAAAN0AAAAPAAAAAAAAAAAAAAAAAJgCAABk&#10;cnMvZG93bnJldi54bWxQSwUGAAAAAAQABAD1AAAAjQMAAAAA&#10;" fillcolor="black" stroked="f"/>
                  <v:rect id="Rectangle 3705" o:spid="_x0000_s4720" style="position:absolute;left:835;top:260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ua8gA&#10;AADdAAAADwAAAGRycy9kb3ducmV2LnhtbESPQWsCMRSE7wX/Q3hCbzWrbbd2axQVCr0UqvWgt+fm&#10;ubu4eVmTqKu/vikIHoeZ+YYZTVpTixM5X1lW0O8lIIhzqysuFKx+P5+GIHxA1lhbJgUX8jAZdx5G&#10;mGl75gWdlqEQEcI+QwVlCE0mpc9LMuh7tiGO3s46gyFKV0jt8BzhppaDJEmlwYrjQokNzUvK98uj&#10;UTB7H84OPy/8fV1sN7RZb/evA5co9dhtpx8gArXhHr61v7SC57c0hf838QnI8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5ryAAAAN0AAAAPAAAAAAAAAAAAAAAAAJgCAABk&#10;cnMvZG93bnJldi54bWxQSwUGAAAAAAQABAD1AAAAjQMAAAAA&#10;" fillcolor="black" stroked="f"/>
                  <v:rect id="Rectangle 3706" o:spid="_x0000_s4721" style="position:absolute;left:835;top:25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dL8MgA&#10;AADdAAAADwAAAGRycy9kb3ducmV2LnhtbESPzWsCMRTE74L/Q3hCb5qtbf1YjVKFQi8Fvw56e25e&#10;dxc3L9sk6rZ/fSMIHoeZ+Q0znTemEhdyvrSs4LmXgCDOrC45V7DbfnRHIHxA1lhZJgW/5GE+a7em&#10;mGp75TVdNiEXEcI+RQVFCHUqpc8KMuh7tiaO3rd1BkOULpfa4TXCTSX7STKQBkuOCwXWtCwoO23O&#10;RsFiPFr8rF756299PNBhfzy99V2i1FOneZ+ACNSER/je/tQKXoaDIdzexCcg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t0vwyAAAAN0AAAAPAAAAAAAAAAAAAAAAAJgCAABk&#10;cnMvZG93bnJldi54bWxQSwUGAAAAAAQABAD1AAAAjQMAAAAA&#10;" fillcolor="black" stroked="f"/>
                  <v:rect id="Rectangle 3707" o:spid="_x0000_s4722" style="position:absolute;left:835;top:25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fgsQA&#10;AADdAAAADwAAAGRycy9kb3ducmV2LnhtbERPyW7CMBC9I/UfrKnEDZyyN41BpRJSL0hsB7hN4mkS&#10;EY9T24W0X18fKvX49PZs1ZlG3Mj52rKCp2ECgriwuuZSwem4GSxA+ICssbFMCr7Jw2r50Msw1fbO&#10;e7odQiliCPsUFVQhtKmUvqjIoB/aljhyH9YZDBG6UmqH9xhuGjlKkpk0WHNsqLClt4qK6+HLKFg/&#10;L9afuwlvf/b5hS7n/DoduUSp/mP3+gIiUBf+xX/ud61gPJ/F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o34LEAAAA3QAAAA8AAAAAAAAAAAAAAAAAmAIAAGRycy9k&#10;b3ducmV2LnhtbFBLBQYAAAAABAAEAPUAAACJAwAAAAA=&#10;" fillcolor="black" stroked="f"/>
                  <v:rect id="Rectangle 3708" o:spid="_x0000_s4723" style="position:absolute;left:835;top:25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6GcgA&#10;AADdAAAADwAAAGRycy9kb3ducmV2LnhtbESPT2sCMRTE74LfITyhN83WWv+sRqlCwUtBrQe9PTev&#10;u4ubl20SddtP3whCj8PM/IaZLRpTiSs5X1pW8NxLQBBnVpecK9h/vnfHIHxA1lhZJgU/5GExb7dm&#10;mGp74y1ddyEXEcI+RQVFCHUqpc8KMuh7tiaO3pd1BkOULpfa4S3CTSX7STKUBkuOCwXWtCooO+8u&#10;RsFyMl5+bwb88bs9Hel4OJ1f+y5R6qnTvE1BBGrCf/jRXmsFL6PhB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ZHoZyAAAAN0AAAAPAAAAAAAAAAAAAAAAAJgCAABk&#10;cnMvZG93bnJldi54bWxQSwUGAAAAAAQABAD1AAAAjQMAAAAA&#10;" fillcolor="black" stroked="f"/>
                  <v:rect id="Rectangle 3709" o:spid="_x0000_s4724" style="position:absolute;left:835;top:258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dFWcQA&#10;AADdAAAADwAAAGRycy9kb3ducmV2LnhtbERPyW7CMBC9V+o/WFOpt+KUsgYMKpUqcUFiO8BtiIck&#10;Ih6ntguBr8cHJI5Pbx9PG1OJMzlfWlbw2UpAEGdWl5wr2G5+PwYgfEDWWFkmBVfyMJ28vowx1fbC&#10;KzqvQy5iCPsUFRQh1KmUPivIoG/ZmjhyR+sMhghdLrXDSww3lWwnSU8aLDk2FFjTT0HZaf1vFMyG&#10;g9nfssOL2+qwp/3ucOq2XaLU+1vzPQIRqAlP8cM91wq++v24P76JT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HRVnEAAAA3QAAAA8AAAAAAAAAAAAAAAAAmAIAAGRycy9k&#10;b3ducmV2LnhtbFBLBQYAAAAABAAEAPUAAACJAwAAAAA=&#10;" fillcolor="black" stroked="f"/>
                  <v:rect id="Rectangle 3710" o:spid="_x0000_s4725" style="position:absolute;left:835;top:25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gwscA&#10;AADdAAAADwAAAGRycy9kb3ducmV2LnhtbESPzWsCMRTE70L/h/CE3jSr/VBXo9SC0EvBr4Penpvn&#10;7uLmZZtE3frXN0LB4zAzv2Ems8ZU4kLOl5YV9LoJCOLM6pJzBdvNojME4QOyxsoyKfglD7PpU2uC&#10;qbZXXtFlHXIRIexTVFCEUKdS+qwgg75ra+LoHa0zGKJ0udQOrxFuKtlPkndpsOS4UGBNnwVlp/XZ&#10;KJiPhvOf5St/31aHPe13h9Nb3yVKPbebjzGIQE14hP/bX1rBy2DQ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L4MLHAAAA3QAAAA8AAAAAAAAAAAAAAAAAmAIAAGRy&#10;cy9kb3ducmV2LnhtbFBLBQYAAAAABAAEAPUAAACMAwAAAAA=&#10;" fillcolor="black" stroked="f"/>
                  <v:rect id="Rectangle 3711" o:spid="_x0000_s4726" style="position:absolute;left:835;top:25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tcgA&#10;AADdAAAADwAAAGRycy9kb3ducmV2LnhtbESPS2/CMBCE75X6H6ytxK04TVseAYMKUiUulcrjALcl&#10;XpKIeJ3aLgR+fY1UieNoZr7RjKetqcWJnK8sK3jpJiCIc6srLhRs1p/PAxA+IGusLZOCC3mYTh4f&#10;xphpe+YlnVahEBHCPkMFZQhNJqXPSzLou7Yhjt7BOoMhSldI7fAc4aaWaZL0pMGK40KJDc1Lyo+r&#10;X6NgNhzMfr7f+Ou63O9ot90f31OXKNV5aj9GIAK14R7+by+0gtd+P4Xbm/g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GX61yAAAAN0AAAAPAAAAAAAAAAAAAAAAAJgCAABk&#10;cnMvZG93bnJldi54bWxQSwUGAAAAAAQABAD1AAAAjQMAAAAA&#10;" fillcolor="black" stroked="f"/>
                  <v:rect id="Rectangle 3712" o:spid="_x0000_s4727" style="position:absolute;left:835;top:25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XbLsgA&#10;AADdAAAADwAAAGRycy9kb3ducmV2LnhtbESPQWsCMRSE70L/Q3gFb25WbavdGqUKBS8FtR709tw8&#10;dxc3L9sk1dVf3wiFHoeZ+YaZzFpTizM5X1lW0E9SEMS51RUXCrZfH70xCB+QNdaWScGVPMymD50J&#10;ZtpeeE3nTShEhLDPUEEZQpNJ6fOSDPrENsTRO1pnMETpCqkdXiLc1HKQpi/SYMVxocSGFiXlp82P&#10;UTB/Hc+/V0/8eVsf9rTfHU7PA5cq1X1s399ABGrDf/ivvdQKhqPREO5v4hO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VdsuyAAAAN0AAAAPAAAAAAAAAAAAAAAAAJgCAABk&#10;cnMvZG93bnJldi54bWxQSwUGAAAAAAQABAD1AAAAjQMAAAAA&#10;" fillcolor="black" stroked="f"/>
                  <v:rect id="Rectangle 3713" o:spid="_x0000_s4728" style="position:absolute;left:835;top:257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DWsgA&#10;AADdAAAADwAAAGRycy9kb3ducmV2LnhtbESPzWsCMRTE74L/Q3hCb5qttX6sRqlCoZeCXwe9PTev&#10;u4ubl20Sddu/vikIHoeZ+Q0zWzSmEldyvrSs4LmXgCDOrC45V7DfvXfHIHxA1lhZJgU/5GExb7dm&#10;mGp74w1dtyEXEcI+RQVFCHUqpc8KMuh7tiaO3pd1BkOULpfa4S3CTSX7STKUBkuOCwXWtCooO28v&#10;RsFyMl5+rwf8+bs5Hel4OJ1f+y5R6qnTvE1BBGrCI3xvf2gFL6PRAP7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ENayAAAAN0AAAAPAAAAAAAAAAAAAAAAAJgCAABk&#10;cnMvZG93bnJldi54bWxQSwUGAAAAAAQABAD1AAAAjQMAAAAA&#10;" fillcolor="black" stroked="f"/>
                  <v:rect id="Rectangle 3714" o:spid="_x0000_s4729" style="position:absolute;left:835;top:25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wcgA&#10;AADdAAAADwAAAGRycy9kb3ducmV2LnhtbESPT2sCMRTE74V+h/AKvXWztVp1NUoVCl4K/jvo7bl5&#10;3V3cvGyTqGs/fSMUPA4z8xtmPG1NLc7kfGVZwWuSgiDOra64ULDdfL4MQPiArLG2TAqu5GE6eXwY&#10;Y6bthVd0XodCRAj7DBWUITSZlD4vyaBPbEMcvW/rDIYoXSG1w0uEm1p20vRdGqw4LpTY0Lyk/Lg+&#10;GQWz4WD2s+zy1+/qsKf97nDsdVyq1PNT+zECEagN9/B/e6EVvPX7Pbi9iU9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ObByAAAAN0AAAAPAAAAAAAAAAAAAAAAAJgCAABk&#10;cnMvZG93bnJldi54bWxQSwUGAAAAAAQABAD1AAAAjQMAAAAA&#10;" fillcolor="black" stroked="f"/>
                  <v:rect id="Rectangle 3715" o:spid="_x0000_s4730" style="position:absolute;left:835;top:25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4tsgA&#10;AADdAAAADwAAAGRycy9kb3ducmV2LnhtbESPzWsCMRTE74L/Q3hCb5qtbf1YjVKFQi8Fvw56e25e&#10;dxc3L9sk6rZ/fSMIHoeZ+Q0znTemEhdyvrSs4LmXgCDOrC45V7DbfnRHIHxA1lhZJgW/5GE+a7em&#10;mGp75TVdNiEXEcI+RQVFCHUqpc8KMuh7tiaO3rd1BkOULpfa4TXCTSX7STKQBkuOCwXWtCwoO23O&#10;RsFiPFr8rF756299PNBhfzy99V2i1FOneZ+ACNSER/je/tQKXobDAdzexCcg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Ini2yAAAAN0AAAAPAAAAAAAAAAAAAAAAAJgCAABk&#10;cnMvZG93bnJldi54bWxQSwUGAAAAAAQABAD1AAAAjQMAAAAA&#10;" fillcolor="black" stroked="f"/>
                  <v:rect id="Rectangle 3716" o:spid="_x0000_s4731" style="position:absolute;left:835;top:25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7dLcgA&#10;AADdAAAADwAAAGRycy9kb3ducmV2LnhtbESPT2sCMRTE74V+h/AK3mq2tnV1NUoVCl4K9c9Bb8/N&#10;c3dx87JNUl399I1Q8DjMzG+Y8bQ1tTiR85VlBS/dBARxbnXFhYLN+vN5AMIHZI21ZVJwIQ/TyePD&#10;GDNtz7yk0yoUIkLYZ6igDKHJpPR5SQZ91zbE0TtYZzBE6QqpHZ4j3NSylyR9abDiuFBiQ/OS8uPq&#10;1yiYDQezn+83/rou9zvabffH955LlOo8tR8jEIHacA//txdawWuapnB7E5+An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bt0tyAAAAN0AAAAPAAAAAAAAAAAAAAAAAJgCAABk&#10;cnMvZG93bnJldi54bWxQSwUGAAAAAAQABAD1AAAAjQMAAAAA&#10;" fillcolor="black" stroked="f"/>
                  <v:rect id="Rectangle 3717" o:spid="_x0000_s4732" style="position:absolute;left:835;top:25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JX8QA&#10;AADdAAAADwAAAGRycy9kb3ducmV2LnhtbERPyW7CMBC9V+o/WFOpt+KUsgYMKpUqcUFiO8BtiIck&#10;Ih6ntguBr8cHJI5Pbx9PG1OJMzlfWlbw2UpAEGdWl5wr2G5+PwYgfEDWWFkmBVfyMJ28vowx1fbC&#10;KzqvQy5iCPsUFRQh1KmUPivIoG/ZmjhyR+sMhghdLrXDSww3lWwnSU8aLDk2FFjTT0HZaf1vFMyG&#10;g9nfssOL2+qwp/3ucOq2XaLU+1vzPQIRqAlP8cM91wq++v04N76JT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xSV/EAAAA3QAAAA8AAAAAAAAAAAAAAAAAmAIAAGRycy9k&#10;b3ducmV2LnhtbFBLBQYAAAAABAAEAPUAAACJAwAAAAA=&#10;" fillcolor="black" stroked="f"/>
                  <v:rect id="Rectangle 3718" o:spid="_x0000_s4733" style="position:absolute;left:835;top:254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sxMcA&#10;AADdAAAADwAAAGRycy9kb3ducmV2LnhtbESPzWsCMRTE7wX/h/AEbzWr/VBXo6hQ8FLw66C35+a5&#10;u7h52Saprv3rm0LB4zAzv2Ems8ZU4krOl5YV9LoJCOLM6pJzBfvdx/MQhA/IGivLpOBOHmbT1tME&#10;U21vvKHrNuQiQtinqKAIoU6l9FlBBn3X1sTRO1tnMETpcqkd3iLcVLKfJO/SYMlxocCalgVll+23&#10;UbAYDRdf61f+/NmcjnQ8nC5vfZco1Wk38zGIQE14hP/bK63gZTAYwd+b+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97MTHAAAA3QAAAA8AAAAAAAAAAAAAAAAAmAIAAGRy&#10;cy9kb3ducmV2LnhtbFBLBQYAAAAABAAEAPUAAACMAwAAAAA=&#10;" fillcolor="black" stroked="f"/>
                  <v:rect id="Rectangle 3719" o:spid="_x0000_s4734" style="position:absolute;left:835;top:25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1fsUA&#10;AADdAAAADwAAAGRycy9kb3ducmV2LnhtbERPPW/CMBDdkfgP1iGxgQOUNk0xCJCQulQqaYeyHfE1&#10;iYjPwTaQ9tfXA1LHp/e9WHWmEVdyvrasYDJOQBAXVtdcKvj82I1SED4ga2wsk4If8rBa9nsLzLS9&#10;8Z6ueShFDGGfoYIqhDaT0hcVGfRj2xJH7ts6gyFCV0rt8BbDTSOnSfIoDdYcGypsaVtRccovRsHm&#10;Od2c3x/47Xd/PNDh63iaT12i1HDQrV9ABOrCv/juftUKZk9p3B/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jV+xQAAAN0AAAAPAAAAAAAAAAAAAAAAAJgCAABkcnMv&#10;ZG93bnJldi54bWxQSwUGAAAAAAQABAD1AAAAigMAAAAA&#10;" fillcolor="black" stroked="f"/>
                  <v:rect id="Rectangle 3720" o:spid="_x0000_s4735" style="position:absolute;left:835;top:254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6Q5cgA&#10;AADdAAAADwAAAGRycy9kb3ducmV2LnhtbESPT2sCMRTE7wW/Q3gFbzWrbXVdjaJCwUuh/jno7bl5&#10;3V3cvGyTVNd++qZQ8DjMzG+Y6bw1tbiQ85VlBf1eAoI4t7riQsF+9/aUgvABWWNtmRTcyMN81nmY&#10;YqbtlTd02YZCRAj7DBWUITSZlD4vyaDv2YY4ep/WGQxRukJqh9cIN7UcJMlQGqw4LpTY0Kqk/Lz9&#10;NgqW43T59fHC7z+b05GOh9P5deASpbqP7WICIlAb7uH/9loreB6lffh7E5+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HpDlyAAAAN0AAAAPAAAAAAAAAAAAAAAAAJgCAABk&#10;cnMvZG93bnJldi54bWxQSwUGAAAAAAQABAD1AAAAjQMAAAAA&#10;" fillcolor="black" stroked="f"/>
                  <v:rect id="Rectangle 3721" o:spid="_x0000_s4736" style="position:absolute;left:835;top:253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OksgA&#10;AADdAAAADwAAAGRycy9kb3ducmV2LnhtbESPQWvCQBSE74L/YXlCb7oxbW0aXUULQi8FtT3U2zP7&#10;TILZt+nuqml/fbcg9DjMzDfMbNGZRlzI+dqygvEoAUFcWF1zqeDjfT3MQPiArLGxTAq+ycNi3u/N&#10;MNf2ylu67EIpIoR9jgqqENpcSl9UZNCPbEscvaN1BkOUrpTa4TXCTSPTJJlIgzXHhQpbeqmoOO3O&#10;RsHqOVt9bR747Wd72NP+83B6TF2i1N2gW05BBOrCf/jWftUK7p+yFP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zA6SyAAAAN0AAAAPAAAAAAAAAAAAAAAAAJgCAABk&#10;cnMvZG93bnJldi54bWxQSwUGAAAAAAQABAD1AAAAjQMAAAAA&#10;" fillcolor="black" stroked="f"/>
                  <v:rect id="Rectangle 3722" o:spid="_x0000_s4737" style="position:absolute;left:835;top:253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rCcgA&#10;AADdAAAADwAAAGRycy9kb3ducmV2LnhtbESPT2sCMRTE7wW/Q3iCt5qttrquRqmC0Euh/jno7bl5&#10;3V3cvGyTqNt++qZQ8DjMzG+Y2aI1tbiS85VlBU/9BARxbnXFhYL9bv2YgvABWWNtmRR8k4fFvPMw&#10;w0zbG2/oug2FiBD2GSooQ2gyKX1ekkHftw1x9D6tMxiidIXUDm8Rbmo5SJKRNFhxXCixoVVJ+Xl7&#10;MQqWk3T59fHM7z+b05GOh9P5ZeASpXrd9nUKIlAb7uH/9ptWMBynQ/h7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gKsJyAAAAN0AAAAPAAAAAAAAAAAAAAAAAJgCAABk&#10;cnMvZG93bnJldi54bWxQSwUGAAAAAAQABAD1AAAAjQMAAAAA&#10;" fillcolor="black" stroked="f"/>
                  <v:rect id="Rectangle 3723" o:spid="_x0000_s4738" style="position:absolute;left:835;top:252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zfcgA&#10;AADdAAAADwAAAGRycy9kb3ducmV2LnhtbESPT2sCMRTE74LfITyhN83WWl1Xo1Sh0Euh/jno7bl5&#10;3V3cvGyTqNt++qZQ8DjMzG+Y+bI1tbiS85VlBY+DBARxbnXFhYL97rWfgvABWWNtmRR8k4flotuZ&#10;Y6btjTd03YZCRAj7DBWUITSZlD4vyaAf2IY4ep/WGQxRukJqh7cIN7UcJslYGqw4LpTY0Lqk/Ly9&#10;GAWrabr6+hjx+8/mdKTj4XR+HrpEqYde+zIDEagN9/B/+00reJqkI/h7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aTN9yAAAAN0AAAAPAAAAAAAAAAAAAAAAAJgCAABk&#10;cnMvZG93bnJldi54bWxQSwUGAAAAAAQABAD1AAAAjQMAAAAA&#10;" fillcolor="black" stroked="f"/>
                  <v:rect id="Rectangle 3724" o:spid="_x0000_s4739" style="position:absolute;left:835;top:252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5sgA&#10;AADdAAAADwAAAGRycy9kb3ducmV2LnhtbESPT2sCMRTE7wW/Q3hCbzVbW3VdjVKFQi+F+uegt+fm&#10;dXdx87JNoq799I1Q8DjMzG+Y6bw1tTiT85VlBc+9BARxbnXFhYLt5v0pBeEDssbaMim4kof5rPMw&#10;xUzbC6/ovA6FiBD2GSooQ2gyKX1ekkHfsw1x9L6tMxiidIXUDi8RbmrZT5KhNFhxXCixoWVJ+XF9&#10;MgoW43Tx8/XKn7+rw572u8Nx0HeJUo/d9m0CIlAb7uH/9odW8DJKB3B7E5+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JZbmyAAAAN0AAAAPAAAAAAAAAAAAAAAAAJgCAABk&#10;cnMvZG93bnJldi54bWxQSwUGAAAAAAQABAD1AAAAjQMAAAAA&#10;" fillcolor="black" stroked="f"/>
                  <v:rect id="Rectangle 3725" o:spid="_x0000_s4740" style="position:absolute;left:835;top:252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IkcgA&#10;AADdAAAADwAAAGRycy9kb3ducmV2LnhtbESPT2sCMRTE74LfITyhN83WtrquRqlCoZdC/XPQ23Pz&#10;uru4edkmUbf99E1B8DjMzG+Y2aI1tbiQ85VlBY+DBARxbnXFhYLd9q2fgvABWWNtmRT8kIfFvNuZ&#10;Yabtldd02YRCRAj7DBWUITSZlD4vyaAf2IY4el/WGQxRukJqh9cIN7UcJslIGqw4LpTY0Kqk/LQ5&#10;GwXLSbr8/nzmj9/18UCH/fH0MnSJUg+99nUKIlAb7uFb+10reBqnI/h/E5+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wiRyAAAAN0AAAAPAAAAAAAAAAAAAAAAAJgCAABk&#10;cnMvZG93bnJldi54bWxQSwUGAAAAAAQABAD1AAAAjQMAAAAA&#10;" fillcolor="black" stroked="f"/>
                  <v:rect id="Rectangle 3726" o:spid="_x0000_s4741" style="position:absolute;left:835;top:251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tCsgA&#10;AADdAAAADwAAAGRycy9kb3ducmV2LnhtbESPT2sCMRTE74V+h/AK3mq2ttV1NUoVCl4K9c9Bb8/N&#10;c3dx87JNUl399I1Q8DjMzG+Y8bQ1tTiR85VlBS/dBARxbnXFhYLN+vM5BeEDssbaMim4kIfp5PFh&#10;jJm2Z17SaRUKESHsM1RQhtBkUvq8JIO+axvi6B2sMxiidIXUDs8RbmrZS5K+NFhxXCixoXlJ+XH1&#10;axTMhuns5/uNv67L/Y522/3xvecSpTpP7ccIRKA23MP/7YVW8DpIB3B7E5+An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60KyAAAAN0AAAAPAAAAAAAAAAAAAAAAAJgCAABk&#10;cnMvZG93bnJldi54bWxQSwUGAAAAAAQABAD1AAAAjQMAAAAA&#10;" fillcolor="black" stroked="f"/>
                  <v:rect id="Rectangle 3727" o:spid="_x0000_s4742" style="position:absolute;left:835;top:251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5eMUA&#10;AADdAAAADwAAAGRycy9kb3ducmV2LnhtbERPPW/CMBDdkfgP1iGxgQOUNk0xCJCQulQqaYeyHfE1&#10;iYjPwTaQ9tfXA1LHp/e9WHWmEVdyvrasYDJOQBAXVtdcKvj82I1SED4ga2wsk4If8rBa9nsLzLS9&#10;8Z6ueShFDGGfoYIqhDaT0hcVGfRj2xJH7ts6gyFCV0rt8BbDTSOnSfIoDdYcGypsaVtRccovRsHm&#10;Od2c3x/47Xd/PNDh63iaT12i1HDQrV9ABOrCv/juftUKZk9pnBv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Dl4xQAAAN0AAAAPAAAAAAAAAAAAAAAAAJgCAABkcnMv&#10;ZG93bnJldi54bWxQSwUGAAAAAAQABAD1AAAAigMAAAAA&#10;" fillcolor="black" stroked="f"/>
                  <v:rect id="Rectangle 3728" o:spid="_x0000_s4743" style="position:absolute;left:835;top:25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c48gA&#10;AADdAAAADwAAAGRycy9kb3ducmV2LnhtbESPS2/CMBCE75X4D9YicSsO9EEIGARIlbhUKo8D3JZ4&#10;SSLidWq7EPrr60qVehzNzDea6bw1tbiS85VlBYN+AoI4t7riQsF+9/aYgvABWWNtmRTcycN81nmY&#10;YqbtjTd03YZCRAj7DBWUITSZlD4vyaDv24Y4emfrDIYoXSG1w1uEm1oOk+RVGqw4LpTY0Kqk/LL9&#10;MgqW43T5+fHM79+b05GOh9PlZegSpXrddjEBEagN/+G/9loreBqlY/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aJzjyAAAAN0AAAAPAAAAAAAAAAAAAAAAAJgCAABk&#10;cnMvZG93bnJldi54bWxQSwUGAAAAAAQABAD1AAAAjQMAAAAA&#10;" fillcolor="black" stroked="f"/>
                  <v:rect id="Rectangle 3729" o:spid="_x0000_s4744" style="position:absolute;left:835;top:250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ujo8UA&#10;AADdAAAADwAAAGRycy9kb3ducmV2LnhtbERPPW/CMBDdK/EfrEPqVhxoS0nAIKhUqQsS0A5lu8RH&#10;EhGfU9uFwK/HQyXGp/c9W3SmESdyvrasYDhIQBAXVtdcKvj++niagPABWWNjmRRcyMNi3nuYYabt&#10;mbd02oVSxBD2GSqoQmgzKX1RkUE/sC1x5A7WGQwRulJqh+cYbho5SpKxNFhzbKiwpfeKiuPuzyhY&#10;pZPV7+aF19dtvqf9T358HblEqcd+t5yCCNSFu/jf/akVPL+lcX98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6OjxQAAAN0AAAAPAAAAAAAAAAAAAAAAAJgCAABkcnMv&#10;ZG93bnJldi54bWxQSwUGAAAAAAQABAD1AAAAigMAAAAA&#10;" fillcolor="black" stroked="f"/>
                  <v:rect id="Rectangle 3730" o:spid="_x0000_s4745" style="position:absolute;left:835;top:250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OMcA&#10;AADdAAAADwAAAGRycy9kb3ducmV2LnhtbESPzWsCMRTE70L/h/CE3jSr/VBXo9SC0EvBr4Penpvn&#10;7uLmZZtE3frXN0LB4zAzv2Ems8ZU4kLOl5YV9LoJCOLM6pJzBdvNojME4QOyxsoyKfglD7PpU2uC&#10;qbZXXtFlHXIRIexTVFCEUKdS+qwgg75ra+LoHa0zGKJ0udQOrxFuKtlPkndpsOS4UGBNnwVlp/XZ&#10;KJiPhvOf5St/31aHPe13h9Nb3yVKPbebjzGIQE14hP/bX1rBy2DU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HBjjHAAAA3QAAAA8AAAAAAAAAAAAAAAAAmAIAAGRy&#10;cy9kb3ducmV2LnhtbFBLBQYAAAAABAAEAPUAAACMAwAAAAA=&#10;" fillcolor="black" stroked="f"/>
                  <v:rect id="Rectangle 3731" o:spid="_x0000_s4746" style="position:absolute;left:835;top:249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WYT8gA&#10;AADdAAAADwAAAGRycy9kb3ducmV2LnhtbESPQWsCMRSE7wX/Q3hCbzXrqq1ujaKFQi+CWg96e25e&#10;dxc3L2uS6ra/3hSEHoeZ+YaZzltTiws5X1lW0O8lIIhzqysuFOw+35/GIHxA1lhbJgU/5GE+6zxM&#10;MdP2yhu6bEMhIoR9hgrKEJpMSp+XZND3bEMcvS/rDIYoXSG1w2uEm1qmSfIsDVYcF0ps6K2k/LT9&#10;NgqWk/HyvB7y6ndzPNBhfzyNUpco9dhtF68gArXhP3xvf2gFg5dJC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FZhPyAAAAN0AAAAPAAAAAAAAAAAAAAAAAJgCAABk&#10;cnMvZG93bnJldi54bWxQSwUGAAAAAAQABAD1AAAAjQMAAAAA&#10;" fillcolor="black" stroked="f"/>
                  <v:rect id="Rectangle 3732" o:spid="_x0000_s4747" style="position:absolute;left:835;top:249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91McA&#10;AADdAAAADwAAAGRycy9kb3ducmV2LnhtbESPT2sCMRTE74V+h/AKvdWs2lZdjaIFoZeC/w56e26e&#10;u4ublzWJuvXTN0LB4zAzv2FGk8ZU4kLOl5YVtFsJCOLM6pJzBZv1/K0PwgdkjZVlUvBLHibj56cR&#10;ptpeeUmXVchFhLBPUUERQp1K6bOCDPqWrYmjd7DOYIjS5VI7vEa4qWQnST6lwZLjQoE1fRWUHVdn&#10;o2A26M9Oi3f+uS33O9pt98ePjkuUen1ppkMQgZrwCP+3v7WCbm/Q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ZPdTHAAAA3QAAAA8AAAAAAAAAAAAAAAAAmAIAAGRy&#10;cy9kb3ducmV2LnhtbFBLBQYAAAAABAAEAPUAAACMAwAAAAA=&#10;" fillcolor="black" stroked="f"/>
                  <v:rect id="Rectangle 3733" o:spid="_x0000_s4748" style="position:absolute;left:835;top:248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CloMgA&#10;AADdAAAADwAAAGRycy9kb3ducmV2LnhtbESPT2sCMRTE74LfITyhN83WWv+sRqlCwUtBrQe9PTev&#10;u4ubl20Sde2nbwpCj8PM/IaZLRpTiSs5X1pW8NxLQBBnVpecK9h/vnfHIHxA1lhZJgV38rCYt1sz&#10;TLW98Zauu5CLCGGfooIihDqV0mcFGfQ9WxNH78s6gyFKl0vt8BbhppL9JBlKgyXHhQJrWhWUnXcX&#10;o2A5GS+/NwP++NmejnQ8nM6vfZco9dRp3qYgAjXhP/xor7WCl9FkAH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sKWgyAAAAN0AAAAPAAAAAAAAAAAAAAAAAJgCAABk&#10;cnMvZG93bnJldi54bWxQSwUGAAAAAAQABAD1AAAAjQMAAAAA&#10;" fillcolor="black" stroked="f"/>
                  <v:rect id="Rectangle 3734" o:spid="_x0000_s4749" style="position:absolute;left:835;top:24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O8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1hD+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AA7yAAAAN0AAAAPAAAAAAAAAAAAAAAAAJgCAABk&#10;cnMvZG93bnJldi54bWxQSwUGAAAAAAQABAD1AAAAjQMAAAAA&#10;" fillcolor="black" stroked="f"/>
                  <v:rect id="Rectangle 3735" o:spid="_x0000_s4750" style="position:absolute;left:835;top:248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eTMgA&#10;AADdAAAADwAAAGRycy9kb3ducmV2LnhtbESPT2sCMRTE74LfITyhN83WWv+sRqlCwUtBrQe9PTev&#10;u4ubl20SddtP3whCj8PM/IaZLRpTiSs5X1pW8NxLQBBnVpecK9h/vnfHIHxA1lhZJgU/5GExb7dm&#10;mGp74y1ddyEXEcI+RQVFCHUqpc8KMuh7tiaO3pd1BkOULpfa4S3CTSX7STKUBkuOCwXWtCooO+8u&#10;RsFyMl5+bwb88bs9Hel4OJ1f+y5R6qnTvE1BBGrCf/jRXmsFL6PJE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Lp5MyAAAAN0AAAAPAAAAAAAAAAAAAAAAAJgCAABk&#10;cnMvZG93bnJldi54bWxQSwUGAAAAAAQABAD1AAAAjQMAAAAA&#10;" fillcolor="black" stroked="f"/>
                  <v:rect id="Rectangle 3736" o:spid="_x0000_s4751" style="position:absolute;left:835;top:247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I718cA&#10;AADdAAAADwAAAGRycy9kb3ducmV2LnhtbESPzWsCMRTE7wX/h/AEbzWr/VBXo6hQ8FLw66C35+a5&#10;u7h52Saprv3rm0LB4zAzv2Ems8ZU4krOl5YV9LoJCOLM6pJzBfvdx/MQhA/IGivLpOBOHmbT1tME&#10;U21vvKHrNuQiQtinqKAIoU6l9FlBBn3X1sTRO1tnMETpcqkd3iLcVLKfJO/SYMlxocCalgVll+23&#10;UbAYDRdf61f+/NmcjnQ8nC5vfZco1Wk38zGIQE14hP/bK63gZTAawN+b+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iO9fHAAAA3QAAAA8AAAAAAAAAAAAAAAAAmAIAAGRy&#10;cy9kb3ducmV2LnhtbFBLBQYAAAAABAAEAPUAAACMAwAAAAA=&#10;" fillcolor="black" stroked="f"/>
                  <v:rect id="Rectangle 3737" o:spid="_x0000_s4752" style="position:absolute;left:835;top:247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vpcUA&#10;AADdAAAADwAAAGRycy9kb3ducmV2LnhtbERPPW/CMBDdK/EfrEPqVhxoS0nAIKhUqQsS0A5lu8RH&#10;EhGfU9uFwK/HQyXGp/c9W3SmESdyvrasYDhIQBAXVtdcKvj++niagPABWWNjmRRcyMNi3nuYYabt&#10;mbd02oVSxBD2GSqoQmgzKX1RkUE/sC1x5A7WGQwRulJqh+cYbho5SpKxNFhzbKiwpfeKiuPuzyhY&#10;pZPV7+aF19dtvqf9T358HblEqcd+t5yCCNSFu/jf/akVPL+lcW58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lxQAAAN0AAAAPAAAAAAAAAAAAAAAAAJgCAABkcnMv&#10;ZG93bnJldi54bWxQSwUGAAAAAAQABAD1AAAAigMAAAAA&#10;" fillcolor="black" stroked="f"/>
                  <v:rect id="Rectangle 3738" o:spid="_x0000_s4753" style="position:absolute;left:835;top:24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KPsgA&#10;AADdAAAADwAAAGRycy9kb3ducmV2LnhtbESPS2/CMBCE75X4D9YicSsO9AEJGARIlbhUKo8D3JZ4&#10;SSLidWq7EPrr60qVehzNzDea6bw1tbiS85VlBYN+AoI4t7riQsF+9/Y4BuEDssbaMim4k4f5rPMw&#10;xUzbG2/oug2FiBD2GSooQ2gyKX1ekkHftw1x9M7WGQxRukJqh7cIN7UcJsmrNFhxXCixoVVJ+WX7&#10;ZRQs0/Hy8+OZ3783pyMdD6fLy9AlSvW67WICIlAb/sN/7bVW8DRKU/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sQo+yAAAAN0AAAAPAAAAAAAAAAAAAAAAAJgCAABk&#10;cnMvZG93bnJldi54bWxQSwUGAAAAAAQABAD1AAAAjQMAAAAA&#10;" fillcolor="black" stroked="f"/>
                  <v:rect id="Rectangle 3739" o:spid="_x0000_s4754" style="position:absolute;left:835;top:246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icsQA&#10;AADdAAAADwAAAGRycy9kb3ducmV2LnhtbERPTWsCMRC9F/ofwgi91USrst0apRYKXgS1PdTbuJnu&#10;Lm4m2yTV1V9vDoLHx/uezjvbiCP5UDvWMOgrEMSFMzWXGr6/Pp8zECEiG2wck4YzBZjPHh+mmBt3&#10;4g0dt7EUKYRDjhqqGNtcylBUZDH0XUucuF/nLcYEfSmNx1MKt40cKjWRFmtODRW29FFRcdj+Ww2L&#10;12zxtx7x6rLZ72j3sz+Mh15p/dTr3t9AROriXXxzL42Gl0yl/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1onLEAAAA3QAAAA8AAAAAAAAAAAAAAAAAmAIAAGRycy9k&#10;b3ducmV2LnhtbFBLBQYAAAAABAAEAPUAAACJAwAAAAA=&#10;" fillcolor="black" stroked="f"/>
                  <v:rect id="Rectangle 3740" o:spid="_x0000_s4755" style="position:absolute;left:835;top:245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H6ccA&#10;AADdAAAADwAAAGRycy9kb3ducmV2LnhtbESPQWsCMRSE7wX/Q3iCt5poW1m3RqkFwUuh2h709ty8&#10;7i5uXrZJ1G1/fSMUPA4z8w0zW3S2EWfyoXasYTRUIIgLZ2ouNXx+rO4zECEiG2wck4YfCrCY9+5m&#10;mBt34Q2dt7EUCcIhRw1VjG0uZSgqshiGriVO3pfzFmOSvpTG4yXBbSPHSk2kxZrTQoUtvVZUHLcn&#10;q2E5zZbf74/89rs57Gm/Oxyfxl5pPeh3L88gInXxFv5vr42Gh0yN4Po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5B+nHAAAA3QAAAA8AAAAAAAAAAAAAAAAAmAIAAGRy&#10;cy9kb3ducmV2LnhtbFBLBQYAAAAABAAEAPUAAACMAwAAAAA=&#10;" fillcolor="black" stroked="f"/>
                  <v:rect id="Rectangle 3741" o:spid="_x0000_s4756" style="position:absolute;left:835;top:245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ZnsgA&#10;AADdAAAADwAAAGRycy9kb3ducmV2LnhtbESPT0sDMRTE74LfITyhN5u42rLdNi1WELwI9s+hvb1u&#10;nrtLNy9rkrarn94IBY/DzPyGmS1624oz+dA41vAwVCCIS2carjRsN6/3OYgQkQ22jknDNwVYzG9v&#10;ZlgYd+EVndexEgnCoUANdYxdIWUoa7IYhq4jTt6n8xZjkr6SxuMlwW0rM6XG0mLDaaHGjl5qKo/r&#10;k9WwnOTLr48nfv9ZHfa03x2Oo8wrrQd3/fMURKQ+/oev7Tej4TFXGf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q5meyAAAAN0AAAAPAAAAAAAAAAAAAAAAAJgCAABk&#10;cnMvZG93bnJldi54bWxQSwUGAAAAAAQABAD1AAAAjQMAAAAA&#10;" fillcolor="black" stroked="f"/>
                  <v:rect id="Rectangle 3742" o:spid="_x0000_s4757" style="position:absolute;left:835;top:245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8BcgA&#10;AADdAAAADwAAAGRycy9kb3ducmV2LnhtbESPQUvDQBSE74L/YXmCN7Nrq5LGbIstCF4EWz20t9fs&#10;MwnJvk131zb6692C4HGYmW+YcjHaXhzJh9axhttMgSCunGm51vDx/nyTgwgR2WDvmDR8U4DF/PKi&#10;xMK4E6/puIm1SBAOBWpoYhwKKUPVkMWQuYE4eZ/OW4xJ+loaj6cEt72cKPUgLbacFhocaNVQ1W2+&#10;rIblLF8e3u749We939Fuu+/uJ15pfX01Pj2CiDTG//Bf+8VomOZqCuc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5zwFyAAAAN0AAAAPAAAAAAAAAAAAAAAAAJgCAABk&#10;cnMvZG93bnJldi54bWxQSwUGAAAAAAQABAD1AAAAjQMAAAAA&#10;" fillcolor="black" stroked="f"/>
                  <v:rect id="Rectangle 3743" o:spid="_x0000_s4758" style="position:absolute;left:835;top:244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kccgA&#10;AADdAAAADwAAAGRycy9kb3ducmV2LnhtbESPT2sCMRTE74V+h/AKvdWk1pZ1NUotCL0I9c9Bb8/N&#10;c3dx87JNom799I1Q6HGYmd8w42lnG3EmH2rHGp57CgRx4UzNpYbNev6UgQgR2WDjmDT8UIDp5P5u&#10;jLlxF17SeRVLkSAcctRQxdjmUoaiIouh51ri5B2ctxiT9KU0Hi8JbhvZV+pNWqw5LVTY0kdFxXF1&#10;shpmw2z2/TXgxXW539Fuuz++9r3S+vGhex+BiNTF//Bf+9NoeMnUAG5v0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DqRxyAAAAN0AAAAPAAAAAAAAAAAAAAAAAJgCAABk&#10;cnMvZG93bnJldi54bWxQSwUGAAAAAAQABAD1AAAAjQMAAAAA&#10;" fillcolor="black" stroked="f"/>
                  <v:rect id="Rectangle 3744" o:spid="_x0000_s4759" style="position:absolute;left:835;top:244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B6sgA&#10;AADdAAAADwAAAGRycy9kb3ducmV2LnhtbESPT2sCMRTE70K/Q3iF3jSprWVdjVILhV6E+uegt+fm&#10;ubu4edkmqa799I1Q6HGYmd8w03lnG3EmH2rHGh4HCgRx4UzNpYbt5r2fgQgR2WDjmDRcKcB8dteb&#10;Ym7chVd0XsdSJAiHHDVUMba5lKGoyGIYuJY4eUfnLcYkfSmNx0uC20YOlXqRFmtOCxW29FZRcVp/&#10;Ww2Lcbb4+nzm5c/qsKf97nAaDb3S+uG+e52AiNTF//Bf+8NoeMrUCG5v0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gHqyAAAAN0AAAAPAAAAAAAAAAAAAAAAAJgCAABk&#10;cnMvZG93bnJldi54bWxQSwUGAAAAAAQABAD1AAAAjQMAAAAA&#10;" fillcolor="black" stroked="f"/>
                  <v:rect id="Rectangle 3745" o:spid="_x0000_s4760" style="position:absolute;left:835;top:243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fnccA&#10;AADdAAAADwAAAGRycy9kb3ducmV2LnhtbESPQWsCMRSE7wX/Q3hCbzXRtrJujaKFQi+FanvQ23Pz&#10;uru4edkmqW799UYQPA4z8w0znXe2EQfyoXasYThQIIgLZ2ouNXx/vT1kIEJENtg4Jg3/FGA+691N&#10;MTfuyCs6rGMpEoRDjhqqGNtcylBUZDEMXEucvB/nLcYkfSmNx2OC20aOlBpLizWnhQpbeq2o2K//&#10;rIblJFv+fj7xx2m129J2s9s/j7zS+r7fLV5AROriLXxtvxsNj5kaw+VNeg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Qn53HAAAA3QAAAA8AAAAAAAAAAAAAAAAAmAIAAGRy&#10;cy9kb3ducmV2LnhtbFBLBQYAAAAABAAEAPUAAACMAwAAAAA=&#10;" fillcolor="black" stroked="f"/>
                  <v:rect id="Rectangle 3746" o:spid="_x0000_s4761" style="position:absolute;left:835;top:24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6BsgA&#10;AADdAAAADwAAAGRycy9kb3ducmV2LnhtbESPzWsCMRTE70L/h/CE3jTRfrhujVILhV4Kfh309ty8&#10;7i5uXrZJqtv+9U2h4HGYmd8ws0VnG3EmH2rHGkZDBYK4cKbmUsNu+zrIQISIbLBxTBq+KcBiftOb&#10;YW7chdd03sRSJAiHHDVUMba5lKGoyGIYupY4eR/OW4xJ+lIaj5cEt40cK/UoLdacFips6aWi4rT5&#10;shqW02z5ubrn95/18UCH/fH0MPZK69t+9/wEIlIXr+H/9pvRcJepCfy9S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3DoGyAAAAN0AAAAPAAAAAAAAAAAAAAAAAJgCAABk&#10;cnMvZG93bnJldi54bWxQSwUGAAAAAAQABAD1AAAAjQMAAAAA&#10;" fillcolor="black" stroked="f"/>
                  <v:rect id="Rectangle 3747" o:spid="_x0000_s4762" style="position:absolute;left:835;top:24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OudMQA&#10;AADdAAAADwAAAGRycy9kb3ducmV2LnhtbERPTWsCMRC9F/ofwgi91USrst0apRYKXgS1PdTbuJnu&#10;Lm4m2yTV1V9vDoLHx/uezjvbiCP5UDvWMOgrEMSFMzWXGr6/Pp8zECEiG2wck4YzBZjPHh+mmBt3&#10;4g0dt7EUKYRDjhqqGNtcylBUZDH0XUucuF/nLcYEfSmNx1MKt40cKjWRFmtODRW29FFRcdj+Ww2L&#10;12zxtx7x6rLZ72j3sz+Mh15p/dTr3t9AROriXXxzL42Gl0yluelNe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rnTEAAAA3QAAAA8AAAAAAAAAAAAAAAAAmAIAAGRycy9k&#10;b3ducmV2LnhtbFBLBQYAAAAABAAEAPUAAACJAwAAAAA=&#10;" fillcolor="black" stroked="f"/>
                  <v:rect id="Rectangle 3748" o:spid="_x0000_s4763" style="position:absolute;left:835;top:24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8L78gA&#10;AADdAAAADwAAAGRycy9kb3ducmV2LnhtbESPT2sCMRTE74V+h/AKvdVE28q6GkULhV4K9c9Bb8/N&#10;c3dx87ImqW776Ruh4HGYmd8wk1lnG3EmH2rHGvo9BYK4cKbmUsNm/f6UgQgR2WDjmDT8UIDZ9P5u&#10;grlxF17SeRVLkSAcctRQxdjmUoaiIouh51ri5B2ctxiT9KU0Hi8Jbhs5UGooLdacFips6a2i4rj6&#10;thoWo2xx+nrhz9/lfke77f74OvBK68eHbj4GEamLt/B/+8NoeM7U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DwvvyAAAAN0AAAAPAAAAAAAAAAAAAAAAAJgCAABk&#10;cnMvZG93bnJldi54bWxQSwUGAAAAAAQABAD1AAAAjQMAAAAA&#10;" fillcolor="black" stroked="f"/>
                  <v:rect id="Rectangle 3749" o:spid="_x0000_s4764" style="position:absolute;left:835;top:24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0r8UA&#10;AADdAAAADwAAAGRycy9kb3ducmV2LnhtbERPz2vCMBS+C/sfwhvspqlujlobZQrCLgN1HvT22ry1&#10;xealJlG7/fXLYbDjx/c7X/amFTdyvrGsYDxKQBCXVjdcKTh8boYpCB+QNbaWScE3eVguHgY5Ztre&#10;eUe3fahEDGGfoYI6hC6T0pc1GfQj2xFH7ss6gyFCV0nt8B7DTSsnSfIqDTYcG2rsaF1Ted5fjYLV&#10;LF1dti/88bMrTnQ6FufpxCVKPT32b3MQgfrwL/5zv2sFz+k47o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DSvxQAAAN0AAAAPAAAAAAAAAAAAAAAAAJgCAABkcnMv&#10;ZG93bnJldi54bWxQSwUGAAAAAAQABAD1AAAAigMAAAAA&#10;" fillcolor="black" stroked="f"/>
                  <v:rect id="Rectangle 3750" o:spid="_x0000_s4765" style="position:absolute;left:835;top:24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RNMcA&#10;AADdAAAADwAAAGRycy9kb3ducmV2LnhtbESPQWvCQBSE7wX/w/KE3uomVkuMrlILhV6EanvQ2zP7&#10;TILZt+nuVqO/visIPQ4z8w0zW3SmESdyvrasIB0kIIgLq2suFXx/vT9lIHxA1thYJgUX8rCY9x5m&#10;mGt75jWdNqEUEcI+RwVVCG0upS8qMugHtiWO3sE6gyFKV0rt8BzhppHDJHmRBmuOCxW29FZRcdz8&#10;GgXLSbb8+Rzx6rre72i33R/HQ5co9djvXqcgAnXhP3xvf2gFz1mawu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kTTHAAAA3QAAAA8AAAAAAAAAAAAAAAAAmAIAAGRy&#10;cy9kb3ducmV2LnhtbFBLBQYAAAAABAAEAPUAAACMAwAAAAA=&#10;" fillcolor="black" stroked="f"/>
                  <v:rect id="Rectangle 3751" o:spid="_x0000_s4766" style="position:absolute;left:835;top:24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PQ8gA&#10;AADdAAAADwAAAGRycy9kb3ducmV2LnhtbESPT2vCQBTE7wW/w/IEb3VjaiVNXUULhV4K9c+h3p7Z&#10;1ySYfRt3V4399F2h4HGYmd8w03lnGnEm52vLCkbDBARxYXXNpYLt5v0xA+EDssbGMim4kof5rPcw&#10;xVzbC6/ovA6liBD2OSqoQmhzKX1RkUE/tC1x9H6sMxiidKXUDi8RbhqZJslEGqw5LlTY0ltFxWF9&#10;MgqWL9ny+DXmz9/Vfke77/3hOXWJUoN+t3gFEagL9/B/+0MreMpG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cg9DyAAAAN0AAAAPAAAAAAAAAAAAAAAAAJgCAABk&#10;cnMvZG93bnJldi54bWxQSwUGAAAAAAQABAD1AAAAjQMAAAAA&#10;" fillcolor="black" stroked="f"/>
                  <v:rect id="Rectangle 3752" o:spid="_x0000_s4767" style="position:absolute;left:835;top:24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6q2McA&#10;AADdAAAADwAAAGRycy9kb3ducmV2LnhtbESPQWvCQBSE7wX/w/KE3pqN2pYYXUWFQi9CtT3U2zP7&#10;TILZt3F3q6m/visUPA4z8w0znXemEWdyvrasYJCkIIgLq2suFXx9vj1lIHxA1thYJgW/5GE+6z1M&#10;Mdf2whs6b0MpIoR9jgqqENpcSl9UZNAntiWO3sE6gyFKV0rt8BLhppHDNH2VBmuOCxW2tKqoOG5/&#10;jILlOFuePp55fd3sd7T73h9fhi5V6rHfLSYgAnXhHv5vv2sFo2wwgt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qtjHAAAA3QAAAA8AAAAAAAAAAAAAAAAAmAIAAGRy&#10;cy9kb3ducmV2LnhtbFBLBQYAAAAABAAEAPUAAACMAwAAAAA=&#10;" fillcolor="black" stroked="f"/>
                  <v:rect id="Rectangle 3753" o:spid="_x0000_s4768" style="position:absolute;left:835;top:24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yrMcA&#10;AADdAAAADwAAAGRycy9kb3ducmV2LnhtbESPQWsCMRSE74L/ITyhN81qbVlXo2hB6EWotod6e26e&#10;u4ubl20Sdeuvb4SCx2FmvmFmi9bU4kLOV5YVDAcJCOLc6ooLBV+f634KwgdkjbVlUvBLHhbzbmeG&#10;mbZX3tJlFwoRIewzVFCG0GRS+rwkg35gG+LoHa0zGKJ0hdQOrxFuajlKkldpsOK4UGJDbyXlp93Z&#10;KFhN0tXPx5g3t+1hT/vvw+ll5BKlnnrtcgoiUBse4f/2u1bwnA7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XMqzHAAAA3QAAAA8AAAAAAAAAAAAAAAAAmAIAAGRy&#10;cy9kb3ducmV2LnhtbFBLBQYAAAAABAAEAPUAAACMAwAAAAA=&#10;" fillcolor="black" stroked="f"/>
                  <v:rect id="Rectangle 3754" o:spid="_x0000_s4769" style="position:absolute;left:835;top:240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uXN8gA&#10;AADdAAAADwAAAGRycy9kb3ducmV2LnhtbESPT2sCMRTE74V+h/CE3mpWW2VdjVILhV6E+uegt+fm&#10;ubu4edkmqa5+eiMUPA4z8xtmMmtNLU7kfGVZQa+bgCDOra64ULBZf72mIHxA1lhbJgUX8jCbPj9N&#10;MNP2zEs6rUIhIoR9hgrKEJpMSp+XZNB3bUMcvYN1BkOUrpDa4TnCTS37STKUBiuOCyU29FlSflz9&#10;GQXzUTr//XnnxXW539Fuuz8O+i5R6qXTfoxBBGrDI/zf/tYK3tLeAO5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m5c3yAAAAN0AAAAPAAAAAAAAAAAAAAAAAJgCAABk&#10;cnMvZG93bnJldi54bWxQSwUGAAAAAAQABAD1AAAAjQMAAAAA&#10;" fillcolor="black" stroked="f"/>
                  <v:rect id="Rectangle 3755" o:spid="_x0000_s4770" style="position:absolute;left:835;top:23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JQMgA&#10;AADdAAAADwAAAGRycy9kb3ducmV2LnhtbESPT2sCMRTE74V+h/CE3mpW28q6GqUWhF6E+uegt+fm&#10;ubu4edkmUVc/vSkUPA4z8xtmPG1NLc7kfGVZQa+bgCDOra64ULBZz19TED4ga6wtk4IreZhOnp/G&#10;mGl74SWdV6EQEcI+QwVlCE0mpc9LMui7tiGO3sE6gyFKV0jt8BLhppb9JBlIgxXHhRIb+iopP65O&#10;RsFsmM5+f955cVvud7Tb7o8ffZco9dJpP0cgArXhEf5vf2sFb2lvAH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SQlAyAAAAN0AAAAPAAAAAAAAAAAAAAAAAJgCAABk&#10;cnMvZG93bnJldi54bWxQSwUGAAAAAAQABAD1AAAAjQMAAAAA&#10;" fillcolor="black" stroked="f"/>
                  <v:rect id="Rectangle 3756" o:spid="_x0000_s4771" style="position:absolute;left:835;top:239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s28gA&#10;AADdAAAADwAAAGRycy9kb3ducmV2LnhtbESPT2sCMRTE7wW/Q3gFbzWrbXVdjaJCwUuh/jno7bl5&#10;3V3cvGyTVNd++qZQ8DjMzG+Y6bw1tbiQ85VlBf1eAoI4t7riQsF+9/aUgvABWWNtmRTcyMN81nmY&#10;YqbtlTd02YZCRAj7DBWUITSZlD4vyaDv2YY4ep/WGQxRukJqh9cIN7UcJMlQGqw4LpTY0Kqk/Lz9&#10;NgqW43T59fHC7z+b05GOh9P5deASpbqP7WICIlAb7uH/9loreE77I/h7E5+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BazbyAAAAN0AAAAPAAAAAAAAAAAAAAAAAJgCAABk&#10;cnMvZG93bnJldi54bWxQSwUGAAAAAAQABAD1AAAAjQMAAAAA&#10;" fillcolor="black" stroked="f"/>
                  <v:rect id="Rectangle 3757" o:spid="_x0000_s4772" style="position:absolute;left:835;top:238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o4qcUA&#10;AADdAAAADwAAAGRycy9kb3ducmV2LnhtbERPz2vCMBS+C/sfwhvspqlujlobZQrCLgN1HvT22ry1&#10;xealJlG7/fXLYbDjx/c7X/amFTdyvrGsYDxKQBCXVjdcKTh8boYpCB+QNbaWScE3eVguHgY5Ztre&#10;eUe3fahEDGGfoYI6hC6T0pc1GfQj2xFH7ss6gyFCV0nt8B7DTSsnSfIqDTYcG2rsaF1Ted5fjYLV&#10;LF1dti/88bMrTnQ6FufpxCVKPT32b3MQgfrwL/5zv2sFz+k4zo1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mjipxQAAAN0AAAAPAAAAAAAAAAAAAAAAAJgCAABkcnMv&#10;ZG93bnJldi54bWxQSwUGAAAAAAQABAD1AAAAigMAAAAA&#10;" fillcolor="black" stroked="f"/>
                  <v:rect id="Rectangle 3758" o:spid="_x0000_s4773" style="position:absolute;left:835;top:238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dMsgA&#10;AADdAAAADwAAAGRycy9kb3ducmV2LnhtbESPT2sCMRTE74V+h/AKvdWsf1rW1SgqCF6Eanuot+fm&#10;ubu4eVmTVFc/fSMUPA4z8xtmPG1NLc7kfGVZQbeTgCDOra64UPD9tXxLQfiArLG2TAqu5GE6eX4a&#10;Y6bthTd03oZCRAj7DBWUITSZlD4vyaDv2IY4egfrDIYoXSG1w0uEm1r2kuRDGqw4LpTY0KKk/Lj9&#10;NQrmw3R++hzw+rbZ72j3sz++91yi1OtLOxuBCNSGR/i/vdIK+ml3CP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1p0yyAAAAN0AAAAPAAAAAAAAAAAAAAAAAJgCAABk&#10;cnMvZG93bnJldi54bWxQSwUGAAAAAAQABAD1AAAAjQMAAAAA&#10;" fillcolor="black" stroked="f"/>
                  <v:rect id="Rectangle 3759" o:spid="_x0000_s4774" style="position:absolute;left:835;top:2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EsUA&#10;AADdAAAADwAAAGRycy9kb3ducmV2LnhtbERPu27CMBTdK/EP1kViKw6hRSFgEFSq1KVSeQywXeJL&#10;EhFfp7YLab++HpAYj857vuxMI67kfG1ZwWiYgCAurK65VLDfvT9nIHxA1thYJgW/5GG56D3NMdf2&#10;xhu6bkMpYgj7HBVUIbS5lL6oyKAf2pY4cmfrDIYIXSm1w1sMN41Mk2QiDdYcGyps6a2i4rL9MQrW&#10;02z9/fXCn3+b05GOh9PlNXWJUoN+t5qBCNSFh/ju/tAKxlka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P4SxQAAAN0AAAAPAAAAAAAAAAAAAAAAAJgCAABkcnMv&#10;ZG93bnJldi54bWxQSwUGAAAAAAQABAD1AAAAigMAAAAA&#10;" fillcolor="black" stroked="f"/>
                  <v:rect id="Rectangle 3760" o:spid="_x0000_s4775" style="position:absolute;left:835;top:237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bicgA&#10;AADdAAAADwAAAGRycy9kb3ducmV2LnhtbESPT2vCQBTE7wW/w/IEb3VjaiVNXUULhV4K9c+h3p7Z&#10;1ySYfRt3V4399F2h4HGYmd8w03lnGnEm52vLCkbDBARxYXXNpYLt5v0xA+EDssbGMim4kof5rPcw&#10;xVzbC6/ovA6liBD2OSqoQmhzKX1RkUE/tC1x9H6sMxiidKXUDi8RbhqZJslEGqw5LlTY0ltFxWF9&#10;MgqWL9ny+DXmz9/Vfke77/3hOXWJUoN+t3gFEagL9/B/+0MreMrS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zFuJyAAAAN0AAAAPAAAAAAAAAAAAAAAAAJgCAABk&#10;cnMvZG93bnJldi54bWxQSwUGAAAAAAQABAD1AAAAjQMAAAAA&#10;" fillcolor="black" stroked="f"/>
                  <v:rect id="Rectangle 3761" o:spid="_x0000_s4776" style="position:absolute;left:835;top:237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F/scA&#10;AADdAAAADwAAAGRycy9kb3ducmV2LnhtbESPQWvCQBSE70L/w/IKvenGaEuMrlIFwUtBbQ/19sw+&#10;k2D2bbq71dhf7xYKPQ4z8w0zW3SmERdyvrasYDhIQBAXVtdcKvh4X/czED4ga2wsk4IbeVjMH3oz&#10;zLW98o4u+1CKCGGfo4IqhDaX0hcVGfQD2xJH72SdwRClK6V2eI1w08g0SV6kwZrjQoUtrSoqzvtv&#10;o2A5yZZf2zG//eyOBzp8Hs/PqUuUenrsXqcgAnXhP/zX3mgFoyxN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exf7HAAAA3QAAAA8AAAAAAAAAAAAAAAAAmAIAAGRy&#10;cy9kb3ducmV2LnhtbFBLBQYAAAAABAAEAPUAAACMAwAAAAA=&#10;" fillcolor="black" stroked="f"/>
                  <v:rect id="Rectangle 3762" o:spid="_x0000_s4777" style="position:absolute;left:835;top:2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gZcgA&#10;AADdAAAADwAAAGRycy9kb3ducmV2LnhtbESPT2vCQBTE7wW/w/IEb3VjtJKmrqKFQi+F+udQb8/s&#10;axLMvk13V4399F2h4HGYmd8ws0VnGnEm52vLCkbDBARxYXXNpYLd9u0xA+EDssbGMim4kofFvPcw&#10;w1zbC6/pvAmliBD2OSqoQmhzKX1RkUE/tC1x9L6tMxiidKXUDi8RbhqZJslUGqw5LlTY0mtFxXFz&#10;MgpWz9nq53PCH7/rw572X4fjU+oSpQb9bvkCIlAX7uH/9rtWMM7S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UmBlyAAAAN0AAAAPAAAAAAAAAAAAAAAAAJgCAABk&#10;cnMvZG93bnJldi54bWxQSwUGAAAAAAQABAD1AAAAjQMAAAAA&#10;" fillcolor="black" stroked="f"/>
                  <v:rect id="Rectangle 3763" o:spid="_x0000_s4778" style="position:absolute;left:835;top:236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4EccA&#10;AADdAAAADwAAAGRycy9kb3ducmV2LnhtbESPQWvCQBSE74X+h+UJvdWNqZUYXaUWBC+FanvQ2zP7&#10;TILZt+nuqrG/visUPA4z8w0znXemEWdyvrasYNBPQBAXVtdcKvj+Wj5nIHxA1thYJgVX8jCfPT5M&#10;Mdf2wms6b0IpIoR9jgqqENpcSl9UZND3bUscvYN1BkOUrpTa4SXCTSPTJBlJgzXHhQpbeq+oOG5O&#10;RsFinC1+Pof88bve72i33R9fU5co9dTr3iYgAnXhHv5vr7SClywd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7+BHHAAAA3QAAAA8AAAAAAAAAAAAAAAAAmAIAAGRy&#10;cy9kb3ducmV2LnhtbFBLBQYAAAAABAAEAPUAAACMAwAAAAA=&#10;" fillcolor="black" stroked="f"/>
                  <v:rect id="Rectangle 3764" o:spid="_x0000_s4779" style="position:absolute;left:835;top:23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dis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T1k6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3XYrHAAAA3QAAAA8AAAAAAAAAAAAAAAAAmAIAAGRy&#10;cy9kb3ducmV2LnhtbFBLBQYAAAAABAAEAPUAAACMAwAAAAA=&#10;" fillcolor="black" stroked="f"/>
                  <v:rect id="Rectangle 3765" o:spid="_x0000_s4780" style="position:absolute;left:835;top:235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D/ccA&#10;AADdAAAADwAAAGRycy9kb3ducmV2LnhtbESPQWvCQBSE74X+h+UJvdWNaSsxukoVCr0I1fagt2f2&#10;mQSzb+PuVqO/3hUKPQ4z8w0zmXWmESdyvrasYNBPQBAXVtdcKvj5/njOQPiArLGxTAou5GE2fXyY&#10;YK7tmVd0WodSRAj7HBVUIbS5lL6oyKDv25Y4envrDIYoXSm1w3OEm0amSTKUBmuOCxW2tKioOKx/&#10;jYL5KJsfv155eV3ttrTd7A5vqUuUeup172MQgbrwH/5rf2oFL1k6hP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lw/3HAAAA3QAAAA8AAAAAAAAAAAAAAAAAmAIAAGRy&#10;cy9kb3ducmV2LnhtbFBLBQYAAAAABAAEAPUAAACMAwAAAAA=&#10;" fillcolor="black" stroked="f"/>
                  <v:rect id="Rectangle 3766" o:spid="_x0000_s4781" style="position:absolute;left:835;top:235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mZsgA&#10;AADdAAAADwAAAGRycy9kb3ducmV2LnhtbESPQWvCQBSE74L/YXlCb7oxbW0aXUULQi8FtT3U2zP7&#10;TILZt+nuqml/fbcg9DjMzDfMbNGZRlzI+dqygvEoAUFcWF1zqeDjfT3MQPiArLGxTAq+ycNi3u/N&#10;MNf2ylu67EIpIoR9jgqqENpcSl9UZNCPbEscvaN1BkOUrpTa4TXCTSPTJJlIgzXHhQpbeqmoOO3O&#10;RsHqOVt9bR747Wd72NP+83B6TF2i1N2gW05BBOrCf/jWftUK7rP0Cf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WZmyAAAAN0AAAAPAAAAAAAAAAAAAAAAAJgCAABk&#10;cnMvZG93bnJldi54bWxQSwUGAAAAAAQABAD1AAAAjQMAAAAA&#10;" fillcolor="black" stroked="f"/>
                  <v:rect id="Rectangle 3767" o:spid="_x0000_s4782" style="position:absolute;left:835;top:234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FMUA&#10;AADdAAAADwAAAGRycy9kb3ducmV2LnhtbERPu27CMBTdK/EP1kViKw6hRSFgEFSq1KVSeQywXeJL&#10;EhFfp7YLab++HpAYj857vuxMI67kfG1ZwWiYgCAurK65VLDfvT9nIHxA1thYJgW/5GG56D3NMdf2&#10;xhu6bkMpYgj7HBVUIbS5lL6oyKAf2pY4cmfrDIYIXSm1w1sMN41Mk2QiDdYcGyps6a2i4rL9MQrW&#10;02z9/fXCn3+b05GOh9PlNXWJUoN+t5qBCNSFh/ju/tAKxlka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vIUxQAAAN0AAAAPAAAAAAAAAAAAAAAAAJgCAABkcnMv&#10;ZG93bnJldi54bWxQSwUGAAAAAAQABAD1AAAAigMAAAAA&#10;" fillcolor="black" stroked="f"/>
                  <v:rect id="Rectangle 3768" o:spid="_x0000_s4783" style="position:absolute;left:835;top:234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pXj8gA&#10;AADdAAAADwAAAGRycy9kb3ducmV2LnhtbESPT2vCQBTE7wW/w/IEb3XT1EpMXUULhV4K9c+h3p7Z&#10;1ySYfRt3V4399F2h4HGYmd8w03lnGnEm52vLCp6GCQjiwuqaSwXbzftjBsIHZI2NZVJwJQ/zWe9h&#10;irm2F17ReR1KESHsc1RQhdDmUvqiIoN+aFvi6P1YZzBE6UqpHV4i3DQyTZKxNFhzXKiwpbeKisP6&#10;ZBQsJ9ny+DXiz9/Vfke77/3hJXWJUoN+t3gFEagL9/B/+0MreM7S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ulePyAAAAN0AAAAPAAAAAAAAAAAAAAAAAJgCAABk&#10;cnMvZG93bnJldi54bWxQSwUGAAAAAAQABAD1AAAAjQMAAAAA&#10;" fillcolor="black" stroked="f"/>
                  <v:rect id="Rectangle 3769" o:spid="_x0000_s4784" style="position:absolute;left:835;top:234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oz8QA&#10;AADdAAAADwAAAGRycy9kb3ducmV2LnhtbERPu27CMBTdkfoP1q3EBk55VCFgUEGqxFIJKANsl/g2&#10;iYivU9uFlK/HAxLj0XnPFq2pxYWcrywreOsnIIhzqysuFOy/P3spCB+QNdaWScE/eVjMXzozzLS9&#10;8pYuu1CIGMI+QwVlCE0mpc9LMuj7tiGO3I91BkOErpDa4TWGm1oOkuRdGqw4NpTY0Kqk/Lz7MwqW&#10;k3T5uxnx1217OtLxcDqPBy5RqvvafkxBBGrDU/xwr7WCYTqM++O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aM/EAAAA3QAAAA8AAAAAAAAAAAAAAAAAmAIAAGRycy9k&#10;b3ducmV2LnhtbFBLBQYAAAAABAAEAPUAAACJAwAAAAA=&#10;" fillcolor="black" stroked="f"/>
                  <v:rect id="Rectangle 3770" o:spid="_x0000_s4785" style="position:absolute;left:835;top:233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NVMcA&#10;AADdAAAADwAAAGRycy9kb3ducmV2LnhtbESPQWvCQBSE7wX/w/KE3pqN2pYYXUWFQi9CtT3U2zP7&#10;TILZt3F3q6m/visUPA4z8w0znXemEWdyvrasYJCkIIgLq2suFXx9vj1lIHxA1thYJgW/5GE+6z1M&#10;Mdf2whs6b0MpIoR9jgqqENpcSl9UZNAntiWO3sE6gyFKV0rt8BLhppHDNH2VBmuOCxW2tKqoOG5/&#10;jILlOFuePp55fd3sd7T73h9fhi5V6rHfLSYgAnXhHv5vv2sFo2w0gN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VzVTHAAAA3QAAAA8AAAAAAAAAAAAAAAAAmAIAAGRy&#10;cy9kb3ducmV2LnhtbFBLBQYAAAAABAAEAPUAAACMAwAAAAA=&#10;" fillcolor="black" stroked="f"/>
                  <v:rect id="Rectangle 3771" o:spid="_x0000_s4786" style="position:absolute;left:835;top:23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TI8gA&#10;AADdAAAADwAAAGRycy9kb3ducmV2LnhtbESPT2vCQBTE7wW/w/IEb3VjtJKmrqKFQi+F+udQb8/s&#10;axLMvk13V4399F2h4HGYmd8ws0VnGnEm52vLCkbDBARxYXXNpYLd9u0xA+EDssbGMim4kofFvPcw&#10;w1zbC6/pvAmliBD2OSqoQmhzKX1RkUE/tC1x9L6tMxiidKXUDi8RbhqZJslUGqw5LlTY0mtFxXFz&#10;MgpWz9nq53PCH7/rw572X4fjU+oSpQb9bvkCIlAX7uH/9rtWMM7GK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1MjyAAAAN0AAAAPAAAAAAAAAAAAAAAAAJgCAABk&#10;cnMvZG93bnJldi54bWxQSwUGAAAAAAQABAD1AAAAjQMAAAAA&#10;" fillcolor="black" stroked="f"/>
                  <v:rect id="Rectangle 3772" o:spid="_x0000_s4787" style="position:absolute;left:835;top:232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2uMcA&#10;AADdAAAADwAAAGRycy9kb3ducmV2LnhtbESPQWvCQBSE70L/w/KE3nSj0ZKmrlILgheh2h7q7Zl9&#10;TYLZt+nuVqO/visIPQ4z8w0zW3SmESdyvrasYDRMQBAXVtdcKvj8WA0yED4ga2wsk4ILeVjMH3oz&#10;zLU985ZOu1CKCGGfo4IqhDaX0hcVGfRD2xJH79s6gyFKV0rt8BzhppHjJHmSBmuOCxW29FZRcdz9&#10;GgXL52z58z7hzXV72NP+63Ccjl2i1GO/e30BEagL/+F7e60VpFmawu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L9rjHAAAA3QAAAA8AAAAAAAAAAAAAAAAAmAIAAGRy&#10;cy9kb3ducmV2LnhtbFBLBQYAAAAABAAEAPUAAACMAwAAAAA=&#10;" fillcolor="black" stroked="f"/>
                  <v:rect id="Rectangle 3773" o:spid="_x0000_s4788" style="position:absolute;left:835;top:232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uzMgA&#10;AADdAAAADwAAAGRycy9kb3ducmV2LnhtbESPT2vCQBTE7wW/w/KE3pqNf1pidJVaKPQiqO2h3p7Z&#10;ZxLMvk13t5r66V2h4HGYmd8ws0VnGnEi52vLCgZJCoK4sLrmUsHX5/tTBsIHZI2NZVLwRx4W897D&#10;DHNtz7yh0zaUIkLY56igCqHNpfRFRQZ9Ylvi6B2sMxiidKXUDs8Rbho5TNMXabDmuFBhS28VFcft&#10;r1GwnGTLn/WYV5fNfke77/3xeehSpR773esURKAu3MP/7Q+tYJSNxnB7E5+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Ym7MyAAAAN0AAAAPAAAAAAAAAAAAAAAAAJgCAABk&#10;cnMvZG93bnJldi54bWxQSwUGAAAAAAQABAD1AAAAjQMAAAAA&#10;" fillcolor="black" stroked="f"/>
                  <v:rect id="Rectangle 3774" o:spid="_x0000_s4789" style="position:absolute;left:835;top:231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LV8cA&#10;AADdAAAADwAAAGRycy9kb3ducmV2LnhtbESPQWsCMRSE7wX/Q3hCbzWr1rKuRtGC0ItQbQ/19tw8&#10;dxc3L2sSdfXXm0Khx2FmvmGm89bU4kLOV5YV9HsJCOLc6ooLBd9fq5cUhA/IGmvLpOBGHuazztMU&#10;M22vvKHLNhQiQthnqKAMocmk9HlJBn3PNsTRO1hnMETpCqkdXiPc1HKQJG/SYMVxocSG3kvKj9uz&#10;UbAcp8vT5yuv75v9jnY/++No4BKlnrvtYgIiUBv+w3/tD61gmA5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uy1fHAAAA3QAAAA8AAAAAAAAAAAAAAAAAmAIAAGRy&#10;cy9kb3ducmV2LnhtbFBLBQYAAAAABAAEAPUAAACMAwAAAAA=&#10;" fillcolor="black" stroked="f"/>
                  <v:rect id="Rectangle 3775" o:spid="_x0000_s4790" style="position:absolute;left:835;top:231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IMgA&#10;AADdAAAADwAAAGRycy9kb3ducmV2LnhtbESPT2sCMRTE74V+h/AKvdWs2sq6GqUWhF6E+uegt+fm&#10;ubu4edkmUVc/vSkUPA4z8xtmPG1NLc7kfGVZQbeTgCDOra64ULBZz99SED4ga6wtk4IreZhOnp/G&#10;mGl74SWdV6EQEcI+QwVlCE0mpc9LMug7tiGO3sE6gyFKV0jt8BLhppa9JBlIgxXHhRIb+iopP65O&#10;RsFsmM5+f955cVvud7Tb7o8fPZco9frSfo5ABGrDI/zf/tYK+ml/AH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FUgyAAAAN0AAAAPAAAAAAAAAAAAAAAAAJgCAABk&#10;cnMvZG93bnJldi54bWxQSwUGAAAAAAQABAD1AAAAjQMAAAAA&#10;" fillcolor="black" stroked="f"/>
                  <v:rect id="Rectangle 3776" o:spid="_x0000_s4791" style="position:absolute;left:835;top:231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wu8gA&#10;AADdAAAADwAAAGRycy9kb3ducmV2LnhtbESPT2sCMRTE7wW/Q3iCt5qttrquRqmC0Euh/jno7bl5&#10;3V3cvGyTqNt++qZQ8DjMzG+Y2aI1tbiS85VlBU/9BARxbnXFhYL9bv2YgvABWWNtmRR8k4fFvPMw&#10;w0zbG2/oug2FiBD2GSooQ2gyKX1ekkHftw1x9D6tMxiidIXUDm8Rbmo5SJKRNFhxXCixoVVJ+Xl7&#10;MQqWk3T59fHM7z+b05GOh9P5ZeASpXrd9nUKIlAb7uH/9ptWMEyHY/h7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sPC7yAAAAN0AAAAPAAAAAAAAAAAAAAAAAJgCAABk&#10;cnMvZG93bnJldi54bWxQSwUGAAAAAAQABAD1AAAAjQMAAAAA&#10;" fillcolor="black" stroked="f"/>
                  <v:rect id="Rectangle 3777" o:spid="_x0000_s4792" style="position:absolute;left:835;top:230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kycQA&#10;AADdAAAADwAAAGRycy9kb3ducmV2LnhtbERPu27CMBTdkfoP1q3EBk55VCFgUEGqxFIJKANsl/g2&#10;iYivU9uFlK/HAxLj0XnPFq2pxYWcrywreOsnIIhzqysuFOy/P3spCB+QNdaWScE/eVjMXzozzLS9&#10;8pYuu1CIGMI+QwVlCE0mpc9LMuj7tiGO3I91BkOErpDa4TWGm1oOkuRdGqw4NpTY0Kqk/Lz7MwqW&#10;k3T5uxnx1217OtLxcDqPBy5RqvvafkxBBGrDU/xwr7WCYTqMc+O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vZMnEAAAA3QAAAA8AAAAAAAAAAAAAAAAAmAIAAGRycy9k&#10;b3ducmV2LnhtbFBLBQYAAAAABAAEAPUAAACJAwAAAAA=&#10;" fillcolor="black" stroked="f"/>
                  <v:rect id="Rectangle 3778" o:spid="_x0000_s4793" style="position:absolute;left:835;top:230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BUsgA&#10;AADdAAAADwAAAGRycy9kb3ducmV2LnhtbESPzWsCMRTE7wX/h/AEbzXrR2VdjaKFQi+F+nHQ23Pz&#10;3F3cvGyTqGv/+qZQ6HGYmd8w82VranEj5yvLCgb9BARxbnXFhYL97u05BeEDssbaMil4kIflovM0&#10;x0zbO2/otg2FiBD2GSooQ2gyKX1ekkHftw1x9M7WGQxRukJqh/cIN7UcJslEGqw4LpTY0GtJ+WV7&#10;NQrW03T99Tnmj+/N6UjHw+nyMnSJUr1uu5qBCNSG//Bf+10rGKWjKfy+i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Y8FSyAAAAN0AAAAPAAAAAAAAAAAAAAAAAJgCAABk&#10;cnMvZG93bnJldi54bWxQSwUGAAAAAAQABAD1AAAAjQMAAAAA&#10;" fillcolor="black" stroked="f"/>
                  <v:rect id="Rectangle 3779" o:spid="_x0000_s4794" style="position:absolute;left:835;top:22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8bssQA&#10;AADdAAAADwAAAGRycy9kb3ducmV2LnhtbERPu27CMBTdK/EP1kViKw6PojTFIEBCYqlUoEPZLvEl&#10;iYivg20g5evxUKnj0XlP562pxY2crywrGPQTEMS51RUXCr7369cUhA/IGmvLpOCXPMxnnZcpZtre&#10;eUu3XShEDGGfoYIyhCaT0uclGfR92xBH7mSdwRChK6R2eI/hppbDJJlIgxXHhhIbWpWUn3dXo2D5&#10;ni4vX2P+fGyPBzr8HM9vQ5co1eu2iw8QgdrwL/5zb7SCUTqO++Ob+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fG7LEAAAA3QAAAA8AAAAAAAAAAAAAAAAAmAIAAGRycy9k&#10;b3ducmV2LnhtbFBLBQYAAAAABAAEAPUAAACJAwAAAAA=&#10;" fillcolor="black" stroked="f"/>
                  <v:rect id="Rectangle 3780" o:spid="_x0000_s4795" style="position:absolute;left:835;top:229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KccA&#10;AADdAAAADwAAAGRycy9kb3ducmV2LnhtbESPQWsCMRSE74L/ITyhN81qbVlXo2hB6EWotod6e26e&#10;u4ubl20Sdeuvb4SCx2FmvmFmi9bU4kLOV5YVDAcJCOLc6ooLBV+f634KwgdkjbVlUvBLHhbzbmeG&#10;mbZX3tJlFwoRIewzVFCG0GRS+rwkg35gG+LoHa0zGKJ0hdQOrxFuajlKkldpsOK4UGJDbyXlp93Z&#10;KFhN0tXPx5g3t+1hT/vvw+ll5BKlnnrtcgoiUBse4f/2u1bwnI6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TvinHAAAA3QAAAA8AAAAAAAAAAAAAAAAAmAIAAGRy&#10;cy9kb3ducmV2LnhtbFBLBQYAAAAABAAEAPUAAACMAwAAAAA=&#10;" fillcolor="black" stroked="f"/>
                  <v:rect id="Rectangle 3781" o:spid="_x0000_s4796" style="position:absolute;left:835;top:22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gXscA&#10;AADdAAAADwAAAGRycy9kb3ducmV2LnhtbESPQWvCQBSE74X+h+UJvdWNqZUYXaUWBC+FanvQ2zP7&#10;TILZt+nuqrG/visUPA4z8w0znXemEWdyvrasYNBPQBAXVtdcKvj+Wj5nIHxA1thYJgVX8jCfPT5M&#10;Mdf2wms6b0IpIoR9jgqqENpcSl9UZND3bUscvYN1BkOUrpTa4SXCTSPTJBlJgzXHhQpbeq+oOG5O&#10;RsFinC1+Pof88bve72i33R9fU5co9dTr3iYgAnXhHv5vr7SCl2yY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BIF7HAAAA3QAAAA8AAAAAAAAAAAAAAAAAmAIAAGRy&#10;cy9kb3ducmV2LnhtbFBLBQYAAAAABAAEAPUAAACMAwAAAAA=&#10;" fillcolor="black" stroked="f"/>
                  <v:rect id="Rectangle 3782" o:spid="_x0000_s4797" style="position:absolute;left:835;top:22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FxcgA&#10;AADdAAAADwAAAGRycy9kb3ducmV2LnhtbESPT2vCQBTE7wW/w/KE3pqNf1pidJVaKPQiqO2h3p7Z&#10;ZxLMvk13t5r66V2h4HGYmd8ws0VnGnEi52vLCgZJCoK4sLrmUsHX5/tTBsIHZI2NZVLwRx4W897D&#10;DHNtz7yh0zaUIkLY56igCqHNpfRFRQZ9Ylvi6B2sMxiidKXUDs8Rbho5TNMXabDmuFBhS28VFcft&#10;r1GwnGTLn/WYV5fNfke77/3xeehSpR773esURKAu3MP/7Q+tYJSNR3B7E5+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jYXFyAAAAN0AAAAPAAAAAAAAAAAAAAAAAJgCAABk&#10;cnMvZG93bnJldi54bWxQSwUGAAAAAAQABAD1AAAAjQMAAAAA&#10;" fillcolor="black" stroked="f"/>
                  <v:rect id="Rectangle 3783" o:spid="_x0000_s4798" style="position:absolute;left:835;top:22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dsccA&#10;AADdAAAADwAAAGRycy9kb3ducmV2LnhtbESPQWvCQBSE70L/w/KE3nSjTSVGV6mFQi9CtT3o7Zl9&#10;JsHs23R3q6m/visUPA4z8w0zX3amEWdyvrasYDRMQBAXVtdcKvj6fBtkIHxA1thYJgW/5GG5eOjN&#10;Mdf2whs6b0MpIoR9jgqqENpcSl9UZNAPbUscvaN1BkOUrpTa4SXCTSPHSTKRBmuOCxW29FpRcdr+&#10;GAWrabb6/kh5fd0c9rTfHU7PY5co9djvXmYgAnXhHv5vv2sFT1mawu1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kHbHHAAAA3QAAAA8AAAAAAAAAAAAAAAAAmAIAAGRy&#10;cy9kb3ducmV2LnhtbFBLBQYAAAAABAAEAPUAAACMAwAAAAA=&#10;" fillcolor="black" stroked="f"/>
                  <v:rect id="Rectangle 3784" o:spid="_x0000_s4799" style="position:absolute;left:835;top:22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4KscA&#10;AADdAAAADwAAAGRycy9kb3ducmV2LnhtbESPT2sCMRTE74V+h/AKvdWs/8q6GqUKghdBbQ/19tw8&#10;dxc3L9sk1dVPbwpCj8PM/IaZzFpTizM5X1lW0O0kIIhzqysuFHx9Lt9SED4ga6wtk4IreZhNn58m&#10;mGl74S2dd6EQEcI+QwVlCE0mpc9LMug7tiGO3tE6gyFKV0jt8BLhppa9JHmXBiuOCyU2tCgpP+1+&#10;jYL5KJ3/bAa8vm0Pe9p/H07DnkuUen1pP8YgArXhP/xor7SCfjoYwt+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ouCrHAAAA3QAAAA8AAAAAAAAAAAAAAAAAmAIAAGRy&#10;cy9kb3ducmV2LnhtbFBLBQYAAAAABAAEAPUAAACMAwAAAAA=&#10;" fillcolor="black" stroked="f"/>
                  <v:rect id="Rectangle 3785" o:spid="_x0000_s4800" style="position:absolute;left:835;top:22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XcgA&#10;AADdAAAADwAAAGRycy9kb3ducmV2LnhtbESPT2sCMRTE70K/Q3iF3jTrn8q6GqUKgheh2h7q7bl5&#10;7i5uXrZJqquf3hQKPQ4z8xtmtmhNLS7kfGVZQb+XgCDOra64UPD5se6mIHxA1lhbJgU38rCYP3Vm&#10;mGl75R1d9qEQEcI+QwVlCE0mpc9LMuh7tiGO3sk6gyFKV0jt8BrhppaDJBlLgxXHhRIbWpWUn/c/&#10;RsFyki6/30e8ve+OBzp8Hc+vA5co9fLcvk1BBGrDf/ivvdEKhuloDL9v4hO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iZdyAAAAN0AAAAPAAAAAAAAAAAAAAAAAJgCAABk&#10;cnMvZG93bnJldi54bWxQSwUGAAAAAAQABAD1AAAAjQMAAAAA&#10;" fillcolor="black" stroked="f"/>
                  <v:rect id="Rectangle 3786" o:spid="_x0000_s4801" style="position:absolute;left:835;top:227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DxsgA&#10;AADdAAAADwAAAGRycy9kb3ducmV2LnhtbESPT2sCMRTE74LfITyhN83WWl1Xo1Sh0Euh/jno7bl5&#10;3V3cvGyTqNt++qZQ8DjMzG+Y+bI1tbiS85VlBY+DBARxbnXFhYL97rWfgvABWWNtmRR8k4flotuZ&#10;Y6btjTd03YZCRAj7DBWUITSZlD4vyaAf2IY4ep/WGQxRukJqh7cIN7UcJslYGqw4LpTY0Lqk/Ly9&#10;GAWrabr6+hjx+8/mdKTj4XR+HrpEqYde+zIDEagN9/B/+00reEpHE/h7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toPGyAAAAN0AAAAPAAAAAAAAAAAAAAAAAJgCAABk&#10;cnMvZG93bnJldi54bWxQSwUGAAAAAAQABAD1AAAAjQMAAAAA&#10;" fillcolor="black" stroked="f"/>
                  <v:rect id="Rectangle 3787" o:spid="_x0000_s4802" style="position:absolute;left:835;top:22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XtMQA&#10;AADdAAAADwAAAGRycy9kb3ducmV2LnhtbERPu27CMBTdK/EP1kViKw6PojTFIEBCYqlUoEPZLvEl&#10;iYivg20g5evxUKnj0XlP562pxY2crywrGPQTEMS51RUXCr7369cUhA/IGmvLpOCXPMxnnZcpZtre&#10;eUu3XShEDGGfoYIyhCaT0uclGfR92xBH7mSdwRChK6R2eI/hppbDJJlIgxXHhhIbWpWUn3dXo2D5&#10;ni4vX2P+fGyPBzr8HM9vQ5co1eu2iw8QgdrwL/5zb7SCUTqOc+Ob+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F7TEAAAA3QAAAA8AAAAAAAAAAAAAAAAAmAIAAGRycy9k&#10;b3ducmV2LnhtbFBLBQYAAAAABAAEAPUAAACJAwAAAAA=&#10;" fillcolor="black" stroked="f"/>
                  <v:rect id="Rectangle 3788" o:spid="_x0000_s4803" style="position:absolute;left:835;top:22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yL8cA&#10;AADdAAAADwAAAGRycy9kb3ducmV2LnhtbESPQWsCMRSE74L/ITyhN81qbVlXo2hB6EWotod6e26e&#10;u4ubl20Sdeuvb4SCx2FmvmFmi9bU4kLOV5YVDAcJCOLc6ooLBV+f634KwgdkjbVlUvBLHhbzbmeG&#10;mbZX3tJlFwoRIewzVFCG0GRS+rwkg35gG+LoHa0zGKJ0hdQOrxFuajlKkldpsOK4UGJDbyXlp93Z&#10;KFhN0tXPx5g3t+1hT/vvw+ll5BKlnnrtcgoiUBse4f/2u1bwnI4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lsi/HAAAA3QAAAA8AAAAAAAAAAAAAAAAAmAIAAGRy&#10;cy9kb3ducmV2LnhtbFBLBQYAAAAABAAEAPUAAACMAwAAAAA=&#10;" fillcolor="black" stroked="f"/>
                  <v:rect id="Rectangle 3789" o:spid="_x0000_s4804" style="position:absolute;left:835;top:225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Nb8UA&#10;AADdAAAADwAAAGRycy9kb3ducmV2LnhtbERPz2vCMBS+C/sfwht403Q6R9cZRQXBi7C6Hebt2by1&#10;xealJtF2/vXLYbDjx/d7vuxNI27kfG1ZwdM4AUFcWF1zqeDzYztKQfiArLGxTAp+yMNy8TCYY6Zt&#10;xzndDqEUMYR9hgqqENpMSl9UZNCPbUscuW/rDIYIXSm1wy6Gm0ZOkuRFGqw5NlTY0qai4ny4GgXr&#10;13R9eX/m/T0/Hen4dTrPJi5RavjYr95ABOrDv/jPvdMKpuks7o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o1vxQAAAN0AAAAPAAAAAAAAAAAAAAAAAJgCAABkcnMv&#10;ZG93bnJldi54bWxQSwUGAAAAAAQABAD1AAAAigMAAAAA&#10;" fillcolor="black" stroked="f"/>
                  <v:rect id="Rectangle 3790" o:spid="_x0000_s4805" style="position:absolute;left:835;top:22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o9MgA&#10;AADdAAAADwAAAGRycy9kb3ducmV2LnhtbESPT2sCMRTE74V+h/CE3mpWW2VdjVILhV6E+uegt+fm&#10;ubu4edkmqa5+eiMUPA4z8xtmMmtNLU7kfGVZQa+bgCDOra64ULBZf72mIHxA1lhbJgUX8jCbPj9N&#10;MNP2zEs6rUIhIoR9hgrKEJpMSp+XZNB3bUMcvYN1BkOUrpDa4TnCTS37STKUBiuOCyU29FlSflz9&#10;GQXzUTr//XnnxXW539Fuuz8O+i5R6qXTfoxBBGrDI/zf/tYK3tJBD+5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yij0yAAAAN0AAAAPAAAAAAAAAAAAAAAAAJgCAABk&#10;cnMvZG93bnJldi54bWxQSwUGAAAAAAQABAD1AAAAjQMAAAAA&#10;" fillcolor="black" stroked="f"/>
                  <v:rect id="Rectangle 3791" o:spid="_x0000_s4806" style="position:absolute;left:835;top:22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2g8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T9k4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YtoPHAAAA3QAAAA8AAAAAAAAAAAAAAAAAmAIAAGRy&#10;cy9kb3ducmV2LnhtbFBLBQYAAAAABAAEAPUAAACMAwAAAAA=&#10;" fillcolor="black" stroked="f"/>
                  <v:rect id="Rectangle 3792" o:spid="_x0000_s4807" style="position:absolute;left:835;top:22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TGMcA&#10;AADdAAAADwAAAGRycy9kb3ducmV2LnhtbESPQWsCMRSE7wX/Q3hCbzWr1rKuRtGC0ItQbQ/19tw8&#10;dxc3L2sSdfXXm0Khx2FmvmGm89bU4kLOV5YV9HsJCOLc6ooLBd9fq5cUhA/IGmvLpOBGHuazztMU&#10;M22vvKHLNhQiQthnqKAMocmk9HlJBn3PNsTRO1hnMETpCqkdXiPc1HKQJG/SYMVxocSG3kvKj9uz&#10;UbAcp8vT5yuv75v9jnY/++No4BKlnrvtYgIiUBv+w3/tD61gmI6G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UExjHAAAA3QAAAA8AAAAAAAAAAAAAAAAAmAIAAGRy&#10;cy9kb3ducmV2LnhtbFBLBQYAAAAABAAEAPUAAACMAwAAAAA=&#10;" fillcolor="black" stroked="f"/>
                  <v:rect id="Rectangle 3793" o:spid="_x0000_s4808" style="position:absolute;left:835;top:21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LbMcA&#10;AADdAAAADwAAAGRycy9kb3ducmV2LnhtbESPT2sCMRTE74V+h/AKvdWs/8q6GqUKghdBbQ/19tw8&#10;dxc3L9sk1dVPbwpCj8PM/IaZzFpTizM5X1lW0O0kIIhzqysuFHx9Lt9SED4ga6wtk4IreZhNn58m&#10;mGl74S2dd6EQEcI+QwVlCE0mpc9LMug7tiGO3tE6gyFKV0jt8BLhppa9JHmXBiuOCyU2tCgpP+1+&#10;jYL5KJ3/bAa8vm0Pe9p/H07DnkuUen1pP8YgArXhP/xor7SCfjocwN+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9i2zHAAAA3QAAAA8AAAAAAAAAAAAAAAAAmAIAAGRy&#10;cy9kb3ducmV2LnhtbFBLBQYAAAAABAAEAPUAAACMAwAAAAA=&#10;" fillcolor="black" stroked="f"/>
                  <v:rect id="Rectangle 3794" o:spid="_x0000_s4809" style="position:absolute;left:835;top:21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u98cA&#10;AADdAAAADwAAAGRycy9kb3ducmV2LnhtbESPQWvCQBSE70L/w/KE3nSjbUqaukotCL0Ianuot2f2&#10;NQlm36a7q0Z/vSsIPQ4z8w0zmXWmEUdyvrasYDRMQBAXVtdcKvj+WgwyED4ga2wsk4IzeZhNH3oT&#10;zLU98ZqOm1CKCGGfo4IqhDaX0hcVGfRD2xJH79c6gyFKV0rt8BThppHjJHmRBmuOCxW29FFRsd8c&#10;jIL5azb/Wz3z8rLebWn7s9unY5co9djv3t9ABOrCf/je/tQKnrI0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xLvfHAAAA3QAAAA8AAAAAAAAAAAAAAAAAmAIAAGRy&#10;cy9kb3ducmV2LnhtbFBLBQYAAAAABAAEAPUAAACMAwAAAAA=&#10;" fillcolor="black" stroked="f"/>
                  <v:rect id="Rectangle 3795" o:spid="_x0000_s4810" style="position:absolute;left:835;top:21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gMcA&#10;AADdAAAADwAAAGRycy9kb3ducmV2LnhtbESPT2sCMRTE74V+h/AKvdWsf1lXo1RB8CKo7aHenpvn&#10;7uLmZZukuvrpTaHQ4zAzv2Gm89bU4kLOV5YVdDsJCOLc6ooLBZ8fq7cUhA/IGmvLpOBGHuaz56cp&#10;ZtpeeUeXfShEhLDPUEEZQpNJ6fOSDPqObYijd7LOYIjSFVI7vEa4qWUvSUbSYMVxocSGliXl5/2P&#10;UbAYp4vv7YA3993xQIev43nYc4lSry/t+wREoDb8h//aa62gnw5H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jsIDHAAAA3QAAAA8AAAAAAAAAAAAAAAAAmAIAAGRy&#10;cy9kb3ducmV2LnhtbFBLBQYAAAAABAAEAPUAAACMAwAAAAA=&#10;" fillcolor="black" stroked="f"/>
                  <v:rect id="Rectangle 3796" o:spid="_x0000_s4811" style="position:absolute;left:835;top:21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VG8gA&#10;AADdAAAADwAAAGRycy9kb3ducmV2LnhtbESPT2sCMRTE7wW/Q3hCbzVbW3VdjVKFQi+F+uegt+fm&#10;dXdx87JNoq799I1Q8DjMzG+Y6bw1tTiT85VlBc+9BARxbnXFhYLt5v0pBeEDssbaMim4kof5rPMw&#10;xUzbC6/ovA6FiBD2GSooQ2gyKX1ekkHfsw1x9L6tMxiidIXUDi8RbmrZT5KhNFhxXCixoWVJ+XF9&#10;MgoW43Tx8/XKn7+rw572u8Nx0HeJUo/d9m0CIlAb7uH/9odW8JIORnB7E5+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bxUbyAAAAN0AAAAPAAAAAAAAAAAAAAAAAJgCAABk&#10;cnMvZG93bnJldi54bWxQSwUGAAAAAAQABAD1AAAAjQMAAAAA&#10;" fillcolor="black" stroked="f"/>
                  <v:rect id="Rectangle 3797" o:spid="_x0000_s4812" style="position:absolute;left:835;top:21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BacUA&#10;AADdAAAADwAAAGRycy9kb3ducmV2LnhtbERPz2vCMBS+C/sfwht403Q6R9cZRQXBi7C6Hebt2by1&#10;xealJtF2/vXLYbDjx/d7vuxNI27kfG1ZwdM4AUFcWF1zqeDzYztKQfiArLGxTAp+yMNy8TCYY6Zt&#10;xzndDqEUMYR9hgqqENpMSl9UZNCPbUscuW/rDIYIXSm1wy6Gm0ZOkuRFGqw5NlTY0qai4ny4GgXr&#10;13R9eX/m/T0/Hen4dTrPJi5RavjYr95ABOrDv/jPvdMKpukszo1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IFpxQAAAN0AAAAPAAAAAAAAAAAAAAAAAJgCAABkcnMv&#10;ZG93bnJldi54bWxQSwUGAAAAAAQABAD1AAAAigMAAAAA&#10;" fillcolor="black" stroked="f"/>
                  <v:rect id="Rectangle 3798" o:spid="_x0000_s4813" style="position:absolute;left:835;top:21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wk8scA&#10;AADdAAAADwAAAGRycy9kb3ducmV2LnhtbESPQWsCMRSE74L/IbxCb5qt1bKuRtGC4KWgtod6e26e&#10;u4ubl20SdeuvNwWhx2FmvmGm89bU4kLOV5YVvPQTEMS51RUXCr4+V70UhA/IGmvLpOCXPMxn3c4U&#10;M22vvKXLLhQiQthnqKAMocmk9HlJBn3fNsTRO1pnMETpCqkdXiPc1HKQJG/SYMVxocSG3kvKT7uz&#10;UbAcp8ufzZA/btvDnvbfh9No4BKlnp/axQREoDb8hx/ttVbwmo7G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JPLHAAAA3QAAAA8AAAAAAAAAAAAAAAAAmAIAAGRy&#10;cy9kb3ducmV2LnhtbFBLBQYAAAAABAAEAPUAAACMAwAAAAA=&#10;" fillcolor="black" stroked="f"/>
                  <v:rect id="Rectangle 3799" o:spid="_x0000_s4814" style="position:absolute;left:835;top:21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H0sQA&#10;AADdAAAADwAAAGRycy9kb3ducmV2LnhtbERPyW7CMBC9I/EP1iBxA4elKE0xCJAqcalUlkO5DfE0&#10;iYjHwXYh7dfXBySOT2+fL1tTixs5X1lWMBomIIhzqysuFBwP74MUhA/IGmvLpOCXPCwX3c4cM23v&#10;vKPbPhQihrDPUEEZQpNJ6fOSDPqhbYgj922dwRChK6R2eI/hppbjJJlJgxXHhhIb2pSUX/Y/RsH6&#10;NV1fP6f88bc7n+j0db68jF2iVL/Xrt5ABGrDU/xwb7WCSTqL++Ob+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qR9LEAAAA3QAAAA8AAAAAAAAAAAAAAAAAmAIAAGRycy9k&#10;b3ducmV2LnhtbFBLBQYAAAAABAAEAPUAAACJAwAAAAA=&#10;" fillcolor="black" stroked="f"/>
                  <v:rect id="Rectangle 3800" o:spid="_x0000_s4815" style="position:absolute;left:835;top:210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iScgA&#10;AADdAAAADwAAAGRycy9kb3ducmV2LnhtbESPT2sCMRTE74V+h/CE3mpW28q6GqUWhF6E+uegt+fm&#10;ubu4edkmUVc/vSkUPA4z8xtmPG1NLc7kfGVZQa+bgCDOra64ULBZz19TED4ga6wtk4IreZhOnp/G&#10;mGl74SWdV6EQEcI+QwVlCE0mpc9LMui7tiGO3sE6gyFKV0jt8BLhppb9JBlIgxXHhRIb+iopP65O&#10;RsFsmM5+f955cVvud7Tb7o8ffZco9dJpP0cgArXhEf5vf2sFb+mgB3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JJyAAAAN0AAAAPAAAAAAAAAAAAAAAAAJgCAABk&#10;cnMvZG93bnJldi54bWxQSwUGAAAAAAQABAD1AAAAjQMAAAAA&#10;" fillcolor="black" stroked="f"/>
                  <v:rect id="Rectangle 3801" o:spid="_x0000_s4816" style="position:absolute;left:835;top:21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8PscA&#10;AADdAAAADwAAAGRycy9kb3ducmV2LnhtbESPQWvCQBSE74X+h+UJvdWNaSsxukoVCr0I1fagt2f2&#10;mQSzb+PuVqO/3hUKPQ4z8w0zmXWmESdyvrasYNBPQBAXVtdcKvj5/njOQPiArLGxTAou5GE2fXyY&#10;YK7tmVd0WodSRAj7HBVUIbS5lL6oyKDv25Y4envrDIYoXSm1w3OEm0amSTKUBmuOCxW2tKioOKx/&#10;jYL5KJsfv155eV3ttrTd7A5vqUuUeup172MQgbrwH/5rf2oFL9kwhfu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0fD7HAAAA3QAAAA8AAAAAAAAAAAAAAAAAmAIAAGRy&#10;cy9kb3ducmV2LnhtbFBLBQYAAAAABAAEAPUAAACMAwAAAAA=&#10;" fillcolor="black" stroked="f"/>
                  <v:rect id="Rectangle 3802" o:spid="_x0000_s4817" style="position:absolute;left:835;top:21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ZpcgA&#10;AADdAAAADwAAAGRycy9kb3ducmV2LnhtbESPT2sCMRTE74V+h/AKvdWs2sq6GqUWhF6E+uegt+fm&#10;ubu4edkmUVc/vSkUPA4z8xtmPG1NLc7kfGVZQbeTgCDOra64ULBZz99SED4ga6wtk4IreZhOnp/G&#10;mGl74SWdV6EQEcI+QwVlCE0mpc9LMug7tiGO3sE6gyFKV0jt8BLhppa9JBlIgxXHhRIb+iopP65O&#10;RsFsmM5+f955cVvud7Tb7o8fPZco9frSfo5ABGrDI/zf/tYK+umgD39v4hO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ONmlyAAAAN0AAAAPAAAAAAAAAAAAAAAAAJgCAABk&#10;cnMvZG93bnJldi54bWxQSwUGAAAAAAQABAD1AAAAjQMAAAAA&#10;" fillcolor="black" stroked="f"/>
                  <v:rect id="Rectangle 3803" o:spid="_x0000_s4818" style="position:absolute;left:835;top:20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B0cgA&#10;AADdAAAADwAAAGRycy9kb3ducmV2LnhtbESPT2sCMRTE70K/Q3iF3jTrn8q6GqUKgheh2h7q7bl5&#10;7i5uXrZJqquf3hQKPQ4z8xtmtmhNLS7kfGVZQb+XgCDOra64UPD5se6mIHxA1lhbJgU38rCYP3Vm&#10;mGl75R1d9qEQEcI+QwVlCE0mpc9LMuh7tiGO3sk6gyFKV0jt8BrhppaDJBlLgxXHhRIbWpWUn/c/&#10;RsFyki6/30e8ve+OBzp8Hc+vA5co9fLcvk1BBGrDf/ivvdEKhul4BL9v4hO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0UHRyAAAAN0AAAAPAAAAAAAAAAAAAAAAAJgCAABk&#10;cnMvZG93bnJldi54bWxQSwUGAAAAAAQABAD1AAAAjQMAAAAA&#10;" fillcolor="black" stroked="f"/>
                  <v:rect id="Rectangle 3804" o:spid="_x0000_s4819" style="position:absolute;left:835;top:209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kSscA&#10;AADdAAAADwAAAGRycy9kb3ducmV2LnhtbESPT2sCMRTE74V+h/AKvdWsf1lXo1RB8CKo7aHenpvn&#10;7uLmZZukuvrpTaHQ4zAzv2Gm89bU4kLOV5YVdDsJCOLc6ooLBZ8fq7cUhA/IGmvLpOBGHuaz56cp&#10;ZtpeeUeXfShEhLDPUEEZQpNJ6fOSDPqObYijd7LOYIjSFVI7vEa4qWUvSUbSYMVxocSGliXl5/2P&#10;UbAYp4vv7YA3993xQIev43nYc4lSry/t+wREoDb8h//aa62gn46G8PsmPg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d5ErHAAAA3QAAAA8AAAAAAAAAAAAAAAAAmAIAAGRy&#10;cy9kb3ducmV2LnhtbFBLBQYAAAAABAAEAPUAAACMAwAAAAA=&#10;" fillcolor="black" stroked="f"/>
                  <v:rect id="Rectangle 3805" o:spid="_x0000_s4820" style="position:absolute;left:835;top:208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96PccA&#10;AADdAAAADwAAAGRycy9kb3ducmV2LnhtbESPQWvCQBSE70L/w/KE3nSjrSFNXaUWhF4EtT3U2zP7&#10;mgSzb9PdVaO/3hUKPQ4z8w0znXemESdyvrasYDRMQBAXVtdcKvj6XA4yED4ga2wsk4ILeZjPHnpT&#10;zLU984ZO21CKCGGfo4IqhDaX0hcVGfRD2xJH78c6gyFKV0rt8BzhppHjJEmlwZrjQoUtvVdUHLZH&#10;o2Dxki1+18+8um72O9p97w+TsUuUeux3b68gAnXhP/zX/tAKnrI0hf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Pej3HAAAA3QAAAA8AAAAAAAAAAAAAAAAAmAIAAGRy&#10;cy9kb3ducmV2LnhtbFBLBQYAAAAABAAEAPUAAACMAwAAAAA=&#10;" fillcolor="black" stroked="f"/>
                  <v:rect id="Rectangle 3806" o:spid="_x0000_s4821" style="position:absolute;left:835;top:208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fpsgA&#10;AADdAAAADwAAAGRycy9kb3ducmV2LnhtbESPT2sCMRTE74LfITyhN83WtrquRqlCoZdC/XPQ23Pz&#10;uru4edkmUbf99E1B8DjMzG+Y2aI1tbiQ85VlBY+DBARxbnXFhYLd9q2fgvABWWNtmRT8kIfFvNuZ&#10;Yabtldd02YRCRAj7DBWUITSZlD4vyaAf2IY4el/WGQxRukJqh9cIN7UcJslIGqw4LpTY0Kqk/LQ5&#10;GwXLSbr8/nzmj9/18UCH/fH0MnSJUg+99nUKIlAb7uFb+10reEpHY/h/E5+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9+myAAAAN0AAAAPAAAAAAAAAAAAAAAAAJgCAABk&#10;cnMvZG93bnJldi54bWxQSwUGAAAAAAQABAD1AAAAjQMAAAAA&#10;" fillcolor="black" stroked="f"/>
                  <v:rect id="Rectangle 3807" o:spid="_x0000_s4822" style="position:absolute;left:835;top:20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L1MQA&#10;AADdAAAADwAAAGRycy9kb3ducmV2LnhtbERPyW7CMBC9I/EP1iBxA4elKE0xCJAqcalUlkO5DfE0&#10;iYjHwXYh7dfXBySOT2+fL1tTixs5X1lWMBomIIhzqysuFBwP74MUhA/IGmvLpOCXPCwX3c4cM23v&#10;vKPbPhQihrDPUEEZQpNJ6fOSDPqhbYgj922dwRChK6R2eI/hppbjJJlJgxXHhhIb2pSUX/Y/RsH6&#10;NV1fP6f88bc7n+j0db68jF2iVL/Xrt5ABGrDU/xwb7WCSTqLc+Ob+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cS9TEAAAA3QAAAA8AAAAAAAAAAAAAAAAAmAIAAGRycy9k&#10;b3ducmV2LnhtbFBLBQYAAAAABAAEAPUAAACJAwAAAAA=&#10;" fillcolor="black" stroked="f"/>
                  <v:rect id="Rectangle 3808" o:spid="_x0000_s4823" style="position:absolute;left:835;top:207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uT8gA&#10;AADdAAAADwAAAGRycy9kb3ducmV2LnhtbESPT2sCMRTE7wW/Q3iCt5pVW1lXo2ih0Euh/jno7bl5&#10;7i5uXrZJqls/vSkUPA4z8xtmtmhNLS7kfGVZwaCfgCDOra64ULDbvj+nIHxA1lhbJgW/5GEx7zzN&#10;MNP2ymu6bEIhIoR9hgrKEJpMSp+XZND3bUMcvZN1BkOUrpDa4TXCTS2HSTKWBiuOCyU29FZSft78&#10;GAWrSbr6/nrhz9v6eKDD/nh+HbpEqV63XU5BBGrDI/zf/tAKRul4An9v4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0O5PyAAAAN0AAAAPAAAAAAAAAAAAAAAAAJgCAABk&#10;cnMvZG93bnJldi54bWxQSwUGAAAAAAQABAD1AAAAjQMAAAAA&#10;" fillcolor="black" stroked="f"/>
                  <v:rect id="Rectangle 3809" o:spid="_x0000_s4824" style="position:absolute;left:835;top:207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RD8UA&#10;AADdAAAADwAAAGRycy9kb3ducmV2LnhtbERPPW/CMBDdkfgP1iGxgQOUNk0xCJCQulQqaYeyHfE1&#10;iYjPwTaQ9tfXA1LHp/e9WHWmEVdyvrasYDJOQBAXVtdcKvj82I1SED4ga2wsk4If8rBa9nsLzLS9&#10;8Z6ueShFDGGfoYIqhDaT0hcVGfRj2xJH7ts6gyFCV0rt8BbDTSOnSfIoDdYcGypsaVtRccovRsHm&#10;Od2c3x/47Xd/PNDh63iaT12i1HDQrV9ABOrCv/juftUKZulT3B/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9EPxQAAAN0AAAAPAAAAAAAAAAAAAAAAAJgCAABkcnMv&#10;ZG93bnJldi54bWxQSwUGAAAAAAQABAD1AAAAigMAAAAA&#10;" fillcolor="black" stroked="f"/>
                  <v:rect id="Rectangle 3810" o:spid="_x0000_s4825" style="position:absolute;left:835;top:20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0lMgA&#10;AADdAAAADwAAAGRycy9kb3ducmV2LnhtbESPT2sCMRTE7wW/Q3gFbzWrbXVdjaJCwUuh/jno7bl5&#10;3V3cvGyTVNd++qZQ8DjMzG+Y6bw1tbiQ85VlBf1eAoI4t7riQsF+9/aUgvABWWNtmRTcyMN81nmY&#10;YqbtlTd02YZCRAj7DBWUITSZlD4vyaDv2YY4ep/WGQxRukJqh9cIN7UcJMlQGqw4LpTY0Kqk/Lz9&#10;NgqW43T59fHC7z+b05GOh9P5deASpbqP7WICIlAb7uH/9loreE5Hffh7E5+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f3SUyAAAAN0AAAAPAAAAAAAAAAAAAAAAAJgCAABk&#10;cnMvZG93bnJldi54bWxQSwUGAAAAAAQABAD1AAAAjQMAAAAA&#10;" fillcolor="black" stroked="f"/>
                  <v:rect id="Rectangle 3811" o:spid="_x0000_s4826" style="position:absolute;left:835;top:20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q48gA&#10;AADdAAAADwAAAGRycy9kb3ducmV2LnhtbESPQWvCQBSE74L/YXlCb7oxbW0aXUULQi8FtT3U2zP7&#10;TILZt+nuqml/fbcg9DjMzDfMbNGZRlzI+dqygvEoAUFcWF1zqeDjfT3MQPiArLGxTAq+ycNi3u/N&#10;MNf2ylu67EIpIoR9jgqqENpcSl9UZNCPbEscvaN1BkOUrpTa4TXCTSPTJJlIgzXHhQpbeqmoOO3O&#10;RsHqOVt9bR747Wd72NP+83B6TF2i1N2gW05BBOrCf/jWftUK7rOnFP7ex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rerjyAAAAN0AAAAPAAAAAAAAAAAAAAAAAJgCAABk&#10;cnMvZG93bnJldi54bWxQSwUGAAAAAAQABAD1AAAAjQMAAAAA&#10;" fillcolor="black" stroked="f"/>
                  <v:rect id="Rectangle 3812" o:spid="_x0000_s4827" style="position:absolute;left:835;top:20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PeMgA&#10;AADdAAAADwAAAGRycy9kb3ducmV2LnhtbESPT2sCMRTE7wW/Q3iCt5qttrquRqmC0Euh/jno7bl5&#10;3V3cvGyTqNt++qZQ8DjMzG+Y2aI1tbiS85VlBU/9BARxbnXFhYL9bv2YgvABWWNtmRR8k4fFvPMw&#10;w0zbG2/oug2FiBD2GSooQ2gyKX1ekkHftw1x9D6tMxiidIXUDm8Rbmo5SJKRNFhxXCixoVVJ+Xl7&#10;MQqWk3T59fHM7z+b05GOh9P5ZeASpXrd9nUKIlAb7uH/9ptWMEzHQ/h7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4U94yAAAAN0AAAAPAAAAAAAAAAAAAAAAAJgCAABk&#10;cnMvZG93bnJldi54bWxQSwUGAAAAAAQABAD1AAAAjQMAAAAA&#10;" fillcolor="black" stroked="f"/>
                  <v:rect id="Rectangle 3813" o:spid="_x0000_s4828" style="position:absolute;left:835;top:205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XDMgA&#10;AADdAAAADwAAAGRycy9kb3ducmV2LnhtbESPT2sCMRTE74LfITyhN83WWl1Xo1Sh0Euh/jno7bl5&#10;3V3cvGyTqNt++qZQ8DjMzG+Y+bI1tbiS85VlBY+DBARxbnXFhYL97rWfgvABWWNtmRR8k4flotuZ&#10;Y6btjTd03YZCRAj7DBWUITSZlD4vyaAf2IY4ep/WGQxRukJqh7cIN7UcJslYGqw4LpTY0Lqk/Ly9&#10;GAWrabr6+hjx+8/mdKTj4XR+HrpEqYde+zIDEagN9/B/+00reEonI/h7E5+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CNcMyAAAAN0AAAAPAAAAAAAAAAAAAAAAAJgCAABk&#10;cnMvZG93bnJldi54bWxQSwUGAAAAAAQABAD1AAAAjQMAAAAA&#10;" fillcolor="black" stroked="f"/>
                  <v:rect id="Rectangle 3814" o:spid="_x0000_s4829" style="position:absolute;left:835;top:205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yl8gA&#10;AADdAAAADwAAAGRycy9kb3ducmV2LnhtbESPT2sCMRTE7wW/Q3hCbzVbW3VdjVKFQi+F+uegt+fm&#10;dXdx87JNoq799I1Q8DjMzG+Y6bw1tTiT85VlBc+9BARxbnXFhYLt5v0pBeEDssbaMim4kof5rPMw&#10;xUzbC6/ovA6FiBD2GSooQ2gyKX1ekkHfsw1x9L6tMxiidIXUDi8RbmrZT5KhNFhxXCixoWVJ+XF9&#10;MgoW43Tx8/XKn7+rw572u8Nx0HeJUo/d9m0CIlAb7uH/9odW8JKOBnB7E5+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RHKXyAAAAN0AAAAPAAAAAAAAAAAAAAAAAJgCAABk&#10;cnMvZG93bnJldi54bWxQSwUGAAAAAAQABAD1AAAAjQMAAAAA&#10;" fillcolor="black" stroked="f"/>
                  <v:rect id="Rectangle 3815" o:spid="_x0000_s4830" style="position:absolute;left:835;top:204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s4MgA&#10;AADdAAAADwAAAGRycy9kb3ducmV2LnhtbESPT2sCMRTE74LfITyhN83WtrquRqlCoZdC/XPQ23Pz&#10;uru4edkmUbf99E1B8DjMzG+Y2aI1tbiQ85VlBY+DBARxbnXFhYLd9q2fgvABWWNtmRT8kIfFvNuZ&#10;Yabtldd02YRCRAj7DBWUITSZlD4vyaAf2IY4el/WGQxRukJqh9cIN7UcJslIGqw4LpTY0Kqk/LQ5&#10;GwXLSbr8/nzmj9/18UCH/fH0MnSJUg+99nUKIlAb7uFb+10reErHI/h/E5+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luzgyAAAAN0AAAAPAAAAAAAAAAAAAAAAAJgCAABk&#10;cnMvZG93bnJldi54bWxQSwUGAAAAAAQABAD1AAAAjQMAAAAA&#10;" fillcolor="black" stroked="f"/>
                  <v:rect id="Rectangle 3816" o:spid="_x0000_s4831" style="position:absolute;left:835;top:204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Je8gA&#10;AADdAAAADwAAAGRycy9kb3ducmV2LnhtbESPT2sCMRTE74V+h/AK3mq2ttV1NUoVCl4K9c9Bb8/N&#10;c3dx87JNUl399I1Q8DjMzG+Y8bQ1tTiR85VlBS/dBARxbnXFhYLN+vM5BeEDssbaMim4kIfp5PFh&#10;jJm2Z17SaRUKESHsM1RQhtBkUvq8JIO+axvi6B2sMxiidIXUDs8RbmrZS5K+NFhxXCixoXlJ+XH1&#10;axTMhuns5/uNv67L/Y522/3xvecSpTpP7ccIRKA23MP/7YVW8JoOBnB7E5+An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2kl7yAAAAN0AAAAPAAAAAAAAAAAAAAAAAJgCAABk&#10;cnMvZG93bnJldi54bWxQSwUGAAAAAAQABAD1AAAAjQMAAAAA&#10;" fillcolor="black" stroked="f"/>
                  <v:rect id="Rectangle 3817" o:spid="_x0000_s4832" style="position:absolute;left:835;top:204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XdCcUA&#10;AADdAAAADwAAAGRycy9kb3ducmV2LnhtbERPPW/CMBDdkfgP1iGxgQOUNk0xCJCQulQqaYeyHfE1&#10;iYjPwTaQ9tfXA1LHp/e9WHWmEVdyvrasYDJOQBAXVtdcKvj82I1SED4ga2wsk4If8rBa9nsLzLS9&#10;8Z6ueShFDGGfoYIqhDaT0hcVGfRj2xJH7ts6gyFCV0rt8BbDTSOnSfIoDdYcGypsaVtRccovRsHm&#10;Od2c3x/47Xd/PNDh63iaT12i1HDQrV9ABOrCv/juftUKZulTnBv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d0JxQAAAN0AAAAPAAAAAAAAAAAAAAAAAJgCAABkcnMv&#10;ZG93bnJldi54bWxQSwUGAAAAAAQABAD1AAAAigMAAAAA&#10;" fillcolor="black" stroked="f"/>
                  <v:rect id="Rectangle 3818" o:spid="_x0000_s4833" style="position:absolute;left:835;top:193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4ksgA&#10;AADdAAAADwAAAGRycy9kb3ducmV2LnhtbESPS2/CMBCE75X4D9YicSsO9EEIGARIlbhUKo8D3JZ4&#10;SSLidWq7EPrr60qVehzNzDea6bw1tbiS85VlBYN+AoI4t7riQsF+9/aYgvABWWNtmRTcycN81nmY&#10;YqbtjTd03YZCRAj7DBWUITSZlD4vyaDv24Y4emfrDIYoXSG1w1uEm1oOk+RVGqw4LpTY0Kqk/LL9&#10;MgqW43T5+fHM79+b05GOh9PlZegSpXrddjEBEagN/+G/9loreEpHY/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CXiSyAAAAN0AAAAPAAAAAAAAAAAAAAAAAJgCAABk&#10;cnMvZG93bnJldi54bWxQSwUGAAAAAAQABAD1AAAAjQMAAAAA&#10;" fillcolor="black" stroked="f"/>
                  <v:rect id="Rectangle 3819" o:spid="_x0000_s4834" style="position:absolute;left:835;top:192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hKMUA&#10;AADdAAAADwAAAGRycy9kb3ducmV2LnhtbERPz2vCMBS+C/sfwhO8aapu0nWNMgVhl8F0O8zba/PW&#10;FpuXmkTt9tcvB8Hjx/c7X/WmFRdyvrGsYDpJQBCXVjdcKfj63I5TED4ga2wtk4Jf8rBaPgxyzLS9&#10;8o4u+1CJGMI+QwV1CF0mpS9rMugntiOO3I91BkOErpLa4TWGm1bOkmQhDTYcG2rsaFNTedyfjYL1&#10;c7o+fTzy+9+uONDhuzg+zVyi1GjYv76ACNSHu/jmftMK5mka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5qEoxQAAAN0AAAAPAAAAAAAAAAAAAAAAAJgCAABkcnMv&#10;ZG93bnJldi54bWxQSwUGAAAAAAQABAD1AAAAigMAAAAA&#10;" fillcolor="black" stroked="f"/>
                  <v:rect id="Rectangle 3820" o:spid="_x0000_s4835" style="position:absolute;left:835;top:192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Es8cA&#10;AADdAAAADwAAAGRycy9kb3ducmV2LnhtbESPQWvCQBSE74X+h+UVvDUbrS0xdRUtCF4KanvQ2zP7&#10;mgSzb+PuqrG/3hUKPQ4z8w0znnamEWdyvrasoJ+kIIgLq2suFXx/LZ4zED4ga2wsk4IreZhOHh/G&#10;mGt74TWdN6EUEcI+RwVVCG0upS8qMugT2xJH78c6gyFKV0rt8BLhppGDNH2TBmuOCxW29FFRcdic&#10;jIL5KJsfV0P+/F3vd7Tb7g+vA5cq1XvqZu8gAnXhP/zXXmoFL1nWh/ub+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BLPHAAAA3QAAAA8AAAAAAAAAAAAAAAAAmAIAAGRy&#10;cy9kb3ducmV2LnhtbFBLBQYAAAAABAAEAPUAAACMAwAAAAA=&#10;" fillcolor="black" stroked="f"/>
                  <v:rect id="Rectangle 3821" o:spid="_x0000_s4836" style="position:absolute;left:835;top:19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axMcA&#10;AADdAAAADwAAAGRycy9kb3ducmV2LnhtbESPQWvCQBSE70L/w/IKvenGaEuMrlIFwUtBbQ/19sw+&#10;k2D2bbq71dhf7xYKPQ4z8w0zW3SmERdyvrasYDhIQBAXVtdcKvh4X/czED4ga2wsk4IbeVjMH3oz&#10;zLW98o4u+1CKCGGfo4IqhDaX0hcVGfQD2xJH72SdwRClK6V2eI1w08g0SV6kwZrjQoUtrSoqzvtv&#10;o2A5yZZf2zG//eyOBzp8Hs/PqUuUenrsXqcgAnXhP/zX3mgFoyxL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4msTHAAAA3QAAAA8AAAAAAAAAAAAAAAAAmAIAAGRy&#10;cy9kb3ducmV2LnhtbFBLBQYAAAAABAAEAPUAAACMAwAAAAA=&#10;" fillcolor="black" stroked="f"/>
                  <v:rect id="Rectangle 3822" o:spid="_x0000_s4837" style="position:absolute;left:835;top:19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Q/X8cA&#10;AADdAAAADwAAAGRycy9kb3ducmV2LnhtbESPQWvCQBSE74L/YXmF3symaktMXUWFQi8FtT3o7Zl9&#10;TYLZt3F3q7G/3hUKPQ4z8w0znXemEWdyvras4ClJQRAXVtdcKvj6fBtkIHxA1thYJgVX8jCf9XtT&#10;zLW98IbO21CKCGGfo4IqhDaX0hcVGfSJbYmj922dwRClK6V2eIlw08hhmr5IgzXHhQpbWlVUHLc/&#10;RsFyki1P6zF//G4Oe9rvDsfnoUuVenzoFq8gAnXhP/zXftcKRlk2gv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0P1/HAAAA3QAAAA8AAAAAAAAAAAAAAAAAmAIAAGRy&#10;cy9kb3ducmV2LnhtbFBLBQYAAAAABAAEAPUAAACMAwAAAAA=&#10;" fillcolor="black" stroked="f"/>
                  <v:rect id="Rectangle 3823" o:spid="_x0000_s4838" style="position:absolute;left:835;top:191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2nK8cA&#10;AADdAAAADwAAAGRycy9kb3ducmV2LnhtbESPQWvCQBSE7wX/w/KE3pqN1paYuooKQi9CtT3o7Zl9&#10;TYLZt3F31dRf3xUKPQ4z8w0zmXWmERdyvrasYJCkIIgLq2suFXx9rp4yED4ga2wsk4If8jCb9h4m&#10;mGt75Q1dtqEUEcI+RwVVCG0upS8qMugT2xJH79s6gyFKV0rt8BrhppHDNH2VBmuOCxW2tKyoOG7P&#10;RsFinC1OHyNe3zaHPe13h+PL0KVKPfa7+RuIQF34D/+137WC5ywbwf1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pyvHAAAA3QAAAA8AAAAAAAAAAAAAAAAAmAIAAGRy&#10;cy9kb3ducmV2LnhtbFBLBQYAAAAABAAEAPUAAACMAwAAAAA=&#10;" fillcolor="black" stroked="f"/>
                  <v:rect id="Rectangle 3824" o:spid="_x0000_s4839" style="position:absolute;left:835;top:19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CsMcA&#10;AADdAAAADwAAAGRycy9kb3ducmV2LnhtbESPQWsCMRSE70L/Q3hCb5rVqqxbo9RCwYugtge9PTev&#10;u4ubl22S6tpf3wiCx2FmvmFmi9bU4kzOV5YVDPoJCOLc6ooLBV+fH70UhA/IGmvLpOBKHhbzp84M&#10;M20vvKXzLhQiQthnqKAMocmk9HlJBn3fNsTR+7bOYIjSFVI7vES4qeUwSSbSYMVxocSG3kvKT7tf&#10;o2A5TZc/mxGv/7bHAx32x9N46BKlnrvt2yuIQG14hO/tlVbwkqZjuL2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RArDHAAAA3QAAAA8AAAAAAAAAAAAAAAAAmAIAAGRy&#10;cy9kb3ducmV2LnhtbFBLBQYAAAAABAAEAPUAAACMAwAAAAA=&#10;" fillcolor="black" stroked="f"/>
                  <v:rect id="Rectangle 3825" o:spid="_x0000_s4840" style="position:absolute;left:835;top:190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cx8cA&#10;AADdAAAADwAAAGRycy9kb3ducmV2LnhtbESPT2sCMRTE74V+h/AEbzWrVllXo9RCoZeC/w56e26e&#10;u4ubl22S6rafvhEEj8PM/IaZLVpTiws5X1lW0O8lIIhzqysuFOy2Hy8pCB+QNdaWScEveVjMn59m&#10;mGl75TVdNqEQEcI+QwVlCE0mpc9LMuh7tiGO3sk6gyFKV0jt8BrhppaDJBlLgxXHhRIbei8pP29+&#10;jILlJF1+r1756299PNBhfzyPBi5Rqttp36YgArXhEb63P7WCYZqO4fY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DnMfHAAAA3QAAAA8AAAAAAAAAAAAAAAAAmAIAAGRy&#10;cy9kb3ducmV2LnhtbFBLBQYAAAAABAAEAPUAAACMAwAAAAA=&#10;" fillcolor="black" stroked="f"/>
                  <v:rect id="Rectangle 3826" o:spid="_x0000_s4841" style="position:absolute;left:835;top:190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85XMgA&#10;AADdAAAADwAAAGRycy9kb3ducmV2LnhtbESPT2sCMRTE7wW/Q3iF3mq21uq6NYoWCl4K/jvo7bl5&#10;3V3cvGyTVNd+elMQPA4z8xtmPG1NLU7kfGVZwUs3AUGcW11xoWC7+XxOQfiArLG2TAou5GE66TyM&#10;MdP2zCs6rUMhIoR9hgrKEJpMSp+XZNB3bUMcvW/rDIYoXSG1w3OEm1r2kmQgDVYcF0ps6KOk/Lj+&#10;NQrmo3T+s+zz19/qsKf97nB867lEqafHdvYOIlAb7uFbe6EVvKbpEP7fxCc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DzlcyAAAAN0AAAAPAAAAAAAAAAAAAAAAAJgCAABk&#10;cnMvZG93bnJldi54bWxQSwUGAAAAAAQABAD1AAAAjQMAAAAA&#10;" fillcolor="black" stroked="f"/>
                  <v:rect id="Rectangle 3827" o:spid="_x0000_s4842" style="position:absolute;left:835;top:189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tLsUA&#10;AADdAAAADwAAAGRycy9kb3ducmV2LnhtbERPz2vCMBS+C/sfwhO8aapu0nWNMgVhl8F0O8zba/PW&#10;FpuXmkTt9tcvB8Hjx/c7X/WmFRdyvrGsYDpJQBCXVjdcKfj63I5TED4ga2wtk4Jf8rBaPgxyzLS9&#10;8o4u+1CJGMI+QwV1CF0mpS9rMugntiOO3I91BkOErpLa4TWGm1bOkmQhDTYcG2rsaFNTedyfjYL1&#10;c7o+fTzy+9+uONDhuzg+zVyi1GjYv76ACNSHu/jmftMK5mka58Y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K0uxQAAAN0AAAAPAAAAAAAAAAAAAAAAAJgCAABkcnMv&#10;ZG93bnJldi54bWxQSwUGAAAAAAQABAD1AAAAigMAAAAA&#10;" fillcolor="black" stroked="f"/>
                  <v:rect id="Rectangle 3828" o:spid="_x0000_s4843" style="position:absolute;left:835;top:189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ItccA&#10;AADdAAAADwAAAGRycy9kb3ducmV2LnhtbESPQWsCMRSE7wX/Q3iCt5qttbKuRtGC4KVQbQ96e25e&#10;dxc3L2sSde2vb4SCx2FmvmGm89bU4kLOV5YVvPQTEMS51RUXCr6/Vs8pCB+QNdaWScGNPMxnnacp&#10;ZtpeeUOXbShEhLDPUEEZQpNJ6fOSDPq+bYij92OdwRClK6R2eI1wU8tBkoykwYrjQokNvZeUH7dn&#10;o2A5TpenzyF//G4Oe9rvDse3gUuU6nXbxQREoDY8wv/ttVbwmqZjuL+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cCLXHAAAA3QAAAA8AAAAAAAAAAAAAAAAAmAIAAGRy&#10;cy9kb3ducmV2LnhtbFBLBQYAAAAABAAEAPUAAACMAwAAAAA=&#10;" fillcolor="black" stroked="f"/>
                  <v:rect id="Rectangle 3829" o:spid="_x0000_s4844" style="position:absolute;left:835;top:188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39cUA&#10;AADdAAAADwAAAGRycy9kb3ducmV2LnhtbERPu27CMBTdK/EP1kViKw5QUEhjEFRC6lKJR4eyXeLb&#10;JEp8ndoG0n59PVTqeHTe+bo3rbiR87VlBZNxAoK4sLrmUsH7afeYgvABWWNrmRR8k4f1avCQY6bt&#10;nQ90O4ZSxBD2GSqoQugyKX1RkUE/th1x5D6tMxgidKXUDu8x3LRymiQLabDm2FBhRy8VFc3xahRs&#10;l+n2a//Ebz+Hy5nOH5dmPnWJUqNhv3kGEagP/+I/96tWMEuXcX98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zf1xQAAAN0AAAAPAAAAAAAAAAAAAAAAAJgCAABkcnMv&#10;ZG93bnJldi54bWxQSwUGAAAAAAQABAD1AAAAigMAAAAA&#10;" fillcolor="black" stroked="f"/>
                  <v:rect id="Rectangle 3830" o:spid="_x0000_s4845" style="position:absolute;left:835;top:18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SbsgA&#10;AADdAAAADwAAAGRycy9kb3ducmV2LnhtbESPT2sCMRTE74V+h/AKvdWsf1rW1SgqCF6Eanuot+fm&#10;ubu4eVmTVFc/fSMUPA4z8xtmPG1NLc7kfGVZQbeTgCDOra64UPD9tXxLQfiArLG2TAqu5GE6eX4a&#10;Y6bthTd03oZCRAj7DBWUITSZlD4vyaDv2IY4egfrDIYoXSG1w0uEm1r2kuRDGqw4LpTY0KKk/Lj9&#10;NQrmw3R++hzw+rbZ72j3sz++91yi1OtLOxuBCNSGR/i/vdIK+umwC/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c5JuyAAAAN0AAAAPAAAAAAAAAAAAAAAAAJgCAABk&#10;cnMvZG93bnJldi54bWxQSwUGAAAAAAQABAD1AAAAjQMAAAAA&#10;" fillcolor="black" stroked="f"/>
                  <v:rect id="Rectangle 3831" o:spid="_x0000_s4846" style="position:absolute;left:835;top:18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MGcgA&#10;AADdAAAADwAAAGRycy9kb3ducmV2LnhtbESPT2vCQBTE7wW/w/IEb3XT1EpMXUULhV4K9c+h3p7Z&#10;1ySYfRt3V4399F2h4HGYmd8w03lnGnEm52vLCp6GCQjiwuqaSwXbzftjBsIHZI2NZVJwJQ/zWe9h&#10;irm2F17ReR1KESHsc1RQhdDmUvqiIoN+aFvi6P1YZzBE6UqpHV4i3DQyTZKxNFhzXKiwpbeKisP6&#10;ZBQsJ9ny+DXiz9/Vfke77/3hJXWJUoN+t3gFEagL9/B/+0MreM4m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oQwZyAAAAN0AAAAPAAAAAAAAAAAAAAAAAJgCAABk&#10;cnMvZG93bnJldi54bWxQSwUGAAAAAAQABAD1AAAAjQMAAAAA&#10;" fillcolor="black" stroked="f"/>
                  <v:rect id="Rectangle 3832" o:spid="_x0000_s4847" style="position:absolute;left:835;top:187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2pgsgA&#10;AADdAAAADwAAAGRycy9kb3ducmV2LnhtbESPzWsCMRTE7wX/h/AEbzXrR2VdjaKFQi+F+nHQ23Pz&#10;3F3cvGyTqGv/+qZQ6HGYmd8w82VranEj5yvLCgb9BARxbnXFhYL97u05BeEDssbaMil4kIflovM0&#10;x0zbO2/otg2FiBD2GSooQ2gyKX1ekkHftw1x9M7WGQxRukJqh/cIN7UcJslEGqw4LpTY0GtJ+WV7&#10;NQrW03T99Tnmj+/N6UjHw+nyMnSJUr1uu5qBCNSG//Bf+10rGKXTEfy+i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7amCyAAAAN0AAAAPAAAAAAAAAAAAAAAAAJgCAABk&#10;cnMvZG93bnJldi54bWxQSwUGAAAAAAQABAD1AAAAjQMAAAAA&#10;" fillcolor="black" stroked="f"/>
                  <v:rect id="Rectangle 3833" o:spid="_x0000_s4848" style="position:absolute;left:835;top:187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Qx9scA&#10;AADdAAAADwAAAGRycy9kb3ducmV2LnhtbESPQWsCMRSE74L/ITyhN81qbVlXo2hB6EWotod6e26e&#10;u4ubl20Sdeuvb4SCx2FmvmFmi9bU4kLOV5YVDAcJCOLc6ooLBV+f634KwgdkjbVlUvBLHhbzbmeG&#10;mbZX3tJlFwoRIewzVFCG0GRS+rwkg35gG+LoHa0zGKJ0hdQOrxFuajlKkldpsOK4UGJDbyXlp93Z&#10;KFhN0tXPx5g3t+1hT/vvw+ll5BKlnnrtcgoiUBse4f/2u1bwnE7G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EMfbHAAAA3QAAAA8AAAAAAAAAAAAAAAAAmAIAAGRy&#10;cy9kb3ducmV2LnhtbFBLBQYAAAAABAAEAPUAAACMAwAAAAA=&#10;" fillcolor="black" stroked="f"/>
                  <v:rect id="Rectangle 3834" o:spid="_x0000_s4849" style="position:absolute;left:835;top:18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UbccA&#10;AADdAAAADwAAAGRycy9kb3ducmV2LnhtbESPQWsCMRSE74L/IbxCb5qt1bKuRtGC4KWgtod6e26e&#10;u4ubl20SdeuvNwWhx2FmvmGm89bU4kLOV5YVvPQTEMS51RUXCr4+V70UhA/IGmvLpOCXPMxn3c4U&#10;M22vvKXLLhQiQthnqKAMocmk9HlJBn3fNsTRO1pnMETpCqkdXiPc1HKQJG/SYMVxocSG3kvKT7uz&#10;UbAcp8ufzZA/btvDnvbfh9No4BKlnp/axQREoDb8hx/ttVbwmo5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IlG3HAAAA3QAAAA8AAAAAAAAAAAAAAAAAmAIAAGRy&#10;cy9kb3ducmV2LnhtbFBLBQYAAAAABAAEAPUAAACMAwAAAAA=&#10;" fillcolor="black" stroked="f"/>
                  <v:rect id="Rectangle 3835" o:spid="_x0000_s4850" style="position:absolute;left:835;top:186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KGsgA&#10;AADdAAAADwAAAGRycy9kb3ducmV2LnhtbESPT2sCMRTE7wW/Q3iCt5pVW1lXo2ih0Euh/jno7bl5&#10;7i5uXrZJqls/vSkUPA4z8xtmtmhNLS7kfGVZwaCfgCDOra64ULDbvj+nIHxA1lhbJgW/5GEx7zzN&#10;MNP2ymu6bEIhIoR9hgrKEJpMSp+XZND3bUMcvZN1BkOUrpDa4TXCTS2HSTKWBiuOCyU29FZSft78&#10;GAWrSbr6/nrhz9v6eKDD/nh+HbpEqV63XU5BBGrDI/zf/tAKRulkDH9v4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mgoayAAAAN0AAAAPAAAAAAAAAAAAAAAAAJgCAABk&#10;cnMvZG93bnJldi54bWxQSwUGAAAAAAQABAD1AAAAjQMAAAAA&#10;" fillcolor="black" stroked="f"/>
                  <v:rect id="Rectangle 3836" o:spid="_x0000_s4851" style="position:absolute;left:835;top:185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vgcgA&#10;AADdAAAADwAAAGRycy9kb3ducmV2LnhtbESPS2/CMBCE75X4D9YicSsO9EEIGARIlbhUKo8D3JZ4&#10;SSLidWq7EPrr60qVehzNzDea6bw1tbiS85VlBYN+AoI4t7riQsF+9/aYgvABWWNtmRTcycN81nmY&#10;YqbtjTd03YZCRAj7DBWUITSZlD4vyaDv24Y4emfrDIYoXSG1w1uEm1oOk+RVGqw4LpTY0Kqk/LL9&#10;MgqW43T5+fHM79+b05GOh9PlZegSpXrddjEBEagN/+G/9loreErHI/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1q+ByAAAAN0AAAAPAAAAAAAAAAAAAAAAAJgCAABk&#10;cnMvZG93bnJldi54bWxQSwUGAAAAAAQABAD1AAAAjQMAAAAA&#10;" fillcolor="black" stroked="f"/>
                  <v:rect id="Rectangle 3837" o:spid="_x0000_s4852" style="position:absolute;left:835;top:185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788UA&#10;AADdAAAADwAAAGRycy9kb3ducmV2LnhtbERPu27CMBTdK/EP1kViKw5QUEhjEFRC6lKJR4eyXeLb&#10;JEp8ndoG0n59PVTqeHTe+bo3rbiR87VlBZNxAoK4sLrmUsH7afeYgvABWWNrmRR8k4f1avCQY6bt&#10;nQ90O4ZSxBD2GSqoQugyKX1RkUE/th1x5D6tMxgidKXUDu8x3LRymiQLabDm2FBhRy8VFc3xahRs&#10;l+n2a//Ebz+Hy5nOH5dmPnWJUqNhv3kGEagP/+I/96tWMEuXcW58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TvzxQAAAN0AAAAPAAAAAAAAAAAAAAAAAJgCAABkcnMv&#10;ZG93bnJldi54bWxQSwUGAAAAAAQABAD1AAAAigMAAAAA&#10;" fillcolor="black" stroked="f"/>
                  <v:rect id="Rectangle 3838" o:spid="_x0000_s4853" style="position:absolute;left:835;top:185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eaMcA&#10;AADdAAAADwAAAGRycy9kb3ducmV2LnhtbESPQWvCQBSE7wX/w/KE3upGW0sSXUULhV6EanvQ2zP7&#10;TILZt3F3q6m/visIPQ4z8w0znXemEWdyvrasYDhIQBAXVtdcKvj+en9KQfiArLGxTAp+ycN81nuY&#10;Yq7thdd03oRSRAj7HBVUIbS5lL6oyKAf2JY4egfrDIYoXSm1w0uEm0aOkuRVGqw5LlTY0ltFxXHz&#10;YxQss3R5+nzh1XW939Fuuz+ORy5R6rHfLSYgAnXhP3xvf2gFz2mWwe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FnmjHAAAA3QAAAA8AAAAAAAAAAAAAAAAAmAIAAGRy&#10;cy9kb3ducmV2LnhtbFBLBQYAAAAABAAEAPUAAACMAwAAAAA=&#10;" fillcolor="black" stroked="f"/>
                  <v:rect id="Rectangle 3839" o:spid="_x0000_s4854" style="position:absolute;left:835;top:18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t78QA&#10;AADdAAAADwAAAGRycy9kb3ducmV2LnhtbERPTWsCMRC9F/wPYYTeaqKtRVejaKHQi6C2h3obN+Pu&#10;4mayTVJd/fXmIHh8vO/pvLW1OJEPlWMN/Z4CQZw7U3Gh4ef782UEIkRkg7Vj0nChAPNZ52mKmXFn&#10;3tBpGwuRQjhkqKGMscmkDHlJFkPPNcSJOzhvMSboC2k8nlO4reVAqXdpseLUUGJDHyXlx+2/1bAc&#10;j5Z/6zdeXTf7He1+98fhwCutn7vtYgIiUhsf4rv7y2h4Hau0P71JT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re/EAAAA3QAAAA8AAAAAAAAAAAAAAAAAmAIAAGRycy9k&#10;b3ducmV2LnhtbFBLBQYAAAAABAAEAPUAAACJAwAAAAA=&#10;" fillcolor="black" stroked="f"/>
                  <v:rect id="Rectangle 3840" o:spid="_x0000_s4855" style="position:absolute;left:835;top:18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IdMcA&#10;AADdAAAADwAAAGRycy9kb3ducmV2LnhtbESPT2sCMRTE7wW/Q3hCbzXxT4uuRqlCoRehWg96e26e&#10;u4ubl22S6uqnbwqFHoeZ+Q0zW7S2FhfyoXKsod9TIIhzZyouNOw+357GIEJENlg7Jg03CrCYdx5m&#10;mBl35Q1dtrEQCcIhQw1ljE0mZchLshh6riFO3sl5izFJX0jj8ZrgtpYDpV6kxYrTQokNrUrKz9tv&#10;q2E5GS+/Pka8vm+OBzrsj+fngVdaP3bb1ymISG38D/+1342G4UT14fdNeg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YCHTHAAAA3QAAAA8AAAAAAAAAAAAAAAAAmAIAAGRy&#10;cy9kb3ducmV2LnhtbFBLBQYAAAAABAAEAPUAAACMAwAAAAA=&#10;" fillcolor="black" stroked="f"/>
                  <v:rect id="Rectangle 3841" o:spid="_x0000_s4856" style="position:absolute;left:835;top:18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WA8gA&#10;AADdAAAADwAAAGRycy9kb3ducmV2LnhtbESPT2sCMRTE74V+h/AKvdXEbSu6GkULhV4K9c9Bb8/N&#10;c3dx87ImqW776Ruh4HGYmd8wk1lnG3EmH2rHGvo9BYK4cKbmUsNm/f40BBEissHGMWn4oQCz6f3d&#10;BHPjLryk8yqWIkE45KihirHNpQxFRRZDz7XEyTs4bzEm6UtpPF4S3DYyU2ogLdacFips6a2i4rj6&#10;thoWo+Hi9PXCn7/L/Y522/3xNfNK68eHbj4GEamLt/B/+8NoeB6pD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SpYDyAAAAN0AAAAPAAAAAAAAAAAAAAAAAJgCAABk&#10;cnMvZG93bnJldi54bWxQSwUGAAAAAAQABAD1AAAAjQMAAAAA&#10;" fillcolor="black" stroked="f"/>
                  <v:rect id="Rectangle 3842" o:spid="_x0000_s4857" style="position:absolute;left:835;top:18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zmMcA&#10;AADdAAAADwAAAGRycy9kb3ducmV2LnhtbESPT2sCMRTE74V+h/CE3mriv6KrUWqh0ItQrQe9PTfP&#10;3cXNyzZJdfXTNwWhx2FmfsPMFq2txZl8qBxr6HUVCOLcmYoLDduv9+cxiBCRDdaOScOVAizmjw8z&#10;zIy78JrOm1iIBOGQoYYyxiaTMuQlWQxd1xAn7+i8xZikL6TxeElwW8u+Ui/SYsVpocSG3krKT5sf&#10;q2E5GS+/P4e8uq0Pe9rvDqdR3yutnzrt6xREpDb+h+/tD6NhMFED+Hu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GM5jHAAAA3QAAAA8AAAAAAAAAAAAAAAAAmAIAAGRy&#10;cy9kb3ducmV2LnhtbFBLBQYAAAAABAAEAPUAAACMAwAAAAA=&#10;" fillcolor="black" stroked="f"/>
                  <v:rect id="Rectangle 3843" o:spid="_x0000_s4858" style="position:absolute;left:835;top:18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r7McA&#10;AADdAAAADwAAAGRycy9kb3ducmV2LnhtbESPT2sCMRTE70K/Q3iCN038V3Q1Si0UeilU60Fvz81z&#10;d3Hzsk1S3fbTNwWhx2FmfsMs162txZV8qBxrGA4UCOLcmYoLDfuPl/4MRIjIBmvHpOGbAqxXD50l&#10;ZsbdeEvXXSxEgnDIUEMZY5NJGfKSLIaBa4iTd3beYkzSF9J4vCW4reVIqUdpseK0UGJDzyXll92X&#10;1bCZzzaf7xN++9mejnQ8nC7TkVda97rt0wJEpDb+h+/tV6NhPFcT+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vq+zHAAAA3QAAAA8AAAAAAAAAAAAAAAAAmAIAAGRy&#10;cy9kb3ducmV2LnhtbFBLBQYAAAAABAAEAPUAAACMAwAAAAA=&#10;" fillcolor="black" stroked="f"/>
                  <v:rect id="Rectangle 3844" o:spid="_x0000_s4859" style="position:absolute;left:835;top:18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Od8cA&#10;AADdAAAADwAAAGRycy9kb3ducmV2LnhtbESPQWsCMRSE70L/Q3hCb5poa9HVKLVQ6EWo1oPenpvn&#10;7uLmZZukuvrrTaHQ4zAz3zCzRWtrcSYfKscaBn0Fgjh3puJCw/brvTcGESKywdoxabhSgMX8oTPD&#10;zLgLr+m8iYVIEA4ZaihjbDIpQ16SxdB3DXHyjs5bjEn6QhqPlwS3tRwq9SItVpwWSmzoraT8tPmx&#10;GpaT8fL785lXt/VhT/vd4TQaeqX1Y7d9nYKI1Mb/8F/7w2h4mqgR/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jDnfHAAAA3QAAAA8AAAAAAAAAAAAAAAAAmAIAAGRy&#10;cy9kb3ducmV2LnhtbFBLBQYAAAAABAAEAPUAAACMAwAAAAA=&#10;" fillcolor="black" stroked="f"/>
                  <v:rect id="Rectangle 3845" o:spid="_x0000_s4860" style="position:absolute;left:835;top:182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QAMcA&#10;AADdAAAADwAAAGRycy9kb3ducmV2LnhtbESPQWsCMRSE70L/Q3hCb5poW9HVKLVQ6EWo1oPenpvn&#10;7uLmZZukuvrrTaHQ4zAz3zCzRWtrcSYfKscaBn0Fgjh3puJCw/brvTcGESKywdoxabhSgMX8oTPD&#10;zLgLr+m8iYVIEA4ZaihjbDIpQ16SxdB3DXHyjs5bjEn6QhqPlwS3tRwqNZIWK04LJTb0VlJ+2vxY&#10;DcvJePn9+cyr2/qwp/3ucHoZeqX1Y7d9nYKI1Mb/8F/7w2h4mqgR/L5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xkADHAAAA3QAAAA8AAAAAAAAAAAAAAAAAmAIAAGRy&#10;cy9kb3ducmV2LnhtbFBLBQYAAAAABAAEAPUAAACMAwAAAAA=&#10;" fillcolor="black" stroked="f"/>
                </v:group>
                <v:group id="Group 3846" o:spid="_x0000_s4861" style="position:absolute;left:4619;top:3822;width:22;height:6256" coordorigin="835,691" coordsize="4,1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0hEcYAAADdAAAADwAAAGRycy9kb3ducmV2LnhtbESPQWvCQBSE7wX/w/IE&#10;b7qJYrXRVURUPEihWii9PbLPJJh9G7JrEv+9WxB6HGbmG2a57kwpGqpdYVlBPIpAEKdWF5wp+L7s&#10;h3MQziNrLC2Tggc5WK96b0tMtG35i5qzz0SAsEtQQe59lUjp0pwMupGtiIN3tbVBH2SdSV1jG+Cm&#10;lOMoepcGCw4LOVa0zSm9ne9GwaHFdjOJd83pdt0+fi/Tz59TTEoN+t1mAcJT5//Dr/ZRK5h8RD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SERxgAAAN0A&#10;AAAPAAAAAAAAAAAAAAAAAKoCAABkcnMvZG93bnJldi54bWxQSwUGAAAAAAQABAD6AAAAnQMAAAAA&#10;">
                  <v:rect id="Rectangle 3847" o:spid="_x0000_s4862" style="position:absolute;left:835;top:18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h6cQA&#10;AADdAAAADwAAAGRycy9kb3ducmV2LnhtbERPTWsCMRC9F/wPYYTeaqKtRVejaKHQi6C2h3obN+Pu&#10;4mayTVJd/fXmIHh8vO/pvLW1OJEPlWMN/Z4CQZw7U3Gh4ef782UEIkRkg7Vj0nChAPNZ52mKmXFn&#10;3tBpGwuRQjhkqKGMscmkDHlJFkPPNcSJOzhvMSboC2k8nlO4reVAqXdpseLUUGJDHyXlx+2/1bAc&#10;j5Z/6zdeXTf7He1+98fhwCutn7vtYgIiUhsf4rv7y2h4Has0N71JT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ioenEAAAA3QAAAA8AAAAAAAAAAAAAAAAAmAIAAGRycy9k&#10;b3ducmV2LnhtbFBLBQYAAAAABAAEAPUAAACJAwAAAAA=&#10;" fillcolor="black" stroked="f"/>
                  <v:rect id="Rectangle 3848" o:spid="_x0000_s4863" style="position:absolute;left:835;top:181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EcsgA&#10;AADdAAAADwAAAGRycy9kb3ducmV2LnhtbESPQWsCMRSE70L/Q3iF3tykthZ3NUotFHopqO1Bb8/N&#10;6+7i5mWbpLrtrzeC0OMwM98ws0VvW3EkHxrHGu4zBYK4dKbhSsPnx+twAiJEZIOtY9LwSwEW85vB&#10;DAvjTrym4yZWIkE4FKihjrErpAxlTRZD5jri5H05bzEm6StpPJ4S3LZypNSTtNhwWqixo5eaysPm&#10;x2pY5pPl9+qR3//W+x3ttvvDeOSV1ne3/fMURKQ+/oev7Tej4SFXOVzepCcg5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7gRyyAAAAN0AAAAPAAAAAAAAAAAAAAAAAJgCAABk&#10;cnMvZG93bnJldi54bWxQSwUGAAAAAAQABAD1AAAAjQMAAAAA&#10;" fillcolor="black" stroked="f"/>
                  <v:rect id="Rectangle 3849" o:spid="_x0000_s4864" style="position:absolute;left:835;top:18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7MsUA&#10;AADdAAAADwAAAGRycy9kb3ducmV2LnhtbERPu27CMBTdK/EP1kViKw7QIggYBJUqdalUHgPZbuJL&#10;EhFfp7YLab++HpAYj857ue5MI67kfG1ZwWiYgCAurK65VHA8vD/PQPiArLGxTAp+ycN61XtaYqrt&#10;jXd03YdSxBD2KSqoQmhTKX1RkUE/tC1x5M7WGQwRulJqh7cYbho5TpKpNFhzbKiwpbeKisv+xyjY&#10;zmfb768X/vzb5Rllp/zyOnaJUoN+t1mACNSFh/ju/tAKJvNR3B/fx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syxQAAAN0AAAAPAAAAAAAAAAAAAAAAAJgCAABkcnMv&#10;ZG93bnJldi54bWxQSwUGAAAAAAQABAD1AAAAigMAAAAA&#10;" fillcolor="black" stroked="f"/>
                  <v:rect id="Rectangle 3850" o:spid="_x0000_s4865" style="position:absolute;left:835;top:18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eqcgA&#10;AADdAAAADwAAAGRycy9kb3ducmV2LnhtbESPT2sCMRTE7wW/Q3iCt5pda0VXo2ih0Euh/jno7bl5&#10;7i5uXtYk6tpP3xQKPQ4z8xtmtmhNLW7kfGVZQdpPQBDnVldcKNht35/HIHxA1lhbJgUP8rCYd55m&#10;mGl75zXdNqEQEcI+QwVlCE0mpc9LMuj7tiGO3sk6gyFKV0jt8B7hppaDJBlJgxXHhRIbeispP2+u&#10;RsFqMl5dvob8+b0+HuiwP55fBy5Rqtdtl1MQgdrwH/5rf2gFL5M0h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QZ6pyAAAAN0AAAAPAAAAAAAAAAAAAAAAAJgCAABk&#10;cnMvZG93bnJldi54bWxQSwUGAAAAAAQABAD1AAAAjQMAAAAA&#10;" fillcolor="black" stroked="f"/>
                  <v:rect id="Rectangle 3851" o:spid="_x0000_s4866" style="position:absolute;left:835;top:18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A3sgA&#10;AADdAAAADwAAAGRycy9kb3ducmV2LnhtbESPT2sCMRTE7wW/Q3iCt5p1a0VXo2ih0Euh/jno7bl5&#10;7i5uXtYk6tpP3xQKPQ4z8xtmtmhNLW7kfGVZwaCfgCDOra64ULDbvj+PQfiArLG2TAoe5GEx7zzN&#10;MNP2zmu6bUIhIoR9hgrKEJpMSp+XZND3bUMcvZN1BkOUrpDa4T3CTS3TJBlJgxXHhRIbeispP2+u&#10;RsFqMl5dvob8+b0+HuiwP55fU5co1eu2yymIQG34D/+1P7SCl8kgh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kwDeyAAAAN0AAAAPAAAAAAAAAAAAAAAAAJgCAABk&#10;cnMvZG93bnJldi54bWxQSwUGAAAAAAQABAD1AAAAjQMAAAAA&#10;" fillcolor="black" stroked="f"/>
                  <v:rect id="Rectangle 3852" o:spid="_x0000_s4867" style="position:absolute;left:835;top:17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RcgA&#10;AADdAAAADwAAAGRycy9kb3ducmV2LnhtbESPT2vCQBTE7wW/w/IK3urGPxWNWUULhV4K1fagt5fs&#10;axLMvk13V4399F2h4HGYmd8w2aozjTiT87VlBcNBAoK4sLrmUsHX5+vTDIQPyBoby6TgSh5Wy95D&#10;hqm2F97SeRdKESHsU1RQhdCmUvqiIoN+YFvi6H1bZzBE6UqpHV4i3DRylCRTabDmuFBhSy8VFcfd&#10;ySjYzGebn48Jv/9u8wMd9vnxeeQSpfqP3XoBIlAX7uH/9ptWMJ4Px3B7E5+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36VFyAAAAN0AAAAPAAAAAAAAAAAAAAAAAJgCAABk&#10;cnMvZG93bnJldi54bWxQSwUGAAAAAAQABAD1AAAAjQMAAAAA&#10;" fillcolor="black" stroked="f"/>
                  <v:rect id="Rectangle 3853" o:spid="_x0000_s4868" style="position:absolute;left:835;top:179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9MccA&#10;AADdAAAADwAAAGRycy9kb3ducmV2LnhtbESPzWsCMRTE70L/h/AEb5r1q+hqlFoo9CLUj4Penpvn&#10;7uLmZZukuvWvbwShx2FmfsPMl42pxJWcLy0r6PcSEMSZ1SXnCva7j+4EhA/IGivLpOCXPCwXL605&#10;ptreeEPXbchFhLBPUUERQp1K6bOCDPqerYmjd7bOYIjS5VI7vEW4qeQgSV6lwZLjQoE1vReUXbY/&#10;RsFqOll9f414fd+cjnQ8nC7jgUuU6rSbtxmIQE34Dz/bn1rBcNofweN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2PTHHAAAA3QAAAA8AAAAAAAAAAAAAAAAAmAIAAGRy&#10;cy9kb3ducmV2LnhtbFBLBQYAAAAABAAEAPUAAACMAwAAAAA=&#10;" fillcolor="black" stroked="f"/>
                  <v:rect id="Rectangle 3854" o:spid="_x0000_s4869" style="position:absolute;left:835;top:178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YqscA&#10;AADdAAAADwAAAGRycy9kb3ducmV2LnhtbESPT2sCMRTE74V+h/AEbzWrVtHVKLVQ6EXw30Fvz81z&#10;d3Hzsk1SXfvpG0HwOMzMb5jpvDGVuJDzpWUF3U4CgjizuuRcwW779TYC4QOyxsoyKbiRh/ns9WWK&#10;qbZXXtNlE3IRIexTVFCEUKdS+qwgg75ja+LonawzGKJ0udQOrxFuKtlLkqE0WHJcKLCmz4Ky8+bX&#10;KFiMR4uf1Tsv/9bHAx32x/Og5xKl2q3mYwIiUBOe4Uf7Wyvoj7sDuL+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6mKrHAAAA3QAAAA8AAAAAAAAAAAAAAAAAmAIAAGRy&#10;cy9kb3ducmV2LnhtbFBLBQYAAAAABAAEAPUAAACMAwAAAAA=&#10;" fillcolor="black" stroked="f"/>
                  <v:rect id="Rectangle 3855" o:spid="_x0000_s4870" style="position:absolute;left:835;top:178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G3cgA&#10;AADdAAAADwAAAGRycy9kb3ducmV2LnhtbESPQWvCQBSE7wX/w/IK3upGbUVjVtFCoZdCtT3o7SX7&#10;mgSzb9Pdrab+elcQPA4z8w2TLTvTiCM5X1tWMBwkIIgLq2suFXx/vT1NQfiArLGxTAr+ycNy0XvI&#10;MNX2xBs6bkMpIoR9igqqENpUSl9UZNAPbEscvR/rDIYoXSm1w1OEm0aOkmQiDdYcFyps6bWi4rD9&#10;MwrWs+n69/OZP86bfE/7XX54GblEqf5jt5qDCNSFe/jWftcKxrPhBK5v4hO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qAbdyAAAAN0AAAAPAAAAAAAAAAAAAAAAAJgCAABk&#10;cnMvZG93bnJldi54bWxQSwUGAAAAAAQABAD1AAAAjQMAAAAA&#10;" fillcolor="black" stroked="f"/>
                  <v:rect id="Rectangle 3856" o:spid="_x0000_s4871" style="position:absolute;left:835;top:178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jRscA&#10;AADdAAAADwAAAGRycy9kb3ducmV2LnhtbESPzWsCMRTE70L/h/CE3jSr/VBXo9SC0EvBr4Penpvn&#10;7uLmZZtE3frXN0LB4zAzv2Ems8ZU4kLOl5YV9LoJCOLM6pJzBdvNojME4QOyxsoyKfglD7PpU2uC&#10;qbZXXtFlHXIRIexTVFCEUKdS+qwgg75ra+LoHa0zGKJ0udQOrxFuKtlPkndpsOS4UGBNnwVlp/XZ&#10;KJiPhvOf5St/31aHPe13h9Nb3yVKPbebjzGIQE14hP/bX1rBy6g3gP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ko0bHAAAA3QAAAA8AAAAAAAAAAAAAAAAAmAIAAGRy&#10;cy9kb3ducmV2LnhtbFBLBQYAAAAABAAEAPUAAACMAwAAAAA=&#10;" fillcolor="black" stroked="f"/>
                  <v:rect id="Rectangle 3857" o:spid="_x0000_s4872" style="position:absolute;left:835;top:17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3NMUA&#10;AADdAAAADwAAAGRycy9kb3ducmV2LnhtbERPu27CMBTdK/EP1kViKw7QIggYBJUqdalUHgPZbuJL&#10;EhFfp7YLab++HpAYj857ue5MI67kfG1ZwWiYgCAurK65VHA8vD/PQPiArLGxTAp+ycN61XtaYqrt&#10;jXd03YdSxBD2KSqoQmhTKX1RkUE/tC1x5M7WGQwRulJqh7cYbho5TpKpNFhzbKiwpbeKisv+xyjY&#10;zmfb768X/vzb5Rllp/zyOnaJUoN+t1mACNSFh/ju/tAKJvNRnBvfx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zc0xQAAAN0AAAAPAAAAAAAAAAAAAAAAAJgCAABkcnMv&#10;ZG93bnJldi54bWxQSwUGAAAAAAQABAD1AAAAigMAAAAA&#10;" fillcolor="black" stroked="f"/>
                  <v:rect id="Rectangle 3858" o:spid="_x0000_s4873" style="position:absolute;left:835;top:17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Sr8gA&#10;AADdAAAADwAAAGRycy9kb3ducmV2LnhtbESPT2sCMRTE74V+h/AKvdWsf1rc1SgqCF6Eanuot+fm&#10;ubu4eVmTVFc/fSMUPA4z8xtmPG1NLc7kfGVZQbeTgCDOra64UPD9tXwbgvABWWNtmRRcycN08vw0&#10;xkzbC2/ovA2FiBD2GSooQ2gyKX1ekkHfsQ1x9A7WGQxRukJqh5cIN7XsJcmHNFhxXCixoUVJ+XH7&#10;axTM0+H89Dng9W2z39HuZ39877lEqdeXdjYCEagNj/B/e6UV9NNuCv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N5KvyAAAAN0AAAAPAAAAAAAAAAAAAAAAAJgCAABk&#10;cnMvZG93bnJldi54bWxQSwUGAAAAAAQABAD1AAAAjQMAAAAA&#10;" fillcolor="black" stroked="f"/>
                  <v:rect id="Rectangle 3859" o:spid="_x0000_s4874" style="position:absolute;left:835;top:17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xj8QA&#10;AADdAAAADwAAAGRycy9kb3ducmV2LnhtbERPz2vCMBS+C/4P4QneNLU60c4oKgy8DKbuMG/P5q0t&#10;Ni81ybTbX78cBI8f3+/FqjW1uJHzlWUFo2ECgji3uuJCwefxbTAD4QOyxtoyKfglD6tlt7PATNs7&#10;7+l2CIWIIewzVFCG0GRS+rwkg35oG+LIfVtnMEToCqkd3mO4qWWaJFNpsOLYUGJD25Lyy+HHKNjM&#10;Z5vrx4Tf//bnE52+zpeX1CVK9Xvt+hVEoDY8xQ/3TisYz9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h8Y/EAAAA3QAAAA8AAAAAAAAAAAAAAAAAmAIAAGRycy9k&#10;b3ducmV2LnhtbFBLBQYAAAAABAAEAPUAAACJAwAAAAA=&#10;" fillcolor="black" stroked="f"/>
                  <v:rect id="Rectangle 3860" o:spid="_x0000_s4875" style="position:absolute;left:835;top:17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UFMgA&#10;AADdAAAADwAAAGRycy9kb3ducmV2LnhtbESPT2sCMRTE7wW/Q3iCt5p1a0VXo2ih0Euh/jno7bl5&#10;7i5uXtYk6tpP3xQKPQ4z8xtmtmhNLW7kfGVZwaCfgCDOra64ULDbvj+PQfiArLG2TAoe5GEx7zzN&#10;MNP2zmu6bUIhIoR9hgrKEJpMSp+XZND3bUMcvZN1BkOUrpDa4T3CTS3TJBlJgxXHhRIbeispP2+u&#10;RsFqMl5dvob8+b0+HuiwP55fU5co1eu2yymIQG34D/+1P7SCl0k6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LVQUyAAAAN0AAAAPAAAAAAAAAAAAAAAAAJgCAABk&#10;cnMvZG93bnJldi54bWxQSwUGAAAAAAQABAD1AAAAjQMAAAAA&#10;" fillcolor="black" stroked="f"/>
                  <v:rect id="Rectangle 3861" o:spid="_x0000_s4876" style="position:absolute;left:835;top:17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Y8cA&#10;AADdAAAADwAAAGRycy9kb3ducmV2LnhtbESPT2sCMRTE74V+h/AK3mrWbSu6GkULgpdC/XPQ23Pz&#10;3F3cvKxJ1G0/fSMUPA4z8xtmPG1NLa7kfGVZQa+bgCDOra64ULDdLF4HIHxA1lhbJgU/5GE6eX4a&#10;Y6btjVd0XYdCRAj7DBWUITSZlD4vyaDv2oY4ekfrDIYoXSG1w1uEm1qmSdKXBiuOCyU29FlSflpf&#10;jIL5cDA/f7/z1+/qsKf97nD6SF2iVOelnY1ABGrDI/zfXmoFb8M0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mPHAAAA3QAAAA8AAAAAAAAAAAAAAAAAmAIAAGRy&#10;cy9kb3ducmV2LnhtbFBLBQYAAAAABAAEAPUAAACMAwAAAAA=&#10;" fillcolor="black" stroked="f"/>
                  <v:rect id="Rectangle 3862" o:spid="_x0000_s4877" style="position:absolute;left:835;top:175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v+M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VHWh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zb/jHAAAA3QAAAA8AAAAAAAAAAAAAAAAAmAIAAGRy&#10;cy9kb3ducmV2LnhtbFBLBQYAAAAABAAEAPUAAACMAwAAAAA=&#10;" fillcolor="black" stroked="f"/>
                  <v:rect id="Rectangle 3863" o:spid="_x0000_s4878" style="position:absolute;left:835;top:175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3jMcA&#10;AADdAAAADwAAAGRycy9kb3ducmV2LnhtbESPQWsCMRSE74L/ITyhN826tUVXo2hB6EWotod6e26e&#10;u4ubl20Sdeuvb4SCx2FmvmFmi9bU4kLOV5YVDAcJCOLc6ooLBV+f6/4YhA/IGmvLpOCXPCzm3c4M&#10;M22vvKXLLhQiQthnqKAMocmk9HlJBv3ANsTRO1pnMETpCqkdXiPc1DJNkldpsOK4UGJDbyXlp93Z&#10;KFhNxqufjxFvbtvDnvbfh9NL6hKlnnrtcgoiUBse4f/2u1bwPEl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a94zHAAAA3QAAAA8AAAAAAAAAAAAAAAAAmAIAAGRy&#10;cy9kb3ducmV2LnhtbFBLBQYAAAAABAAEAPUAAACMAwAAAAA=&#10;" fillcolor="black" stroked="f"/>
                  <v:rect id="Rectangle 3864" o:spid="_x0000_s4879" style="position:absolute;left:835;top:174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SF8cA&#10;AADdAAAADwAAAGRycy9kb3ducmV2LnhtbESPQWsCMRSE74L/IbxCb5rtVouuRtGC4KWgtod6e26e&#10;u4ubl20SdeuvNwWhx2FmvmGm89bU4kLOV5YVvPQTEMS51RUXCr4+V70RCB+QNdaWScEveZjPup0p&#10;ZtpeeUuXXShEhLDPUEEZQpNJ6fOSDPq+bYijd7TOYIjSFVI7vEa4qWWaJG/SYMVxocSG3kvKT7uz&#10;UbAcj5Y/mwF/3LaHPe2/D6dh6hKlnp/axQREoDb8hx/ttVbwOk6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WUhfHAAAA3QAAAA8AAAAAAAAAAAAAAAAAmAIAAGRy&#10;cy9kb3ducmV2LnhtbFBLBQYAAAAABAAEAPUAAACMAwAAAAA=&#10;" fillcolor="black" stroked="f"/>
                  <v:rect id="Rectangle 3865" o:spid="_x0000_s4880" style="position:absolute;left:835;top:174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MYMcA&#10;AADdAAAADwAAAGRycy9kb3ducmV2LnhtbESPQWsCMRSE74L/IbxCb5rtVkVXo6hQ8FJQ20O9PTfP&#10;3cXNy5qkuvXXm0Khx2FmvmFmi9bU4krOV5YVvPQTEMS51RUXCj4/3npjED4ga6wtk4If8rCYdzsz&#10;zLS98Y6u+1CICGGfoYIyhCaT0uclGfR92xBH72SdwRClK6R2eItwU8s0SUbSYMVxocSG1iXl5/23&#10;UbCajFeX7YDf77vjgQ5fx/MwdYlSz0/tcgoiUBv+w3/tjVbwOkl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EzGDHAAAA3QAAAA8AAAAAAAAAAAAAAAAAmAIAAGRy&#10;cy9kb3ducmV2LnhtbFBLBQYAAAAABAAEAPUAAACMAwAAAAA=&#10;" fillcolor="black" stroked="f"/>
                  <v:rect id="Rectangle 3866" o:spid="_x0000_s4881" style="position:absolute;left:835;top:17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8gA&#10;AADdAAAADwAAAGRycy9kb3ducmV2LnhtbESPQWsCMRSE7wX/Q3hCbzXrqq1ujaKFQi+CWg96e25e&#10;dxc3L2uS6ra/3hSEHoeZ+YaZzltTiws5X1lW0O8lIIhzqysuFOw+35/GIHxA1lhbJgU/5GE+6zxM&#10;MdP2yhu6bEMhIoR9hgrKEJpMSp+XZND3bEMcvS/rDIYoXSG1w2uEm1qmSfIsDVYcF0ps6K2k/LT9&#10;NgqWk/HyvB7y6ndzPNBhfzyNUpco9dhtF68gArXhP3xvf2gFg0n6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Gn7yAAAAN0AAAAPAAAAAAAAAAAAAAAAAJgCAABk&#10;cnMvZG93bnJldi54bWxQSwUGAAAAAAQABAD1AAAAjQMAAAAA&#10;" fillcolor="black" stroked="f"/>
                  <v:rect id="Rectangle 3867" o:spid="_x0000_s4882" style="position:absolute;left:835;top:17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9icQA&#10;AADdAAAADwAAAGRycy9kb3ducmV2LnhtbERPz2vCMBS+C/4P4QneNLU60c4oKgy8DKbuMG/P5q0t&#10;Ni81ybTbX78cBI8f3+/FqjW1uJHzlWUFo2ECgji3uuJCwefxbTAD4QOyxtoyKfglD6tlt7PATNs7&#10;7+l2CIWIIewzVFCG0GRS+rwkg35oG+LIfVtnMEToCqkd3mO4qWWaJFNpsOLYUGJD25Lyy+HHKNjM&#10;Z5vrx4Tf//bnE52+zpeX1CVK9Xvt+hVEoDY8xQ/3TisYz9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X/YnEAAAA3QAAAA8AAAAAAAAAAAAAAAAAmAIAAGRycy9k&#10;b3ducmV2LnhtbFBLBQYAAAAABAAEAPUAAACJAwAAAAA=&#10;" fillcolor="black" stroked="f"/>
                  <v:rect id="Rectangle 3868" o:spid="_x0000_s4883" style="position:absolute;left:835;top:17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YEscA&#10;AADdAAAADwAAAGRycy9kb3ducmV2LnhtbESPQWvCQBSE7wX/w/IEb3VjasWkrqKFQi+Fanuot2f2&#10;mQSzb+PuqrG/visUPA4z8w0zW3SmEWdyvrasYDRMQBAXVtdcKvj+enucgvABWWNjmRRcycNi3nuY&#10;Ya7thdd03oRSRAj7HBVUIbS5lL6oyKAf2pY4envrDIYoXSm1w0uEm0amSTKRBmuOCxW29FpRcdic&#10;jIJVNl0dP8f88bvebWn7szs8py5RatDvli8gAnXhHv5vv2sFT1mawe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bWBLHAAAA3QAAAA8AAAAAAAAAAAAAAAAAmAIAAGRy&#10;cy9kb3ducmV2LnhtbFBLBQYAAAAABAAEAPUAAACMAwAAAAA=&#10;" fillcolor="black" stroked="f"/>
                  <v:rect id="Rectangle 3869" o:spid="_x0000_s4884" style="position:absolute;left:835;top:172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nUsUA&#10;AADdAAAADwAAAGRycy9kb3ducmV2LnhtbERPu27CMBTdkfgH6yJ1A4dHEaQYBJUqsVQqtEOz3cSX&#10;JCK+DrYLab++HpAYj857telMI67kfG1ZwXiUgCAurK65VPD1+TZcgPABWWNjmRT8kofNut9bYart&#10;jQ90PYZSxBD2KSqoQmhTKX1RkUE/si1x5E7WGQwRulJqh7cYbho5SZK5NFhzbKiwpdeKivPxxyjY&#10;LRe7y8eM3/8OeUbZd35+nrhEqadBt30BEagLD/HdvdcKpstp3B/fx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dSxQAAAN0AAAAPAAAAAAAAAAAAAAAAAJgCAABkcnMv&#10;ZG93bnJldi54bWxQSwUGAAAAAAQABAD1AAAAigMAAAAA&#10;" fillcolor="black" stroked="f"/>
                  <v:rect id="Rectangle 3870" o:spid="_x0000_s4885" style="position:absolute;left:835;top:172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CycgA&#10;AADdAAAADwAAAGRycy9kb3ducmV2LnhtbESPT2vCQBTE7wW/w/IK3urGPxWNWUULhV4K1fagt5fs&#10;axLMvk13V4399F2h4HGYmd8w2aozjTiT87VlBcNBAoK4sLrmUsHX5+vTDIQPyBoby6TgSh5Wy95D&#10;hqm2F97SeRdKESHsU1RQhdCmUvqiIoN+YFvi6H1bZzBE6UqpHV4i3DRylCRTabDmuFBhSy8VFcfd&#10;ySjYzGebn48Jv/9u8wMd9vnxeeQSpfqP3XoBIlAX7uH/9ptWMJ6Ph3B7E5+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9MLJyAAAAN0AAAAPAAAAAAAAAAAAAAAAAJgCAABk&#10;cnMvZG93bnJldi54bWxQSwUGAAAAAAQABAD1AAAAjQMAAAAA&#10;" fillcolor="black" stroked="f"/>
                  <v:rect id="Rectangle 3871" o:spid="_x0000_s4886" style="position:absolute;left:835;top:171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cvs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VE/g9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mXL7HAAAA3QAAAA8AAAAAAAAAAAAAAAAAmAIAAGRy&#10;cy9kb3ducmV2LnhtbFBLBQYAAAAABAAEAPUAAACMAwAAAAA=&#10;" fillcolor="black" stroked="f"/>
                  <v:rect id="Rectangle 3872" o:spid="_x0000_s4887" style="position:absolute;left:835;top:171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5JccA&#10;AADdAAAADwAAAGRycy9kb3ducmV2LnhtbESPQWsCMRSE74L/IbxCb5qtq0VXo2hB8FJQ20O9PTfP&#10;3cXNyzZJde2vNwWhx2FmvmFmi9bU4kLOV5YVvPQTEMS51RUXCj4/1r0xCB+QNdaWScGNPCzm3c4M&#10;M22vvKPLPhQiQthnqKAMocmk9HlJBn3fNsTRO1lnMETpCqkdXiPc1HKQJK/SYMVxocSG3krKz/sf&#10;o2A1Ga++t0N+/90dD3T4Op5HA5co9fzULqcgArXhP/xob7SCdJKm8PcmP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SXHAAAA3QAAAA8AAAAAAAAAAAAAAAAAmAIAAGRy&#10;cy9kb3ducmV2LnhtbFBLBQYAAAAABAAEAPUAAACMAwAAAAA=&#10;" fillcolor="black" stroked="f"/>
                  <v:rect id="Rectangle 3873" o:spid="_x0000_s4888" style="position:absolute;left:835;top:171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hUcgA&#10;AADdAAAADwAAAGRycy9kb3ducmV2LnhtbESPT2vCQBTE7wW/w/KE3uqm/kNjVtFCoZdCtT3o7SX7&#10;mgSzb+PuVtN++q4geBxm5jdMtupMI87kfG1ZwfMgAUFcWF1zqeDr8/VpBsIHZI2NZVLwSx5Wy95D&#10;hqm2F97SeRdKESHsU1RQhdCmUvqiIoN+YFvi6H1bZzBE6UqpHV4i3DRymCRTabDmuFBhSy8VFcfd&#10;j1Gwmc82p48xv/9t8wMd9vlxMnSJUo/9br0AEagL9/Ct/aYVjOajMVzfxCc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g2FRyAAAAN0AAAAPAAAAAAAAAAAAAAAAAJgCAABk&#10;cnMvZG93bnJldi54bWxQSwUGAAAAAAQABAD1AAAAjQMAAAAA&#10;" fillcolor="black" stroked="f"/>
                  <v:rect id="Rectangle 3874" o:spid="_x0000_s4889" style="position:absolute;left:835;top:170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EyscA&#10;AADdAAAADwAAAGRycy9kb3ducmV2LnhtbESPT2sCMRTE70K/Q3gFb5pVq+hqFBUKvRTqn4Penpvn&#10;7uLmZU1S3fbTN0LB4zAzv2Fmi8ZU4kbOl5YV9LoJCOLM6pJzBfvde2cMwgdkjZVlUvBDHhbzl9YM&#10;U23vvKHbNuQiQtinqKAIoU6l9FlBBn3X1sTRO1tnMETpcqkd3iPcVLKfJCNpsOS4UGBN64Kyy/bb&#10;KFhNxqvr1xt//m5ORzoeTpdh3yVKtV+b5RREoCY8w//tD61gMBkM4f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PxMrHAAAA3QAAAA8AAAAAAAAAAAAAAAAAmAIAAGRy&#10;cy9kb3ducmV2LnhtbFBLBQYAAAAABAAEAPUAAACMAwAAAAA=&#10;" fillcolor="black" stroked="f"/>
                  <v:rect id="Rectangle 3875" o:spid="_x0000_s4890" style="position:absolute;left:835;top:17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avccA&#10;AADdAAAADwAAAGRycy9kb3ducmV2LnhtbESPT2sCMRTE74V+h/AK3mpWraKrUVQo9FLw30Fvz81z&#10;d3HzsiapbvvpG0HwOMzMb5jJrDGVuJLzpWUFnXYCgjizuuRcwW77+T4E4QOyxsoyKfglD7Pp68sE&#10;U21vvKbrJuQiQtinqKAIoU6l9FlBBn3b1sTRO1lnMETpcqkd3iLcVLKbJANpsOS4UGBNy4Ky8+bH&#10;KFiMhovL6oO//9bHAx32x3O/6xKlWm/NfAwiUBOe4Uf7SyvojXoD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Wr3HAAAA3QAAAA8AAAAAAAAAAAAAAAAAmAIAAGRy&#10;cy9kb3ducmV2LnhtbFBLBQYAAAAABAAEAPUAAACMAwAAAAA=&#10;" fillcolor="black" stroked="f"/>
                  <v:rect id="Rectangle 3876" o:spid="_x0000_s4891" style="position:absolute;left:835;top:16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JscA&#10;AADdAAAADwAAAGRycy9kb3ducmV2LnhtbESPT2sCMRTE74V+h/AKvdWs2lZdjaIFoZeC/w56e26e&#10;u4ublzWJuvXTN0LB4zAzv2FGk8ZU4kLOl5YVtFsJCOLM6pJzBZv1/K0PwgdkjZVlUvBLHibj56cR&#10;ptpeeUmXVchFhLBPUUERQp1K6bOCDPqWrYmjd7DOYIjS5VI7vEa4qWQnST6lwZLjQoE1fRWUHVdn&#10;o2A26M9Oi3f+uS33O9pt98ePjkuUen1ppkMQgZrwCP+3v7WC7qDbg/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R/ybHAAAA3QAAAA8AAAAAAAAAAAAAAAAAmAIAAGRy&#10;cy9kb3ducmV2LnhtbFBLBQYAAAAABAAEAPUAAACMAwAAAAA=&#10;" fillcolor="black" stroked="f"/>
                  <v:rect id="Rectangle 3877" o:spid="_x0000_s4892" style="position:absolute;left:835;top:16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rVMUA&#10;AADdAAAADwAAAGRycy9kb3ducmV2LnhtbERPu27CMBTdkfgH6yJ1A4dHEaQYBJUqsVQqtEOz3cSX&#10;JCK+DrYLab++HpAYj857telMI67kfG1ZwXiUgCAurK65VPD1+TZcgPABWWNjmRT8kofNut9bYart&#10;jQ90PYZSxBD2KSqoQmhTKX1RkUE/si1x5E7WGQwRulJqh7cYbho5SZK5NFhzbKiwpdeKivPxxyjY&#10;LRe7y8eM3/8OeUbZd35+nrhEqadBt30BEagLD/HdvdcKpstpnBvfx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mtUxQAAAN0AAAAPAAAAAAAAAAAAAAAAAJgCAABkcnMv&#10;ZG93bnJldi54bWxQSwUGAAAAAAQABAD1AAAAigMAAAAA&#10;" fillcolor="black" stroked="f"/>
                  <v:rect id="Rectangle 3878" o:spid="_x0000_s4893" style="position:absolute;left:835;top:16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Oz8gA&#10;AADdAAAADwAAAGRycy9kb3ducmV2LnhtbESPzWsCMRTE7wX/h/AEbzXrR8VdjaKFQi+F+nHQ23Pz&#10;3F3cvGyTqGv/+qZQ6HGYmd8w82VranEj5yvLCgb9BARxbnXFhYL97u15CsIHZI21ZVLwIA/LRedp&#10;jpm2d97QbRsKESHsM1RQhtBkUvq8JIO+bxvi6J2tMxiidIXUDu8Rbmo5TJKJNFhxXCixodeS8sv2&#10;ahSs0+n663PMH9+b05GOh9PlZegSpXrddjUDEagN/+G/9rtWMEpHKfy+i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gs7PyAAAAN0AAAAPAAAAAAAAAAAAAAAAAJgCAABk&#10;cnMvZG93bnJldi54bWxQSwUGAAAAAAQABAD1AAAAjQMAAAAA&#10;" fillcolor="black" stroked="f"/>
                  <v:rect id="Rectangle 3879" o:spid="_x0000_s4894" style="position:absolute;left:835;top:16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UL8QA&#10;AADdAAAADwAAAGRycy9kb3ducmV2LnhtbERPy2oCMRTdF/yHcAV3NeOjolOjqCC4KVTbRd1dJ9eZ&#10;wcnNmESd+vVmIbg8nPd03phKXMn50rKCXjcBQZxZXXKu4Pdn/T4G4QOyxsoyKfgnD/NZ622KqbY3&#10;3tJ1F3IRQ9inqKAIoU6l9FlBBn3X1sSRO1pnMETocqkd3mK4qWQ/SUbSYMmxocCaVgVlp93FKFhO&#10;xsvz95C/7tvDnvZ/h9NH3yVKddrN4hNEoCa8xE/3RisYTIZxf3wTn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FC/EAAAA3QAAAA8AAAAAAAAAAAAAAAAAmAIAAGRycy9k&#10;b3ducmV2LnhtbFBLBQYAAAAABAAEAPUAAACJAwAAAAA=&#10;" fillcolor="black" stroked="f"/>
                  <v:rect id="Rectangle 3880" o:spid="_x0000_s4895" style="position:absolute;left:835;top:16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xtMcA&#10;AADdAAAADwAAAGRycy9kb3ducmV2LnhtbESPzWsCMRTE70L/h/AEb5r1q+hqlFoo9CLUj4Penpvn&#10;7uLmZZukuvWvbwShx2FmfsPMl42pxJWcLy0r6PcSEMSZ1SXnCva7j+4EhA/IGivLpOCXPCwXL605&#10;ptreeEPXbchFhLBPUUERQp1K6bOCDPqerYmjd7bOYIjS5VI7vEW4qeQgSV6lwZLjQoE1vReUXbY/&#10;RsFqOll9f414fd+cjnQ8nC7jgUuU6rSbtxmIQE34Dz/bn1rBcDrqw+N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ysbTHAAAA3QAAAA8AAAAAAAAAAAAAAAAAmAIAAGRy&#10;cy9kb3ducmV2LnhtbFBLBQYAAAAABAAEAPUAAACMAwAAAAA=&#10;" fillcolor="black" stroked="f"/>
                  <v:rect id="Rectangle 3881" o:spid="_x0000_s4896" style="position:absolute;left:835;top:16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vw8cA&#10;AADdAAAADwAAAGRycy9kb3ducmV2LnhtbESPQWsCMRSE74L/ITyhN826tUVXo2hB6EWotod6e26e&#10;u4ubl20Sdeuvb4SCx2FmvmFmi9bU4kLOV5YVDAcJCOLc6ooLBV+f6/4YhA/IGmvLpOCXPCzm3c4M&#10;M22vvKXLLhQiQthnqKAMocmk9HlJBv3ANsTRO1pnMETpCqkdXiPc1DJNkldpsOK4UGJDbyXlp93Z&#10;KFhNxqufjxFvbtvDnvbfh9NL6hKlnnrtcgoiUBse4f/2u1bwPBml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gL8PHAAAA3QAAAA8AAAAAAAAAAAAAAAAAmAIAAGRy&#10;cy9kb3ducmV2LnhtbFBLBQYAAAAABAAEAPUAAACMAwAAAAA=&#10;" fillcolor="black" stroked="f"/>
                  <v:rect id="Rectangle 3882" o:spid="_x0000_s4897" style="position:absolute;left:835;top:16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KWMgA&#10;AADdAAAADwAAAGRycy9kb3ducmV2LnhtbESPT2vCQBTE7wW/w/KE3uqm/kNjVtFCoZdCtT3o7SX7&#10;mgSzb+PuVtN++q4geBxm5jdMtupMI87kfG1ZwfMgAUFcWF1zqeDr8/VpBsIHZI2NZVLwSx5Wy95D&#10;hqm2F97SeRdKESHsU1RQhdCmUvqiIoN+YFvi6H1bZzBE6UqpHV4i3DRymCRTabDmuFBhSy8VFcfd&#10;j1Gwmc82p48xv/9t8wMd9vlxMnSJUo/9br0AEagL9/Ct/aYVjObjEVzfxCc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bIpYyAAAAN0AAAAPAAAAAAAAAAAAAAAAAJgCAABk&#10;cnMvZG93bnJldi54bWxQSwUGAAAAAAQABAD1AAAAjQMAAAAA&#10;" fillcolor="black" stroked="f"/>
                  <v:rect id="Rectangle 3883" o:spid="_x0000_s4898" style="position:absolute;left:835;top:166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SLMgA&#10;AADdAAAADwAAAGRycy9kb3ducmV2LnhtbESPT2sCMRTE7wW/Q3iCt5pVV9HVKFoo9FKofw56e26e&#10;u4ubl22S6rafvikIPQ4z8xtmsWpNLW7kfGVZwaCfgCDOra64UHDYvz5PQfiArLG2TAq+ycNq2Xla&#10;YKbtnbd024VCRAj7DBWUITSZlD4vyaDv24Y4ehfrDIYoXSG1w3uEm1oOk2QiDVYcF0ps6KWk/Lr7&#10;Mgo2s+nm8yPl95/t+USn4/k6HrpEqV63Xc9BBGrDf/jRftMKRrM0hb838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hRIsyAAAAN0AAAAPAAAAAAAAAAAAAAAAAJgCAABk&#10;cnMvZG93bnJldi54bWxQSwUGAAAAAAQABAD1AAAAjQMAAAAA&#10;" fillcolor="black" stroked="f"/>
                  <v:rect id="Rectangle 3884" o:spid="_x0000_s4899" style="position:absolute;left:835;top:16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3t8cA&#10;AADdAAAADwAAAGRycy9kb3ducmV2LnhtbESPT2sCMRTE70K/Q3gFb5rVquhqFC0UeinUPwe9PTfP&#10;3cXNy5pE3fbTN0LB4zAzv2Fmi8ZU4kbOl5YV9LoJCOLM6pJzBbvtR2cMwgdkjZVlUvBDHhbzl9YM&#10;U23vvKbbJuQiQtinqKAIoU6l9FlBBn3X1sTRO1lnMETpcqkd3iPcVLKfJCNpsOS4UGBN7wVl583V&#10;KFhNxqvL94C/ftfHAx32x/Ow7xKl2q/NcgoiUBOe4f/2p1bwNhkM4f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Jt7fHAAAA3QAAAA8AAAAAAAAAAAAAAAAAmAIAAGRy&#10;cy9kb3ducmV2LnhtbFBLBQYAAAAABAAEAPUAAACMAwAAAAA=&#10;" fillcolor="black" stroked="f"/>
                  <v:rect id="Rectangle 3885" o:spid="_x0000_s4900" style="position:absolute;left:835;top:16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pwMcA&#10;AADdAAAADwAAAGRycy9kb3ducmV2LnhtbESPT2sCMRTE74V+h/AK3mpWq6KrUbRQ6KXgv4Penpvn&#10;7uLmZU2ibvvpG0HwOMzMb5jJrDGVuJLzpWUFnXYCgjizuuRcwXbz9T4E4QOyxsoyKfglD7Pp68sE&#10;U21vvKLrOuQiQtinqKAIoU6l9FlBBn3b1sTRO1pnMETpcqkd3iLcVLKbJANpsOS4UGBNnwVlp/XF&#10;KFiMhovzssc/f6vDnva7w6nfdYlSrbdmPgYRqAnP8KP9rRV8jHoD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bKcDHAAAA3QAAAA8AAAAAAAAAAAAAAAAAmAIAAGRy&#10;cy9kb3ducmV2LnhtbFBLBQYAAAAABAAEAPUAAACMAwAAAAA=&#10;" fillcolor="black" stroked="f"/>
                  <v:rect id="Rectangle 3886" o:spid="_x0000_s4901" style="position:absolute;left:835;top:16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MW8gA&#10;AADdAAAADwAAAGRycy9kb3ducmV2LnhtbESPT2sCMRTE74LfITyhN83WWv+sRqlCwUtBrQe9PTev&#10;u4ubl20Sde2nbwpCj8PM/IaZLRpTiSs5X1pW8NxLQBBnVpecK9h/vnfHIHxA1lhZJgV38rCYt1sz&#10;TLW98Zauu5CLCGGfooIihDqV0mcFGfQ9WxNH78s6gyFKl0vt8BbhppL9JBlKgyXHhQJrWhWUnXcX&#10;o2A5GS+/NwP++NmejnQ8nM6vfZco9dRp3qYgAjXhP/xor7WCl8lgBH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V4xbyAAAAN0AAAAPAAAAAAAAAAAAAAAAAJgCAABk&#10;cnMvZG93bnJldi54bWxQSwUGAAAAAAQABAD1AAAAjQMAAAAA&#10;" fillcolor="black" stroked="f"/>
                  <v:rect id="Rectangle 3887" o:spid="_x0000_s4902" style="position:absolute;left:835;top:16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gYKcQA&#10;AADdAAAADwAAAGRycy9kb3ducmV2LnhtbERPy2oCMRTdF/yHcAV3NeOjolOjqCC4KVTbRd1dJ9eZ&#10;wcnNmESd+vVmIbg8nPd03phKXMn50rKCXjcBQZxZXXKu4Pdn/T4G4QOyxsoyKfgnD/NZ622KqbY3&#10;3tJ1F3IRQ9inqKAIoU6l9FlBBn3X1sSRO1pnMETocqkd3mK4qWQ/SUbSYMmxocCaVgVlp93FKFhO&#10;xsvz95C/7tvDnvZ/h9NH3yVKddrN4hNEoCa8xE/3RisYTIZxbnwTn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GCnEAAAA3QAAAA8AAAAAAAAAAAAAAAAAmAIAAGRycy9k&#10;b3ducmV2LnhtbFBLBQYAAAAABAAEAPUAAACJAwAAAAA=&#10;" fillcolor="black" stroked="f"/>
                  <v:rect id="Rectangle 3888" o:spid="_x0000_s4903" style="position:absolute;left:835;top:16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9sscA&#10;AADdAAAADwAAAGRycy9kb3ducmV2LnhtbESPQWsCMRSE74L/ITyhN81qbXFXo2hB6EWotod6e26e&#10;u4ubl20Sdeuvb4SCx2FmvmFmi9bU4kLOV5YVDAcJCOLc6ooLBV+f6/4EhA/IGmvLpOCXPCzm3c4M&#10;M22vvKXLLhQiQthnqKAMocmk9HlJBv3ANsTRO1pnMETpCqkdXiPc1HKUJK/SYMVxocSG3krKT7uz&#10;UbBKJ6ufjzFvbtvDnvbfh9PLyCVKPfXa5RREoDY8wv/td63gOR2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vbLHAAAA3QAAAA8AAAAAAAAAAAAAAAAAmAIAAGRy&#10;cy9kb3ducmV2LnhtbFBLBQYAAAAABAAEAPUAAACMAwAAAAA=&#10;" fillcolor="black" stroked="f"/>
                  <v:rect id="Rectangle 3889" o:spid="_x0000_s4904" style="position:absolute;left:835;top:16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C8sUA&#10;AADdAAAADwAAAGRycy9kb3ducmV2LnhtbERPz2vCMBS+C/sfwht4s+ncFO2MMgeCF2G6Hdbba/PW&#10;FpuXLona+dcvB8Hjx/d7sepNK87kfGNZwVOSgiAurW64UvD1uRnNQPiArLG1TAr+yMNq+TBYYKbt&#10;hfd0PoRKxBD2GSqoQ+gyKX1Zk0Gf2I44cj/WGQwRukpqh5cYblo5TtOpNNhwbKixo/eayuPhZBSs&#10;57P178cL7677Iqf8uzhOxi5VavjYv72CCNSHu/jm3moFz/NJ3B/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LyxQAAAN0AAAAPAAAAAAAAAAAAAAAAAJgCAABkcnMv&#10;ZG93bnJldi54bWxQSwUGAAAAAAQABAD1AAAAigMAAAAA&#10;" fillcolor="black" stroked="f"/>
                  <v:rect id="Rectangle 3890" o:spid="_x0000_s4905" style="position:absolute;left:835;top:164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naccA&#10;AADdAAAADwAAAGRycy9kb3ducmV2LnhtbESPT2sCMRTE74V+h/AEbzWrVtHVKLVQ6EXw30Fvz81z&#10;d3Hzsk1SXfvpG0HwOMzMb5jpvDGVuJDzpWUF3U4CgjizuuRcwW779TYC4QOyxsoyKbiRh/ns9WWK&#10;qbZXXtNlE3IRIexTVFCEUKdS+qwgg75ja+LonawzGKJ0udQOrxFuKtlLkqE0WHJcKLCmz4Ky8+bX&#10;KFiMR4uf1Tsv/9bHAx32x/Og5xKl2q3mYwIiUBOe4Uf7WyvojwdduL+JT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J2nHAAAA3QAAAA8AAAAAAAAAAAAAAAAAmAIAAGRy&#10;cy9kb3ducmV2LnhtbFBLBQYAAAAABAAEAPUAAACMAwAAAAA=&#10;" fillcolor="black" stroked="f"/>
                  <v:rect id="Rectangle 3891" o:spid="_x0000_s4906" style="position:absolute;left:835;top:163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5HscA&#10;AADdAAAADwAAAGRycy9kb3ducmV2LnhtbESPQWsCMRSE74L/IbxCb5rtVouuRtGC4KWgtod6e26e&#10;u4ubl20SdeuvNwWhx2FmvmGm89bU4kLOV5YVvPQTEMS51RUXCr4+V70RCB+QNdaWScEveZjPup0p&#10;ZtpeeUuXXShEhLDPUEEZQpNJ6fOSDPq+bYijd7TOYIjSFVI7vEa4qWWaJG/SYMVxocSG3kvKT7uz&#10;UbAcj5Y/mwF/3LaHPe2/D6dh6hKlnp/axQREoDb8hx/ttVbwOh6m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5uR7HAAAA3QAAAA8AAAAAAAAAAAAAAAAAmAIAAGRy&#10;cy9kb3ducmV2LnhtbFBLBQYAAAAABAAEAPUAAACMAwAAAAA=&#10;" fillcolor="black" stroked="f"/>
                  <v:rect id="Rectangle 3892" o:spid="_x0000_s4907" style="position:absolute;left:835;top:163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chccA&#10;AADdAAAADwAAAGRycy9kb3ducmV2LnhtbESPT2sCMRTE70K/Q3gFb5pVq+hqFBUKvRTqn4Penpvn&#10;7uLmZU1S3fbTN0LB4zAzv2Fmi8ZU4kbOl5YV9LoJCOLM6pJzBfvde2cMwgdkjZVlUvBDHhbzl9YM&#10;U23vvKHbNuQiQtinqKAIoU6l9FlBBn3X1sTRO1tnMETpcqkd3iPcVLKfJCNpsOS4UGBN64Kyy/bb&#10;KFhNxqvr1xt//m5ORzoeTpdh3yVKtV+b5RREoCY8w//tD61gMBkO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1HIXHAAAA3QAAAA8AAAAAAAAAAAAAAAAAmAIAAGRy&#10;cy9kb3ducmV2LnhtbFBLBQYAAAAABAAEAPUAAACMAwAAAAA=&#10;" fillcolor="black" stroked="f"/>
                  <v:rect id="Rectangle 3893" o:spid="_x0000_s4908" style="position:absolute;left:835;top:16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E8ccA&#10;AADdAAAADwAAAGRycy9kb3ducmV2LnhtbESPT2sCMRTE70K/Q3gFb5rVquhqFC0UeinUPwe9PTfP&#10;3cXNy5pE3fbTN0LB4zAzv2Fmi8ZU4kbOl5YV9LoJCOLM6pJzBbvtR2cMwgdkjZVlUvBDHhbzl9YM&#10;U23vvKbbJuQiQtinqKAIoU6l9FlBBn3X1sTRO1lnMETpcqkd3iPcVLKfJCNpsOS4UGBN7wVl583V&#10;KFhNxqvL94C/ftfHAx32x/Ow7xKl2q/NcgoiUBOe4f/2p1bwNhkO4PE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chPHHAAAA3QAAAA8AAAAAAAAAAAAAAAAAmAIAAGRy&#10;cy9kb3ducmV2LnhtbFBLBQYAAAAABAAEAPUAAACMAwAAAAA=&#10;" fillcolor="black" stroked="f"/>
                  <v:rect id="Rectangle 3894" o:spid="_x0000_s4909" style="position:absolute;left:835;top:16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hasgA&#10;AADdAAAADwAAAGRycy9kb3ducmV2LnhtbESPT2sCMRTE7wW/Q3iCt5pVu6KrUbRQ6KVQ/xz09tw8&#10;dxc3L9sk1a2f3hQKPQ4z8xtmvmxNLa7kfGVZwaCfgCDOra64ULDfvT1PQPiArLG2TAp+yMNy0Xma&#10;Y6btjTd03YZCRAj7DBWUITSZlD4vyaDv24Y4emfrDIYoXSG1w1uEm1oOk2QsDVYcF0ps6LWk/LL9&#10;NgrW08n66/OFP+6b05GOh9MlHbpEqV63Xc1ABGrDf/iv/a4VjKZpCr9v4hO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ECFqyAAAAN0AAAAPAAAAAAAAAAAAAAAAAJgCAABk&#10;cnMvZG93bnJldi54bWxQSwUGAAAAAAQABAD1AAAAjQMAAAAA&#10;" fillcolor="black" stroked="f"/>
                  <v:rect id="Rectangle 3895" o:spid="_x0000_s4910" style="position:absolute;left:835;top:16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Hc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4M4f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Cvx3HAAAA3QAAAA8AAAAAAAAAAAAAAAAAmAIAAGRy&#10;cy9kb3ducmV2LnhtbFBLBQYAAAAABAAEAPUAAACMAwAAAAA=&#10;" fillcolor="black" stroked="f"/>
                  <v:rect id="Rectangle 3896" o:spid="_x0000_s4911" style="position:absolute;left:835;top:16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ahs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8NeH+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hqGyAAAAN0AAAAPAAAAAAAAAAAAAAAAAJgCAABk&#10;cnMvZG93bnJldi54bWxQSwUGAAAAAAQABAD1AAAAjQMAAAAA&#10;" fillcolor="black" stroked="f"/>
                  <v:rect id="Rectangle 3897" o:spid="_x0000_s4912" style="position:absolute;left:835;top:161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O9MUA&#10;AADdAAAADwAAAGRycy9kb3ducmV2LnhtbERPz2vCMBS+C/sfwht4s+ncFO2MMgeCF2G6Hdbba/PW&#10;FpuXLona+dcvB8Hjx/d7sepNK87kfGNZwVOSgiAurW64UvD1uRnNQPiArLG1TAr+yMNq+TBYYKbt&#10;hfd0PoRKxBD2GSqoQ+gyKX1Zk0Gf2I44cj/WGQwRukpqh5cYblo5TtOpNNhwbKixo/eayuPhZBSs&#10;57P178cL7677Iqf8uzhOxi5VavjYv72CCNSHu/jm3moFz/NJnBv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Y70xQAAAN0AAAAPAAAAAAAAAAAAAAAAAJgCAABkcnMv&#10;ZG93bnJldi54bWxQSwUGAAAAAAQABAD1AAAAigMAAAAA&#10;" fillcolor="black" stroked="f"/>
                  <v:rect id="Rectangle 3898" o:spid="_x0000_s4913" style="position:absolute;left:835;top:160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rb8cA&#10;AADdAAAADwAAAGRycy9kb3ducmV2LnhtbESPQWsCMRSE74L/IbxCb5qt1eKuRtGC4KWgtod6e26e&#10;u4ubl20SdeuvNwWhx2FmvmGm89bU4kLOV5YVvPQTEMS51RUXCr4+V70xCB+QNdaWScEveZjPup0p&#10;ZtpeeUuXXShEhLDPUEEZQpNJ6fOSDPq+bYijd7TOYIjSFVI7vEa4qeUgSd6kwYrjQokNvZeUn3Zn&#10;o2CZjpc/myF/3LaHPe2/D6fRwCVKPT+1iwmIQG34Dz/aa63gNR2l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dK2/HAAAA3QAAAA8AAAAAAAAAAAAAAAAAmAIAAGRy&#10;cy9kb3ducmV2LnhtbFBLBQYAAAAABAAEAPUAAACMAwAAAAA=&#10;" fillcolor="black" stroked="f"/>
                  <v:rect id="Rectangle 3899" o:spid="_x0000_s4914" style="position:absolute;left:835;top:160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IT8UA&#10;AADdAAAADwAAAGRycy9kb3ducmV2LnhtbERPu27CMBTdK/EP1kViKw7QIggxCCpV6lKpPAbYbuJL&#10;EhFfp7YLab++HpAYj847W3WmEVdyvrasYDRMQBAXVtdcKjjs359nIHxA1thYJgW/5GG17D1lmGp7&#10;4y1dd6EUMYR9igqqENpUSl9UZNAPbUscubN1BkOErpTa4S2Gm0aOk2QqDdYcGyps6a2i4rL7MQo2&#10;89nm++uFP/+2+YlOx/zyOnaJUoN+t16ACNSFh/ju/tAKJvNp3B/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hPxQAAAN0AAAAPAAAAAAAAAAAAAAAAAJgCAABkcnMv&#10;ZG93bnJldi54bWxQSwUGAAAAAAQABAD1AAAAigMAAAAA&#10;" fillcolor="black" stroked="f"/>
                  <v:rect id="Rectangle 3900" o:spid="_x0000_s4915" style="position:absolute;left:835;top:160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t1MgA&#10;AADdAAAADwAAAGRycy9kb3ducmV2LnhtbESPQWvCQBSE7wX/w/IK3upGbUVjVtFCoZdCtT3o7SX7&#10;mgSzb9Pdrab+elcQPA4z8w2TLTvTiCM5X1tWMBwkIIgLq2suFXx/vT1NQfiArLGxTAr+ycNy0XvI&#10;MNX2xBs6bkMpIoR9igqqENpUSl9UZNAPbEscvR/rDIYoXSm1w1OEm0aOkmQiDdYcFyps6bWi4rD9&#10;MwrWs+n69/OZP86bfE/7XX54GblEqf5jt5qDCNSFe/jWftcKxrPJEK5v4hO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R+3UyAAAAN0AAAAPAAAAAAAAAAAAAAAAAJgCAABk&#10;cnMvZG93bnJldi54bWxQSwUGAAAAAAQABAD1AAAAjQMAAAAA&#10;" fillcolor="black" stroked="f"/>
                  <v:rect id="Rectangle 3901" o:spid="_x0000_s4916" style="position:absolute;left:835;top:159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zo8cA&#10;AADdAAAADwAAAGRycy9kb3ducmV2LnhtbESPQWsCMRSE74L/IbxCb5rtVkVXo6hQ8FJQ20O9PTfP&#10;3cXNy5qkuvXXm0Khx2FmvmFmi9bU4krOV5YVvPQTEMS51RUXCj4/3npjED4ga6wtk4If8rCYdzsz&#10;zLS98Y6u+1CICGGfoYIyhCaT0uclGfR92xBH72SdwRClK6R2eItwU8s0SUbSYMVxocSG1iXl5/23&#10;UbCajFeX7YDf77vjgQ5fx/MwdYlSz0/tcgoiUBv+w3/tjVbwOhml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Vc6PHAAAA3QAAAA8AAAAAAAAAAAAAAAAAmAIAAGRy&#10;cy9kb3ducmV2LnhtbFBLBQYAAAAABAAEAPUAAACMAwAAAAA=&#10;" fillcolor="black" stroked="f"/>
                  <v:rect id="Rectangle 3902" o:spid="_x0000_s4917" style="position:absolute;left:835;top:15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WOMcA&#10;AADdAAAADwAAAGRycy9kb3ducmV2LnhtbESPT2sCMRTE74V+h/AK3mpWraKrUVQo9FLw30Fvz81z&#10;d3HzsiapbvvpG0HwOMzMb5jJrDGVuJLzpWUFnXYCgjizuuRcwW77+T4E4QOyxsoyKfglD7Pp68sE&#10;U21vvKbrJuQiQtinqKAIoU6l9FlBBn3b1sTRO1lnMETpcqkd3iLcVLKbJANpsOS4UGBNy4Ky8+bH&#10;KFiMhovL6oO//9bHAx32x3O/6xKlWm/NfAwiUBOe4Uf7SyvojQY9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Z1jjHAAAA3QAAAA8AAAAAAAAAAAAAAAAAmAIAAGRy&#10;cy9kb3ducmV2LnhtbFBLBQYAAAAABAAEAPUAAACMAwAAAAA=&#10;" fillcolor="black" stroked="f"/>
                  <v:rect id="Rectangle 3903" o:spid="_x0000_s4918" style="position:absolute;left:835;top:158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TMcA&#10;AADdAAAADwAAAGRycy9kb3ducmV2LnhtbESPT2sCMRTE74V+h/AK3mpWq6KrUbRQ6KXgv4Penpvn&#10;7uLmZU2ibvvpG0HwOMzMb5jJrDGVuJLzpWUFnXYCgjizuuRcwXbz9T4E4QOyxsoyKfglD7Pp68sE&#10;U21vvKLrOuQiQtinqKAIoU6l9FlBBn3b1sTRO1pnMETpcqkd3iLcVLKbJANpsOS4UGBNnwVlp/XF&#10;KFiMhovzssc/f6vDnva7w6nfdYlSrbdmPgYRqAnP8KP9rRV8jAY9uL+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wTkzHAAAA3QAAAA8AAAAAAAAAAAAAAAAAmAIAAGRy&#10;cy9kb3ducmV2LnhtbFBLBQYAAAAABAAEAPUAAACMAwAAAAA=&#10;" fillcolor="black" stroked="f"/>
                  <v:rect id="Rectangle 3904" o:spid="_x0000_s4919" style="position:absolute;left:835;top:15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r18cA&#10;AADdAAAADwAAAGRycy9kb3ducmV2LnhtbESPT2sCMRTE70K/Q3gFb5rVVtHVKFoo9FKofw56e26e&#10;u4ublzWJuu2nbwTB4zAzv2Gm88ZU4krOl5YV9LoJCOLM6pJzBdvNZ2cEwgdkjZVlUvBLHuazl9YU&#10;U21vvKLrOuQiQtinqKAIoU6l9FlBBn3X1sTRO1pnMETpcqkd3iLcVLKfJENpsOS4UGBNHwVlp/XF&#10;KFiOR8vzzzt//60Oe9rvDqdB3yVKtV+bxQREoCY8w4/2l1bwNh4O4P4mP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869fHAAAA3QAAAA8AAAAAAAAAAAAAAAAAmAIAAGRy&#10;cy9kb3ducmV2LnhtbFBLBQYAAAAABAAEAPUAAACMAwAAAAA=&#10;" fillcolor="black" stroked="f"/>
                  <v:rect id="Rectangle 3905" o:spid="_x0000_s4920" style="position:absolute;left:835;top:15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1oMcA&#10;AADdAAAADwAAAGRycy9kb3ducmV2LnhtbESPQWsCMRSE74L/IbxCb5qt1UVXo2hB8FJQ20O9PTfP&#10;3cXNyzaJuvXXm0Khx2FmvmFmi9bU4krOV5YVvPQTEMS51RUXCj4/1r0xCB+QNdaWScEPeVjMu50Z&#10;ZtreeEfXfShEhLDPUEEZQpNJ6fOSDPq+bYijd7LOYIjSFVI7vEW4qeUgSVJpsOK4UGJDbyXl5/3F&#10;KFhNxqvv7ZDf77vjgQ5fx/No4BKlnp/a5RREoDb8h//aG63gdZKm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udaDHAAAA3QAAAA8AAAAAAAAAAAAAAAAAmAIAAGRy&#10;cy9kb3ducmV2LnhtbFBLBQYAAAAABAAEAPUAAACMAwAAAAA=&#10;" fillcolor="black" stroked="f"/>
                  <v:rect id="Rectangle 3906" o:spid="_x0000_s4921" style="position:absolute;left:835;top:157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QO8gA&#10;AADdAAAADwAAAGRycy9kb3ducmV2LnhtbESPT2sCMRTE74LfITyhN83WWv+sRqlCwUtBrQe9PTev&#10;u4ubl20SddtP3whCj8PM/IaZLRpTiSs5X1pW8NxLQBBnVpecK9h/vnfHIHxA1lhZJgU/5GExb7dm&#10;mGp74y1ddyEXEcI+RQVFCHUqpc8KMuh7tiaO3pd1BkOULpfa4S3CTSX7STKUBkuOCwXWtCooO+8u&#10;RsFyMl5+bwb88bs9Hel4OJ1f+y5R6qnTvE1BBGrCf/jRXmsFL5PhC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4tA7yAAAAN0AAAAPAAAAAAAAAAAAAAAAAJgCAABk&#10;cnMvZG93bnJldi54bWxQSwUGAAAAAAQABAD1AAAAjQMAAAAA&#10;" fillcolor="black" stroked="f"/>
                  <v:rect id="Rectangle 3907" o:spid="_x0000_s4922" style="position:absolute;left:835;top:157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EScUA&#10;AADdAAAADwAAAGRycy9kb3ducmV2LnhtbERPu27CMBTdK/EP1kViKw7QIggxCCpV6lKpPAbYbuJL&#10;EhFfp7YLab++HpAYj847W3WmEVdyvrasYDRMQBAXVtdcKjjs359nIHxA1thYJgW/5GG17D1lmGp7&#10;4y1dd6EUMYR9igqqENpUSl9UZNAPbUscubN1BkOErpTa4S2Gm0aOk2QqDdYcGyps6a2i4rL7MQo2&#10;89nm++uFP/+2+YlOx/zyOnaJUoN+t16ACNSFh/ju/tAKJvNpnBv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URJxQAAAN0AAAAPAAAAAAAAAAAAAAAAAJgCAABkcnMv&#10;ZG93bnJldi54bWxQSwUGAAAAAAQABAD1AAAAigMAAAAA&#10;" fillcolor="black" stroked="f"/>
                  <v:rect id="Rectangle 3908" o:spid="_x0000_s4923" style="position:absolute;left:835;top:15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h0scA&#10;AADdAAAADwAAAGRycy9kb3ducmV2LnhtbESPQWvCQBSE7wX/w/IKvTWb2lZMdBUtCL0I1fZQb8/s&#10;Mwlm36a7q0Z/vSsIPQ4z8w0znnamEUdyvras4CVJQRAXVtdcKvj5XjwPQfiArLGxTArO5GE66T2M&#10;Mdf2xCs6rkMpIoR9jgqqENpcSl9UZNAntiWO3s46gyFKV0rt8BThppH9NB1IgzXHhQpb+qio2K8P&#10;RsE8G87/vt54eVltN7T53e7f+y5V6umxm41ABOrCf/je/tQKXrNBBrc38Qn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x4dLHAAAA3QAAAA8AAAAAAAAAAAAAAAAAmAIAAGRy&#10;cy9kb3ducmV2LnhtbFBLBQYAAAAABAAEAPUAAACMAwAAAAA=&#10;" fillcolor="black" stroked="f"/>
                  <v:rect id="Rectangle 3909" o:spid="_x0000_s4924" style="position:absolute;left:835;top:156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eksUA&#10;AADdAAAADwAAAGRycy9kb3ducmV2LnhtbERPPW/CMBDdK/EfrEPqVhxoS0nAIKhUqQsS0A5lu8RH&#10;EhGfU9uFwK/HQyXGp/c9W3SmESdyvrasYDhIQBAXVtdcKvj++niagPABWWNjmRRcyMNi3nuYYabt&#10;mbd02oVSxBD2GSqoQmgzKX1RkUE/sC1x5A7WGQwRulJqh+cYbho5SpKxNFhzbKiwpfeKiuPuzyhY&#10;pZPV7+aF19dtvqf9T358HblEqcd+t5yCCNSFu/jf/akVPKdvcX98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0t6SxQAAAN0AAAAPAAAAAAAAAAAAAAAAAJgCAABkcnMv&#10;ZG93bnJldi54bWxQSwUGAAAAAAQABAD1AAAAigMAAAAA&#10;" fillcolor="black" stroked="f"/>
                  <v:rect id="Rectangle 3910" o:spid="_x0000_s4925" style="position:absolute;left:835;top:155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7CccA&#10;AADdAAAADwAAAGRycy9kb3ducmV2LnhtbESPzWsCMRTE70L/h/CE3jSr/VBXo9SC0EvBr4Penpvn&#10;7uLmZZtE3frXN0LB4zAzv2Ems8ZU4kLOl5YV9LoJCOLM6pJzBdvNojME4QOyxsoyKfglD7PpU2uC&#10;qbZXXtFlHXIRIexTVFCEUKdS+qwgg75ra+LoHa0zGKJ0udQOrxFuKtlPkndpsOS4UGBNnwVlp/XZ&#10;KJiPhvOf5St/31aHPe13h9Nb3yVKPbebjzGIQE14hP/bX1rBy2jQg/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eewnHAAAA3QAAAA8AAAAAAAAAAAAAAAAAmAIAAGRy&#10;cy9kb3ducmV2LnhtbFBLBQYAAAAABAAEAPUAAACMAwAAAAA=&#10;" fillcolor="black" stroked="f"/>
                  <v:rect id="Rectangle 3911" o:spid="_x0000_s4926" style="position:absolute;left:835;top:15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fsgA&#10;AADdAAAADwAAAGRycy9kb3ducmV2LnhtbESPQWsCMRSE7wX/Q3hCbzXrqq1ujaKFQi+CWg96e25e&#10;dxc3L2uS6ra/3hSEHoeZ+YaZzltTiws5X1lW0O8lIIhzqysuFOw+35/GIHxA1lhbJgU/5GE+6zxM&#10;MdP2yhu6bEMhIoR9hgrKEJpMSp+XZND3bEMcvS/rDIYoXSG1w2uEm1qmSfIsDVYcF0ps6K2k/LT9&#10;NgqWk/HyvB7y6ndzPNBhfzyNUpco9dhtF68gArXhP3xvf2gFg8lLC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TOV+yAAAAN0AAAAPAAAAAAAAAAAAAAAAAJgCAABk&#10;cnMvZG93bnJldi54bWxQSwUGAAAAAAQABAD1AAAAjQMAAAAA&#10;" fillcolor="black" stroked="f"/>
                  <v:rect id="Rectangle 3912" o:spid="_x0000_s4927" style="position:absolute;left:835;top:15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A5ccA&#10;AADdAAAADwAAAGRycy9kb3ducmV2LnhtbESPT2sCMRTE74V+h/AKvdWs2lZdjaIFoZeC/w56e26e&#10;u4ublzWJuvXTN0LB4zAzv2FGk8ZU4kLOl5YVtFsJCOLM6pJzBZv1/K0PwgdkjZVlUvBLHibj56cR&#10;ptpeeUmXVchFhLBPUUERQp1K6bOCDPqWrYmjd7DOYIjS5VI7vEa4qWQnST6lwZLjQoE1fRWUHVdn&#10;o2A26M9Oi3f+uS33O9pt98ePjkuUen1ppkMQgZrwCP+3v7WC7qDXhf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AQOXHAAAA3QAAAA8AAAAAAAAAAAAAAAAAmAIAAGRy&#10;cy9kb3ducmV2LnhtbFBLBQYAAAAABAAEAPUAAACMAwAAAAA=&#10;" fillcolor="black" stroked="f"/>
                  <v:rect id="Rectangle 3913" o:spid="_x0000_s4928" style="position:absolute;left:835;top:15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YkcgA&#10;AADdAAAADwAAAGRycy9kb3ducmV2LnhtbESPT2sCMRTE74LfITyhN83WWv+sRqlCwUtBrQe9PTev&#10;u4ubl20Sde2nbwpCj8PM/IaZLRpTiSs5X1pW8NxLQBBnVpecK9h/vnfHIHxA1lhZJgV38rCYt1sz&#10;TLW98Zauu5CLCGGfooIihDqV0mcFGfQ9WxNH78s6gyFKl0vt8BbhppL9JBlKgyXHhQJrWhWUnXcX&#10;o2A5GS+/NwP++NmejnQ8nM6vfZco9dRp3qYgAjXhP/xor7WCl8loAH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diRyAAAAN0AAAAPAAAAAAAAAAAAAAAAAJgCAABk&#10;cnMvZG93bnJldi54bWxQSwUGAAAAAAQABAD1AAAAjQMAAAAA&#10;" fillcolor="black" stroked="f"/>
                  <v:rect id="Rectangle 3914" o:spid="_x0000_s4929" style="position:absolute;left:835;top:15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9CsgA&#10;AADdAAAADwAAAGRycy9kb3ducmV2LnhtbESPQWsCMRSE74X+h/AKvXWztVp1NUoVCl4EtR709ty8&#10;7i5uXrZJ1NVf3wiFHoeZ+YYZT1tTizM5X1lW8JqkIIhzqysuFGy/Pl8GIHxA1lhbJgVX8jCdPD6M&#10;MdP2wms6b0IhIoR9hgrKEJpMSp+XZNAntiGO3rd1BkOUrpDa4SXCTS07afouDVYcF0psaF5Sftyc&#10;jILZcDD7WXV5eVsf9rTfHY69jkuVen5qP0YgArXhP/zXXmgFb8N+D+5v4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pX0KyAAAAN0AAAAPAAAAAAAAAAAAAAAAAJgCAABk&#10;cnMvZG93bnJldi54bWxQSwUGAAAAAAQABAD1AAAAjQMAAAAA&#10;" fillcolor="black" stroked="f"/>
                  <v:rect id="Rectangle 3915" o:spid="_x0000_s4930" style="position:absolute;left:835;top:15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jfcgA&#10;AADdAAAADwAAAGRycy9kb3ducmV2LnhtbESPT2sCMRTE74LfITyhN83WWv+sRqlCwUtBrQe9PTev&#10;u4ubl20SddtP3whCj8PM/IaZLRpTiSs5X1pW8NxLQBBnVpecK9h/vnfHIHxA1lhZJgU/5GExb7dm&#10;mGp74y1ddyEXEcI+RQVFCHUqpc8KMuh7tiaO3pd1BkOULpfa4S3CTSX7STKUBkuOCwXWtCooO+8u&#10;RsFyMl5+bwb88bs9Hel4OJ1f+y5R6qnTvE1BBGrCf/jRXmsFL5PREO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d+N9yAAAAN0AAAAPAAAAAAAAAAAAAAAAAJgCAABk&#10;cnMvZG93bnJldi54bWxQSwUGAAAAAAQABAD1AAAAjQMAAAAA&#10;" fillcolor="black" stroked="f"/>
                  <v:rect id="Rectangle 3916" o:spid="_x0000_s4931" style="position:absolute;left:835;top:153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G5scA&#10;AADdAAAADwAAAGRycy9kb3ducmV2LnhtbESPzWsCMRTE7wX/h/AEbzWr/VBXo6hQ8FLw66C35+a5&#10;u7h52Saprv3rm0LB4zAzv2Ems8ZU4krOl5YV9LoJCOLM6pJzBfvdx/MQhA/IGivLpOBOHmbT1tME&#10;U21vvKHrNuQiQtinqKAIoU6l9FlBBn3X1sTRO1tnMETpcqkd3iLcVLKfJO/SYMlxocCalgVll+23&#10;UbAYDRdf61f+/NmcjnQ8nC5vfZco1Wk38zGIQE14hP/bK63gZTQYwN+b+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7RubHAAAA3QAAAA8AAAAAAAAAAAAAAAAAmAIAAGRy&#10;cy9kb3ducmV2LnhtbFBLBQYAAAAABAAEAPUAAACMAwAAAAA=&#10;" fillcolor="black" stroked="f"/>
                  <v:rect id="Rectangle 3917" o:spid="_x0000_s4932" style="position:absolute;left:835;top:153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SlMUA&#10;AADdAAAADwAAAGRycy9kb3ducmV2LnhtbERPPW/CMBDdK/EfrEPqVhxoS0nAIKhUqQsS0A5lu8RH&#10;EhGfU9uFwK/HQyXGp/c9W3SmESdyvrasYDhIQBAXVtdcKvj++niagPABWWNjmRRcyMNi3nuYYabt&#10;mbd02oVSxBD2GSqoQmgzKX1RkUE/sC1x5A7WGQwRulJqh+cYbho5SpKxNFhzbKiwpfeKiuPuzyhY&#10;pZPV7+aF19dtvqf9T358HblEqcd+t5yCCNSFu/jf/akVPKdvcW58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NKUxQAAAN0AAAAPAAAAAAAAAAAAAAAAAJgCAABkcnMv&#10;ZG93bnJldi54bWxQSwUGAAAAAAQABAD1AAAAigMAAAAA&#10;" fillcolor="black" stroked="f"/>
                  <v:rect id="Rectangle 3918" o:spid="_x0000_s4933" style="position:absolute;left:835;top:152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3D8gA&#10;AADdAAAADwAAAGRycy9kb3ducmV2LnhtbESPS2/CMBCE75X4D9YicSsO9AEJGARIlbhUKo8D3JZ4&#10;SSLidWq7EPrr60qVehzNzDea6bw1tbiS85VlBYN+AoI4t7riQsF+9/Y4BuEDssbaMim4k4f5rPMw&#10;xUzbG2/oug2FiBD2GSooQ2gyKX1ekkHftw1x9M7WGQxRukJqh7cIN7UcJsmrNFhxXCixoVVJ+WX7&#10;ZRQs0/Hy8+OZ3783pyMdD6fLy9AlSvW67WICIlAb/sN/7bVW8JSOUv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6HcPyAAAAN0AAAAPAAAAAAAAAAAAAAAAAJgCAABk&#10;cnMvZG93bnJldi54bWxQSwUGAAAAAAQABAD1AAAAjQMAAAAA&#10;" fillcolor="black" stroked="f"/>
                  <v:rect id="Rectangle 3919" o:spid="_x0000_s4934" style="position:absolute;left:835;top:141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utcUA&#10;AADdAAAADwAAAGRycy9kb3ducmV2LnhtbERPu27CMBTdK/EP1kViKw5QUEhjEFRC6lKJR4eyXeLb&#10;JEp8ndoG0n59PVTqeHTe+bo3rbiR87VlBZNxAoK4sLrmUsH7afeYgvABWWNrmRR8k4f1avCQY6bt&#10;nQ90O4ZSxBD2GSqoQugyKX1RkUE/th1x5D6tMxgidKXUDu8x3LRymiQLabDm2FBhRy8VFc3xahRs&#10;l+n2a//Ebz+Hy5nOH5dmPnWJUqNhv3kGEagP/+I/96tWMFumcX98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661xQAAAN0AAAAPAAAAAAAAAAAAAAAAAJgCAABkcnMv&#10;ZG93bnJldi54bWxQSwUGAAAAAAQABAD1AAAAigMAAAAA&#10;" fillcolor="black" stroked="f"/>
                  <v:rect id="Rectangle 3920" o:spid="_x0000_s4935" style="position:absolute;left:835;top:141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LLsgA&#10;AADdAAAADwAAAGRycy9kb3ducmV2LnhtbESPT2sCMRTE74V+h/AKvdWsf1rW1SgqCF6Eanuot+fm&#10;ubu4eVmTVFc/fSMUPA4z8xtmPG1NLc7kfGVZQbeTgCDOra64UPD9tXxLQfiArLG2TAqu5GE6eX4a&#10;Y6bthTd03oZCRAj7DBWUITSZlD4vyaDv2IY4egfrDIYoXSG1w0uEm1r2kuRDGqw4LpTY0KKk/Lj9&#10;NQrmw3R++hzw+rbZ72j3sz++91yi1OtLOxuBCNSGR/i/vdIK+sO0C/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SwsuyAAAAN0AAAAPAAAAAAAAAAAAAAAAAJgCAABk&#10;cnMvZG93bnJldi54bWxQSwUGAAAAAAQABAD1AAAAjQMAAAAA&#10;" fillcolor="black" stroked="f"/>
                  <v:rect id="Rectangle 3921" o:spid="_x0000_s4936" style="position:absolute;left:835;top:141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VWcgA&#10;AADdAAAADwAAAGRycy9kb3ducmV2LnhtbESPT2vCQBTE7wW/w/IEb3XT1EpMXUULhV4K9c+h3p7Z&#10;1ySYfRt3V4399F2h4HGYmd8w03lnGnEm52vLCp6GCQjiwuqaSwXbzftjBsIHZI2NZVJwJQ/zWe9h&#10;irm2F17ReR1KESHsc1RQhdDmUvqiIoN+aFvi6P1YZzBE6UqpHV4i3DQyTZKxNFhzXKiwpbeKisP6&#10;ZBQsJ9ny+DXiz9/Vfke77/3hJXWJUoN+t3gFEagL9/B/+0MreJ5k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mZVZyAAAAN0AAAAPAAAAAAAAAAAAAAAAAJgCAABk&#10;cnMvZG93bnJldi54bWxQSwUGAAAAAAQABAD1AAAAjQMAAAAA&#10;" fillcolor="black" stroked="f"/>
                  <v:rect id="Rectangle 3922" o:spid="_x0000_s4937" style="position:absolute;left:835;top:14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wwsgA&#10;AADdAAAADwAAAGRycy9kb3ducmV2LnhtbESPzWsCMRTE7wX/h/AEbzXrR2VdjaKFQi+F+nHQ23Pz&#10;3F3cvGyTqGv/+qZQ6HGYmd8w82VranEj5yvLCgb9BARxbnXFhYL97u05BeEDssbaMil4kIflovM0&#10;x0zbO2/otg2FiBD2GSooQ2gyKX1ekkHftw1x9M7WGQxRukJqh/cIN7UcJslEGqw4LpTY0GtJ+WV7&#10;NQrW03T99Tnmj+/N6UjHw+nyMnSJUr1uu5qBCNSG//Bf+10rGE3TEfy+i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1TDCyAAAAN0AAAAPAAAAAAAAAAAAAAAAAJgCAABk&#10;cnMvZG93bnJldi54bWxQSwUGAAAAAAQABAD1AAAAjQMAAAAA&#10;" fillcolor="black" stroked="f"/>
                  <v:rect id="Rectangle 3923" o:spid="_x0000_s4938" style="position:absolute;left:835;top:14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otscA&#10;AADdAAAADwAAAGRycy9kb3ducmV2LnhtbESPQWsCMRSE74L/ITyhN81qbVlXo2hB6EWotod6e26e&#10;u4ubl20Sdeuvb4SCx2FmvmFmi9bU4kLOV5YVDAcJCOLc6ooLBV+f634KwgdkjbVlUvBLHhbzbmeG&#10;mbZX3tJlFwoRIewzVFCG0GRS+rwkg35gG+LoHa0zGKJ0hdQOrxFuajlKkldpsOK4UGJDbyXlp93Z&#10;KFhN0tXPx5g3t+1hT/vvw+ll5BKlnnrtcgoiUBse4f/2u1bwPEn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8qLbHAAAA3QAAAA8AAAAAAAAAAAAAAAAAmAIAAGRy&#10;cy9kb3ducmV2LnhtbFBLBQYAAAAABAAEAPUAAACMAwAAAAA=&#10;" fillcolor="black" stroked="f"/>
                  <v:rect id="Rectangle 3924" o:spid="_x0000_s4939" style="position:absolute;left:835;top:13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NLccA&#10;AADdAAAADwAAAGRycy9kb3ducmV2LnhtbESPQWsCMRSE74L/IbxCb5qt1bKuRtGC4KWgtod6e26e&#10;u4ubl20SdeuvNwWhx2FmvmGm89bU4kLOV5YVvPQTEMS51RUXCr4+V70UhA/IGmvLpOCXPMxn3c4U&#10;M22vvKXLLhQiQthnqKAMocmk9HlJBn3fNsTRO1pnMETpCqkdXiPc1HKQJG/SYMVxocSG3kvKT7uz&#10;UbAcp8ufzZA/btvDnvbfh9No4BKlnp/axQREoDb8hx/ttVbwOk5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wDS3HAAAA3QAAAA8AAAAAAAAAAAAAAAAAmAIAAGRy&#10;cy9kb3ducmV2LnhtbFBLBQYAAAAABAAEAPUAAACMAwAAAAA=&#10;" fillcolor="black" stroked="f"/>
                  <v:rect id="Rectangle 3925" o:spid="_x0000_s4940" style="position:absolute;left:835;top:13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WsgA&#10;AADdAAAADwAAAGRycy9kb3ducmV2LnhtbESPT2sCMRTE7wW/Q3iCt5pVW1lXo2ih0Euh/jno7bl5&#10;7i5uXrZJqls/vSkUPA4z8xtmtmhNLS7kfGVZwaCfgCDOra64ULDbvj+nIHxA1lhbJgW/5GEx7zzN&#10;MNP2ymu6bEIhIoR9hgrKEJpMSp+XZND3bUMcvZN1BkOUrpDa4TXCTS2HSTKWBiuOCyU29FZSft78&#10;GAWrSbr6/nrhz9v6eKDD/nh+HbpEqV63XU5BBGrDI/zf/tAKRpN0DH9v4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opNayAAAAN0AAAAPAAAAAAAAAAAAAAAAAJgCAABk&#10;cnMvZG93bnJldi54bWxQSwUGAAAAAAQABAD1AAAAjQMAAAAA&#10;" fillcolor="black" stroked="f"/>
                  <v:rect id="Rectangle 3926" o:spid="_x0000_s4941" style="position:absolute;left:835;top:13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42wcgA&#10;AADdAAAADwAAAGRycy9kb3ducmV2LnhtbESPS2/CMBCE75X4D9YicSsO9EEIGARIlbhUKo8D3JZ4&#10;SSLidWq7EPrr60qVehzNzDea6bw1tbiS85VlBYN+AoI4t7riQsF+9/aYgvABWWNtmRTcycN81nmY&#10;YqbtjTd03YZCRAj7DBWUITSZlD4vyaDv24Y4emfrDIYoXSG1w1uEm1oOk+RVGqw4LpTY0Kqk/LL9&#10;MgqW43T5+fHM79+b05GOh9PlZegSpXrddjEBEagN/+G/9loreBqnI/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7jbByAAAAN0AAAAPAAAAAAAAAAAAAAAAAJgCAABk&#10;cnMvZG93bnJldi54bWxQSwUGAAAAAAQABAD1AAAAjQMAAAAA&#10;" fillcolor="black" stroked="f"/>
                  <v:rect id="Rectangle 3927" o:spid="_x0000_s4942" style="position:absolute;left:835;top:13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s8UA&#10;AADdAAAADwAAAGRycy9kb3ducmV2LnhtbERPu27CMBTdK/EP1kViKw5QUEhjEFRC6lKJR4eyXeLb&#10;JEp8ndoG0n59PVTqeHTe+bo3rbiR87VlBZNxAoK4sLrmUsH7afeYgvABWWNrmRR8k4f1avCQY6bt&#10;nQ90O4ZSxBD2GSqoQugyKX1RkUE/th1x5D6tMxgidKXUDu8x3LRymiQLabDm2FBhRy8VFc3xahRs&#10;l+n2a//Ebz+Hy5nOH5dmPnWJUqNhv3kGEagP/+I/96tWMFumcW58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aKzxQAAAN0AAAAPAAAAAAAAAAAAAAAAAJgCAABkcnMv&#10;ZG93bnJldi54bWxQSwUGAAAAAAQABAD1AAAAigMAAAAA&#10;" fillcolor="black" stroked="f"/>
                  <v:rect id="Rectangle 3928" o:spid="_x0000_s4943" style="position:absolute;left:835;top:138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HKMcA&#10;AADdAAAADwAAAGRycy9kb3ducmV2LnhtbESPQWvCQBSE7wX/w/KE3upGW0sSXUULhV6EanvQ2zP7&#10;TILZt3F3q6m/visIPQ4z8w0znXemEWdyvrasYDhIQBAXVtdcKvj+en9KQfiArLGxTAp+ycN81nuY&#10;Yq7thdd03oRSRAj7HBVUIbS5lL6oyKAf2JY4egfrDIYoXSm1w0uEm0aOkuRVGqw5LlTY0ltFxXHz&#10;YxQss3R5+nzh1XW939Fuuz+ORy5R6rHfLSYgAnXhP3xvf2gFz1mawe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9ByjHAAAA3QAAAA8AAAAAAAAAAAAAAAAAmAIAAGRy&#10;cy9kb3ducmV2LnhtbFBLBQYAAAAABAAEAPUAAACMAwAAAAA=&#10;" fillcolor="black" stroked="f"/>
                  <v:rect id="Rectangle 3929" o:spid="_x0000_s4944" style="position:absolute;left:835;top:137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44aMQA&#10;AADdAAAADwAAAGRycy9kb3ducmV2LnhtbERPz2vCMBS+C/sfwhvspumcG7YaZQoDL8J0HvT2bJ5t&#10;sXmpSabVv94cBI8f3+/xtDW1OJPzlWUF770EBHFudcWFgs3fT3cIwgdkjbVlUnAlD9PJS2eMmbYX&#10;XtF5HQoRQ9hnqKAMocmk9HlJBn3PNsSRO1hnMEToCqkdXmK4qWU/Sb6kwYpjQ4kNzUvKj+t/o2CW&#10;Dmen3wEvb6v9jnbb/fGz7xKl3l7b7xGIQG14ih/uhVbwkaZxf3wTn4C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eOGjEAAAA3QAAAA8AAAAAAAAAAAAAAAAAmAIAAGRycy9k&#10;b3ducmV2LnhtbFBLBQYAAAAABAAEAPUAAACJAwAAAAA=&#10;" fillcolor="black" stroked="f"/>
                  <v:rect id="Rectangle 3930" o:spid="_x0000_s4945" style="position:absolute;left:835;top:137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d88gA&#10;AADdAAAADwAAAGRycy9kb3ducmV2LnhtbESPT2sCMRTE74V+h/AKvdWsf1rc1SgqCF6Eanuot+fm&#10;ubu4eVmTVFc/fSMUPA4z8xtmPG1NLc7kfGVZQbeTgCDOra64UPD9tXwbgvABWWNtmRRcycN08vw0&#10;xkzbC2/ovA2FiBD2GSooQ2gyKX1ekkHfsQ1x9A7WGQxRukJqh5cIN7XsJcmHNFhxXCixoUVJ+XH7&#10;axTM0+H89Dng9W2z39HuZ39877lEqdeXdjYCEagNj/B/e6UV9NO0C/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p3zyAAAAN0AAAAPAAAAAAAAAAAAAAAAAJgCAABk&#10;cnMvZG93bnJldi54bWxQSwUGAAAAAAQABAD1AAAAjQMAAAAA&#10;" fillcolor="black" stroked="f"/>
                  <v:rect id="Rectangle 3931" o:spid="_x0000_s4946" style="position:absolute;left:835;top:1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ADhMcA&#10;AADdAAAADwAAAGRycy9kb3ducmV2LnhtbESPQWvCQBSE7wX/w/IEb3VjasWkrqKFQi+Fanuot2f2&#10;mQSzb+PuqrG/visUPA4z8w0zW3SmEWdyvrasYDRMQBAXVtdcKvj+enucgvABWWNjmRRcycNi3nuY&#10;Ya7thdd03oRSRAj7HBVUIbS5lL6oyKAf2pY4envrDIYoXSm1w0uEm0amSTKRBmuOCxW29FpRcdic&#10;jIJVNl0dP8f88bvebWn7szs8py5RatDvli8gAnXhHv5vv2sFT1mWwu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AA4THAAAA3QAAAA8AAAAAAAAAAAAAAAAAmAIAAGRy&#10;cy9kb3ducmV2LnhtbFBLBQYAAAAABAAEAPUAAACMAwAAAAA=&#10;" fillcolor="black" stroked="f"/>
                  <v:rect id="Rectangle 3932" o:spid="_x0000_s4947" style="position:absolute;left:835;top:13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mH8gA&#10;AADdAAAADwAAAGRycy9kb3ducmV2LnhtbESPzWsCMRTE7wX/h/AEbzXrR8VdjaKFQi+F+nHQ23Pz&#10;3F3cvGyTqGv/+qZQ6HGYmd8w82VranEj5yvLCgb9BARxbnXFhYL97u15CsIHZI21ZVLwIA/LRedp&#10;jpm2d97QbRsKESHsM1RQhtBkUvq8JIO+bxvi6J2tMxiidIXUDu8Rbmo5TJKJNFhxXCixodeS8sv2&#10;ahSs0+n663PMH9+b05GOh9PlZegSpXrddjUDEagN/+G/9rtWMErTEfy+i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DKYfyAAAAN0AAAAPAAAAAAAAAAAAAAAAAJgCAABk&#10;cnMvZG93bnJldi54bWxQSwUGAAAAAAQABAD1AAAAjQMAAAAA&#10;" fillcolor="black" stroked="f"/>
                  <v:rect id="Rectangle 3933" o:spid="_x0000_s4948" style="position:absolute;left:835;top:13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a8cA&#10;AADdAAAADwAAAGRycy9kb3ducmV2LnhtbESPQWsCMRSE74L/ITyhN81qbXFXo2hB6EWotod6e26e&#10;u4ubl20Sdeuvb4SCx2FmvmFmi9bU4kLOV5YVDAcJCOLc6ooLBV+f6/4EhA/IGmvLpOCXPCzm3c4M&#10;M22vvKXLLhQiQthnqKAMocmk9HlJBv3ANsTRO1pnMETpCqkdXiPc1HKUJK/SYMVxocSG3krKT7uz&#10;UbBKJ6ufjzFvbtvDnvbfh9PLyCVKPfXa5RREoDY8wv/td63gOU3H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lPmvHAAAA3QAAAA8AAAAAAAAAAAAAAAAAmAIAAGRy&#10;cy9kb3ducmV2LnhtbFBLBQYAAAAABAAEAPUAAACMAwAAAAA=&#10;" fillcolor="black" stroked="f"/>
                  <v:rect id="Rectangle 3934" o:spid="_x0000_s4949" style="position:absolute;left:835;top:13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b8McA&#10;AADdAAAADwAAAGRycy9kb3ducmV2LnhtbESPQWsCMRSE74L/IbxCb5qt1eKuRtGC4KWgtod6e26e&#10;u4ubl20SdeuvNwWhx2FmvmGm89bU4kLOV5YVvPQTEMS51RUXCr4+V70xCB+QNdaWScEveZjPup0p&#10;ZtpeeUuXXShEhLDPUEEZQpNJ6fOSDPq+bYijd7TOYIjSFVI7vEa4qeUgSd6kwYrjQokNvZeUn3Zn&#10;o2CZjpc/myF/3LaHPe2/D6fRwCVKPT+1iwmIQG34Dz/aa63gNU1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pm/DHAAAA3QAAAA8AAAAAAAAAAAAAAAAAmAIAAGRy&#10;cy9kb3ducmV2LnhtbFBLBQYAAAAABAAEAPUAAACMAwAAAAA=&#10;" fillcolor="black" stroked="f"/>
                  <v:rect id="Rectangle 3935" o:spid="_x0000_s4950" style="position:absolute;left:835;top:13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Fh8cA&#10;AADdAAAADwAAAGRycy9kb3ducmV2LnhtbESPQWvCQBSE7wX/w/IKvTWb2lZMdBUtCL0I1fZQb8/s&#10;Mwlm36a7q0Z/vSsIPQ4z8w0znnamEUdyvras4CVJQRAXVtdcKvj5XjwPQfiArLGxTArO5GE66T2M&#10;Mdf2xCs6rkMpIoR9jgqqENpcSl9UZNAntiWO3s46gyFKV0rt8BThppH9NB1IgzXHhQpb+qio2K8P&#10;RsE8G87/vt54eVltN7T53e7f+y5V6umxm41ABOrCf/je/tQKXrNsALc38Qn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7BYfHAAAA3QAAAA8AAAAAAAAAAAAAAAAAmAIAAGRy&#10;cy9kb3ducmV2LnhtbFBLBQYAAAAABAAEAPUAAACMAwAAAAA=&#10;" fillcolor="black" stroked="f"/>
                  <v:rect id="Rectangle 3936" o:spid="_x0000_s4951" style="position:absolute;left:835;top:13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gHMgA&#10;AADdAAAADwAAAGRycy9kb3ducmV2LnhtbESPS2/CMBCE75X4D9YicSsO9AEJGARIlbhUKo8D3JZ4&#10;SSLidWq7EPrr60qVehzNzDea6bw1tbiS85VlBYN+AoI4t7riQsF+9/Y4BuEDssbaMim4k4f5rPMw&#10;xUzbG2/oug2FiBD2GSooQ2gyKX1ekkHftw1x9M7WGQxRukJqh7cIN7UcJsmrNFhxXCixoVVJ+WX7&#10;ZRQs0/Hy8+OZ3783pyMdD6fLy9AlSvW67WICIlAb/sN/7bVW8JSmI/h9E5+An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6AcyAAAAN0AAAAPAAAAAAAAAAAAAAAAAJgCAABk&#10;cnMvZG93bnJldi54bWxQSwUGAAAAAAQABAD1AAAAjQMAAAAA&#10;" fillcolor="black" stroked="f"/>
                  <v:rect id="Rectangle 3937" o:spid="_x0000_s4952" style="position:absolute;left:835;top:134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0bsQA&#10;AADdAAAADwAAAGRycy9kb3ducmV2LnhtbERPz2vCMBS+C/sfwhvspumcG7YaZQoDL8J0HvT2bJ5t&#10;sXmpSabVv94cBI8f3+/xtDW1OJPzlWUF770EBHFudcWFgs3fT3cIwgdkjbVlUnAlD9PJS2eMmbYX&#10;XtF5HQoRQ9hnqKAMocmk9HlJBn3PNsSRO1hnMEToCqkdXmK4qWU/Sb6kwYpjQ4kNzUvKj+t/o2CW&#10;Dmen3wEvb6v9jnbb/fGz7xKl3l7b7xGIQG14ih/uhVbwkaZxbnwTn4C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oNG7EAAAA3QAAAA8AAAAAAAAAAAAAAAAAmAIAAGRycy9k&#10;b3ducmV2LnhtbFBLBQYAAAAABAAEAPUAAACJAwAAAAA=&#10;" fillcolor="black" stroked="f"/>
                  <v:rect id="Rectangle 3938" o:spid="_x0000_s4953" style="position:absolute;left:835;top:134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R9ccA&#10;AADdAAAADwAAAGRycy9kb3ducmV2LnhtbESPT2sCMRTE74V+h/AK3mpW24q7GkULgpdC/XPQ23Pz&#10;3F3cvKxJ1G0/fSMUPA4z8xtmPG1NLa7kfGVZQa+bgCDOra64ULDdLF6HIHxA1lhbJgU/5GE6eX4a&#10;Y6btjVd0XYdCRAj7DBWUITSZlD4vyaDv2oY4ekfrDIYoXSG1w1uEm1r2k2QgDVYcF0ps6LOk/LS+&#10;GAXzdDg/f7/z1+/qsKf97nD66LtEqc5LOxuBCNSGR/i/vdQK3tI0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kkfXHAAAA3QAAAA8AAAAAAAAAAAAAAAAAmAIAAGRy&#10;cy9kb3ducmV2LnhtbFBLBQYAAAAABAAEAPUAAACMAwAAAAA=&#10;" fillcolor="black" stroked="f"/>
                  <v:rect id="Rectangle 3939" o:spid="_x0000_s4954" style="position:absolute;left:835;top:133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62sMA&#10;AADdAAAADwAAAGRycy9kb3ducmV2LnhtbERPy2oCMRTdF/yHcAV3NVFs0dEoWhC6KdTHQnfXyXVm&#10;cHIzTVId/fpmUXB5OO/ZorW1uJIPlWMNg74CQZw7U3GhYb9bv45BhIhssHZMGu4UYDHvvMwwM+7G&#10;G7puYyFSCIcMNZQxNpmUIS/JYui7hjhxZ+ctxgR9IY3HWwq3tRwq9S4tVpwaSmzoo6T8sv21GlaT&#10;8erne8Rfj83pSMfD6fI29ErrXrddTkFEauNT/O/+NBpGSqX96U1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T62sMAAADdAAAADwAAAAAAAAAAAAAAAACYAgAAZHJzL2Rv&#10;d25yZXYueG1sUEsFBgAAAAAEAAQA9QAAAIgDAAAAAA==&#10;" fillcolor="black" stroked="f"/>
                  <v:rect id="Rectangle 3940" o:spid="_x0000_s4955" style="position:absolute;left:835;top:13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fQcYA&#10;AADdAAAADwAAAGRycy9kb3ducmV2LnhtbESPQWsCMRSE7wX/Q3iF3mqiaNHVKCoUehGq9lBvz83r&#10;7uLmZU1SXf31TUHwOMzMN8x03tpanMmHyrGGXleBIM6dqbjQ8LV7fx2BCBHZYO2YNFwpwHzWeZpi&#10;ZtyFN3TexkIkCIcMNZQxNpmUIS/JYui6hjh5P85bjEn6QhqPlwS3tewr9SYtVpwWSmxoVVJ+3P5a&#10;DcvxaHn6HPD6tjnsaf99OA77Xmn98twuJiAitfERvrc/jIaBUj34f5Oe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hfQcYAAADdAAAADwAAAAAAAAAAAAAAAACYAgAAZHJz&#10;L2Rvd25yZXYueG1sUEsFBgAAAAAEAAQA9QAAAIsDAAAAAA==&#10;" fillcolor="black" stroked="f"/>
                  <v:rect id="Rectangle 3941" o:spid="_x0000_s4956" style="position:absolute;left:835;top:13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NsYA&#10;AADdAAAADwAAAGRycy9kb3ducmV2LnhtbESPQWsCMRSE7wX/Q3iF3mrSxRZdjaJCoZeC2h709tw8&#10;dxc3L2uS6uqvb4RCj8PMfMNMZp1txJl8qB1reOkrEMSFMzWXGr6/3p+HIEJENtg4Jg1XCjCb9h4m&#10;mBt34TWdN7EUCcIhRw1VjG0uZSgqshj6riVO3sF5izFJX0rj8ZLgtpGZUm/SYs1pocKWlhUVx82P&#10;1bAYDRen1YA/b+v9jnbb/fE180rrp8duPgYRqYv/4b/2h9EwUCqD+5v0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NsYAAADdAAAADwAAAAAAAAAAAAAAAACYAgAAZHJz&#10;L2Rvd25yZXYueG1sUEsFBgAAAAAEAAQA9QAAAIsDAAAAAA==&#10;" fillcolor="black" stroked="f"/>
                  <v:rect id="Rectangle 3942" o:spid="_x0000_s4957" style="position:absolute;left:835;top:13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krccA&#10;AADdAAAADwAAAGRycy9kb3ducmV2LnhtbESPT2sCMRTE70K/Q3hCb5porejWKLVQ6EWofw56e25e&#10;dxc3L9sk1a2fvhEKHoeZ+Q0zW7S2FmfyoXKsYdBXIIhzZyouNOy2770JiBCRDdaOScMvBVjMHzoz&#10;zIy78JrOm1iIBOGQoYYyxiaTMuQlWQx91xAn78t5izFJX0jj8ZLgtpZDpcbSYsVpocSG3krKT5sf&#10;q2E5nSy/P0e8uq6PBzrsj6fnoVdaP3bb1xcQkdp4D/+3P4yGkVJPcHu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2ZK3HAAAA3QAAAA8AAAAAAAAAAAAAAAAAmAIAAGRy&#10;cy9kb3ducmV2LnhtbFBLBQYAAAAABAAEAPUAAACMAwAAAAA=&#10;" fillcolor="black" stroked="f"/>
                  <v:rect id="Rectangle 3943" o:spid="_x0000_s4958" style="position:absolute;left:835;top:13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2cYA&#10;AADdAAAADwAAAGRycy9kb3ducmV2LnhtbESPQWsCMRSE7wX/Q3iF3mpS2RZdjaJCoZeC2h709tw8&#10;dxc3L2uS6uqvb4RCj8PMfMNMZp1txJl8qB1reOkrEMSFMzWXGr6/3p+HIEJENtg4Jg1XCjCb9h4m&#10;mBt34TWdN7EUCcIhRw1VjG0uZSgqshj6riVO3sF5izFJX0rj8ZLgtpEDpd6kxZrTQoUtLSsqjpsf&#10;q2ExGi5Oq4w/b+v9jnbb/fF14JXWT4/dfAwiUhf/w3/tD6MhUyqD+5v0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82cYAAADdAAAADwAAAAAAAAAAAAAAAACYAgAAZHJz&#10;L2Rvd25yZXYueG1sUEsFBgAAAAAEAAQA9QAAAIsDAAAAAA==&#10;" fillcolor="black" stroked="f"/>
                  <v:rect id="Rectangle 3944" o:spid="_x0000_s4959" style="position:absolute;left:835;top:12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ZQsYA&#10;AADdAAAADwAAAGRycy9kb3ducmV2LnhtbESPQWsCMRSE70L/Q3gFb5pUtNitUaogeBGq9lBvz83r&#10;7uLmZZtEXf31TUHwOMzMN8xk1tpanMmHyrGGl74CQZw7U3Gh4Wu37I1BhIhssHZMGq4UYDZ96kww&#10;M+7CGzpvYyEShEOGGsoYm0zKkJdkMfRdQ5y8H+ctxiR9IY3HS4LbWg6UepUWK04LJTa0KCk/bk9W&#10;w/xtPP/9HPL6tjnsaf99OI4GXmndfW4/3kFEauMjfG+vjIahUiP4f5Oe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NZQsYAAADdAAAADwAAAAAAAAAAAAAAAACYAgAAZHJz&#10;L2Rvd25yZXYueG1sUEsFBgAAAAAEAAQA9QAAAIsDAAAAAA==&#10;" fillcolor="black" stroked="f"/>
                  <v:rect id="Rectangle 3945" o:spid="_x0000_s4960" style="position:absolute;left:835;top:12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HNcYA&#10;AADdAAAADwAAAGRycy9kb3ducmV2LnhtbESPT2vCQBTE7wW/w/IK3uqmYsXGbEQFoZdC/XOot2f2&#10;mQSzb+PuVqOf3i0Uehxm5jdMNutMIy7kfG1ZwesgAUFcWF1zqWC3Xb1MQPiArLGxTApu5GGW954y&#10;TLW98poum1CKCGGfooIqhDaV0hcVGfQD2xJH72idwRClK6V2eI1w08hhkoylwZrjQoUtLSsqTpsf&#10;o2DxPlmcv0b8eV8f9rT/Ppzehi5Rqv/czacgAnXhP/zX/tAKRpEIv2/iE5D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HHNcYAAADdAAAADwAAAAAAAAAAAAAAAACYAgAAZHJz&#10;L2Rvd25yZXYueG1sUEsFBgAAAAAEAAQA9QAAAIsDAAAAAA==&#10;" fillcolor="black" stroked="f"/>
                  <v:rect id="Rectangle 3946" o:spid="_x0000_s4961" style="position:absolute;left:835;top:12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irscA&#10;AADdAAAADwAAAGRycy9kb3ducmV2LnhtbESPQWsCMRSE70L/Q3hCb5ooau3WKLUgeBGq7aHenpvX&#10;3cXNyzZJdfXXN4LQ4zAz3zCzRWtrcSIfKscaBn0Fgjh3puJCw+fHqjcFESKywdoxabhQgMX8oTPD&#10;zLgzb+m0i4VIEA4ZaihjbDIpQ16SxdB3DXHyvp23GJP0hTQezwluazlUaiItVpwWSmzoraT8uPu1&#10;GpbP0+XP+4g31+1hT/uvw3E89Errx277+gIiUhv/w/f22mgYKfUEtzfp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NYq7HAAAA3QAAAA8AAAAAAAAAAAAAAAAAmAIAAGRy&#10;cy9kb3ducmV2LnhtbFBLBQYAAAAABAAEAPUAAACMAwAAAAA=&#10;" fillcolor="black" stroked="f"/>
                  <v:rect id="Rectangle 3947" o:spid="_x0000_s4962" style="position:absolute;left:835;top:12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L23MMA&#10;AADdAAAADwAAAGRycy9kb3ducmV2LnhtbERPy2oCMRTdF/yHcAV3NVFs0dEoWhC6KdTHQnfXyXVm&#10;cHIzTVId/fpmUXB5OO/ZorW1uJIPlWMNg74CQZw7U3GhYb9bv45BhIhssHZMGu4UYDHvvMwwM+7G&#10;G7puYyFSCIcMNZQxNpmUIS/JYui7hjhxZ+ctxgR9IY3HWwq3tRwq9S4tVpwaSmzoo6T8sv21GlaT&#10;8erne8Rfj83pSMfD6fI29ErrXrddTkFEauNT/O/+NBpGSqW56U1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L23MMAAADdAAAADwAAAAAAAAAAAAAAAACYAgAAZHJzL2Rv&#10;d25yZXYueG1sUEsFBgAAAAAEAAQA9QAAAIgDAAAAAA==&#10;" fillcolor="black" stroked="f"/>
                  <v:rect id="Rectangle 3948" o:spid="_x0000_s4963" style="position:absolute;left:835;top:119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5TR8cA&#10;AADdAAAADwAAAGRycy9kb3ducmV2LnhtbESPT2sCMRTE74V+h/AKvdWkokVXo1Sh0ItQ/xz09tw8&#10;dxc3L2uS6uqnbwqCx2FmfsOMp62txZl8qBxreO8oEMS5MxUXGjbrr7cBiBCRDdaOScOVAkwnz09j&#10;zIy78JLOq1iIBOGQoYYyxiaTMuQlWQwd1xAn7+C8xZikL6TxeElwW8uuUh/SYsVpocSG5iXlx9Wv&#10;1TAbDmannx4vbsv9jnbb/bHf9Urr15f2cwQiUhsf4Xv722joKTWE/zfp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eU0fHAAAA3QAAAA8AAAAAAAAAAAAAAAAAmAIAAGRy&#10;cy9kb3ducmV2LnhtbFBLBQYAAAAABAAEAPUAAACMAwAAAAA=&#10;" fillcolor="black" stroked="f"/>
                  <v:rect id="Rectangle 3949" o:spid="_x0000_s4964" style="position:absolute;left:835;top:119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1sB8QA&#10;AADdAAAADwAAAGRycy9kb3ducmV2LnhtbERPz2vCMBS+D/wfwhvsNhNFh9amosJgF2G6Hebt2by1&#10;xealJplW//rlMNjx4/udL3vbigv50DjWMBoqEMSlMw1XGj4/Xp9nIEJENtg6Jg03CrAsBg85ZsZd&#10;eUeXfaxECuGQoYY6xi6TMpQ1WQxD1xEn7tt5izFBX0nj8ZrCbSvHSr1Iiw2nhho72tRUnvY/VsN6&#10;Pluf3ye8ve+OBzp8HU/TsVdaPz32qwWISH38F/+534yGiRql/el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9bAfEAAAA3QAAAA8AAAAAAAAAAAAAAAAAmAIAAGRycy9k&#10;b3ducmV2LnhtbFBLBQYAAAAABAAEAPUAAACJAwAAAAA=&#10;" fillcolor="black" stroked="f"/>
                  <v:rect id="Rectangle 3950" o:spid="_x0000_s4965" style="position:absolute;left:835;top:118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JnMcA&#10;AADdAAAADwAAAGRycy9kb3ducmV2LnhtbESPQWsCMRSE70L/Q3iF3jRZ0aKrUWqh4EVQ20O9PTev&#10;u4ubl20Sddtf3whCj8PMfMPMl51txIV8qB1ryAYKBHHhTM2lho/3t/4ERIjIBhvHpOGHAiwXD705&#10;5sZdeUeXfSxFgnDIUUMVY5tLGYqKLIaBa4mT9+W8xZikL6XxeE1w28ihUs/SYs1pocKWXisqTvuz&#10;1bCaTlbf2xFvfnfHAx0+j6fx0Cutnx67lxmISF38D9/ba6NhpLI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xyZzHAAAA3QAAAA8AAAAAAAAAAAAAAAAAmAIAAGRy&#10;cy9kb3ducmV2LnhtbFBLBQYAAAAABAAEAPUAAACMAwAAAAA=&#10;" fillcolor="black" stroked="f"/>
                  <v:rect id="Rectangle 3951" o:spid="_x0000_s4966" style="position:absolute;left:835;top:11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NX68cA&#10;AADdAAAADwAAAGRycy9kb3ducmV2LnhtbESPQWsCMRSE70L/Q3iF3jRx0aKrUWqh4EVQ20O9PTev&#10;u4ubl20Sddtf3whCj8PMfMPMl51txIV8qB1rGA4UCOLCmZpLDR/vb/0JiBCRDTaOScMPBVguHnpz&#10;zI278o4u+1iKBOGQo4YqxjaXMhQVWQwD1xIn78t5izFJX0rj8ZrgtpGZUs/SYs1pocKWXisqTvuz&#10;1bCaTlbf2xFvfnfHAx0+j6dx5pXWT4/dywxEpC7+h+/ttdEwUsM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V+vHAAAA3QAAAA8AAAAAAAAAAAAAAAAAmAIAAGRy&#10;cy9kb3ducmV2LnhtbFBLBQYAAAAABAAEAPUAAACMAwAAAAA=&#10;" fillcolor="black" stroked="f"/>
                  <v:rect id="Rectangle 3952" o:spid="_x0000_s4967" style="position:absolute;left:835;top:118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cMcA&#10;AADdAAAADwAAAGRycy9kb3ducmV2LnhtbESPT2sCMRTE7wW/Q3iCt5r4p2K3RtFCoRehag/19tw8&#10;dxc3L9sk1a2fvhEKHoeZ+Q0zW7S2FmfyoXKsYdBXIIhzZyouNHzu3h6nIEJENlg7Jg2/FGAx7zzM&#10;MDPuwhs6b2MhEoRDhhrKGJtMypCXZDH0XUOcvKPzFmOSvpDG4yXBbS2HSk2kxYrTQokNvZaUn7Y/&#10;VsPqebr6/hjz+ro57Gn/dTg9Db3Sutdtly8gIrXxHv5vvxsNYzUYwe1Ne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v8nDHAAAA3QAAAA8AAAAAAAAAAAAAAAAAmAIAAGRy&#10;cy9kb3ducmV2LnhtbFBLBQYAAAAABAAEAPUAAACMAwAAAAA=&#10;" fillcolor="black" stroked="f"/>
                  <v:rect id="Rectangle 3953" o:spid="_x0000_s4968" style="position:absolute;left:835;top:11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ZqBMcA&#10;AADdAAAADwAAAGRycy9kb3ducmV2LnhtbESPQWsCMRSE70L/Q3iF3jRR1qKrUWqh4EVQ20O9PTev&#10;u4ubl20Sddtf3whCj8PMfMPMl51txIV8qB1rGA4UCOLCmZpLDR/vb/0JiBCRDTaOScMPBVguHnpz&#10;zI278o4u+1iKBOGQo4YqxjaXMhQVWQwD1xIn78t5izFJX0rj8ZrgtpEjpZ6lxZrTQoUtvVZUnPZn&#10;q2E1nay+txlvfnfHAx0+j6fxyCutnx67lxmISF38D9/ba6MhU8M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GagTHAAAA3QAAAA8AAAAAAAAAAAAAAAAAmAIAAGRy&#10;cy9kb3ducmV2LnhtbFBLBQYAAAAABAAEAPUAAACMAwAAAAA=&#10;" fillcolor="black" stroked="f"/>
                  <v:rect id="Rectangle 3954" o:spid="_x0000_s4969" style="position:absolute;left:835;top:11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Pn8cA&#10;AADdAAAADwAAAGRycy9kb3ducmV2LnhtbESPT2sCMRTE74V+h/AKvXUTRYtdjaKFQi8F/x3q7bl5&#10;7i5uXtYk1W0/fSMIHoeZ+Q0zmXW2EWfyoXasoZcpEMSFMzWXGrabj5cRiBCRDTaOScMvBZhNHx8m&#10;mBt34RWd17EUCcIhRw1VjG0uZSgqshgy1xIn7+C8xZikL6XxeElw28i+Uq/SYs1pocKW3isqjusf&#10;q2HxNlqclgP++lvtd7T73h+Hfa+0fn7q5mMQkbp4D9/an0bDQPWGcH2Tno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z5/HAAAA3QAAAA8AAAAAAAAAAAAAAAAAmAIAAGRy&#10;cy9kb3ducmV2LnhtbFBLBQYAAAAABAAEAPUAAACMAwAAAAA=&#10;" fillcolor="black" stroked="f"/>
                  <v:rect id="Rectangle 3955" o:spid="_x0000_s4970" style="position:absolute;left:835;top:11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R6McA&#10;AADdAAAADwAAAGRycy9kb3ducmV2LnhtbESPT2sCMRTE74V+h/AKvXUTxYpdjaKFQi+F+udQb8/N&#10;c3dx87ImqW799I0geBxm5jfMZNbZRpzIh9qxhl6mQBAXztRcatisP15GIEJENtg4Jg1/FGA2fXyY&#10;YG7cmZd0WsVSJAiHHDVUMba5lKGoyGLIXEucvL3zFmOSvpTG4znBbSP7Sg2lxZrTQoUtvVdUHFa/&#10;VsPibbQ4fg/467LcbWn7szu89r3S+vmpm49BROriPXxrfxoNA9UbwvVNe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YUejHAAAA3QAAAA8AAAAAAAAAAAAAAAAAmAIAAGRy&#10;cy9kb3ducmV2LnhtbFBLBQYAAAAABAAEAPUAAACMAwAAAAA=&#10;" fillcolor="black" stroked="f"/>
                  <v:rect id="Rectangle 3956" o:spid="_x0000_s4971" style="position:absolute;left:835;top:11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0c8cA&#10;AADdAAAADwAAAGRycy9kb3ducmV2LnhtbESPQWsCMRSE7wX/Q3iF3mqiqNXVKFoo9CJU60Fvz83r&#10;7uLmZZukuvrrm4LQ4zAz3zCzRWtrcSYfKscael0Fgjh3puJCw+7z7XkMIkRkg7Vj0nClAIt552GG&#10;mXEX3tB5GwuRIBwy1FDG2GRShrwki6HrGuLkfTlvMSbpC2k8XhLc1rKv1EharDgtlNjQa0n5aftj&#10;Nawm49X3x4DXt83xQIf98TTse6X102O7nIKI1Mb/8L39bjQMVO8F/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U9HPHAAAA3QAAAA8AAAAAAAAAAAAAAAAAmAIAAGRy&#10;cy9kb3ducmV2LnhtbFBLBQYAAAAABAAEAPUAAACMAwAAAAA=&#10;" fillcolor="black" stroked="f"/>
                  <v:rect id="Rectangle 3957" o:spid="_x0000_s4972" style="position:absolute;left:835;top:116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gAcQA&#10;AADdAAAADwAAAGRycy9kb3ducmV2LnhtbERPz2vCMBS+D/wfwhvsNhNFh9amosJgF2G6Hebt2by1&#10;xealJplW//rlMNjx4/udL3vbigv50DjWMBoqEMSlMw1XGj4/Xp9nIEJENtg6Jg03CrAsBg85ZsZd&#10;eUeXfaxECuGQoYY6xi6TMpQ1WQxD1xEn7tt5izFBX0nj8ZrCbSvHSr1Iiw2nhho72tRUnvY/VsN6&#10;Pluf3ye8ve+OBzp8HU/TsVdaPz32qwWISH38F/+534yGiRqluel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YAHEAAAA3QAAAA8AAAAAAAAAAAAAAAAAmAIAAGRycy9k&#10;b3ducmV2LnhtbFBLBQYAAAAABAAEAPUAAACJAwAAAAA=&#10;" fillcolor="black" stroked="f"/>
                  <v:rect id="Rectangle 3958" o:spid="_x0000_s4973" style="position:absolute;left:835;top:1155;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FmscA&#10;AADdAAAADwAAAGRycy9kb3ducmV2LnhtbESPQWsCMRSE7wX/Q3gFb91EUdGtUbQg9CJU20O9PTev&#10;u4ubl22S6ra/3hQEj8PMfMPMl51txJl8qB1rGGQKBHHhTM2lho/3zdMURIjIBhvHpOGXAiwXvYc5&#10;5sZdeEfnfSxFgnDIUUMVY5tLGYqKLIbMtcTJ+3LeYkzSl9J4vCS4beRQqYm0WHNaqLCll4qK0/7H&#10;aljPpuvvtxFv/3bHAx0+j6fx0Cut+4/d6hlEpC7ew7f2q9EwUoMZ/L9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HxZrHAAAA3QAAAA8AAAAAAAAAAAAAAAAAmAIAAGRy&#10;cy9kb3ducmV2LnhtbFBLBQYAAAAABAAEAPUAAACMAwAAAAA=&#10;" fillcolor="black" stroked="f"/>
                  <v:rect id="Rectangle 3959" o:spid="_x0000_s4974" style="position:absolute;left:835;top:115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musQA&#10;AADdAAAADwAAAGRycy9kb3ducmV2LnhtbERPy2oCMRTdF/oP4Qrd1cRBxY5GqYVCN0J9LOruOrnO&#10;DE5upkmqo1/fLASXh/OeLTrbiDP5UDvWMOgrEMSFMzWXGnbbz9cJiBCRDTaOScOVAizmz08zzI27&#10;8JrOm1iKFMIhRw1VjG0uZSgqshj6riVO3NF5izFBX0rj8ZLCbSMzpcbSYs2pocKWPioqTps/q2H5&#10;Nln+fg95dVsf9rT/OZxGmVdav/S69ymISF18iO/uL6NhqLK0P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RprrEAAAA3QAAAA8AAAAAAAAAAAAAAAAAmAIAAGRycy9k&#10;b3ducmV2LnhtbFBLBQYAAAAABAAEAPUAAACJAwAAAAA=&#10;" fillcolor="black" stroked="f"/>
                  <v:rect id="Rectangle 3960" o:spid="_x0000_s4975" style="position:absolute;left:835;top:114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DIccA&#10;AADdAAAADwAAAGRycy9kb3ducmV2LnhtbESPQWsCMRSE70L/Q3iF3jRx0aKrUWqh4EVQ20O9PTev&#10;u4ubl20Sddtf3whCj8PMfMPMl51txIV8qB1rGA4UCOLCmZpLDR/vb/0JiBCRDTaOScMPBVguHnpz&#10;zI278o4u+1iKBOGQo4YqxjaXMhQVWQwD1xIn78t5izFJX0rj8ZrgtpGZUs/SYs1pocKWXisqTvuz&#10;1bCaTlbf2xFvfnfHAx0+j6dx5pXWT4/dywxEpC7+h+/ttdEwUtk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dAyHHAAAA3QAAAA8AAAAAAAAAAAAAAAAAmAIAAGRy&#10;cy9kb3ducmV2LnhtbFBLBQYAAAAABAAEAPUAAACMAwAAAAA=&#10;" fillcolor="black" stroked="f"/>
                  <v:rect id="Rectangle 3961" o:spid="_x0000_s4976" style="position:absolute;left:835;top:114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VscA&#10;AADdAAAADwAAAGRycy9kb3ducmV2LnhtbESPQWsCMRSE7wX/Q3iF3mrSxRZdjaJCoZeC2h709tw8&#10;dxc3L2uS6uqvb4RCj8PMfMNMZp1txJl8qB1reOkrEMSFMzWXGr6/3p+HIEJENtg4Jg1XCjCb9h4m&#10;mBt34TWdN7EUCcIhRw1VjG0uZSgqshj6riVO3sF5izFJX0rj8ZLgtpGZUm/SYs1pocKWlhUVx82P&#10;1bAYDRen1YA/b+v9jnbb/fE180rrp8duPgYRqYv/4b/2h9EwUFk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PnVbHAAAA3QAAAA8AAAAAAAAAAAAAAAAAmAIAAGRy&#10;cy9kb3ducmV2LnhtbFBLBQYAAAAABAAEAPUAAACMAwAAAAA=&#10;" fillcolor="black" stroked="f"/>
                  <v:rect id="Rectangle 3962" o:spid="_x0000_s4977" style="position:absolute;left:835;top:11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4zcgA&#10;AADdAAAADwAAAGRycy9kb3ducmV2LnhtbESPT2sCMRTE74V+h/AK3mrS1YquRqmFQi+F+uegt+fm&#10;ubu4edkmqW776Ruh4HGYmd8ws0VnG3EmH2rHGp76CgRx4UzNpYbt5u1xDCJEZIONY9LwQwEW8/u7&#10;GebGXXhF53UsRYJwyFFDFWObSxmKiiyGvmuJk3d03mJM0pfSeLwkuG1kptRIWqw5LVTY0mtFxWn9&#10;bTUsJ+Pl1+eQP35Xhz3td4fTc+aV1r2H7mUKIlIXb+H/9rvRMFTZA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QzjNyAAAAN0AAAAPAAAAAAAAAAAAAAAAAJgCAABk&#10;cnMvZG93bnJldi54bWxQSwUGAAAAAAQABAD1AAAAjQMAAAAA&#10;" fillcolor="black" stroked="f"/>
                  <v:rect id="Rectangle 3963" o:spid="_x0000_s4978" style="position:absolute;left:835;top:11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qgucgA&#10;AADdAAAADwAAAGRycy9kb3ducmV2LnhtbESPQUsDMRSE7wX/Q3iCt27iskrdNi1WEHoRbPVgb6+b&#10;192lm5c1SdvVX2+EQo/DzHzDzBaD7cSJfGgda7jPFAjiypmWaw2fH6/jCYgQkQ12jknDDwVYzG9G&#10;MyyNO/OaTptYiwThUKKGJsa+lDJUDVkMmeuJk7d33mJM0tfSeDwnuO1krtSjtNhyWmiwp5eGqsPm&#10;aDUsnybL7/eC337Xuy1tv3aHh9wrre9uh+cpiEhDvIYv7ZXRUKi8gP836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qqC5yAAAAN0AAAAPAAAAAAAAAAAAAAAAAJgCAABk&#10;cnMvZG93bnJldi54bWxQSwUGAAAAAAQABAD1AAAAjQMAAAAA&#10;" fillcolor="black" stroked="f"/>
                  <v:rect id="Rectangle 3964" o:spid="_x0000_s4979" style="position:absolute;left:835;top:11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FIscA&#10;AADdAAAADwAAAGRycy9kb3ducmV2LnhtbESPQWsCMRSE74L/ITyhN01ctOhqlFoo9FJQ20O9PTfP&#10;3cXNyzZJddtf3whCj8PMfMMs151txIV8qB1rGI8UCOLCmZpLDR/vL8MZiBCRDTaOScMPBViv+r0l&#10;5sZdeUeXfSxFgnDIUUMVY5tLGYqKLIaRa4mTd3LeYkzSl9J4vCa4bWSm1KO0WHNaqLCl54qK8/7b&#10;atjMZ5uv7YTffnfHAx0+j+dp5pXWD4PuaQEiUhf/w/f2q9EwUdk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mBSLHAAAA3QAAAA8AAAAAAAAAAAAAAAAAmAIAAGRy&#10;cy9kb3ducmV2LnhtbFBLBQYAAAAABAAEAPUAAACMAwAAAAA=&#10;" fillcolor="black" stroked="f"/>
                  <v:rect id="Rectangle 3965" o:spid="_x0000_s4980" style="position:absolute;left:835;top:112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bVccA&#10;AADdAAAADwAAAGRycy9kb3ducmV2LnhtbESPQWsCMRSE74L/ITyhN01crOhqlFoo9FKotod6e26e&#10;u4ubl22S6tZf3whCj8PMfMMs151txJl8qB1rGI8UCOLCmZpLDZ8fL8MZiBCRDTaOScMvBViv+r0l&#10;5sZdeEvnXSxFgnDIUUMVY5tLGYqKLIaRa4mTd3TeYkzSl9J4vCS4bWSm1FRarDktVNjSc0XFafdj&#10;NWzms833+4TfrtvDnvZfh9Nj5pXWD4PuaQEiUhf/w/f2q9EwUdk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0m1XHAAAA3QAAAA8AAAAAAAAAAAAAAAAAmAIAAGRy&#10;cy9kb3ducmV2LnhtbFBLBQYAAAAABAAEAPUAAACMAwAAAAA=&#10;" fillcolor="black" stroked="f"/>
                  <v:rect id="Rectangle 3966" o:spid="_x0000_s4981" style="position:absolute;left:835;top:112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zscA&#10;AADdAAAADwAAAGRycy9kb3ducmV2LnhtbESPQWsCMRSE7wX/Q3gFbzXpoq1ujaIFwUuh2h709ty8&#10;7i5uXrZJ1LW/vhEKPQ4z8w0znXe2EWfyoXas4XGgQBAXztRcavj8WD2MQYSIbLBxTBquFGA+691N&#10;MTfuwhs6b2MpEoRDjhqqGNtcylBUZDEMXEucvC/nLcYkfSmNx0uC20ZmSj1JizWnhQpbeq2oOG5P&#10;VsNyMl5+vw/57Wdz2NN+dziOMq+07t93ixcQkbr4H/5rr42Gocqe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4Ps7HAAAA3QAAAA8AAAAAAAAAAAAAAAAAmAIAAGRy&#10;cy9kb3ducmV2LnhtbFBLBQYAAAAABAAEAPUAAACMAwAAAAA=&#10;" fillcolor="black" stroked="f"/>
                  <v:rect id="Rectangle 3967" o:spid="_x0000_s4982" style="position:absolute;left:835;top:1118;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qvMQA&#10;AADdAAAADwAAAGRycy9kb3ducmV2LnhtbERPy2oCMRTdF/oP4Qrd1cRBxY5GqYVCN0J9LOruOrnO&#10;DE5upkmqo1/fLASXh/OeLTrbiDP5UDvWMOgrEMSFMzWXGnbbz9cJiBCRDTaOScOVAizmz08zzI27&#10;8JrOm1iKFMIhRw1VjG0uZSgqshj6riVO3NF5izFBX0rj8ZLCbSMzpcbSYs2pocKWPioqTps/q2H5&#10;Nln+fg95dVsf9rT/OZxGmVdav/S69ymISF18iO/uL6NhqLI0N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qrzEAAAA3QAAAA8AAAAAAAAAAAAAAAAAmAIAAGRycy9k&#10;b3ducmV2LnhtbFBLBQYAAAAABAAEAPUAAACJAwAAAAA=&#10;" fillcolor="black" stroked="f"/>
                  <v:rect id="Rectangle 3968" o:spid="_x0000_s4983" style="position:absolute;left:835;top:11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sPJ8cA&#10;AADdAAAADwAAAGRycy9kb3ducmV2LnhtbESPQWsCMRSE70L/Q3hCb5q42KKrUWqh4KVQrQe9PTfP&#10;3cXNyzaJuu2vbwpCj8PMfMPMl51txJV8qB1rGA0VCOLCmZpLDbvPt8EERIjIBhvHpOGbAiwXD705&#10;5sbdeEPXbSxFgnDIUUMVY5tLGYqKLIaha4mTd3LeYkzSl9J4vCW4bWSm1LO0WHNaqLCl14qK8/Zi&#10;Naymk9XXx5jffzbHAx32x/NT5pXWj/3uZQYiUhf/w/f22mgYq2w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rDyfHAAAA3QAAAA8AAAAAAAAAAAAAAAAAmAIAAGRy&#10;cy9kb3ducmV2LnhtbFBLBQYAAAAABAAEAPUAAACMAwAAAAA=&#10;" fillcolor="black" stroked="f"/>
                  <v:rect id="Rectangle 3969" o:spid="_x0000_s4984" style="position:absolute;left:835;top:11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gwZ8QA&#10;AADdAAAADwAAAGRycy9kb3ducmV2LnhtbERPTWsCMRC9F/wPYYTeuonWFl2NUguFXoRqe6i3cTPu&#10;Lm4m2yTV1V9vDoLHx/ueLTrbiCP5UDvWMMgUCOLCmZpLDT/fH09jECEiG2wck4YzBVjMew8zzI07&#10;8ZqOm1iKFMIhRw1VjG0uZSgqshgy1xInbu+8xZigL6XxeErhtpFDpV6lxZpTQ4UtvVdUHDb/VsNy&#10;Ml7+fY14dVnvtrT93R1ehl5p/djv3qYgInXxLr65P42GkXpO+9O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IMGfEAAAA3QAAAA8AAAAAAAAAAAAAAAAAmAIAAGRycy9k&#10;b3ducmV2LnhtbFBLBQYAAAAABAAEAPUAAACJAwAAAAA=&#10;" fillcolor="black" stroked="f"/>
                  <v:rect id="Rectangle 3970" o:spid="_x0000_s4985" style="position:absolute;left:835;top:11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V/McA&#10;AADdAAAADwAAAGRycy9kb3ducmV2LnhtbESPT2sCMRTE7wW/Q3iCt5r4p2K3RtFCoRehag/19tw8&#10;dxc3L9sk1a2fvhEKHoeZ+Q0zW7S2FmfyoXKsYdBXIIhzZyouNHzu3h6nIEJENlg7Jg2/FGAx7zzM&#10;MDPuwhs6b2MhEoRDhhrKGJtMypCXZDH0XUOcvKPzFmOSvpDG4yXBbS2HSk2kxYrTQokNvZaUn7Y/&#10;VsPqebr6/hjz+ro57Gn/dTg9Db3Sutdtly8gIrXxHv5vvxsNYzUawO1Ne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lfzHAAAA3QAAAA8AAAAAAAAAAAAAAAAAmAIAAGRy&#10;cy9kb3ducmV2LnhtbFBLBQYAAAAABAAEAPUAAACMAwAAAAA=&#10;" fillcolor="black" stroked="f"/>
                  <v:rect id="Rectangle 3971" o:spid="_x0000_s4986" style="position:absolute;left:835;top:110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Li8gA&#10;AADdAAAADwAAAGRycy9kb3ducmV2LnhtbESPT2sCMRTE74V+h/AK3mrS1YquRqmFQi+F+uegt+fm&#10;ubu4edkmqW776Ruh4HGYmd8ws0VnG3EmH2rHGp76CgRx4UzNpYbt5u1xDCJEZIONY9LwQwEW8/u7&#10;GebGXXhF53UsRYJwyFFDFWObSxmKiiyGvmuJk3d03mJM0pfSeLwkuG1kptRIWqw5LVTY0mtFxWn9&#10;bTUsJ+Pl1+eQP35Xhz3td4fTc+aV1r2H7mUKIlIXb+H/9rvRMFSDD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1guLyAAAAN0AAAAPAAAAAAAAAAAAAAAAAJgCAABk&#10;cnMvZG93bnJldi54bWxQSwUGAAAAAAQABAD1AAAAjQMAAAAA&#10;" fillcolor="black" stroked="f"/>
                  <v:rect id="Rectangle 3972" o:spid="_x0000_s4987" style="position:absolute;left:835;top:109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uEMcA&#10;AADdAAAADwAAAGRycy9kb3ducmV2LnhtbESPQWsCMRSE7wX/Q3hCbzWp2qKrUbQg9CJU60Fvz83r&#10;7uLmZU2ibv31TaHQ4zAz3zDTeWtrcSUfKscannsKBHHuTMWFht3n6mkEIkRkg7Vj0vBNAeazzsMU&#10;M+NuvKHrNhYiQThkqKGMscmkDHlJFkPPNcTJ+3LeYkzSF9J4vCW4rWVfqVdpseK0UGJDbyXlp+3F&#10;aliOR8vzx5DX983xQIf98fTS90rrx267mICI1Mb/8F/73WgYqsEAft+k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rhDHAAAA3QAAAA8AAAAAAAAAAAAAAAAAmAIAAGRy&#10;cy9kb3ducmV2LnhtbFBLBQYAAAAABAAEAPUAAACMAwAAAAA=&#10;" fillcolor="black" stroked="f"/>
                  <v:rect id="Rectangle 3973" o:spid="_x0000_s4988" style="position:absolute;left:835;top:109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2ZMgA&#10;AADdAAAADwAAAGRycy9kb3ducmV2LnhtbESPQWsCMRSE70L/Q3iF3tykdi26NUoVCr0Uqu1Bb8/N&#10;6+7i5mVNUt321zeC0OMwM98ws0VvW3EiHxrHGu4zBYK4dKbhSsPnx8twAiJEZIOtY9LwQwEW85vB&#10;DAvjzrym0yZWIkE4FKihjrErpAxlTRZD5jri5H05bzEm6StpPJ4T3LZypNSjtNhwWqixo1VN5WHz&#10;bTUsp5Pl8T3nt9/1fke77f4wHnml9d1t//wEIlIf/8PX9qvRkKuHHC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czZkyAAAAN0AAAAPAAAAAAAAAAAAAAAAAJgCAABk&#10;cnMvZG93bnJldi54bWxQSwUGAAAAAAQABAD1AAAAjQMAAAAA&#10;" fillcolor="black" stroked="f"/>
                  <v:rect id="Rectangle 3974" o:spid="_x0000_s4989" style="position:absolute;left:835;top:109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8cA&#10;AADdAAAADwAAAGRycy9kb3ducmV2LnhtbESPT2sCMRTE7wW/Q3hCbzWpf4rdGqUKhV4EtT3U23Pz&#10;uru4edkmqa5+eiMIHoeZ+Q0zmbW2FgfyoXKs4bmnQBDnzlRcaPj++ngagwgR2WDtmDScKMBs2nmY&#10;YGbckdd02MRCJAiHDDWUMTaZlCEvyWLouYY4eb/OW4xJ+kIaj8cEt7XsK/UiLVacFkpsaFFSvt/8&#10;Ww3z1/H8bzXk5Xm929L2Z7cf9b3S+rHbvr+BiNTGe/jW/jQahmowguub9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k//HAAAA3QAAAA8AAAAAAAAAAAAAAAAAmAIAAGRy&#10;cy9kb3ducmV2LnhtbFBLBQYAAAAABAAEAPUAAACMAwAAAAA=&#10;" fillcolor="black" stroked="f"/>
                  <v:rect id="Rectangle 3975" o:spid="_x0000_s4990" style="position:absolute;left:835;top:108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iMcA&#10;AADdAAAADwAAAGRycy9kb3ducmV2LnhtbESPQWsCMRSE74L/ITyhN02qVuzWKFUo9CJU20O9PTev&#10;u4ubl22S6uqvN4LQ4zAz3zCzRWtrcSQfKscaHgcKBHHuTMWFhq/Pt/4URIjIBmvHpOFMARbzbmeG&#10;mXEn3tBxGwuRIBwy1FDG2GRShrwki2HgGuLk/ThvMSbpC2k8nhLc1nKo1ERarDgtlNjQqqT8sP2z&#10;GpbP0+Xvx5jXl81+R7vv/eFp6JXWD7329QVEpDb+h+/td6NhrEYTuL1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DYjHAAAA3QAAAA8AAAAAAAAAAAAAAAAAmAIAAGRy&#10;cy9kb3ducmV2LnhtbFBLBQYAAAAABAAEAPUAAACMAwAAAAA=&#10;" fillcolor="black" stroked="f"/>
                  <v:rect id="Rectangle 3976" o:spid="_x0000_s4991" style="position:absolute;left:835;top:1081;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oE8gA&#10;AADdAAAADwAAAGRycy9kb3ducmV2LnhtbESPT2sCMRTE74V+h/AKvdWk1qrdGqUKBS+F+uegt+fm&#10;dXdx87JNoq5++kYoeBxm5jfMaNLaWhzJh8qxhueOAkGcO1NxoWG9+nwagggR2WDtmDScKcBkfH83&#10;wsy4Ey/ouIyFSBAOGWooY2wyKUNeksXQcQ1x8n6ctxiT9IU0Hk8JbmvZVaovLVacFkpsaFZSvl8e&#10;rIbp23D6+93jr8tit6XtZrd/7Xql9eND+/EOIlIbb+H/9txo6KmXAVzfpCcgx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oagTyAAAAN0AAAAPAAAAAAAAAAAAAAAAAJgCAABk&#10;cnMvZG93bnJldi54bWxQSwUGAAAAAAQABAD1AAAAjQMAAAAA&#10;" fillcolor="black" stroked="f"/>
                  <v:rect id="Rectangle 3977" o:spid="_x0000_s4992" style="position:absolute;left:835;top:107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48YcQA&#10;AADdAAAADwAAAGRycy9kb3ducmV2LnhtbERPTWsCMRC9F/wPYYTeuonWFl2NUguFXoRqe6i3cTPu&#10;Lm4m2yTV1V9vDoLHx/ueLTrbiCP5UDvWMMgUCOLCmZpLDT/fH09jECEiG2wck4YzBVjMew8zzI07&#10;8ZqOm1iKFMIhRw1VjG0uZSgqshgy1xInbu+8xZigL6XxeErhtpFDpV6lxZpTQ4UtvVdUHDb/VsNy&#10;Ml7+fY14dVnvtrT93R1ehl5p/djv3qYgInXxLr65P42GkXpOc9O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PGHEAAAA3QAAAA8AAAAAAAAAAAAAAAAAmAIAAGRycy9k&#10;b3ducmV2LnhtbFBLBQYAAAAABAAEAPUAAACJAwAAAAA=&#10;" fillcolor="black" stroked="f"/>
                  <v:rect id="Rectangle 3978" o:spid="_x0000_s4993" style="position:absolute;left:835;top:107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Z+scA&#10;AADdAAAADwAAAGRycy9kb3ducmV2LnhtbESPT2sCMRTE70K/Q3iCN038V3Q1Si0UeilU60Fvz81z&#10;d3Hzsk1S3fbTNwWhx2FmfsMs162txZV8qBxrGA4UCOLcmYoLDfuPl/4MRIjIBmvHpOGbAqxXD50l&#10;ZsbdeEvXXSxEgnDIUEMZY5NJGfKSLIaBa4iTd3beYkzSF9J4vCW4reVIqUdpseK0UGJDzyXll92X&#10;1bCZzzaf7xN++9mejnQ8nC7TkVda97rt0wJEpDb+h+/tV6NhosZz+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ymfrHAAAA3QAAAA8AAAAAAAAAAAAAAAAAmAIAAGRy&#10;cy9kb3ducmV2LnhtbFBLBQYAAAAABAAEAPUAAACMAwAAAAA=&#10;" fillcolor="black" stroked="f"/>
                  <v:rect id="Rectangle 3979" o:spid="_x0000_s4994" style="position:absolute;left:835;top:10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5DGsQA&#10;AADdAAAADwAAAGRycy9kb3ducmV2LnhtbERPy2oCMRTdC/2HcAvdaVIZxU6NUgsFN0J9LOruOrmd&#10;GZzcTJOoo1/fLASXh/OezjvbiDP5UDvW8DpQIIgLZ2ouNey2X/0JiBCRDTaOScOVAsxnT70p5sZd&#10;eE3nTSxFCuGQo4YqxjaXMhQVWQwD1xIn7td5izFBX0rj8ZLCbSOHSo2lxZpTQ4UtfVZUHDcnq2Hx&#10;Nln8fWe8uq0Pe9r/HI6joVdavzx3H+8gInXxIb67l0ZDprK0P71JT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QxrEAAAA3QAAAA8AAAAAAAAAAAAAAAAAmAIAAGRycy9k&#10;b3ducmV2LnhtbFBLBQYAAAAABAAEAPUAAACJAwAAAAA=&#10;" fillcolor="black" stroked="f"/>
                  <v:rect id="Rectangle 3980" o:spid="_x0000_s4995" style="position:absolute;left:835;top:106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mgccA&#10;AADdAAAADwAAAGRycy9kb3ducmV2LnhtbESPQWsCMRSE70L/Q3iF3jRR1qKrUWqh4EVQ20O9PTev&#10;u4ubl20Sddtf3whCj8PMfMPMl51txIV8qB1rGA4UCOLCmZpLDR/vb/0JiBCRDTaOScMPBVguHnpz&#10;zI278o4u+1iKBOGQo4YqxjaXMhQVWQwD1xIn78t5izFJX0rj8ZrgtpEjpZ6lxZrTQoUtvVZUnPZn&#10;q2E1nay+txlvfnfHAx0+j6fxyCutnx67lxmISF38D9/ba6MhU9k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C5oHHAAAA3QAAAA8AAAAAAAAAAAAAAAAAmAIAAGRy&#10;cy9kb3ducmV2LnhtbFBLBQYAAAAABAAEAPUAAACMAwAAAAA=&#10;" fillcolor="black" stroked="f"/>
                  <v:rect id="Rectangle 3981" o:spid="_x0000_s4996" style="position:absolute;left:835;top:106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49sgA&#10;AADdAAAADwAAAGRycy9kb3ducmV2LnhtbESPQUsDMRSE7wX/Q3iCt27iskrdNi1WEHoRbPVgb6+b&#10;192lm5c1SdvVX2+EQo/DzHzDzBaD7cSJfGgda7jPFAjiypmWaw2fH6/jCYgQkQ12jknDDwVYzG9G&#10;MyyNO/OaTptYiwThUKKGJsa+lDJUDVkMmeuJk7d33mJM0tfSeDwnuO1krtSjtNhyWmiwp5eGqsPm&#10;aDUsnybL7/eC337Xuy1tv3aHh9wrre9uh+cpiEhDvIYv7ZXRUKgih/836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0Hj2yAAAAN0AAAAPAAAAAAAAAAAAAAAAAJgCAABk&#10;cnMvZG93bnJldi54bWxQSwUGAAAAAAQABAD1AAAAjQMAAAAA&#10;" fillcolor="black" stroked="f"/>
                  <v:rect id="Rectangle 3982" o:spid="_x0000_s4997" style="position:absolute;left:835;top:105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zdbcgA&#10;AADdAAAADwAAAGRycy9kb3ducmV2LnhtbESPQWsCMRSE70L/Q3iF3tykdi26NUoVCr0Uqu1Bb8/N&#10;6+7i5mVNUt321zeC0OMwM98ws0VvW3EiHxrHGu4zBYK4dKbhSsPnx8twAiJEZIOtY9LwQwEW85vB&#10;DAvjzrym0yZWIkE4FKihjrErpAxlTRZD5jri5H05bzEm6StpPJ4T3LZypNSjtNhwWqixo1VN5WHz&#10;bTUsp5Pl8T3nt9/1fke77f4wHnml9d1t//wEIlIf/8PX9qvRkKv8AS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nN1tyAAAAN0AAAAPAAAAAAAAAAAAAAAAAJgCAABk&#10;cnMvZG93bnJldi54bWxQSwUGAAAAAAQABAD1AAAAjQMAAAAA&#10;" fillcolor="black" stroked="f"/>
                  <v:rect id="Rectangle 3983" o:spid="_x0000_s4998" style="position:absolute;left:835;top:105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FGccA&#10;AADdAAAADwAAAGRycy9kb3ducmV2LnhtbESPQWsCMRSE74L/IbxCb5pU1mK3RlGh0Iugtod6e25e&#10;dxc3L2uS6uqvb4RCj8PMfMNM551txJl8qB1reBoqEMSFMzWXGj4/3gYTECEiG2wck4YrBZjP+r0p&#10;5sZdeEvnXSxFgnDIUUMVY5tLGYqKLIaha4mT9+28xZikL6XxeElw28iRUs/SYs1pocKWVhUVx92P&#10;1bB8mSxPm4zXt+1hT/uvw3E88krrx4du8QoiUhf/w3/td6MhU1kG9zfp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1RRnHAAAA3QAAAA8AAAAAAAAAAAAAAAAAmAIAAGRy&#10;cy9kb3ducmV2LnhtbFBLBQYAAAAABAAEAPUAAACMAwAAAAA=&#10;" fillcolor="black" stroked="f"/>
                  <v:rect id="Rectangle 3984" o:spid="_x0000_s4999" style="position:absolute;left:835;top:104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nggscA&#10;AADdAAAADwAAAGRycy9kb3ducmV2LnhtbESPQWsCMRSE7wX/Q3hCbzVR1qKrUaog9FJQ20O9PTfP&#10;3cXNyzZJddtf3whCj8PMfMPMl51txIV8qB1rGA4UCOLCmZpLDR/vm6cJiBCRDTaOScMPBVgueg9z&#10;zI278o4u+1iKBOGQo4YqxjaXMhQVWQwD1xIn7+S8xZikL6XxeE1w28iRUs/SYs1pocKW1hUV5/23&#10;1bCaTlZf24zffnfHAx0+j+fxyCutH/vdywxEpC7+h+/tV6MhU9k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4ILHAAAA3QAAAA8AAAAAAAAAAAAAAAAAmAIAAGRy&#10;cy9kb3ducmV2LnhtbFBLBQYAAAAABAAEAPUAAACMAwAAAAA=&#10;" fillcolor="black" stroked="f"/>
                  <v:rect id="Rectangle 3985" o:spid="_x0000_s5000" style="position:absolute;left:835;top:1044;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9ccA&#10;AADdAAAADwAAAGRycy9kb3ducmV2LnhtbESPQWsCMRSE7wX/Q3hCbzVRtqKrUaog9FKotod6e26e&#10;u4ubl22S6tZf3whCj8PMfMPMl51txJl8qB1rGA4UCOLCmZpLDZ8fm6cJiBCRDTaOScMvBVgueg9z&#10;zI278JbOu1iKBOGQo4YqxjaXMhQVWQwD1xIn7+i8xZikL6XxeElw28iRUmNpsea0UGFL64qK0+7H&#10;alhNJ6vv94zfrtvDnvZfh9PzyCutH/vdywxEpC7+h+/tV6MhU9kY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fvXHAAAA3QAAAA8AAAAAAAAAAAAAAAAAmAIAAGRy&#10;cy9kb3ducmV2LnhtbFBLBQYAAAAABAAEAPUAAACMAwAAAAA=&#10;" fillcolor="black" stroked="f"/>
                  <v:rect id="Rectangle 3986" o:spid="_x0000_s5001" style="position:absolute;left:835;top:104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bbsgA&#10;AADdAAAADwAAAGRycy9kb3ducmV2LnhtbESPQUsDMRSE70L/Q3iCN5tYttqum5ZWELwItnpob283&#10;z92lm5c1ie3WX28KgsdhZr5hiuVgO3EkH1rHGu7GCgRx5UzLtYaP9+fbGYgQkQ12jknDmQIsF6Or&#10;AnPjTryh4zbWIkE45KihibHPpQxVQxbD2PXEyft03mJM0tfSeDwluO3kRKl7abHltNBgT08NVYft&#10;t9Wwns/WX28Zv/5syj3td+VhOvFK65vrYfUIItIQ/8N/7RejIVPZA1z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p9tuyAAAAN0AAAAPAAAAAAAAAAAAAAAAAJgCAABk&#10;cnMvZG93bnJldi54bWxQSwUGAAAAAAQABAD1AAAAjQMAAAAA&#10;" fillcolor="black" stroked="f"/>
                  <v:rect id="Rectangle 3987" o:spid="_x0000_s5002" style="position:absolute;left:835;top:103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PHMQA&#10;AADdAAAADwAAAGRycy9kb3ducmV2LnhtbERPy2oCMRTdC/2HcAvdaVIZxU6NUgsFN0J9LOruOrmd&#10;GZzcTJOoo1/fLASXh/OezjvbiDP5UDvW8DpQIIgLZ2ouNey2X/0JiBCRDTaOScOVAsxnT70p5sZd&#10;eE3nTSxFCuGQo4YqxjaXMhQVWQwD1xIn7td5izFBX0rj8ZLCbSOHSo2lxZpTQ4UtfVZUHDcnq2Hx&#10;Nln8fWe8uq0Pe9r/HI6joVdavzx3H+8gInXxIb67l0ZDprI0N71JT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TxzEAAAA3QAAAA8AAAAAAAAAAAAAAAAAmAIAAGRycy9k&#10;b3ducmV2LnhtbFBLBQYAAAAABAAEAPUAAACJAwAAAAA=&#10;" fillcolor="black" stroked="f"/>
                  <v:rect id="Rectangle 3988" o:spid="_x0000_s5003" style="position:absolute;left:835;top:103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qh8cA&#10;AADdAAAADwAAAGRycy9kb3ducmV2LnhtbESPQWsCMRSE70L/Q3hCb5oo26KrUWqh4KVQrQe9PTfP&#10;3cXNyzaJuu2vbwpCj8PMfMPMl51txJV8qB1rGA0VCOLCmZpLDbvPt8EERIjIBhvHpOGbAiwXD705&#10;5sbdeEPXbSxFgnDIUUMVY5tLGYqKLIaha4mTd3LeYkzSl9J4vCW4beRYqWdpsea0UGFLrxUV5+3F&#10;alhNJ6uvj4zffzbHAx32x/PT2CutH/vdywxEpC7+h+/ttdGQqWw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06ofHAAAA3QAAAA8AAAAAAAAAAAAAAAAAmAIAAGRy&#10;cy9kb3ducmV2LnhtbFBLBQYAAAAABAAEAPUAAACMAwAAAAA=&#10;" fillcolor="black" stroked="f"/>
                  <v:rect id="Rectangle 3989" o:spid="_x0000_s5004" style="position:absolute;left:835;top:102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Vx8MA&#10;AADdAAAADwAAAGRycy9kb3ducmV2LnhtbERPy2oCMRTdF/oP4Ra6q4miRUejaKHgRvC10N11cp0Z&#10;nNyMSarTfr1ZFFweznsya20tbuRD5VhDt6NAEOfOVFxo2O++P4YgQkQ2WDsmDb8UYDZ9fZlgZtyd&#10;N3TbxkKkEA4ZaihjbDIpQ16SxdBxDXHizs5bjAn6QhqP9xRua9lT6lNarDg1lNjQV0n5ZftjNSxG&#10;w8V13efV3+Z0pOPhdBn0vNL6/a2dj0FEauNT/O9eGg19NUj705v0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Vx8MAAADdAAAADwAAAAAAAAAAAAAAAACYAgAAZHJzL2Rv&#10;d25yZXYueG1sUEsFBgAAAAAEAAQA9QAAAIgDAAAAAA==&#10;" fillcolor="black" stroked="f"/>
                  <v:rect id="Rectangle 3990" o:spid="_x0000_s5005" style="position:absolute;left:835;top:102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twXMcA&#10;AADdAAAADwAAAGRycy9kb3ducmV2LnhtbESPT2sCMRTE74V+h/AKvXUTRYtdjaKFQi8F/x3q7bl5&#10;7i5uXtYk1W0/fSMIHoeZ+Q0zmXW2EWfyoXasoZcpEMSFMzWXGrabj5cRiBCRDTaOScMvBZhNHx8m&#10;mBt34RWd17EUCcIhRw1VjG0uZSgqshgy1xIn7+C8xZikL6XxeElw28i+Uq/SYs1pocKW3isqjusf&#10;q2HxNlqclgP++lvtd7T73h+Hfa+0fn7q5mMQkbp4D9/an0bDQA17cH2Tno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bcFzHAAAA3QAAAA8AAAAAAAAAAAAAAAAAmAIAAGRy&#10;cy9kb3ducmV2LnhtbFBLBQYAAAAABAAEAPUAAACMAwAAAAA=&#10;" fillcolor="black" stroked="f"/>
                  <v:rect id="Rectangle 3991" o:spid="_x0000_s5006" style="position:absolute;left:835;top:102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nuK8cA&#10;AADdAAAADwAAAGRycy9kb3ducmV2LnhtbESPQWsCMRSE74L/ITyhN01ctOhqlFoo9FJQ20O9PTfP&#10;3cXNyzZJddtf3whCj8PMfMMs151txIV8qB1rGI8UCOLCmZpLDR/vL8MZiBCRDTaOScMPBViv+r0l&#10;5sZdeUeXfSxFgnDIUUMVY5tLGYqKLIaRa4mTd3LeYkzSl9J4vCa4bWSm1KO0WHNaqLCl54qK8/7b&#10;atjMZ5uv7YTffnfHAx0+j+dp5pXWD4PuaQEiUhf/w/f2q9EwUdMM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J7ivHAAAA3QAAAA8AAAAAAAAAAAAAAAAAmAIAAGRy&#10;cy9kb3ducmV2LnhtbFBLBQYAAAAABAAEAPUAAACMAwAAAAA=&#10;" fillcolor="black" stroked="f"/>
                  <v:rect id="Rectangle 3992" o:spid="_x0000_s5007" style="position:absolute;left:835;top:101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VLsMcA&#10;AADdAAAADwAAAGRycy9kb3ducmV2LnhtbESPT2sCMRTE7wW/Q3hCbzWpf4rdGqUKhV4EtT3U23Pz&#10;uru4edkmqa5+eiMIHoeZ+Q0zmbW2FgfyoXKs4bmnQBDnzlRcaPj++ngagwgR2WDtmDScKMBs2nmY&#10;YGbckdd02MRCJAiHDDWUMTaZlCEvyWLouYY4eb/OW4xJ+kIaj8cEt7XsK/UiLVacFkpsaFFSvt/8&#10;Ww3z1/H8bzXk5Xm929L2Z7cf9b3S+rHbvr+BiNTGe/jW/jQahmo0gOub9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FS7DHAAAA3QAAAA8AAAAAAAAAAAAAAAAAmAIAAGRy&#10;cy9kb3ducmV2LnhtbFBLBQYAAAAABAAEAPUAAACMAwAAAAA=&#10;" fillcolor="black" stroked="f"/>
                  <v:rect id="Rectangle 3993" o:spid="_x0000_s5008" style="position:absolute;left:835;top:101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TxMcA&#10;AADdAAAADwAAAGRycy9kb3ducmV2LnhtbESPQWsCMRSE7wX/Q3hCbzVR1qKrUaog9FJQ20O9PTfP&#10;3cXNyzZJddtf3whCj8PMfMPMl51txIV8qB1rGA4UCOLCmZpLDR/vm6cJiBCRDTaOScMPBVgueg9z&#10;zI278o4u+1iKBOGQo4YqxjaXMhQVWQwD1xIn7+S8xZikL6XxeE1w28iRUs/SYs1pocKW1hUV5/23&#10;1bCaTlZf24zffnfHAx0+j+fxyCutH/vdywxEpC7+h+/tV6MhU+M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s08THAAAA3QAAAA8AAAAAAAAAAAAAAAAAmAIAAGRy&#10;cy9kb3ducmV2LnhtbFBLBQYAAAAABAAEAPUAAACMAwAAAAA=&#10;" fillcolor="black" stroked="f"/>
                  <v:rect id="Rectangle 3994" o:spid="_x0000_s5009" style="position:absolute;left:835;top:1007;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2X8cA&#10;AADdAAAADwAAAGRycy9kb3ducmV2LnhtbESPQWsCMRSE70L/Q3iF3jRR3KKrUWqh4EVQ20O9PTfP&#10;3cXNyzZJddtf3whCj8PMfMPMl51txIV8qB1rGA4UCOLCmZpLDR/vb/0JiBCRDTaOScMPBVguHnpz&#10;zI278o4u+1iKBOGQo4YqxjaXMhQVWQwD1xIn7+S8xZikL6XxeE1w28iRUs/SYs1pocKWXisqzvtv&#10;q2E1nay+tmPe/O6OBzp8Hs/ZyCutnx67lxmISF38D9/ba6NhrLI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gdl/HAAAA3QAAAA8AAAAAAAAAAAAAAAAAmAIAAGRy&#10;cy9kb3ducmV2LnhtbFBLBQYAAAAABAAEAPUAAACMAwAAAAA=&#10;" fillcolor="black" stroked="f"/>
                  <v:rect id="Rectangle 3995" o:spid="_x0000_s5010" style="position:absolute;left:835;top:100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oKMcA&#10;AADdAAAADwAAAGRycy9kb3ducmV2LnhtbESPT2sCMRTE70K/Q3iF3jSpqNjVKLVQ8FLw36Henpvn&#10;7uLmZZtE3frpjVDocZiZ3zDTeWtrcSEfKscaXnsKBHHuTMWFht32szsGESKywdoxafilAPPZU2eK&#10;mXFXXtNlEwuRIBwy1FDG2GRShrwki6HnGuLkHZ23GJP0hTQerwlua9lXaiQtVpwWSmzoo6T8tDlb&#10;DYu38eJnNeCv2/qwp/334TTse6X1y3P7PgERqY3/4b/20mgYqOEIHm/S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y6CjHAAAA3QAAAA8AAAAAAAAAAAAAAAAAmAIAAGRy&#10;cy9kb3ducmV2LnhtbFBLBQYAAAAABAAEAPUAAACMAwAAAAA=&#10;" fillcolor="black" stroked="f"/>
                  <v:rect id="Rectangle 3996" o:spid="_x0000_s5011" style="position:absolute;left:835;top:9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Ns8cA&#10;AADdAAAADwAAAGRycy9kb3ducmV2LnhtbESPQWsCMRSE7wX/Q3hCbzWpaKurUbQg9CJU60Fvz83r&#10;7uLmZU2ibv31TaHQ4zAz3zDTeWtrcSUfKscannsKBHHuTMWFht3n6mkEIkRkg7Vj0vBNAeazzsMU&#10;M+NuvKHrNhYiQThkqKGMscmkDHlJFkPPNcTJ+3LeYkzSF9J4vCW4rWVfqRdpseK0UGJDbyXlp+3F&#10;aliOR8vzx4DX983xQIf98TTse6X1Y7ddTEBEauN/+K/9bjQM1PAVft+k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TbPHAAAA3QAAAA8AAAAAAAAAAAAAAAAAmAIAAGRy&#10;cy9kb3ducmV2LnhtbFBLBQYAAAAABAAEAPUAAACMAwAAAAA=&#10;" fillcolor="black" stroked="f"/>
                  <v:rect id="Rectangle 3997" o:spid="_x0000_s5012" style="position:absolute;left:835;top:9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ZwcMA&#10;AADdAAAADwAAAGRycy9kb3ducmV2LnhtbERPy2oCMRTdF/oP4Ra6q4miRUejaKHgRvC10N11cp0Z&#10;nNyMSarTfr1ZFFweznsya20tbuRD5VhDt6NAEOfOVFxo2O++P4YgQkQ2WDsmDb8UYDZ9fZlgZtyd&#10;N3TbxkKkEA4ZaihjbDIpQ16SxdBxDXHizs5bjAn6QhqP9xRua9lT6lNarDg1lNjQV0n5ZftjNSxG&#10;w8V13efV3+Z0pOPhdBn0vNL6/a2dj0FEauNT/O9eGg19NUhz05v0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HZwcMAAADdAAAADwAAAAAAAAAAAAAAAACYAgAAZHJzL2Rv&#10;d25yZXYueG1sUEsFBgAAAAAEAAQA9QAAAIgDAAAAAA==&#10;" fillcolor="black" stroked="f"/>
                  <v:rect id="Rectangle 3998" o:spid="_x0000_s5013" style="position:absolute;left:835;top:9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18WscA&#10;AADdAAAADwAAAGRycy9kb3ducmV2LnhtbESPQWsCMRSE74X+h/AKvXWTiopujaKC0Euh2h7q7bl5&#10;3V3cvKxJqqu/3hQEj8PMfMNMZp1txJF8qB1reM0UCOLCmZpLDd9fq5cRiBCRDTaOScOZAsymjw8T&#10;zI078ZqOm1iKBOGQo4YqxjaXMhQVWQyZa4mT9+u8xZikL6XxeEpw28ieUkNpsea0UGFLy4qK/ebP&#10;aliMR4vDZ58/LuvdlrY/u/2g55XWz0/d/A1EpC7ew7f2u9HQV4Mx/L9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tfFrHAAAA3QAAAA8AAAAAAAAAAAAAAAAAmAIAAGRy&#10;cy9kb3ducmV2LnhtbFBLBQYAAAAABAAEAPUAAACMAwAAAAA=&#10;" fillcolor="black" stroked="f"/>
                  <v:rect id="Rectangle 3999" o:spid="_x0000_s5014" style="position:absolute;left:835;top:98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fesQA&#10;AADdAAAADwAAAGRycy9kb3ducmV2LnhtbERPy2oCMRTdF/oP4Ra6q0lFRUejVEFwI9THQnfXye3M&#10;4ORmmqQ69uvNQnB5OO/JrLW1uJAPlWMNnx0Fgjh3puJCw363/BiCCBHZYO2YNNwowGz6+jLBzLgr&#10;b+iyjYVIIRwy1FDG2GRShrwki6HjGuLE/ThvMSboC2k8XlO4rWVXqYG0WHFqKLGhRUn5eftnNcxH&#10;w/nvd4/X/5vTkY6H07nf9Urr97f2awwiUhuf4od7ZTT01CDtT2/SE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7H3rEAAAA3QAAAA8AAAAAAAAAAAAAAAAAmAIAAGRycy9k&#10;b3ducmV2LnhtbFBLBQYAAAAABAAEAPUAAACJAwAAAAA=&#10;" fillcolor="black" stroked="f"/>
                  <v:rect id="Rectangle 4000" o:spid="_x0000_s5015" style="position:absolute;left:835;top:98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e64ccA&#10;AADdAAAADwAAAGRycy9kb3ducmV2LnhtbESPT2sCMRTE74V+h/AKvXUTxYpdjaKFQi+F+udQb8/N&#10;c3dx87ImqW799I0geBxm5jfMZNbZRpzIh9qxhl6mQBAXztRcatisP15GIEJENtg4Jg1/FGA2fXyY&#10;YG7cmZd0WsVSJAiHHDVUMba5lKGoyGLIXEucvL3zFmOSvpTG4znBbSP7Sg2lxZrTQoUtvVdUHFa/&#10;VsPibbQ4fg/467LcbWn7szu89r3S+vmpm49BROriPXxrfxoNAzXswfVNe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3uuHHAAAA3QAAAA8AAAAAAAAAAAAAAAAAmAIAAGRy&#10;cy9kb3ducmV2LnhtbFBLBQYAAAAABAAEAPUAAACMAwAAAAA=&#10;" fillcolor="black" stroked="f"/>
                  <v:rect id="Rectangle 4001" o:spid="_x0000_s5016" style="position:absolute;left:835;top:97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klscA&#10;AADdAAAADwAAAGRycy9kb3ducmV2LnhtbESPQWsCMRSE74L/ITyhN01crOhqlFoo9FKotod6e26e&#10;u4ubl22S6tZf3whCj8PMfMMs151txJl8qB1rGI8UCOLCmZpLDZ8fL8MZiBCRDTaOScMvBViv+r0l&#10;5sZdeEvnXSxFgnDIUUMVY5tLGYqKLIaRa4mTd3TeYkzSl9J4vCS4bWSm1FRarDktVNjSc0XFafdj&#10;NWzms833+4TfrtvDnvZfh9Nj5pXWD4PuaQEiUhf/w/f2q9EwUdMM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lJJbHAAAA3QAAAA8AAAAAAAAAAAAAAAAAmAIAAGRy&#10;cy9kb3ducmV2LnhtbFBLBQYAAAAABAAEAPUAAACMAwAAAAA=&#10;" fillcolor="black" stroked="f"/>
                  <v:rect id="Rectangle 4002" o:spid="_x0000_s5017" style="position:absolute;left:835;top:97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BDccA&#10;AADdAAAADwAAAGRycy9kb3ducmV2LnhtbESPQWsCMRSE74L/ITyhN02qVuzWKFUo9CJU20O9PTev&#10;u4ubl22S6uqvN4LQ4zAz3zCzRWtrcSQfKscaHgcKBHHuTMWFhq/Pt/4URIjIBmvHpOFMARbzbmeG&#10;mXEn3tBxGwuRIBwy1FDG2GRShrwki2HgGuLk/ThvMSbpC2k8nhLc1nKo1ERarDgtlNjQqqT8sP2z&#10;GpbP0+Xvx5jXl81+R7vv/eFp6JXWD7329QVEpDb+h+/td6NhrCYjuL1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pgQ3HAAAA3QAAAA8AAAAAAAAAAAAAAAAAmAIAAGRy&#10;cy9kb3ducmV2LnhtbFBLBQYAAAAABAAEAPUAAACMAwAAAAA=&#10;" fillcolor="black" stroked="f"/>
                  <v:rect id="Rectangle 4003" o:spid="_x0000_s5018" style="position:absolute;left:835;top:970;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ZeccA&#10;AADdAAAADwAAAGRycy9kb3ducmV2LnhtbESPQWsCMRSE7wX/Q3hCbzVRtqKrUaog9FKotod6e26e&#10;u4ubl22S6tZf3whCj8PMfMPMl51txJl8qB1rGA4UCOLCmZpLDZ8fm6cJiBCRDTaOScMvBVgueg9z&#10;zI278JbOu1iKBOGQo4YqxjaXMhQVWQwD1xIn7+i8xZikL6XxeElw28iRUmNpsea0UGFL64qK0+7H&#10;alhNJ6vv94zfrtvDnvZfh9PzyCutH/vdywxEpC7+h+/tV6MhU+M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AGXnHAAAA3QAAAA8AAAAAAAAAAAAAAAAAmAIAAGRy&#10;cy9kb3ducmV2LnhtbFBLBQYAAAAABAAEAPUAAACMAwAAAAA=&#10;" fillcolor="black" stroked="f"/>
                  <v:rect id="Rectangle 4004" o:spid="_x0000_s5019" style="position:absolute;left:835;top:96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84scA&#10;AADdAAAADwAAAGRycy9kb3ducmV2LnhtbESPT2sCMRTE70K/Q3iF3jSpqNjVKLVQ8FLw36Henpvn&#10;7uLmZZtE3frpjVDocZiZ3zDTeWtrcSEfKscaXnsKBHHuTMWFht32szsGESKywdoxafilAPPZU2eK&#10;mXFXXtNlEwuRIBwy1FDG2GRShrwki6HnGuLkHZ23GJP0hTQerwlua9lXaiQtVpwWSmzoo6T8tDlb&#10;DYu38eJnNeCv2/qwp/334TTse6X1y3P7PgERqY3/4b/20mgYqNEQHm/S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MvOLHAAAA3QAAAA8AAAAAAAAAAAAAAAAAmAIAAGRy&#10;cy9kb3ducmV2LnhtbFBLBQYAAAAABAAEAPUAAACMAwAAAAA=&#10;" fillcolor="black" stroked="f"/>
                  <v:rect id="Rectangle 4005" o:spid="_x0000_s5020" style="position:absolute;left:835;top:96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4ilccA&#10;AADdAAAADwAAAGRycy9kb3ducmV2LnhtbESPQWsCMRSE74L/ITyhN00Uu+hqlFoo9FKotod6e26e&#10;u4ubl22S6tZf3whCj8PMfMMs151txJl8qB1rGI8UCOLCmZpLDZ8fL8MZiBCRDTaOScMvBViv+r0l&#10;5sZdeEvnXSxFgnDIUUMVY5tLGYqKLIaRa4mTd3TeYkzSl9J4vCS4beREqUxarDktVNjSc0XFafdj&#10;NWzms833+5TfrtvDnvZfh9PjxCutHwbd0wJEpC7+h+/tV6NhqrIM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eIpXHAAAA3QAAAA8AAAAAAAAAAAAAAAAAmAIAAGRy&#10;cy9kb3ducmV2LnhtbFBLBQYAAAAABAAEAPUAAACMAwAAAAA=&#10;" fillcolor="black" stroked="f"/>
                  <v:rect id="Rectangle 4006" o:spid="_x0000_s5021" style="position:absolute;left:835;top:95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HDscA&#10;AADdAAAADwAAAGRycy9kb3ducmV2LnhtbESPQWsCMRSE7wX/Q3hCbzWpWKurUWqh0ItQrQe9PTev&#10;u4ubl22S6uqvN0LB4zAz3zDTeWtrcSQfKscannsKBHHuTMWFhs33x9MIRIjIBmvHpOFMAeazzsMU&#10;M+NOvKLjOhYiQThkqKGMscmkDHlJFkPPNcTJ+3HeYkzSF9J4PCW4rWVfqaG0WHFaKLGh95Lyw/rP&#10;aliMR4vfrwEvL6v9jnbb/eGl75XWj932bQIiUhvv4f/2p9EwUMNXuL1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hw7HAAAA3QAAAA8AAAAAAAAAAAAAAAAAmAIAAGRy&#10;cy9kb3ducmV2LnhtbFBLBQYAAAAABAAEAPUAAACMAwAAAAA=&#10;" fillcolor="black" stroked="f"/>
                  <v:rect id="Rectangle 4007" o:spid="_x0000_s5022" style="position:absolute;left:835;top:95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TfMQA&#10;AADdAAAADwAAAGRycy9kb3ducmV2LnhtbERPy2oCMRTdF/oP4Ra6q0lFRUejVEFwI9THQnfXye3M&#10;4ORmmqQ69uvNQnB5OO/JrLW1uJAPlWMNnx0Fgjh3puJCw363/BiCCBHZYO2YNNwowGz6+jLBzLgr&#10;b+iyjYVIIRwy1FDG2GRShrwki6HjGuLE/ThvMSboC2k8XlO4rWVXqYG0WHFqKLGhRUn5eftnNcxH&#10;w/nvd4/X/5vTkY6H07nf9Urr97f2awwiUhuf4od7ZTT01CDNTW/SE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NE3zEAAAA3QAAAA8AAAAAAAAAAAAAAAAAmAIAAGRycy9k&#10;b3ducmV2LnhtbFBLBQYAAAAABAAEAPUAAACJAwAAAAA=&#10;" fillcolor="black" stroked="f"/>
                  <v:rect id="Rectangle 4008" o:spid="_x0000_s5023" style="position:absolute;left:835;top:95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258cA&#10;AADdAAAADwAAAGRycy9kb3ducmV2LnhtbESPQWsCMRSE74X+h/AKvXWTiopujaKC0EtBbQ/19ty8&#10;7i5uXtYk1bW/3hQEj8PMfMNMZp1txIl8qB1reM0UCOLCmZpLDV+fq5cRiBCRDTaOScOFAsymjw8T&#10;zI0784ZO21iKBOGQo4YqxjaXMhQVWQyZa4mT9+O8xZikL6XxeE5w28ieUkNpsea0UGFLy4qKw/bX&#10;aliMR4vjus8ff5v9jnbf+8Og55XWz0/d/A1EpC7ew7f2u9HQV8Mx/L9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BtufHAAAA3QAAAA8AAAAAAAAAAAAAAAAAmAIAAGRy&#10;cy9kb3ducmV2LnhtbFBLBQYAAAAABAAEAPUAAACMAwAAAAA=&#10;" fillcolor="black" stroked="f"/>
                  <v:rect id="Rectangle 4009" o:spid="_x0000_s5024" style="position:absolute;left:835;top:94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Jp8QA&#10;AADdAAAADwAAAGRycy9kb3ducmV2LnhtbERPy2oCMRTdF/yHcIXuaqLYqqNRaqHQjVAfC91dJ9eZ&#10;wcnNNEl17Nc3C8Hl4bxni9bW4kI+VI419HsKBHHuTMWFht3282UMIkRkg7Vj0nCjAIt552mGmXFX&#10;XtNlEwuRQjhkqKGMscmkDHlJFkPPNcSJOzlvMSboC2k8XlO4reVAqTdpseLUUGJDHyXl582v1bCc&#10;jJc/30Ne/a2PBzrsj+fXgVdaP3fb9ymISG18iO/uL6NhqEZpf3qTn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iiafEAAAA3QAAAA8AAAAAAAAAAAAAAAAAmAIAAGRycy9k&#10;b3ducmV2LnhtbFBLBQYAAAAABAAEAPUAAACJAwAAAAA=&#10;" fillcolor="black" stroked="f"/>
                  <v:rect id="Rectangle 4010" o:spid="_x0000_s5025" style="position:absolute;left:835;top:94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sPMcA&#10;AADdAAAADwAAAGRycy9kb3ducmV2LnhtbESPQWsCMRSE7wX/Q3iF3mqiqNXVKFoo9CJU60Fvz83r&#10;7uLmZZukuvrrm4LQ4zAz3zCzRWtrcSYfKscael0Fgjh3puJCw+7z7XkMIkRkg7Vj0nClAIt552GG&#10;mXEX3tB5GwuRIBwy1FDG2GRShrwki6HrGuLkfTlvMSbpC2k8XhLc1rKv1EharDgtlNjQa0n5aftj&#10;Nawm49X3x4DXt83xQIf98TTse6X102O7nIKI1Mb/8L39bjQM1EsP/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uLDzHAAAA3QAAAA8AAAAAAAAAAAAAAAAAmAIAAGRy&#10;cy9kb3ducmV2LnhtbFBLBQYAAAAABAAEAPUAAACMAwAAAAA=&#10;" fillcolor="black" stroked="f"/>
                  <v:rect id="Rectangle 4011" o:spid="_x0000_s5026" style="position:absolute;left:835;top:93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yS8cA&#10;AADdAAAADwAAAGRycy9kb3ducmV2LnhtbESPQWsCMRSE7wX/Q3gFbzXpoq1ujaIFwUuh2h709ty8&#10;7i5uXrZJ1LW/vhEKPQ4z8w0znXe2EWfyoXas4XGgQBAXztRcavj8WD2MQYSIbLBxTBquFGA+691N&#10;MTfuwhs6b2MpEoRDjhqqGNtcylBUZDEMXEucvC/nLcYkfSmNx0uC20ZmSj1JizWnhQpbeq2oOG5P&#10;VsNyMl5+vw/57Wdz2NN+dziOMq+07t93ixcQkbr4H/5rr42GoXrO4P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8skvHAAAA3QAAAA8AAAAAAAAAAAAAAAAAmAIAAGRy&#10;cy9kb3ducmV2LnhtbFBLBQYAAAAABAAEAPUAAACMAwAAAAA=&#10;" fillcolor="black" stroked="f"/>
                  <v:rect id="Rectangle 4012" o:spid="_x0000_s5027" style="position:absolute;left:835;top:933;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X0MgA&#10;AADdAAAADwAAAGRycy9kb3ducmV2LnhtbESPT2sCMRTE74V+h/AKvdWk1qrdGqUKBS+F+uegt+fm&#10;dXdx87JNoq5++kYoeBxm5jfMaNLaWhzJh8qxhueOAkGcO1NxoWG9+nwagggR2WDtmDScKcBkfH83&#10;wsy4Ey/ouIyFSBAOGWooY2wyKUNeksXQcQ1x8n6ctxiT9IU0Hk8JbmvZVaovLVacFkpsaFZSvl8e&#10;rIbp23D6+93jr8tit6XtZrd/7Xql9eND+/EOIlIbb+H/9txo6KnBC1zfpCcgx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8BfQyAAAAN0AAAAPAAAAAAAAAAAAAAAAAJgCAABk&#10;cnMvZG93bnJldi54bWxQSwUGAAAAAAQABAD1AAAAjQMAAAAA&#10;" fillcolor="black" stroked="f"/>
                  <v:rect id="Rectangle 4013" o:spid="_x0000_s5028" style="position:absolute;left:835;top:92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PpMgA&#10;AADdAAAADwAAAGRycy9kb3ducmV2LnhtbESPQUsDMRSE70L/Q3iCN5tYttqum5ZWELwItnpob283&#10;z92lm5c1ie3WX28KgsdhZr5hiuVgO3EkH1rHGu7GCgRx5UzLtYaP9+fbGYgQkQ12jknDmQIsF6Or&#10;AnPjTryh4zbWIkE45KihibHPpQxVQxbD2PXEyft03mJM0tfSeDwluO3kRKl7abHltNBgT08NVYft&#10;t9Wwns/WX28Zv/5syj3td+VhOvFK65vrYfUIItIQ/8N/7RejIVMPGVz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GY+kyAAAAN0AAAAPAAAAAAAAAAAAAAAAAJgCAABk&#10;cnMvZG93bnJldi54bWxQSwUGAAAAAAQABAD1AAAAjQMAAAAA&#10;" fillcolor="black" stroked="f"/>
                  <v:rect id="Rectangle 4014" o:spid="_x0000_s5029" style="position:absolute;left:835;top:92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qP8cA&#10;AADdAAAADwAAAGRycy9kb3ducmV2LnhtbESPQWsCMRSE7wX/Q3hCbzWpaKurUbQg9CJU60Fvz83r&#10;7uLmZU2ibv31TaHQ4zAz3zDTeWtrcSUfKscannsKBHHuTMWFht3n6mkEIkRkg7Vj0vBNAeazzsMU&#10;M+NuvKHrNhYiQThkqKGMscmkDHlJFkPPNcTJ+3LeYkzSF9J4vCW4rWVfqRdpseK0UGJDbyXlp+3F&#10;aliOR8vzx4DX983xQIf98TTse6X1Y7ddTEBEauN/+K/9bjQM1OsQft+k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VKj/HAAAA3QAAAA8AAAAAAAAAAAAAAAAAmAIAAGRy&#10;cy9kb3ducmV2LnhtbFBLBQYAAAAABAAEAPUAAACMAwAAAAA=&#10;" fillcolor="black" stroked="f"/>
                  <v:rect id="Rectangle 4015" o:spid="_x0000_s5030" style="position:absolute;left:835;top:92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0SMcA&#10;AADdAAAADwAAAGRycy9kb3ducmV2LnhtbESPQWsCMRSE7wX/Q3hCbzWpWKurUWqh0ItQrQe9PTev&#10;u4ubl22S6uqvN0LB4zAz3zDTeWtrcSQfKscannsKBHHuTMWFhs33x9MIRIjIBmvHpOFMAeazzsMU&#10;M+NOvKLjOhYiQThkqKGMscmkDHlJFkPPNcTJ+3HeYkzSF9J4PCW4rWVfqaG0WHFaKLGh95Lyw/rP&#10;aliMR4vfrwEvL6v9jnbb/eGl75XWj932bQIiUhvv4f/2p9EwUK9DuL1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HtEjHAAAA3QAAAA8AAAAAAAAAAAAAAAAAmAIAAGRy&#10;cy9kb3ducmV2LnhtbFBLBQYAAAAABAAEAPUAAACMAwAAAAA=&#10;" fillcolor="black" stroked="f"/>
                  <v:rect id="Rectangle 4016" o:spid="_x0000_s5031" style="position:absolute;left:835;top:91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R08cA&#10;AADdAAAADwAAAGRycy9kb3ducmV2LnhtbESPQWsCMRSE74L/ITyhN00qtupqlFoo9CJU60Fvz83r&#10;7uLmZZukuvrrTaHQ4zAz3zDzZWtrcSYfKscaHgcKBHHuTMWFht3nW38CIkRkg7Vj0nClAMtFtzPH&#10;zLgLb+i8jYVIEA4ZaihjbDIpQ16SxTBwDXHyvpy3GJP0hTQeLwluazlU6llarDgtlNjQa0n5aftj&#10;Naymk9X3x4jXt83xQIf98fQ09Errh177MgMRqY3/4b/2u9EwUuMx/L5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LEdPHAAAA3QAAAA8AAAAAAAAAAAAAAAAAmAIAAGRy&#10;cy9kb3ducmV2LnhtbFBLBQYAAAAABAAEAPUAAACMAwAAAAA=&#10;" fillcolor="black" stroked="f"/>
                  <v:rect id="Rectangle 4017" o:spid="_x0000_s5032" style="position:absolute;left:835;top:91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FocQA&#10;AADdAAAADwAAAGRycy9kb3ducmV2LnhtbERPy2oCMRTdF/yHcIXuaqLYqqNRaqHQjVAfC91dJ9eZ&#10;wcnNNEl17Nc3C8Hl4bxni9bW4kI+VI419HsKBHHuTMWFht3282UMIkRkg7Vj0nCjAIt552mGmXFX&#10;XtNlEwuRQjhkqKGMscmkDHlJFkPPNcSJOzlvMSboC2k8XlO4reVAqTdpseLUUGJDHyXl582v1bCc&#10;jJc/30Ne/a2PBzrsj+fXgVdaP3fb9ymISG18iO/uL6NhqEZpbnqTn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UhaHEAAAA3QAAAA8AAAAAAAAAAAAAAAAAmAIAAGRycy9k&#10;b3ducmV2LnhtbFBLBQYAAAAABAAEAPUAAACJAwAAAAA=&#10;" fillcolor="black" stroked="f"/>
                  <v:rect id="Rectangle 4018" o:spid="_x0000_s5033" style="position:absolute;left:835;top:90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gOscA&#10;AADdAAAADwAAAGRycy9kb3ducmV2LnhtbESPQWsCMRSE74X+h/CE3mqiqNXVKLVQ6EWo1oPenpvn&#10;7uLmZZukuvrrm4LQ4zAz3zCzRWtrcSYfKscael0Fgjh3puJCw/br/XkMIkRkg7Vj0nClAIv548MM&#10;M+MuvKbzJhYiQThkqKGMscmkDHlJFkPXNcTJOzpvMSbpC2k8XhLc1rKv1EharDgtlNjQW0n5afNj&#10;NSwn4+X354BXt/VhT/vd4TTse6X1U6d9nYKI1Mb/8L39YTQM1MsE/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YIDrHAAAA3QAAAA8AAAAAAAAAAAAAAAAAmAIAAGRy&#10;cy9kb3ducmV2LnhtbFBLBQYAAAAABAAEAPUAAACMAwAAAAA=&#10;" fillcolor="black" stroked="f"/>
                  <v:rect id="Rectangle 4019" o:spid="_x0000_s5034" style="position:absolute;left:835;top:90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5gMQA&#10;AADdAAAADwAAAGRycy9kb3ducmV2LnhtbERPy2oCMRTdC/2HcAvdaVJRmU6NUguFbgRfi7q7Tm5n&#10;Bic30yTV0a83C8Hl4byn88424kQ+1I41vA4UCOLCmZpLDbvtVz8DESKywcYxabhQgPnsqTfF3Lgz&#10;r+m0iaVIIRxy1FDF2OZShqIii2HgWuLE/TpvMSboS2k8nlO4beRQqYm0WHNqqLClz4qK4+bfali8&#10;ZYu/1YiX1/VhT/ufw3E89Errl+fu4x1EpC4+xHf3t9EwUlnan96kJ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3+YDEAAAA3QAAAA8AAAAAAAAAAAAAAAAAmAIAAGRycy9k&#10;b3ducmV2LnhtbFBLBQYAAAAABAAEAPUAAACJAwAAAAA=&#10;" fillcolor="black" stroked="f"/>
                  <v:rect id="Rectangle 4020" o:spid="_x0000_s5035" style="position:absolute;left:835;top:90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cG8cA&#10;AADdAAAADwAAAGRycy9kb3ducmV2LnhtbESPQWsCMRSE74X+h/AK3mqiWFlXo1RB6KVQtYd6e25e&#10;dxc3L2uS6ra/3hQEj8PMfMPMFp1txJl8qB1rGPQVCOLCmZpLDZ+79XMGIkRkg41j0vBLARbzx4cZ&#10;5sZdeEPnbSxFgnDIUUMVY5tLGYqKLIa+a4mT9+28xZikL6XxeElw28ihUmNpsea0UGFLq4qK4/bH&#10;alhOsuXpY8Tvf5vDnvZfh+PL0Cute0/d6xREpC7ew7f2m9EwUtkA/t+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7XBvHAAAA3QAAAA8AAAAAAAAAAAAAAAAAmAIAAGRy&#10;cy9kb3ducmV2LnhtbFBLBQYAAAAABAAEAPUAAACMAwAAAAA=&#10;" fillcolor="black" stroked="f"/>
                  <v:rect id="Rectangle 4021" o:spid="_x0000_s5036" style="position:absolute;left:835;top:896;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nCbMgA&#10;AADdAAAADwAAAGRycy9kb3ducmV2LnhtbESPQUsDMRSE74L/ITzBm5u4tGXdNi22IHgp2OrB3l43&#10;r7tLNy/bJLarv74RBI/DzHzDzBaD7cSZfGgda3jMFAjiypmWaw0f7y8PBYgQkQ12jknDNwVYzG9v&#10;Zlgad+ENnbexFgnCoUQNTYx9KWWoGrIYMtcTJ+/gvMWYpK+l8XhJcNvJXKmJtNhyWmiwp1VD1XH7&#10;ZTUsn4rl6W3E65/Nfke7z/1xnHul9f3d8DwFEWmI/+G/9qvRMFJFDr9v0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acJsyAAAAN0AAAAPAAAAAAAAAAAAAAAAAJgCAABk&#10;cnMvZG93bnJldi54bWxQSwUGAAAAAAQABAD1AAAAjQMAAAAA&#10;" fillcolor="black" stroked="f"/>
                  <v:rect id="Rectangle 4022" o:spid="_x0000_s5037" style="position:absolute;left:835;top:89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98gA&#10;AADdAAAADwAAAGRycy9kb3ducmV2LnhtbESPT2sCMRTE74V+h/AKvdWk1pZ1NUotCL0I9c9Bb8/N&#10;c3dx87JNom799I1Q6HGYmd8w42lnG3EmH2rHGp57CgRx4UzNpYbNev6UgQgR2WDjmDT8UIDp5P5u&#10;jLlxF17SeRVLkSAcctRQxdjmUoaiIouh51ri5B2ctxiT9KU0Hi8JbhvZV+pNWqw5LVTY0kdFxXF1&#10;shpmw2z2/TXgxXW539Fuuz++9r3S+vGhex+BiNTF//Bf+9NoGKjsBW5v0hO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JWf3yAAAAN0AAAAPAAAAAAAAAAAAAAAAAJgCAABk&#10;cnMvZG93bnJldi54bWxQSwUGAAAAAAQABAD1AAAAjQMAAAAA&#10;" fillcolor="black" stroked="f"/>
                  <v:rect id="Rectangle 4023" o:spid="_x0000_s5038" style="position:absolute;left:835;top:88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z/g8gA&#10;AADdAAAADwAAAGRycy9kb3ducmV2LnhtbESPQUsDMRSE74L/ITzBm5tYtmXdNi22IHgp2OrB3l43&#10;r7tLNy/bJLarv74RBI/DzHzDzBaD7cSZfGgda3jMFAjiypmWaw0f7y8PBYgQkQ12jknDNwVYzG9v&#10;Zlgad+ENnbexFgnCoUQNTYx9KWWoGrIYMtcTJ+/gvMWYpK+l8XhJcNvJkVITabHltNBgT6uGquP2&#10;y2pYPhXL01vO65/Nfke7z/1xPPJK6/u74XkKItIQ/8N/7VejIVdFDr9v0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zP+DyAAAAN0AAAAPAAAAAAAAAAAAAAAAAJgCAABk&#10;cnMvZG93bnJldi54bWxQSwUGAAAAAAQABAD1AAAAjQMAAAAA&#10;" fillcolor="black" stroked="f"/>
                  <v:rect id="Rectangle 4024" o:spid="_x0000_s5039" style="position:absolute;left:835;top:8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aGMcA&#10;AADdAAAADwAAAGRycy9kb3ducmV2LnhtbESPQWsCMRSE7wX/Q3hCbzVRtKyrUWqh4EVQ20O9PTfP&#10;3cXNyzZJddtf3whCj8PMfMPMl51txIV8qB1rGA4UCOLCmZpLDR/vb08ZiBCRDTaOScMPBVgueg9z&#10;zI278o4u+1iKBOGQo4YqxjaXMhQVWQwD1xIn7+S8xZikL6XxeE1w28iRUs/SYs1pocKWXisqzvtv&#10;q2E1zVZf2zFvfnfHAx0+j+fJyCutH/vdywxEpC7+h+/ttdEwVtkE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AWhjHAAAA3QAAAA8AAAAAAAAAAAAAAAAAmAIAAGRy&#10;cy9kb3ducmV2LnhtbFBLBQYAAAAABAAEAPUAAACMAwAAAAA=&#10;" fillcolor="black" stroked="f"/>
                  <v:rect id="Rectangle 4025" o:spid="_x0000_s5040" style="position:absolute;left:835;top:88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Eb8cA&#10;AADdAAAADwAAAGRycy9kb3ducmV2LnhtbESPQWsCMRSE7wX/Q3hCbzVRrKyrUWqh4EWotod6e26e&#10;u4ubl22S6tZf3whCj8PMfMPMl51txJl8qB1rGA4UCOLCmZpLDZ8fb08ZiBCRDTaOScMvBVgueg9z&#10;zI278JbOu1iKBOGQo4YqxjaXMhQVWQwD1xIn7+i8xZikL6XxeElw28iRUhNpsea0UGFLrxUVp92P&#10;1bCaZqvv9zFvrtvDnvZfh9PzyCutH/vdywxEpC7+h+/ttdEwVtkE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SxG/HAAAA3QAAAA8AAAAAAAAAAAAAAAAAmAIAAGRy&#10;cy9kb3ducmV2LnhtbFBLBQYAAAAABAAEAPUAAACMAwAAAAA=&#10;" fillcolor="black" stroked="f"/>
                  <v:rect id="Rectangle 4026" o:spid="_x0000_s5041" style="position:absolute;left:835;top:87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h9MgA&#10;AADdAAAADwAAAGRycy9kb3ducmV2LnhtbESPQUvDQBSE74L/YXmCN7NrqZrGbIstCF4EWz20t9fs&#10;MwnJvk131zb6692C4HGYmW+YcjHaXhzJh9axhttMgSCunGm51vDx/nyTgwgR2WDvmDR8U4DF/PKi&#10;xMK4E6/puIm1SBAOBWpoYhwKKUPVkMWQuYE4eZ/OW4xJ+loaj6cEt72cKHUvLbacFhocaNVQ1W2+&#10;rIblLF8e3qb8+rPe72i33Xd3E6+0vr4anx5BRBrjf/iv/WI0TFX+AOc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HmH0yAAAAN0AAAAPAAAAAAAAAAAAAAAAAJgCAABk&#10;cnMvZG93bnJldi54bWxQSwUGAAAAAAQABAD1AAAAjQMAAAAA&#10;" fillcolor="black" stroked="f"/>
                  <v:rect id="Rectangle 4027" o:spid="_x0000_s5042" style="position:absolute;left:835;top:872;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H1hsQA&#10;AADdAAAADwAAAGRycy9kb3ducmV2LnhtbERPy2oCMRTdC/2HcAvdaVJRmU6NUguFbgRfi7q7Tm5n&#10;Bic30yTV0a83C8Hl4byn88424kQ+1I41vA4UCOLCmZpLDbvtVz8DESKywcYxabhQgPnsqTfF3Lgz&#10;r+m0iaVIIRxy1FDF2OZShqIii2HgWuLE/TpvMSboS2k8nlO4beRQqYm0WHNqqLClz4qK4+bfali8&#10;ZYu/1YiX1/VhT/ufw3E89Errl+fu4x1EpC4+xHf3t9EwUlmam96kJ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9YbEAAAA3QAAAA8AAAAAAAAAAAAAAAAAmAIAAGRycy9k&#10;b3ducmV2LnhtbFBLBQYAAAAABAAEAPUAAACJAwAAAAA=&#10;" fillcolor="black" stroked="f"/>
                  <v:rect id="Rectangle 4028" o:spid="_x0000_s5043" style="position:absolute;left:835;top:86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QHccA&#10;AADdAAAADwAAAGRycy9kb3ducmV2LnhtbESPQWsCMRSE74X+h/CE3mqiaFlXo9RCoRdBrQe9PTfP&#10;3cXNyzZJddtf3whCj8PMfMPMFp1txIV8qB1rGPQVCOLCmZpLDbvP9+cMRIjIBhvHpOGHAizmjw8z&#10;zI278oYu21iKBOGQo4YqxjaXMhQVWQx91xIn7+S8xZikL6XxeE1w28ihUi/SYs1pocKW3ioqzttv&#10;q2E5yZZf6xGvfjfHAx32x/N46JXWT73udQoiUhf/w/f2h9EwUtkEbm/S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NUB3HAAAA3QAAAA8AAAAAAAAAAAAAAAAAmAIAAGRy&#10;cy9kb3ducmV2LnhtbFBLBQYAAAAABAAEAPUAAACMAwAAAAA=&#10;" fillcolor="black" stroked="f"/>
                  <v:rect id="Rectangle 4029" o:spid="_x0000_s5044" style="position:absolute;left:835;top:8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vXcQA&#10;AADdAAAADwAAAGRycy9kb3ducmV2LnhtbERPy2oCMRTdC/5DuIXuNKlY0dEoWih0U/DRRd1dJ9eZ&#10;wcnNNEl19OvNQnB5OO/ZorW1OJMPlWMNb30Fgjh3puJCw8/uszcGESKywdoxabhSgMW825lhZtyF&#10;N3TexkKkEA4ZaihjbDIpQ16SxdB3DXHijs5bjAn6QhqPlxRuazlQaiQtVpwaSmzoo6T8tP23GlaT&#10;8epvPeTv2+awp/3v4fQ+8Err15d2OQURqY1P8cP9ZTQM1STtT2/S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b13EAAAA3QAAAA8AAAAAAAAAAAAAAAAAmAIAAGRycy9k&#10;b3ducmV2LnhtbFBLBQYAAAAABAAEAPUAAACJAwAAAAA=&#10;" fillcolor="black" stroked="f"/>
                  <v:rect id="Rectangle 4030" o:spid="_x0000_s5045" style="position:absolute;left:835;top:859;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KxscA&#10;AADdAAAADwAAAGRycy9kb3ducmV2LnhtbESPQWsCMRSE7wX/Q3gFb91EUdGtUbQg9CJU20O9PTev&#10;u4ubl22S6ra/3hQEj8PMfMPMl51txJl8qB1rGGQKBHHhTM2lho/3zdMURIjIBhvHpOGXAiwXvYc5&#10;5sZdeEfnfSxFgnDIUUMVY5tLGYqKLIbMtcTJ+3LeYkzSl9J4vCS4beRQqYm0WHNaqLCll4qK0/7H&#10;aljPpuvvtxFv/3bHAx0+j6fx0Cut+4/d6hlEpC7ew7f2q9EwUrMB/L9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ysbHAAAA3QAAAA8AAAAAAAAAAAAAAAAAmAIAAGRy&#10;cy9kb3ducmV2LnhtbFBLBQYAAAAABAAEAPUAAACMAwAAAAA=&#10;" fillcolor="black" stroked="f"/>
                  <v:rect id="Rectangle 4031" o:spid="_x0000_s5046" style="position:absolute;left:835;top:85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UsccA&#10;AADdAAAADwAAAGRycy9kb3ducmV2LnhtbESPQWsCMRSE70L/Q3hCb5q42KKrUWqh4KVQrQe9PTfP&#10;3cXNyzaJuu2vbwpCj8PMfMPMl51txJV8qB1rGA0VCOLCmZpLDbvPt8EERIjIBhvHpOGbAiwXD705&#10;5sbdeEPXbSxFgnDIUUMVY5tLGYqKLIaha4mTd3LeYkzSl9J4vCW4bWSm1LO0WHNaqLCl14qK8/Zi&#10;Naymk9XXx5jffzbHAx32x/NT5pXWj/3uZQYiUhf/w/f22mgYq2kG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wVLHHAAAA3QAAAA8AAAAAAAAAAAAAAAAAmAIAAGRy&#10;cy9kb3ducmV2LnhtbFBLBQYAAAAABAAEAPUAAACMAwAAAAA=&#10;" fillcolor="black" stroked="f"/>
                  <v:rect id="Rectangle 4032" o:spid="_x0000_s5047" style="position:absolute;left:835;top:85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xKscA&#10;AADdAAAADwAAAGRycy9kb3ducmV2LnhtbESPT2sCMRTE70K/Q3iCN038V3Q1Si0UeilU60Fvz81z&#10;d3Hzsk1S3fbTNwWhx2FmfsMs162txZV8qBxrGA4UCOLcmYoLDfuPl/4MRIjIBmvHpOGbAqxXD50l&#10;ZsbdeEvXXSxEgnDIUEMZY5NJGfKSLIaBa4iTd3beYkzSF9J4vCW4reVIqUdpseK0UGJDzyXll92X&#10;1bCZzzaf7xN++9mejnQ8nC7TkVda97rt0wJEpDb+h+/tV6NhouZj+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88SrHAAAA3QAAAA8AAAAAAAAAAAAAAAAAmAIAAGRy&#10;cy9kb3ducmV2LnhtbFBLBQYAAAAABAAEAPUAAACMAwAAAAA=&#10;" fillcolor="black" stroked="f"/>
                  <v:rect id="Rectangle 4033" o:spid="_x0000_s5048" style="position:absolute;left:835;top:84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pXscA&#10;AADdAAAADwAAAGRycy9kb3ducmV2LnhtbESPQWsCMRSE70L/Q3hCb5oo26KrUWqh4KVQrQe9PTfP&#10;3cXNyzaJuu2vbwpCj8PMfMPMl51txJV8qB1rGA0VCOLCmZpLDbvPt8EERIjIBhvHpOGbAiwXD705&#10;5sbdeEPXbSxFgnDIUUMVY5tLGYqKLIaha4mTd3LeYkzSl9J4vCW4beRYqWdpsea0UGFLrxUV5+3F&#10;alhNJ6uvj4zffzbHAx32x/PT2CutH/vdywxEpC7+h+/ttdGQqWkG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aV7HAAAA3QAAAA8AAAAAAAAAAAAAAAAAmAIAAGRy&#10;cy9kb3ducmV2LnhtbFBLBQYAAAAABAAEAPUAAACMAwAAAAA=&#10;" fillcolor="black" stroked="f"/>
                  <v:rect id="Rectangle 4034" o:spid="_x0000_s5049" style="position:absolute;left:835;top:843;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MxccA&#10;AADdAAAADwAAAGRycy9kb3ducmV2LnhtbESPQWsCMRSE74X+h/AKvXWTiopujaKC0Euh2h7q7bl5&#10;3V3cvKxJqqu/3hQEj8PMfMNMZp1txJF8qB1reM0UCOLCmZpLDd9fq5cRiBCRDTaOScOZAsymjw8T&#10;zI078ZqOm1iKBOGQo4YqxjaXMhQVWQyZa4mT9+u8xZikL6XxeEpw28ieUkNpsea0UGFLy4qK/ebP&#10;aliMR4vDZ58/LuvdlrY/u/2g55XWz0/d/A1EpC7ew7f2u9HQV+MB/L9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ZzMXHAAAA3QAAAA8AAAAAAAAAAAAAAAAAmAIAAGRy&#10;cy9kb3ducmV2LnhtbFBLBQYAAAAABAAEAPUAAACMAwAAAAA=&#10;" fillcolor="black" stroked="f"/>
                  <v:rect id="Rectangle 4035" o:spid="_x0000_s5050" style="position:absolute;left:835;top:83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SsscA&#10;AADdAAAADwAAAGRycy9kb3ducmV2LnhtbESPQWsCMRSE74X+h/AKvXWTiopujaKC0EtBbQ/19ty8&#10;7i5uXtYk1bW/3hQEj8PMfMNMZp1txIl8qB1reM0UCOLCmZpLDV+fq5cRiBCRDTaOScOFAsymjw8T&#10;zI0784ZO21iKBOGQo4YqxjaXMhQVWQyZa4mT9+O8xZikL6XxeE5w28ieUkNpsea0UGFLy4qKw/bX&#10;aliMR4vjus8ff5v9jnbf+8Og55XWz0/d/A1EpC7ew7f2u9HQV+Mh/L9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LUrLHAAAA3QAAAA8AAAAAAAAAAAAAAAAAmAIAAGRy&#10;cy9kb3ducmV2LnhtbFBLBQYAAAAABAAEAPUAAACMAwAAAAA=&#10;" fillcolor="black" stroked="f"/>
                  <v:rect id="Rectangle 4036" o:spid="_x0000_s5051" style="position:absolute;left:835;top:83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3KccA&#10;AADdAAAADwAAAGRycy9kb3ducmV2LnhtbESPQWsCMRSE74X+h/CE3mqiqNXVKLVQ6EWo1oPenpvn&#10;7uLmZZukuvrrm4LQ4zAz3zCzRWtrcSYfKscael0Fgjh3puJCw/br/XkMIkRkg7Vj0nClAIv548MM&#10;M+MuvKbzJhYiQThkqKGMscmkDHlJFkPXNcTJOzpvMSbpC2k8XhLc1rKv1EharDgtlNjQW0n5afNj&#10;NSwn4+X354BXt/VhT/vd4TTse6X1U6d9nYKI1Mb/8L39YTQM1OQF/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9ynHAAAA3QAAAA8AAAAAAAAAAAAAAAAAmAIAAGRy&#10;cy9kb3ducmV2LnhtbFBLBQYAAAAABAAEAPUAAACMAwAAAAA=&#10;" fillcolor="black" stroked="f"/>
                  <v:rect id="Rectangle 4037" o:spid="_x0000_s5052" style="position:absolute;left:835;top:83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jW8QA&#10;AADdAAAADwAAAGRycy9kb3ducmV2LnhtbERPy2oCMRTdC/5DuIXuNKlY0dEoWih0U/DRRd1dJ9eZ&#10;wcnNNEl19OvNQnB5OO/ZorW1OJMPlWMNb30Fgjh3puJCw8/uszcGESKywdoxabhSgMW825lhZtyF&#10;N3TexkKkEA4ZaihjbDIpQ16SxdB3DXHijs5bjAn6QhqPlxRuazlQaiQtVpwaSmzoo6T8tP23GlaT&#10;8epvPeTv2+awp/3v4fQ+8Err15d2OQURqY1P8cP9ZTQM1STNTW/S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YY1vEAAAA3QAAAA8AAAAAAAAAAAAAAAAAmAIAAGRycy9k&#10;b3ducmV2LnhtbFBLBQYAAAAABAAEAPUAAACJAwAAAAA=&#10;" fillcolor="black" stroked="f"/>
                  <v:rect id="Rectangle 4038" o:spid="_x0000_s5053" style="position:absolute;left:835;top:82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GwMcA&#10;AADdAAAADwAAAGRycy9kb3ducmV2LnhtbESPQWsCMRSE7wX/Q3gFbzWp2OKuRtGC0Euhag/19tw8&#10;dxc3L9sk1dVf3xQEj8PMfMNM551txIl8qB1reB4oEMSFMzWXGr62q6cxiBCRDTaOScOFAsxnvYcp&#10;5sadeU2nTSxFgnDIUUMVY5tLGYqKLIaBa4mTd3DeYkzSl9J4PCe4beRQqVdpsea0UGFLbxUVx82v&#10;1bDMxsufzxF/XNf7He2+98eXoVda9x+7xQREpC7ew7f2u9EwUlkG/2/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UxsDHAAAA3QAAAA8AAAAAAAAAAAAAAAAAmAIAAGRy&#10;cy9kb3ducmV2LnhtbFBLBQYAAAAABAAEAPUAAACMAwAAAAA=&#10;" fillcolor="black" stroked="f"/>
                  <v:rect id="Rectangle 4039" o:spid="_x0000_s5054" style="position:absolute;left:835;top:822;width:4;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X1R8QA&#10;AADdAAAADwAAAGRycy9kb3ducmV2LnhtbERPz2vCMBS+D/wfwhvsNhNFh9amosJgF2G6Hebt2by1&#10;xealJplW//rlMNjx4/udL3vbigv50DjWMBoqEMSlMw1XGj4/Xp9nIEJENtg6Jg03CrAsBg85ZsZd&#10;eUeXfaxECuGQoYY6xi6TMpQ1WQxD1xEn7tt5izFBX0nj8ZrCbSvHSr1Iiw2nhho72tRUnvY/VsN6&#10;Pluf3ye8ve+OBzp8HU/TsVdaPz32qwWISH38F/+534yGyUil/el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F9UfEAAAA3QAAAA8AAAAAAAAAAAAAAAAAmAIAAGRycy9k&#10;b3ducmV2LnhtbFBLBQYAAAAABAAEAPUAAACJAwAAAAA=&#10;" fillcolor="black" stroked="f"/>
                  <v:rect id="Rectangle 4040" o:spid="_x0000_s5055" style="position:absolute;left:835;top:818;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Q3McA&#10;AADdAAAADwAAAGRycy9kb3ducmV2LnhtbESPQWsCMRSE70L/Q3iF3jRZ0aKrUWqh4EVQ20O9PTev&#10;u4ubl20Sddtf3whCj8PMfMPMl51txIV8qB1ryAYKBHHhTM2lho/3t/4ERIjIBhvHpOGHAiwXD705&#10;5sZdeUeXfSxFgnDIUUMVY5tLGYqKLIaBa4mT9+W8xZikL6XxeE1w28ihUs/SYs1pocKWXisqTvuz&#10;1bCaTlbf2xFvfnfHAx0+j6fx0Cutnx67lxmISF38D9/ba6NhlKk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JUNzHAAAA3QAAAA8AAAAAAAAAAAAAAAAAmAIAAGRy&#10;cy9kb3ducmV2LnhtbFBLBQYAAAAABAAEAPUAAACMAwAAAAA=&#10;" fillcolor="black" stroked="f"/>
                  <v:rect id="Rectangle 4041" o:spid="_x0000_s5056" style="position:absolute;left:835;top:81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Oq8cA&#10;AADdAAAADwAAAGRycy9kb3ducmV2LnhtbESPQWsCMRSE70L/Q3iF3jRx0aKrUWqh4EVQ20O9PTev&#10;u4ubl20Sddtf3whCj8PMfMPMl51txIV8qB1rGA4UCOLCmZpLDR/vb/0JiBCRDTaOScMPBVguHnpz&#10;zI278o4u+1iKBOGQo4YqxjaXMhQVWQwD1xIn78t5izFJX0rj8ZrgtpGZUs/SYs1pocKWXisqTvuz&#10;1bCaTlbf2xFvfnfHAx0+j6dx5pXWT4/dywxEpC7+h+/ttdEwGqo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bzqvHAAAA3QAAAA8AAAAAAAAAAAAAAAAAmAIAAGRy&#10;cy9kb3ducmV2LnhtbFBLBQYAAAAABAAEAPUAAACMAwAAAAA=&#10;" fillcolor="black" stroked="f"/>
                  <v:rect id="Rectangle 4042" o:spid="_x0000_s5057" style="position:absolute;left:835;top:810;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drMMcA&#10;AADdAAAADwAAAGRycy9kb3ducmV2LnhtbESPT2sCMRTE7wW/Q3iCt5r4p2K3RtFCoRehag/19tw8&#10;dxc3L9sk1a2fvhEKHoeZ+Q0zW7S2FmfyoXKsYdBXIIhzZyouNHzu3h6nIEJENlg7Jg2/FGAx7zzM&#10;MDPuwhs6b2MhEoRDhhrKGJtMypCXZDH0XUOcvKPzFmOSvpDG4yXBbS2HSk2kxYrTQokNvZaUn7Y/&#10;VsPqebr6/hjz+ro57Gn/dTg9Db3Sutdtly8gIrXxHv5vvxsN44Eawe1Ne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XazDHAAAA3QAAAA8AAAAAAAAAAAAAAAAAmAIAAGRy&#10;cy9kb3ducmV2LnhtbFBLBQYAAAAABAAEAPUAAACMAwAAAAA=&#10;" fillcolor="black" stroked="f"/>
                  <v:rect id="Rectangle 4043" o:spid="_x0000_s5058" style="position:absolute;left:835;top:806;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zRMcA&#10;AADdAAAADwAAAGRycy9kb3ducmV2LnhtbESPQWsCMRSE70L/Q3iF3jRR1qKrUWqh4EVQ20O9PTev&#10;u4ubl20Sddtf3whCj8PMfMPMl51txIV8qB1rGA4UCOLCmZpLDR/vb/0JiBCRDTaOScMPBVguHnpz&#10;zI278o4u+1iKBOGQo4YqxjaXMhQVWQwD1xIn78t5izFJX0rj8ZrgtpEjpZ6lxZrTQoUtvVZUnPZn&#10;q2E1nay+txlvfnfHAx0+j6fxyCutnx67lxmISF38D9/ba6MhG6oM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80THAAAA3QAAAA8AAAAAAAAAAAAAAAAAmAIAAGRy&#10;cy9kb3ducmV2LnhtbFBLBQYAAAAABAAEAPUAAACMAwAAAAA=&#10;" fillcolor="black" stroked="f"/>
                  <v:rect id="Rectangle 4044" o:spid="_x0000_s5059" style="position:absolute;left:835;top:69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JW38cA&#10;AADdAAAADwAAAGRycy9kb3ducmV2LnhtbESPT2sCMRTE74V+h/AKvXUTRYtdjaKFQi8F/x3q7bl5&#10;7i5uXtYk1W0/fSMIHoeZ+Q0zmXW2EWfyoXasoZcpEMSFMzWXGrabj5cRiBCRDTaOScMvBZhNHx8m&#10;mBt34RWd17EUCcIhRw1VjG0uZSgqshgy1xIn7+C8xZikL6XxeElw28i+Uq/SYs1pocKW3isqjusf&#10;q2HxNlqclgP++lvtd7T73h+Hfa+0fn7q5mMQkbp4D9/an0bDoKeGcH2Tno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yVt/HAAAA3QAAAA8AAAAAAAAAAAAAAAAAmAIAAGRy&#10;cy9kb3ducmV2LnhtbFBLBQYAAAAABAAEAPUAAACMAwAAAAA=&#10;" fillcolor="black" stroked="f"/>
                  <v:rect id="Rectangle 4045" o:spid="_x0000_s5060" style="position:absolute;left:835;top:695;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DIqMcA&#10;AADdAAAADwAAAGRycy9kb3ducmV2LnhtbESPT2sCMRTE74V+h/AKvXUTxYpdjaKFQi+F+udQb8/N&#10;c3dx87ImqW799I0geBxm5jfMZNbZRpzIh9qxhl6mQBAXztRcatisP15GIEJENtg4Jg1/FGA2fXyY&#10;YG7cmZd0WsVSJAiHHDVUMba5lKGoyGLIXEucvL3zFmOSvpTG4znBbSP7Sg2lxZrTQoUtvVdUHFa/&#10;VsPibbQ4fg/467LcbWn7szu89r3S+vmpm49BROriPXxrfxoNg54awvVNeg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gyKjHAAAA3QAAAA8AAAAAAAAAAAAAAAAAmAIAAGRy&#10;cy9kb3ducmV2LnhtbFBLBQYAAAAABAAEAPUAAACMAwAAAAA=&#10;" fillcolor="black" stroked="f"/>
                  <v:rect id="Rectangle 4046" o:spid="_x0000_s5061" style="position:absolute;left:835;top:69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tM8cA&#10;AADdAAAADwAAAGRycy9kb3ducmV2LnhtbESPQWsCMRSE7wX/Q3iF3mqiqNXVKFoo9CJU60Fvz83r&#10;7uLmZZukuvrrm4LQ4zAz3zCzRWtrcSYfKscael0Fgjh3puJCw+7z7XkMIkRkg7Vj0nClAIt552GG&#10;mXEX3tB5GwuRIBwy1FDG2GRShrwki6HrGuLkfTlvMSbpC2k8XhLc1rKv1EharDgtlNjQa0n5aftj&#10;Nawm49X3x4DXt83xQIf98TTse6X102O7nIKI1Mb/8L39bjQMeuoF/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sbTPHAAAA3QAAAA8AAAAAAAAAAAAAAAAAmAIAAGRy&#10;cy9kb3ducmV2LnhtbFBLBQYAAAAABAAEAPUAAACMAwAAAAA=&#10;" fillcolor="black" stroked="f"/>
                </v:group>
                <v:rect id="Rectangle 4047" o:spid="_x0000_s5062" style="position:absolute;left:4619;top:380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5QcQA&#10;AADdAAAADwAAAGRycy9kb3ducmV2LnhtbERPz2vCMBS+D/wfwhvsNhNFh9amosJgF2G6Hebt2by1&#10;xealJplW//rlMNjx4/udL3vbigv50DjWMBoqEMSlMw1XGj4/Xp9nIEJENtg6Jg03CrAsBg85ZsZd&#10;eUeXfaxECuGQoYY6xi6TMpQ1WQxD1xEn7tt5izFBX0nj8ZrCbSvHSr1Iiw2nhho72tRUnvY/VsN6&#10;Pluf3ye8ve+OBzp8HU/TsVdaPz32qwWISH38F/+534yGyUiluelNe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UHEAAAA3QAAAA8AAAAAAAAAAAAAAAAAmAIAAGRycy9k&#10;b3ducmV2LnhtbFBLBQYAAAAABAAEAPUAAACJAwAAAAA=&#10;" fillcolor="black" stroked="f"/>
                <v:rect id="Rectangle 4048" o:spid="_x0000_s5063" style="position:absolute;left:4619;top:377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c2scA&#10;AADdAAAADwAAAGRycy9kb3ducmV2LnhtbESPQWsCMRSE7wX/Q3gFb91EUdGtUbQg9CJU20O9PTev&#10;u4ubl22S6ra/3hQEj8PMfMPMl51txJl8qB1rGGQKBHHhTM2lho/3zdMURIjIBhvHpOGXAiwXvYc5&#10;5sZdeEfnfSxFgnDIUUMVY5tLGYqKLIbMtcTJ+3LeYkzSl9J4vCS4beRQqYm0WHNaqLCll4qK0/7H&#10;aljPpuvvtxFv/3bHAx0+j6fx0Cut+4/d6hlEpC7ew7f2q9EwGqgZ/L9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NrHAAAA3QAAAA8AAAAAAAAAAAAAAAAAmAIAAGRy&#10;cy9kb3ducmV2LnhtbFBLBQYAAAAABAAEAPUAAACMAwAAAAA=&#10;" fillcolor="black" stroked="f"/>
                <v:rect id="Rectangle 4049" o:spid="_x0000_s5064" style="position:absolute;left:4619;top:3750;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jmsQA&#10;AADdAAAADwAAAGRycy9kb3ducmV2LnhtbERPy2rCQBTdF/oPwxW6q5OIlRgdpQoFNwUfXdTdNXNN&#10;gpk7cWbUtF/vLASXh/OezjvTiCs5X1tWkPYTEMSF1TWXCn52X+8ZCB+QNTaWScEfeZjPXl+mmGt7&#10;4w1dt6EUMYR9jgqqENpcSl9UZND3bUscuaN1BkOErpTa4S2Gm0YOkmQkDdYcGypsaVlRcdpejILF&#10;OFuc10P+/t8c9rT/PZw+Bi5R6q3XfU5ABOrCU/xwr7SCYZrG/fF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cY5rEAAAA3QAAAA8AAAAAAAAAAAAAAAAAmAIAAGRycy9k&#10;b3ducmV2LnhtbFBLBQYAAAAABAAEAPUAAACJAwAAAAA=&#10;" fillcolor="black" stroked="f"/>
                <v:rect id="Rectangle 4050" o:spid="_x0000_s5065" style="position:absolute;left:4619;top:372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GAccA&#10;AADdAAAADwAAAGRycy9kb3ducmV2LnhtbESPT2sCMRTE70K/Q3iF3jS7okVXo9RCwYvgv4PenpvX&#10;3cXNyzaJuu2nbwTB4zAzv2Gm89bU4krOV5YVpL0EBHFudcWFgv3uqzsC4QOyxtoyKfglD/PZS2eK&#10;mbY33tB1GwoRIewzVFCG0GRS+rwkg75nG+LofVtnMETpCqkd3iLc1LKfJO/SYMVxocSGPkvKz9uL&#10;UbAYjxY/6wGv/janIx0Pp/Ow7xKl3l7bjwmIQG14hh/tpVYwSNMU7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QxgHHAAAA3QAAAA8AAAAAAAAAAAAAAAAAmAIAAGRy&#10;cy9kb3ducmV2LnhtbFBLBQYAAAAABAAEAPUAAACMAwAAAAA=&#10;" fillcolor="black" stroked="f"/>
                <v:rect id="Rectangle 4051" o:spid="_x0000_s5066" style="position:absolute;left:4619;top:370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YdscA&#10;AADdAAAADwAAAGRycy9kb3ducmV2LnhtbESPT2vCQBTE74LfYXmF3nSTYItGV9FCoZeCf3qot2f2&#10;NQlm36a7W41++q4geBxm5jfMbNGZRpzI+dqygnSYgCAurK65VPC1ex+MQfiArLGxTAou5GEx7/dm&#10;mGt75g2dtqEUEcI+RwVVCG0upS8qMuiHtiWO3o91BkOUrpTa4TnCTSOzJHmVBmuOCxW29FZRcdz+&#10;GQWryXj1ux7x53Vz2NP++3B8yVyi1PNTt5yCCNSFR/je/tAKRmma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CWHbHAAAA3QAAAA8AAAAAAAAAAAAAAAAAmAIAAGRy&#10;cy9kb3ducmV2LnhtbFBLBQYAAAAABAAEAPUAAACMAwAAAAA=&#10;" fillcolor="black" stroked="f"/>
                <v:rect id="Rectangle 4052" o:spid="_x0000_s5067" style="position:absolute;left:4619;top:368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97ccA&#10;AADdAAAADwAAAGRycy9kb3ducmV2LnhtbESPQWsCMRSE74L/ITyhN82utUVXo2hB6EWotod6e26e&#10;u4ubl20Sdeuvb4SCx2FmvmFmi9bU4kLOV5YVpIMEBHFudcWFgq/PdX8MwgdkjbVlUvBLHhbzbmeG&#10;mbZX3tJlFwoRIewzVFCG0GRS+rwkg35gG+LoHa0zGKJ0hdQOrxFuajlMkldpsOK4UGJDbyXlp93Z&#10;KFhNxqufjxFvbtvDnvbfh9PL0CVKPfXa5RREoDY8wv/td61glK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O/e3HAAAA3QAAAA8AAAAAAAAAAAAAAAAAmAIAAGRy&#10;cy9kb3ducmV2LnhtbFBLBQYAAAAABAAEAPUAAACMAwAAAAA=&#10;" fillcolor="black" stroked="f"/>
                <v:rect id="Rectangle 4053" o:spid="_x0000_s5068" style="position:absolute;left:4619;top:3661;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lmccA&#10;AADdAAAADwAAAGRycy9kb3ducmV2LnhtbESPT2vCQBTE74LfYXmF3nQTSYtGV9FCoZeCf3qot2f2&#10;NQlm36a7W41++q4geBxm5jfMbNGZRpzI+dqygnSYgCAurK65VPC1ex+MQfiArLGxTAou5GEx7/dm&#10;mGt75g2dtqEUEcI+RwVVCG0upS8qMuiHtiWO3o91BkOUrpTa4TnCTSNHSfIqDdYcFyps6a2i4rj9&#10;MwpWk/Hqd53x53Vz2NP++3B8GblEqeenbjkFEagLj/C9/aEVZGma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nZZnHAAAA3QAAAA8AAAAAAAAAAAAAAAAAmAIAAGRy&#10;cy9kb3ducmV2LnhtbFBLBQYAAAAABAAEAPUAAACMAwAAAAA=&#10;" fillcolor="black" stroked="f"/>
                <v:rect id="Rectangle 4054" o:spid="_x0000_s5069" style="position:absolute;left:4619;top:363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AAscA&#10;AADdAAAADwAAAGRycy9kb3ducmV2LnhtbESPT2sCMRTE7wW/Q3hCbzW7okVXo2ih0EvBfwe9PTfP&#10;3cXNy5qkuvrpG6HQ4zAzv2Gm89bU4krOV5YVpL0EBHFudcWFgt32820EwgdkjbVlUnAnD/NZ52WK&#10;mbY3XtN1EwoRIewzVFCG0GRS+rwkg75nG+LonawzGKJ0hdQObxFuatlPkndpsOK4UGJDHyXl582P&#10;UbAcj5aX1YC/H+vjgQ7743nYd4lSr912MQERqA3/4b/2l1YwSNMhP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rwALHAAAA3QAAAA8AAAAAAAAAAAAAAAAAmAIAAGRy&#10;cy9kb3ducmV2LnhtbFBLBQYAAAAABAAEAPUAAACMAwAAAAA=&#10;" fillcolor="black" stroked="f"/>
                <v:rect id="Rectangle 4055" o:spid="_x0000_s5070" style="position:absolute;left:4619;top:361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ledccA&#10;AADdAAAADwAAAGRycy9kb3ducmV2LnhtbESPT2sCMRTE7wW/Q3hCbzW7YkVXo2ih0EvBfwe9PTfP&#10;3cXNy5qkuvXTG6HQ4zAzv2Gm89bU4krOV5YVpL0EBHFudcWFgt32820EwgdkjbVlUvBLHuazzssU&#10;M21vvKbrJhQiQthnqKAMocmk9HlJBn3PNsTRO1lnMETpCqkd3iLc1LKfJENpsOK4UGJDHyXl582P&#10;UbAcj5aX1YC/7+vjgQ774/m97xKlXrvtYgIiUBv+w3/tL61gkKZD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5XnXHAAAA3QAAAA8AAAAAAAAAAAAAAAAAmAIAAGRy&#10;cy9kb3ducmV2LnhtbFBLBQYAAAAABAAEAPUAAACMAwAAAAA=&#10;" fillcolor="black" stroked="f"/>
                <v:rect id="Rectangle 4056" o:spid="_x0000_s5071" style="position:absolute;left:4619;top:359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77scA&#10;AADdAAAADwAAAGRycy9kb3ducmV2LnhtbESPQWvCQBSE7wX/w/KE3ppNxLYaXUWFQi9CtT3U2zP7&#10;TILZt3F3q6m/visUPA4z8w0znXemEWdyvrasIEtSEMSF1TWXCr4+355GIHxA1thYJgW/5GE+6z1M&#10;Mdf2whs6b0MpIoR9jgqqENpcSl9UZNAntiWO3sE6gyFKV0rt8BLhppGDNH2RBmuOCxW2tKqoOG5/&#10;jILleLQ8fQx5fd3sd7T73h+fBy5V6rHfLSYgAnXhHv5vv2sFwyx7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1++7HAAAA3QAAAA8AAAAAAAAAAAAAAAAAmAIAAGRy&#10;cy9kb3ducmV2LnhtbFBLBQYAAAAABAAEAPUAAACMAwAAAAA=&#10;" fillcolor="black" stroked="f"/>
                <v:rect id="Rectangle 4057" o:spid="_x0000_s5072" style="position:absolute;left:4619;top:357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vnMQA&#10;AADdAAAADwAAAGRycy9kb3ducmV2LnhtbERPy2rCQBTdF/oPwxW6q5OIlRgdpQoFNwUfXdTdNXNN&#10;gpk7cWbUtF/vLASXh/OezjvTiCs5X1tWkPYTEMSF1TWXCn52X+8ZCB+QNTaWScEfeZjPXl+mmGt7&#10;4w1dt6EUMYR9jgqqENpcSl9UZND3bUscuaN1BkOErpTa4S2Gm0YOkmQkDdYcGypsaVlRcdpejILF&#10;OFuc10P+/t8c9rT/PZw+Bi5R6q3XfU5ABOrCU/xwr7SCYZrGufF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b5zEAAAA3QAAAA8AAAAAAAAAAAAAAAAAmAIAAGRycy9k&#10;b3ducmV2LnhtbFBLBQYAAAAABAAEAPUAAACJAwAAAAA=&#10;" fillcolor="black" stroked="f"/>
                <v:rect id="Rectangle 4058" o:spid="_x0000_s5073" style="position:absolute;left:4619;top:3545;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KB8cA&#10;AADdAAAADwAAAGRycy9kb3ducmV2LnhtbESPQWsCMRSE70L/Q3iCN82u2KKrUWpB8FJQ24Penpvn&#10;7uLmZZtEXf31jVDocZiZb5jZojW1uJLzlWUF6SABQZxbXXGh4Ptr1R+D8AFZY22ZFNzJw2L+0plh&#10;pu2Nt3TdhUJECPsMFZQhNJmUPi/JoB/Yhjh6J+sMhihdIbXDW4SbWg6T5E0arDgulNjQR0n5eXcx&#10;CpaT8fJnM+LPx/Z4oMP+eH4dukSpXrd9n4II1Ib/8F97rRWM0nQC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ygfHAAAA3QAAAA8AAAAAAAAAAAAAAAAAmAIAAGRy&#10;cy9kb3ducmV2LnhtbFBLBQYAAAAABAAEAPUAAACMAwAAAAA=&#10;" fillcolor="black" stroked="f"/>
                <v:rect id="Rectangle 4059" o:spid="_x0000_s5074" style="position:absolute;left:4619;top:352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pJ8UA&#10;AADdAAAADwAAAGRycy9kb3ducmV2LnhtbERPy2rCQBTdC/2H4Ra604lBxaYZpRYKbgQfXdTdTeY2&#10;CWbupDOjpv16ZyG4PJx3vuxNKy7kfGNZwXiUgCAurW64UvB1+BzOQfiArLG1TAr+yMNy8TTIMdP2&#10;yju67EMlYgj7DBXUIXSZlL6syaAf2Y44cj/WGQwRukpqh9cYblqZJslMGmw4NtTY0UdN5Wl/NgpW&#10;r/PV73bCm/9dcaTjd3Gapi5R6uW5f38DEagPD/HdvdYKJuM07o9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KknxQAAAN0AAAAPAAAAAAAAAAAAAAAAAJgCAABkcnMv&#10;ZG93bnJldi54bWxQSwUGAAAAAAQABAD1AAAAigMAAAAA&#10;" fillcolor="black" stroked="f"/>
                <v:rect id="Rectangle 4060" o:spid="_x0000_s5075" style="position:absolute;left:4619;top:350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vMcA&#10;AADdAAAADwAAAGRycy9kb3ducmV2LnhtbESPT2vCQBTE74LfYXmF3nSTYItGV9FCoZeCf3qot2f2&#10;NQlm36a7W41++q4geBxm5jfMbNGZRpzI+dqygnSYgCAurK65VPC1ex+MQfiArLGxTAou5GEx7/dm&#10;mGt75g2dtqEUEcI+RwVVCG0upS8qMuiHtiWO3o91BkOUrpTa4TnCTSOzJHmVBmuOCxW29FZRcdz+&#10;GQWryXj1ux7x53Vz2NP++3B8yVyi1PNTt5yCCNSFR/je/tAKRmmW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8DLzHAAAA3QAAAA8AAAAAAAAAAAAAAAAAmAIAAGRy&#10;cy9kb3ducmV2LnhtbFBLBQYAAAAABAAEAPUAAACMAwAAAAA=&#10;" fillcolor="black" stroked="f"/>
                <v:rect id="Rectangle 4061" o:spid="_x0000_s5076" style="position:absolute;left:4619;top:347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y8YA&#10;AADdAAAADwAAAGRycy9kb3ducmV2LnhtbESPQWsCMRSE74L/IbxCb5p10aKrUbRQ8CKo9aC35+Z1&#10;d3Hzsk2ibvvrG0HocZiZb5jZojW1uJHzlWUFg34Cgji3uuJCweHzozcG4QOyxtoyKfghD4t5tzPD&#10;TNs77+i2D4WIEPYZKihDaDIpfV6SQd+3DXH0vqwzGKJ0hdQO7xFuapkmyZs0WHFcKLGh95Lyy/5q&#10;FKwm49X3dsib3935RKfj+TJKXaLU60u7nIII1Ib/8LO91gqGgzSF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Sy8YAAADdAAAADwAAAAAAAAAAAAAAAACYAgAAZHJz&#10;L2Rvd25yZXYueG1sUEsFBgAAAAAEAAQA9QAAAIsDAAAAAA==&#10;" fillcolor="black" stroked="f"/>
                <v:rect id="Rectangle 4062" o:spid="_x0000_s5077" style="position:absolute;left:4619;top:345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3UMcA&#10;AADdAAAADwAAAGRycy9kb3ducmV2LnhtbESPQWsCMRSE74L/ITyhN826tUVXo2hB6EWotod6e26e&#10;u4ubl20Sdeuvb4SCx2FmvmFmi9bU4kLOV5YVDAcJCOLc6ooLBV+f6/4YhA/IGmvLpOCXPCzm3c4M&#10;M22vvKXLLhQiQthnqKAMocmk9HlJBv3ANsTRO1pnMETpCqkdXiPc1DJNkldpsOK4UGJDbyXlp93Z&#10;KFhNxqufjxFvbtvDnvbfh9NL6hKlnnrtcgoiUBse4f/2u1YwGq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iN1DHAAAA3QAAAA8AAAAAAAAAAAAAAAAAmAIAAGRy&#10;cy9kb3ducmV2LnhtbFBLBQYAAAAABAAEAPUAAACMAwAAAAA=&#10;" fillcolor="black" stroked="f"/>
                <v:rect id="Rectangle 4063" o:spid="_x0000_s5078" style="position:absolute;left:4619;top:343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vJMcA&#10;AADdAAAADwAAAGRycy9kb3ducmV2LnhtbESPQWvCQBSE7wX/w/IKvTUbQxSbuooKhV6Eqj3U2zP7&#10;mgSzb+PuVtP+ercgeBxm5htmOu9NK87kfGNZwTBJQRCXVjdcKfjcvT1PQPiArLG1TAp+ycN8NniY&#10;YqHthTd03oZKRAj7AhXUIXSFlL6syaBPbEccvW/rDIYoXSW1w0uEm1ZmaTqWBhuOCzV2tKqpPG5/&#10;jILly2R5+sh5/bc57Gn/dTiOMpcq9fTYL15BBOrDPXxrv2sF+TDL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LryTHAAAA3QAAAA8AAAAAAAAAAAAAAAAAmAIAAGRy&#10;cy9kb3ducmV2LnhtbFBLBQYAAAAABAAEAPUAAACMAwAAAAA=&#10;" fillcolor="black" stroked="f"/>
                <v:rect id="Rectangle 4064" o:spid="_x0000_s5079" style="position:absolute;left:4619;top:3412;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Kv8cA&#10;AADdAAAADwAAAGRycy9kb3ducmV2LnhtbESPQWsCMRSE74X+h/AK3mrWRYuuRlFB6KWgtge9PTfP&#10;3cXNy5pEXf31jVDocZiZb5jJrDW1uJLzlWUFvW4Cgji3uuJCwc/36n0IwgdkjbVlUnAnD7Pp68sE&#10;M21vvKHrNhQiQthnqKAMocmk9HlJBn3XNsTRO1pnMETpCqkd3iLc1DJNkg9psOK4UGJDy5Ly0/Zi&#10;FCxGw8V53eevx+awp/3ucBqkLlGq89bOxyACteE//Nf+1Ar6vXQA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Cr/HAAAA3QAAAA8AAAAAAAAAAAAAAAAAmAIAAGRy&#10;cy9kb3ducmV2LnhtbFBLBQYAAAAABAAEAPUAAACMAwAAAAA=&#10;" fillcolor="black" stroked="f"/>
                <v:rect id="Rectangle 4065" o:spid="_x0000_s5080" style="position:absolute;left:4619;top:339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UyMcA&#10;AADdAAAADwAAAGRycy9kb3ducmV2LnhtbESPT2sCMRTE74LfITyhN826WLFbo2ih4EXw36HenpvX&#10;3cXNy5qkuvXTG6HQ4zAzv2Gm89bU4krOV5YVDAcJCOLc6ooLBYf9Z38CwgdkjbVlUvBLHuazbmeK&#10;mbY33tJ1FwoRIewzVFCG0GRS+rwkg35gG+LofVtnMETpCqkd3iLc1DJNkrE0WHFcKLGhj5Ly8+7H&#10;KFi+TZaXzYjX9+3pSMev0/k1dYlSL7128Q4iUBv+w3/tlVYwGqZ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VlMjHAAAA3QAAAA8AAAAAAAAAAAAAAAAAmAIAAGRy&#10;cy9kb3ducmV2LnhtbFBLBQYAAAAABAAEAPUAAACMAwAAAAA=&#10;" fillcolor="black" stroked="f"/>
                <v:rect id="Rectangle 4066" o:spid="_x0000_s5081" style="position:absolute;left:4619;top:336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kxU8cA&#10;AADdAAAADwAAAGRycy9kb3ducmV2LnhtbESPQWvCQBSE7wX/w/KE3pqNwbYaXUWFQi9CtT3U2zP7&#10;TILZt3F3q6m/visUPA4z8w0znXemEWdyvrasYJCkIIgLq2suFXx9vj2NQPiArLGxTAp+ycN81nuY&#10;Yq7thTd03oZSRAj7HBVUIbS5lL6oyKBPbEscvYN1BkOUrpTa4SXCTSOzNH2RBmuOCxW2tKqoOG5/&#10;jILleLQ8fQx5fd3sd7T73h+fM5cq9djvFhMQgbpwD/+337WC4SB7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ZMVPHAAAA3QAAAA8AAAAAAAAAAAAAAAAAmAIAAGRy&#10;cy9kb3ducmV2LnhtbFBLBQYAAAAABAAEAPUAAACMAwAAAAA=&#10;" fillcolor="black" stroked="f"/>
                <v:rect id="Rectangle 4067" o:spid="_x0000_s5082" style="position:absolute;left:4619;top:3341;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lIcUA&#10;AADdAAAADwAAAGRycy9kb3ducmV2LnhtbERPy2rCQBTdC/2H4Ra604lBxaYZpRYKbgQfXdTdTeY2&#10;CWbupDOjpv16ZyG4PJx3vuxNKy7kfGNZwXiUgCAurW64UvB1+BzOQfiArLG1TAr+yMNy8TTIMdP2&#10;yju67EMlYgj7DBXUIXSZlL6syaAf2Y44cj/WGQwRukpqh9cYblqZJslMGmw4NtTY0UdN5Wl/NgpW&#10;r/PV73bCm/9dcaTjd3Gapi5R6uW5f38DEagPD/HdvdYKJuM0zo1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qUhxQAAAN0AAAAPAAAAAAAAAAAAAAAAAJgCAABkcnMv&#10;ZG93bnJldi54bWxQSwUGAAAAAAQABAD1AAAAigMAAAAA&#10;" fillcolor="black" stroked="f"/>
                <v:rect id="Rectangle 4068" o:spid="_x0000_s5083" style="position:absolute;left:4619;top:3318;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AuscA&#10;AADdAAAADwAAAGRycy9kb3ducmV2LnhtbESPT2sCMRTE7wW/Q3iCt5p1sUVXo2hB8FKofw56e26e&#10;u4ubl20SdfXTN4VCj8PM/IaZzltTixs5X1lWMOgnIIhzqysuFOx3q9cRCB+QNdaWScGDPMxnnZcp&#10;ZtreeUO3bShEhLDPUEEZQpNJ6fOSDPq+bYijd7bOYIjSFVI7vEe4qWWaJO/SYMVxocSGPkrKL9ur&#10;UbAcj5bfX0P+fG5ORzoeTpe31CVK9brtYgIiUBv+w3/ttVYwHKR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KALrHAAAA3QAAAA8AAAAAAAAAAAAAAAAAmAIAAGRy&#10;cy9kb3ducmV2LnhtbFBLBQYAAAAABAAEAPUAAACMAwAAAAA=&#10;" fillcolor="black" stroked="f"/>
                <v:rect id="Rectangle 4069" o:spid="_x0000_s5084" style="position:absolute;left:4619;top:2727;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sUA&#10;AADdAAAADwAAAGRycy9kb3ducmV2LnhtbERPu27CMBTdK/UfrFuJrTgEWkGKiQoSEkul8hhgu8S3&#10;SUR8ndoGUr4eD0gdj857mnemERdyvrasYNBPQBAXVtdcKthtl69jED4ga2wsk4I/8pDPnp+mmGl7&#10;5TVdNqEUMYR9hgqqENpMSl9UZND3bUscuR/rDIYIXSm1w2sMN41Mk+RdGqw5NlTY0qKi4rQ5GwXz&#10;yXj++z3ir9v6eKDD/nh6S12iVO+l+/wAEagL/+KHe6UVjAbDuD++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T/6xQAAAN0AAAAPAAAAAAAAAAAAAAAAAJgCAABkcnMv&#10;ZG93bnJldi54bWxQSwUGAAAAAAQABAD1AAAAigMAAAAA&#10;" fillcolor="black" stroked="f"/>
                <v:rect id="Rectangle 4070" o:spid="_x0000_s5085" style="position:absolute;left:4619;top:2704;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aYccA&#10;AADdAAAADwAAAGRycy9kb3ducmV2LnhtbESPQWsCMRSE74L/ITyhN82utUVXo2hB6EWotod6e26e&#10;u4ubl20Sdeuvb4SCx2FmvmFmi9bU4kLOV5YVpIMEBHFudcWFgq/PdX8MwgdkjbVlUvBLHhbzbmeG&#10;mbZX3tJlFwoRIewzVFCG0GRS+rwkg35gG+LoHa0zGKJ0hdQOrxFuajlMkldpsOK4UGJDbyXlp93Z&#10;KFhNxqufjxFvbtvDnvbfh9PL0CVKPfXa5RREoDY8wv/td61glD6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lmmHHAAAA3QAAAA8AAAAAAAAAAAAAAAAAmAIAAGRy&#10;cy9kb3ducmV2LnhtbFBLBQYAAAAABAAEAPUAAACMAwAAAAA=&#10;" fillcolor="black" stroked="f"/>
                <v:rect id="Rectangle 4071" o:spid="_x0000_s5086" style="position:absolute;left:4619;top:268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EFscA&#10;AADdAAAADwAAAGRycy9kb3ducmV2LnhtbESPQWsCMRSE74L/ITyhN826tUVXo2hB6EWotod6e26e&#10;u4ubl20Sdeuvb4SCx2FmvmFmi9bU4kLOV5YVDAcJCOLc6ooLBV+f6/4YhA/IGmvLpOCXPCzm3c4M&#10;M22vvKXLLhQiQthnqKAMocmk9HlJBv3ANsTRO1pnMETpCqkdXiPc1DJNkldpsOK4UGJDbyXlp93Z&#10;KFhNxqufjxFvbtvDnvbfh9NL6hKlnnrtcgoiUBse4f/2u1YwGj6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3BBbHAAAA3QAAAA8AAAAAAAAAAAAAAAAAmAIAAGRy&#10;cy9kb3ducmV2LnhtbFBLBQYAAAAABAAEAPUAAACMAwAAAAA=&#10;" fillcolor="black" stroked="f"/>
                <v:rect id="Rectangle 4072" o:spid="_x0000_s5087" style="position:absolute;left:4619;top:266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hjcgA&#10;AADdAAAADwAAAGRycy9kb3ducmV2LnhtbESPT2vCQBTE7wW/w/KE3urGv2iaVbRQ6KVQbQ96e2Zf&#10;k2D2bdzdxrSfvisIHoeZ+Q2TrTpTi5acrywrGA4SEMS51RUXCr4+X5/mIHxA1lhbJgW/5GG17D1k&#10;mGp74S21u1CICGGfooIyhCaV0uclGfQD2xBH79s6gyFKV0jt8BLhppajJJlJgxXHhRIbeikpP+1+&#10;jILNYr45f0z4/W97PNBhfzxNRy5R6rHfrZ9BBOrCPXxrv2kFk+F4DN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GNyAAAAN0AAAAPAAAAAAAAAAAAAAAAAJgCAABk&#10;cnMvZG93bnJldi54bWxQSwUGAAAAAAQABAD1AAAAjQMAAAAA&#10;" fillcolor="black" stroked="f"/>
                <v:rect id="Rectangle 4073" o:spid="_x0000_s5088" style="position:absolute;left:4619;top:263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5+ccA&#10;AADdAAAADwAAAGRycy9kb3ducmV2LnhtbESPQWsCMRSE74L/ITyhN81qt0VXo2hB6EWotod6e26e&#10;u4ubl20Sdeuvb4SCx2FmvmFmi9bU4kLOV5YVDAcJCOLc6ooLBV+f6/4YhA/IGmvLpOCXPCzm3c4M&#10;M22vvKXLLhQiQthnqKAMocmk9HlJBv3ANsTRO1pnMETpCqkdXiPc1HKUJK/SYMVxocSG3krKT7uz&#10;UbCajFc/HylvbtvDnvbfh9PLyCVKPfXa5RREoDY8wv/td60gHT6n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SOfnHAAAA3QAAAA8AAAAAAAAAAAAAAAAAmAIAAGRy&#10;cy9kb3ducmV2LnhtbFBLBQYAAAAABAAEAPUAAACMAwAAAAA=&#10;" fillcolor="black" stroked="f"/>
                <v:rect id="Rectangle 4074" o:spid="_x0000_s5089" style="position:absolute;left:4619;top:261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cYscA&#10;AADdAAAADwAAAGRycy9kb3ducmV2LnhtbESPT2sCMRTE74LfITzBm2a1KroapRYKvRTqn4Penpvn&#10;7uLmZZtE3fbTN0LB4zAzv2EWq8ZU4kbOl5YVDPoJCOLM6pJzBfvde28KwgdkjZVlUvBDHlbLdmuB&#10;qbZ33tBtG3IRIexTVFCEUKdS+qwgg75va+Lona0zGKJ0udQO7xFuKjlMkok0WHJcKLCmt4Kyy/Zq&#10;FKxn0/X314g/fzenIx0Pp8t46BKlup3mdQ4iUBOe4f/2h1YwGryM4f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enGLHAAAA3QAAAA8AAAAAAAAAAAAAAAAAmAIAAGRy&#10;cy9kb3ducmV2LnhtbFBLBQYAAAAABAAEAPUAAACMAwAAAAA=&#10;" fillcolor="black" stroked="f"/>
                <v:rect id="Rectangle 4075" o:spid="_x0000_s5090" style="position:absolute;left:4619;top:259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CFccA&#10;AADdAAAADwAAAGRycy9kb3ducmV2LnhtbESPT2sCMRTE7wW/Q3iCt5rVquhqlFoo9FLw30Fvz81z&#10;d3Hzsk2ibvvpG0HwOMzMb5jZojGVuJLzpWUFvW4CgjizuuRcwW77+ToG4QOyxsoyKfglD4t562WG&#10;qbY3XtN1E3IRIexTVFCEUKdS+qwgg75ra+LonawzGKJ0udQObxFuKtlPkpE0WHJcKLCmj4Ky8+Zi&#10;FCwn4+XPasDff+vjgQ7743nYd4lSnXbzPgURqAnP8KP9pRUMem8j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MAhXHAAAA3QAAAA8AAAAAAAAAAAAAAAAAmAIAAGRy&#10;cy9kb3ducmV2LnhtbFBLBQYAAAAABAAEAPUAAACMAwAAAAA=&#10;" fillcolor="black" stroked="f"/>
                <v:rect id="Rectangle 4076" o:spid="_x0000_s5091" style="position:absolute;left:4619;top:257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njscA&#10;AADdAAAADwAAAGRycy9kb3ducmV2LnhtbESPT2sCMRTE74LfITyhN81qrdqtUapQ6KXgv0O9PTev&#10;u4ubl20SdeunbwTB4zAzv2Gm88ZU4kzOl5YV9HsJCOLM6pJzBbvtR3cCwgdkjZVlUvBHHuazdmuK&#10;qbYXXtN5E3IRIexTVFCEUKdS+qwgg75na+Lo/VhnMETpcqkdXiLcVHKQJCNpsOS4UGBNy4Ky4+Zk&#10;FCxeJ4vf1ZC/ruvDnvbfh+PLwCVKPXWa9zcQgZrwCN/bn1rBsP88htub+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Ap47HAAAA3QAAAA8AAAAAAAAAAAAAAAAAmAIAAGRy&#10;cy9kb3ducmV2LnhtbFBLBQYAAAAABAAEAPUAAACMAwAAAAA=&#10;" fillcolor="black" stroked="f"/>
                <v:rect id="Rectangle 4077" o:spid="_x0000_s5092" style="position:absolute;left:4619;top:255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8z/MUA&#10;AADdAAAADwAAAGRycy9kb3ducmV2LnhtbERPu27CMBTdK/UfrFuJrTgEWkGKiQoSEkul8hhgu8S3&#10;SUR8ndoGUr4eD0gdj857mnemERdyvrasYNBPQBAXVtdcKthtl69jED4ga2wsk4I/8pDPnp+mmGl7&#10;5TVdNqEUMYR9hgqqENpMSl9UZND3bUscuR/rDIYIXSm1w2sMN41Mk+RdGqw5NlTY0qKi4rQ5GwXz&#10;yXj++z3ir9v6eKDD/nh6S12iVO+l+/wAEagL/+KHe6UVjAbDODe+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zP8xQAAAN0AAAAPAAAAAAAAAAAAAAAAAJgCAABkcnMv&#10;ZG93bnJldi54bWxQSwUGAAAAAAQABAD1AAAAigMAAAAA&#10;" fillcolor="black" stroked="f"/>
                <v:rect id="Rectangle 4078" o:spid="_x0000_s5093" style="position:absolute;left:4619;top:2522;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OWZ8cA&#10;AADdAAAADwAAAGRycy9kb3ducmV2LnhtbESPzWsCMRTE70L/h/AEb5r1q+hqlFoo9CLUj4Penpvn&#10;7uLmZZukuvWvbwShx2FmfsPMl42pxJWcLy0r6PcSEMSZ1SXnCva7j+4EhA/IGivLpOCXPCwXL605&#10;ptreeEPXbchFhLBPUUERQp1K6bOCDPqerYmjd7bOYIjS5VI7vEW4qeQgSV6lwZLjQoE1vReUXbY/&#10;RsFqOll9f414fd+cjnQ8nC7jgUuU6rSbtxmIQE34Dz/bn1rBqD+cwuN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TlmfHAAAA3QAAAA8AAAAAAAAAAAAAAAAAmAIAAGRy&#10;cy9kb3ducmV2LnhtbFBLBQYAAAAABAAEAPUAAACMAwAAAAA=&#10;" fillcolor="black" stroked="f"/>
                <v:rect id="Rectangle 4079" o:spid="_x0000_s5094" style="position:absolute;left:4619;top:250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Mh8MA&#10;AADdAAAADwAAAGRycy9kb3ducmV2LnhtbERPz2vCMBS+C/sfwhO8aapU0WqUORC8CFN3mLdn82yL&#10;zUuXRO321y8HwePH93uxak0t7uR8ZVnBcJCAIM6trrhQ8HXc9KcgfEDWWFsmBb/kYbV86yww0/bB&#10;e7ofQiFiCPsMFZQhNJmUPi/JoB/YhjhyF+sMhghdIbXDRww3tRwlyUQarDg2lNjQR0n59XAzCtaz&#10;6frnM+Xd3/58otP3+ToeuUSpXrd9n4MI1IaX+OneagXpMI374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9Mh8MAAADdAAAADwAAAAAAAAAAAAAAAACYAgAAZHJzL2Rv&#10;d25yZXYueG1sUEsFBgAAAAAEAAQA9QAAAIgDAAAAAA==&#10;" fillcolor="black" stroked="f"/>
                <v:rect id="Rectangle 4080" o:spid="_x0000_s5095" style="position:absolute;left:4619;top:247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pHMcA&#10;AADdAAAADwAAAGRycy9kb3ducmV2LnhtbESPT2vCQBTE74LfYXmF3nQTSYtGV9FCoZeCf3qot2f2&#10;NQlm36a7W41++q4geBxm5jfMbNGZRpzI+dqygnSYgCAurK65VPC1ex+MQfiArLGxTAou5GEx7/dm&#10;mGt75g2dtqEUEcI+RwVVCG0upS8qMuiHtiWO3o91BkOUrpTa4TnCTSNHSfIqDdYcFyps6a2i4rj9&#10;MwpWk/Hqd53x53Vz2NP++3B8GblEqeenbjkFEagLj/C9/aEVZGmW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j6RzHAAAA3QAAAA8AAAAAAAAAAAAAAAAAmAIAAGRy&#10;cy9kb3ducmV2LnhtbFBLBQYAAAAABAAEAPUAAACMAwAAAAA=&#10;" fillcolor="black" stroked="f"/>
                <v:rect id="Rectangle 4081" o:spid="_x0000_s5096" style="position:absolute;left:4619;top:245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3a8cA&#10;AADdAAAADwAAAGRycy9kb3ducmV2LnhtbESPQWvCQBSE7wX/w/IKvTUbQxSbuooKhV6Eqj3U2zP7&#10;mgSzb+PuVtP+ercgeBxm5htmOu9NK87kfGNZwTBJQRCXVjdcKfjcvT1PQPiArLG1TAp+ycN8NniY&#10;YqHthTd03oZKRAj7AhXUIXSFlL6syaBPbEccvW/rDIYoXSW1w0uEm1ZmaTqWBhuOCzV2tKqpPG5/&#10;jILly2R5+sh5/bc57Gn/dTiOMpcq9fTYL15BBOrDPXxrv2sF+TDP4P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xd2vHAAAA3QAAAA8AAAAAAAAAAAAAAAAAmAIAAGRy&#10;cy9kb3ducmV2LnhtbFBLBQYAAAAABAAEAPUAAACMAwAAAAA=&#10;" fillcolor="black" stroked="f"/>
                <v:rect id="Rectangle 4082" o:spid="_x0000_s5097" style="position:absolute;left:4619;top:2433;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3S8McA&#10;AADdAAAADwAAAGRycy9kb3ducmV2LnhtbESPQWsCMRSE74L/ITyhN81qt0VXo2hB6EWotod6e26e&#10;u4ubl20Sdeuvb4SCx2FmvmFmi9bU4kLOV5YVDAcJCOLc6ooLBV+f6/4YhA/IGmvLpOCXPCzm3c4M&#10;M22vvKXLLhQiQthnqKAMocmk9HlJBv3ANsTRO1pnMETpCqkdXiPc1HKUJK/SYMVxocSG3krKT7uz&#10;UbCajFc/HylvbtvDnvbfh9PLyCVKPfXa5RREoDY8wv/td60gHa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90vDHAAAA3QAAAA8AAAAAAAAAAAAAAAAAmAIAAGRy&#10;cy9kb3ducmV2LnhtbFBLBQYAAAAABAAEAPUAAACMAwAAAAA=&#10;" fillcolor="black" stroked="f"/>
                <v:rect id="Rectangle 4083" o:spid="_x0000_s5098" style="position:absolute;left:4619;top:241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hMYA&#10;AADdAAAADwAAAGRycy9kb3ducmV2LnhtbESPQWsCMRSE74L/IbxCb5pV1qKrUbRQ8CKo9aC35+Z1&#10;d3Hzsk2ibvvrG0HocZiZb5jZojW1uJHzlWUFg34Cgji3uuJCweHzozcG4QOyxtoyKfghD4t5tzPD&#10;TNs77+i2D4WIEPYZKihDaDIpfV6SQd+3DXH0vqwzGKJ0hdQO7xFuajlMkjdpsOK4UGJD7yXll/3V&#10;KFhNxqvvbcqb3935RKfj+TIaukSp15d2OQURqA3/4Wd7rRWkgzSF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KhMYAAADdAAAADwAAAAAAAAAAAAAAAACYAgAAZHJz&#10;L2Rvd25yZXYueG1sUEsFBgAAAAAEAAQA9QAAAIsDAAAAAA==&#10;" fillcolor="black" stroked="f"/>
                <v:rect id="Rectangle 4084" o:spid="_x0000_s5099" style="position:absolute;left:4619;top:238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vH8cA&#10;AADdAAAADwAAAGRycy9kb3ducmV2LnhtbESPQWsCMRSE74X+h/AKvdWssoquRtFCoZeC2h709tw8&#10;dxc3L2uS6uqvN4LgcZiZb5jJrDW1OJHzlWUF3U4Cgji3uuJCwd/v18cQhA/IGmvLpOBCHmbT15cJ&#10;ZtqeeUWndShEhLDPUEEZQpNJ6fOSDPqObYijt7fOYIjSFVI7PEe4qWUvSQbSYMVxocSGPkvKD+t/&#10;o2AxGi6Oy5R/rqvdlrab3aHfc4lS72/tfAwiUBue4Uf7WytIu2kf7m/i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Y7x/HAAAA3QAAAA8AAAAAAAAAAAAAAAAAmAIAAGRy&#10;cy9kb3ducmV2LnhtbFBLBQYAAAAABAAEAPUAAACMAwAAAAA=&#10;" fillcolor="black" stroked="f"/>
                <v:rect id="Rectangle 4085" o:spid="_x0000_s5100" style="position:absolute;left:4619;top:236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xaMcA&#10;AADdAAAADwAAAGRycy9kb3ducmV2LnhtbESPT2sCMRTE74LfITyhN80qW7Fbo6gg9FLw36HenpvX&#10;3cXNy5qkuvXTG6HQ4zAzv2Gm89bU4krOV5YVDAcJCOLc6ooLBYf9uj8B4QOyxtoyKfglD/NZtzPF&#10;TNsbb+m6C4WIEPYZKihDaDIpfV6SQT+wDXH0vq0zGKJ0hdQObxFuajlKkrE0WHFcKLGhVUn5efdj&#10;FCzfJsvLJuXP+/Z0pOPX6fw6colSL7128Q4iUBv+w3/tD60gHaZ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cWjHAAAA3QAAAA8AAAAAAAAAAAAAAAAAmAIAAGRy&#10;cy9kb3ducmV2LnhtbFBLBQYAAAAABAAEAPUAAACMAwAAAAA=&#10;" fillcolor="black" stroked="f"/>
                <v:rect id="Rectangle 4086" o:spid="_x0000_s5101" style="position:absolute;left:4619;top:234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U88cA&#10;AADdAAAADwAAAGRycy9kb3ducmV2LnhtbESPQWvCQBSE7wX/w/KE3pqNkrYaXUWFQi9CtT3U2zP7&#10;TILZt3F3q6m/visUPA4z8w0znXemEWdyvrasYJCkIIgLq2suFXx9vj2NQPiArLGxTAp+ycN81nuY&#10;Yq7thTd03oZSRAj7HBVUIbS5lL6oyKBPbEscvYN1BkOUrpTa4SXCTSOHafoiDdYcFypsaVVRcdz+&#10;GAXL8Wh5+sh4fd3sd7T73h+fhy5V6rHfLSYgAnXhHv5vv2sF2SB7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G1PPHAAAA3QAAAA8AAAAAAAAAAAAAAAAAmAIAAGRy&#10;cy9kb3ducmV2LnhtbFBLBQYAAAAABAAEAPUAAACMAwAAAAA=&#10;" fillcolor="black" stroked="f"/>
                <v:rect id="Rectangle 4087" o:spid="_x0000_s5102" style="position:absolute;left:4619;top:2317;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AgcMA&#10;AADdAAAADwAAAGRycy9kb3ducmV2LnhtbERPz2vCMBS+C/sfwhO8aapU0WqUORC8CFN3mLdn82yL&#10;zUuXRO321y8HwePH93uxak0t7uR8ZVnBcJCAIM6trrhQ8HXc9KcgfEDWWFsmBb/kYbV86yww0/bB&#10;e7ofQiFiCPsMFZQhNJmUPi/JoB/YhjhyF+sMhghdIbXDRww3tRwlyUQarDg2lNjQR0n59XAzCtaz&#10;6frnM+Xd3/58otP3+ToeuUSpXrd9n4MI1IaX+OneagXpMI1z4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lAgcMAAADdAAAADwAAAAAAAAAAAAAAAACYAgAAZHJzL2Rv&#10;d25yZXYueG1sUEsFBgAAAAAEAAQA9QAAAIgDAAAAAA==&#10;" fillcolor="black" stroked="f"/>
                <v:rect id="Rectangle 4088" o:spid="_x0000_s5103" style="position:absolute;left:4619;top:229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lGscA&#10;AADdAAAADwAAAGRycy9kb3ducmV2LnhtbESPT2sCMRTE7wW/Q3iCt5pVtkVXo2hB8FKofw56e26e&#10;u4ubl20SdfXTN4VCj8PM/IaZzltTixs5X1lWMOgnIIhzqysuFOx3q9cRCB+QNdaWScGDPMxnnZcp&#10;ZtreeUO3bShEhLDPUEEZQpNJ6fOSDPq+bYijd7bOYIjSFVI7vEe4qeUwSd6lwYrjQokNfZSUX7ZX&#10;o2A5Hi2/v1L+fG5ORzoeTpe3oUuU6nXbxQREoDb8h//aa60gHaR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V5RrHAAAA3QAAAA8AAAAAAAAAAAAAAAAAmAIAAGRy&#10;cy9kb3ducmV2LnhtbFBLBQYAAAAABAAEAPUAAACMAwAAAAA=&#10;" fillcolor="black" stroked="f"/>
                <v:rect id="Rectangle 4089" o:spid="_x0000_s5104" style="position:absolute;left:4619;top:227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aWsMA&#10;AADdAAAADwAAAGRycy9kb3ducmV2LnhtbERPy4rCMBTdD/gP4QqzG1NFxalGUUFwI4yPxbi7Nte2&#10;2NzUJKPVr58sBJeH857MGlOJGzlfWlbQ7SQgiDOrS84VHParrxEIH5A1VpZJwYM8zKatjwmm2t55&#10;S7ddyEUMYZ+igiKEOpXSZwUZ9B1bE0fubJ3BEKHLpXZ4j+Gmkr0kGUqDJceGAmtaFpRddn9GweJ7&#10;tLj+9Hnz3J6OdPw9XQY9lyj12W7mYxCBmvAWv9xrraDfHcT98U18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baWsMAAADdAAAADwAAAAAAAAAAAAAAAACYAgAAZHJzL2Rv&#10;d25yZXYueG1sUEsFBgAAAAAEAAQA9QAAAIgDAAAAAA==&#10;" fillcolor="black" stroked="f"/>
                <v:rect id="Rectangle 4090" o:spid="_x0000_s5105" style="position:absolute;left:4619;top:225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wccA&#10;AADdAAAADwAAAGRycy9kb3ducmV2LnhtbESPT2sCMRTE7wW/Q3hCbzW7okVXo2ih0EvBfwe9PTfP&#10;3cXNy5qkuvrpG6HQ4zAzv2Gm89bU4krOV5YVpL0EBHFudcWFgt32820EwgdkjbVlUnAnD/NZ52WK&#10;mbY3XtN1EwoRIewzVFCG0GRS+rwkg75nG+LonawzGKJ0hdQObxFuatlPkndpsOK4UGJDHyXl582P&#10;UbAcj5aX1YC/H+vjgQ7743nYd4lSr912MQERqA3/4b/2l1YwSIcpP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6f8HHAAAA3QAAAA8AAAAAAAAAAAAAAAAAmAIAAGRy&#10;cy9kb3ducmV2LnhtbFBLBQYAAAAABAAEAPUAAACMAwAAAAA=&#10;" fillcolor="black" stroked="f"/>
                <v:rect id="Rectangle 4091" o:spid="_x0000_s5106" style="position:absolute;left:4619;top:222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tscA&#10;AADdAAAADwAAAGRycy9kb3ducmV2LnhtbESPQWsCMRSE74X+h/AK3mrWRYuuRlFB6KWgtge9PTfP&#10;3cXNy5pEXf31jVDocZiZb5jJrDW1uJLzlWUFvW4Cgji3uuJCwc/36n0IwgdkjbVlUnAnD7Pp68sE&#10;M21vvKHrNhQiQthnqKAMocmk9HlJBn3XNsTRO1pnMETpCqkd3iLc1DJNkg9psOK4UGJDy5Ly0/Zi&#10;FCxGw8V53eevx+awp/3ucBqkLlGq89bOxyACteE//Nf+1Ar6vUEK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o4bbHAAAA3QAAAA8AAAAAAAAAAAAAAAAAmAIAAGRy&#10;cy9kb3ducmV2LnhtbFBLBQYAAAAABAAEAPUAAACMAwAAAAA=&#10;" fillcolor="black" stroked="f"/>
                <v:rect id="Rectangle 4092" o:spid="_x0000_s5107" style="position:absolute;left:4619;top:220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ELccA&#10;AADdAAAADwAAAGRycy9kb3ducmV2LnhtbESPT2sCMRTE74LfITzBm2a1KroapRYKvRTqn4Penpvn&#10;7uLmZZtE3fbTN0LB4zAzv2EWq8ZU4kbOl5YVDPoJCOLM6pJzBfvde28KwgdkjZVlUvBDHlbLdmuB&#10;qbZ33tBtG3IRIexTVFCEUKdS+qwgg75va+Lona0zGKJ0udQO7xFuKjlMkok0WHJcKLCmt4Kyy/Zq&#10;FKxn0/X314g/fzenIx0Pp8t46BKlup3mdQ4iUBOe4f/2h1YwGoxf4PE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RC3HAAAA3QAAAA8AAAAAAAAAAAAAAAAAmAIAAGRy&#10;cy9kb3ducmV2LnhtbFBLBQYAAAAABAAEAPUAAACMAwAAAAA=&#10;" fillcolor="black" stroked="f"/>
                <v:rect id="Rectangle 4093" o:spid="_x0000_s5108" style="position:absolute;left:4619;top:2184;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3cWccA&#10;AADdAAAADwAAAGRycy9kb3ducmV2LnhtbESPQWsCMRSE74X+h/AKvdWssoquRtFCoZeC2h709tw8&#10;dxc3L2uS6uqvN4LgcZiZb5jJrDW1OJHzlWUF3U4Cgji3uuJCwd/v18cQhA/IGmvLpOBCHmbT15cJ&#10;ZtqeeUWndShEhLDPUEEZQpNJ6fOSDPqObYijt7fOYIjSFVI7PEe4qWUvSQbSYMVxocSGPkvKD+t/&#10;o2AxGi6Oy5R/rqvdlrab3aHfc4lS72/tfAwiUBue4Uf7WytIu/0U7m/i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3FnHAAAA3QAAAA8AAAAAAAAAAAAAAAAAmAIAAGRy&#10;cy9kb3ducmV2LnhtbFBLBQYAAAAABAAEAPUAAACMAwAAAAA=&#10;" fillcolor="black" stroked="f"/>
                <v:rect id="Rectangle 4094" o:spid="_x0000_s5109" style="position:absolute;left:4619;top:216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F5wscA&#10;AADdAAAADwAAAGRycy9kb3ducmV2LnhtbESPT2sCMRTE74LfITyhN80qbtHVKFoo9FLw30Fvz81z&#10;d3HzsiapbvvpG6HQ4zAzv2Hmy9bU4k7OV5YVDAcJCOLc6ooLBYf9e38CwgdkjbVlUvBNHpaLbmeO&#10;mbYP3tJ9FwoRIewzVFCG0GRS+rwkg35gG+LoXawzGKJ0hdQOHxFuajlKkldpsOK4UGJDbyXl192X&#10;UbCeTta3zZg/f7bnE52O52s6colSL712NQMRqA3/4b/2h1YwHqYpPN/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BecLHAAAA3QAAAA8AAAAAAAAAAAAAAAAAmAIAAGRy&#10;cy9kb3ducmV2LnhtbFBLBQYAAAAABAAEAPUAAACMAwAAAAA=&#10;" fillcolor="black" stroked="f"/>
                <v:rect id="Rectangle 4095" o:spid="_x0000_s5110" style="position:absolute;left:4619;top:214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PntccA&#10;AADdAAAADwAAAGRycy9kb3ducmV2LnhtbESPT2sCMRTE7wW/Q3gFbzWrqOhqFC0IXgr+6aHenpvX&#10;3cXNyzaJuvXTG0HwOMzMb5jpvDGVuJDzpWUF3U4CgjizuuRcwfd+9TEC4QOyxsoyKfgnD/NZ622K&#10;qbZX3tJlF3IRIexTVFCEUKdS+qwgg75ja+Lo/VpnMETpcqkdXiPcVLKXJENpsOS4UGBNnwVlp93Z&#10;KFiOR8u/TZ+/btvjgQ4/x9Og5xKl2u/NYgIiUBNe4Wd7rRX0u4MhPN7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T57XHAAAA3QAAAA8AAAAAAAAAAAAAAAAAmAIAAGRy&#10;cy9kb3ducmV2LnhtbFBLBQYAAAAABAAEAPUAAACMAwAAAAA=&#10;" fillcolor="black" stroked="f"/>
                <v:rect id="Rectangle 4096" o:spid="_x0000_s5111" style="position:absolute;left:4619;top:2113;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CLsgA&#10;AADdAAAADwAAAGRycy9kb3ducmV2LnhtbESPT2vCQBTE7wW/w/KE3upG8W+aVbRQ6KVQbQ96e2Zf&#10;k2D2bdzdxrSfvisIHoeZ+Q2TrTpTi5acrywrGA4SEMS51RUXCr4+X5/mIHxA1lhbJgW/5GG17D1k&#10;mGp74S21u1CICGGfooIyhCaV0uclGfQD2xBH79s6gyFKV0jt8BLhppajJJlKgxXHhRIbeikpP+1+&#10;jILNYr45f4z5/W97PNBhfzxNRi5R6rHfrZ9BBOrCPXxrv2kF4+FkBt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n0IuyAAAAN0AAAAPAAAAAAAAAAAAAAAAAJgCAABk&#10;cnMvZG93bnJldi54bWxQSwUGAAAAAAQABAD1AAAAjQMAAAAA&#10;" fillcolor="black" stroked="f"/>
                <v:rect id="Rectangle 4097" o:spid="_x0000_s5112" style="position:absolute;left:4619;top:2090;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XMMA&#10;AADdAAAADwAAAGRycy9kb3ducmV2LnhtbERPy4rCMBTdD/gP4QqzG1NFxalGUUFwI4yPxbi7Nte2&#10;2NzUJKPVr58sBJeH857MGlOJGzlfWlbQ7SQgiDOrS84VHParrxEIH5A1VpZJwYM8zKatjwmm2t55&#10;S7ddyEUMYZ+igiKEOpXSZwUZ9B1bE0fubJ3BEKHLpXZ4j+Gmkr0kGUqDJceGAmtaFpRddn9GweJ7&#10;tLj+9Hnz3J6OdPw9XQY9lyj12W7mYxCBmvAWv9xrraDfHcS58U18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WXMMAAADdAAAADwAAAAAAAAAAAAAAAACYAgAAZHJzL2Rv&#10;d25yZXYueG1sUEsFBgAAAAAEAAQA9QAAAIgDAAAAAA==&#10;" fillcolor="black" stroked="f"/>
                <v:rect id="Rectangle 4098" o:spid="_x0000_s5113" style="position:absolute;left:4619;top:206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zx8YA&#10;AADdAAAADwAAAGRycy9kb3ducmV2LnhtbESPT2sCMRTE74V+h/AK3mpW0aKrUaog9FLw30Fvz81z&#10;d3Hzsk2irn76RhA8DjPzG2Y8bUwlLuR8aVlBp52AIM6sLjlXsN0sPgcgfEDWWFkmBTfyMJ28v40x&#10;1fbKK7qsQy4ihH2KCooQ6lRKnxVk0LdtTRy9o3UGQ5Qul9rhNcJNJbtJ8iUNlhwXCqxpXlB2Wp+N&#10;gtlwMPtb9vj3vjrsab87nPpdlyjV+mi+RyACNeEVfrZ/tIJepz+Ex5v4BOTk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xzx8YAAADdAAAADwAAAAAAAAAAAAAAAACYAgAAZHJz&#10;L2Rvd25yZXYueG1sUEsFBgAAAAAEAAQA9QAAAIsDAAAAAA==&#10;" fillcolor="black" stroked="f"/>
                <v:rect id="Rectangle 4099" o:spid="_x0000_s5114" style="position:absolute;left:4619;top:204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Q58MA&#10;AADdAAAADwAAAGRycy9kb3ducmV2LnhtbERPTYvCMBC9L/gfwgje1lRRcatRVBC8CKu7h/U2NmNb&#10;bCY1iVr315uD4PHxvqfzxlTiRs6XlhX0ugkI4szqknMFvz/rzzEIH5A1VpZJwYM8zGetjymm2t55&#10;R7d9yEUMYZ+igiKEOpXSZwUZ9F1bE0fuZJ3BEKHLpXZ4j+Gmkv0kGUmDJceGAmtaFZSd91ejYPk1&#10;Xl6+B7z93x0PdPg7nod9lyjVaTeLCYhATXiLX+6NVjDojeL++CY+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oQ58MAAADdAAAADwAAAAAAAAAAAAAAAACYAgAAZHJzL2Rv&#10;d25yZXYueG1sUEsFBgAAAAAEAAQA9QAAAIgDAAAAAA==&#10;" fillcolor="black" stroked="f"/>
                <v:rect id="Rectangle 4100" o:spid="_x0000_s5115" style="position:absolute;left:4619;top:202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1fMcA&#10;AADdAAAADwAAAGRycy9kb3ducmV2LnhtbESPT2sCMRTE7wW/Q3hCbzW7YkVXo2ih0EvBfwe9PTfP&#10;3cXNy5qkuvXTG6HQ4zAzv2Gm89bU4krOV5YVpL0EBHFudcWFgt32820EwgdkjbVlUvBLHuazzssU&#10;M21vvKbrJhQiQthnqKAMocmk9HlJBn3PNsTRO1lnMETpCqkd3iLc1LKfJENpsOK4UGJDHyXl582P&#10;UbAcj5aX1YC/7+vjgQ774/m97xKlXrvtYgIiUBv+w3/tL61gkA5T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WtXzHAAAA3QAAAA8AAAAAAAAAAAAAAAAAmAIAAGRy&#10;cy9kb3ducmV2LnhtbFBLBQYAAAAABAAEAPUAAACMAwAAAAA=&#10;" fillcolor="black" stroked="f"/>
                <v:rect id="Rectangle 4101" o:spid="_x0000_s5116" style="position:absolute;left:4619;top:200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rC8cA&#10;AADdAAAADwAAAGRycy9kb3ducmV2LnhtbESPT2sCMRTE74LfITyhN826WLFbo2ih4EXw36HenpvX&#10;3cXNy5qkuvXTG6HQ4zAzv2Gm89bU4krOV5YVDAcJCOLc6ooLBYf9Z38CwgdkjbVlUvBLHuazbmeK&#10;mbY33tJ1FwoRIewzVFCG0GRS+rwkg35gG+LofVtnMETpCqkd3iLc1DJNkrE0WHFcKLGhj5Ly8+7H&#10;KFi+TZaXzYjX9+3pSMev0/k1dYlSL7128Q4iUBv+w3/tlVYwGo5T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EKwvHAAAA3QAAAA8AAAAAAAAAAAAAAAAAmAIAAGRy&#10;cy9kb3ducmV2LnhtbFBLBQYAAAAABAAEAPUAAACMAwAAAAA=&#10;" fillcolor="black" stroked="f"/>
                <v:rect id="Rectangle 4102" o:spid="_x0000_s5117" style="position:absolute;left:4619;top:198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OkMcA&#10;AADdAAAADwAAAGRycy9kb3ducmV2LnhtbESPT2sCMRTE7wW/Q3iCt5rVquhqlFoo9FLw30Fvz81z&#10;d3Hzsk2ibvvpG0HwOMzMb5jZojGVuJLzpWUFvW4CgjizuuRcwW77+ToG4QOyxsoyKfglD4t562WG&#10;qbY3XtN1E3IRIexTVFCEUKdS+qwgg75ra+LonawzGKJ0udQObxFuKtlPkpE0WHJcKLCmj4Ky8+Zi&#10;FCwn4+XPasDff+vjgQ7743nYd4lSnXbzPgURqAnP8KP9pRUMeqM3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IjpDHAAAA3QAAAA8AAAAAAAAAAAAAAAAAmAIAAGRy&#10;cy9kb3ducmV2LnhtbFBLBQYAAAAABAAEAPUAAACMAwAAAAA=&#10;" fillcolor="black" stroked="f"/>
                <v:rect id="Rectangle 4103" o:spid="_x0000_s5118" style="position:absolute;left:4619;top:195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W5McA&#10;AADdAAAADwAAAGRycy9kb3ducmV2LnhtbESPT2sCMRTE74LfITyhN80qW7Fbo6gg9FLw36HenpvX&#10;3cXNy5qkuvXTG6HQ4zAzv2Gm89bU4krOV5YVDAcJCOLc6ooLBYf9uj8B4QOyxtoyKfglD/NZtzPF&#10;TNsbb+m6C4WIEPYZKihDaDIpfV6SQT+wDXH0vq0zGKJ0hdQObxFuajlKkrE0WHFcKLGhVUn5efdj&#10;FCzfJsvLJuXP+/Z0pOPX6fw6colSL7128Q4iUBv+w3/tD60gHY5T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hFuTHAAAA3QAAAA8AAAAAAAAAAAAAAAAAmAIAAGRy&#10;cy9kb3ducmV2LnhtbFBLBQYAAAAABAAEAPUAAACMAwAAAAA=&#10;" fillcolor="black" stroked="f"/>
                <v:rect id="Rectangle 4104" o:spid="_x0000_s5119" style="position:absolute;left:4619;top:193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2zf8cA&#10;AADdAAAADwAAAGRycy9kb3ducmV2LnhtbESPT2sCMRTE7wW/Q3gFbzWrqOhqFC0IXgr+6aHenpvX&#10;3cXNyzaJuvXTG0HwOMzMb5jpvDGVuJDzpWUF3U4CgjizuuRcwfd+9TEC4QOyxsoyKfgnD/NZ622K&#10;qbZX3tJlF3IRIexTVFCEUKdS+qwgg75ja+Lo/VpnMETpcqkdXiPcVLKXJENpsOS4UGBNnwVlp93Z&#10;KFiOR8u/TZ+/btvjgQ4/x9Og5xKl2u/NYgIiUBNe4Wd7rRX0u8MBPN7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ts3/HAAAA3QAAAA8AAAAAAAAAAAAAAAAAmAIAAGRy&#10;cy9kb3ducmV2LnhtbFBLBQYAAAAABAAEAPUAAACMAwAAAAA=&#10;" fillcolor="black" stroked="f"/>
                <v:rect id="Rectangle 4105" o:spid="_x0000_s5120" style="position:absolute;left:4619;top:1908;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8tCMcA&#10;AADdAAAADwAAAGRycy9kb3ducmV2LnhtbESPQWsCMRSE74X+h/AK3mpWsYuuRlFB6KWgtge9PTfP&#10;3cXNy5pE3frrjVDocZiZb5jJrDW1uJLzlWUFvW4Cgji3uuJCwc/36n0IwgdkjbVlUvBLHmbT15cJ&#10;ZtreeEPXbShEhLDPUEEZQpNJ6fOSDPqubYijd7TOYIjSFVI7vEW4qWU/SVJpsOK4UGJDy5Ly0/Zi&#10;FCxGw8V5PeCv++awp/3ucProu0Spzls7H4MI1Ib/8F/7UysY9NIUnm/iE5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LQjHAAAA3QAAAA8AAAAAAAAAAAAAAAAAmAIAAGRy&#10;cy9kb3ducmV2LnhtbFBLBQYAAAAABAAEAPUAAACMAwAAAAA=&#10;" fillcolor="black" stroked="f"/>
                <v:rect id="Rectangle 4106" o:spid="_x0000_s5121" style="position:absolute;left:4619;top:188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Ik8gA&#10;AADdAAAADwAAAGRycy9kb3ducmV2LnhtbESPzWsCMRTE74L/Q3iCN80q1o/VKFUo9FKoHwe9PTfP&#10;3cXNyzZJddu/vhEKHoeZ+Q2zWDWmEjdyvrSsYNBPQBBnVpecKzjs33pTED4ga6wsk4If8rBatlsL&#10;TLW985Zuu5CLCGGfooIihDqV0mcFGfR9WxNH72KdwRCly6V2eI9wU8lhkoylwZLjQoE1bQrKrrtv&#10;o2A9m66/Pkf88bs9n+h0PF9fhi5RqttpXucgAjXhGf5vv2sFo8F4Ao8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84iTyAAAAN0AAAAPAAAAAAAAAAAAAAAAAJgCAABk&#10;cnMvZG93bnJldi54bWxQSwUGAAAAAAQABAD1AAAAjQMAAAAA&#10;" fillcolor="black" stroked="f"/>
                <v:rect id="Rectangle 4107" o:spid="_x0000_s5122" style="position:absolute;left:4619;top:186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c4cMA&#10;AADdAAAADwAAAGRycy9kb3ducmV2LnhtbERPTYvCMBC9L/gfwgje1lRRcatRVBC8CKu7h/U2NmNb&#10;bCY1iVr315uD4PHxvqfzxlTiRs6XlhX0ugkI4szqknMFvz/rzzEIH5A1VpZJwYM8zGetjymm2t55&#10;R7d9yEUMYZ+igiKEOpXSZwUZ9F1bE0fuZJ3BEKHLpXZ4j+Gmkv0kGUmDJceGAmtaFZSd91ejYPk1&#10;Xl6+B7z93x0PdPg7nod9lyjVaTeLCYhATXiLX+6NVjDojeLc+CY+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wc4cMAAADdAAAADwAAAAAAAAAAAAAAAACYAgAAZHJzL2Rv&#10;d25yZXYueG1sUEsFBgAAAAAEAAQA9QAAAIgDAAAAAA==&#10;" fillcolor="black" stroked="f"/>
                <v:rect id="Rectangle 4108" o:spid="_x0000_s5123" style="position:absolute;left:4619;top:184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5esYA&#10;AADdAAAADwAAAGRycy9kb3ducmV2LnhtbESPT2sCMRTE74V+h/AK3mpWsaKrUaog9FLw30Fvz81z&#10;d3Hzsk2ibv30RhA8DjPzG2Y8bUwlLuR8aVlBp52AIM6sLjlXsN0sPgcgfEDWWFkmBf/kYTp5fxtj&#10;qu2VV3RZh1xECPsUFRQh1KmUPivIoG/bmjh6R+sMhihdLrXDa4SbSnaTpC8NlhwXCqxpXlB2Wp+N&#10;gtlwMPtb9vj3tjrsab87nL66LlGq9dF8j0AEasIr/Gz/aAW9Tn8IjzfxCc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5esYAAADdAAAADwAAAAAAAAAAAAAAAACYAgAAZHJz&#10;L2Rvd25yZXYueG1sUEsFBgAAAAAEAAQA9QAAAIsDAAAAAA==&#10;" fillcolor="black" stroked="f"/>
                <v:rect id="Rectangle 4109" o:spid="_x0000_s5124" style="position:absolute;left:4619;top:1819;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GOsQA&#10;AADdAAAADwAAAGRycy9kb3ducmV2LnhtbERPz2vCMBS+C/4P4QneNFV0uq5RpiB4GUy3w7y9Nm9t&#10;sXnpkqjd/vrlIHj8+H5n68404krO15YVTMYJCOLC6ppLBZ8fu9EShA/IGhvLpOCXPKxX/V6GqbY3&#10;PtD1GEoRQ9inqKAKoU2l9EVFBv3YtsSR+7bOYIjQlVI7vMVw08hpkjxJgzXHhgpb2lZUnI8Xo2Dz&#10;vNz8vM/47e+Qn+j0lZ/nU5coNRx0ry8gAnXhIb6791rBbLKI++O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jrEAAAA3QAAAA8AAAAAAAAAAAAAAAAAmAIAAGRycy9k&#10;b3ducmV2LnhtbFBLBQYAAAAABAAEAPUAAACJAwAAAAA=&#10;" fillcolor="black" stroked="f"/>
                <v:rect id="Rectangle 4110" o:spid="_x0000_s5125" style="position:absolute;left:4619;top:179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joccA&#10;AADdAAAADwAAAGRycy9kb3ducmV2LnhtbESPQWvCQBSE7wX/w/KE3ppNxLYaXUWFQi9CtT3U2zP7&#10;TILZt3F3q6m/visUPA4z8w0znXemEWdyvrasIEtSEMSF1TWXCr4+355GIHxA1thYJgW/5GE+6z1M&#10;Mdf2whs6b0MpIoR9jgqqENpcSl9UZNAntiWO3sE6gyFKV0rt8BLhppGDNH2RBmuOCxW2tKqoOG5/&#10;jILleLQ8fQx5fd3sd7T73h+fBy5V6rHfLSYgAnXhHv5vv2sFw+w1g9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PI6HHAAAA3QAAAA8AAAAAAAAAAAAAAAAAmAIAAGRy&#10;cy9kb3ducmV2LnhtbFBLBQYAAAAABAAEAPUAAACMAwAAAAA=&#10;" fillcolor="black" stroked="f"/>
                <v:rect id="Rectangle 4111" o:spid="_x0000_s5126" style="position:absolute;left:4619;top:177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291scA&#10;AADdAAAADwAAAGRycy9kb3ducmV2LnhtbESPQWvCQBSE7wX/w/KE3pqNwbYaXUWFQi9CtT3U2zP7&#10;TILZt3F3q6m/visUPA4z8w0znXemEWdyvrasYJCkIIgLq2suFXx9vj2NQPiArLGxTAp+ycN81nuY&#10;Yq7thTd03oZSRAj7HBVUIbS5lL6oyKBPbEscvYN1BkOUrpTa4SXCTSOzNH2RBmuOCxW2tKqoOG5/&#10;jILleLQ8fQx5fd3sd7T73h+fM5cq9djvFhMQgbpwD/+337WC4eA1g9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dvdbHAAAA3QAAAA8AAAAAAAAAAAAAAAAAmAIAAGRy&#10;cy9kb3ducmV2LnhtbFBLBQYAAAAABAAEAPUAAACMAwAAAAA=&#10;" fillcolor="black" stroked="f"/>
                <v:rect id="Rectangle 4112" o:spid="_x0000_s5127" style="position:absolute;left:4619;top:175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YTccA&#10;AADdAAAADwAAAGRycy9kb3ducmV2LnhtbESPT2sCMRTE74LfITyhN81qrdqtUapQ6KXgv0O9PTev&#10;u4ubl20SdeunbwTB4zAzv2Gm88ZU4kzOl5YV9HsJCOLM6pJzBbvtR3cCwgdkjZVlUvBHHuazdmuK&#10;qbYXXtN5E3IRIexTVFCEUKdS+qwgg75na+Lo/VhnMETpcqkdXiLcVHKQJCNpsOS4UGBNy4Ky4+Zk&#10;FCxeJ4vf1ZC/ruvDnvbfh+PLwCVKPXWa9zcQgZrwCN/bn1rBsD9+htub+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RGE3HAAAA3QAAAA8AAAAAAAAAAAAAAAAAmAIAAGRy&#10;cy9kb3ducmV2LnhtbFBLBQYAAAAABAAEAPUAAACMAwAAAAA=&#10;" fillcolor="black" stroked="f"/>
                <v:rect id="Rectangle 4113" o:spid="_x0000_s5128" style="position:absolute;left:4619;top:173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AOccA&#10;AADdAAAADwAAAGRycy9kb3ducmV2LnhtbESPQWvCQBSE7wX/w/KE3pqNkrYaXUWFQi9CtT3U2zP7&#10;TILZt3F3q6m/visUPA4z8w0znXemEWdyvrasYJCkIIgLq2suFXx9vj2NQPiArLGxTAp+ycN81nuY&#10;Yq7thTd03oZSRAj7HBVUIbS5lL6oyKBPbEscvYN1BkOUrpTa4SXCTSOHafoiDdYcFypsaVVRcdz+&#10;GAXL8Wh5+sh4fd3sd7T73h+fhy5V6rHfLSYgAnXhHv5vv2sF2eA1g9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gDnHAAAA3QAAAA8AAAAAAAAAAAAAAAAAmAIAAGRy&#10;cy9kb3ducmV2LnhtbFBLBQYAAAAABAAEAPUAAACMAwAAAAA=&#10;" fillcolor="black" stroked="f"/>
                <v:rect id="Rectangle 4114" o:spid="_x0000_s5129" style="position:absolute;left:4619;top:1703;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QlosgA&#10;AADdAAAADwAAAGRycy9kb3ducmV2LnhtbESPT2vCQBTE7wW/w/KE3upG8W+aVbRQ6KVQbQ96e2Zf&#10;k2D2bdzdxrSfvisIHoeZ+Q2TrTpTi5acrywrGA4SEMS51RUXCr4+X5/mIHxA1lhbJgW/5GG17D1k&#10;mGp74S21u1CICGGfooIyhCaV0uclGfQD2xBH79s6gyFKV0jt8BLhppajJJlKgxXHhRIbeikpP+1+&#10;jILNYr45f4z5/W97PNBhfzxNRi5R6rHfrZ9BBOrCPXxrv2kF4+FsAtc38Qn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tCWiyAAAAN0AAAAPAAAAAAAAAAAAAAAAAJgCAABk&#10;cnMvZG93bnJldi54bWxQSwUGAAAAAAQABAD1AAAAjQMAAAAA&#10;" fillcolor="black" stroked="f"/>
                <v:rect id="Rectangle 4115" o:spid="_x0000_s5130" style="position:absolute;left:4619;top:168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71cgA&#10;AADdAAAADwAAAGRycy9kb3ducmV2LnhtbESPzWsCMRTE74L/Q3iCN80q1o/VKFUo9FKoHwe9PTfP&#10;3cXNyzZJddu/vhEKHoeZ+Q2zWDWmEjdyvrSsYNBPQBBnVpecKzjs33pTED4ga6wsk4If8rBatlsL&#10;TLW985Zuu5CLCGGfooIihDqV0mcFGfR9WxNH72KdwRCly6V2eI9wU8lhkoylwZLjQoE1bQrKrrtv&#10;o2A9m66/Pkf88bs9n+h0PF9fhi5RqttpXucgAjXhGf5vv2sFo8FkDI8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ZrvVyAAAAN0AAAAPAAAAAAAAAAAAAAAAAJgCAABk&#10;cnMvZG93bnJldi54bWxQSwUGAAAAAAQABAD1AAAAjQMAAAAA&#10;" fillcolor="black" stroked="f"/>
                <v:rect id="Rectangle 4116" o:spid="_x0000_s5131" style="position:absolute;left:4619;top:165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eTscA&#10;AADdAAAADwAAAGRycy9kb3ducmV2LnhtbESPzWsCMRTE7wX/h/AEbzWrWD9Wo1Sh0EvBr4Penpvn&#10;7uLmZZukuu1f3wiCx2FmfsPMFo2pxJWcLy0r6HUTEMSZ1SXnCva7j9cxCB+QNVaWScEveVjMWy8z&#10;TLW98Yau25CLCGGfooIihDqV0mcFGfRdWxNH72ydwRCly6V2eItwU8l+kgylwZLjQoE1rQrKLtsf&#10;o2A5GS+/1wP++tucjnQ8nC5vfZco1Wk371MQgZrwDD/an1rBoDcawf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qHk7HAAAA3QAAAA8AAAAAAAAAAAAAAAAAmAIAAGRy&#10;cy9kb3ducmV2LnhtbFBLBQYAAAAABAAEAPUAAACMAwAAAAA=&#10;" fillcolor="black" stroked="f"/>
                <v:rect id="Rectangle 4117" o:spid="_x0000_s5132" style="position:absolute;left:4619;top:163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KPMQA&#10;AADdAAAADwAAAGRycy9kb3ducmV2LnhtbERPz2vCMBS+C/4P4QneNFV0uq5RpiB4GUy3w7y9Nm9t&#10;sXnpkqjd/vrlIHj8+H5n68404krO15YVTMYJCOLC6ppLBZ8fu9EShA/IGhvLpOCXPKxX/V6GqbY3&#10;PtD1GEoRQ9inqKAKoU2l9EVFBv3YtsSR+7bOYIjQlVI7vMVw08hpkjxJgzXHhgpb2lZUnI8Xo2Dz&#10;vNz8vM/47e+Qn+j0lZ/nU5coNRx0ry8gAnXhIb6791rBbLKIc+O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ijzEAAAA3QAAAA8AAAAAAAAAAAAAAAAAmAIAAGRycy9k&#10;b3ducmV2LnhtbFBLBQYAAAAABAAEAPUAAACJAwAAAAA=&#10;" fillcolor="black" stroked="f"/>
                <v:rect id="Rectangle 4118" o:spid="_x0000_s5133" style="position:absolute;left:4619;top:161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vp8gA&#10;AADdAAAADwAAAGRycy9kb3ducmV2LnhtbESPQWvCQBSE7wX/w/IK3upG0aoxq2ih0Euh2h709pJ9&#10;TYLZt+nuqrG/visUPA4z8w2TrTrTiDM5X1tWMBwkIIgLq2suFXx9vj7NQPiArLGxTAqu5GG17D1k&#10;mGp74S2dd6EUEcI+RQVVCG0qpS8qMugHtiWO3rd1BkOUrpTa4SXCTSNHSfIsDdYcFyps6aWi4rg7&#10;GQWb+Wzz8zHm999tfqDDPj9ORi5Rqv/YrRcgAnXhHv5vv2kF4+F0Drc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S+nyAAAAN0AAAAPAAAAAAAAAAAAAAAAAJgCAABk&#10;cnMvZG93bnJldi54bWxQSwUGAAAAAAQABAD1AAAAjQMAAAAA&#10;" fillcolor="black" stroked="f"/>
                <v:rect id="Rectangle 4119" o:spid="_x0000_s5134" style="position:absolute;left:4619;top:159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2HcQA&#10;AADdAAAADwAAAGRycy9kb3ducmV2LnhtbERPy2rCQBTdF/oPwxW6ayaKlRgdpQoFNwUfXdTdNXNN&#10;gpk7cWbUtF/vLASXh/OezjvTiCs5X1tW0E9SEMSF1TWXCn52X+8ZCB+QNTaWScEfeZjPXl+mmGt7&#10;4w1dt6EUMYR9jgqqENpcSl9UZNAntiWO3NE6gyFCV0rt8BbDTSMHaTqSBmuODRW2tKyoOG0vRsFi&#10;nC3O6yF//28Oe9r/Hk4fA5cq9dbrPicgAnXhKX64V1rBsJ/F/fF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9h3EAAAA3QAAAA8AAAAAAAAAAAAAAAAAmAIAAGRycy9k&#10;b3ducmV2LnhtbFBLBQYAAAAABAAEAPUAAACJAwAAAAA=&#10;" fillcolor="black" stroked="f"/>
                <v:rect id="Rectangle 4120" o:spid="_x0000_s5135" style="position:absolute;left:4619;top:1570;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ThscA&#10;AADdAAAADwAAAGRycy9kb3ducmV2LnhtbESPT2vCQBTE74LfYXmF3nQTsSVGV9FCoZeCf3qot2f2&#10;NQlm36a7W41++q4geBxm5jfMbNGZRpzI+dqygnSYgCAurK65VPC1ex9kIHxA1thYJgUX8rCY93sz&#10;zLU984ZO21CKCGGfo4IqhDaX0hcVGfRD2xJH78c6gyFKV0rt8BzhppGjJHmVBmuOCxW29FZRcdz+&#10;GQWrSbb6XY/587o57Gn/fTi+jFyi1PNTt5yCCNSFR/je/tAKxmmW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aU4bHAAAA3QAAAA8AAAAAAAAAAAAAAAAAmAIAAGRy&#10;cy9kb3ducmV2LnhtbFBLBQYAAAAABAAEAPUAAACMAwAAAAA=&#10;" fillcolor="black" stroked="f"/>
                <v:rect id="Rectangle 4121" o:spid="_x0000_s5136" style="position:absolute;left:4619;top:154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N8ccA&#10;AADdAAAADwAAAGRycy9kb3ducmV2LnhtbESPT2vCQBTE74LfYXmF3nRjsCVGV9FCoZeCf3qot2f2&#10;NQlm36a7W41++q4geBxm5jfMbNGZRpzI+dqygtEwAUFcWF1zqeBr9z7IQPiArLGxTAou5GEx7/dm&#10;mGt75g2dtqEUEcI+RwVVCG0upS8qMuiHtiWO3o91BkOUrpTa4TnCTSPTJHmVBmuOCxW29FZRcdz+&#10;GQWrSbb6XY/587o57Gn/fTi+pC5R6vmpW05BBOrCI3xvf2gF41GW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IzfHHAAAA3QAAAA8AAAAAAAAAAAAAAAAAmAIAAGRy&#10;cy9kb3ducmV2LnhtbFBLBQYAAAAABAAEAPUAAACMAwAAAAA=&#10;" fillcolor="black" stroked="f"/>
                <v:rect id="Rectangle 4122" o:spid="_x0000_s5137" style="position:absolute;left:4619;top:152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oascA&#10;AADdAAAADwAAAGRycy9kb3ducmV2LnhtbESPQWsCMRSE74L/ITyhN81qbVlXo2hB6EWotod6e26e&#10;u4ubl20Sdeuvb4SCx2FmvmFmi9bU4kLOV5YVDAcJCOLc6ooLBV+f634KwgdkjbVlUvBLHhbzbmeG&#10;mbZX3tJlFwoRIewzVFCG0GRS+rwkg35gG+LoHa0zGKJ0hdQOrxFuajlKkldpsOK4UGJDbyXlp93Z&#10;KFhN0tXPx5g3t+1hT/vvw+ll5BKlnnrtcgoiUBse4f/2u1YwHqb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EaGrHAAAA3QAAAA8AAAAAAAAAAAAAAAAAmAIAAGRy&#10;cy9kb3ducmV2LnhtbFBLBQYAAAAABAAEAPUAAACMAwAAAAA=&#10;" fillcolor="black" stroked="f"/>
                <v:rect id="Rectangle 4123" o:spid="_x0000_s5138" style="position:absolute;left:4619;top:1499;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3wHscA&#10;AADdAAAADwAAAGRycy9kb3ducmV2LnhtbESPT2vCQBTE74LfYXmF3nSjpCVGV9FCoZeCf3qot2f2&#10;NQlm36a7W41++q4geBxm5jfMbNGZRpzI+dqygtEwAUFcWF1zqeBr9z7IQPiArLGxTAou5GEx7/dm&#10;mGt75g2dtqEUEcI+RwVVCG0upS8qMuiHtiWO3o91BkOUrpTa4TnCTSPHSfIqDdYcFyps6a2i4rj9&#10;MwpWk2z1u07587o57Gn/fTi+jF2i1PNTt5yCCNSFR/je/tAK0lGW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8B7HAAAA3QAAAA8AAAAAAAAAAAAAAAAAmAIAAGRy&#10;cy9kb3ducmV2LnhtbFBLBQYAAAAABAAEAPUAAACMAwAAAAA=&#10;" fillcolor="black" stroked="f"/>
                <v:rect id="Rectangle 4124" o:spid="_x0000_s5139" style="position:absolute;left:4619;top:1476;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VhccA&#10;AADdAAAADwAAAGRycy9kb3ducmV2LnhtbESPQWsCMRSE74X+h/AKvdWsomVdjaKC0EtBbQ96e26e&#10;u4ublzVJdfXXN4LgcZiZb5jxtDW1OJPzlWUF3U4Cgji3uuJCwe/P8iMF4QOyxtoyKbiSh+nk9WWM&#10;mbYXXtN5EwoRIewzVFCG0GRS+rwkg75jG+LoHawzGKJ0hdQOLxFuatlLkk9psOK4UGJDi5Ly4+bP&#10;KJgP0/lp1efv23q/o912fxz0XKLU+1s7G4EI1IZn+NH+0gr63XQA9zfxCc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hVYXHAAAA3QAAAA8AAAAAAAAAAAAAAAAAmAIAAGRy&#10;cy9kb3ducmV2LnhtbFBLBQYAAAAABAAEAPUAAACMAwAAAAA=&#10;" fillcolor="black" stroked="f"/>
                <v:rect id="Rectangle 4125" o:spid="_x0000_s5140" style="position:absolute;left:4619;top:145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L8scA&#10;AADdAAAADwAAAGRycy9kb3ducmV2LnhtbESPT2sCMRTE7wW/Q3iCt5pVrGy3RtFCwYvgv0O9PTev&#10;u4ublzWJuvXTG6HQ4zAzv2Ems9bU4krOV5YVDPoJCOLc6ooLBfvd12sKwgdkjbVlUvBLHmbTzssE&#10;M21vvKHrNhQiQthnqKAMocmk9HlJBn3fNsTR+7HOYIjSFVI7vEW4qeUwScbSYMVxocSGPkvKT9uL&#10;UbB4Txfn9YhX983xQIfv4+lt6BKlet12/gEiUBv+w3/tpVYwGqRjeL6JT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zy/LHAAAA3QAAAA8AAAAAAAAAAAAAAAAAmAIAAGRy&#10;cy9kb3ducmV2LnhtbFBLBQYAAAAABAAEAPUAAACMAwAAAAA=&#10;" fillcolor="black" stroked="f"/>
                <v:rect id="Rectangle 4126" o:spid="_x0000_s5141" style="position:absolute;left:4619;top:143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9uaccA&#10;AADdAAAADwAAAGRycy9kb3ducmV2LnhtbESPQWvCQBSE7wX/w/KE3pqNYtsYXUWFQi9CtT3U2zP7&#10;TILZt3F3q6m/visUPA4z8w0znXemEWdyvrasYJCkIIgLq2suFXx9vj1lIHxA1thYJgW/5GE+6z1M&#10;Mdf2whs6b0MpIoR9jgqqENpcSl9UZNAntiWO3sE6gyFKV0rt8BLhppHDNH2RBmuOCxW2tKqoOG5/&#10;jILlOFuePka8vm72O9p974/PQ5cq9djvFhMQgbpwD/+337WC0SB7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bmnHAAAA3QAAAA8AAAAAAAAAAAAAAAAAmAIAAGRy&#10;cy9kb3ducmV2LnhtbFBLBQYAAAAABAAEAPUAAACMAwAAAAA=&#10;" fillcolor="black" stroked="f"/>
                <v:rect id="Rectangle 4127" o:spid="_x0000_s5142" style="position:absolute;left:4619;top:141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6G8QA&#10;AADdAAAADwAAAGRycy9kb3ducmV2LnhtbERPy2rCQBTdF/oPwxW6ayaKlRgdpQoFNwUfXdTdNXNN&#10;gpk7cWbUtF/vLASXh/OezjvTiCs5X1tW0E9SEMSF1TWXCn52X+8ZCB+QNTaWScEfeZjPXl+mmGt7&#10;4w1dt6EUMYR9jgqqENpcSl9UZNAntiWO3NE6gyFCV0rt8BbDTSMHaTqSBmuODRW2tKyoOG0vRsFi&#10;nC3O6yF//28Oe9r/Hk4fA5cq9dbrPicgAnXhKX64V1rBsJ/FufF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g+hvEAAAA3QAAAA8AAAAAAAAAAAAAAAAAmAIAAGRycy9k&#10;b3ducmV2LnhtbFBLBQYAAAAABAAEAPUAAACJAwAAAAA=&#10;" fillcolor="black" stroked="f"/>
                <v:rect id="Rectangle 4128" o:spid="_x0000_s5143" style="position:absolute;left:4619;top:138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fgMcA&#10;AADdAAAADwAAAGRycy9kb3ducmV2LnhtbESPT2sCMRTE7wW/Q3iCt5pVbFlXo2hB8FKofw56e26e&#10;u4ubl20SdfXTN4VCj8PM/IaZzltTixs5X1lWMOgnIIhzqysuFOx3q9cUhA/IGmvLpOBBHuazzssU&#10;M23vvKHbNhQiQthnqKAMocmk9HlJBn3fNsTRO1tnMETpCqkd3iPc1HKYJO/SYMVxocSGPkrKL9ur&#10;UbAcp8vvrxF/PjenIx0Pp8vb0CVK9brtYgIiUBv+w3/ttVYwGqR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sX4DHAAAA3QAAAA8AAAAAAAAAAAAAAAAAmAIAAGRy&#10;cy9kb3ducmV2LnhtbFBLBQYAAAAABAAEAPUAAACMAwAAAAA=&#10;" fillcolor="black" stroked="f"/>
                <v:rect id="Rectangle 4129" o:spid="_x0000_s5144" style="position:absolute;left:4619;top:136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wMMA&#10;AADdAAAADwAAAGRycy9kb3ducmV2LnhtbERPTYvCMBC9C/sfwgh701RR0WqUVVjwIqi7B72NzdgW&#10;m0lNonb315uD4PHxvmeLxlTiTs6XlhX0ugkI4szqknMFvz/fnTEIH5A1VpZJwR95WMw/WjNMtX3w&#10;ju77kIsYwj5FBUUIdSqlzwoy6Lu2Jo7c2TqDIUKXS+3wEcNNJftJMpIGS44NBda0Kii77G9GwXIy&#10;Xl63A978705HOh5Ol2HfJUp9tpuvKYhATXiLX+61VjDoTeL++CY+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gwMMAAADdAAAADwAAAAAAAAAAAAAAAACYAgAAZHJzL2Rv&#10;d25yZXYueG1sUEsFBgAAAAAEAAQA9QAAAIgDAAAAAA==&#10;" fillcolor="black" stroked="f"/>
                <v:rect id="Rectangle 4130" o:spid="_x0000_s5145" style="position:absolute;left:4619;top:134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FW8cA&#10;AADdAAAADwAAAGRycy9kb3ducmV2LnhtbESPQWsCMRSE70L/Q3iCN82u2KKrUWpB8FJQ24Penpvn&#10;7uLmZZtEXf31jVDocZiZb5jZojW1uJLzlWUF6SABQZxbXXGh4Ptr1R+D8AFZY22ZFNzJw2L+0plh&#10;pu2Nt3TdhUJECPsMFZQhNJmUPi/JoB/Yhjh6J+sMhihdIbXDW4SbWg6T5E0arDgulNjQR0n5eXcx&#10;CpaT8fJnM+LPx/Z4oMP+eH4dukSpXrd9n4II1Ib/8F97rRWM0kkK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DxVvHAAAA3QAAAA8AAAAAAAAAAAAAAAAAmAIAAGRy&#10;cy9kb3ducmV2LnhtbFBLBQYAAAAABAAEAPUAAACMAwAAAAA=&#10;" fillcolor="black" stroked="f"/>
                <v:rect id="Rectangle 4131" o:spid="_x0000_s5146" style="position:absolute;left:4619;top:1316;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bLMcA&#10;AADdAAAADwAAAGRycy9kb3ducmV2LnhtbESPT2sCMRTE7wW/Q3iCt5p1sUVXo2hB8FKofw56e26e&#10;u4ubl20SdfXTN4VCj8PM/IaZzltTixs5X1lWMOgnIIhzqysuFOx3q9cRCB+QNdaWScGDPMxnnZcp&#10;ZtreeUO3bShEhLDPUEEZQpNJ6fOSDPq+bYijd7bOYIjSFVI7vEe4qWWaJO/SYMVxocSGPkrKL9ur&#10;UbAcj5bfX0P+fG5ORzoeTpe31CVK9brtYgIiUBv+w3/ttVYwHIxT+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RWyzHAAAA3QAAAA8AAAAAAAAAAAAAAAAAmAIAAGRy&#10;cy9kb3ducmV2LnhtbFBLBQYAAAAABAAEAPUAAACMAwAAAAA=&#10;" fillcolor="black" stroked="f"/>
                <v:rect id="Rectangle 4132" o:spid="_x0000_s5147" style="position:absolute;left:4619;top:129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3+t8cA&#10;AADdAAAADwAAAGRycy9kb3ducmV2LnhtbESPzWsCMRTE70L/h/AEb5r1q+hqlFoo9CLUj4Penpvn&#10;7uLmZZukuvWvbwShx2FmfsPMl42pxJWcLy0r6PcSEMSZ1SXnCva7j+4EhA/IGivLpOCXPCwXL605&#10;ptreeEPXbchFhLBPUUERQp1K6bOCDPqerYmjd7bOYIjS5VI7vEW4qeQgSV6lwZLjQoE1vReUXbY/&#10;RsFqOll9f414fd+cjnQ8nC7jgUuU6rSbtxmIQE34Dz/bn1rBqD8dwuN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d/rfHAAAA3QAAAA8AAAAAAAAAAAAAAAAAmAIAAGRy&#10;cy9kb3ducmV2LnhtbFBLBQYAAAAABAAEAPUAAACMAwAAAAA=&#10;" fillcolor="black" stroked="f"/>
                <v:rect id="Rectangle 4133" o:spid="_x0000_s5148" style="position:absolute;left:4619;top:127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mw8cA&#10;AADdAAAADwAAAGRycy9kb3ducmV2LnhtbESPT2sCMRTE7wW/Q3iCt5pVtkVXo2hB8FKofw56e26e&#10;u4ubl20SdfXTN4VCj8PM/IaZzltTixs5X1lWMOgnIIhzqysuFOx3q9cRCB+QNdaWScGDPMxnnZcp&#10;ZtreeUO3bShEhLDPUEEZQpNJ6fOSDPq+bYijd7bOYIjSFVI7vEe4qeUwSd6lwYrjQokNfZSUX7ZX&#10;o2A5Hi2/v1L+fG5ORzoeTpe3oUuU6nXbxQREoDb8h//aa60gHYxT+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0ZsPHAAAA3QAAAA8AAAAAAAAAAAAAAAAAmAIAAGRy&#10;cy9kb3ducmV2LnhtbFBLBQYAAAAABAAEAPUAAACMAwAAAAA=&#10;" fillcolor="black" stroked="f"/>
                <v:rect id="Rectangle 4134" o:spid="_x0000_s5149" style="position:absolute;left:4619;top:125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jDWMYA&#10;AADdAAAADwAAAGRycy9kb3ducmV2LnhtbESPT2sCMRTE74V+h/AK3mpW0aKrUaog9FLw30Fvz81z&#10;d3Hzsk2irn76RhA8DjPzG2Y8bUwlLuR8aVlBp52AIM6sLjlXsN0sPgcgfEDWWFkmBTfyMJ28v40x&#10;1fbKK7qsQy4ihH2KCooQ6lRKnxVk0LdtTRy9o3UGQ5Qul9rhNcJNJbtJ8iUNlhwXCqxpXlB2Wp+N&#10;gtlwMPtb9vj3vjrsab87nPpdlyjV+mi+RyACNeEVfrZ/tIJeZ9iHx5v4BOTk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jDWMYAAADdAAAADwAAAAAAAAAAAAAAAACYAgAAZHJz&#10;L2Rvd25yZXYueG1sUEsFBgAAAAAEAAQA9QAAAIsDAAAAAA==&#10;" fillcolor="black" stroked="f"/>
                <v:rect id="Rectangle 4135" o:spid="_x0000_s5150" style="position:absolute;left:4619;top:122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pdL8YA&#10;AADdAAAADwAAAGRycy9kb3ducmV2LnhtbESPT2sCMRTE74V+h/AK3mpWsaKrUaog9FLw30Fvz81z&#10;d3Hzsk2ibv30RhA8DjPzG2Y8bUwlLuR8aVlBp52AIM6sLjlXsN0sPgcgfEDWWFkmBf/kYTp5fxtj&#10;qu2VV3RZh1xECPsUFRQh1KmUPivIoG/bmjh6R+sMhihdLrXDa4SbSnaTpC8NlhwXCqxpXlB2Wp+N&#10;gtlwMPtb9vj3tjrsab87nL66LlGq9dF8j0AEasIr/Gz/aAW9zrAPjzfxCc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pdL8YAAADdAAAADwAAAAAAAAAAAAAAAACYAgAAZHJz&#10;L2Rvd25yZXYueG1sUEsFBgAAAAAEAAQA9QAAAIsDAAAAAA==&#10;" fillcolor="black" stroked="f"/>
                <v:rect id="Rectangle 4136" o:spid="_x0000_s5151" style="position:absolute;left:4619;top:1205;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4tMgA&#10;AADdAAAADwAAAGRycy9kb3ducmV2LnhtbESPQWvCQBSE7wX/w/IK3upG0aoxq2ih0Euh2h709pJ9&#10;TYLZt+nuqrG/visUPA4z8w2TrTrTiDM5X1tWMBwkIIgLq2suFXx9vj7NQPiArLGxTAqu5GG17D1k&#10;mGp74S2dd6EUEcI+RQVVCG0qpS8qMugHtiWO3rd1BkOUrpTa4SXCTSNHSfIsDdYcFyps6aWi4rg7&#10;GQWb+Wzz8zHm999tfqDDPj9ORi5Rqv/YrRcgAnXhHv5vv2kF4+F8Crc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vi0yAAAAN0AAAAPAAAAAAAAAAAAAAAAAJgCAABk&#10;cnMvZG93bnJldi54bWxQSwUGAAAAAAQABAD1AAAAjQMAAAAA&#10;" fillcolor="black" stroked="f"/>
                <v:rect id="Rectangle 4137" o:spid="_x0000_s5152" style="position:absolute;left:4619;top:118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sxsMA&#10;AADdAAAADwAAAGRycy9kb3ducmV2LnhtbERPTYvCMBC9C/sfwgh701RR0WqUVVjwIqi7B72NzdgW&#10;m0lNonb315uD4PHxvmeLxlTiTs6XlhX0ugkI4szqknMFvz/fnTEIH5A1VpZJwR95WMw/WjNMtX3w&#10;ju77kIsYwj5FBUUIdSqlzwoy6Lu2Jo7c2TqDIUKXS+3wEcNNJftJMpIGS44NBda0Kii77G9GwXIy&#10;Xl63A978705HOh5Ol2HfJUp9tpuvKYhATXiLX+61VjDoTeLc+CY+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lsxsMAAADdAAAADwAAAAAAAAAAAAAAAACYAgAAZHJzL2Rv&#10;d25yZXYueG1sUEsFBgAAAAAEAAQA9QAAAIgDAAAAAA==&#10;" fillcolor="black" stroked="f"/>
                <v:rect id="Rectangle 4138" o:spid="_x0000_s5153" style="position:absolute;left:4619;top:116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JXccA&#10;AADdAAAADwAAAGRycy9kb3ducmV2LnhtbESPQWsCMRSE70L/Q3iCN80qVtytUaogeCmo7aHenpvn&#10;7uLmZU2ibvvrjVDocZiZb5jZojW1uJHzlWUFw0ECgji3uuJCwdfnuj8F4QOyxtoyKfghD4v5S2eG&#10;mbZ33tFtHwoRIewzVFCG0GRS+rwkg35gG+LonawzGKJ0hdQO7xFuajlKkok0WHFcKLGhVUn5eX81&#10;CpbpdHnZjvnjd3c80OH7eH4duUSpXrd9fwMRqA3/4b/2RisYD9MUnm/i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yV3HAAAA3QAAAA8AAAAAAAAAAAAAAAAAmAIAAGRy&#10;cy9kb3ducmV2LnhtbFBLBQYAAAAABAAEAPUAAACMAwAAAAA=&#10;" fillcolor="black" stroked="f"/>
                <v:rect id="Rectangle 4139" o:spid="_x0000_s5154" style="position:absolute;left:4619;top:113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UO8YA&#10;AADdAAAADwAAAGRycy9kb3ducmV2LnhtbESPT2vCQBTE7wW/w/IK3uqmYsXGbEQFoZdC/XOot2f2&#10;mQSzb+PuVqOf3i0Uehxm5jdMNutMIy7kfG1ZwesgAUFcWF1zqWC3Xb1MQPiArLGxTApu5GGW954y&#10;TLW98poum1CKCGGfooIqhDaV0hcVGfQD2xJH72idwRClK6V2eI1w08hhkoylwZrjQoUtLSsqTpsf&#10;o2DxPlmcv0b8eV8f9rT/Ppzehi5Rqv/czacgAnXhP/zX/tAKRhEJv2/iE5D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UO8YAAADdAAAADwAAAAAAAAAAAAAAAACYAgAAZHJz&#10;L2Rvd25yZXYueG1sUEsFBgAAAAAEAAQA9QAAAIsDAAAAAA==&#10;" fillcolor="black" stroked="f"/>
                <v:rect id="Rectangle 4140" o:spid="_x0000_s5155" style="position:absolute;left:4619;top:1111;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xoMcA&#10;AADdAAAADwAAAGRycy9kb3ducmV2LnhtbESPQWsCMRSE70L/Q3iF3jRx0aKrUWqh4EVQ20O9PTev&#10;u4ubl20Sddtf3whCj8PMfMPMl51txIV8qB1rGA4UCOLCmZpLDR/vb/0JiBCRDTaOScMPBVguHnpz&#10;zI278o4u+1iKBOGQo4YqxjaXMhQVWQwD1xIn78t5izFJX0rj8ZrgtpGZUs/SYs1pocKWXisqTvuz&#10;1bCaTlbf2xFvfnfHAx0+j6dx5pXWT4/dywxEpC7+h+/ttdEwytQQb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sMaDHAAAA3QAAAA8AAAAAAAAAAAAAAAAAmAIAAGRy&#10;cy9kb3ducmV2LnhtbFBLBQYAAAAABAAEAPUAAACMAwAAAAA=&#10;" fillcolor="black" stroked="f"/>
                <v:rect id="Rectangle 4141" o:spid="_x0000_s5156" style="position:absolute;left:4619;top:108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v18cA&#10;AADdAAAADwAAAGRycy9kb3ducmV2LnhtbESPQWsCMRSE7wX/Q3iF3mrSxRZdjaJCoZeC2h709tw8&#10;dxc3L2uS6uqvb4RCj8PMfMNMZp1txJl8qB1reOkrEMSFMzWXGr6/3p+HIEJENtg4Jg1XCjCb9h4m&#10;mBt34TWdN7EUCcIhRw1VjG0uZSgqshj6riVO3sF5izFJX0rj8ZLgtpGZUm/SYs1pocKWlhUVx82P&#10;1bAYDRen1YA/b+v9jnbb/fE180rrp8duPgYRqYv/4b/2h9EwyFQG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r9fHAAAA3QAAAA8AAAAAAAAAAAAAAAAAmAIAAGRy&#10;cy9kb3ducmV2LnhtbFBLBQYAAAAABAAEAPUAAACMAwAAAAA=&#10;" fillcolor="black" stroked="f"/>
                <v:rect id="Rectangle 4142" o:spid="_x0000_s5157" style="position:absolute;left:4619;top:106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KTMgA&#10;AADdAAAADwAAAGRycy9kb3ducmV2LnhtbESPT2sCMRTE74V+h/AK3mrS1YquRqmFQi+F+uegt+fm&#10;ubu4edkmqW776Ruh4HGYmd8ws0VnG3EmH2rHGp76CgRx4UzNpYbt5u1xDCJEZIONY9LwQwEW8/u7&#10;GebGXXhF53UsRYJwyFFDFWObSxmKiiyGvmuJk3d03mJM0pfSeLwkuG1kptRIWqw5LVTY0mtFxWn9&#10;bTUsJ+Pl1+eQP35Xhz3td4fTc+aV1r2H7mUKIlIXb+H/9rvRMMzUAK5v0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MgpMyAAAAN0AAAAPAAAAAAAAAAAAAAAAAJgCAABk&#10;cnMvZG93bnJldi54bWxQSwUGAAAAAAQABAD1AAAAjQMAAAAA&#10;" fillcolor="black" stroked="f"/>
                <v:rect id="Rectangle 4143" o:spid="_x0000_s5158" style="position:absolute;left:4619;top:104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SOMgA&#10;AADdAAAADwAAAGRycy9kb3ducmV2LnhtbESPQUsDMRSE7wX/Q3iCt27iskrdNi1WEHoRbPVgb6+b&#10;192lm5c1SdvVX2+EQo/DzHzDzBaD7cSJfGgda7jPFAjiypmWaw2fH6/jCYgQkQ12jknDDwVYzG9G&#10;MyyNO/OaTptYiwThUKKGJsa+lDJUDVkMmeuJk7d33mJM0tfSeDwnuO1krtSjtNhyWmiwp5eGqsPm&#10;aDUsnybL7/eC337Xuy1tv3aHh9wrre9uh+cpiEhDvIYv7ZXRUOSqgP836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25I4yAAAAN0AAAAPAAAAAAAAAAAAAAAAAJgCAABk&#10;cnMvZG93bnJldi54bWxQSwUGAAAAAAQABAD1AAAAjQMAAAAA&#10;" fillcolor="black" stroked="f"/>
                <v:rect id="Rectangle 4144" o:spid="_x0000_s5159" style="position:absolute;left:4619;top:1023;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3o8cA&#10;AADdAAAADwAAAGRycy9kb3ducmV2LnhtbESPQWsCMRSE74L/ITyhN01ctOhqlFoo9FJQ20O9PTfP&#10;3cXNyzZJddtf3whCj8PMfMMs151txIV8qB1rGI8UCOLCmZpLDR/vL8MZiBCRDTaOScMPBViv+r0l&#10;5sZdeUeXfSxFgnDIUUMVY5tLGYqKLIaRa4mTd3LeYkzSl9J4vCa4bWSm1KO0WHNaqLCl54qK8/7b&#10;atjMZ5uv7YTffnfHAx0+j+dp5pXWD4PuaQEiUhf/w/f2q9EwydQ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XN6PHAAAA3QAAAA8AAAAAAAAAAAAAAAAAmAIAAGRy&#10;cy9kb3ducmV2LnhtbFBLBQYAAAAABAAEAPUAAACMAwAAAAA=&#10;" fillcolor="black" stroked="f"/>
                <v:rect id="Rectangle 4145" o:spid="_x0000_s5160" style="position:absolute;left:4619;top:1001;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p1McA&#10;AADdAAAADwAAAGRycy9kb3ducmV2LnhtbESPQWsCMRSE74L/ITyhN01crOhqlFoo9FKotod6e26e&#10;u4ubl22S6tZf3whCj8PMfMMs151txJl8qB1rGI8UCOLCmZpLDZ8fL8MZiBCRDTaOScMvBViv+r0l&#10;5sZdeEvnXSxFgnDIUUMVY5tLGYqKLIaRa4mTd3TeYkzSl9J4vCS4bWSm1FRarDktVNjSc0XFafdj&#10;NWzms833+4TfrtvDnvZfh9Nj5pXWD4PuaQEiUhf/w/f2q9EwydQU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FqdTHAAAA3QAAAA8AAAAAAAAAAAAAAAAAmAIAAGRy&#10;cy9kb3ducmV2LnhtbFBLBQYAAAAABAAEAPUAAACMAwAAAAA=&#10;" fillcolor="black" stroked="f"/>
                <v:rect id="Rectangle 4146" o:spid="_x0000_s5161" style="position:absolute;left:4619;top:97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MT8cA&#10;AADdAAAADwAAAGRycy9kb3ducmV2LnhtbESPQWsCMRSE7wX/Q3gFbzXpoq1ujaIFwUuh2h709ty8&#10;7i5uXrZJ1LW/vhEKPQ4z8w0znXe2EWfyoXas4XGgQBAXztRcavj8WD2MQYSIbLBxTBquFGA+691N&#10;MTfuwhs6b2MpEoRDjhqqGNtcylBUZDEMXEucvC/nLcYkfSmNx0uC20ZmSj1JizWnhQpbeq2oOG5P&#10;VsNyMl5+vw/57Wdz2NN+dziOMq+07t93ixcQkbr4H/5rr42GYaae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DE/HAAAA3QAAAA8AAAAAAAAAAAAAAAAAmAIAAGRy&#10;cy9kb3ducmV2LnhtbFBLBQYAAAAABAAEAPUAAACMAwAAAAA=&#10;" fillcolor="black" stroked="f"/>
                <v:rect id="Rectangle 4147" o:spid="_x0000_s5162" style="position:absolute;left:4619;top:956;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YPcQA&#10;AADdAAAADwAAAGRycy9kb3ducmV2LnhtbERPy2oCMRTdF/oP4Qrd1cRBxY5GqYVCN0J9LOruOrnO&#10;DE5upkmqo1/fLASXh/OeLTrbiDP5UDvWMOgrEMSFMzWXGnbbz9cJiBCRDTaOScOVAizmz08zzI27&#10;8JrOm1iKFMIhRw1VjG0uZSgqshj6riVO3NF5izFBX0rj8ZLCbSMzpcbSYs2pocKWPioqTps/q2H5&#10;Nln+fg95dVsf9rT/OZxGmVdav/S69ymISF18iO/uL6NhmKk0N71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WmD3EAAAA3QAAAA8AAAAAAAAAAAAAAAAAmAIAAGRycy9k&#10;b3ducmV2LnhtbFBLBQYAAAAABAAEAPUAAACJAwAAAAA=&#10;" fillcolor="black" stroked="f"/>
                <v:rect id="Rectangle 4148" o:spid="_x0000_s5163" style="position:absolute;left:4619;top:93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9pscA&#10;AADdAAAADwAAAGRycy9kb3ducmV2LnhtbESPQWsCMRSE70L/Q3hCb5q42KKrUWqh4KVQrQe9PTfP&#10;3cXNyzaJuu2vbwpCj8PMfMPMl51txJV8qB1rGA0VCOLCmZpLDbvPt8EERIjIBhvHpOGbAiwXD705&#10;5sbdeEPXbSxFgnDIUUMVY5tLGYqKLIaha4mTd3LeYkzSl9J4vCW4bWSm1LO0WHNaqLCl14qK8/Zi&#10;Naymk9XXx5jffzbHAx32x/NT5pXWj/3uZQYiUhf/w/f22mgYZ2oK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aPabHAAAA3QAAAA8AAAAAAAAAAAAAAAAAmAIAAGRy&#10;cy9kb3ducmV2LnhtbFBLBQYAAAAABAAEAPUAAACMAwAAAAA=&#10;" fillcolor="black" stroked="f"/>
                <v:rect id="Rectangle 4149" o:spid="_x0000_s5164" style="position:absolute;left:4619;top:907;width:2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C5sUA&#10;AADdAAAADwAAAGRycy9kb3ducmV2LnhtbERPy2rCQBTdC/2H4Ra604lBxaYZpRYKbgQfXdTdTeY2&#10;CWbupDOjpv16ZyG4PJx3vuxNKy7kfGNZwXiUgCAurW64UvB1+BzOQfiArLG1TAr+yMNy8TTIMdP2&#10;yju67EMlYgj7DBXUIXSZlL6syaAf2Y44cj/WGQwRukpqh9cYblqZJslMGmw4NtTY0UdN5Wl/NgpW&#10;r/PV73bCm/9dcaTjd3Gapi5R6uW5f38DEagPD/HdvdYKJuk47o9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QLmxQAAAN0AAAAPAAAAAAAAAAAAAAAAAJgCAABkcnMv&#10;ZG93bnJldi54bWxQSwUGAAAAAAQABAD1AAAAigMAAAAA&#10;" fillcolor="black" stroked="f"/>
                <v:rect id="Rectangle 4150" o:spid="_x0000_s5165" style="position:absolute;left:4619;top:88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nfccA&#10;AADdAAAADwAAAGRycy9kb3ducmV2LnhtbESPT2vCQBTE74LfYXmF3nSTYItGV9FCoZeCf3qot2f2&#10;NQlm36a7W41++q4geBxm5jfMbNGZRpzI+dqygnSYgCAurK65VPC1ex+MQfiArLGxTAou5GEx7/dm&#10;mGt75g2dtqEUEcI+RwVVCG0upS8qMuiHtiWO3o91BkOUrpTa4TnCTSOzJHmVBmuOCxW29FZRcdz+&#10;GQWryXj1ux7x53Vz2NP++3B8yVyi1PNTt5yCCNSFR/je/tAKRlma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1p33HAAAA3QAAAA8AAAAAAAAAAAAAAAAAmAIAAGRy&#10;cy9kb3ducmV2LnhtbFBLBQYAAAAABAAEAPUAAACMAwAAAAA=&#10;" fillcolor="black" stroked="f"/>
                <v:rect id="Rectangle 4151" o:spid="_x0000_s5166" style="position:absolute;left:4619;top:862;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5CsYA&#10;AADdAAAADwAAAGRycy9kb3ducmV2LnhtbESPQWsCMRSE74L/IbxCb5p10aKrUbRQ8CKo9aC35+Z1&#10;d3Hzsk2ibvvrG0HocZiZb5jZojW1uJHzlWUFg34Cgji3uuJCweHzozcG4QOyxtoyKfghD4t5tzPD&#10;TNs77+i2D4WIEPYZKihDaDIpfV6SQd+3DXH0vqwzGKJ0hdQO7xFuapkmyZs0WHFcKLGh95Lyy/5q&#10;FKwm49X3dsib3935RKfj+TJKXaLU60u7nIII1Ib/8LO91gqG6SCF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c5CsYAAADdAAAADwAAAAAAAAAAAAAAAACYAgAAZHJz&#10;L2Rvd25yZXYueG1sUEsFBgAAAAAEAAQA9QAAAIsDAAAAAA==&#10;" fillcolor="black" stroked="f"/>
                <v:rect id="Rectangle 4152" o:spid="_x0000_s5167" style="position:absolute;left:4619;top:84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uckccA&#10;AADdAAAADwAAAGRycy9kb3ducmV2LnhtbESPQWsCMRSE74L/ITyhN826tUVXo2hB6EWotod6e26e&#10;u4ubl20Sdeuvb4SCx2FmvmFmi9bU4kLOV5YVDAcJCOLc6ooLBV+f6/4YhA/IGmvLpOCXPCzm3c4M&#10;M22vvKXLLhQiQthnqKAMocmk9HlJBv3ANsTRO1pnMETpCqkdXiPc1DJNkldpsOK4UGJDbyXlp93Z&#10;KFhNxqufjxFvbtvDnvbfh9NL6hKlnnrtcgoiUBse4f/2u1YwSof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rnJHHAAAA3QAAAA8AAAAAAAAAAAAAAAAAmAIAAGRy&#10;cy9kb3ducmV2LnhtbFBLBQYAAAAABAAEAPUAAACMAwAAAAA=&#10;" fillcolor="black" stroked="f"/>
                <v:rect id="Rectangle 4153" o:spid="_x0000_s5168" style="position:absolute;left:4619;top:81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E5ccA&#10;AADdAAAADwAAAGRycy9kb3ducmV2LnhtbESPQWvCQBSE7wX/w/IKvTUbQxSbuooKhV6Eqj3U2zP7&#10;mgSzb+PuVtP+ercgeBxm5htmOu9NK87kfGNZwTBJQRCXVjdcKfjcvT1PQPiArLG1TAp+ycN8NniY&#10;YqHthTd03oZKRAj7AhXUIXSFlL6syaBPbEccvW/rDIYoXSW1w0uEm1ZmaTqWBhuOCzV2tKqpPG5/&#10;jILly2R5+sh5/bc57Gn/dTiOMpcq9fTYL15BBOrDPXxrv2sFeTbM4f9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CBOXHAAAA3QAAAA8AAAAAAAAAAAAAAAAAmAIAAGRy&#10;cy9kb3ducmV2LnhtbFBLBQYAAAAABAAEAPUAAACMAwAAAAA=&#10;" fillcolor="black" stroked="f"/>
                <v:rect id="Rectangle 4154" o:spid="_x0000_s5169" style="position:absolute;left:4619;top:79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6hfscA&#10;AADdAAAADwAAAGRycy9kb3ducmV2LnhtbESPQWsCMRSE74X+h/AK3mrWRYuuRlFB6KWgtge9PTfP&#10;3cXNy5pEXf31jVDocZiZb5jJrDW1uJLzlWUFvW4Cgji3uuJCwc/36n0IwgdkjbVlUnAnD7Pp68sE&#10;M21vvKHrNhQiQthnqKAMocmk9HlJBn3XNsTRO1pnMETpCqkd3iLc1DJNkg9psOK4UGJDy5Ly0/Zi&#10;FCxGw8V53eevx+awp/3ucBqkLlGq89bOxyACteE//Nf+1Ar6aW8A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OoX7HAAAA3QAAAA8AAAAAAAAAAAAAAAAAmAIAAGRy&#10;cy9kb3ducmV2LnhtbFBLBQYAAAAABAAEAPUAAACMAwAAAAA=&#10;" fillcolor="black" stroked="f"/>
                <v:rect id="Rectangle 4155" o:spid="_x0000_s5170" style="position:absolute;left:4619;top:77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CccA&#10;AADdAAAADwAAAGRycy9kb3ducmV2LnhtbESPT2sCMRTE74LfITyhN826WLFbo2ih4EXw36HenpvX&#10;3cXNy5qkuvXTG6HQ4zAzv2Gm89bU4krOV5YVDAcJCOLc6ooLBYf9Z38CwgdkjbVlUvBLHuazbmeK&#10;mbY33tJ1FwoRIewzVFCG0GRS+rwkg35gG+LofVtnMETpCqkd3iLc1DJNkrE0WHFcKLGhj5Ly8+7H&#10;KFi+TZaXzYjX9+3pSMev0/k1dYlSL7128Q4iUBv+w3/tlVYwSodjeL6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cPwnHAAAA3QAAAA8AAAAAAAAAAAAAAAAAmAIAAGRy&#10;cy9kb3ducmV2LnhtbFBLBQYAAAAABAAEAPUAAACMAwAAAAA=&#10;" fillcolor="black" stroked="f"/>
                <v:rect id="Rectangle 4156" o:spid="_x0000_s5171" style="position:absolute;left:4619;top:752;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akscA&#10;AADdAAAADwAAAGRycy9kb3ducmV2LnhtbESPQWvCQBSE7wX/w/KE3pqNwbYaXUWFQi9CtT3U2zP7&#10;TILZt3F3q6m/visUPA4z8w0znXemEWdyvrasYJCkIIgLq2suFXx9vj2NQPiArLGxTAp+ycN81nuY&#10;Yq7thTd03oZSRAj7HBVUIbS5lL6oyKBPbEscvYN1BkOUrpTa4SXCTSOzNH2RBmuOCxW2tKqoOG5/&#10;jILleLQ8fQx5fd3sd7T73h+fM5cq9djvFhMQgbpwD/+337WCYTZ4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QmpLHAAAA3QAAAA8AAAAAAAAAAAAAAAAAmAIAAGRy&#10;cy9kb3ducmV2LnhtbFBLBQYAAAAABAAEAPUAAACMAwAAAAA=&#10;" fillcolor="black" stroked="f"/>
                <v:rect id="Rectangle 4157" o:spid="_x0000_s5172" style="position:absolute;left:4619;top:73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8O4MUA&#10;AADdAAAADwAAAGRycy9kb3ducmV2LnhtbERPy2rCQBTdC/2H4Ra604lBxaYZpRYKbgQfXdTdTeY2&#10;CWbupDOjpv16ZyG4PJx3vuxNKy7kfGNZwXiUgCAurW64UvB1+BzOQfiArLG1TAr+yMNy8TTIMdP2&#10;yju67EMlYgj7DBXUIXSZlL6syaAf2Y44cj/WGQwRukpqh9cYblqZJslMGmw4NtTY0UdN5Wl/NgpW&#10;r/PV73bCm/9dcaTjd3Gapi5R6uW5f38DEagPD/HdvdYKJuk4zo1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w7gxQAAAN0AAAAPAAAAAAAAAAAAAAAAAJgCAABkcnMv&#10;ZG93bnJldi54bWxQSwUGAAAAAAQABAD1AAAAigMAAAAA&#10;" fillcolor="black" stroked="f"/>
                <v:rect id="Rectangle 4158" o:spid="_x0000_s5173" style="position:absolute;left:4619;top:702;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re8cA&#10;AADdAAAADwAAAGRycy9kb3ducmV2LnhtbESPT2sCMRTE7wW/Q3iCt5p1sUVXo2hB8FKofw56e26e&#10;u4ubl20SdfXTN4VCj8PM/IaZzltTixs5X1lWMOgnIIhzqysuFOx3q9cRCB+QNdaWScGDPMxnnZcp&#10;ZtreeUO3bShEhLDPUEEZQpNJ6fOSDPq+bYijd7bOYIjSFVI7vEe4qWWaJO/SYMVxocSGPkrKL9ur&#10;UbAcj5bfX0P+fG5ORzoeTpe31CVK9brtYgIiUBv+w3/ttVYwTAd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Dq3vHAAAA3QAAAA8AAAAAAAAAAAAAAAAAmAIAAGRy&#10;cy9kb3ducmV2LnhtbFBLBQYAAAAABAAEAPUAAACMAwAAAAA=&#10;" fillcolor="black" stroked="f"/>
                <v:rect id="Rectangle 4159" o:spid="_x0000_s5174" style="position:absolute;left:4619;top:680;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IW8QA&#10;AADdAAAADwAAAGRycy9kb3ducmV2LnhtbERPy4rCMBTdD/gP4QruxtTiDFqNogOCm4HxsdDdtbm2&#10;xeamk0Stfv1kMeDycN7TeWtqcSPnK8sKBv0EBHFudcWFgv1u9T4C4QOyxtoyKXiQh/ms8zbFTNs7&#10;b+i2DYWIIewzVFCG0GRS+rwkg75vG+LIna0zGCJ0hdQO7zHc1DJNkk9psOLYUGJDXyXll+3VKFiO&#10;R8vfnyF/PzenIx0Pp8tH6hKlet12MQERqA0v8b97rRUM0zTuj2/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VyFvEAAAA3QAAAA8AAAAAAAAAAAAAAAAAmAIAAGRycy9k&#10;b3ducmV2LnhtbFBLBQYAAAAABAAEAPUAAACJAwAAAAA=&#10;" fillcolor="black" stroked="f"/>
                <v:rect id="Rectangle 4160" o:spid="_x0000_s5175" style="position:absolute;left:4619;top:658;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twMYA&#10;AADdAAAADwAAAGRycy9kb3ducmV2LnhtbESPQWsCMRSE74L/IbxCb5p10aKrUbRQ8CKo9aC35+Z1&#10;d3Hzsk2ibvvrG0HocZiZb5jZojW1uJHzlWUFg34Cgji3uuJCweHzozcG4QOyxtoyKfghD4t5tzPD&#10;TNs77+i2D4WIEPYZKihDaDIpfV6SQd+3DXH0vqwzGKJ0hdQO7xFuapkmyZs0WHFcKLGh95Lyy/5q&#10;FKwm49X3dsib3935RKfj+TJKXaLU60u7nIII1Ib/8LO91gqGaTqA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ltwMYAAADdAAAADwAAAAAAAAAAAAAAAACYAgAAZHJz&#10;L2Rvd25yZXYueG1sUEsFBgAAAAAEAAQA9QAAAIsDAAAAAA==&#10;" fillcolor="black" stroked="f"/>
                <v:rect id="Rectangle 4161" o:spid="_x0000_s5176" style="position:absolute;left:4619;top:636;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zt8cA&#10;AADdAAAADwAAAGRycy9kb3ducmV2LnhtbESPQWsCMRSE7wX/Q3iF3mq2wRZdjaJCoZeC2h709tw8&#10;dxc3L2uS6uqvb4RCj8PMfMNMZp1txJl8qB1reOlnIIgLZ2ouNXx/vT8PQYSIbLBxTBquFGA27T1M&#10;MDfuwms6b2IpEoRDjhqqGNtcylBUZDH0XUucvIPzFmOSvpTG4yXBbSNVlr1JizWnhQpbWlZUHDc/&#10;VsNiNFycVgP+vK33O9pt98dX5TOtnx67+RhEpC7+h//aH0bDQCkF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L87fHAAAA3QAAAA8AAAAAAAAAAAAAAAAAmAIAAGRy&#10;cy9kb3ducmV2LnhtbFBLBQYAAAAABAAEAPUAAACMAwAAAAA=&#10;" fillcolor="black" stroked="f"/>
                <v:rect id="Rectangle 4162" o:spid="_x0000_s5177" style="position:absolute;left:4619;top:614;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WLMcA&#10;AADdAAAADwAAAGRycy9kb3ducmV2LnhtbESPT2sCMRTE7wW/Q3iCt5p1taKrUbRQ6KVQ/xz09tw8&#10;dxc3L9sk1W0/fSMUPA4z8xtmvmxNLa7kfGVZwaCfgCDOra64ULDfvT1PQPiArLG2TAp+yMNy0Xma&#10;Y6btjTd03YZCRAj7DBWUITSZlD4vyaDv24Y4emfrDIYoXSG1w1uEm1qmSTKWBiuOCyU29FpSftl+&#10;GwXr6WT99Tnij9/N6UjHw+nykrpEqV63Xc1ABGrDI/zfftcKRmk6hPu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HVizHAAAA3QAAAA8AAAAAAAAAAAAAAAAAmAIAAGRy&#10;cy9kb3ducmV2LnhtbFBLBQYAAAAABAAEAPUAAACMAwAAAAA=&#10;" fillcolor="black" stroked="f"/>
                <v:rect id="Rectangle 4163" o:spid="_x0000_s5178" style="position:absolute;left:4619;top:591;width:22;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WMcA&#10;AADdAAAADwAAAGRycy9kb3ducmV2LnhtbESPQWvCQBSE74X+h+UVvDWbhlhsdJVaEHoR1PZQb8/s&#10;Mwlm36a7W43++q4geBxm5htmMutNK47kfGNZwUuSgiAurW64UvD9tXgegfABWWNrmRScycNs+vgw&#10;wULbE6/puAmViBD2BSqoQ+gKKX1Zk0Gf2I44envrDIYoXSW1w1OEm1ZmafoqDTYcF2rs6KOm8rD5&#10;Mwrmb6P57yrn5WW929L2Z3cYZi5VavDUv49BBOrDPXxrf2oFeZblcH0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uzljHAAAA3QAAAA8AAAAAAAAAAAAAAAAAmAIAAGRy&#10;cy9kb3ducmV2LnhtbFBLBQYAAAAABAAEAPUAAACMAwAAAAA=&#10;" fillcolor="black" stroked="f"/>
                <v:rect id="Rectangle 4164" o:spid="_x0000_s5179" style="position:absolute;left:4619;top:569;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rw8cA&#10;AADdAAAADwAAAGRycy9kb3ducmV2LnhtbESPT2sCMRTE74V+h/AKvdWsi4quRlFB6KXgnx7q7bl5&#10;7i5uXtYk1W0/vREEj8PM/IaZzFpTiws5X1lW0O0kIIhzqysuFHzvVh9DED4ga6wtk4I/8jCbvr5M&#10;MNP2yhu6bEMhIoR9hgrKEJpMSp+XZNB3bEMcvaN1BkOUrpDa4TXCTS3TJBlIgxXHhRIbWpaUn7a/&#10;RsFiNFyc1z3++t8c9rT/OZz6qUuUen9r52MQgdrwDD/an1pBL037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ia8PHAAAA3QAAAA8AAAAAAAAAAAAAAAAAmAIAAGRy&#10;cy9kb3ducmV2LnhtbFBLBQYAAAAABAAEAPUAAACMAwAAAAA=&#10;" fillcolor="black" stroked="f"/>
                <v:rect id="Rectangle 4165" o:spid="_x0000_s5180" style="position:absolute;left:4619;top:547;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tMYA&#10;AADdAAAADwAAAGRycy9kb3ducmV2LnhtbESPQWsCMRSE74X+h/AKvdWsi4quRlFB6KVQtYd6e26e&#10;u4ublzVJdfXXN4LgcZiZb5jJrDW1OJPzlWUF3U4Cgji3uuJCwc929TEE4QOyxtoyKbiSh9n09WWC&#10;mbYXXtN5EwoRIewzVFCG0GRS+rwkg75jG+LoHawzGKJ0hdQOLxFuapkmyUAarDgulNjQsqT8uPkz&#10;Chaj4eL03eOv23q/o93v/thPXaLU+1s7H4MI1IZn+NH+1Ap6aTqA+5v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1tMYAAADdAAAADwAAAAAAAAAAAAAAAACYAgAAZHJz&#10;L2Rvd25yZXYueG1sUEsFBgAAAAAEAAQA9QAAAIsDAAAAAA==&#10;" fillcolor="black" stroked="f"/>
                <v:rect id="Rectangle 4166" o:spid="_x0000_s5181" style="position:absolute;left:4619;top:52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QL8cA&#10;AADdAAAADwAAAGRycy9kb3ducmV2LnhtbESPT2sCMRTE7wW/Q3iF3mq2i1pdjaKFQi9C/XPQ23Pz&#10;3F3cvGyTVFc/fSMIPQ4z8xtmMmtNLc7kfGVZwVs3AUGcW11xoWC7+XwdgvABWWNtmRRcycNs2nma&#10;YKbthVd0XodCRAj7DBWUITSZlD4vyaDv2oY4ekfrDIYoXSG1w0uEm1qmSTKQBiuOCyU29FFSflr/&#10;GgWL0XDx893j5W112NN+dzj1U5co9fLczscgArXhP/xof2kFvTR9h/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8UC/HAAAA3QAAAA8AAAAAAAAAAAAAAAAAmAIAAGRy&#10;cy9kb3ducmV2LnhtbFBLBQYAAAAABAAEAPUAAACMAwAAAAA=&#10;" fillcolor="black" stroked="f"/>
                <v:rect id="Rectangle 4167" o:spid="_x0000_s5182" style="position:absolute;left:4619;top:497;width:2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EXcQA&#10;AADdAAAADwAAAGRycy9kb3ducmV2LnhtbERPy4rCMBTdD/gP4QruxtTiDFqNogOCm4HxsdDdtbm2&#10;xeamk0Stfv1kMeDycN7TeWtqcSPnK8sKBv0EBHFudcWFgv1u9T4C4QOyxtoyKXiQh/ms8zbFTNs7&#10;b+i2DYWIIewzVFCG0GRS+rwkg75vG+LIna0zGCJ0hdQO7zHc1DJNkk9psOLYUGJDXyXll+3VKFiO&#10;R8vfnyF/PzenIx0Pp8tH6hKlet12MQERqA0v8b97rRUM0zTOjW/i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jxF3EAAAA3QAAAA8AAAAAAAAAAAAAAAAAmAIAAGRycy9k&#10;b3ducmV2LnhtbFBLBQYAAAAABAAEAPUAAACJAwAAAAA=&#10;" fillcolor="black" stroked="f"/>
                <v:rect id="Rectangle 4168" o:spid="_x0000_s5183" style="position:absolute;left:4619;top:475;width:22;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hxscA&#10;AADdAAAADwAAAGRycy9kb3ducmV2LnhtbESPQWvCQBSE7wX/w/IKvdVNQyoaXcUIhV4KVXuot2f2&#10;mQSzb+PuVtP+ercgeBxm5htmtuhNK87kfGNZwcswAUFcWt1wpeBr+/Y8BuEDssbWMin4JQ+L+eBh&#10;hrm2F17TeRMqESHsc1RQh9DlUvqyJoN+aDvi6B2sMxiidJXUDi8RblqZJslIGmw4LtTY0aqm8rj5&#10;MQqKybg4fWb88bfe72j3vT++pi5R6umxX05BBOrDPXxrv2sFWZpO4P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vYcbHAAAA3QAAAA8AAAAAAAAAAAAAAAAAmAIAAGRy&#10;cy9kb3ducmV2LnhtbFBLBQYAAAAABAAEAPUAAACMAwAAAAA=&#10;" fillcolor="black" stroked="f"/>
                <v:rect id="Rectangle 4169" o:spid="_x0000_s5184" style="position:absolute;left:2528;top:1250;width:1410;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ehsQA&#10;AADdAAAADwAAAGRycy9kb3ducmV2LnhtbERPz2vCMBS+D/wfwhO8zdTqxHVGUUHwMpi6w7w9m2db&#10;bF5qErXzrzeHwY4f3+/pvDW1uJHzlWUFg34Cgji3uuJCwfd+/ToB4QOyxtoyKfglD/NZ52WKmbZ3&#10;3tJtFwoRQ9hnqKAMocmk9HlJBn3fNsSRO1lnMEToCqkd3mO4qWWaJGNpsOLYUGJDq5Ly8+5qFCzf&#10;J8vL14g/H9vjgQ4/x/Nb6hKlet128QEiUBv+xX/ujVYwSodxf3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XobEAAAA3QAAAA8AAAAAAAAAAAAAAAAAmAIAAGRycy9k&#10;b3ducmV2LnhtbFBLBQYAAAAABAAEAPUAAACJAwAAAAA=&#10;" fillcolor="black" stroked="f"/>
                <v:shape id="Freeform 4170" o:spid="_x0000_s5185" style="position:absolute;left:3822;top:1089;width:249;height:481;visibility:visible;mso-wrap-style:square;v-text-anchor:top" coordsize="4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ggMUA&#10;AADdAAAADwAAAGRycy9kb3ducmV2LnhtbESP3WrCQBSE7wu+w3KE3tWNsRFJXaUoQvTOnwc4ZI/Z&#10;0OzZNLua9O27guDlMDPfMMv1YBtxp87XjhVMJwkI4tLpmisFl/PuYwHCB2SNjWNS8Ece1qvR2xJz&#10;7Xo+0v0UKhEh7HNUYEJocyl9aciin7iWOHpX11kMUXaV1B32EW4bmSbJXFqsOS4YbGljqPw53ayC&#10;7X5/LK5FGs6//c6aIptnl+yg1Pt4+P4CEWgIr/CzXWgFn+lsCo838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CAxQAAAN0AAAAPAAAAAAAAAAAAAAAAAJgCAABkcnMv&#10;ZG93bnJldi54bWxQSwUGAAAAAAQABAD1AAAAigMAAAAA&#10;" path="m,l,87,45,41,,xe" fillcolor="black" stroked="f">
                  <v:path arrowok="t" o:connecttype="custom" o:connectlocs="0,0;0,48124;24895,22679;0,0" o:connectangles="0,0,0,0"/>
                </v:shape>
                <v:shape id="Freeform 4171" o:spid="_x0000_s5186" style="position:absolute;left:3866;top:1111;width:438;height:415;visibility:visible;mso-wrap-style:square;v-text-anchor:top" coordsize="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5JMQA&#10;AADdAAAADwAAAGRycy9kb3ducmV2LnhtbESPQUvDQBSE70L/w/IEL2I3JlI0dluKIHi1tqC3R/aZ&#10;hO6+DdmXZvvvXUHwOMzMN8x6m7xTZxpjH9jA/bIARdwE23Nr4PDxevcIKgqyRReYDFwownazuFpj&#10;bcPM73TeS6syhGONBjqRodY6Nh15jMswEGfvO4weJcux1XbEOcO902VRrLTHnvNChwO9dNSc9pM3&#10;4G6r6TO2X6fhKHO6VO4pTEmMublOu2dQQkn+w3/tN2vgoaxK+H2Tn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eSTEAAAA3QAAAA8AAAAAAAAAAAAAAAAAmAIAAGRycy9k&#10;b3ducmV2LnhtbFBLBQYAAAAABAAEAPUAAACJAwAAAAA=&#10;" path="m,l79,37,,75,37,37,,xe" fillcolor="black" stroked="f">
                  <v:path arrowok="t" o:connecttype="custom" o:connectlocs="0,0;43704,20467;0,41487;20469,20467;0,0" o:connectangles="0,0,0,0,0"/>
                </v:shape>
                <v:shape id="Freeform 4172" o:spid="_x0000_s5187" style="position:absolute;left:3551;top:885;width:907;height:868;visibility:visible;mso-wrap-style:square;v-text-anchor:top" coordsize="16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n9cYA&#10;AADdAAAADwAAAGRycy9kb3ducmV2LnhtbESPQWvCQBSE74X+h+UVvNVNjUaNriIFIXgoxBa8PrLP&#10;JDb7Ns2uGv+9WxA8DjPzDbNc96YRF+pcbVnBxzACQVxYXXOp4Od7+z4D4TyyxsYyKbiRg/Xq9WWJ&#10;qbZXzumy96UIEHYpKqi8b1MpXVGRQTe0LXHwjrYz6IPsSqk7vAa4aeQoihJpsOawUGFLnxUVv/uz&#10;UbCb6kwneT5PviaTw9/GHLLTOFZq8NZvFiA89f4ZfrQzrWA8imP4fxOe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ln9cYAAADdAAAADwAAAAAAAAAAAAAAAACYAgAAZHJz&#10;L2Rvd25yZXYueG1sUEsFBgAAAAAEAAQA9QAAAIsDAAAAAA==&#10;" path="m66,33l53,54r78,37l131,66,53,103r13,21l111,78,66,33,,,86,87r,-17l,157,164,78,,,66,33xe" fillcolor="black" stroked="f">
                  <v:path arrowok="t" o:connecttype="custom" o:connectlocs="36512,18254;29320,29870;72471,50337;72471,36508;29320,56975;36512,68591;61407,43146;36512,18254;0,0;47576,48124;47576,38721;0,86845;90727,43146;0,0;36512,18254" o:connectangles="0,0,0,0,0,0,0,0,0,0,0,0,0,0,0"/>
                </v:shape>
                <v:rect id="Rectangle 4173" o:spid="_x0000_s5188" style="position:absolute;left:2937;width:741;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P5cYA&#10;AADdAAAADwAAAGRycy9kb3ducmV2LnhtbESPT4vCMBTE74LfITzBm6brim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aP5cYAAADdAAAADwAAAAAAAAAAAAAAAACYAgAAZHJz&#10;L2Rvd25yZXYueG1sUEsFBgAAAAAEAAQA9QAAAIsDAAAAAA==&#10;" filled="f" stroked="f">
                  <v:textbox inset="0,0,0,0">
                    <w:txbxContent>
                      <w:p w:rsidR="00250735" w:rsidRPr="00D81EA7" w:rsidRDefault="00250735" w:rsidP="00250735">
                        <w:pPr>
                          <w:rPr>
                            <w:sz w:val="19"/>
                          </w:rPr>
                        </w:pPr>
                        <w:r w:rsidRPr="00D81EA7">
                          <w:rPr>
                            <w:rFonts w:ascii="Arial" w:hAnsi="Arial" w:cs="Arial"/>
                            <w:color w:val="000000"/>
                            <w:sz w:val="17"/>
                            <w:lang w:val="en-US"/>
                          </w:rPr>
                          <w:t>A</w:t>
                        </w:r>
                      </w:p>
                    </w:txbxContent>
                  </v:textbox>
                </v:rect>
                <v:rect id="Rectangle 4174" o:spid="_x0000_s5189" style="position:absolute;left:2528;top:22065;width:1410;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9HscA&#10;AADdAAAADwAAAGRycy9kb3ducmV2LnhtbESPQWsCMRSE74X+h/AKvdWsqxZdjVIFwYugtod6e26e&#10;u4ubl22S6uqvNwWhx2FmvmEms9bU4kzOV5YVdDsJCOLc6ooLBV+fy7chCB+QNdaWScGVPMymz08T&#10;zLS98JbOu1CICGGfoYIyhCaT0uclGfQd2xBH72idwRClK6R2eIlwU8s0Sd6lwYrjQokNLUrKT7tf&#10;o2A+Gs5/Nn1e37aHPe2/D6dB6hKlXl/ajzGIQG34Dz/aK62gn/YG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7/R7HAAAA3QAAAA8AAAAAAAAAAAAAAAAAmAIAAGRy&#10;cy9kb3ducmV2LnhtbFBLBQYAAAAABAAEAPUAAACMAwAAAAA=&#10;" fillcolor="black" stroked="f"/>
                <v:shape id="Freeform 4175" o:spid="_x0000_s5190" style="position:absolute;left:3822;top:21904;width:249;height:454;visibility:visible;mso-wrap-style:square;v-text-anchor:top" coordsize="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Pu8YA&#10;AADdAAAADwAAAGRycy9kb3ducmV2LnhtbESPzWrDMBCE74W8g9hAb42cuJjGiRJCSyEUU2iSB1is&#10;jW1irYQl/6RPXxUKPQ6z883Odj+ZVgzU+cayguUiAUFcWt1wpeByfn96AeEDssbWMim4k4f9bvaw&#10;xVzbkb9oOIVKRAj7HBXUIbhcSl/WZNAvrCOO3tV2BkOUXSV1h2OEm1aukiSTBhuODTU6eq2pvJ16&#10;E9/oPw59UWiHjftM17fh+zqt35R6nE+HDYhAU/g//ksftYLnVZrB75qI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Pu8YAAADdAAAADwAAAAAAAAAAAAAAAACYAgAAZHJz&#10;L2Rvd25yZXYueG1sUEsFBgAAAAAEAAQA9QAAAIsDAAAAAA==&#10;" path="m,l,82,45,41,,xe" fillcolor="black" stroked="f">
                  <v:path arrowok="t" o:connecttype="custom" o:connectlocs="0,0;0,45359;24895,22680;0,0" o:connectangles="0,0,0,0"/>
                </v:shape>
                <v:shape id="Freeform 4176" o:spid="_x0000_s5191" style="position:absolute;left:3866;top:21927;width:438;height:409;visibility:visible;mso-wrap-style:square;v-text-anchor:top" coordsize="7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FsMMA&#10;AADdAAAADwAAAGRycy9kb3ducmV2LnhtbESP3YrCMBSE7xd8h3AE79bUH6pUo7irgneL1Qc4NMe2&#10;2JyUJtbq0xtB2MthZr5hluvOVKKlxpWWFYyGEQjizOqScwXn0/57DsJ5ZI2VZVLwIAfrVe9riYm2&#10;dz5Sm/pcBAi7BBUU3teJlC4ryKAb2po4eBfbGPRBNrnUDd4D3FRyHEWxNFhyWCiwpt+Csmt6Mwpm&#10;81PsdPrY6cPtueW4kz95+6fUoN9tFiA8df4//GkftILpeDKD95vw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FsMMAAADdAAAADwAAAAAAAAAAAAAAAACYAgAAZHJzL2Rv&#10;d25yZXYueG1sUEsFBgAAAAAEAAQA9QAAAIgDAAAAAA==&#10;" path="m,l79,37,,74,37,37,,xe" fillcolor="black" stroked="f">
                  <v:path arrowok="t" o:connecttype="custom" o:connectlocs="0,0;43704,20467;0,40933;20469,20467;0,0" o:connectangles="0,0,0,0,0"/>
                </v:shape>
                <v:shape id="Freeform 4177" o:spid="_x0000_s5192" style="position:absolute;left:3551;top:21700;width:907;height:863;visibility:visible;mso-wrap-style:square;v-text-anchor:top" coordsize="16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Hy8MA&#10;AADdAAAADwAAAGRycy9kb3ducmV2LnhtbERPz2vCMBS+D/Y/hCd4m6lOxuhMixQET4I6Yce35jXt&#10;1rx0SWbrf28Ogx0/vt+bcrK9uJIPnWMFy0UGgrh2umOj4P28e3oFESKyxt4xKbhRgLJ4fNhgrt3I&#10;R7qeohEphEOOCtoYh1zKULdkMSzcQJy4xnmLMUFvpPY4pnDby1WWvUiLHaeGFgeqWqq/T79WwY+/&#10;ZObwMVb9YXkzX/Kzqc5To9R8Nm3fQESa4r/4z73XCtar5zQ3vUlP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CHy8MAAADdAAAADwAAAAAAAAAAAAAAAACYAgAAZHJzL2Rv&#10;d25yZXYueG1sUEsFBgAAAAAEAAQA9QAAAIgDAAAAAA==&#10;" path="m66,33l53,53r78,37l131,66,53,103r13,20l111,78,66,33,,,86,86r,-16l,156,164,78,,,66,33xe" fillcolor="black" stroked="f">
                  <v:path arrowok="t" o:connecttype="custom" o:connectlocs="36512,18254;29320,29317;72471,49784;72471,36508;29320,56975;36512,68038;61407,43146;36512,18254;0,0;47576,47571;47576,38721;0,86292;90727,43146;0,0;36512,18254" o:connectangles="0,0,0,0,0,0,0,0,0,0,0,0,0,0,0"/>
                </v:shape>
                <v:rect id="Rectangle 4178" o:spid="_x0000_s5193" style="position:absolute;left:2937;top:20809;width:741;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ge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cge8YAAADdAAAADwAAAAAAAAAAAAAAAACYAgAAZHJz&#10;L2Rvd25yZXYueG1sUEsFBgAAAAAEAAQA9QAAAIsDAAAAAA==&#10;" filled="f" stroked="f">
                  <v:textbox inset="0,0,0,0">
                    <w:txbxContent>
                      <w:p w:rsidR="00250735" w:rsidRPr="00D81EA7" w:rsidRDefault="00250735" w:rsidP="00250735">
                        <w:pPr>
                          <w:rPr>
                            <w:sz w:val="19"/>
                          </w:rPr>
                        </w:pPr>
                        <w:r w:rsidRPr="00D81EA7">
                          <w:rPr>
                            <w:rFonts w:ascii="Arial" w:hAnsi="Arial" w:cs="Arial"/>
                            <w:color w:val="000000"/>
                            <w:sz w:val="17"/>
                            <w:lang w:val="en-US"/>
                          </w:rPr>
                          <w:t>A</w:t>
                        </w:r>
                      </w:p>
                    </w:txbxContent>
                  </v:textbox>
                </v:rect>
                <v:shape id="Freeform 4179" o:spid="_x0000_s5194" style="position:absolute;left:4552;top:182;width:133;height:1754;visibility:visible;mso-wrap-style:square;v-text-anchor:top" coordsize="2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6GycQA&#10;AADdAAAADwAAAGRycy9kb3ducmV2LnhtbERPTWsCMRC9C/0PYQq9iGa1UmQ1ioiFPfRQbRWPw2bc&#10;LG4ma5Lq1l/fHIQeH+97vuxsI67kQ+1YwWiYgSAuna65UvD99T6YgggRWWPjmBT8UoDl4qk3x1y7&#10;G2/puouVSCEcclRgYmxzKUNpyGIYupY4cSfnLcYEfSW1x1sKt40cZ9mbtFhzajDY0tpQed79WAUf&#10;/cNmX32ej3wfXZy5++K1Lo5KvTx3qxmISF38Fz/chVYwGU/S/vQ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hsnEAAAA3QAAAA8AAAAAAAAAAAAAAAAAmAIAAGRycy9k&#10;b3ducmV2LnhtbFBLBQYAAAAABAAEAPUAAACJAwAAAAA=&#10;" path="m24,12r,-4l20,4,20,,8,,,8,,312r4,l8,317r12,l20,312r4,l24,304,24,12xe" fillcolor="black" stroked="f">
                  <v:path arrowok="t" o:connecttype="custom" o:connectlocs="13277,6638;13277,4425;11064,2213;11064,0;4426,0;0,4425;0,172584;2213,172584;4426,175350;11064,175350;11064,172584;13277,172584;13277,168159;13277,6638" o:connectangles="0,0,0,0,0,0,0,0,0,0,0,0,0,0"/>
                </v:shape>
                <v:shape id="Freeform 4180" o:spid="_x0000_s5195" style="position:absolute;left:4552;top:21130;width:133;height:1571;visibility:visible;mso-wrap-style:square;v-text-anchor:top" coordsize="2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15scA&#10;AADdAAAADwAAAGRycy9kb3ducmV2LnhtbESPW2sCMRSE3wv9D+EU+lazioisRtFSaSn44AUvb4fN&#10;cbO4OVk2qcZ/3wiCj8PMfMOMp9HW4kKtrxwr6HYyEMSF0xWXCrabxccQhA/IGmvHpOBGHqaT15cx&#10;5tpdeUWXdShFgrDPUYEJocml9IUhi77jGuLknVxrMSTZllK3eE1wW8telg2kxYrTgsGGPg0V5/Wf&#10;VbD7rb9Ot+NguZh/RzPfW788xEKp97c4G4EIFMMz/Gj/aAX9Xr8L9zfpCc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EtebHAAAA3QAAAA8AAAAAAAAAAAAAAAAAmAIAAGRy&#10;cy9kb3ducmV2LnhtbFBLBQYAAAAABAAEAPUAAACMAwAAAAA=&#10;" path="m,271r,9l4,280r4,4l20,284r,-4l24,280,24,8,20,4,20,,8,,,8r,4l,271xe" fillcolor="black" stroked="f">
                  <v:path arrowok="t" o:connecttype="custom" o:connectlocs="0,149905;0,154883;2213,154883;4426,157096;11064,157096;11064,154883;13277,154883;13277,4425;11064,2213;11064,0;4426,0;0,4425;0,6638;0,149905" o:connectangles="0,0,0,0,0,0,0,0,0,0,0,0,0,0"/>
                </v:shape>
                <v:rect id="Rectangle 4181" o:spid="_x0000_s5196" style="position:absolute;left:27516;top:3047;width:184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Bd8cA&#10;AADdAAAADwAAAGRycy9kb3ducmV2LnhtbESPT2vCQBTE74V+h+UVvNVNQxCNriH0D/FYtWC9PbKv&#10;SWj2bchuTfTTdwXB4zAzv2FW2WhacaLeNZYVvEwjEMSl1Q1XCr72H89zEM4ja2wtk4IzOcjWjw8r&#10;TLUdeEunna9EgLBLUUHtfZdK6cqaDLqp7YiD92N7gz7IvpK6xyHATSvjKJpJgw2HhRo7eq2p/N39&#10;GQXFvMu/N/YyVO37sTh8HhZv+4VXavI05ksQnkZ/D9/aG60giZM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lwXfHAAAA3QAAAA8AAAAAAAAAAAAAAAAAmAIAAGRy&#10;cy9kb3ducmV2LnhtbFBLBQYAAAAABAAEAPUAAACMAwAAAAA=&#10;" filled="f" stroked="f">
                  <v:textbox inset="0,0,0,0">
                    <w:txbxContent>
                      <w:p w:rsidR="00250735" w:rsidRPr="00D81EA7" w:rsidRDefault="00250735" w:rsidP="00250735">
                        <w:pPr>
                          <w:rPr>
                            <w:sz w:val="19"/>
                          </w:rPr>
                        </w:pPr>
                        <w:r w:rsidRPr="00D81EA7">
                          <w:rPr>
                            <w:rFonts w:ascii="Arial" w:hAnsi="Arial" w:cs="Arial"/>
                            <w:color w:val="000000"/>
                            <w:sz w:val="17"/>
                            <w:lang w:val="en-US"/>
                          </w:rPr>
                          <w:t>A-A</w:t>
                        </w:r>
                      </w:p>
                    </w:txbxContent>
                  </v:textbox>
                </v:rect>
                <v:rect id="Rectangle 4182" o:spid="_x0000_s5197" style="position:absolute;left:20513;top:17241;width:4176;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k7MYA&#10;AADdAAAADwAAAGRycy9kb3ducmV2LnhtbESPT4vCMBTE74LfITzBm6brimg1iuiKHv2z4O7t0Tzb&#10;ss1LaaKtfnojCHscZuY3zGzRmELcqHK5ZQUf/QgEcWJ1zqmC79OmNwbhPLLGwjIpuJODxbzdmmGs&#10;bc0Huh19KgKEXYwKMu/LWEqXZGTQ9W1JHLyLrQz6IKtU6grrADeFHETRSBrMOSxkWNIqo+TveDUK&#10;tuNy+bOzjzotvn635/15sj5NvFLdTrOcgvDU+P/wu73TCoa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lk7MYAAADdAAAADwAAAAAAAAAAAAAAAACYAgAAZHJz&#10;L2Rvd25yZXYueG1sUEsFBgAAAAAEAAQA9QAAAIsDAAAAAA==&#10;" filled="f" stroked="f">
                  <v:textbox inset="0,0,0,0">
                    <w:txbxContent>
                      <w:p w:rsidR="00250735" w:rsidRPr="00D81EA7" w:rsidRDefault="00250735" w:rsidP="00250735">
                        <w:pPr>
                          <w:rPr>
                            <w:sz w:val="19"/>
                          </w:rPr>
                        </w:pPr>
                        <w:r w:rsidRPr="00D81EA7">
                          <w:rPr>
                            <w:rFonts w:ascii="Arial" w:hAnsi="Arial" w:cs="Arial"/>
                            <w:color w:val="000000"/>
                            <w:sz w:val="17"/>
                          </w:rPr>
                          <w:t>Goujon</w:t>
                        </w:r>
                      </w:p>
                    </w:txbxContent>
                  </v:textbox>
                </v:rect>
                <v:line id="Line 4183" o:spid="_x0000_s5198" style="position:absolute;flip:y;visibility:visible;mso-wrap-style:square" from="24557,11804" to="33159,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z7FcgAAADdAAAADwAAAGRycy9kb3ducmV2LnhtbESPQUsDMRSE74L/ITzBm81allbWpqUo&#10;ighWutpDb6+b192lm5clSbvpvzeFgsdhZr5hZotoOnEi51vLCh5HGQjiyuqWawW/P28PTyB8QNbY&#10;WSYFZ/KwmN/ezLDQduA1ncpQiwRhX6CCJoS+kNJXDRn0I9sTJ29vncGQpKuldjgkuOnkOMsm0mDL&#10;aaHBnl4aqg7l0ShYr6a8c+/HeIi74et7u6k/N69Lpe7v4vIZRKAY/sPX9odWkI/zHC5v0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iz7FcgAAADdAAAADwAAAAAA&#10;AAAAAAAAAAChAgAAZHJzL2Rvd25yZXYueG1sUEsFBgAAAAAEAAQA+QAAAJYDAAAAAA==&#10;" strokeweight="0"/>
                <v:oval id="Oval 4184" o:spid="_x0000_s5199" style="position:absolute;left:32954;top:11577;width:45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Wh8QA&#10;AADdAAAADwAAAGRycy9kb3ducmV2LnhtbESPQWsCMRSE74X+h/AKvdWsoiKrUaRQWHpSW+j1kTw3&#10;q5uXNUnXbX99Iwg9DjPzDbPaDK4VPYXYeFYwHhUgiLU3DdcKPj/eXhYgYkI22HomBT8UYbN+fFhh&#10;afyV99QfUi0yhGOJCmxKXSll1JYcxpHviLN39MFhyjLU0gS8Zrhr5aQo5tJhw3nBYkevlvT58O0U&#10;vLt+p6vOBtTb+e7rZC/Vr7wo9fw0bJcgEg3pP3xvV0bBdDKdwe1Nf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FofEAAAA3QAAAA8AAAAAAAAAAAAAAAAAmAIAAGRycy9k&#10;b3ducmV2LnhtbFBLBQYAAAAABAAEAPUAAACJAwAAAAA=&#10;" fillcolor="black" strokeweight="0"/>
                <v:shape id="Freeform 4185" o:spid="_x0000_s5200" style="position:absolute;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nwsUA&#10;AADdAAAADwAAAGRycy9kb3ducmV2LnhtbESPQWvCQBSE70L/w/IK3nTTKLak2UhpUSJIQSv0+si+&#10;ZkOzb0N2NfHfu4WCx2Hmm2Hy9WhbcaHeN44VPM0TEMSV0w3XCk5fm9kLCB+QNbaOScGVPKyLh0mO&#10;mXYDH+hyDLWIJewzVGBC6DIpfWXIop+7jjh6P663GKLsa6l7HGK5bWWaJCtpseG4YLCjd0PV7/Fs&#10;FSw/5c6XH82pHBbpdl9/H/SzM0pNH8e3VxCBxnAP/9Oljly6XMHfm/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ifCxQAAAN0AAAAPAAAAAAAAAAAAAAAAAJgCAABkcnMv&#10;ZG93bnJldi54bWxQSwUGAAAAAAQABAD1AAAAigMAAAAA&#10;" path="m4,l,,,8r37,l37,,33,,4,xe" fillcolor="black" stroked="f">
                  <v:path arrowok="t" o:connecttype="custom" o:connectlocs="2213,0;0,0;0,4425;20469,4425;20469,0;18256,0;2213,0" o:connectangles="0,0,0,0,0,0,0"/>
                </v:shape>
                <v:shape id="Freeform 4186" o:spid="_x0000_s5201" style="position:absolute;left:342;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jv3sYA&#10;AADdAAAADwAAAGRycy9kb3ducmV2LnhtbESPT4vCMBTE78J+h/AWvGmqqNutRlkE0Zt/1sveHs2z&#10;LTYv3Sba6qc3guBxmJnfMLNFa0pxpdoVlhUM+hEI4tTqgjMFx99VLwbhPLLG0jIpuJGDxfyjM8NE&#10;24b3dD34TAQIuwQV5N5XiZQuzcmg69uKOHgnWxv0QdaZ1DU2AW5KOYyiiTRYcFjIsaJlTun5cDEK&#10;zO17Hf8ffbO7rMr4796cduPzVqnuZ/szBeGp9e/wq73RCkbD0Rc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jv3sYAAADdAAAADwAAAAAAAAAAAAAAAACYAgAAZHJz&#10;L2Rvd25yZXYueG1sUEsFBgAAAAAEAAQA9QAAAIsDAAAAAA==&#10;" path="m4,l,,,8r12,l12,,8,,4,xe" fillcolor="black" stroked="f">
                  <v:path arrowok="t" o:connecttype="custom" o:connectlocs="2213,0;0,0;0,4425;6639,4425;6639,0;4426,0;2213,0" o:connectangles="0,0,0,0,0,0,0"/>
                </v:shape>
                <v:shape id="Freeform 4187" o:spid="_x0000_s5202" style="position:absolute;left:547;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WK8IA&#10;AADdAAAADwAAAGRycy9kb3ducmV2LnhtbERPTWvCQBC9F/oflin0VjdNpS3RVYqiRCgFreB1yE6z&#10;odnZkF1N/PfOodDj433Pl6Nv1YX62AQ28DzJQBFXwTZcGzh+b57eQcWEbLENTAauFGG5uL+bY2HD&#10;wHu6HFKtJIRjgQZcSl2hdawceYyT0BEL9xN6j0lgX2vb4yDhvtV5lr1qjw1Lg8OOVo6q38PZG5h+&#10;6V0s182xHF7y7Wd92tu34Ix5fBg/ZqASjelf/OcurfjyqcyVN/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YrwgAAAN0AAAAPAAAAAAAAAAAAAAAAAJgCAABkcnMvZG93&#10;bnJldi54bWxQSwUGAAAAAAQABAD1AAAAhwMAAAAA&#10;" path="m4,l,,,8r37,l37,,33,,4,xe" fillcolor="black" stroked="f">
                  <v:path arrowok="t" o:connecttype="custom" o:connectlocs="2213,0;0,0;0,4425;20469,4425;20469,0;18256,0;2213,0" o:connectangles="0,0,0,0,0,0,0"/>
                </v:shape>
                <v:shape id="Freeform 4188" o:spid="_x0000_s5203" style="position:absolute;left:885;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4psQA&#10;AADdAAAADwAAAGRycy9kb3ducmV2LnhtbESPT4vCMBTE7wt+h/AWvK3pii7dahQpCJ4E/+Ben82z&#10;KTYvpYla/fRGEPY4zMxvmOm8s7W4Uusrxwq+BwkI4sLpiksF+93yKwXhA7LG2jEpuJOH+az3McVM&#10;uxtv6LoNpYgQ9hkqMCE0mZS+MGTRD1xDHL2Tay2GKNtS6hZvEW5rOUySH2mx4rhgsKHcUHHeXqyC&#10;VUKb1KR4/MsxPO7rwxjz3Vip/me3mIAI1IX/8Lu90gpGw9EvvN7EJ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sOKbEAAAA3QAAAA8AAAAAAAAAAAAAAAAAmAIAAGRycy9k&#10;b3ducmV2LnhtbFBLBQYAAAAABAAEAPUAAACJAwAAAAA=&#10;" path="m5,l,,,8r13,l13,,9,,5,xe" fillcolor="black" stroked="f">
                  <v:path arrowok="t" o:connecttype="custom" o:connectlocs="2766,0;0,0;0,4425;7192,4425;7192,0;4979,0;2766,0" o:connectangles="0,0,0,0,0,0,0"/>
                </v:shape>
                <v:shape id="Freeform 4189" o:spid="_x0000_s5204" style="position:absolute;left:1089;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M8MIA&#10;AADdAAAADwAAAGRycy9kb3ducmV2LnhtbERPyWrDMBC9F/oPYgq9NXLdLThRQmlpcaAUskCugzWx&#10;TKyRsdTY+fvMIdDj4+3z5ehbdaI+NoENPE4yUMRVsA3XBnbbr4cpqJiQLbaBycCZIiwXtzdzLGwY&#10;eE2nTaqVhHAs0IBLqSu0jpUjj3ESOmLhDqH3mAT2tbY9DhLuW51n2av22LA0OOzow1F13Px5A8+/&#10;ehXLz2ZXDk/590+9X9u34Iy5vxvfZ6ASjelffHWXVnz5i+yXN/IE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ozwwgAAAN0AAAAPAAAAAAAAAAAAAAAAAJgCAABkcnMvZG93&#10;bnJldi54bWxQSwUGAAAAAAQABAD1AAAAhwMAAAAA&#10;" path="m5,l,,,8r37,l37,,33,,5,xe" fillcolor="black" stroked="f">
                  <v:path arrowok="t" o:connecttype="custom" o:connectlocs="2766,0;0,0;0,4425;20469,4425;20469,0;18256,0;2766,0" o:connectangles="0,0,0,0,0,0,0"/>
                </v:shape>
                <v:shape id="Freeform 4190" o:spid="_x0000_s5205" style="position:absolute;left:1432;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ifcMA&#10;AADdAAAADwAAAGRycy9kb3ducmV2LnhtbESPT4vCMBTE74LfITzBm6aKldI1ihQWPAn+wb2+bd42&#10;xealNFmtfvrNguBxmJnfMKtNbxtxo87XjhXMpgkI4tLpmisF59PnJAPhA7LGxjEpeJCHzXo4WGGu&#10;3Z0PdDuGSkQI+xwVmBDaXEpfGrLop64ljt6P6yyGKLtK6g7vEW4bOU+SpbRYc1ww2FJhqLwef62C&#10;XUKHzGT4/VVgeD72lxSLU6rUeNRvP0AE6sM7/GrvtILFPJ3B/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OifcMAAADdAAAADwAAAAAAAAAAAAAAAACYAgAAZHJzL2Rv&#10;d25yZXYueG1sUEsFBgAAAAAEAAQA9QAAAIgDAAAAAA==&#10;" path="m4,l,,,8r13,l13,,8,,4,xe" fillcolor="black" stroked="f">
                  <v:path arrowok="t" o:connecttype="custom" o:connectlocs="2213,0;0,0;0,4425;7192,4425;7192,0;4426,0;2213,0" o:connectangles="0,0,0,0,0,0,0"/>
                </v:shape>
                <v:shape id="Freeform 4191" o:spid="_x0000_s5206" style="position:absolute;left:1637;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3HMUA&#10;AADdAAAADwAAAGRycy9kb3ducmV2LnhtbESPQWvCQBSE7wX/w/KE3urGaG2JriJKSwoiaIVeH9ln&#10;Nph9G7JbE/+9KxR6HGa+GWax6m0trtT6yrGC8SgBQVw4XXGp4PT98fIOwgdkjbVjUnAjD6vl4GmB&#10;mXYdH+h6DKWIJewzVGBCaDIpfWHIoh+5hjh6Z9daDFG2pdQtdrHc1jJNkpm0WHFcMNjQxlBxOf5a&#10;BdO9/PL5tjrl3ST93JU/B/3mjFLPw349BxGoD//hPzrXkUtfU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LccxQAAAN0AAAAPAAAAAAAAAAAAAAAAAJgCAABkcnMv&#10;ZG93bnJldi54bWxQSwUGAAAAAAQABAD1AAAAigMAAAAA&#10;" path="m4,l,,,8r37,l37,,33,,4,xe" fillcolor="black" stroked="f">
                  <v:path arrowok="t" o:connecttype="custom" o:connectlocs="2213,0;0,0;0,4425;20469,4425;20469,0;18256,0;2213,0" o:connectangles="0,0,0,0,0,0,0"/>
                </v:shape>
                <v:shape id="Freeform 4192" o:spid="_x0000_s5207" style="position:absolute;left:1980;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AMUA&#10;AADdAAAADwAAAGRycy9kb3ducmV2LnhtbESPT4vCMBTE7wt+h/AEb5quu0rtGkUWxL359+Lt0Tzb&#10;YvNSm2irn94Iwh6HmfkNM523phQ3ql1hWcHnIAJBnFpdcKbgsF/2YxDOI2ssLZOCOzmYzzofU0y0&#10;bXhLt53PRICwS1BB7n2VSOnSnAy6ga2Ig3eytUEfZJ1JXWMT4KaUwygaS4MFh4UcK/rNKT3vrkaB&#10;uU9W8eXgm811WcbHR3PajM5rpXrddvEDwlPr/8Pv9p9W8D0cfcHrTX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n8AxQAAAN0AAAAPAAAAAAAAAAAAAAAAAJgCAABkcnMv&#10;ZG93bnJldi54bWxQSwUGAAAAAAQABAD1AAAAigMAAAAA&#10;" path="m4,l,,,8r12,l12,,8,,4,xe" fillcolor="black" stroked="f">
                  <v:path arrowok="t" o:connecttype="custom" o:connectlocs="2213,0;0,0;0,4425;6639,4425;6639,0;4426,0;2213,0" o:connectangles="0,0,0,0,0,0,0"/>
                </v:shape>
                <v:shape id="Freeform 4193" o:spid="_x0000_s5208" style="position:absolute;left:2185;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2K88UA&#10;AADdAAAADwAAAGRycy9kb3ducmV2LnhtbESP3WrCQBSE74W+w3KE3unG1J+SukpRWiKUglbo7SF7&#10;zAazZ0N2a9K3dwXBy2Hmm2GW697W4kKtrxwrmIwTEMSF0xWXCo4/H6NXED4ga6wdk4J/8rBePQ2W&#10;mGnX8Z4uh1CKWMI+QwUmhCaT0heGLPqxa4ijd3KtxRBlW0rdYhfLbS3TJJlLixXHBYMNbQwV58Of&#10;VTD9ljufb6tj3r2kn1/l714vnFHqedi/v4EI1IdH+E7nOnLpbAq3N/E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YrzxQAAAN0AAAAPAAAAAAAAAAAAAAAAAJgCAABkcnMv&#10;ZG93bnJldi54bWxQSwUGAAAAAAQABAD1AAAAigMAAAAA&#10;" path="m4,l,,,8r37,l37,,33,,4,xe" fillcolor="black" stroked="f">
                  <v:path arrowok="t" o:connecttype="custom" o:connectlocs="2213,0;0,0;0,4425;20469,4425;20469,0;18256,0;2213,0" o:connectangles="0,0,0,0,0,0,0"/>
                </v:shape>
                <v:shape id="Freeform 4194" o:spid="_x0000_s5209" style="position:absolute;left:2528;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9C78UA&#10;AADdAAAADwAAAGRycy9kb3ducmV2LnhtbESPT4vCMBTE78J+h/AW9qapspVuNcoiiN78e9nbo3m2&#10;xeal20Rb/fRGEDwOM/MbZjrvTCWu1LjSsoLhIAJBnFldcq7geFj2ExDOI2usLJOCGzmYzz56U0y1&#10;bXlH173PRYCwS1FB4X2dSumyggy6ga2Jg3eyjUEfZJNL3WAb4KaSoygaS4Mlh4UCa1oUlJ33F6PA&#10;3H5Wyf/Rt9vLskr+7u1pG583Sn19dr8TEJ46/w6/2mut4HsUx/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0LvxQAAAN0AAAAPAAAAAAAAAAAAAAAAAJgCAABkcnMv&#10;ZG93bnJldi54bWxQSwUGAAAAAAQABAD1AAAAigMAAAAA&#10;" path="m4,l,,,8r12,l12,,8,,4,xe" fillcolor="black" stroked="f">
                  <v:path arrowok="t" o:connecttype="custom" o:connectlocs="2213,0;0,0;0,4425;6639,4425;6639,0;4426,0;2213,0" o:connectangles="0,0,0,0,0,0,0"/>
                </v:shape>
                <v:shape id="Freeform 4195" o:spid="_x0000_s5210" style="position:absolute;left:2732;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xH8YA&#10;AADdAAAADwAAAGRycy9kb3ducmV2LnhtbESP3WrCQBSE7wu+w3IE7+rGtMaSuopYWiKI4A/09pA9&#10;zQazZ0N2NenbdwuFXg4z3wyzXA+2EXfqfO1YwWyagCAuna65UnA5vz++gPABWWPjmBR8k4f1avSw&#10;xFy7no90P4VKxBL2OSowIbS5lL40ZNFPXUscvS/XWQxRdpXUHfax3DYyTZJMWqw5LhhsaWuovJ5u&#10;VsHzQe588VZfiv4p/dhXn0e9cEapyXjYvIIINIT/8B9d6Mil8w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xH8YAAADdAAAADwAAAAAAAAAAAAAAAACYAgAAZHJz&#10;L2Rvd25yZXYueG1sUEsFBgAAAAAEAAQA9QAAAIsDAAAAAA==&#10;" path="m4,l,,,8r37,l37,,33,,4,xe" fillcolor="black" stroked="f">
                  <v:path arrowok="t" o:connecttype="custom" o:connectlocs="2213,0;0,0;0,4425;20469,4425;20469,0;18256,0;2213,0" o:connectangles="0,0,0,0,0,0,0"/>
                </v:shape>
                <v:shape id="Freeform 4196" o:spid="_x0000_s5211" style="position:absolute;left:3070;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fksQA&#10;AADdAAAADwAAAGRycy9kb3ducmV2LnhtbESPT4vCMBTE7wt+h/CEva3pinVLNYoUBE8L/mH3+rZ5&#10;NmWbl9JErX56Iwgeh5n5DTNf9rYRZ+p87VjB5ygBQVw6XXOl4LBff2QgfEDW2DgmBVfysFwM3uaY&#10;a3fhLZ13oRIRwj5HBSaENpfSl4Ys+pFriaN3dJ3FEGVXSd3hJcJtI8dJMpUWa44LBlsqDJX/u5NV&#10;sElom5kM/34LDLfr90+KxT5V6n3Yr2YgAvXhFX62N1rBZJx+weNNf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mn5LEAAAA3QAAAA8AAAAAAAAAAAAAAAAAmAIAAGRycy9k&#10;b3ducmV2LnhtbFBLBQYAAAAABAAEAPUAAACJAwAAAAA=&#10;" path="m4,l,,,8r13,l13,,9,,4,xe" fillcolor="black" stroked="f">
                  <v:path arrowok="t" o:connecttype="custom" o:connectlocs="2213,0;0,0;0,4425;7192,4425;7192,0;4979,0;2213,0" o:connectangles="0,0,0,0,0,0,0"/>
                </v:shape>
                <v:shape id="Freeform 4197" o:spid="_x0000_s5212" style="position:absolute;left:3275;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A9sIA&#10;AADdAAAADwAAAGRycy9kb3ducmV2LnhtbERPyWrDMBC9F/oPYgq9NXLdLThRQmlpcaAUskCugzWx&#10;TKyRsdTY+fvMIdDj4+3z5ehbdaI+NoENPE4yUMRVsA3XBnbbr4cpqJiQLbaBycCZIiwXtzdzLGwY&#10;eE2nTaqVhHAs0IBLqSu0jpUjj3ESOmLhDqH3mAT2tbY9DhLuW51n2av22LA0OOzow1F13Px5A8+/&#10;ehXLz2ZXDk/590+9X9u34Iy5vxvfZ6ASjelffHWXVnz5i8yVN/IE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ID2wgAAAN0AAAAPAAAAAAAAAAAAAAAAAJgCAABkcnMvZG93&#10;bnJldi54bWxQSwUGAAAAAAQABAD1AAAAhwMAAAAA&#10;" path="m4,l,,,8r37,l37,,33,,4,xe" fillcolor="black" stroked="f">
                  <v:path arrowok="t" o:connecttype="custom" o:connectlocs="2213,0;0,0;0,4425;20469,4425;20469,0;18256,0;2213,0" o:connectangles="0,0,0,0,0,0,0"/>
                </v:shape>
                <v:shape id="Freeform 4198" o:spid="_x0000_s5213" style="position:absolute;left:3618;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I6sYA&#10;AADdAAAADwAAAGRycy9kb3ducmV2LnhtbESPQWvCQBSE74X+h+UVvNWNYkqMbkQK0t6aqhdvj+wz&#10;Ccm+jdnVxP76bqHgcZiZb5j1ZjStuFHvassKZtMIBHFhdc2lguNh95qAcB5ZY2uZFNzJwSZ7flpj&#10;qu3A33Tb+1IECLsUFVTed6mUrqjIoJvajjh4Z9sb9EH2pdQ9DgFuWjmPojdpsOawUGFH7xUVzf5q&#10;FJj78iO5HP2QX3dtcvoZznncfCk1eRm3KxCeRv8I/7c/tYLFPF7C35v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JI6sYAAADdAAAADwAAAAAAAAAAAAAAAACYAgAAZHJz&#10;L2Rvd25yZXYueG1sUEsFBgAAAAAEAAQA9QAAAIsDAAAAAA==&#10;" path="m4,l,,,8r12,l12,,8,,4,xe" fillcolor="black" stroked="f">
                  <v:path arrowok="t" o:connecttype="custom" o:connectlocs="2213,0;0,0;0,4425;6639,4425;6639,0;4426,0;2213,0" o:connectangles="0,0,0,0,0,0,0"/>
                </v:shape>
                <v:shape id="Freeform 4199" o:spid="_x0000_s5214" style="position:absolute;left:3822;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GTcIA&#10;AADdAAAADwAAAGRycy9kb3ducmV2LnhtbERPTWvCQBC9C/0PyxR6003TYkt0laIoKZSCVvA6ZKfZ&#10;0OxsyK4m/vvOodDj430v16Nv1ZX62AQ28DjLQBFXwTZcGzh97aavoGJCttgGJgM3irBe3U2WWNgw&#10;8IGux1QrCeFYoAGXUldoHStHHuMsdMTCfYfeYxLY19r2OEi4b3WeZXPtsWFpcNjRxlH1c7x4A8+f&#10;+j2W2+ZUDk/5/qM+H+xLcMY83I9vC1CJxvQv/nOXVnz5XPbLG3k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kZNwgAAAN0AAAAPAAAAAAAAAAAAAAAAAJgCAABkcnMvZG93&#10;bnJldi54bWxQSwUGAAAAAAQABAD1AAAAhwMAAAAA&#10;" path="m4,l,,,8r37,l37,,33,,4,xe" fillcolor="black" stroked="f">
                  <v:path arrowok="t" o:connecttype="custom" o:connectlocs="2213,0;0,0;0,4425;20469,4425;20469,0;18256,0;2213,0" o:connectangles="0,0,0,0,0,0,0"/>
                </v:shape>
                <v:shape id="Freeform 4200" o:spid="_x0000_s5215" style="position:absolute;left:4165;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OUcYA&#10;AADdAAAADwAAAGRycy9kb3ducmV2LnhtbESPT4vCMBTE74LfITzBm6aKSrdrlEUQ9+af7WVvj+bZ&#10;FpuXbhNt3U9vBMHjMDO/YZbrzlTiRo0rLSuYjCMQxJnVJecK0p/tKAbhPLLGyjIpuJOD9arfW2Ki&#10;bctHup18LgKEXYIKCu/rREqXFWTQjW1NHLyzbQz6IJtc6gbbADeVnEbRQhosOSwUWNOmoOxyuhoF&#10;5v6xi/9S3x6u2yr+/W/Ph/llr9Rw0H19gvDU+Xf41f7WCmbTxQSeb8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iOUcYAAADdAAAADwAAAAAAAAAAAAAAAACYAgAAZHJz&#10;L2Rvd25yZXYueG1sUEsFBgAAAAAEAAQA9QAAAIsDAAAAAA==&#10;" path="m4,l,,,8r12,l12,,8,,4,xe" fillcolor="black" stroked="f">
                  <v:path arrowok="t" o:connecttype="custom" o:connectlocs="2213,0;0,0;0,4425;6639,4425;6639,0;4426,0;2213,0" o:connectangles="0,0,0,0,0,0,0"/>
                </v:shape>
                <v:shape id="Freeform 4201" o:spid="_x0000_s5216" style="position:absolute;left:437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9ocUA&#10;AADdAAAADwAAAGRycy9kb3ducmV2LnhtbESP3WrCQBSE7wt9h+UUvKubRtGSuoooSoQi+AO9PWRP&#10;s6HZsyG7mvj2riD0cpj5ZpjZore1uFLrK8cKPoYJCOLC6YpLBefT5v0ThA/IGmvHpOBGHhbz15cZ&#10;Ztp1fKDrMZQilrDPUIEJocmk9IUhi37oGuLo/brWYoiyLaVusYvltpZpkkykxYrjgsGGVoaKv+PF&#10;Khjv5c7n6+qcd6N0+13+HPTUGaUGb/3yC0SgPvyHn3SuI5dOUni8i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1H2hxQAAAN0AAAAPAAAAAAAAAAAAAAAAAJgCAABkcnMv&#10;ZG93bnJldi54bWxQSwUGAAAAAAQABAD1AAAAigMAAAAA&#10;" path="m4,l,,,8r37,l37,,33,,4,xe" fillcolor="black" stroked="f">
                  <v:path arrowok="t" o:connecttype="custom" o:connectlocs="2213,0;0,0;0,4425;20469,4425;20469,0;18256,0;2213,0" o:connectangles="0,0,0,0,0,0,0"/>
                </v:shape>
                <v:shape id="Freeform 4202" o:spid="_x0000_s5217" style="position:absolute;left:4713;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a1vcUA&#10;AADdAAAADwAAAGRycy9kb3ducmV2LnhtbESPT4vCMBTE7wt+h/AEb2u67iq1axRZEPfm34u3R/Ns&#10;i81LbaKtfnojCB6HmfkNM5m1phRXql1hWcFXPwJBnFpdcKZgv1t8xiCcR9ZYWiYFN3Iwm3Y+Jpho&#10;2/CGrlufiQBhl6CC3PsqkdKlORl0fVsRB+9oa4M+yDqTusYmwE0pB1E0kgYLDgs5VvSXU3raXowC&#10;cxsv4/PeN+vLoowP9+a4Hp5WSvW67fwXhKfWv8Ov9r9W8DMYfcPz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rW9xQAAAN0AAAAPAAAAAAAAAAAAAAAAAJgCAABkcnMv&#10;ZG93bnJldi54bWxQSwUGAAAAAAQABAD1AAAAigMAAAAA&#10;" path="m4,l,,,8r12,l12,,8,,4,xe" fillcolor="black" stroked="f">
                  <v:path arrowok="t" o:connecttype="custom" o:connectlocs="2213,0;0,0;0,4425;6639,4425;6639,0;4426,0;2213,0" o:connectangles="0,0,0,0,0,0,0"/>
                </v:shape>
                <v:shape id="Freeform 4203" o:spid="_x0000_s5218" style="position:absolute;left:4918;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ATsUA&#10;AADdAAAADwAAAGRycy9kb3ducmV2LnhtbESPQWvCQBSE70L/w/IK3nTTKLak2UhpUSJIQSv0+si+&#10;ZkOzb0N2NfHfu4WCx2Hmm2Hy9WhbcaHeN44VPM0TEMSV0w3XCk5fm9kLCB+QNbaOScGVPKyLh0mO&#10;mXYDH+hyDLWIJewzVGBC6DIpfWXIop+7jjh6P663GKLsa6l7HGK5bWWaJCtpseG4YLCjd0PV7/Fs&#10;FSw/5c6XH82pHBbpdl9/H/SzM0pNH8e3VxCBxnAP/9Oljly6WsLfm/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UBOxQAAAN0AAAAPAAAAAAAAAAAAAAAAAJgCAABkcnMv&#10;ZG93bnJldi54bWxQSwUGAAAAAAQABAD1AAAAigMAAAAA&#10;" path="m4,l,,,8r37,l37,,32,,4,xe" fillcolor="black" stroked="f">
                  <v:path arrowok="t" o:connecttype="custom" o:connectlocs="2213,0;0,0;0,4425;20469,4425;20469,0;17703,0;2213,0" o:connectangles="0,0,0,0,0,0,0"/>
                </v:shape>
                <v:shape id="Freeform 4204" o:spid="_x0000_s5219" style="position:absolute;left:5255;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uw8MA&#10;AADdAAAADwAAAGRycy9kb3ducmV2LnhtbESPQYvCMBSE74L/IbwFb5quWCldo0hB8CSoi16fzdum&#10;2LyUJmrdX78RhD0OM/MNs1j1thF36nztWMHnJAFBXDpdc6Xg+7gZZyB8QNbYOCYFT/KwWg4HC8y1&#10;e/Ce7odQiQhhn6MCE0KbS+lLQxb9xLXE0ftxncUQZVdJ3eEjwm0jp0kylxZrjgsGWyoMldfDzSrY&#10;JrTPTIaXc4Hh97k7pVgcU6VGH/36C0SgPvyH3+2tVjCbzlN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Ruw8MAAADdAAAADwAAAAAAAAAAAAAAAACYAgAAZHJzL2Rv&#10;d25yZXYueG1sUEsFBgAAAAAEAAQA9QAAAIgDAAAAAA==&#10;" path="m4,l,,,8r13,l13,,9,,4,xe" fillcolor="black" stroked="f">
                  <v:path arrowok="t" o:connecttype="custom" o:connectlocs="2213,0;0,0;0,4425;7192,4425;7192,0;4979,0;2213,0" o:connectangles="0,0,0,0,0,0,0"/>
                </v:shape>
                <v:shape id="Freeform 4205" o:spid="_x0000_s5220" style="position:absolute;left:5460;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osUA&#10;AADdAAAADwAAAGRycy9kb3ducmV2LnhtbESPQWvCQBSE7wX/w/KE3nTTtKQluoooLRFE0Aq9PrLP&#10;bGj2bciuJv33riD0OMx8M8x8OdhGXKnztWMFL9MEBHHpdM2VgtP35+QDhA/IGhvHpOCPPCwXo6c5&#10;5tr1fKDrMVQilrDPUYEJoc2l9KUhi37qWuLonV1nMUTZVVJ32Mdy28g0STJpsea4YLCltaHy93ix&#10;Ct72cuuLTX0q+tf0a1f9HPS7M0o9j4fVDESgIfyHH3ShI5dmGdzfx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73uixQAAAN0AAAAPAAAAAAAAAAAAAAAAAJgCAABkcnMv&#10;ZG93bnJldi54bWxQSwUGAAAAAAQABAD1AAAAigMAAAAA&#10;" path="m4,l,,,8r37,l37,,33,,4,xe" fillcolor="black" stroked="f">
                  <v:path arrowok="t" o:connecttype="custom" o:connectlocs="2213,0;0,0;0,4425;20469,4425;20469,0;18256,0;2213,0" o:connectangles="0,0,0,0,0,0,0"/>
                </v:shape>
                <v:shape id="Freeform 4206" o:spid="_x0000_s5221" style="position:absolute;left:5803;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zvsUA&#10;AADdAAAADwAAAGRycy9kb3ducmV2LnhtbESPT4vCMBTE7wt+h/AEb5qu7GrtGkUWxL359+Lt0Tzb&#10;YvNSm2irn94Iwh6HmfkNM523phQ3ql1hWcHnIAJBnFpdcKbgsF/2YxDOI2ssLZOCOzmYzzofU0y0&#10;bXhLt53PRICwS1BB7n2VSOnSnAy6ga2Ig3eytUEfZJ1JXWMT4KaUwygaSYMFh4UcK/rNKT3vrkaB&#10;uU9W8eXgm811WcbHR3PafJ/XSvW67eIHhKfW/4ff7T+t4Gs4GsPrTX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bO+xQAAAN0AAAAPAAAAAAAAAAAAAAAAAJgCAABkcnMv&#10;ZG93bnJldi54bWxQSwUGAAAAAAQABAD1AAAAigMAAAAA&#10;" path="m4,l,,,8r12,l12,,8,,4,xe" fillcolor="black" stroked="f">
                  <v:path arrowok="t" o:connecttype="custom" o:connectlocs="2213,0;0,0;0,4425;6639,4425;6639,0;4426,0;2213,0" o:connectangles="0,0,0,0,0,0,0"/>
                </v:shape>
                <v:shape id="Freeform 4207" o:spid="_x0000_s5222" style="position:absolute;left:6007;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xKS8IA&#10;AADdAAAADwAAAGRycy9kb3ducmV2LnhtbERPTWvCQBC9C/0PyxR6003TYkt0laIoKZSCVvA6ZKfZ&#10;0OxsyK4m/vvOodDj430v16Nv1ZX62AQ28DjLQBFXwTZcGzh97aavoGJCttgGJgM3irBe3U2WWNgw&#10;8IGux1QrCeFYoAGXUldoHStHHuMsdMTCfYfeYxLY19r2OEi4b3WeZXPtsWFpcNjRxlH1c7x4A8+f&#10;+j2W2+ZUDk/5/qM+H+xLcMY83I9vC1CJxvQv/nOXVnz5XObKG3k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EpLwgAAAN0AAAAPAAAAAAAAAAAAAAAAAJgCAABkcnMvZG93&#10;bnJldi54bWxQSwUGAAAAAAQABAD1AAAAhwMAAAAA&#10;" path="m4,l,,,8r37,l37,,33,,4,xe" fillcolor="black" stroked="f">
                  <v:path arrowok="t" o:connecttype="custom" o:connectlocs="2213,0;0,0;0,4425;20469,4425;20469,0;18256,0;2213,0" o:connectangles="0,0,0,0,0,0,0"/>
                </v:shape>
                <v:shape id="Freeform 4208" o:spid="_x0000_s5223" style="position:absolute;left:6350;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CV8YA&#10;AADdAAAADwAAAGRycy9kb3ducmV2LnhtbESPT2vCQBTE74V+h+UVems2SitJdBUpSL3Vqhdvj+wz&#10;CWbfxuyaP376bqHgcZiZ3zCL1WBq0VHrKssKJlEMgji3uuJCwfGweUtAOI+ssbZMCkZysFo+Py0w&#10;07bnH+r2vhABwi5DBaX3TSaly0sy6CLbEAfvbFuDPsi2kLrFPsBNLadxPJMGKw4LJTb0WVJ+2d+M&#10;AjOmX8n16PvdbVMnp3t/3n1cvpV6fRnWcxCeBv8I/7e3WsH7dJbC3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6CV8YAAADdAAAADwAAAAAAAAAAAAAAAACYAgAAZHJz&#10;L2Rvd25yZXYueG1sUEsFBgAAAAAEAAQA9QAAAIsDAAAAAA==&#10;" path="m4,l,,,8r12,l12,,8,,4,xe" fillcolor="black" stroked="f">
                  <v:path arrowok="t" o:connecttype="custom" o:connectlocs="2213,0;0,0;0,4425;6639,4425;6639,0;4426,0;2213,0" o:connectangles="0,0,0,0,0,0,0"/>
                </v:shape>
                <v:shape id="Freeform 4209" o:spid="_x0000_s5224" style="position:absolute;left:655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QkMIA&#10;AADdAAAADwAAAGRycy9kb3ducmV2LnhtbERPTWvCQBC9F/oflil4q5tGqSW6SqkoKZSCVuh1yI7Z&#10;0OxsyK4m/vvOodDj432vNqNv1ZX62AQ28DTNQBFXwTZcGzh97R5fQMWEbLENTAZuFGGzvr9bYWHD&#10;wAe6HlOtJIRjgQZcSl2hdawceYzT0BELdw69xySwr7XtcZBw3+o8y561x4alwWFHb46qn+PFG5h/&#10;6vdYbptTOczy/Uf9fbCL4IyZPIyvS1CJxvQv/nOXVnz5Qv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9CQwgAAAN0AAAAPAAAAAAAAAAAAAAAAAJgCAABkcnMvZG93&#10;bnJldi54bWxQSwUGAAAAAAQABAD1AAAAhwMAAAAA&#10;" path="m4,l,,,8r37,l37,,33,,4,xe" fillcolor="black" stroked="f">
                  <v:path arrowok="t" o:connecttype="custom" o:connectlocs="2213,0;0,0;0,4425;20469,4425;20469,0;18256,0;2213,0" o:connectangles="0,0,0,0,0,0,0"/>
                </v:shape>
                <v:shape id="Freeform 4210" o:spid="_x0000_s5225" style="position:absolute;left:6893;top:11372;width:71;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HcUA&#10;AADdAAAADwAAAGRycy9kb3ducmV2LnhtbESPQWvCQBSE7wX/w/IEb3Wj1BpSV5FAwZNgUur1Nfua&#10;Dc2+Ddk1if313UKhx2FmvmF2h8m2YqDeN44VrJYJCOLK6YZrBW/l62MKwgdkja1jUnAnD4f97GGH&#10;mXYjX2goQi0ihH2GCkwIXSalrwxZ9EvXEUfv0/UWQ5R9LXWPY4TbVq6T5FlabDguGOwoN1R9FTer&#10;4JTQJTUpflxzDN/38/sG83Kj1GI+HV9ABJrCf/ivfdIKntbbFfy+i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v4dxQAAAN0AAAAPAAAAAAAAAAAAAAAAAJgCAABkcnMv&#10;ZG93bnJldi54bWxQSwUGAAAAAAQABAD1AAAAigMAAAAA&#10;" path="m5,l,,,8r13,l13,,9,,5,xe" fillcolor="black" stroked="f">
                  <v:path arrowok="t" o:connecttype="custom" o:connectlocs="2766,0;0,0;0,4425;7192,4425;7192,0;4979,0;2766,0" o:connectangles="0,0,0,0,0,0,0"/>
                </v:shape>
                <v:shape id="Freeform 4211" o:spid="_x0000_s5226" style="position:absolute;left:7097;top:11372;width:210;height:45;visibility:visible;mso-wrap-style:square;v-text-anchor:top" coordsize="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FZsYA&#10;AADdAAAADwAAAGRycy9kb3ducmV2LnhtbESPS2vCQBSF94X+h+EW3NWJQWqJTkRE0dJaNbrp7pK5&#10;edDMnZAZNf33HaHQ5eE8Ps5s3ptGXKlztWUFo2EEgji3uuZSwfm0fn4F4TyyxsYyKfghB/P08WGG&#10;ibY3PtI186UII+wSVFB53yZSurwig25oW+LgFbYz6IPsSqk7vIVx08g4il6kwZoDocKWlhXl39nF&#10;BG72SZvd+2LTrt6K1Yfpm8P+a6TU4KlfTEF46v1/+K+91QrG8SSG+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zFZsYAAADdAAAADwAAAAAAAAAAAAAAAACYAgAAZHJz&#10;L2Rvd25yZXYueG1sUEsFBgAAAAAEAAQA9QAAAIsDAAAAAA==&#10;" path="m5,l,,,8r38,l38,,33,,5,xe" fillcolor="black" stroked="f">
                  <v:path arrowok="t" o:connecttype="custom" o:connectlocs="2766,0;0,0;0,4425;21022,4425;21022,0;18256,0;2766,0" o:connectangles="0,0,0,0,0,0,0"/>
                </v:shape>
                <v:shape id="Freeform 4212" o:spid="_x0000_s5227" style="position:absolute;left:7440;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F8cUA&#10;AADdAAAADwAAAGRycy9kb3ducmV2LnhtbESPQWvCQBSE70L/w/KE3nSjrTbEbKQECp4Etdjra/Y1&#10;G8y+DdmtRn99VxB6HGbmGyZfD7YVZ+p941jBbJqAIK6cbrhW8Hn4mKQgfEDW2DomBVfysC6eRjlm&#10;2l14R+d9qEWEsM9QgQmhy6T0lSGLfuo64uj9uN5iiLKvpe7xEuG2lfMkWUqLDccFgx2VhqrT/tcq&#10;2CS0S02K318lhtt1e1xgeVgo9Twe3lcgAg3hP/xob7SC1/nbC9zfxCc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MXxxQAAAN0AAAAPAAAAAAAAAAAAAAAAAJgCAABkcnMv&#10;ZG93bnJldi54bWxQSwUGAAAAAAQABAD1AAAAigMAAAAA&#10;" path="m4,l,,,8r13,l13,,8,,4,xe" fillcolor="black" stroked="f">
                  <v:path arrowok="t" o:connecttype="custom" o:connectlocs="2213,0;0,0;0,4425;7192,4425;7192,0;4426,0;2213,0" o:connectangles="0,0,0,0,0,0,0"/>
                </v:shape>
                <v:shape id="Freeform 4213" o:spid="_x0000_s5228" style="position:absolute;left:764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Wk8UA&#10;AADdAAAADwAAAGRycy9kb3ducmV2LnhtbESPQWvCQBSE70L/w/IK3nTTKFrSbKQoLRFE0Aq9PrKv&#10;2dDs25DdmvTfu4WCx2Hmm2HyzWhbcaXeN44VPM0TEMSV0w3XCi4fb7NnED4ga2wdk4Jf8rApHiY5&#10;ZtoNfKLrOdQilrDPUIEJocuk9JUhi37uOuLofbneYoiyr6XucYjltpVpkqykxYbjgsGOtoaq7/OP&#10;VbA8yr0vd82lHBbp+6H+POm1M0pNH8fXFxCBxnAP/9Oljly6XsLfm/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NaTxQAAAN0AAAAPAAAAAAAAAAAAAAAAAJgCAABkcnMv&#10;ZG93bnJldi54bWxQSwUGAAAAAAQABAD1AAAAigMAAAAA&#10;" path="m4,l,,,8r37,l37,,33,,4,xe" fillcolor="black" stroked="f">
                  <v:path arrowok="t" o:connecttype="custom" o:connectlocs="2213,0;0,0;0,4425;20469,4425;20469,0;18256,0;2213,0" o:connectangles="0,0,0,0,0,0,0"/>
                </v:shape>
                <v:shape id="Freeform 4214" o:spid="_x0000_s5229" style="position:absolute;left:7988;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ej8UA&#10;AADdAAAADwAAAGRycy9kb3ducmV2LnhtbESPT4vCMBTE74LfITzB25qurFq7RpEFcW/+vXh7NM+2&#10;2LzUJtq6n94ICx6HmfkNM1u0phR3ql1hWcHnIAJBnFpdcKbgeFh9xCCcR9ZYWiYFD3KwmHc7M0y0&#10;bXhH973PRICwS1BB7n2VSOnSnAy6ga2Ig3e2tUEfZJ1JXWMT4KaUwygaS4MFh4UcK/rJKb3sb0aB&#10;eUzX8fXom+1tVcanv+a8HV02SvV77fIbhKfWv8P/7V+t4Gs4GcHrTX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h6PxQAAAN0AAAAPAAAAAAAAAAAAAAAAAJgCAABkcnMv&#10;ZG93bnJldi54bWxQSwUGAAAAAAQABAD1AAAAigMAAAAA&#10;" path="m4,l,,,8r12,l12,,8,,4,xe" fillcolor="black" stroked="f">
                  <v:path arrowok="t" o:connecttype="custom" o:connectlocs="2213,0;0,0;0,4425;6639,4425;6639,0;4426,0;2213,0" o:connectangles="0,0,0,0,0,0,0"/>
                </v:shape>
                <v:shape id="Freeform 4215" o:spid="_x0000_s5230" style="position:absolute;left:8193;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tf8UA&#10;AADdAAAADwAAAGRycy9kb3ducmV2LnhtbESPQWvCQBSE70L/w/IK3nTTWLTEbKS0VCKUglbw+sg+&#10;s8Hs25Ddmvjvu0Khx2Hmm2HyzWhbcaXeN44VPM0TEMSV0w3XCo7fH7MXED4ga2wdk4IbedgUD5Mc&#10;M+0G3tP1EGoRS9hnqMCE0GVS+sqQRT93HXH0zq63GKLsa6l7HGK5bWWaJEtpseG4YLCjN0PV5fBj&#10;FTx/yZ0v35tjOSzS7Wd92uuVM0pNH8fXNYhAY/gP/9Gljly6WsL9TX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1/xQAAAN0AAAAPAAAAAAAAAAAAAAAAAJgCAABkcnMv&#10;ZG93bnJldi54bWxQSwUGAAAAAAQABAD1AAAAigMAAAAA&#10;" path="m4,l,,,8r37,l37,,33,,4,xe" fillcolor="black" stroked="f">
                  <v:path arrowok="t" o:connecttype="custom" o:connectlocs="2213,0;0,0;0,4425;20469,4425;20469,0;18256,0;2213,0" o:connectangles="0,0,0,0,0,0,0"/>
                </v:shape>
                <v:shape id="Freeform 4216" o:spid="_x0000_s5231" style="position:absolute;left:8536;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lY8UA&#10;AADdAAAADwAAAGRycy9kb3ducmV2LnhtbESPT4vCMBTE7wt+h/AEb2u6squ1axRZEPfm34u3R/Ns&#10;i81LbaKtfnojCB6HmfkNM5m1phRXql1hWcFXPwJBnFpdcKZgv1t8xiCcR9ZYWiYFN3Iwm3Y+Jpho&#10;2/CGrlufiQBhl6CC3PsqkdKlORl0fVsRB+9oa4M+yDqTusYmwE0pB1E0lAYLDgs5VvSXU3raXowC&#10;cxsv4/PeN+vLoowP9+a4/jmtlOp12/kvCE+tf4df7X+t4HswGsHz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CVjxQAAAN0AAAAPAAAAAAAAAAAAAAAAAJgCAABkcnMv&#10;ZG93bnJldi54bWxQSwUGAAAAAAQABAD1AAAAigMAAAAA&#10;" path="m4,l,,,8r12,l12,,8,,4,xe" fillcolor="black" stroked="f">
                  <v:path arrowok="t" o:connecttype="custom" o:connectlocs="2213,0;0,0;0,4425;6639,4425;6639,0;4426,0;2213,0" o:connectangles="0,0,0,0,0,0,0"/>
                </v:shape>
                <v:shape id="Freeform 4217" o:spid="_x0000_s5232" style="position:absolute;left:874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clsIA&#10;AADdAAAADwAAAGRycy9kb3ducmV2LnhtbERPTWvCQBC9F/oflil4q5tGqSW6SqkoKZSCVuh1yI7Z&#10;0OxsyK4m/vvOodDj432vNqNv1ZX62AQ28DTNQBFXwTZcGzh97R5fQMWEbLENTAZuFGGzvr9bYWHD&#10;wAe6HlOtJIRjgQZcSl2hdawceYzT0BELdw69xySwr7XtcZBw3+o8y561x4alwWFHb46qn+PFG5h/&#10;6vdYbptTOczy/Uf9fbCL4IyZPIyvS1CJxvQv/nOXVnz5QubK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5dyWwgAAAN0AAAAPAAAAAAAAAAAAAAAAAJgCAABkcnMvZG93&#10;bnJldi54bWxQSwUGAAAAAAQABAD1AAAAhwMAAAAA&#10;" path="m4,l,,,8r37,l37,,33,,4,xe" fillcolor="black" stroked="f">
                  <v:path arrowok="t" o:connecttype="custom" o:connectlocs="2213,0;0,0;0,4425;20469,4425;20469,0;18256,0;2213,0" o:connectangles="0,0,0,0,0,0,0"/>
                </v:shape>
                <v:shape id="Freeform 4218" o:spid="_x0000_s5233" style="position:absolute;left:9078;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yG8UA&#10;AADdAAAADwAAAGRycy9kb3ducmV2LnhtbESPzWrDMBCE74W+g9hCb7Xc0DSuazkUQyCnQH5Ir1tr&#10;a5laK2MpiZOnjwKFHIeZ+YYp5qPtxJEG3zpW8JqkIIhrp1tuFOy2i5cMhA/IGjvHpOBMHubl40OB&#10;uXYnXtNxExoRIexzVGBC6HMpfW3Iok9cTxy9XzdYDFEOjdQDniLcdnKSpu/SYstxwWBPlaH6b3Ow&#10;CpYprTOT4c93heFyXu2nWG2nSj0/jV+fIAKN4R7+by+1grfJ7ANub+ITk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PIbxQAAAN0AAAAPAAAAAAAAAAAAAAAAAJgCAABkcnMv&#10;ZG93bnJldi54bWxQSwUGAAAAAAQABAD1AAAAigMAAAAA&#10;" path="m5,l,,,8r13,l13,,9,,5,xe" fillcolor="black" stroked="f">
                  <v:path arrowok="t" o:connecttype="custom" o:connectlocs="2766,0;0,0;0,4425;7192,4425;7192,0;4979,0;2766,0" o:connectangles="0,0,0,0,0,0,0"/>
                </v:shape>
                <v:shape id="Freeform 4219" o:spid="_x0000_s5234" style="position:absolute;left:9282;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gt8IA&#10;AADdAAAADwAAAGRycy9kb3ducmV2LnhtbERPTWvCQBC9F/oflil4q5tGaSW6SqkoKZSCVuh1yI7Z&#10;0OxsyK4m/vvOodDj432vNqNv1ZX62AQ28DTNQBFXwTZcGzh97R4XoGJCttgGJgM3irBZ39+tsLBh&#10;4ANdj6lWEsKxQAMupa7QOlaOPMZp6IiFO4feYxLY19r2OEi4b3WeZc/aY8PS4LCjN0fVz/HiDcw/&#10;9Xsst82pHGb5/qP+PtiX4IyZPIyvS1CJxvQv/nOXVnz5Qv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qC3wgAAAN0AAAAPAAAAAAAAAAAAAAAAAJgCAABkcnMvZG93&#10;bnJldi54bWxQSwUGAAAAAAQABAD1AAAAhwMAAAAA&#10;" path="m5,l,,,8r37,l37,,33,,5,xe" fillcolor="black" stroked="f">
                  <v:path arrowok="t" o:connecttype="custom" o:connectlocs="2766,0;0,0;0,4425;20469,4425;20469,0;18256,0;2766,0" o:connectangles="0,0,0,0,0,0,0"/>
                </v:shape>
                <v:shape id="Freeform 4220" o:spid="_x0000_s5235" style="position:absolute;left:9625;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oq8UA&#10;AADdAAAADwAAAGRycy9kb3ducmV2LnhtbESPT4vCMBTE7wv7HcITvK2potKtRlkE0Zv/etnbo3m2&#10;xealNtFWP71ZWPA4zMxvmPmyM5W4U+NKywqGgwgEcWZ1ybmC9LT+ikE4j6yxskwKHuRgufj8mGOi&#10;bcsHuh99LgKEXYIKCu/rREqXFWTQDWxNHLyzbQz6IJtc6gbbADeVHEXRVBosOSwUWNOqoOxyvBkF&#10;5vG9ia+pb/e3dRX/PtvzfnLZKdXvdT8zEJ46/w7/t7dawXgUD+HvTX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GirxQAAAN0AAAAPAAAAAAAAAAAAAAAAAJgCAABkcnMv&#10;ZG93bnJldi54bWxQSwUGAAAAAAQABAD1AAAAigMAAAAA&#10;" path="m4,l,,,8r12,l12,,8,,4,xe" fillcolor="black" stroked="f">
                  <v:path arrowok="t" o:connecttype="custom" o:connectlocs="2213,0;0,0;0,4425;6639,4425;6639,0;4426,0;2213,0" o:connectangles="0,0,0,0,0,0,0"/>
                </v:shape>
                <v:shape id="Freeform 4221" o:spid="_x0000_s5236" style="position:absolute;left:983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W8UA&#10;AADdAAAADwAAAGRycy9kb3ducmV2LnhtbESPQWvCQBSE7wX/w/IEb3VjLFXSrCItSgpFUAO9PrKv&#10;2dDs25BdTfz33UKhx2Hmm2Hy7WhbcaPeN44VLOYJCOLK6YZrBeVl/7gG4QOyxtYxKbiTh+1m8pBj&#10;pt3AJ7qdQy1iCfsMFZgQukxKXxmy6OeuI47el+sthij7Wuoeh1huW5kmybO02HBcMNjRq6Hq+3y1&#10;Cp6O8t0Xb01ZDMv08FF/nvTKGaVm03H3AiLQGP7Df3ShI5euU/h9E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JtbxQAAAN0AAAAPAAAAAAAAAAAAAAAAAJgCAABkcnMv&#10;ZG93bnJldi54bWxQSwUGAAAAAAQABAD1AAAAigMAAAAA&#10;" path="m4,l,,,8r37,l37,,33,,4,xe" fillcolor="black" stroked="f">
                  <v:path arrowok="t" o:connecttype="custom" o:connectlocs="2213,0;0,0;0,4425;20469,4425;20469,0;18256,0;2213,0" o:connectangles="0,0,0,0,0,0,0"/>
                </v:shape>
                <v:shape id="Freeform 4222" o:spid="_x0000_s5237" style="position:absolute;left:10173;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TR8cA&#10;AADdAAAADwAAAGRycy9kb3ducmV2LnhtbESPzWvCQBTE7wX/h+UJvdWN9oMYXaUUQnszVS/eHtln&#10;Esy+jdk1H/3r3UKhx2FmfsOst4OpRUetqywrmM8iEMS51RUXCo6H9CkG4TyyxtoyKRjJwXYzeVhj&#10;om3P39TtfSEChF2CCkrvm0RKl5dk0M1sQxy8s20N+iDbQuoW+wA3tVxE0Zs0WHFYKLGhj5Lyy/5m&#10;FJhx+Rlfj77Pbmkdn376c/Z62Sn1OB3eVyA8Df4//Nf+0gpeFvEz/L4JT0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aU0fHAAAA3QAAAA8AAAAAAAAAAAAAAAAAmAIAAGRy&#10;cy9kb3ducmV2LnhtbFBLBQYAAAAABAAEAPUAAACMAwAAAAA=&#10;" path="m4,l,,,8r12,l12,,8,,4,xe" fillcolor="black" stroked="f">
                  <v:path arrowok="t" o:connecttype="custom" o:connectlocs="2213,0;0,0;0,4425;6639,4425;6639,0;4426,0;2213,0" o:connectangles="0,0,0,0,0,0,0"/>
                </v:shape>
                <v:shape id="Freeform 4223" o:spid="_x0000_s5238" style="position:absolute;left:10378;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2mtMQA&#10;AADdAAAADwAAAGRycy9kb3ducmV2LnhtbESPQWvCQBSE70L/w/IKvenGVFSiq5RKSwQRtEKvj+wz&#10;G8y+DdnVpP++Kwgeh5lvhlmue1uLG7W+cqxgPEpAEBdOV1wqOP18DecgfEDWWDsmBX/kYb16GSwx&#10;067jA92OoRSxhH2GCkwITSalLwxZ9CPXEEfv7FqLIcq2lLrFLpbbWqZJMpUWK44LBhv6NFRcjler&#10;YLKXW59vqlPevaffu/L3oGfOKPX22n8sQATqwzP8oHMduXQ+gfu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9prTEAAAA3QAAAA8AAAAAAAAAAAAAAAAAmAIAAGRycy9k&#10;b3ducmV2LnhtbFBLBQYAAAAABAAEAPUAAACJAwAAAAA=&#10;" path="m4,l,,,8r37,l37,,33,,4,xe" fillcolor="black" stroked="f">
                  <v:path arrowok="t" o:connecttype="custom" o:connectlocs="2213,0;0,0;0,4425;20469,4425;20469,0;18256,0;2213,0" o:connectangles="0,0,0,0,0,0,0"/>
                </v:shape>
                <v:shape id="Freeform 4224" o:spid="_x0000_s5239" style="position:absolute;left:1072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qMUA&#10;AADdAAAADwAAAGRycy9kb3ducmV2LnhtbESPQYvCMBSE78L+h/AWvGmqqNRqFBHEva26vXh7NM+2&#10;2LzUJtq6v34jCHscZuYbZrnuTCUe1LjSsoLRMAJBnFldcq4g/dkNYhDOI2usLJOCJzlYrz56S0y0&#10;bflIj5PPRYCwS1BB4X2dSOmyggy6oa2Jg3exjUEfZJNL3WAb4KaS4yiaSYMlh4UCa9oWlF1Pd6PA&#10;POf7+Jb69nDfVfH5t70cptdvpfqf3WYBwlPn/8Pv9pdWMBnHU3i9C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26oxQAAAN0AAAAPAAAAAAAAAAAAAAAAAJgCAABkcnMv&#10;ZG93bnJldi54bWxQSwUGAAAAAAQABAD1AAAAigMAAAAA&#10;" path="m4,l,,,8r12,l12,,8,,4,xe" fillcolor="black" stroked="f">
                  <v:path arrowok="t" o:connecttype="custom" o:connectlocs="2213,0;0,0;0,4425;6639,4425;6639,0;4426,0;2213,0" o:connectangles="0,0,0,0,0,0,0"/>
                </v:shape>
                <v:shape id="Freeform 4225" o:spid="_x0000_s5240" style="position:absolute;left:1092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WMUA&#10;AADdAAAADwAAAGRycy9kb3ducmV2LnhtbESPQWvCQBSE74L/YXlCb3XTWFTSrCIWSwpFUANeH9nX&#10;bGj2bchuTfrvu4WCx2Hmm2Hy7WhbcaPeN44VPM0TEMSV0w3XCsrL4XENwgdkja1jUvBDHrab6STH&#10;TLuBT3Q7h1rEEvYZKjAhdJmUvjJk0c9dRxy9T9dbDFH2tdQ9DrHctjJNkqW02HBcMNjR3lD1df62&#10;Cp6P8t0Xr01ZDIv07aO+nvTKGaUeZuPuBUSgMdzD/3ShI5eul/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451YxQAAAN0AAAAPAAAAAAAAAAAAAAAAAJgCAABkcnMv&#10;ZG93bnJldi54bWxQSwUGAAAAAAQABAD1AAAAigMAAAAA&#10;" path="m4,l,,,8r37,l37,,33,,4,xe" fillcolor="black" stroked="f">
                  <v:path arrowok="t" o:connecttype="custom" o:connectlocs="2213,0;0,0;0,4425;20469,4425;20469,0;18256,0;2213,0" o:connectangles="0,0,0,0,0,0,0"/>
                </v:shape>
                <v:shape id="Freeform 4226" o:spid="_x0000_s5241" style="position:absolute;left:11263;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z1cUA&#10;AADdAAAADwAAAGRycy9kb3ducmV2LnhtbESPzWrDMBCE74W8g9hAbo0c07TGjWyCoZBTID+01621&#10;tUyslbEUx+nTV4VCj8PMfMNsysl2YqTBt44VrJYJCOLa6ZYbBefT22MGwgdkjZ1jUnAnD2Uxe9hg&#10;rt2NDzQeQyMihH2OCkwIfS6lrw1Z9EvXE0fvyw0WQ5RDI/WAtwi3nUyT5FlabDkuGOypMlRfjler&#10;YJfQITMZfn5UGL7v+/c1Vqe1Uov5tH0FEWgK/+G/9k4reEqzF/h9E5+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rPVxQAAAN0AAAAPAAAAAAAAAAAAAAAAAJgCAABkcnMv&#10;ZG93bnJldi54bWxQSwUGAAAAAAQABAD1AAAAigMAAAAA&#10;" path="m4,l,,,8r13,l13,,9,,4,xe" fillcolor="black" stroked="f">
                  <v:path arrowok="t" o:connecttype="custom" o:connectlocs="2213,0;0,0;0,4425;7192,4425;7192,0;4979,0;2213,0" o:connectangles="0,0,0,0,0,0,0"/>
                </v:shape>
                <v:shape id="Freeform 4227" o:spid="_x0000_s5242" style="position:absolute;left:11468;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sscIA&#10;AADdAAAADwAAAGRycy9kb3ducmV2LnhtbERPTWvCQBC9F/oflil4q5tGaSW6SqkoKZSCVuh1yI7Z&#10;0OxsyK4m/vvOodDj432vNqNv1ZX62AQ28DTNQBFXwTZcGzh97R4XoGJCttgGJgM3irBZ39+tsLBh&#10;4ANdj6lWEsKxQAMupa7QOlaOPMZp6IiFO4feYxLY19r2OEi4b3WeZc/aY8PS4LCjN0fVz/HiDcw/&#10;9Xsst82pHGb5/qP+PtiX4IyZPIyvS1CJxvQv/nOXVnz5QubK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KyxwgAAAN0AAAAPAAAAAAAAAAAAAAAAAJgCAABkcnMvZG93&#10;bnJldi54bWxQSwUGAAAAAAQABAD1AAAAhwMAAAAA&#10;" path="m4,l,,,8r37,l37,,33,,4,xe" fillcolor="black" stroked="f">
                  <v:path arrowok="t" o:connecttype="custom" o:connectlocs="2213,0;0,0;0,4425;20469,4425;20469,0;18256,0;2213,0" o:connectangles="0,0,0,0,0,0,0"/>
                </v:shape>
                <v:shape id="Freeform 4228" o:spid="_x0000_s5243" style="position:absolute;left:1181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krcUA&#10;AADdAAAADwAAAGRycy9kb3ducmV2LnhtbESPT4vCMBTE7wv7HcITvK2polK7RlkE0Zv/etnbo3m2&#10;xealNtFWP71ZWPA4zMxvmPmyM5W4U+NKywqGgwgEcWZ1ybmC9LT+ikE4j6yxskwKHuRgufj8mGOi&#10;bcsHuh99LgKEXYIKCu/rREqXFWTQDWxNHLyzbQz6IJtc6gbbADeVHEXRVBosOSwUWNOqoOxyvBkF&#10;5jHbxNfUt/vbuop/n+15P7nslOr3up9vEJ46/w7/t7dawXgUz+DvTX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mStxQAAAN0AAAAPAAAAAAAAAAAAAAAAAJgCAABkcnMv&#10;ZG93bnJldi54bWxQSwUGAAAAAAQABAD1AAAAigMAAAAA&#10;" path="m4,l,,,8r12,l12,,8,,4,xe" fillcolor="black" stroked="f">
                  <v:path arrowok="t" o:connecttype="custom" o:connectlocs="2213,0;0,0;0,4425;6639,4425;6639,0;4426,0;2213,0" o:connectangles="0,0,0,0,0,0,0"/>
                </v:shape>
                <v:shape id="Freeform 4229" o:spid="_x0000_s5244" style="position:absolute;left:12015;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2asIA&#10;AADdAAAADwAAAGRycy9kb3ducmV2LnhtbERPS0vDQBC+C/6HZQRvdmMUtWm3RRQlBRH6gF6H7DQb&#10;mp0N2bVJ/33nUPD48b3ny9G36kR9bAIbeJxkoIirYBuuDey2Xw9voGJCttgGJgNnirBc3N7MsbBh&#10;4DWdNqlWEsKxQAMupa7QOlaOPMZJ6IiFO4TeYxLY19r2OEi4b3WeZS/aY8PS4LCjD0fVcfPnDTz/&#10;6lUsP5tdOTzl3z/1fm1fgzPm/m58n4FKNKZ/8dVdWvHlU9kvb+QJ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zZqwgAAAN0AAAAPAAAAAAAAAAAAAAAAAJgCAABkcnMvZG93&#10;bnJldi54bWxQSwUGAAAAAAQABAD1AAAAhwMAAAAA&#10;" path="m4,l,,,8r37,l37,,33,,4,xe" fillcolor="black" stroked="f">
                  <v:path arrowok="t" o:connecttype="custom" o:connectlocs="2213,0;0,0;0,4425;20469,4425;20469,0;18256,0;2213,0" o:connectangles="0,0,0,0,0,0,0"/>
                </v:shape>
                <v:shape id="Freeform 4230" o:spid="_x0000_s5245" style="position:absolute;left:12358;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dsYA&#10;AADdAAAADwAAAGRycy9kb3ducmV2LnhtbESPQWvCQBSE74X+h+UJ3pqNoS1JdJVSCPVWq168PbLP&#10;JJh9m2ZXE/vru4LgcZiZb5jFajStuFDvGssKZlEMgri0uuFKwX5XvKQgnEfW2FomBVdysFo+Py0w&#10;13bgH7psfSUChF2OCmrvu1xKV9Zk0EW2Iw7e0fYGfZB9JXWPQ4CbViZx/C4NNhwWauzos6bytD0b&#10;BeaafaW/ez9szkWbHv6G4+bt9K3UdDJ+zEF4Gv0jfG+vtYLXJJvB7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3+dsYAAADdAAAADwAAAAAAAAAAAAAAAACYAgAAZHJz&#10;L2Rvd25yZXYueG1sUEsFBgAAAAAEAAQA9QAAAIsDAAAAAA==&#10;" path="m4,l,,,8r12,l12,,8,,4,xe" fillcolor="black" stroked="f">
                  <v:path arrowok="t" o:connecttype="custom" o:connectlocs="2213,0;0,0;0,4425;6639,4425;6639,0;4426,0;2213,0" o:connectangles="0,0,0,0,0,0,0"/>
                </v:shape>
                <v:shape id="Freeform 4231" o:spid="_x0000_s5246" style="position:absolute;left:1256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NhsUA&#10;AADdAAAADwAAAGRycy9kb3ducmV2LnhtbESPQWvCQBSE7wX/w/KE3urGKLWNriJKSwoiaIVeH9ln&#10;Nph9G7JbE/+9KxR6HGa+GWax6m0trtT6yrGC8SgBQVw4XXGp4PT98fIGwgdkjbVjUnAjD6vl4GmB&#10;mXYdH+h6DKWIJewzVGBCaDIpfWHIoh+5hjh6Z9daDFG2pdQtdrHc1jJNkldpseK4YLChjaHicvy1&#10;CqZ7+eXzbXXKu0n6uSt/DnrmjFLPw349BxGoD//hPzrXkUvfU3i8iU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Q2GxQAAAN0AAAAPAAAAAAAAAAAAAAAAAJgCAABkcnMv&#10;ZG93bnJldi54bWxQSwUGAAAAAAQABAD1AAAAigMAAAAA&#10;" path="m4,l,,,8r37,l37,,33,,4,xe" fillcolor="black" stroked="f">
                  <v:path arrowok="t" o:connecttype="custom" o:connectlocs="2213,0;0,0;0,4425;20469,4425;20469,0;18256,0;2213,0" o:connectangles="0,0,0,0,0,0,0"/>
                </v:shape>
                <v:shape id="Freeform 4232" o:spid="_x0000_s5247" style="position:absolute;left:12906;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FmsYA&#10;AADdAAAADwAAAGRycy9kb3ducmV2LnhtbESPS2vDMBCE74X8B7GF3Bq5ThscN4ophdDe8rz0tlgb&#10;28RaOZbiR399VCj0OMzMN8wqG0wtOmpdZVnB8ywCQZxbXXGh4HTcPCUgnEfWWFsmBSM5yNaThxWm&#10;2va8p+7gCxEg7FJUUHrfpFK6vCSDbmYb4uCdbWvQB9kWUrfYB7ipZRxFC2mw4rBQYkMfJeWXw80o&#10;MOPyM7mefL+7berk+6c/714vW6Wmj8P7GwhPg/8P/7W/tIKXeDmH3zfh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PFmsYAAADdAAAADwAAAAAAAAAAAAAAAACYAgAAZHJz&#10;L2Rvd25yZXYueG1sUEsFBgAAAAAEAAQA9QAAAIsDAAAAAA==&#10;" path="m4,l,,,8r12,l12,,8,,4,xe" fillcolor="black" stroked="f">
                  <v:path arrowok="t" o:connecttype="custom" o:connectlocs="2213,0;0,0;0,4425;6639,4425;6639,0;4426,0;2213,0" o:connectangles="0,0,0,0,0,0,0"/>
                </v:shape>
                <v:shape id="Freeform 4233" o:spid="_x0000_s5248" style="position:absolute;left:13111;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wacUA&#10;AADdAAAADwAAAGRycy9kb3ducmV2LnhtbESPQWvCQBSE70L/w/KE3nRjKmpTVylKS4RS0Aq9PrLP&#10;bDD7NmS3Jv33riB4HGa+GWa57m0tLtT6yrGCyTgBQVw4XXGp4PjzMVqA8AFZY+2YFPyTh/XqabDE&#10;TLuO93Q5hFLEEvYZKjAhNJmUvjBk0Y9dQxy9k2sthijbUuoWu1hua5kmyUxarDguGGxoY6g4H/6s&#10;gum33Pl8Wx3z7iX9/Cp/93rujFLPw/79DUSgPjzCdzrXkUtfp3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DBpxQAAAN0AAAAPAAAAAAAAAAAAAAAAAJgCAABkcnMv&#10;ZG93bnJldi54bWxQSwUGAAAAAAQABAD1AAAAigMAAAAA&#10;" path="m4,l,,,8r37,l37,,32,,4,xe" fillcolor="black" stroked="f">
                  <v:path arrowok="t" o:connecttype="custom" o:connectlocs="2213,0;0,0;0,4425;20469,4425;20469,0;17703,0;2213,0" o:connectangles="0,0,0,0,0,0,0"/>
                </v:shape>
                <v:shape id="Freeform 4234" o:spid="_x0000_s5249" style="position:absolute;left:13448;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e5MQA&#10;AADdAAAADwAAAGRycy9kb3ducmV2LnhtbESPT4vCMBTE7wt+h/CEva3pipVuNYoUBE8L/mH3+rZ5&#10;NmWbl9JErX56Iwgeh5n5DTNf9rYRZ+p87VjB5ygBQVw6XXOl4LBff2QgfEDW2DgmBVfysFwM3uaY&#10;a3fhLZ13oRIRwj5HBSaENpfSl4Ys+pFriaN3dJ3FEGVXSd3hJcJtI8dJMpUWa44LBlsqDJX/u5NV&#10;sElom5kM/34LDLfr90+KxT5V6n3Yr2YgAvXhFX62N1rBZPyVwuNNf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HuTEAAAA3QAAAA8AAAAAAAAAAAAAAAAAmAIAAGRycy9k&#10;b3ducmV2LnhtbFBLBQYAAAAABAAEAPUAAACJAwAAAAA=&#10;" path="m4,l,,,8r13,l13,,8,,4,xe" fillcolor="black" stroked="f">
                  <v:path arrowok="t" o:connecttype="custom" o:connectlocs="2213,0;0,0;0,4425;7192,4425;7192,0;4426,0;2213,0" o:connectangles="0,0,0,0,0,0,0"/>
                </v:shape>
                <v:shape id="Freeform 4235" o:spid="_x0000_s5250" style="position:absolute;left:1365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oLhcUA&#10;AADdAAAADwAAAGRycy9kb3ducmV2LnhtbESPQWvCQBSE7wX/w/KE3nRjKmpTV5GWSgoixAq9PrLP&#10;bDD7NmS3Jv333YLQ4zDzzTDr7WAbcaPO144VzKYJCOLS6ZorBefP98kKhA/IGhvHpOCHPGw3o4c1&#10;Ztr1XNDtFCoRS9hnqMCE0GZS+tKQRT91LXH0Lq6zGKLsKqk77GO5bWSaJAtpsea4YLClV0Pl9fRt&#10;FcyP8sPnb/U575/S/aH6KvTSGaUex8PuBUSgIfyH73SuI5c+L+D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guFxQAAAN0AAAAPAAAAAAAAAAAAAAAAAJgCAABkcnMv&#10;ZG93bnJldi54bWxQSwUGAAAAAAQABAD1AAAAigMAAAAA&#10;" path="m4,l,,,8r37,l37,,33,,4,xe" fillcolor="black" stroked="f">
                  <v:path arrowok="t" o:connecttype="custom" o:connectlocs="2213,0;0,0;0,4425;20469,4425;20469,0;18256,0;2213,0" o:connectangles="0,0,0,0,0,0,0"/>
                </v:shape>
                <v:shape id="Freeform 4236" o:spid="_x0000_s5251" style="position:absolute;left:13996;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DmcYA&#10;AADdAAAADwAAAGRycy9kb3ducmV2LnhtbESPS2vDMBCE74X8B7GF3Bq5Jm0cN4ophdDe8rz0tlgb&#10;28RaOZbiR399VCj0OMzMN8wqG0wtOmpdZVnB8ywCQZxbXXGh4HTcPCUgnEfWWFsmBSM5yNaThxWm&#10;2va8p+7gCxEg7FJUUHrfpFK6vCSDbmYb4uCdbWvQB9kWUrfYB7ipZRxFr9JgxWGhxIY+Ssovh5tR&#10;YMblZ3I9+X5329TJ909/3r1ctkpNH4f3NxCeBv8f/mt/aQXzeLmA3zfh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jDmcYAAADdAAAADwAAAAAAAAAAAAAAAACYAgAAZHJz&#10;L2Rvd25yZXYueG1sUEsFBgAAAAAEAAQA9QAAAIsDAAAAAA==&#10;" path="m4,l,,,8r12,l12,,8,,4,xe" fillcolor="black" stroked="f">
                  <v:path arrowok="t" o:connecttype="custom" o:connectlocs="2213,0;0,0;0,4425;6639,4425;6639,0;4426,0;2213,0" o:connectangles="0,0,0,0,0,0,0"/>
                </v:shape>
                <v:shape id="Freeform 4237" o:spid="_x0000_s5252" style="position:absolute;left:14201;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k6bMIA&#10;AADdAAAADwAAAGRycy9kb3ducmV2LnhtbERPS0vDQBC+C/6HZQRvdmMUtWm3RRQlBRH6gF6H7DQb&#10;mp0N2bVJ/33nUPD48b3ny9G36kR9bAIbeJxkoIirYBuuDey2Xw9voGJCttgGJgNnirBc3N7MsbBh&#10;4DWdNqlWEsKxQAMupa7QOlaOPMZJ6IiFO4TeYxLY19r2OEi4b3WeZS/aY8PS4LCjD0fVcfPnDTz/&#10;6lUsP5tdOTzl3z/1fm1fgzPm/m58n4FKNKZ/8dVdWvHlU5krb+QJ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TpswgAAAN0AAAAPAAAAAAAAAAAAAAAAAJgCAABkcnMvZG93&#10;bnJldi54bWxQSwUGAAAAAAQABAD1AAAAhwMAAAAA&#10;" path="m4,l,,,8r37,l37,,33,,4,xe" fillcolor="black" stroked="f">
                  <v:path arrowok="t" o:connecttype="custom" o:connectlocs="2213,0;0,0;0,4425;20469,4425;20469,0;18256,0;2213,0" o:connectangles="0,0,0,0,0,0,0"/>
                </v:shape>
                <v:shape id="Freeform 4238" o:spid="_x0000_s5253" style="position:absolute;left:14544;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vycMUA&#10;AADdAAAADwAAAGRycy9kb3ducmV2LnhtbESPT4vCMBTE78J+h/CEvWmqqLRdoyyCuDf/Xvb2aJ5t&#10;sXmpTbTVT28WFjwOM/MbZr7sTCXu1LjSsoLRMAJBnFldcq7gdFwPYhDOI2usLJOCBzlYLj56c0y1&#10;bXlP94PPRYCwS1FB4X2dSumyggy6oa2Jg3e2jUEfZJNL3WAb4KaS4yiaSYMlh4UCa1oVlF0ON6PA&#10;PJJNfD35dndbV/Hvsz3vppetUp/97vsLhKfOv8P/7R+tYDJOEvh7E5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wxQAAAN0AAAAPAAAAAAAAAAAAAAAAAJgCAABkcnMv&#10;ZG93bnJldi54bWxQSwUGAAAAAAQABAD1AAAAigMAAAAA&#10;" path="m4,l,,,8r12,l12,,8,,4,xe" fillcolor="black" stroked="f">
                  <v:path arrowok="t" o:connecttype="custom" o:connectlocs="2213,0;0,0;0,4425;6639,4425;6639,0;4426,0;2213,0" o:connectangles="0,0,0,0,0,0,0"/>
                </v:shape>
                <v:shape id="Freeform 4239" o:spid="_x0000_s5254" style="position:absolute;left:14748;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scMIA&#10;AADdAAAADwAAAGRycy9kb3ducmV2LnhtbERPS2vCQBC+F/wPywje6kYtraSuIi1KhFLwAb0O2Wk2&#10;NDsbsqtJ/71zKPT48b1Xm8E36kZdrAMbmE0zUMRlsDVXBi7n3eMSVEzIFpvAZOCXImzWo4cV5jb0&#10;fKTbKVVKQjjmaMCl1OZax9KRxzgNLbFw36HzmAR2lbYd9hLuGz3PsmftsWZpcNjSm6Py53T1Bp4+&#10;9SEW7/Wl6Bfz/Uf1dbQvwRkzGQ/bV1CJhvQv/nMXVnyLTPbLG3kCe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KxwwgAAAN0AAAAPAAAAAAAAAAAAAAAAAJgCAABkcnMvZG93&#10;bnJldi54bWxQSwUGAAAAAAQABAD1AAAAhwMAAAAA&#10;" path="m4,l,,,8r37,l37,,33,,4,xe" fillcolor="black" stroked="f">
                  <v:path arrowok="t" o:connecttype="custom" o:connectlocs="2213,0;0,0;0,4425;20469,4425;20469,0;18256,0;2213,0" o:connectangles="0,0,0,0,0,0,0"/>
                </v:shape>
                <v:shape id="Freeform 4240" o:spid="_x0000_s5255" style="position:absolute;left:15086;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C/cUA&#10;AADdAAAADwAAAGRycy9kb3ducmV2LnhtbESPzWrDMBCE74W8g9hCbo2UtinGiWKCoZBTID+01621&#10;sUytlbFUx8nTR4VCj8PMfMOsitG1YqA+NJ41zGcKBHHlTcO1htPx/SkDESKywdYzabhSgGI9eVhh&#10;bvyF9zQcYi0ShEOOGmyMXS5lqCw5DDPfESfv7HuHMcm+lqbHS4K7Vj4r9SYdNpwWLHZUWqq+Dz9O&#10;w1bRPrMZfn2WGG/X3ccCy+NC6+njuFmCiDTG//Bfe2s0vL6oOfy+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YL9xQAAAN0AAAAPAAAAAAAAAAAAAAAAAJgCAABkcnMv&#10;ZG93bnJldi54bWxQSwUGAAAAAAQABAD1AAAAigMAAAAA&#10;" path="m5,l,,,8r13,l13,,9,,5,xe" fillcolor="black" stroked="f">
                  <v:path arrowok="t" o:connecttype="custom" o:connectlocs="2766,0;0,0;0,4425;7192,4425;7192,0;4979,0;2766,0" o:connectangles="0,0,0,0,0,0,0"/>
                </v:shape>
                <v:shape id="Freeform 4241" o:spid="_x0000_s5256" style="position:absolute;left:15290;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nMUA&#10;AADdAAAADwAAAGRycy9kb3ducmV2LnhtbESP3WrCQBSE74W+w3IK3tVNY6kldRVRlAgi+AO9PWRP&#10;s6HZsyG7mvj2XUHwcpj5ZpjpvLe1uFLrK8cK3kcJCOLC6YpLBefT+u0LhA/IGmvHpOBGHuazl8EU&#10;M+06PtD1GEoRS9hnqMCE0GRS+sKQRT9yDXH0fl1rMUTZllK32MVyW8s0ST6lxYrjgsGGloaKv+PF&#10;KvjYy63PV9U578bpZlf+HPTEGaWGr/3iG0SgPjzDDzrXkRsnKdzfxCc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pecxQAAAN0AAAAPAAAAAAAAAAAAAAAAAJgCAABkcnMv&#10;ZG93bnJldi54bWxQSwUGAAAAAAQABAD1AAAAigMAAAAA&#10;" path="m5,l,,,8r37,l37,,33,,5,xe" fillcolor="black" stroked="f">
                  <v:path arrowok="t" o:connecttype="custom" o:connectlocs="2766,0;0,0;0,4425;20469,4425;20469,0;18256,0;2766,0" o:connectangles="0,0,0,0,0,0,0"/>
                </v:shape>
                <v:shape id="Freeform 4242" o:spid="_x0000_s5257" style="position:absolute;left:15633;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5EcUA&#10;AADdAAAADwAAAGRycy9kb3ducmV2LnhtbESPW2sCMRSE3wX/QziCb5pYLyxbo5SFgk+CF+zr6eZ0&#10;s7g5WTaprv31jVDo4zAz3zDrbe8acaMu1J41zKYKBHHpTc2VhvPpfZKBCBHZYOOZNDwowHYzHKwx&#10;N/7OB7odYyUShEOOGmyMbS5lKC05DFPfEifvy3cOY5JdJU2H9wR3jXxRaiUd1pwWLLZUWCqvx2+n&#10;YafokNkMPz8KjD+P/WWJxWmp9XjUv72CiNTH//Bfe2c0LOZqDs836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7kRxQAAAN0AAAAPAAAAAAAAAAAAAAAAAJgCAABkcnMv&#10;ZG93bnJldi54bWxQSwUGAAAAAAQABAD1AAAAigMAAAAA&#10;" path="m4,l,,,8r13,l13,,8,,4,xe" fillcolor="black" stroked="f">
                  <v:path arrowok="t" o:connecttype="custom" o:connectlocs="2213,0;0,0;0,4425;7192,4425;7192,0;4426,0;2213,0" o:connectangles="0,0,0,0,0,0,0"/>
                </v:shape>
                <v:shape id="Freeform 4243" o:spid="_x0000_s5258" style="position:absolute;left:15838;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c8UA&#10;AADdAAAADwAAAGRycy9kb3ducmV2LnhtbESP3WrCQBSE7wXfYTmCd3XjD22JriItSgQpaAVvD9nT&#10;bGj2bMiuJr69KwheDjPfDLNYdbYSV2p86VjBeJSAIM6dLrlQcPrdvH2C8AFZY+WYFNzIw2rZ7y0w&#10;1a7lA12PoRCxhH2KCkwIdSqlzw1Z9CNXE0fvzzUWQ5RNIXWDbSy3lZwkybu0WHJcMFjTl6H8/3ix&#10;CmY/cuez7/KUtdPJdl+cD/rDGaWGg249BxGoC6/wk8505KbJDB5v4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6pzxQAAAN0AAAAPAAAAAAAAAAAAAAAAAJgCAABkcnMv&#10;ZG93bnJldi54bWxQSwUGAAAAAAQABAD1AAAAigMAAAAA&#10;" path="m4,l,,,8r37,l37,,33,,4,xe" fillcolor="black" stroked="f">
                  <v:path arrowok="t" o:connecttype="custom" o:connectlocs="2213,0;0,0;0,4425;20469,4425;20469,0;18256,0;2213,0" o:connectangles="0,0,0,0,0,0,0"/>
                </v:shape>
                <v:shape id="Freeform 4244" o:spid="_x0000_s5259" style="position:absolute;left:16181;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ib8cA&#10;AADdAAAADwAAAGRycy9kb3ducmV2LnhtbESPT2vCQBTE7wW/w/KE3urGWkuMbkIRpL3Vqhdvj+wz&#10;CWbfxuyaP/303UKhx2FmfsNsssHUoqPWVZYVzGcRCOLc6ooLBafj7ikG4TyyxtoyKRjJQZZOHjaY&#10;aNvzF3UHX4gAYZeggtL7JpHS5SUZdDPbEAfvYluDPsi2kLrFPsBNLZ+j6FUarDgslNjQtqT8ergb&#10;BWZcvce3k+/3910dn7/7y355/VTqcTq8rUF4Gvx/+K/9oRW8LKIl/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Ym/HAAAA3QAAAA8AAAAAAAAAAAAAAAAAmAIAAGRy&#10;cy9kb3ducmV2LnhtbFBLBQYAAAAABAAEAPUAAACMAwAAAAA=&#10;" path="m4,l,,,8r12,l12,,8,,4,xe" fillcolor="black" stroked="f">
                  <v:path arrowok="t" o:connecttype="custom" o:connectlocs="2213,0;0,0;0,4425;6639,4425;6639,0;4426,0;2213,0" o:connectangles="0,0,0,0,0,0,0"/>
                </v:shape>
                <v:shape id="Freeform 4245" o:spid="_x0000_s5260" style="position:absolute;left:16386;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Rn8UA&#10;AADdAAAADwAAAGRycy9kb3ducmV2LnhtbESPQWvCQBSE74L/YXlCb7pRi5WYVaSlJQUpqAGvj+wz&#10;G8y+DdmtSf99t1DwOMx8M0y2G2wj7tT52rGC+SwBQVw6XXOloDi/T9cgfEDW2DgmBT/kYbcdjzJM&#10;tev5SPdTqEQsYZ+iAhNCm0rpS0MW/cy1xNG7us5iiLKrpO6wj+W2kYskWUmLNccFgy29Gipvp2+r&#10;4PlLfvr8rS7yfrn4OFSXo35xRqmnybDfgAg0hEf4n8515JbJCv7ex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0ZGfxQAAAN0AAAAPAAAAAAAAAAAAAAAAAJgCAABkcnMv&#10;ZG93bnJldi54bWxQSwUGAAAAAAQABAD1AAAAigMAAAAA&#10;" path="m4,l,,,8r37,l37,,33,,4,xe" fillcolor="black" stroked="f">
                  <v:path arrowok="t" o:connecttype="custom" o:connectlocs="2213,0;0,0;0,4425;20469,4425;20469,0;18256,0;2213,0" o:connectangles="0,0,0,0,0,0,0"/>
                </v:shape>
                <v:shape id="Freeform 4246" o:spid="_x0000_s5261" style="position:absolute;left:16729;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NZg8YA&#10;AADdAAAADwAAAGRycy9kb3ducmV2LnhtbESPT2vCQBTE7wW/w/KE3upGbTVGVymC1Jt/L94e2WcS&#10;zL5Ns6uJ/fSuIPQ4zMxvmNmiNaW4Ue0Kywr6vQgEcWp1wZmC42H1EYNwHlljaZkU3MnBYt55m2Gi&#10;bcM7uu19JgKEXYIKcu+rREqX5mTQ9WxFHLyzrQ36IOtM6hqbADelHETRSBosOCzkWNEyp/SyvxoF&#10;5j75iX+PvtleV2V8+mvO26/LRqn3bvs9BeGp9f/hV3utFXwOoz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NZg8YAAADdAAAADwAAAAAAAAAAAAAAAACYAgAAZHJz&#10;L2Rvd25yZXYueG1sUEsFBgAAAAAEAAQA9QAAAIsDAAAAAA==&#10;" path="m4,l,,,8r12,l12,,8,,4,xe" fillcolor="black" stroked="f">
                  <v:path arrowok="t" o:connecttype="custom" o:connectlocs="2213,0;0,0;0,4425;6639,4425;6639,0;4426,0;2213,0" o:connectangles="0,0,0,0,0,0,0"/>
                </v:shape>
                <v:shape id="Freeform 4247" o:spid="_x0000_s5262" style="position:absolute;left:1693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gdsIA&#10;AADdAAAADwAAAGRycy9kb3ducmV2LnhtbERPS2vCQBC+F/wPywje6kYtraSuIi1KhFLwAb0O2Wk2&#10;NDsbsqtJ/71zKPT48b1Xm8E36kZdrAMbmE0zUMRlsDVXBi7n3eMSVEzIFpvAZOCXImzWo4cV5jb0&#10;fKTbKVVKQjjmaMCl1OZax9KRxzgNLbFw36HzmAR2lbYd9hLuGz3PsmftsWZpcNjSm6Py53T1Bp4+&#10;9SEW7/Wl6Bfz/Uf1dbQvwRkzGQ/bV1CJhvQv/nMXVnyLTObKG3kCe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qB2wgAAAN0AAAAPAAAAAAAAAAAAAAAAAJgCAABkcnMvZG93&#10;bnJldi54bWxQSwUGAAAAAAQABAD1AAAAhwMAAAAA&#10;" path="m4,l,,,8r37,l37,,33,,4,xe" fillcolor="black" stroked="f">
                  <v:path arrowok="t" o:connecttype="custom" o:connectlocs="2213,0;0,0;0,4425;20469,4425;20469,0;18256,0;2213,0" o:connectangles="0,0,0,0,0,0,0"/>
                </v:shape>
                <v:shape id="Freeform 4248" o:spid="_x0000_s5263" style="position:absolute;left:17271;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O+8UA&#10;AADdAAAADwAAAGRycy9kb3ducmV2LnhtbESPT2sCMRTE7wW/Q3iCt5qoVbZbo8iC4KngH9rr6+Z1&#10;s7h5WTZR1376plDwOMzMb5jluneNuFIXas8aJmMFgrj0puZKw+m4fc5AhIhssPFMGu4UYL0aPC0x&#10;N/7Ge7oeYiUShEOOGmyMbS5lKC05DGPfEifv23cOY5JdJU2HtwR3jZwqtZAOa04LFlsqLJXnw8Vp&#10;2CnaZzbDr88C48/9/WOOxXGu9WjYb95AROrjI/zf3hkNLzP1C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477xQAAAN0AAAAPAAAAAAAAAAAAAAAAAJgCAABkcnMv&#10;ZG93bnJldi54bWxQSwUGAAAAAAQABAD1AAAAigMAAAAA&#10;" path="m4,l,,,8r13,l13,,9,,4,xe" fillcolor="black" stroked="f">
                  <v:path arrowok="t" o:connecttype="custom" o:connectlocs="2213,0;0,0;0,4425;7192,4425;7192,0;4979,0;2213,0" o:connectangles="0,0,0,0,0,0,0"/>
                </v:shape>
                <v:shape id="Freeform 4249" o:spid="_x0000_s5264" style="position:absolute;left:17476;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6rcIA&#10;AADdAAAADwAAAGRycy9kb3ducmV2LnhtbERPS2vCQBC+F/oflin0Vjc+sCW6SmmxpCCCVuh1yI7Z&#10;0OxsyK4m/vvOQfD48b2X68E36kJdrAMbGI8yUMRlsDVXBo4/m5c3UDEhW2wCk4ErRVivHh+WmNvQ&#10;854uh1QpCeGYowGXUptrHUtHHuMotMTCnULnMQnsKm077CXcN3qSZXPtsWZpcNjSh6Py73D2BmY7&#10;/R2Lz/pY9NPJ17b63dvX4Ix5fhreF6ASDekuvrkLK77pWPbLG3kCe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rTqtwgAAAN0AAAAPAAAAAAAAAAAAAAAAAJgCAABkcnMvZG93&#10;bnJldi54bWxQSwUGAAAAAAQABAD1AAAAhwMAAAAA&#10;" path="m4,l,,,8r37,l37,,33,,4,xe" fillcolor="black" stroked="f">
                  <v:path arrowok="t" o:connecttype="custom" o:connectlocs="2213,0;0,0;0,4425;20469,4425;20469,0;18256,0;2213,0" o:connectangles="0,0,0,0,0,0,0"/>
                </v:shape>
                <v:shape id="Freeform 4250" o:spid="_x0000_s5265" style="position:absolute;left:17819;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scYA&#10;AADdAAAADwAAAGRycy9kb3ducmV2LnhtbESPQWvCQBSE70L/w/IKvdVNWpUYXaUURG9q6qW3R/aZ&#10;BLNv0+xqor/eFQoeh5n5hpkve1OLC7WusqwgHkYgiHOrKy4UHH5W7wkI55E11pZJwZUcLBcvgzmm&#10;2na8p0vmCxEg7FJUUHrfpFK6vCSDbmgb4uAdbWvQB9kWUrfYBbip5UcUTaTBisNCiQ19l5SfsrNR&#10;YK7TdfJ38N3uvKqT31t33I1PW6XeXvuvGQhPvX+G/9sbrWD0GcfweBOe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yscYAAADdAAAADwAAAAAAAAAAAAAAAACYAgAAZHJz&#10;L2Rvd25yZXYueG1sUEsFBgAAAAAEAAQA9QAAAIsDAAAAAA==&#10;" path="m4,l,,,8r12,l12,,8,,4,xe" fillcolor="black" stroked="f">
                  <v:path arrowok="t" o:connecttype="custom" o:connectlocs="2213,0;0,0;0,4425;6639,4425;6639,0;4426,0;2213,0" o:connectangles="0,0,0,0,0,0,0"/>
                </v:shape>
                <v:shape id="Freeform 4251" o:spid="_x0000_s5266" style="position:absolute;left:18023;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BQcUA&#10;AADdAAAADwAAAGRycy9kb3ducmV2LnhtbESPQWvCQBSE74X+h+UVeqsbY6klZiOlUolQBK3g9ZF9&#10;ZoPZtyG7mvjvu0Khx2Hmm2Hy5WhbcaXeN44VTCcJCOLK6YZrBYefr5d3ED4ga2wdk4IbeVgWjw85&#10;ZtoNvKPrPtQilrDPUIEJocuk9JUhi37iOuLonVxvMUTZ11L3OMRy28o0Sd6kxYbjgsGOPg1V5/3F&#10;Knjdyo0vV82hHGbp+rs+7vTcGaWen8aPBYhAY/gP/9GljtxsmsL9TX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wFBxQAAAN0AAAAPAAAAAAAAAAAAAAAAAJgCAABkcnMv&#10;ZG93bnJldi54bWxQSwUGAAAAAAQABAD1AAAAigMAAAAA&#10;" path="m4,l,,,8r37,l37,,33,,4,xe" fillcolor="black" stroked="f">
                  <v:path arrowok="t" o:connecttype="custom" o:connectlocs="2213,0;0,0;0,4425;20469,4425;20469,0;18256,0;2213,0" o:connectangles="0,0,0,0,0,0,0"/>
                </v:shape>
                <v:shape id="Freeform 4252" o:spid="_x0000_s5267" style="position:absolute;left:18366;top:11372;width:67;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JXcUA&#10;AADdAAAADwAAAGRycy9kb3ducmV2LnhtbESPT4vCMBTE74LfITzB25qqu1KrUUSQ3Zt/L94ezbMt&#10;Ni+1ibbupzcLCx6HmfkNM1+2phQPql1hWcFwEIEgTq0uOFNwOm4+YhDOI2ssLZOCJzlYLrqdOSba&#10;Nrynx8FnIkDYJagg975KpHRpTgbdwFbEwbvY2qAPss6krrEJcFPKURRNpMGCw0KOFa1zSq+Hu1Fg&#10;ntPv+Hbyze6+KePzb3PZfV23SvV77WoGwlPr3+H/9o9W8DkejuHvTX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cldxQAAAN0AAAAPAAAAAAAAAAAAAAAAAJgCAABkcnMv&#10;ZG93bnJldi54bWxQSwUGAAAAAAQABAD1AAAAigMAAAAA&#10;" path="m4,l,,,8r12,l12,,8,,4,xe" fillcolor="black" stroked="f">
                  <v:path arrowok="t" o:connecttype="custom" o:connectlocs="2213,0;0,0;0,4425;6639,4425;6639,0;4426,0;2213,0" o:connectangles="0,0,0,0,0,0,0"/>
                </v:shape>
                <v:shape id="Freeform 4253" o:spid="_x0000_s5268" style="position:absolute;left:18571;top:11372;width:205;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8rsUA&#10;AADdAAAADwAAAGRycy9kb3ducmV2LnhtbESP3WrCQBSE74W+w3IK3unGH6xEN6G0VFIoglbw9pA9&#10;ZkOzZ0N2a+Lbu4WCl8PMN8Ns88E24kqdrx0rmE0TEMSl0zVXCk7fH5M1CB+QNTaOScGNPOTZ02iL&#10;qXY9H+h6DJWIJexTVGBCaFMpfWnIop+6ljh6F9dZDFF2ldQd9rHcNnKeJCtpsea4YLClN0Plz/HX&#10;Klju5acv3utT0S/mu6/qfNAvzig1fh5eNyACDeER/qcLHbnFbAl/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jyuxQAAAN0AAAAPAAAAAAAAAAAAAAAAAJgCAABkcnMv&#10;ZG93bnJldi54bWxQSwUGAAAAAAQABAD1AAAAigMAAAAA&#10;" path="m4,l,,,8r37,l37,,33,,4,xe" fillcolor="black" stroked="f">
                  <v:path arrowok="t" o:connecttype="custom" o:connectlocs="2213,0;0,0;0,4425;20469,4425;20469,0;18256,0;2213,0" o:connectangles="0,0,0,0,0,0,0"/>
                </v:shape>
                <v:shape id="Freeform 4254" o:spid="_x0000_s5269" style="position:absolute;left:18914;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0ssUA&#10;AADdAAAADwAAAGRycy9kb3ducmV2LnhtbESPQYvCMBSE78L+h/AEb5rq6lKrUWRB9LbqevH2aJ5t&#10;sXnpNtFWf71ZEDwOM/MNM1+2phQ3ql1hWcFwEIEgTq0uOFNw/F33YxDOI2ssLZOCOzlYLj46c0y0&#10;bXhPt4PPRICwS1BB7n2VSOnSnAy6ga2Ig3e2tUEfZJ1JXWMT4KaUoyj6kgYLDgs5VvSdU3o5XI0C&#10;c59u4r+jb3bXdRmfHs15N7n8KNXrtqsZCE+tf4df7a1WMP4cTuD/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PSyxQAAAN0AAAAPAAAAAAAAAAAAAAAAAJgCAABkcnMv&#10;ZG93bnJldi54bWxQSwUGAAAAAAQABAD1AAAAigMAAAAA&#10;" path="m4,l,,,8r12,l12,,8,,4,xe" fillcolor="black" stroked="f">
                  <v:path arrowok="t" o:connecttype="custom" o:connectlocs="2213,0;0,0;0,4425;6639,4425;6639,0;4426,0;2213,0" o:connectangles="0,0,0,0,0,0,0"/>
                </v:shape>
                <v:shape id="Freeform 4255" o:spid="_x0000_s5270" style="position:absolute;left:19119;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HQsYA&#10;AADdAAAADwAAAGRycy9kb3ducmV2LnhtbESPS2vDMBCE74X8B7GB3Bo5D5LiRjahJcGFEsgDel2s&#10;rWVirYylxM6/rwqFHoeZb4bZ5INtxJ06XztWMJsmIIhLp2uuFFzOu+cXED4ga2wck4IHeciz0dMG&#10;U+16PtL9FCoRS9inqMCE0KZS+tKQRT91LXH0vl1nMUTZVVJ32Mdy28h5kqykxZrjgsGW3gyV19PN&#10;Klge5Icv3utL0S/m+8/q66jXzig1GQ/bVxCBhvAf/qMLHbnFbAW/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gHQsYAAADdAAAADwAAAAAAAAAAAAAAAACYAgAAZHJz&#10;L2Rvd25yZXYueG1sUEsFBgAAAAAEAAQA9QAAAIsDAAAAAA==&#10;" path="m4,l,,,8r37,l37,,32,,4,xe" fillcolor="black" stroked="f">
                  <v:path arrowok="t" o:connecttype="custom" o:connectlocs="2213,0;0,0;0,4425;20469,4425;20469,0;17703,0;2213,0" o:connectangles="0,0,0,0,0,0,0"/>
                </v:shape>
                <v:shape id="Freeform 4256" o:spid="_x0000_s5271" style="position:absolute;left:19456;top:11372;width:72;height:45;visibility:visible;mso-wrap-style:square;v-text-anchor:top" coordsize="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pz8QA&#10;AADdAAAADwAAAGRycy9kb3ducmV2LnhtbESPT4vCMBTE7wt+h/AEb2vq3y3VKFJY8CSoi3t927xt&#10;is1LabJa/fRGEPY4zMxvmOW6s7W4UOsrxwpGwwQEceF0xaWCr+PnewrCB2SNtWNScCMP61XvbYmZ&#10;dlfe0+UQShEh7DNUYEJoMil9YciiH7qGOHq/rrUYomxLqVu8Rrit5ThJ5tJixXHBYEO5oeJ8+LMK&#10;tgntU5Piz3eO4X7bnWaYH2dKDfrdZgEiUBf+w6/2ViuYTkYf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Kc/EAAAA3QAAAA8AAAAAAAAAAAAAAAAAmAIAAGRycy9k&#10;b3ducmV2LnhtbFBLBQYAAAAABAAEAPUAAACJAwAAAAA=&#10;" path="m4,l,,,8r13,l13,,9,,4,xe" fillcolor="black" stroked="f">
                  <v:path arrowok="t" o:connecttype="custom" o:connectlocs="2213,0;0,0;0,4425;7192,4425;7192,0;4979,0;2213,0" o:connectangles="0,0,0,0,0,0,0"/>
                </v:shape>
                <v:shape id="Freeform 4257" o:spid="_x0000_s5272" style="position:absolute;left:19661;top:11372;width:204;height:45;visibility:visible;mso-wrap-style:square;v-text-anchor:top" coordsize="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2q8IA&#10;AADdAAAADwAAAGRycy9kb3ducmV2LnhtbERPS2vCQBC+F/oflin0Vjc+sCW6SmmxpCCCVuh1yI7Z&#10;0OxsyK4m/vvOQfD48b2X68E36kJdrAMbGI8yUMRlsDVXBo4/m5c3UDEhW2wCk4ErRVivHh+WmNvQ&#10;854uh1QpCeGYowGXUptrHUtHHuMotMTCnULnMQnsKm077CXcN3qSZXPtsWZpcNjSh6Py73D2BmY7&#10;/R2Lz/pY9NPJ17b63dvX4Ix5fhreF6ASDekuvrkLK77pWObKG3kCe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zarwgAAAN0AAAAPAAAAAAAAAAAAAAAAAJgCAABkcnMvZG93&#10;bnJldi54bWxQSwUGAAAAAAQABAD1AAAAhwMAAAAA&#10;" path="m4,l,,,8r37,l37,,33,,4,xe" fillcolor="black" stroked="f">
                  <v:path arrowok="t" o:connecttype="custom" o:connectlocs="2213,0;0,0;0,4425;20469,4425;20469,0;18256,0;2213,0" o:connectangles="0,0,0,0,0,0,0"/>
                </v:shape>
                <v:shape id="Freeform 4258" o:spid="_x0000_s5273" style="position:absolute;left:20004;top:11372;width:66;height:45;visibility:visible;mso-wrap-style:square;v-text-anchor:top" coordsize="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t8UA&#10;AADdAAAADwAAAGRycy9kb3ducmV2LnhtbESPS4vCQBCE7wv+h6EFbzrxScw6yiKI3tbXZW9Npk2C&#10;mZ5sZjTRX78jCHssquorarFqTSnuVLvCsoLhIAJBnFpdcKbgfNr0YxDOI2ssLZOCBzlYLTsfC0y0&#10;bfhA96PPRICwS1BB7n2VSOnSnAy6ga2Ig3extUEfZJ1JXWMT4KaUoyiaSYMFh4UcK1rnlF6PN6PA&#10;PObb+Pfsm/1tU8Y/z+ayn16/lep1269PEJ5a/x9+t3dawWQ8nMPrTX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f63xQAAAN0AAAAPAAAAAAAAAAAAAAAAAJgCAABkcnMv&#10;ZG93bnJldi54bWxQSwUGAAAAAAQABAD1AAAAigMAAAAA&#10;" path="m4,l,,,8r12,l12,,8,,4,xe" fillcolor="black" stroked="f">
                  <v:path arrowok="t" o:connecttype="custom" o:connectlocs="2213,0;0,0;0,4425;6639,4425;6639,0;4426,0;2213,0" o:connectangles="0,0,0,0,0,0,0"/>
                </v:shape>
                <v:shape id="AutoShape 4259" o:spid="_x0000_s5274" type="#_x0000_t32" style="position:absolute;left:4580;top:1913;width:105;height:19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hD8MAAADdAAAADwAAAGRycy9kb3ducmV2LnhtbERPz2vCMBS+C/4P4QneNNWNsXWmosJk&#10;Hq0b226P5tmWNi+hSW333y+HgceP7/dmO5pW3KjztWUFq2UCgriwuuZSwcflbfEMwgdkja1lUvBL&#10;HrbZdLLBVNuBz3TLQyliCPsUFVQhuFRKX1Rk0C+tI47c1XYGQ4RdKXWHQww3rVwnyZM0WHNsqNDR&#10;oaKiyXujYH/uP4efY5+fmsOXfnH6pMdvp9R8Nu5eQQQaw138737XCh4f1nF/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p4Q/DAAAA3QAAAA8AAAAAAAAAAAAA&#10;AAAAoQIAAGRycy9kb3ducmV2LnhtbFBLBQYAAAAABAAEAPkAAACRAwAAAAA=&#10;" strokeweight=".25pt">
                  <v:stroke dashstyle="dashDot"/>
                </v:shape>
                <w10:anchorlock/>
              </v:group>
            </w:pict>
          </mc:Fallback>
        </mc:AlternateContent>
      </w:r>
    </w:p>
    <w:p w:rsidR="00250735" w:rsidRDefault="00250735" w:rsidP="00250735"/>
    <w:p w:rsidR="00250735" w:rsidRDefault="00250735" w:rsidP="00250735">
      <w:pPr>
        <w:pStyle w:val="Para"/>
      </w:pPr>
      <w:r>
        <w:t>Liaison avec rotation totale</w:t>
      </w:r>
    </w:p>
    <w:tbl>
      <w:tblPr>
        <w:tblStyle w:val="Grilledutableau"/>
        <w:tblW w:w="9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173"/>
      </w:tblGrid>
      <w:tr w:rsidR="00D43E8C" w:rsidTr="00D43E8C">
        <w:tc>
          <w:tcPr>
            <w:tcW w:w="4503" w:type="dxa"/>
          </w:tcPr>
          <w:p w:rsidR="00D43E8C" w:rsidRPr="001959C9" w:rsidRDefault="00D43E8C" w:rsidP="00250735"/>
          <w:p w:rsidR="00D43E8C" w:rsidRDefault="00D43E8C" w:rsidP="00250735">
            <w:pPr>
              <w:jc w:val="center"/>
            </w:pPr>
            <w:r>
              <w:object w:dxaOrig="4575" w:dyaOrig="3145" w14:anchorId="370ECEF6">
                <v:shape id="_x0000_i1033" type="#_x0000_t75" style="width:168.3pt;height:116.35pt" o:ole="" fillcolor="window">
                  <v:imagedata r:id="rId39" o:title=""/>
                </v:shape>
                <o:OLEObject Type="Embed" ProgID="MgxDesigner" ShapeID="_x0000_i1033" DrawAspect="Content" ObjectID="_1475952367" r:id="rId40"/>
              </w:object>
            </w:r>
          </w:p>
        </w:tc>
        <w:tc>
          <w:tcPr>
            <w:tcW w:w="5173" w:type="dxa"/>
          </w:tcPr>
          <w:p w:rsidR="00D43E8C" w:rsidRDefault="00D43E8C" w:rsidP="00250735">
            <w:bookmarkStart w:id="25" w:name="_GoBack"/>
            <w:bookmarkEnd w:id="25"/>
            <w:r>
              <w:sym w:font="Symbol" w:char="F0B7"/>
            </w:r>
            <w:r>
              <w:t xml:space="preserve"> La fixation autorise, avant serrage, un réglage en rotation sur </w:t>
            </w:r>
            <w:r w:rsidRPr="002622C6">
              <w:rPr>
                <w:rStyle w:val="Titre8Car"/>
              </w:rPr>
              <w:t>un tour complet</w:t>
            </w:r>
            <w:r>
              <w:t>.</w:t>
            </w:r>
          </w:p>
          <w:p w:rsidR="00D43E8C" w:rsidRDefault="00D43E8C" w:rsidP="00250735"/>
          <w:p w:rsidR="00D43E8C" w:rsidRDefault="00D43E8C" w:rsidP="00250735">
            <w:r>
              <w:sym w:font="Symbol" w:char="F0B7"/>
            </w:r>
            <w:r>
              <w:t xml:space="preserve"> La zone de contact a la forme d'une </w:t>
            </w:r>
            <w:r w:rsidRPr="002622C6">
              <w:rPr>
                <w:rStyle w:val="Titre8Car"/>
              </w:rPr>
              <w:t>couronne</w:t>
            </w:r>
            <w:r>
              <w:t xml:space="preserve">. Cette </w:t>
            </w:r>
            <w:r w:rsidRPr="002622C6">
              <w:rPr>
                <w:rStyle w:val="Titre8Car"/>
              </w:rPr>
              <w:t>couronne</w:t>
            </w:r>
            <w:r>
              <w:t xml:space="preserve"> a un grand rayon moyen car la partie centrale est évidée. </w:t>
            </w:r>
          </w:p>
          <w:p w:rsidR="00D43E8C" w:rsidRDefault="00D43E8C" w:rsidP="00250735"/>
          <w:p w:rsidR="00D43E8C" w:rsidRDefault="00D43E8C" w:rsidP="00250735">
            <w:r>
              <w:sym w:font="Symbol" w:char="F0B7"/>
            </w:r>
            <w:r>
              <w:t xml:space="preserve"> Ce </w:t>
            </w:r>
            <w:r>
              <w:rPr>
                <w:b/>
              </w:rPr>
              <w:t>grand rayon moyen</w:t>
            </w:r>
            <w:r>
              <w:t xml:space="preserve"> permet la transmission d'un </w:t>
            </w:r>
            <w:r w:rsidRPr="002622C6">
              <w:rPr>
                <w:rStyle w:val="Titre8Car"/>
              </w:rPr>
              <w:t>couple important</w:t>
            </w:r>
            <w:r>
              <w:rPr>
                <w:b/>
              </w:rPr>
              <w:t>.</w:t>
            </w:r>
          </w:p>
          <w:p w:rsidR="00D43E8C" w:rsidRDefault="00D43E8C" w:rsidP="00250735"/>
        </w:tc>
      </w:tr>
    </w:tbl>
    <w:p w:rsidR="00250735" w:rsidRPr="00250735" w:rsidRDefault="00250735" w:rsidP="00250735"/>
    <w:p w:rsidR="00250735" w:rsidRDefault="00250735" w:rsidP="00DA1586"/>
    <w:p w:rsidR="00DA1586" w:rsidRDefault="00DA1586" w:rsidP="00DA1586">
      <w:pPr>
        <w:pStyle w:val="Titre3"/>
      </w:pPr>
      <w:bookmarkStart w:id="26" w:name="_Toc402208598"/>
      <w:r>
        <w:t>Transmission de la puissance</w:t>
      </w:r>
      <w:bookmarkEnd w:id="26"/>
    </w:p>
    <w:p w:rsidR="00DA1586" w:rsidRPr="00DA1586" w:rsidRDefault="00DA1586" w:rsidP="00DA1586"/>
    <w:p w:rsidR="00DA1586" w:rsidRDefault="00DA1586" w:rsidP="00DA1586">
      <w:pPr>
        <w:pStyle w:val="Titre3"/>
      </w:pPr>
      <w:bookmarkStart w:id="27" w:name="_Toc402208599"/>
      <w:r>
        <w:t>Étanchéité</w:t>
      </w:r>
      <w:bookmarkEnd w:id="27"/>
    </w:p>
    <w:p w:rsidR="00DA1586" w:rsidRPr="00DA1586" w:rsidRDefault="00DA1586" w:rsidP="00DA1586"/>
    <w:p w:rsidR="00DA1586" w:rsidRDefault="00DA1586" w:rsidP="00DA1586">
      <w:pPr>
        <w:pStyle w:val="Titre3"/>
      </w:pPr>
      <w:bookmarkStart w:id="28" w:name="_Toc402208600"/>
      <w:r>
        <w:t>Fiabilité de la liaison</w:t>
      </w:r>
      <w:bookmarkEnd w:id="28"/>
    </w:p>
    <w:p w:rsidR="00DA1586" w:rsidRDefault="00DA1586" w:rsidP="00DA1586"/>
    <w:p w:rsidR="00DA1586" w:rsidRPr="00DA1586" w:rsidRDefault="00DA1586" w:rsidP="00DA1586">
      <w:pPr>
        <w:pStyle w:val="Titre3"/>
      </w:pPr>
      <w:bookmarkStart w:id="29" w:name="_Toc402208601"/>
      <w:r>
        <w:t>Réglage de la liaison</w:t>
      </w:r>
      <w:bookmarkEnd w:id="29"/>
    </w:p>
    <w:p w:rsidR="00DA1586" w:rsidRDefault="00DA1586" w:rsidP="00DA1586"/>
    <w:p w:rsidR="00DA1586" w:rsidRPr="00DA1586" w:rsidRDefault="00DA1586" w:rsidP="00DA1586"/>
    <w:p w:rsidR="00DA1586" w:rsidRDefault="00DA1586" w:rsidP="00DA1586"/>
    <w:p w:rsidR="003C32B4" w:rsidRDefault="003C32B4" w:rsidP="003C32B4">
      <w:pPr>
        <w:pStyle w:val="Titre2"/>
      </w:pPr>
      <w:bookmarkStart w:id="30" w:name="_Toc402208602"/>
      <w:r>
        <w:t>Liaisons à contact cylindrique prépondérant</w:t>
      </w:r>
      <w:bookmarkEnd w:id="30"/>
    </w:p>
    <w:p w:rsidR="00DA1586" w:rsidRDefault="00DA1586" w:rsidP="00DA1586"/>
    <w:p w:rsidR="00DA1586" w:rsidRDefault="00DA1586" w:rsidP="00DA1586">
      <w:pPr>
        <w:pStyle w:val="Titre3"/>
        <w:numPr>
          <w:ilvl w:val="0"/>
          <w:numId w:val="23"/>
        </w:numPr>
      </w:pPr>
      <w:bookmarkStart w:id="31" w:name="_Toc402208603"/>
      <w:r>
        <w:lastRenderedPageBreak/>
        <w:t xml:space="preserve">Mise en position principale : réalisation de la </w:t>
      </w:r>
      <w:bookmarkEnd w:id="31"/>
      <w:r w:rsidR="002E24A8">
        <w:t>liaison pivot glissant</w:t>
      </w:r>
    </w:p>
    <w:p w:rsidR="00DA1586" w:rsidRPr="00DA1586" w:rsidRDefault="00DA1586" w:rsidP="00DA1586"/>
    <w:p w:rsidR="00DA1586" w:rsidRDefault="00DA1586" w:rsidP="00DA1586">
      <w:pPr>
        <w:pStyle w:val="Titre3"/>
      </w:pPr>
      <w:bookmarkStart w:id="32" w:name="_Toc402208604"/>
      <w:r>
        <w:t>Mise en position secondaire</w:t>
      </w:r>
      <w:bookmarkEnd w:id="32"/>
    </w:p>
    <w:p w:rsidR="00DA1586" w:rsidRDefault="00DA1586" w:rsidP="00DA1586"/>
    <w:p w:rsidR="00DA1586" w:rsidRDefault="00DA1586" w:rsidP="00DA1586">
      <w:pPr>
        <w:pStyle w:val="Titre3"/>
      </w:pPr>
      <w:bookmarkStart w:id="33" w:name="_Toc402208605"/>
      <w:r>
        <w:t>Maintien en position</w:t>
      </w:r>
      <w:bookmarkEnd w:id="33"/>
    </w:p>
    <w:p w:rsidR="00DA1586" w:rsidRDefault="00DA1586" w:rsidP="00DA1586"/>
    <w:p w:rsidR="00DA1586" w:rsidRDefault="00DA1586" w:rsidP="00DA1586">
      <w:pPr>
        <w:pStyle w:val="Titre3"/>
      </w:pPr>
      <w:bookmarkStart w:id="34" w:name="_Toc402208606"/>
      <w:r>
        <w:t>Transmission de la puissance</w:t>
      </w:r>
      <w:bookmarkEnd w:id="34"/>
    </w:p>
    <w:p w:rsidR="00DA1586" w:rsidRPr="00DA1586" w:rsidRDefault="00DA1586" w:rsidP="00DA1586"/>
    <w:p w:rsidR="00DA1586" w:rsidRDefault="00DA1586" w:rsidP="00DA1586">
      <w:pPr>
        <w:pStyle w:val="Titre3"/>
      </w:pPr>
      <w:bookmarkStart w:id="35" w:name="_Toc402208607"/>
      <w:r>
        <w:t>Étanchéité</w:t>
      </w:r>
      <w:bookmarkEnd w:id="35"/>
    </w:p>
    <w:p w:rsidR="00DA1586" w:rsidRPr="00DA1586" w:rsidRDefault="00DA1586" w:rsidP="00DA1586"/>
    <w:p w:rsidR="00DA1586" w:rsidRDefault="00DA1586" w:rsidP="00DA1586">
      <w:pPr>
        <w:pStyle w:val="Titre3"/>
      </w:pPr>
      <w:bookmarkStart w:id="36" w:name="_Toc402208608"/>
      <w:r>
        <w:t>Fiabilité de la liaison</w:t>
      </w:r>
      <w:bookmarkEnd w:id="36"/>
    </w:p>
    <w:p w:rsidR="00DA1586" w:rsidRDefault="00DA1586" w:rsidP="00DA1586"/>
    <w:p w:rsidR="00DA1586" w:rsidRPr="00DA1586" w:rsidRDefault="00DA1586" w:rsidP="00DA1586">
      <w:pPr>
        <w:pStyle w:val="Titre3"/>
      </w:pPr>
      <w:bookmarkStart w:id="37" w:name="_Toc402208609"/>
      <w:r>
        <w:t>Réglage de la liaison</w:t>
      </w:r>
      <w:bookmarkEnd w:id="37"/>
    </w:p>
    <w:p w:rsidR="00DA1586" w:rsidRDefault="00DA1586" w:rsidP="00DA1586"/>
    <w:p w:rsidR="002E24A8" w:rsidRDefault="002E24A8" w:rsidP="002E24A8">
      <w:pPr>
        <w:pStyle w:val="Titre2"/>
      </w:pPr>
      <w:r>
        <w:t>Liaisons à contact conique prépondérant</w:t>
      </w:r>
    </w:p>
    <w:p w:rsidR="002E24A8" w:rsidRDefault="002E24A8" w:rsidP="002E24A8"/>
    <w:p w:rsidR="002E24A8" w:rsidRDefault="002E24A8" w:rsidP="002E24A8">
      <w:pPr>
        <w:pStyle w:val="Titre3"/>
        <w:numPr>
          <w:ilvl w:val="0"/>
          <w:numId w:val="24"/>
        </w:numPr>
      </w:pPr>
      <w:r>
        <w:t>Mise en position principale : réalisation de la liaison appui plan</w:t>
      </w:r>
    </w:p>
    <w:p w:rsidR="002E24A8" w:rsidRPr="00DA1586" w:rsidRDefault="002E24A8" w:rsidP="002E24A8"/>
    <w:p w:rsidR="002E24A8" w:rsidRDefault="002E24A8" w:rsidP="002E24A8">
      <w:pPr>
        <w:pStyle w:val="Titre3"/>
      </w:pPr>
      <w:r>
        <w:t>Mise en position secondaire</w:t>
      </w:r>
    </w:p>
    <w:p w:rsidR="002E24A8" w:rsidRDefault="002E24A8" w:rsidP="002E24A8"/>
    <w:p w:rsidR="002E24A8" w:rsidRDefault="002E24A8" w:rsidP="002E24A8">
      <w:pPr>
        <w:pStyle w:val="Titre3"/>
      </w:pPr>
      <w:r>
        <w:t>Maintien en position</w:t>
      </w:r>
    </w:p>
    <w:p w:rsidR="002E24A8" w:rsidRDefault="002E24A8" w:rsidP="002E24A8"/>
    <w:p w:rsidR="002E24A8" w:rsidRDefault="002E24A8" w:rsidP="002E24A8">
      <w:pPr>
        <w:pStyle w:val="Titre3"/>
      </w:pPr>
      <w:r>
        <w:t>Transmission de la puissance</w:t>
      </w:r>
    </w:p>
    <w:p w:rsidR="002E24A8" w:rsidRPr="00DA1586" w:rsidRDefault="002E24A8" w:rsidP="002E24A8"/>
    <w:p w:rsidR="002E24A8" w:rsidRDefault="002E24A8" w:rsidP="002E24A8">
      <w:pPr>
        <w:pStyle w:val="Titre3"/>
      </w:pPr>
      <w:r>
        <w:t>Étanchéité</w:t>
      </w:r>
    </w:p>
    <w:p w:rsidR="002E24A8" w:rsidRPr="00DA1586" w:rsidRDefault="002E24A8" w:rsidP="002E24A8"/>
    <w:p w:rsidR="002E24A8" w:rsidRDefault="002E24A8" w:rsidP="002E24A8">
      <w:pPr>
        <w:pStyle w:val="Titre3"/>
      </w:pPr>
      <w:r>
        <w:t>Fiabilité de la liaison</w:t>
      </w:r>
    </w:p>
    <w:p w:rsidR="002E24A8" w:rsidRDefault="002E24A8" w:rsidP="002E24A8"/>
    <w:p w:rsidR="002E24A8" w:rsidRPr="00DA1586" w:rsidRDefault="002E24A8" w:rsidP="002E24A8">
      <w:pPr>
        <w:pStyle w:val="Titre3"/>
      </w:pPr>
      <w:r>
        <w:t>Réglage de la liaison</w:t>
      </w:r>
    </w:p>
    <w:p w:rsidR="002E24A8" w:rsidRPr="00DA1586" w:rsidRDefault="002E24A8" w:rsidP="002E24A8"/>
    <w:p w:rsidR="002E24A8" w:rsidRPr="00DA1586" w:rsidRDefault="002E24A8" w:rsidP="00DA1586"/>
    <w:sectPr w:rsidR="002E24A8" w:rsidRPr="00DA1586" w:rsidSect="00DE736B">
      <w:headerReference w:type="default" r:id="rId41"/>
      <w:footerReference w:type="default" r:id="rId4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903" w:rsidRPr="00DC02BB" w:rsidRDefault="002B5903">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2B5903" w:rsidRPr="00DC02BB" w:rsidRDefault="002B5903">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003" w:usb1="00000000"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735" w:rsidRPr="00245FC4" w:rsidRDefault="00250735" w:rsidP="00DA6248">
    <w:pPr>
      <w:pStyle w:val="Pieddepage"/>
      <w:pBdr>
        <w:top w:val="single" w:sz="4" w:space="1" w:color="auto"/>
      </w:pBdr>
      <w:rPr>
        <w:rFonts w:eastAsiaTheme="minorHAnsi" w:cs="Calibri"/>
        <w:sz w:val="16"/>
        <w:szCs w:val="16"/>
      </w:rPr>
    </w:pPr>
    <w:fldSimple w:instr=" FILENAME  \* MERGEFORMAT ">
      <w:r w:rsidRPr="00DA4BBE">
        <w:rPr>
          <w:rFonts w:eastAsiaTheme="minorHAnsi" w:cs="Calibri"/>
          <w:noProof/>
          <w:sz w:val="16"/>
          <w:szCs w:val="16"/>
        </w:rPr>
        <w:t>07_Cpt</w:t>
      </w:r>
      <w:r w:rsidRPr="00DA4BBE">
        <w:rPr>
          <w:noProof/>
          <w:sz w:val="16"/>
          <w:szCs w:val="16"/>
        </w:rPr>
        <w:t>_03_LiaisonEncastrementDemontable_Cours.docx</w:t>
      </w:r>
    </w:fldSimple>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sz w:val="16"/>
        <w:szCs w:val="16"/>
      </w:rPr>
      <w:tab/>
    </w:r>
    <w:r w:rsidRPr="00245FC4">
      <w:rPr>
        <w:rFonts w:eastAsiaTheme="minorHAnsi" w:cs="Calibri"/>
        <w:b/>
        <w:sz w:val="16"/>
        <w:szCs w:val="16"/>
      </w:rPr>
      <w:fldChar w:fldCharType="begin"/>
    </w:r>
    <w:r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D43E8C">
      <w:rPr>
        <w:rFonts w:eastAsiaTheme="minorHAnsi" w:cs="Calibri"/>
        <w:b/>
        <w:noProof/>
        <w:sz w:val="16"/>
        <w:szCs w:val="16"/>
      </w:rPr>
      <w:t>7</w:t>
    </w:r>
    <w:r w:rsidRPr="00245FC4">
      <w:rPr>
        <w:rFonts w:eastAsiaTheme="minorHAnsi" w:cs="Calibri"/>
        <w:b/>
        <w:sz w:val="16"/>
        <w:szCs w:val="16"/>
      </w:rPr>
      <w:fldChar w:fldCharType="end"/>
    </w:r>
    <w:r w:rsidRPr="00245FC4">
      <w:rPr>
        <w:rFonts w:eastAsiaTheme="minorHAnsi" w:cs="Calibri"/>
        <w:b/>
        <w:sz w:val="16"/>
        <w:szCs w:val="16"/>
      </w:rPr>
      <w:t>/</w:t>
    </w:r>
    <w:fldSimple w:instr=" NUMPAGES  \* MERGEFORMAT ">
      <w:r w:rsidR="00D43E8C" w:rsidRPr="00D43E8C">
        <w:rPr>
          <w:rFonts w:eastAsiaTheme="minorHAnsi" w:cs="Calibri"/>
          <w:b/>
          <w:noProof/>
          <w:sz w:val="16"/>
          <w:szCs w:val="16"/>
        </w:rPr>
        <w:t>8</w:t>
      </w:r>
    </w:fldSimple>
  </w:p>
  <w:p w:rsidR="00250735" w:rsidRPr="00DC02BB" w:rsidRDefault="00250735">
    <w:pPr>
      <w:pStyle w:val="Pieddepage"/>
      <w:rPr>
        <w:rFonts w:asciiTheme="minorHAnsi" w:eastAsiaTheme="minorHAnsi" w:hAnsiTheme="minorHAnsi" w:cstheme="minorBidi"/>
      </w:rPr>
    </w:pPr>
    <w:r>
      <w:rPr>
        <w:rFonts w:asciiTheme="minorHAnsi" w:eastAsiaTheme="minorHAnsi" w:hAnsiTheme="minorHAnsi" w:cstheme="minorBidi"/>
      </w:rPr>
      <w:t xml:space="preserve">Xavier Pessoles – Jean-Pierre </w:t>
    </w:r>
    <w:proofErr w:type="spellStart"/>
    <w:r>
      <w:rPr>
        <w:rFonts w:asciiTheme="minorHAnsi" w:eastAsiaTheme="minorHAnsi" w:hAnsiTheme="minorHAnsi" w:cstheme="minorBidi"/>
      </w:rPr>
      <w:t>Pupier</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903" w:rsidRPr="00DC02BB" w:rsidRDefault="002B5903">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2B5903" w:rsidRPr="00DC02BB" w:rsidRDefault="002B5903">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250735" w:rsidTr="00270772">
      <w:tc>
        <w:tcPr>
          <w:tcW w:w="4644" w:type="dxa"/>
        </w:tcPr>
        <w:p w:rsidR="00250735" w:rsidRDefault="00250735"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250735" w:rsidRDefault="00250735" w:rsidP="00DA6248">
          <w:pPr>
            <w:pStyle w:val="En-tte"/>
            <w:rPr>
              <w:rFonts w:eastAsiaTheme="minorHAnsi" w:cs="Calibri"/>
              <w:i/>
              <w:sz w:val="16"/>
              <w:szCs w:val="16"/>
            </w:rPr>
          </w:pPr>
        </w:p>
      </w:tc>
      <w:tc>
        <w:tcPr>
          <w:tcW w:w="3449" w:type="dxa"/>
          <w:vMerge w:val="restart"/>
          <w:vAlign w:val="center"/>
        </w:tcPr>
        <w:p w:rsidR="00250735" w:rsidRDefault="00250735"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62857330" wp14:editId="34A0E3D0">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2aeMEAAADbAAAADwAAAGRycy9kb3ducmV2LnhtbERPTYvCMBC9C/sfwizsRTR1WbRWo+jC&#10;wuLNKuJxaMa22ExKk9b6740geJvH+5zlujeV6KhxpWUFk3EEgjizuuRcwfHwN4pBOI+ssbJMCu7k&#10;YL36GCwx0fbGe+pSn4sQwi5BBYX3dSKlywoy6Ma2Jg7cxTYGfYBNLnWDtxBuKvkdRVNpsOTQUGBN&#10;vwVl17Q1CtpqNzy0Jz/p8m03u8Tz+NyfnVJfn/1mAcJT79/il/tfh/k/8PwlHC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Zp4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74MAAAADbAAAADwAAAGRycy9kb3ducmV2LnhtbERPTWuDQBC9F/oflinkEuJaQ0MwrhIC&#10;hZ6EmkB7HNyJSt1Z627V/PvuIZDj431nxWJ6MdHoOssKXqMYBHFtdceNgsv5fbMH4Tyyxt4yKbiR&#10;gyJ/fsow1XbmT5oq34gQwi5FBa33Qyqlq1sy6CI7EAfuakeDPsCxkXrEOYSbXiZxvJMGOw4NLQ50&#10;aqn+qf6MgvJtvZsm/7t2WH7jXH2xnPutUquX5XgA4WnxD/Hd/aEVJG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x++DAAAAA2wAAAA8AAAAAAAAAAAAAAAAA&#10;oQIAAGRycy9kb3ducmV2LnhtbFBLBQYAAAAABAAEAPkAAACO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OpcMAAADbAAAADwAAAGRycy9kb3ducmV2LnhtbESPQWvCQBSE74L/YXkFL9Jsakgo0VVE&#10;KPQkGAU9PrLPJDT7Nma3Sfrvu0Khx2FmvmE2u8m0YqDeNZYVvEUxCOLS6oYrBZfzx+s7COeRNbaW&#10;ScEPOdht57MN5tqOfKKh8JUIEHY5Kqi973IpXVmTQRfZjjh4d9sb9EH2ldQ9jgFuWrmK40wabDgs&#10;1NjRoabyq/g2Co7pMhsG/1g6PN5wLK4sxzZRavEy7dcgPE3+P/zX/tQKkhSeX8IP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fzqXDAAAA2wAAAA8AAAAAAAAAAAAA&#10;AAAAoQIAAGRycy9kb3ducmV2LnhtbFBLBQYAAAAABAAEAPkAAACRAw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yAN8EAAADbAAAADwAAAGRycy9kb3ducmV2LnhtbESPQYvCMBSE7wv+h/CEvYim6ipSjSKC&#10;sCfBKujx0TzbYvNSm9jWf2+EhT0OM/MNs9p0phQN1a6wrGA8ikAQp1YXnCk4n/bDBQjnkTWWlknB&#10;ixxs1r2vFcbatnykJvGZCBB2MSrIva9iKV2ak0E3shVx8G62NuiDrDOpa2wD3JRyEkVzabDgsJBj&#10;Rbuc0nvyNAoOs8G8afxj4PBwxTa5sGzLqVLf/W67BOGp8//hv/avVvAzhc+X8AP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IA3wQAAANsAAAAPAAAAAAAAAAAAAAAA&#10;AKECAABkcnMvZG93bnJldi54bWxQSwUGAAAAAAQABAD5AAAAjw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61ZcIAAADbAAAADwAAAGRycy9kb3ducmV2LnhtbESPQYvCMBSE7wv+h/AEL4umiuz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61Zc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250735" w:rsidTr="00270772">
      <w:tc>
        <w:tcPr>
          <w:tcW w:w="4644" w:type="dxa"/>
        </w:tcPr>
        <w:p w:rsidR="00250735" w:rsidRDefault="00250735" w:rsidP="00290BC7">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3 – Liaison Encastrement Démontable</w:t>
          </w:r>
        </w:p>
      </w:tc>
      <w:tc>
        <w:tcPr>
          <w:tcW w:w="2253" w:type="dxa"/>
        </w:tcPr>
        <w:p w:rsidR="00250735" w:rsidRDefault="00250735" w:rsidP="00DA6248">
          <w:pPr>
            <w:pStyle w:val="En-tte"/>
            <w:rPr>
              <w:rFonts w:eastAsiaTheme="minorHAnsi" w:cs="Calibri"/>
              <w:i/>
              <w:sz w:val="16"/>
              <w:szCs w:val="16"/>
            </w:rPr>
          </w:pPr>
        </w:p>
      </w:tc>
      <w:tc>
        <w:tcPr>
          <w:tcW w:w="3449" w:type="dxa"/>
          <w:vMerge/>
        </w:tcPr>
        <w:p w:rsidR="00250735" w:rsidRDefault="00250735" w:rsidP="00DA6248">
          <w:pPr>
            <w:pStyle w:val="En-tte"/>
            <w:rPr>
              <w:rFonts w:eastAsiaTheme="minorHAnsi" w:cs="Calibri"/>
              <w:i/>
              <w:sz w:val="16"/>
              <w:szCs w:val="16"/>
            </w:rPr>
          </w:pPr>
        </w:p>
      </w:tc>
    </w:tr>
  </w:tbl>
  <w:p w:rsidR="00250735" w:rsidRDefault="00250735"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4236C"/>
    <w:multiLevelType w:val="hybridMultilevel"/>
    <w:tmpl w:val="9FEEE5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E1659B"/>
    <w:multiLevelType w:val="hybridMultilevel"/>
    <w:tmpl w:val="94D8AC3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1">
    <w:nsid w:val="3021239E"/>
    <w:multiLevelType w:val="hybridMultilevel"/>
    <w:tmpl w:val="360CF9A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3">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4F35AAD"/>
    <w:multiLevelType w:val="hybridMultilevel"/>
    <w:tmpl w:val="D72C3A0C"/>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8DC0195"/>
    <w:multiLevelType w:val="hybridMultilevel"/>
    <w:tmpl w:val="7EF615F8"/>
    <w:lvl w:ilvl="0" w:tplc="040C0005">
      <w:start w:val="1"/>
      <w:numFmt w:val="bullet"/>
      <w:lvlText w:val=""/>
      <w:lvlJc w:val="left"/>
      <w:pPr>
        <w:tabs>
          <w:tab w:val="num" w:pos="1494"/>
        </w:tabs>
        <w:ind w:left="1494" w:hanging="360"/>
      </w:pPr>
      <w:rPr>
        <w:rFonts w:ascii="Wingdings" w:hAnsi="Wingdings" w:hint="default"/>
      </w:rPr>
    </w:lvl>
    <w:lvl w:ilvl="1" w:tplc="040C0003" w:tentative="1">
      <w:start w:val="1"/>
      <w:numFmt w:val="bullet"/>
      <w:lvlText w:val="o"/>
      <w:lvlJc w:val="left"/>
      <w:pPr>
        <w:tabs>
          <w:tab w:val="num" w:pos="2214"/>
        </w:tabs>
        <w:ind w:left="2214" w:hanging="360"/>
      </w:pPr>
      <w:rPr>
        <w:rFonts w:ascii="Courier New" w:hAnsi="Courier New" w:hint="default"/>
      </w:rPr>
    </w:lvl>
    <w:lvl w:ilvl="2" w:tplc="040C0005" w:tentative="1">
      <w:start w:val="1"/>
      <w:numFmt w:val="bullet"/>
      <w:lvlText w:val=""/>
      <w:lvlJc w:val="left"/>
      <w:pPr>
        <w:tabs>
          <w:tab w:val="num" w:pos="2934"/>
        </w:tabs>
        <w:ind w:left="2934" w:hanging="360"/>
      </w:pPr>
      <w:rPr>
        <w:rFonts w:ascii="Wingdings" w:hAnsi="Wingdings" w:hint="default"/>
      </w:rPr>
    </w:lvl>
    <w:lvl w:ilvl="3" w:tplc="040C0001" w:tentative="1">
      <w:start w:val="1"/>
      <w:numFmt w:val="bullet"/>
      <w:lvlText w:val=""/>
      <w:lvlJc w:val="left"/>
      <w:pPr>
        <w:tabs>
          <w:tab w:val="num" w:pos="3654"/>
        </w:tabs>
        <w:ind w:left="3654" w:hanging="360"/>
      </w:pPr>
      <w:rPr>
        <w:rFonts w:ascii="Symbol" w:hAnsi="Symbol" w:hint="default"/>
      </w:rPr>
    </w:lvl>
    <w:lvl w:ilvl="4" w:tplc="040C0003" w:tentative="1">
      <w:start w:val="1"/>
      <w:numFmt w:val="bullet"/>
      <w:lvlText w:val="o"/>
      <w:lvlJc w:val="left"/>
      <w:pPr>
        <w:tabs>
          <w:tab w:val="num" w:pos="4374"/>
        </w:tabs>
        <w:ind w:left="4374" w:hanging="360"/>
      </w:pPr>
      <w:rPr>
        <w:rFonts w:ascii="Courier New" w:hAnsi="Courier New" w:hint="default"/>
      </w:rPr>
    </w:lvl>
    <w:lvl w:ilvl="5" w:tplc="040C0005" w:tentative="1">
      <w:start w:val="1"/>
      <w:numFmt w:val="bullet"/>
      <w:lvlText w:val=""/>
      <w:lvlJc w:val="left"/>
      <w:pPr>
        <w:tabs>
          <w:tab w:val="num" w:pos="5094"/>
        </w:tabs>
        <w:ind w:left="5094" w:hanging="360"/>
      </w:pPr>
      <w:rPr>
        <w:rFonts w:ascii="Wingdings" w:hAnsi="Wingdings" w:hint="default"/>
      </w:rPr>
    </w:lvl>
    <w:lvl w:ilvl="6" w:tplc="040C0001" w:tentative="1">
      <w:start w:val="1"/>
      <w:numFmt w:val="bullet"/>
      <w:lvlText w:val=""/>
      <w:lvlJc w:val="left"/>
      <w:pPr>
        <w:tabs>
          <w:tab w:val="num" w:pos="5814"/>
        </w:tabs>
        <w:ind w:left="5814" w:hanging="360"/>
      </w:pPr>
      <w:rPr>
        <w:rFonts w:ascii="Symbol" w:hAnsi="Symbol" w:hint="default"/>
      </w:rPr>
    </w:lvl>
    <w:lvl w:ilvl="7" w:tplc="040C0003" w:tentative="1">
      <w:start w:val="1"/>
      <w:numFmt w:val="bullet"/>
      <w:lvlText w:val="o"/>
      <w:lvlJc w:val="left"/>
      <w:pPr>
        <w:tabs>
          <w:tab w:val="num" w:pos="6534"/>
        </w:tabs>
        <w:ind w:left="6534" w:hanging="360"/>
      </w:pPr>
      <w:rPr>
        <w:rFonts w:ascii="Courier New" w:hAnsi="Courier New" w:hint="default"/>
      </w:rPr>
    </w:lvl>
    <w:lvl w:ilvl="8" w:tplc="040C0005" w:tentative="1">
      <w:start w:val="1"/>
      <w:numFmt w:val="bullet"/>
      <w:lvlText w:val=""/>
      <w:lvlJc w:val="left"/>
      <w:pPr>
        <w:tabs>
          <w:tab w:val="num" w:pos="7254"/>
        </w:tabs>
        <w:ind w:left="7254" w:hanging="360"/>
      </w:pPr>
      <w:rPr>
        <w:rFonts w:ascii="Wingdings" w:hAnsi="Wingdings" w:hint="default"/>
      </w:rPr>
    </w:lvl>
  </w:abstractNum>
  <w:abstractNum w:abstractNumId="19">
    <w:nsid w:val="76131269"/>
    <w:multiLevelType w:val="hybridMultilevel"/>
    <w:tmpl w:val="F3C8D990"/>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B5527E"/>
    <w:multiLevelType w:val="hybridMultilevel"/>
    <w:tmpl w:val="D218A4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3"/>
  </w:num>
  <w:num w:numId="3">
    <w:abstractNumId w:val="19"/>
  </w:num>
  <w:num w:numId="4">
    <w:abstractNumId w:val="16"/>
  </w:num>
  <w:num w:numId="5">
    <w:abstractNumId w:val="20"/>
  </w:num>
  <w:num w:numId="6">
    <w:abstractNumId w:val="7"/>
  </w:num>
  <w:num w:numId="7">
    <w:abstractNumId w:val="2"/>
  </w:num>
  <w:num w:numId="8">
    <w:abstractNumId w:val="1"/>
  </w:num>
  <w:num w:numId="9">
    <w:abstractNumId w:val="2"/>
    <w:lvlOverride w:ilvl="0">
      <w:startOverride w:val="1"/>
    </w:lvlOverride>
  </w:num>
  <w:num w:numId="10">
    <w:abstractNumId w:val="19"/>
    <w:lvlOverride w:ilvl="0">
      <w:startOverride w:val="1"/>
    </w:lvlOverride>
  </w:num>
  <w:num w:numId="11">
    <w:abstractNumId w:val="5"/>
  </w:num>
  <w:num w:numId="12">
    <w:abstractNumId w:val="10"/>
  </w:num>
  <w:num w:numId="13">
    <w:abstractNumId w:val="6"/>
  </w:num>
  <w:num w:numId="14">
    <w:abstractNumId w:val="13"/>
  </w:num>
  <w:num w:numId="15">
    <w:abstractNumId w:val="15"/>
  </w:num>
  <w:num w:numId="16">
    <w:abstractNumId w:val="8"/>
  </w:num>
  <w:num w:numId="17">
    <w:abstractNumId w:val="7"/>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2"/>
  </w:num>
  <w:num w:numId="21">
    <w:abstractNumId w:val="9"/>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4"/>
  </w:num>
  <w:num w:numId="26">
    <w:abstractNumId w:val="18"/>
  </w:num>
  <w:num w:numId="27">
    <w:abstractNumId w:val="19"/>
  </w:num>
  <w:num w:numId="28">
    <w:abstractNumId w:val="19"/>
    <w:lvlOverride w:ilvl="0">
      <w:startOverride w:val="1"/>
    </w:lvlOverride>
  </w:num>
  <w:num w:numId="29">
    <w:abstractNumId w:val="14"/>
  </w:num>
  <w:num w:numId="30">
    <w:abstractNumId w:val="14"/>
    <w:lvlOverride w:ilvl="0">
      <w:startOverride w:val="1"/>
    </w:lvlOverride>
  </w:num>
  <w:num w:numId="31">
    <w:abstractNumId w:val="21"/>
  </w:num>
  <w:num w:numId="32">
    <w:abstractNumId w:val="19"/>
    <w:lvlOverride w:ilvl="0">
      <w:startOverride w:val="1"/>
    </w:lvlOverride>
  </w:num>
  <w:num w:numId="33">
    <w:abstractNumId w:val="14"/>
    <w:lvlOverride w:ilvl="0">
      <w:startOverride w:val="1"/>
    </w:lvlOverride>
  </w:num>
  <w:num w:numId="34">
    <w:abstractNumId w:val="14"/>
  </w:num>
  <w:num w:numId="35">
    <w:abstractNumId w:val="11"/>
  </w:num>
  <w:num w:numId="36">
    <w:abstractNumId w:val="0"/>
  </w:num>
  <w:num w:numId="37">
    <w:abstractNumId w:val="14"/>
    <w:lvlOverride w:ilvl="0">
      <w:startOverride w:val="1"/>
    </w:lvlOverride>
  </w:num>
  <w:num w:numId="38">
    <w:abstractNumId w:val="19"/>
    <w:lvlOverride w:ilvl="0">
      <w:startOverride w:val="1"/>
    </w:lvlOverride>
  </w:num>
  <w:num w:numId="39">
    <w:abstractNumId w:val="14"/>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5027"/>
    <w:rsid w:val="00007A88"/>
    <w:rsid w:val="00035BA3"/>
    <w:rsid w:val="000445E4"/>
    <w:rsid w:val="00044BF0"/>
    <w:rsid w:val="00052E22"/>
    <w:rsid w:val="00053517"/>
    <w:rsid w:val="00060250"/>
    <w:rsid w:val="00060CE9"/>
    <w:rsid w:val="00065930"/>
    <w:rsid w:val="000719A2"/>
    <w:rsid w:val="000827DC"/>
    <w:rsid w:val="0008649E"/>
    <w:rsid w:val="0009013D"/>
    <w:rsid w:val="00094F7D"/>
    <w:rsid w:val="0009617C"/>
    <w:rsid w:val="000B6F38"/>
    <w:rsid w:val="000C26BA"/>
    <w:rsid w:val="000D0D56"/>
    <w:rsid w:val="000E03BA"/>
    <w:rsid w:val="000E3F4F"/>
    <w:rsid w:val="000F3E9D"/>
    <w:rsid w:val="001062F7"/>
    <w:rsid w:val="00106CBE"/>
    <w:rsid w:val="00110002"/>
    <w:rsid w:val="0013502E"/>
    <w:rsid w:val="001434AE"/>
    <w:rsid w:val="00154E8A"/>
    <w:rsid w:val="001565D4"/>
    <w:rsid w:val="00163A43"/>
    <w:rsid w:val="001B0EFB"/>
    <w:rsid w:val="001B1CF5"/>
    <w:rsid w:val="001B1D33"/>
    <w:rsid w:val="001B37B9"/>
    <w:rsid w:val="001B7613"/>
    <w:rsid w:val="001D4657"/>
    <w:rsid w:val="001D5C47"/>
    <w:rsid w:val="001E318F"/>
    <w:rsid w:val="00234DE6"/>
    <w:rsid w:val="002413D7"/>
    <w:rsid w:val="00245203"/>
    <w:rsid w:val="00245FC4"/>
    <w:rsid w:val="00250735"/>
    <w:rsid w:val="00252522"/>
    <w:rsid w:val="00270772"/>
    <w:rsid w:val="00275FC9"/>
    <w:rsid w:val="00280481"/>
    <w:rsid w:val="00283495"/>
    <w:rsid w:val="00290BC7"/>
    <w:rsid w:val="002A2D89"/>
    <w:rsid w:val="002A737A"/>
    <w:rsid w:val="002B4476"/>
    <w:rsid w:val="002B5903"/>
    <w:rsid w:val="002C12F0"/>
    <w:rsid w:val="002E24A8"/>
    <w:rsid w:val="002E3294"/>
    <w:rsid w:val="002E381E"/>
    <w:rsid w:val="002E55C8"/>
    <w:rsid w:val="00303214"/>
    <w:rsid w:val="00312493"/>
    <w:rsid w:val="003312D4"/>
    <w:rsid w:val="003456C5"/>
    <w:rsid w:val="0035288B"/>
    <w:rsid w:val="00354615"/>
    <w:rsid w:val="00355DF6"/>
    <w:rsid w:val="00367448"/>
    <w:rsid w:val="003935A0"/>
    <w:rsid w:val="003953F0"/>
    <w:rsid w:val="00396150"/>
    <w:rsid w:val="003C08C3"/>
    <w:rsid w:val="003C32B4"/>
    <w:rsid w:val="003C62DE"/>
    <w:rsid w:val="003E292E"/>
    <w:rsid w:val="003E32D0"/>
    <w:rsid w:val="003F7C5D"/>
    <w:rsid w:val="0041394F"/>
    <w:rsid w:val="00417D01"/>
    <w:rsid w:val="00417FA5"/>
    <w:rsid w:val="0042328C"/>
    <w:rsid w:val="00425897"/>
    <w:rsid w:val="004305BC"/>
    <w:rsid w:val="00432877"/>
    <w:rsid w:val="00444713"/>
    <w:rsid w:val="00457769"/>
    <w:rsid w:val="0046790E"/>
    <w:rsid w:val="00475CB4"/>
    <w:rsid w:val="0048341D"/>
    <w:rsid w:val="004861F1"/>
    <w:rsid w:val="004B2078"/>
    <w:rsid w:val="004B7299"/>
    <w:rsid w:val="00517D63"/>
    <w:rsid w:val="00526EFA"/>
    <w:rsid w:val="0053179F"/>
    <w:rsid w:val="0053549F"/>
    <w:rsid w:val="00556B47"/>
    <w:rsid w:val="00574884"/>
    <w:rsid w:val="0057545C"/>
    <w:rsid w:val="00585397"/>
    <w:rsid w:val="00587F86"/>
    <w:rsid w:val="005954B8"/>
    <w:rsid w:val="005B3B2E"/>
    <w:rsid w:val="005F5CA2"/>
    <w:rsid w:val="00607F01"/>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5922"/>
    <w:rsid w:val="0079370F"/>
    <w:rsid w:val="007A0E21"/>
    <w:rsid w:val="007A57DA"/>
    <w:rsid w:val="007B2118"/>
    <w:rsid w:val="007B4C79"/>
    <w:rsid w:val="007B50C9"/>
    <w:rsid w:val="007C509F"/>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DAA"/>
    <w:rsid w:val="00901DBC"/>
    <w:rsid w:val="0090378B"/>
    <w:rsid w:val="0090617D"/>
    <w:rsid w:val="00915ECB"/>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0E8"/>
    <w:rsid w:val="00A171EF"/>
    <w:rsid w:val="00A17C7B"/>
    <w:rsid w:val="00A268E3"/>
    <w:rsid w:val="00A422FA"/>
    <w:rsid w:val="00A44BA4"/>
    <w:rsid w:val="00A53BBD"/>
    <w:rsid w:val="00A5424D"/>
    <w:rsid w:val="00A56D53"/>
    <w:rsid w:val="00A57E24"/>
    <w:rsid w:val="00A620EB"/>
    <w:rsid w:val="00A67A34"/>
    <w:rsid w:val="00A710A4"/>
    <w:rsid w:val="00AB3D9A"/>
    <w:rsid w:val="00AD114E"/>
    <w:rsid w:val="00AD184D"/>
    <w:rsid w:val="00AD21C2"/>
    <w:rsid w:val="00AD7ED3"/>
    <w:rsid w:val="00AE1A61"/>
    <w:rsid w:val="00AE282E"/>
    <w:rsid w:val="00AE66EE"/>
    <w:rsid w:val="00AF6204"/>
    <w:rsid w:val="00B00301"/>
    <w:rsid w:val="00B24C6F"/>
    <w:rsid w:val="00B35A0F"/>
    <w:rsid w:val="00B36262"/>
    <w:rsid w:val="00B42ACB"/>
    <w:rsid w:val="00B453E7"/>
    <w:rsid w:val="00B50659"/>
    <w:rsid w:val="00B5311A"/>
    <w:rsid w:val="00B54B90"/>
    <w:rsid w:val="00B64E7F"/>
    <w:rsid w:val="00B9523A"/>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669CB"/>
    <w:rsid w:val="00C70209"/>
    <w:rsid w:val="00C962DA"/>
    <w:rsid w:val="00CA4350"/>
    <w:rsid w:val="00CD5202"/>
    <w:rsid w:val="00CE081F"/>
    <w:rsid w:val="00CE28CA"/>
    <w:rsid w:val="00CF6DDA"/>
    <w:rsid w:val="00D30874"/>
    <w:rsid w:val="00D31BE3"/>
    <w:rsid w:val="00D4057E"/>
    <w:rsid w:val="00D43E8C"/>
    <w:rsid w:val="00D454BA"/>
    <w:rsid w:val="00D45E3E"/>
    <w:rsid w:val="00D51902"/>
    <w:rsid w:val="00D634A2"/>
    <w:rsid w:val="00D71AED"/>
    <w:rsid w:val="00D71E53"/>
    <w:rsid w:val="00D76FB0"/>
    <w:rsid w:val="00D86A56"/>
    <w:rsid w:val="00DA1586"/>
    <w:rsid w:val="00DA4892"/>
    <w:rsid w:val="00DA4BBE"/>
    <w:rsid w:val="00DA6248"/>
    <w:rsid w:val="00DB2367"/>
    <w:rsid w:val="00DC02BB"/>
    <w:rsid w:val="00DC48E3"/>
    <w:rsid w:val="00DD10D7"/>
    <w:rsid w:val="00DD2996"/>
    <w:rsid w:val="00DE0C06"/>
    <w:rsid w:val="00DE36BF"/>
    <w:rsid w:val="00DE736B"/>
    <w:rsid w:val="00DF05FD"/>
    <w:rsid w:val="00DF5F7F"/>
    <w:rsid w:val="00E13D7B"/>
    <w:rsid w:val="00E14645"/>
    <w:rsid w:val="00E33AF5"/>
    <w:rsid w:val="00E43D58"/>
    <w:rsid w:val="00E62989"/>
    <w:rsid w:val="00E82771"/>
    <w:rsid w:val="00E866E9"/>
    <w:rsid w:val="00EA4D45"/>
    <w:rsid w:val="00EC6A02"/>
    <w:rsid w:val="00EE5BBF"/>
    <w:rsid w:val="00F021BB"/>
    <w:rsid w:val="00F02730"/>
    <w:rsid w:val="00F04086"/>
    <w:rsid w:val="00F24E6B"/>
    <w:rsid w:val="00F26650"/>
    <w:rsid w:val="00F3326D"/>
    <w:rsid w:val="00F33E58"/>
    <w:rsid w:val="00F3479D"/>
    <w:rsid w:val="00F50545"/>
    <w:rsid w:val="00F659F1"/>
    <w:rsid w:val="00F7302F"/>
    <w:rsid w:val="00F7385E"/>
    <w:rsid w:val="00F740C0"/>
    <w:rsid w:val="00F75EFD"/>
    <w:rsid w:val="00FA24B4"/>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2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2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2.jpeg"/><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1.jpeg"/><Relationship Id="rId33" Type="http://schemas.openxmlformats.org/officeDocument/2006/relationships/image" Target="media/image18.wmf"/><Relationship Id="rId38" Type="http://schemas.openxmlformats.org/officeDocument/2006/relationships/image" Target="media/image21.jpeg"/><Relationship Id="rId2" Type="http://schemas.openxmlformats.org/officeDocument/2006/relationships/customXml" Target="../customXml/item1.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6.bin"/><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oleObject" Target="embeddings/oleObject8.bin"/><Relationship Id="rId40" Type="http://schemas.openxmlformats.org/officeDocument/2006/relationships/oleObject" Target="embeddings/oleObject9.bin"/><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image" Target="media/image14.wmf"/><Relationship Id="rId36" Type="http://schemas.openxmlformats.org/officeDocument/2006/relationships/image" Target="media/image20.wmf"/><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wmf"/><Relationship Id="rId35" Type="http://schemas.openxmlformats.org/officeDocument/2006/relationships/image" Target="media/image19.jpe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0A5D2-EBFE-4807-9780-7DA1BA6E4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711</TotalTime>
  <Pages>8</Pages>
  <Words>1326</Words>
  <Characters>7298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8607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49</cp:revision>
  <cp:lastPrinted>2014-09-16T14:34:00Z</cp:lastPrinted>
  <dcterms:created xsi:type="dcterms:W3CDTF">2013-09-01T12:24:00Z</dcterms:created>
  <dcterms:modified xsi:type="dcterms:W3CDTF">2014-10-27T20:59:00Z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