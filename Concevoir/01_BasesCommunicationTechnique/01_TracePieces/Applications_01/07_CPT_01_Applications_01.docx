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FF5990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 w:rsidRPr="00FF5990">
        <w:rPr>
          <w:sz w:val="40"/>
        </w:rPr>
        <w:t xml:space="preserve">7 – </w:t>
      </w:r>
      <w:r w:rsidR="00B42ACB" w:rsidRPr="00FF5990">
        <w:rPr>
          <w:sz w:val="40"/>
        </w:rPr>
        <w:t>Étude des systèmes mécaniques</w:t>
      </w:r>
    </w:p>
    <w:p w:rsidR="00DA6248" w:rsidRPr="00FF5990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Analyser – Concevoir – Réaliser</w:t>
      </w:r>
    </w:p>
    <w:p w:rsidR="0042328C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FF5990">
        <w:rPr>
          <w:sz w:val="28"/>
        </w:rPr>
        <w:t>Conception – Chapitre 1 : Représentation des pièces en 2D</w:t>
      </w:r>
    </w:p>
    <w:p w:rsidR="00FF5990" w:rsidRDefault="00FF5990" w:rsidP="00FF5990"/>
    <w:p w:rsidR="00FF5990" w:rsidRPr="00FF5990" w:rsidRDefault="00FF5990" w:rsidP="00FF5990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Exercice d’application – 01 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4B7299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825DB1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DA6248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t>Exercice 1</w:t>
      </w:r>
    </w:p>
    <w:p w:rsidR="00FF5990" w:rsidRDefault="00FF5990" w:rsidP="00FF5990">
      <w:r>
        <w:t>S</w:t>
      </w:r>
      <w:r>
        <w:t xml:space="preserve">oit le support de montage donné ci-dessous. </w:t>
      </w:r>
    </w:p>
    <w:p w:rsidR="00FF5990" w:rsidRPr="00BC3D5C" w:rsidRDefault="00FF5990" w:rsidP="00FF5990"/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5495"/>
        <w:gridCol w:w="4111"/>
      </w:tblGrid>
      <w:tr w:rsidR="00FF5990" w:rsidTr="00FF5990">
        <w:tc>
          <w:tcPr>
            <w:tcW w:w="5495" w:type="dxa"/>
          </w:tcPr>
          <w:p w:rsidR="00FF5990" w:rsidRDefault="00FF5990" w:rsidP="00C7628C">
            <w:pPr>
              <w:pStyle w:val="Paragraphedeliste"/>
              <w:ind w:left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D30092" wp14:editId="47C9C764">
                  <wp:extent cx="2947337" cy="2026920"/>
                  <wp:effectExtent l="19050" t="0" r="5413" b="0"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20000"/>
                          </a:blip>
                          <a:srcRect l="32290" t="32915" r="22357" b="11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613" cy="2031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 w:val="restart"/>
            <w:vAlign w:val="center"/>
          </w:tcPr>
          <w:p w:rsidR="00FF5990" w:rsidRDefault="00FF5990" w:rsidP="00FF5990">
            <w:pPr>
              <w:pStyle w:val="Paragraphedeliste"/>
              <w:ind w:left="0"/>
              <w:jc w:val="center"/>
              <w:rPr>
                <w:noProof/>
                <w:lang w:eastAsia="fr-FR"/>
              </w:rPr>
            </w:pPr>
            <w:r w:rsidRPr="00982460">
              <w:rPr>
                <w:noProof/>
                <w:lang w:eastAsia="fr-FR"/>
              </w:rPr>
              <w:drawing>
                <wp:inline distT="0" distB="0" distL="0" distR="0" wp14:anchorId="22F325D1" wp14:editId="64FE7846">
                  <wp:extent cx="1870710" cy="3039453"/>
                  <wp:effectExtent l="19050" t="0" r="0" b="0"/>
                  <wp:docPr id="1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20000"/>
                          </a:blip>
                          <a:srcRect l="40577" t="25705" r="36641" b="8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701" cy="303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990" w:rsidTr="00C7628C">
        <w:tc>
          <w:tcPr>
            <w:tcW w:w="5495" w:type="dxa"/>
          </w:tcPr>
          <w:p w:rsidR="00FF5990" w:rsidRDefault="00FF5990" w:rsidP="00C7628C">
            <w:pPr>
              <w:pStyle w:val="Paragraphedeliste"/>
              <w:ind w:left="0"/>
              <w:rPr>
                <w:noProof/>
                <w:lang w:eastAsia="fr-FR"/>
              </w:rPr>
            </w:pPr>
            <w:r w:rsidRPr="00982460">
              <w:rPr>
                <w:noProof/>
                <w:lang w:eastAsia="fr-FR"/>
              </w:rPr>
              <w:drawing>
                <wp:inline distT="0" distB="0" distL="0" distR="0" wp14:anchorId="6B1130D5" wp14:editId="0D8B4B40">
                  <wp:extent cx="3094990" cy="2162545"/>
                  <wp:effectExtent l="19050" t="0" r="0" b="0"/>
                  <wp:docPr id="15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20000"/>
                          </a:blip>
                          <a:srcRect l="32819" t="30251" r="22276" b="13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50" cy="2163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/>
          </w:tcPr>
          <w:p w:rsidR="00FF5990" w:rsidRPr="00982460" w:rsidRDefault="00FF5990" w:rsidP="00C7628C">
            <w:pPr>
              <w:pStyle w:val="Paragraphedeliste"/>
              <w:ind w:left="0"/>
              <w:rPr>
                <w:noProof/>
                <w:lang w:eastAsia="fr-FR"/>
              </w:rPr>
            </w:pPr>
          </w:p>
        </w:tc>
      </w:tr>
    </w:tbl>
    <w:p w:rsidR="00FF5990" w:rsidRDefault="00FF5990" w:rsidP="00FF5990">
      <w:pPr>
        <w:pStyle w:val="Paragraphedeliste"/>
        <w:ind w:left="0"/>
        <w:rPr>
          <w:noProof/>
          <w:lang w:eastAsia="fr-FR"/>
        </w:rPr>
      </w:pPr>
    </w:p>
    <w:p w:rsidR="00FF5990" w:rsidRDefault="00FF5990" w:rsidP="00FF5990">
      <w:r>
        <w:tab/>
      </w:r>
    </w:p>
    <w:p w:rsidR="00FF5990" w:rsidRPr="0086253A" w:rsidRDefault="00FF5990" w:rsidP="0086253A">
      <w:pPr>
        <w:pStyle w:val="Titre7"/>
        <w:rPr>
          <w:rFonts w:eastAsiaTheme="minorHAnsi"/>
          <w:i/>
        </w:rPr>
      </w:pPr>
      <w:r w:rsidRPr="0086253A">
        <w:rPr>
          <w:rFonts w:eastAsiaTheme="minorHAnsi"/>
          <w:b/>
        </w:rPr>
        <w:t xml:space="preserve">Question </w:t>
      </w:r>
      <w:r w:rsidRPr="0086253A">
        <w:rPr>
          <w:rFonts w:eastAsiaTheme="minorHAnsi"/>
          <w:b/>
        </w:rPr>
        <w:t xml:space="preserve"> </w:t>
      </w:r>
      <w:r w:rsidRPr="0086253A">
        <w:rPr>
          <w:rFonts w:eastAsiaTheme="minorHAnsi"/>
          <w:i/>
        </w:rPr>
        <w:t>Compléter les trois vues ci-dessous. Il faudra fair</w:t>
      </w:r>
      <w:r w:rsidRPr="0086253A">
        <w:rPr>
          <w:rFonts w:eastAsiaTheme="minorHAnsi"/>
          <w:i/>
        </w:rPr>
        <w:t>e attention aux points suivant :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</w:t>
      </w:r>
      <w:r w:rsidRPr="0086253A">
        <w:rPr>
          <w:rFonts w:eastAsiaTheme="minorHAnsi"/>
          <w:i/>
        </w:rPr>
        <w:t>a</w:t>
      </w:r>
      <w:proofErr w:type="gramEnd"/>
      <w:r w:rsidRPr="0086253A">
        <w:rPr>
          <w:rFonts w:eastAsiaTheme="minorHAnsi"/>
          <w:i/>
        </w:rPr>
        <w:t xml:space="preserve"> vue de face est une coupe AA : les arêtes cachées (pointillés !) ne seront pas représentée</w:t>
      </w:r>
      <w:r w:rsidRPr="0086253A">
        <w:rPr>
          <w:rFonts w:eastAsiaTheme="minorHAnsi"/>
          <w:i/>
        </w:rPr>
        <w:t>s ;</w:t>
      </w:r>
    </w:p>
    <w:p w:rsidR="00FF5990" w:rsidRPr="0086253A" w:rsidRDefault="00FF5990" w:rsidP="0086253A">
      <w:pPr>
        <w:pStyle w:val="Titre7"/>
        <w:numPr>
          <w:ilvl w:val="0"/>
          <w:numId w:val="45"/>
        </w:numPr>
        <w:rPr>
          <w:rFonts w:eastAsiaTheme="minorHAnsi"/>
          <w:i/>
        </w:rPr>
      </w:pPr>
      <w:proofErr w:type="gramStart"/>
      <w:r w:rsidRPr="0086253A">
        <w:rPr>
          <w:rFonts w:eastAsiaTheme="minorHAnsi"/>
          <w:i/>
        </w:rPr>
        <w:t>l</w:t>
      </w:r>
      <w:r w:rsidRPr="0086253A">
        <w:rPr>
          <w:rFonts w:eastAsiaTheme="minorHAnsi"/>
          <w:i/>
        </w:rPr>
        <w:t>a</w:t>
      </w:r>
      <w:proofErr w:type="gramEnd"/>
      <w:r w:rsidRPr="0086253A">
        <w:rPr>
          <w:rFonts w:eastAsiaTheme="minorHAnsi"/>
          <w:i/>
        </w:rPr>
        <w:t xml:space="preserve"> vue de dessus est une vue non coupée. Comme la pièce est parfaitement symétrique seule est dessinée une moitié de pièce. Les arêtes cachées sont représentées</w:t>
      </w:r>
      <w:r w:rsidRPr="0086253A">
        <w:rPr>
          <w:rFonts w:eastAsiaTheme="minorHAnsi"/>
          <w:i/>
        </w:rPr>
        <w:t> ;</w:t>
      </w:r>
    </w:p>
    <w:p w:rsidR="00FF5990" w:rsidRPr="0086253A" w:rsidRDefault="0086253A" w:rsidP="0086253A">
      <w:pPr>
        <w:pStyle w:val="Titre7"/>
        <w:numPr>
          <w:ilvl w:val="0"/>
          <w:numId w:val="45"/>
        </w:numPr>
        <w:rPr>
          <w:rFonts w:eastAsiaTheme="minorHAnsi"/>
          <w:b/>
        </w:rPr>
      </w:pPr>
      <w:proofErr w:type="gramStart"/>
      <w:r>
        <w:rPr>
          <w:rFonts w:eastAsiaTheme="minorHAnsi"/>
          <w:i/>
        </w:rPr>
        <w:t>l</w:t>
      </w:r>
      <w:r w:rsidR="00FF5990" w:rsidRPr="0086253A">
        <w:rPr>
          <w:rFonts w:eastAsiaTheme="minorHAnsi"/>
          <w:i/>
        </w:rPr>
        <w:t>a</w:t>
      </w:r>
      <w:proofErr w:type="gramEnd"/>
      <w:r w:rsidR="00FF5990" w:rsidRPr="0086253A">
        <w:rPr>
          <w:rFonts w:eastAsiaTheme="minorHAnsi"/>
          <w:i/>
        </w:rPr>
        <w:t xml:space="preserve"> vue de gauche est une coupe CC. Les arêtes cachées ne sont pas représentées.</w:t>
      </w:r>
    </w:p>
    <w:p w:rsidR="00FF5990" w:rsidRPr="00FF5990" w:rsidRDefault="00FF5990" w:rsidP="00FF5990">
      <w:pPr>
        <w:pStyle w:val="Paragraphedeliste"/>
        <w:ind w:left="0"/>
        <w:rPr>
          <w:i/>
        </w:rPr>
      </w:pPr>
    </w:p>
    <w:p w:rsidR="00FF5990" w:rsidRDefault="00FF5990" w:rsidP="00FF5990">
      <w:pPr>
        <w:pStyle w:val="Paragraphedeliste"/>
        <w:ind w:left="0"/>
        <w:jc w:val="center"/>
      </w:pPr>
    </w:p>
    <w:p w:rsidR="00FF5990" w:rsidRDefault="00FF5990" w:rsidP="00FF5990">
      <w:pPr>
        <w:pStyle w:val="Paragraphedeliste"/>
        <w:ind w:left="0"/>
      </w:pPr>
    </w:p>
    <w:p w:rsidR="00FF5990" w:rsidRDefault="00FF5990" w:rsidP="00FF5990">
      <w:pPr>
        <w:pStyle w:val="Paragraphedeliste"/>
        <w:ind w:left="0"/>
      </w:pPr>
    </w:p>
    <w:p w:rsidR="00FF5990" w:rsidRPr="00566777" w:rsidRDefault="00FF5990" w:rsidP="00FF5990">
      <w:pPr>
        <w:pStyle w:val="Paragraphedeliste"/>
        <w:ind w:left="0"/>
      </w:pPr>
      <w:r>
        <w:br w:type="textWrapping" w:clear="all"/>
      </w:r>
    </w:p>
    <w:p w:rsidR="00FF5990" w:rsidRDefault="00FF5990" w:rsidP="00FF5990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EDD2A8C" wp14:editId="75B61221">
            <wp:simplePos x="0" y="0"/>
            <wp:positionH relativeFrom="column">
              <wp:posOffset>-1281199</wp:posOffset>
            </wp:positionH>
            <wp:positionV relativeFrom="paragraph">
              <wp:posOffset>817996</wp:posOffset>
            </wp:positionV>
            <wp:extent cx="8409709" cy="5092065"/>
            <wp:effectExtent l="0" t="1657350" r="0" b="1632585"/>
            <wp:wrapNone/>
            <wp:docPr id="20" name="Image 19" descr="Sans 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09709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28C" w:rsidRDefault="0042328C" w:rsidP="00FF5990"/>
    <w:p w:rsidR="00F7302F" w:rsidRDefault="00F7302F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FF5990" w:rsidRDefault="00FF5990" w:rsidP="0042328C">
      <w:pPr>
        <w:rPr>
          <w:rFonts w:eastAsiaTheme="minorHAnsi"/>
        </w:rPr>
      </w:pPr>
    </w:p>
    <w:p w:rsidR="0086253A" w:rsidRDefault="0086253A" w:rsidP="0042328C">
      <w:pPr>
        <w:rPr>
          <w:rFonts w:eastAsiaTheme="minorHAnsi"/>
        </w:rPr>
      </w:pPr>
    </w:p>
    <w:p w:rsidR="0086253A" w:rsidRDefault="0086253A" w:rsidP="0042328C">
      <w:pPr>
        <w:rPr>
          <w:rFonts w:eastAsiaTheme="minorHAnsi"/>
        </w:rPr>
      </w:pPr>
    </w:p>
    <w:p w:rsidR="0086253A" w:rsidRDefault="0086253A" w:rsidP="0042328C">
      <w:pPr>
        <w:rPr>
          <w:rFonts w:eastAsiaTheme="minorHAnsi"/>
        </w:rPr>
      </w:pPr>
    </w:p>
    <w:p w:rsidR="0086253A" w:rsidRDefault="0086253A" w:rsidP="0042328C">
      <w:pPr>
        <w:rPr>
          <w:rFonts w:eastAsiaTheme="minorHAnsi"/>
        </w:rPr>
      </w:pPr>
    </w:p>
    <w:p w:rsidR="00FF5990" w:rsidRDefault="00FF5990" w:rsidP="00FF5990">
      <w:pPr>
        <w:pStyle w:val="Titre2"/>
        <w:numPr>
          <w:ilvl w:val="0"/>
          <w:numId w:val="0"/>
        </w:numPr>
        <w:ind w:left="360" w:hanging="360"/>
      </w:pPr>
      <w:r>
        <w:lastRenderedPageBreak/>
        <w:t>Exercice 2</w:t>
      </w:r>
    </w:p>
    <w:p w:rsidR="0086253A" w:rsidRPr="0086253A" w:rsidRDefault="0086253A" w:rsidP="0086253A">
      <w:pPr>
        <w:pStyle w:val="Titre7"/>
        <w:rPr>
          <w:i/>
        </w:rPr>
      </w:pPr>
      <w:r>
        <w:rPr>
          <w:rFonts w:eastAsiaTheme="minorHAnsi"/>
          <w:b/>
        </w:rPr>
        <w:t xml:space="preserve">Question </w:t>
      </w:r>
      <w:r>
        <w:rPr>
          <w:i/>
        </w:rPr>
        <w:t>Compléter</w:t>
      </w:r>
      <w:r w:rsidRPr="0086253A">
        <w:rPr>
          <w:i/>
        </w:rPr>
        <w:t xml:space="preserve"> les vues partiellement dessinées</w:t>
      </w:r>
      <w:r>
        <w:rPr>
          <w:i/>
        </w:rPr>
        <w:t xml:space="preserve"> de la pièce 1</w:t>
      </w:r>
      <w:r w:rsidRPr="0086253A">
        <w:rPr>
          <w:i/>
        </w:rPr>
        <w:t>: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jc w:val="left"/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face demi-coupe A-A </w:t>
      </w:r>
      <w:r w:rsidRPr="0086253A">
        <w:rPr>
          <w:i/>
        </w:rPr>
        <w:t>au-dessus</w:t>
      </w:r>
      <w:r>
        <w:rPr>
          <w:i/>
        </w:rPr>
        <w:t xml:space="preserve"> de l’axe avec pointillés ;</w:t>
      </w:r>
    </w:p>
    <w:p w:rsidR="0086253A" w:rsidRPr="0086253A" w:rsidRDefault="0086253A" w:rsidP="0086253A">
      <w:pPr>
        <w:pStyle w:val="Titre7"/>
        <w:numPr>
          <w:ilvl w:val="0"/>
          <w:numId w:val="44"/>
        </w:numPr>
        <w:jc w:val="left"/>
        <w:rPr>
          <w:i/>
        </w:rPr>
      </w:pPr>
      <w:proofErr w:type="gramStart"/>
      <w:r w:rsidRPr="0086253A">
        <w:rPr>
          <w:i/>
        </w:rPr>
        <w:t>vue</w:t>
      </w:r>
      <w:proofErr w:type="gramEnd"/>
      <w:r w:rsidRPr="0086253A">
        <w:rPr>
          <w:i/>
        </w:rPr>
        <w:t xml:space="preserve"> de droite demi-coupe B-B à </w:t>
      </w:r>
      <w:r>
        <w:rPr>
          <w:i/>
        </w:rPr>
        <w:t>gauche de l’axe sans pointillé ;</w:t>
      </w:r>
    </w:p>
    <w:p w:rsidR="0086253A" w:rsidRDefault="0086253A" w:rsidP="0086253A">
      <w:pPr>
        <w:pStyle w:val="Titre7"/>
        <w:numPr>
          <w:ilvl w:val="0"/>
          <w:numId w:val="44"/>
        </w:numPr>
        <w:jc w:val="left"/>
      </w:pPr>
      <w:proofErr w:type="gramStart"/>
      <w:r>
        <w:t>vue</w:t>
      </w:r>
      <w:proofErr w:type="gramEnd"/>
      <w:r>
        <w:t xml:space="preserve"> de dessus demi-coupe C-C </w:t>
      </w:r>
      <w:r>
        <w:t>au-dessus</w:t>
      </w:r>
      <w:r>
        <w:t xml:space="preserve"> de l’axe san</w:t>
      </w:r>
      <w:r>
        <w:t>s</w:t>
      </w:r>
      <w:r>
        <w:t xml:space="preserve"> pointillé.</w:t>
      </w:r>
    </w:p>
    <w:p w:rsidR="0086253A" w:rsidRDefault="0086253A" w:rsidP="0086253A"/>
    <w:p w:rsidR="00FF5990" w:rsidRDefault="0086253A" w:rsidP="0086253A">
      <w:pPr>
        <w:jc w:val="center"/>
        <w:rPr>
          <w:rFonts w:eastAsiaTheme="minorHAnsi"/>
          <w:i/>
        </w:rPr>
      </w:pPr>
      <w:r>
        <w:rPr>
          <w:noProof/>
          <w:lang w:eastAsia="fr-FR"/>
        </w:rPr>
        <w:drawing>
          <wp:inline distT="0" distB="0" distL="0" distR="0" wp14:anchorId="2F607EB5" wp14:editId="23E9AE5D">
            <wp:extent cx="4044315" cy="3082925"/>
            <wp:effectExtent l="19050" t="0" r="0" b="0"/>
            <wp:docPr id="1" name="Imag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3A" w:rsidRDefault="0086253A" w:rsidP="0086253A">
      <w:pPr>
        <w:jc w:val="center"/>
        <w:rPr>
          <w:rFonts w:eastAsiaTheme="minorHAnsi"/>
          <w:i/>
        </w:rPr>
      </w:pPr>
      <w:r>
        <w:rPr>
          <w:noProof/>
          <w:lang w:eastAsia="fr-FR"/>
        </w:rPr>
        <w:lastRenderedPageBreak/>
        <w:drawing>
          <wp:inline distT="0" distB="0" distL="0" distR="0" wp14:anchorId="08BE62ED" wp14:editId="0AE5D83F">
            <wp:extent cx="6113780" cy="5240020"/>
            <wp:effectExtent l="19050" t="0" r="1270" b="0"/>
            <wp:docPr id="2" name="Imag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24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86253A">
      <w:pPr>
        <w:jc w:val="center"/>
        <w:rPr>
          <w:rFonts w:eastAsiaTheme="minorHAnsi"/>
          <w:i/>
        </w:rPr>
      </w:pPr>
    </w:p>
    <w:p w:rsidR="00211769" w:rsidRDefault="00211769" w:rsidP="00211769">
      <w:pPr>
        <w:pStyle w:val="Titre2"/>
        <w:numPr>
          <w:ilvl w:val="0"/>
          <w:numId w:val="0"/>
        </w:numPr>
        <w:ind w:left="360" w:hanging="360"/>
      </w:pPr>
      <w:r>
        <w:lastRenderedPageBreak/>
        <w:t xml:space="preserve">Exercice </w:t>
      </w:r>
      <w:r>
        <w:t>3</w:t>
      </w:r>
    </w:p>
    <w:p w:rsidR="00211769" w:rsidRDefault="00211769" w:rsidP="00211769">
      <w:r>
        <w:t>On considère le moteur ci-dessous destiné à propulser les avions de modélisme.</w:t>
      </w:r>
    </w:p>
    <w:p w:rsidR="00211769" w:rsidRPr="004871D0" w:rsidRDefault="00211769" w:rsidP="00211769"/>
    <w:p w:rsidR="00211769" w:rsidRPr="004871D0" w:rsidRDefault="006225FC" w:rsidP="0021176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4019550</wp:posOffset>
                </wp:positionV>
                <wp:extent cx="3275965" cy="0"/>
                <wp:effectExtent l="15240" t="59055" r="23495" b="64770"/>
                <wp:wrapNone/>
                <wp:docPr id="122" name="Connecteur droit avec flèch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7596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59.25pt;margin-top:316.5pt;width:257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3224530</wp:posOffset>
                </wp:positionV>
                <wp:extent cx="1986915" cy="213995"/>
                <wp:effectExtent l="15240" t="64135" r="26670" b="17145"/>
                <wp:wrapNone/>
                <wp:docPr id="121" name="Connecteur droit avec flèch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6915" cy="21399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3" o:spid="_x0000_s1026" type="#_x0000_t32" style="position:absolute;margin-left:59.25pt;margin-top:253.9pt;width:156.45pt;height:16.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2556510</wp:posOffset>
                </wp:positionV>
                <wp:extent cx="1836420" cy="325755"/>
                <wp:effectExtent l="15240" t="62865" r="34290" b="11430"/>
                <wp:wrapNone/>
                <wp:docPr id="120" name="Connecteur droit avec flèch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36420" cy="32575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2" o:spid="_x0000_s1026" type="#_x0000_t32" style="position:absolute;margin-left:59.25pt;margin-top:201.3pt;width:144.6pt;height:25.6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2039620</wp:posOffset>
                </wp:positionV>
                <wp:extent cx="1685925" cy="286385"/>
                <wp:effectExtent l="15240" t="60325" r="32385" b="15240"/>
                <wp:wrapNone/>
                <wp:docPr id="119" name="Connecteur droit avec flèch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5925" cy="28638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59.25pt;margin-top:160.6pt;width:132.75pt;height:22.5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1737360</wp:posOffset>
                </wp:positionV>
                <wp:extent cx="1367790" cy="48260"/>
                <wp:effectExtent l="15240" t="62865" r="26670" b="12700"/>
                <wp:wrapNone/>
                <wp:docPr id="118" name="Connecteur droit avec flèch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67790" cy="4826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" o:spid="_x0000_s1026" type="#_x0000_t32" style="position:absolute;margin-left:59.25pt;margin-top:136.8pt;width:107.7pt;height:3.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751840</wp:posOffset>
                </wp:positionH>
                <wp:positionV relativeFrom="paragraph">
                  <wp:posOffset>1204595</wp:posOffset>
                </wp:positionV>
                <wp:extent cx="1312545" cy="207010"/>
                <wp:effectExtent l="14605" t="15875" r="34925" b="62865"/>
                <wp:wrapNone/>
                <wp:docPr id="117" name="Connecteur droit avec flèch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2545" cy="20701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579B8"/>
                          </a:solidFill>
                          <a:round/>
                          <a:headEnd/>
                          <a:tailEnd type="stealth" w="med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9" o:spid="_x0000_s1026" type="#_x0000_t32" style="position:absolute;margin-left:59.2pt;margin-top:94.85pt;width:103.35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" strokecolor="#4579b8" strokeweight="1.5pt">
                <v:stroke endarrow="classic" endarrowlength="long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3880485</wp:posOffset>
                </wp:positionV>
                <wp:extent cx="285750" cy="285750"/>
                <wp:effectExtent l="13970" t="15240" r="14605" b="13335"/>
                <wp:wrapNone/>
                <wp:docPr id="116" name="Ellips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8" o:spid="_x0000_s1026" style="position:absolute;left:0;text-align:left;margin-left:36.65pt;margin-top:305.55pt;width:22.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3316605</wp:posOffset>
                </wp:positionV>
                <wp:extent cx="285750" cy="285750"/>
                <wp:effectExtent l="12700" t="13335" r="15875" b="15240"/>
                <wp:wrapNone/>
                <wp:docPr id="115" name="Ellips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" o:spid="_x0000_s1027" style="position:absolute;left:0;text-align:left;margin-left:36.55pt;margin-top:261.15pt;width:22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2752725</wp:posOffset>
                </wp:positionV>
                <wp:extent cx="285750" cy="285750"/>
                <wp:effectExtent l="12700" t="11430" r="15875" b="7620"/>
                <wp:wrapNone/>
                <wp:docPr id="114" name="Ellip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" o:spid="_x0000_s1028" style="position:absolute;left:0;text-align:left;margin-left:36.55pt;margin-top:216.75pt;width:22.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1624965</wp:posOffset>
                </wp:positionV>
                <wp:extent cx="285750" cy="285750"/>
                <wp:effectExtent l="12700" t="7620" r="15875" b="11430"/>
                <wp:wrapNone/>
                <wp:docPr id="113" name="Ellips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" o:spid="_x0000_s1029" style="position:absolute;left:0;text-align:left;margin-left:36.55pt;margin-top:127.95pt;width:22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2188845</wp:posOffset>
                </wp:positionV>
                <wp:extent cx="285750" cy="285750"/>
                <wp:effectExtent l="12700" t="9525" r="15875" b="9525"/>
                <wp:wrapNone/>
                <wp:docPr id="112" name="Ellips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5" o:spid="_x0000_s1030" style="position:absolute;left:0;text-align:left;margin-left:36.55pt;margin-top:172.35pt;width:22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1061085</wp:posOffset>
                </wp:positionV>
                <wp:extent cx="285750" cy="285750"/>
                <wp:effectExtent l="12700" t="15240" r="15875" b="13335"/>
                <wp:wrapNone/>
                <wp:docPr id="111" name="Ellips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1769" w:rsidRPr="004871D0" w:rsidRDefault="00211769" w:rsidP="00211769">
                            <w:pPr>
                              <w:jc w:val="center"/>
                            </w:pPr>
                            <w:r w:rsidRPr="004871D0"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" o:spid="_x0000_s1031" style="position:absolute;left:0;text-align:left;margin-left:36.55pt;margin-top:83.55pt;width:22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" strokeweight="1pt">
                <v:textbox inset="0,0,0,0">
                  <w:txbxContent>
                    <w:p w:rsidR="00211769" w:rsidRPr="004871D0" w:rsidRDefault="00211769" w:rsidP="00211769">
                      <w:pPr>
                        <w:jc w:val="center"/>
                      </w:pPr>
                      <w:r w:rsidRPr="004871D0"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11769">
        <w:rPr>
          <w:noProof/>
          <w:lang w:eastAsia="fr-FR"/>
        </w:rPr>
        <w:drawing>
          <wp:inline distT="0" distB="0" distL="0" distR="0">
            <wp:extent cx="2706370" cy="42646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69">
        <w:t xml:space="preserve"> </w:t>
      </w:r>
    </w:p>
    <w:p w:rsidR="00211769" w:rsidRDefault="00211769" w:rsidP="00211769"/>
    <w:p w:rsidR="00211769" w:rsidRDefault="00211769" w:rsidP="00211769">
      <w:r>
        <w:sym w:font="Symbol" w:char="F0B7"/>
      </w:r>
      <w:r>
        <w:t xml:space="preserve"> Les pièces principales qui constituent le moteur sont les suivantes :</w:t>
      </w:r>
    </w:p>
    <w:p w:rsidR="00211769" w:rsidRDefault="00211769" w:rsidP="00211769"/>
    <w:tbl>
      <w:tblPr>
        <w:tblW w:w="0" w:type="auto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1790"/>
        <w:gridCol w:w="6256"/>
      </w:tblGrid>
      <w:tr w:rsidR="00211769" w:rsidRPr="0084519C" w:rsidTr="00C7628C">
        <w:trPr>
          <w:jc w:val="center"/>
        </w:trPr>
        <w:tc>
          <w:tcPr>
            <w:tcW w:w="179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Repère</w:t>
            </w:r>
          </w:p>
        </w:tc>
        <w:tc>
          <w:tcPr>
            <w:tcW w:w="6256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Désignation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1</w:t>
            </w:r>
          </w:p>
        </w:tc>
        <w:tc>
          <w:tcPr>
            <w:tcW w:w="6256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Culasse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2</w:t>
            </w:r>
          </w:p>
        </w:tc>
        <w:tc>
          <w:tcPr>
            <w:tcW w:w="6256" w:type="dxa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Carter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3</w:t>
            </w:r>
          </w:p>
        </w:tc>
        <w:tc>
          <w:tcPr>
            <w:tcW w:w="6256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Piston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4</w:t>
            </w:r>
          </w:p>
        </w:tc>
        <w:tc>
          <w:tcPr>
            <w:tcW w:w="6256" w:type="dxa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Bielle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5</w:t>
            </w:r>
          </w:p>
        </w:tc>
        <w:tc>
          <w:tcPr>
            <w:tcW w:w="6256" w:type="dxa"/>
            <w:tcBorders>
              <w:left w:val="nil"/>
              <w:right w:val="nil"/>
            </w:tcBorders>
            <w:shd w:val="clear" w:color="auto" w:fill="D3DFEE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Vilebrequin</w:t>
            </w:r>
          </w:p>
        </w:tc>
      </w:tr>
      <w:tr w:rsidR="00211769" w:rsidRPr="0084519C" w:rsidTr="00C7628C">
        <w:trPr>
          <w:jc w:val="center"/>
        </w:trPr>
        <w:tc>
          <w:tcPr>
            <w:tcW w:w="1790" w:type="dxa"/>
          </w:tcPr>
          <w:p w:rsidR="00211769" w:rsidRPr="0084519C" w:rsidRDefault="00211769" w:rsidP="00C7628C">
            <w:pPr>
              <w:rPr>
                <w:b/>
                <w:bCs/>
                <w:color w:val="365F91"/>
              </w:rPr>
            </w:pPr>
            <w:r w:rsidRPr="0084519C">
              <w:rPr>
                <w:b/>
                <w:bCs/>
                <w:color w:val="365F91"/>
              </w:rPr>
              <w:t>6</w:t>
            </w:r>
          </w:p>
        </w:tc>
        <w:tc>
          <w:tcPr>
            <w:tcW w:w="6256" w:type="dxa"/>
          </w:tcPr>
          <w:p w:rsidR="00211769" w:rsidRPr="0084519C" w:rsidRDefault="00211769" w:rsidP="00C7628C">
            <w:pPr>
              <w:rPr>
                <w:color w:val="365F91"/>
              </w:rPr>
            </w:pPr>
            <w:r w:rsidRPr="0084519C">
              <w:rPr>
                <w:color w:val="365F91"/>
              </w:rPr>
              <w:t>Hélice</w:t>
            </w:r>
          </w:p>
        </w:tc>
      </w:tr>
    </w:tbl>
    <w:p w:rsidR="00211769" w:rsidRDefault="00211769" w:rsidP="00211769"/>
    <w:p w:rsidR="00211769" w:rsidRPr="00211769" w:rsidRDefault="00211769" w:rsidP="00211769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1</w:t>
      </w:r>
      <w:r w:rsidRPr="00211769">
        <w:rPr>
          <w:rFonts w:eastAsiaTheme="minorHAnsi"/>
          <w:b/>
        </w:rPr>
        <w:t xml:space="preserve"> </w:t>
      </w:r>
      <w:r>
        <w:rPr>
          <w:rFonts w:eastAsiaTheme="minorHAnsi"/>
          <w:b/>
        </w:rPr>
        <w:t xml:space="preserve">– </w:t>
      </w:r>
      <w:r w:rsidRPr="00211769">
        <w:rPr>
          <w:rFonts w:eastAsiaTheme="minorHAnsi"/>
          <w:i/>
        </w:rPr>
        <w:t>On donne en fin de sujet une représentation 3D et une vue de face du piston.</w:t>
      </w:r>
      <w:r>
        <w:rPr>
          <w:rFonts w:eastAsiaTheme="minorHAnsi"/>
          <w:i/>
        </w:rPr>
        <w:t xml:space="preserve"> </w:t>
      </w:r>
      <w:r w:rsidRPr="00211769">
        <w:rPr>
          <w:rFonts w:eastAsiaTheme="minorHAnsi"/>
          <w:i/>
        </w:rPr>
        <w:t>Compléter directemen</w:t>
      </w:r>
      <w:r>
        <w:rPr>
          <w:rFonts w:eastAsiaTheme="minorHAnsi"/>
          <w:i/>
        </w:rPr>
        <w:t xml:space="preserve">t sur le sujet la vue de gauche la  vue de dessus et </w:t>
      </w:r>
      <w:r w:rsidRPr="00211769">
        <w:rPr>
          <w:rFonts w:eastAsiaTheme="minorHAnsi"/>
          <w:i/>
        </w:rPr>
        <w:t>la coupe A-A.</w:t>
      </w:r>
    </w:p>
    <w:p w:rsidR="00211769" w:rsidRDefault="00211769" w:rsidP="00211769"/>
    <w:p w:rsidR="00211769" w:rsidRDefault="00211769" w:rsidP="00211769">
      <w:r>
        <w:sym w:font="Symbol" w:char="F0B7"/>
      </w:r>
      <w:r>
        <w:t xml:space="preserve"> Pour des raisons techniques, le vilebrequin du micro moteur a été modifié. </w:t>
      </w:r>
    </w:p>
    <w:p w:rsidR="00211769" w:rsidRDefault="00211769" w:rsidP="00211769"/>
    <w:p w:rsidR="00211769" w:rsidRPr="006225FC" w:rsidRDefault="00211769" w:rsidP="006225FC">
      <w:pPr>
        <w:pStyle w:val="Titre7"/>
        <w:rPr>
          <w:rFonts w:eastAsiaTheme="minorHAnsi"/>
          <w:i/>
        </w:rPr>
      </w:pPr>
      <w:r>
        <w:rPr>
          <w:rFonts w:eastAsiaTheme="minorHAnsi"/>
          <w:b/>
        </w:rPr>
        <w:t>Question 2</w:t>
      </w:r>
      <w:r w:rsidRPr="00211769">
        <w:rPr>
          <w:rFonts w:eastAsiaTheme="minorHAnsi"/>
          <w:b/>
        </w:rPr>
        <w:t xml:space="preserve"> </w:t>
      </w:r>
      <w:r w:rsidRPr="00211769">
        <w:rPr>
          <w:rFonts w:eastAsiaTheme="minorHAnsi"/>
          <w:i/>
        </w:rPr>
        <w:t>–  Donner le nom de toutes les entités qui ont été cerclées. Vous remplirez un tableau sous le</w:t>
      </w:r>
      <w:r w:rsidR="006225FC">
        <w:rPr>
          <w:rFonts w:eastAsiaTheme="minorHAnsi"/>
          <w:i/>
        </w:rPr>
        <w:t xml:space="preserve"> dessin du piston.=</w:t>
      </w:r>
    </w:p>
    <w:p w:rsidR="00211769" w:rsidRDefault="00211769" w:rsidP="00211769"/>
    <w:p w:rsidR="00211769" w:rsidRPr="00D35A96" w:rsidRDefault="00211769" w:rsidP="00211769"/>
    <w:p w:rsidR="00211769" w:rsidRDefault="006225FC" w:rsidP="00211769">
      <w:pPr>
        <w:jc w:val="center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3696335</wp:posOffset>
                </wp:positionH>
                <wp:positionV relativeFrom="paragraph">
                  <wp:posOffset>2742565</wp:posOffset>
                </wp:positionV>
                <wp:extent cx="285750" cy="995680"/>
                <wp:effectExtent l="6350" t="26670" r="12700" b="6350"/>
                <wp:wrapNone/>
                <wp:docPr id="10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995680"/>
                          <a:chOff x="7091" y="5829"/>
                          <a:chExt cx="450" cy="1568"/>
                        </a:xfrm>
                      </wpg:grpSpPr>
                      <wps:wsp>
                        <wps:cNvPr id="109" name="Ellipse 21"/>
                        <wps:cNvSpPr>
                          <a:spLocks noChangeArrowheads="1"/>
                        </wps:cNvSpPr>
                        <wps:spPr bwMode="auto">
                          <a:xfrm>
                            <a:off x="7091" y="6947"/>
                            <a:ext cx="45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11769" w:rsidRPr="004871D0" w:rsidRDefault="00211769" w:rsidP="00211769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10" name="Connecteur droit avec flèche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7315" y="5829"/>
                            <a:ext cx="0" cy="111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4579B8"/>
                            </a:solidFill>
                            <a:round/>
                            <a:headEnd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32" style="position:absolute;left:0;text-align:left;margin-left:291.05pt;margin-top:215.95pt;width:22.5pt;height:78.4pt;z-index:251677696" coordorigin="7091,5829" coordsize="450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">
                <v:oval id="Ellipse 21" o:spid="_x0000_s1033" style="position:absolute;left:7091;top:6947;width:45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OasQA&#10;AADcAAAADwAAAGRycy9kb3ducmV2LnhtbERPTUvDQBC9C/6HZQRvdqNg0bTbIoK0lYK0eultyE6y&#10;MZnZkN2maX+9Kwje5vE+Z74cuVUD9aH2YuB+koEiKbytpTLw9fl29wQqRBSLrRcycKYAy8X11Rxz&#10;60+yo2EfK5VCJORowMXY5VqHwhFjmPiOJHGl7xljgn2lbY+nFM6tfsiyqWasJTU47OjVUdHsj2xg&#10;+9G4kqfvO950fFiXq+/L4/ZizO3N+DIDFWmM/+I/99qm+dkz/D6TLt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5DmrEAAAA3AAAAA8AAAAAAAAAAAAAAAAAmAIAAGRycy9k&#10;b3ducmV2LnhtbFBLBQYAAAAABAAEAPUAAACJAwAAAAA=&#10;" strokeweight="1pt">
                  <v:textbox inset="0,0,0,0">
                    <w:txbxContent>
                      <w:p w:rsidR="00211769" w:rsidRPr="004871D0" w:rsidRDefault="00211769" w:rsidP="00211769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  <v:shape id="Connecteur droit avec flèche 26" o:spid="_x0000_s1034" type="#_x0000_t32" style="position:absolute;left:7315;top:5829;width:0;height:11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vuz8YAAADcAAAADwAAAGRycy9kb3ducmV2LnhtbESPQWvCQBCF70L/wzKFXqRuIihp6ipS&#10;KBRBodpLb9PsmA3Nzobs1sR/7xyE3mZ4b977ZrUZfasu1McmsIF8loEiroJtuDbwdXp/LkDFhGyx&#10;DUwGrhRhs36YrLC0YeBPuhxTrSSEY4kGXEpdqXWsHHmMs9ARi3YOvccka19r2+Mg4b7V8yxbao8N&#10;S4PDjt4cVb/HP2+gWLiXxc88rw9n+902y912X0wHY54ex+0rqERj+jffrz+s4OeCL8/IBHp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L7s/GAAAA3AAAAA8AAAAAAAAA&#10;AAAAAAAAoQIAAGRycy9kb3ducmV2LnhtbFBLBQYAAAAABAAEAPkAAACUAwAAAAA=&#10;" strokecolor="#4579b8" strokeweight="1.5pt">
                  <v:stroke endarrow="classic" endarrowlength="long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3141345</wp:posOffset>
                </wp:positionV>
                <wp:extent cx="514985" cy="553085"/>
                <wp:effectExtent l="7620" t="53975" r="58420" b="12065"/>
                <wp:wrapNone/>
                <wp:docPr id="10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985" cy="553085"/>
                          <a:chOff x="5877" y="6454"/>
                          <a:chExt cx="811" cy="871"/>
                        </a:xfrm>
                      </wpg:grpSpPr>
                      <wps:wsp>
                        <wps:cNvPr id="106" name="Ellipse 20"/>
                        <wps:cNvSpPr>
                          <a:spLocks noChangeArrowheads="1"/>
                        </wps:cNvSpPr>
                        <wps:spPr bwMode="auto">
                          <a:xfrm>
                            <a:off x="5877" y="6875"/>
                            <a:ext cx="45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11769" w:rsidRPr="004871D0" w:rsidRDefault="00211769" w:rsidP="00211769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7" name="Connecteur droit avec flèch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6250" y="6454"/>
                            <a:ext cx="438" cy="4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4579B8"/>
                            </a:solidFill>
                            <a:round/>
                            <a:headEnd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35" style="position:absolute;left:0;text-align:left;margin-left:237.15pt;margin-top:247.35pt;width:40.55pt;height:43.55pt;z-index:251676672" coordorigin="5877,6454" coordsize="811,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">
                <v:oval id="Ellipse 20" o:spid="_x0000_s1036" style="position:absolute;left:5877;top:6875;width:45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aGMMA&#10;AADcAAAADwAAAGRycy9kb3ducmV2LnhtbERPTWvCQBC9C/0PyxS86caCoaSuUoRSFaFoe+ltyE6y&#10;qZnZkN1q6q/vFgre5vE+Z7EauFVn6kPjxcBsmoEiKb1tpDbw8f4yeQQVIorF1gsZ+KEAq+XdaIGF&#10;9Rc50PkYa5VCJBRowMXYFVqH0hFjmPqOJHGV7xljgn2tbY+XFM6tfsiyXDM2khocdrR2VJ6O32xg&#10;/3ZyFee7A287/txUr1/X+f5qzPh+eH4CFWmIN/G/e2PT/CyHv2fSBX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aaGMMAAADcAAAADwAAAAAAAAAAAAAAAACYAgAAZHJzL2Rv&#10;d25yZXYueG1sUEsFBgAAAAAEAAQA9QAAAIgDAAAAAA==&#10;" strokeweight="1pt">
                  <v:textbox inset="0,0,0,0">
                    <w:txbxContent>
                      <w:p w:rsidR="00211769" w:rsidRPr="004871D0" w:rsidRDefault="00211769" w:rsidP="00211769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  <v:shape id="Connecteur droit avec flèche 25" o:spid="_x0000_s1037" type="#_x0000_t32" style="position:absolute;left:6250;top:6454;width:438;height:4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vgZsQAAADcAAAADwAAAGRycy9kb3ducmV2LnhtbERPS2vCQBC+F/wPywi9FN0oqDFmIyIU&#10;SqEFHxdvY3bMBrOzIbs16b/vFgq9zcf3nHw72EY8qPO1YwWzaQKCuHS65krB+fQ6SUH4gKyxcUwK&#10;vsnDthg95Zhp1/OBHsdQiRjCPkMFJoQ2k9KXhiz6qWuJI3dzncUQYVdJ3WEfw20j50mylBZrjg0G&#10;W9obKu/HL6sgXZj14jqfVZ83fWnq5fvuI33plXoeD7sNiEBD+Bf/ud90nJ+s4PeZeIE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+BmxAAAANwAAAAPAAAAAAAAAAAA&#10;AAAAAKECAABkcnMvZG93bnJldi54bWxQSwUGAAAAAAQABAD5AAAAkgMAAAAA&#10;" strokecolor="#4579b8" strokeweight="1.5pt">
                  <v:stroke endarrow="classic" endarrowlength="long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2638425</wp:posOffset>
                </wp:positionV>
                <wp:extent cx="285750" cy="1056005"/>
                <wp:effectExtent l="9525" t="27305" r="9525" b="12065"/>
                <wp:wrapNone/>
                <wp:docPr id="10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1056005"/>
                          <a:chOff x="3750" y="5662"/>
                          <a:chExt cx="450" cy="1663"/>
                        </a:xfrm>
                      </wpg:grpSpPr>
                      <wps:wsp>
                        <wps:cNvPr id="103" name="Ellipse 18"/>
                        <wps:cNvSpPr>
                          <a:spLocks noChangeArrowheads="1"/>
                        </wps:cNvSpPr>
                        <wps:spPr bwMode="auto">
                          <a:xfrm>
                            <a:off x="3750" y="6875"/>
                            <a:ext cx="45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11769" w:rsidRPr="004871D0" w:rsidRDefault="00211769" w:rsidP="00211769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4" name="Connecteur droit avec flèch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3986" y="5662"/>
                            <a:ext cx="0" cy="121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4579B8"/>
                            </a:solidFill>
                            <a:round/>
                            <a:headEnd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38" style="position:absolute;left:0;text-align:left;margin-left:130.8pt;margin-top:207.75pt;width:22.5pt;height:83.15pt;z-index:251674624" coordorigin="3750,5662" coordsize="450,1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">
                <v:oval id="Ellipse 18" o:spid="_x0000_s1039" style="position:absolute;left:3750;top:6875;width:45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E5gMQA&#10;AADcAAAADwAAAGRycy9kb3ducmV2LnhtbERPTUvDQBC9C/6HZQRvdqNikbSbIIK0lYK0eultyE6y&#10;sZnZkN22aX+9Kwje5vE+Z16O3KkjDaH1YuB+koEiqbxtpTHw9fl29wwqRBSLnRcycKYAZXF9Ncfc&#10;+pNs6LiNjUohEnI04GLsc61D5YgxTHxPkrjaD4wxwaHRdsBTCudOP2TZVDO2khoc9vTqqNpvD2xg&#10;/bF3NU/fN7zqebesF9+Xp/XFmNub8WUGKtIY/8V/7qVN87NH+H0mXa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ROYDEAAAA3AAAAA8AAAAAAAAAAAAAAAAAmAIAAGRycy9k&#10;b3ducmV2LnhtbFBLBQYAAAAABAAEAPUAAACJAwAAAAA=&#10;" strokeweight="1pt">
                  <v:textbox inset="0,0,0,0">
                    <w:txbxContent>
                      <w:p w:rsidR="00211769" w:rsidRPr="004871D0" w:rsidRDefault="00211769" w:rsidP="00211769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Connecteur droit avec flèche 23" o:spid="_x0000_s1040" type="#_x0000_t32" style="position:absolute;left:3986;top:5662;width:0;height:12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l+EcQAAADcAAAADwAAAGRycy9kb3ducmV2LnhtbERPTWvCQBC9F/oflil4KbpRVGKajUih&#10;IIKFWi/eptkxG5qdDdmtif/eFQre5vE+J18PthEX6nztWMF0koAgLp2uuVJw/P4YpyB8QNbYOCYF&#10;V/KwLp6fcsy06/mLLodQiRjCPkMFJoQ2k9KXhiz6iWuJI3d2ncUQYVdJ3WEfw20jZ0mylBZrjg0G&#10;W3o3VP4e/qyCdGFWi5/ZtPo861NTL3ebffraKzV6GTZvIAIN4SH+d291nJ/M4f5MvEA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6X4RxAAAANwAAAAPAAAAAAAAAAAA&#10;AAAAAKECAABkcnMvZG93bnJldi54bWxQSwUGAAAAAAQABAD5AAAAkgMAAAAA&#10;" strokecolor="#4579b8" strokeweight="1.5pt">
                  <v:stroke endarrow="classic" endarrowlength="long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2997200</wp:posOffset>
                </wp:positionV>
                <wp:extent cx="285750" cy="741045"/>
                <wp:effectExtent l="8255" t="24130" r="10795" b="6350"/>
                <wp:wrapNone/>
                <wp:docPr id="99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741045"/>
                          <a:chOff x="4785" y="6229"/>
                          <a:chExt cx="450" cy="1167"/>
                        </a:xfrm>
                      </wpg:grpSpPr>
                      <wps:wsp>
                        <wps:cNvPr id="100" name="Ellipse 19"/>
                        <wps:cNvSpPr>
                          <a:spLocks noChangeArrowheads="1"/>
                        </wps:cNvSpPr>
                        <wps:spPr bwMode="auto">
                          <a:xfrm>
                            <a:off x="4785" y="6946"/>
                            <a:ext cx="45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11769" w:rsidRPr="004871D0" w:rsidRDefault="00211769" w:rsidP="00211769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1" name="Connecteur droit avec flèch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3" y="6229"/>
                            <a:ext cx="0" cy="71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4579B8"/>
                            </a:solidFill>
                            <a:round/>
                            <a:headEnd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41" style="position:absolute;left:0;text-align:left;margin-left:175.7pt;margin-top:236pt;width:22.5pt;height:58.35pt;z-index:251675648" coordorigin="4785,6229" coordsize="450,1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">
                <v:oval id="Ellipse 19" o:spid="_x0000_s1042" style="position:absolute;left:4785;top:6946;width:45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n98YA&#10;AADcAAAADwAAAGRycy9kb3ducmV2LnhtbESPQUsDQQyF74L/YYjgzc4qWGTttIhQWqUgrV68hZ3s&#10;ztpNZtkZ221/fXMQvCW8l/e+zBYjd+ZAQ2qjOLifFGBIquhbaRx8fS7vnsCkjOKxi0IOTpRgMb++&#10;mmHp41G2dNjlxmiIpBIdhJz70tpUBWJMk9iTqFbHgTHrOjTWD3jUcO7sQ1FMLWMr2hCwp9dA1X73&#10;yw42H/tQ8/R9y289f6/r1c/5cXN27vZmfHkGk2nM/+a/67VX/ELx9Rmdw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On98YAAADcAAAADwAAAAAAAAAAAAAAAACYAgAAZHJz&#10;L2Rvd25yZXYueG1sUEsFBgAAAAAEAAQA9QAAAIsDAAAAAA==&#10;" strokeweight="1pt">
                  <v:textbox inset="0,0,0,0">
                    <w:txbxContent>
                      <w:p w:rsidR="00211769" w:rsidRPr="004871D0" w:rsidRDefault="00211769" w:rsidP="00211769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shape id="Connecteur droit avec flèche 24" o:spid="_x0000_s1043" type="#_x0000_t32" style="position:absolute;left:5023;top:6229;width:0;height:7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7dicMAAADcAAAADwAAAGRycy9kb3ducmV2LnhtbERPTYvCMBC9C/6HMIIX0bSCUqtRZGFh&#10;EVxYdy/exmZsis2kNFlb/70RFvY2j/c5m11va3Gn1leOFaSzBARx4XTFpYKf7/dpBsIHZI21Y1Lw&#10;IA+77XCwwVy7jr/ofgqliCHsc1RgQmhyKX1hyKKfuYY4clfXWgwRtqXULXYx3NZyniRLabHi2GCw&#10;oTdDxe30axVkC7NaXOZp+XnV57paHvbHbNIpNR71+zWIQH34F/+5P3Scn6TweiZeI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e3YnDAAAA3AAAAA8AAAAAAAAAAAAA&#10;AAAAoQIAAGRycy9kb3ducmV2LnhtbFBLBQYAAAAABAAEAPkAAACRAwAAAAA=&#10;" strokecolor="#4579b8" strokeweight="1.5pt">
                  <v:stroke endarrow="classic" endarrowlength="long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2875915</wp:posOffset>
                </wp:positionV>
                <wp:extent cx="285750" cy="818515"/>
                <wp:effectExtent l="13970" t="26670" r="14605" b="12065"/>
                <wp:wrapNone/>
                <wp:docPr id="9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818515"/>
                          <a:chOff x="3142" y="6036"/>
                          <a:chExt cx="450" cy="1289"/>
                        </a:xfrm>
                      </wpg:grpSpPr>
                      <wps:wsp>
                        <wps:cNvPr id="97" name="Ellipse 17"/>
                        <wps:cNvSpPr>
                          <a:spLocks noChangeArrowheads="1"/>
                        </wps:cNvSpPr>
                        <wps:spPr bwMode="auto">
                          <a:xfrm>
                            <a:off x="3142" y="6875"/>
                            <a:ext cx="45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11769" w:rsidRPr="004871D0" w:rsidRDefault="00211769" w:rsidP="00211769">
                              <w:pPr>
                                <w:jc w:val="center"/>
                              </w:pPr>
                              <w:r w:rsidRPr="004871D0"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98" name="Connecteur droit avec flèch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0" y="6036"/>
                            <a:ext cx="0" cy="83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4579B8"/>
                            </a:solidFill>
                            <a:round/>
                            <a:headEnd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44" style="position:absolute;left:0;text-align:left;margin-left:100.4pt;margin-top:226.45pt;width:22.5pt;height:64.45pt;z-index:251673600" coordorigin="3142,6036" coordsize="450,1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">
                <v:oval id="Ellipse 17" o:spid="_x0000_s1045" style="position:absolute;left:3142;top:6875;width:45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j2MYA&#10;AADbAAAADwAAAGRycy9kb3ducmV2LnhtbESPQWvCQBSE74X+h+UVequbCtU2dZUilFoRRNtLb4/s&#10;SzY1723IbjX6611B6HGYmW+YyaznRu2pC7UXA4+DDBRJ4W0tlYHvr/eHZ1AholhsvJCBIwWYTW9v&#10;Jphbf5AN7bexUgkiIUcDLsY21zoUjhjDwLckySt9xxiT7CptOzwkODd6mGUjzVhLWnDY0txRsdv+&#10;sYHVeudKHi03/Nnyz6L8+D09rU7G3N/1b6+gIvXxP3xtL6yBlzFcvqQfoK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Bj2MYAAADbAAAADwAAAAAAAAAAAAAAAACYAgAAZHJz&#10;L2Rvd25yZXYueG1sUEsFBgAAAAAEAAQA9QAAAIsDAAAAAA==&#10;" strokeweight="1pt">
                  <v:textbox inset="0,0,0,0">
                    <w:txbxContent>
                      <w:p w:rsidR="00211769" w:rsidRPr="004871D0" w:rsidRDefault="00211769" w:rsidP="00211769">
                        <w:pPr>
                          <w:jc w:val="center"/>
                        </w:pPr>
                        <w:r w:rsidRPr="004871D0">
                          <w:t>1</w:t>
                        </w:r>
                      </w:p>
                    </w:txbxContent>
                  </v:textbox>
                </v:oval>
                <v:shape id="Connecteur droit avec flèche 22" o:spid="_x0000_s1046" type="#_x0000_t32" style="position:absolute;left:3380;top:6036;width:0;height:8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hYoMEAAADbAAAADwAAAGRycy9kb3ducmV2LnhtbERPTYvCMBC9C/sfwizsRdZUQanVKLIg&#10;LIKC1cvexmZsyjaT0kRb/705CB4f73u57m0t7tT6yrGC8SgBQVw4XXGp4HzafqcgfEDWWDsmBQ/y&#10;sF59DJaYadfxke55KEUMYZ+hAhNCk0npC0MW/cg1xJG7utZiiLAtpW6xi+G2lpMkmUmLFccGgw39&#10;GCr+85tVkE7NfHqZjMvDVf/V1Wy32afDTqmvz36zABGoD2/xy/2rFczj2Pgl/gC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eFigwQAAANsAAAAPAAAAAAAAAAAAAAAA&#10;AKECAABkcnMvZG93bnJldi54bWxQSwUGAAAAAAQABAD5AAAAjwMAAAAA&#10;" strokecolor="#4579b8" strokeweight="1.5pt">
                  <v:stroke endarrow="classic" endarrowlength="long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2898775</wp:posOffset>
                </wp:positionV>
                <wp:extent cx="285750" cy="285750"/>
                <wp:effectExtent l="11430" t="11430" r="7620" b="7620"/>
                <wp:wrapNone/>
                <wp:docPr id="95" name="Ellips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11769" w:rsidRPr="004871D0" w:rsidRDefault="00211769" w:rsidP="00211769"/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47" style="position:absolute;left:0;text-align:left;margin-left:270.45pt;margin-top:228.25pt;width:22.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" filled="f" strokeweight="1pt">
                <v:textbox inset="0,0,0,0">
                  <w:txbxContent>
                    <w:p w:rsidR="00211769" w:rsidRPr="004871D0" w:rsidRDefault="00211769" w:rsidP="00211769"/>
                  </w:txbxContent>
                </v:textbox>
              </v:oval>
            </w:pict>
          </mc:Fallback>
        </mc:AlternateContent>
      </w:r>
      <w:r w:rsidR="00211769">
        <w:rPr>
          <w:noProof/>
          <w:lang w:eastAsia="fr-FR"/>
        </w:rPr>
        <w:drawing>
          <wp:inline distT="0" distB="0" distL="0" distR="0">
            <wp:extent cx="5706110" cy="32772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69" w:rsidRDefault="00211769" w:rsidP="00211769">
      <w:r>
        <w:rPr>
          <w:noProof/>
          <w:lang w:eastAsia="fr-FR"/>
        </w:rPr>
        <w:lastRenderedPageBreak/>
        <w:drawing>
          <wp:inline distT="0" distB="0" distL="0" distR="0">
            <wp:extent cx="6298565" cy="913638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1065" r="1421" b="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769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736B" w:rsidRPr="00FF5990" w:rsidRDefault="00C22FC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FF5990">
      <w:rPr>
        <w:sz w:val="16"/>
        <w:szCs w:val="16"/>
      </w:rPr>
      <w:fldChar w:fldCharType="begin"/>
    </w:r>
    <w:r w:rsidRPr="00FF5990">
      <w:rPr>
        <w:sz w:val="16"/>
        <w:szCs w:val="16"/>
      </w:rPr>
      <w:instrText xml:space="preserve"> FILENAME  \* MERGEFORMAT </w:instrText>
    </w:r>
    <w:r w:rsidRPr="00FF5990">
      <w:rPr>
        <w:sz w:val="16"/>
        <w:szCs w:val="16"/>
      </w:rPr>
      <w:fldChar w:fldCharType="separate"/>
    </w:r>
    <w:r w:rsidR="006225FC" w:rsidRPr="006225FC">
      <w:rPr>
        <w:rFonts w:eastAsiaTheme="minorHAnsi" w:cs="Calibri"/>
        <w:noProof/>
        <w:sz w:val="16"/>
        <w:szCs w:val="16"/>
      </w:rPr>
      <w:t>07_CPT</w:t>
    </w:r>
    <w:r w:rsidR="006225FC">
      <w:rPr>
        <w:noProof/>
        <w:sz w:val="16"/>
        <w:szCs w:val="16"/>
      </w:rPr>
      <w:t>_01_Applications_01.docx</w:t>
    </w:r>
    <w:r w:rsidRPr="00FF5990">
      <w:rPr>
        <w:noProof/>
        <w:sz w:val="16"/>
        <w:szCs w:val="16"/>
      </w:rPr>
      <w:fldChar w:fldCharType="end"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252522" w:rsidRPr="00FF5990">
      <w:rPr>
        <w:rFonts w:eastAsiaTheme="minorHAnsi" w:cs="Calibri"/>
        <w:b/>
        <w:sz w:val="16"/>
        <w:szCs w:val="16"/>
      </w:rPr>
      <w:fldChar w:fldCharType="begin"/>
    </w:r>
    <w:r w:rsidR="00DE736B" w:rsidRPr="00FF5990">
      <w:rPr>
        <w:rFonts w:eastAsiaTheme="minorHAnsi" w:cs="Calibri"/>
        <w:b/>
        <w:sz w:val="16"/>
        <w:szCs w:val="16"/>
      </w:rPr>
      <w:instrText xml:space="preserve"> PAGE </w:instrText>
    </w:r>
    <w:r w:rsidR="00252522" w:rsidRPr="00FF5990">
      <w:rPr>
        <w:rFonts w:eastAsiaTheme="minorHAnsi" w:cs="Calibri"/>
        <w:b/>
        <w:sz w:val="16"/>
        <w:szCs w:val="16"/>
      </w:rPr>
      <w:fldChar w:fldCharType="separate"/>
    </w:r>
    <w:r w:rsidR="006225FC">
      <w:rPr>
        <w:rFonts w:eastAsiaTheme="minorHAnsi" w:cs="Calibri"/>
        <w:b/>
        <w:noProof/>
        <w:sz w:val="16"/>
        <w:szCs w:val="16"/>
      </w:rPr>
      <w:t>7</w:t>
    </w:r>
    <w:r w:rsidR="00252522" w:rsidRPr="00FF5990">
      <w:rPr>
        <w:rFonts w:eastAsiaTheme="minorHAnsi" w:cs="Calibri"/>
        <w:b/>
        <w:sz w:val="16"/>
        <w:szCs w:val="16"/>
      </w:rPr>
      <w:fldChar w:fldCharType="end"/>
    </w:r>
    <w:r w:rsidR="00DE736B" w:rsidRPr="00FF5990">
      <w:rPr>
        <w:rFonts w:eastAsiaTheme="minorHAnsi" w:cs="Calibri"/>
        <w:b/>
        <w:sz w:val="16"/>
        <w:szCs w:val="16"/>
      </w:rPr>
      <w:t>/</w:t>
    </w:r>
    <w:r w:rsidRPr="00FF5990">
      <w:rPr>
        <w:sz w:val="16"/>
        <w:szCs w:val="16"/>
      </w:rPr>
      <w:fldChar w:fldCharType="begin"/>
    </w:r>
    <w:r w:rsidRPr="00FF5990">
      <w:rPr>
        <w:sz w:val="16"/>
        <w:szCs w:val="16"/>
      </w:rPr>
      <w:instrText xml:space="preserve"> NUMPAGES  \* MERGEFORMAT </w:instrText>
    </w:r>
    <w:r w:rsidRPr="00FF5990">
      <w:rPr>
        <w:sz w:val="16"/>
        <w:szCs w:val="16"/>
      </w:rPr>
      <w:fldChar w:fldCharType="separate"/>
    </w:r>
    <w:r w:rsidR="006225FC" w:rsidRPr="006225FC">
      <w:rPr>
        <w:rFonts w:eastAsiaTheme="minorHAnsi" w:cs="Calibri"/>
        <w:b/>
        <w:noProof/>
        <w:sz w:val="16"/>
        <w:szCs w:val="16"/>
      </w:rPr>
      <w:t>7</w:t>
    </w:r>
    <w:r w:rsidRPr="00FF5990">
      <w:rPr>
        <w:rFonts w:eastAsiaTheme="minorHAnsi" w:cs="Calibri"/>
        <w:b/>
        <w:noProof/>
        <w:sz w:val="16"/>
        <w:szCs w:val="16"/>
      </w:rPr>
      <w:fldChar w:fldCharType="end"/>
    </w:r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07 – Étude des systèmes mécaniques – Concevoir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E82771" w:rsidRDefault="00E82771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6225FC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>
                    <wp:extent cx="186690" cy="189230"/>
                    <wp:effectExtent l="6985" t="8890" r="6350" b="11430"/>
                    <wp:docPr id="24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5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4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55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uGI8IAAADbAAAADwAAAGRycy9kb3ducmV2LnhtbESPQYvCMBSE7wv+h/AEL4umCu7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uGI8IAAADbAAAADwAAAAAAAAAAAAAA&#10;AAChAgAAZHJzL2Rvd25yZXYueG1sUEsFBgAAAAAEAAQA+QAAAJADAAAAAA=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kYVMUAAADbAAAADwAAAGRycy9kb3ducmV2LnhtbESPzWrDMBCE74G+g9hCLqGRE6j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kYVMUAAADbAAAADwAAAAAAAAAA&#10;AAAAAAChAgAAZHJzL2Rvd25yZXYueG1sUEsFBgAAAAAEAAQA+QAAAJM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vBsEAAADbAAAADwAAAGRycy9kb3ducmV2LnhtbERPyWrDMBC9B/oPYgq5hFp2DqnrWAlJ&#10;oVBya1KKj4M1Xog1Mpa89O+jQ6HHx9vz42I6MdHgWssKkigGQVxa3XKt4Pv28ZKCcB5ZY2eZFPyS&#10;g+PhaZVjpu3MXzRdfS1CCLsMFTTe95mUrmzIoItsTxy4yg4GfYBDLfWAcwg3ndzG8U4abDk0NNjT&#10;e0Pl/ToaBWN32dzGH59M9Xl6rdK3tFgKp9T6eTntQXha/L/4z/2pFezC+v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YO8G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fnu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P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1+e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V5zM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hD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BXnMwQAAANsAAAAPAAAAAAAAAAAAAAAA&#10;AKECAABkcnMvZG93bnJldi54bWxQSwUGAAAAAAQABAD5AAAAjwMAAAAA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BEI8MAAADbAAAADwAAAGRycy9kb3ducmV2LnhtbESPQWvCQBSE70L/w/IKvUizabVB0qwi&#10;BaEnoVFoj4/sMwnNvo27a5L+e7cgeBxm5hum2EymEwM531pW8JKkIIgrq1uuFRwPu+cVCB+QNXaW&#10;ScEfedisH2YF5tqO/EVDGWoRIexzVNCE0OdS+qohgz6xPXH0TtYZDFG6WmqHY4SbTr6maSYNthwX&#10;Guzpo6Hqt7wYBfu3eTYM4Tz3uP/BsfxmOXYLpZ4ep+07iEBTuIdv7U+tIFvC/5f4A+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gRCPDAAAA2wAAAA8AAAAAAAAAAAAA&#10;AAAAoQIAAGRycy9kb3ducmV2LnhtbFBLBQYAAAAABAAEAPkAAACRAwAAAAA=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zhuMIAAADbAAAADwAAAGRycy9kb3ducmV2LnhtbESPQYvCMBSE78L+h/AWvIhNXbFI1ygi&#10;LOxJsAp6fDTPtmzzUptsW/+9EQSPw8x8w6w2g6lFR62rLCuYRTEI4tzqigsFp+PPdAnCeWSNtWVS&#10;cCcHm/XHaIWptj0fqMt8IQKEXYoKSu+bVEqXl2TQRbYhDt7VtgZ9kG0hdYt9gJtafsVxIg1WHBZK&#10;bGhXUv6X/RsF+8Uk6Tp/mzjcX7DPziz7eq7U+HPYfoPwNPh3+NX+1QqSBTy/hB8g1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zhuMIAAADbAAAADwAAAAAAAAAAAAAA&#10;AAChAgAAZHJzL2Rvd25yZXYueG1sUEsFBgAAAAAEAAQA+QAAAJADAAAAAA==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5/z8IAAADbAAAADwAAAGRycy9kb3ducmV2LnhtbESPQYvCMBSE74L/ITxhL2JTVyxSjSKC&#10;4EmwK+jx0TzbYvNSm9h2//1mYWGPw8x8w2x2g6lFR62rLCuYRzEI4tzqigsF16/jbAXCeWSNtWVS&#10;8E0OdtvxaIOptj1fqMt8IQKEXYoKSu+bVEqXl2TQRbYhDt7DtgZ9kG0hdYt9gJtafsZxIg1WHBZK&#10;bOhQUv7M3kbBeTlNus6/pg7Pd+yzG8u+Xij1MRn2axCeBv8f/muftIIkgd8v4Q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5/z8IAAADbAAAADwAAAAAAAAAAAAAA&#10;AAChAgAAZHJzL2Rvd25yZXYueG1sUEsFBgAAAAAEAAQA+QAAAJADAAAAAA==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BKisMAAADbAAAADwAAAGRycy9kb3ducmV2LnhtbESPQWvCQBSE74L/YXkFL6KbNphK6iql&#10;UPAUaCy0x0f2NQnNvo272yT+e7cgeBxm5htmd5hMJwZyvrWs4HGdgCCurG65VvB5el9tQfiArLGz&#10;TAou5OGwn892mGs78gcNZahFhLDPUUETQp9L6auGDPq17Ymj92OdwRClq6V2OEa46eRTkmTSYMtx&#10;ocGe3hqqfss/o6DYLLNhCOelx+Ibx/KL5dilSi0eptcXEIGmcA/f2ket4Dm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QSorDAAAA2wAAAA8AAAAAAAAAAAAA&#10;AAAAoQIAAGRycy9kb3ducmV2LnhtbFBLBQYAAAAABAAEAPkAAACRAwAAAAA=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3ZcIAAADbAAAADwAAAGRycy9kb3ducmV2LnhtbESPT4vCMBTE74LfITxhL6LpKv6hGmUR&#10;hD0JWwU9PppnW2xeahPb+u2NsOBxmJnfMOttZ0rRUO0Kywq+xxEI4tTqgjMFp+N+tAThPLLG0jIp&#10;eJKD7abfW2Osbct/1CQ+EwHCLkYFufdVLKVLczLoxrYiDt7V1gZ9kHUmdY1tgJtSTqJoLg0WHBZy&#10;rGiXU3pLHkbBYTacN42/Dx0eLtgmZ5ZtOVXqa9D9rEB46vwn/N/+1QoWM3h/CT9Ab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V3Zc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fpEsMAAADbAAAADwAAAGRycy9kb3ducmV2LnhtbESPQWvCQBSE70L/w/IKvYjZtGIsaVaR&#10;gtCT0Ci0x0f2NQnNvo27a5L+e7cgeBxm5hum2E6mEwM531pW8JykIIgrq1uuFZyO+8UrCB+QNXaW&#10;ScEfedhuHmYF5tqO/ElDGWoRIexzVNCE0OdS+qohgz6xPXH0fqwzGKJ0tdQOxwg3nXxJ00wabDku&#10;NNjTe0PVb3kxCg6reTYM4Tz3ePjGsfxiOXZLpZ4ep90biEBTuIdv7Q+tYJ3B/5f4A+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n6RLDAAAA2wAAAA8AAAAAAAAAAAAA&#10;AAAAoQIAAGRycy9kb3ducmV2LnhtbFBLBQYAAAAABAAEAPkAAACR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Dhr8MAAADbAAAADwAAAGRycy9kb3ducmV2LnhtbESPQYvCMBSE7wv+h/CEvSya6mFbq1FU&#10;EJa9aUU8PppnW2xeSpPW7r/fCILHYWa+YVabwdSip9ZVlhXMphEI4tzqigsF5+wwSUA4j6yxtkwK&#10;/sjBZj36WGGq7YOP1J98IQKEXYoKSu+bVEqXl2TQTW1DHLybbQ36INtC6hYfAW5qOY+ib2mw4rBQ&#10;YkP7kvL7qTMKuvr3K+suftYXuz6+JYvkOlydUp/jYbsE4Wnw7/Cr/aMVxDE8v4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Q4a/DAAAA2wAAAA8AAAAAAAAAAAAA&#10;AAAAoQIAAGRycy9kb3ducmV2LnhtbFBLBQYAAAAABAAEAPkAAACRAwAAAAA=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913cEAAADbAAAADwAAAGRycy9kb3ducmV2LnhtbERPyWrDMBC9B/oPYgq5hFp2Do3rWAlJ&#10;oVBya1KKj4M1Xog1Mpa89O+jQ6HHx9vz42I6MdHgWssKkigGQVxa3XKt4Pv28ZKCcB5ZY2eZFPyS&#10;g+PhaZVjpu3MXzRdfS1CCLsMFTTe95mUrmzIoItsTxy4yg4GfYBDLfWAcwg3ndzG8as02HJoaLCn&#10;94bK+3U0CsbusrmNPz6Z6vO0q9K3tFgKp9T6eTntQXha/L/4z/2pFezC2PAl/AB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z3XdwQAAANsAAAAPAAAAAAAAAAAAAAAA&#10;AKECAABkcnMvZG93bnJldi54bWxQSwUGAAAAAAQABAD5AAAAjwMAAAAA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PQRsQAAADbAAAADwAAAGRycy9kb3ducmV2LnhtbESPT2vCQBTE7wW/w/KEXopu4qGJ0VVU&#10;EEpvjSIeH9lnEsy+DdnNn377bqHQ4zAzv2G2+8k0YqDO1ZYVxMsIBHFhdc2lguvlvEhBOI+ssbFM&#10;Cr7JwX43e9lipu3IXzTkvhQBwi5DBZX3bSalKyoy6Ja2JQ7ew3YGfZBdKXWHY4CbRq6i6F0arDks&#10;VNjSqaLimfdGQd98vl36m4+H8jgkj3Sd3qe7U+p1Ph02IDxN/j/81/7QCpI1/H4JP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9BGxAAAANsAAAAPAAAAAAAAAAAA&#10;AAAAAKECAABkcnMvZG93bnJldi54bWxQSwUGAAAAAAQABAD5AAAAkgMAAAAA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wJ/MAAAADbAAAADwAAAGRycy9kb3ducmV2LnhtbERPy4rCMBTdC/5DuIIb0VQX2qmN4gwI&#10;gzsfDC4vze0Dm5vSpLX+/WQhuDycd7ofTC16al1lWcFyEYEgzqyuuFBwux7nMQjnkTXWlknBixzs&#10;d+NRiom2Tz5Tf/GFCCHsElRQet8kUrqsJINuYRviwOW2NegDbAupW3yGcFPLVRStpcGKQ0OJDf2U&#10;lD0unVHQ1afZtfvzy7747jd5/BXfh7tTajoZDlsQngb/Eb/dv1pBHNaHL+EHyN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5sCfzAAAAA2wAAAA8AAAAAAAAAAAAAAAAA&#10;oQIAAGRycy9kb3ducmV2LnhtbFBLBQYAAAAABAAEAPkAAACOAwAAAAA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sBQcMAAADbAAAADwAAAGRycy9kb3ducmV2LnhtbESPwWrDMBBE74X8g9hALyGR01JjnMgm&#10;FAo9BeoGkuNibWwTaeVYqu3+fVUo9DjMzBtmX87WiJEG3zlWsN0kIIhrpztuFJw+39YZCB+QNRrH&#10;pOCbPJTF4mGPuXYTf9BYhUZECPscFbQh9LmUvm7Jot+4njh6VzdYDFEOjdQDThFujXxKklRa7Dgu&#10;tNjTa0v1rfqyCo4vq3Qcw33l8XjBqTqznMyzUo/L+bADEWgO/+G/9rtWkG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bAUHDAAAA2wAAAA8AAAAAAAAAAAAA&#10;AAAAoQIAAGRycy9kb3ducmV2LnhtbFBLBQYAAAAABAAEAPkAAACRAwAAAAA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IyEMQAAADbAAAADwAAAGRycy9kb3ducmV2LnhtbESPS2vDMBCE74X8B7GFXkotO4fUcaOY&#10;JFAoueVByHGx1g9qrYwlO+6/jwKBHoeZ+YZZ5ZNpxUi9aywrSKIYBHFhdcOVgvPp+yMF4TyyxtYy&#10;KfgjB/l69rLCTNsbH2g8+koECLsMFdTed5mUrqjJoItsRxy80vYGfZB9JXWPtwA3rZzH8UIabDgs&#10;1NjRrqbi9zgYBUO7fz8NF5+M1Xb8LNNlep2uTqm312nzBcLT5P/Dz/aPVpDO4fEl/AC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8jIQxAAAANsAAAAPAAAAAAAAAAAA&#10;AAAAAKECAABkcnMvZG93bnJldi54bWxQSwUGAAAAAAQABAD5AAAAkgMAAAAA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U6rcMAAADbAAAADwAAAGRycy9kb3ducmV2LnhtbESPwWrDMBBE74X8g9hALiGRm1BjnMim&#10;FAo5BeoG2uNibSwTa+Vaqu38fVUo9DjMzBvmWM62EyMNvnWs4HGbgCCunW65UXB5f91kIHxA1tg5&#10;JgV38lAWi4cj5tpN/EZjFRoRIexzVGBC6HMpfW3Iot+6njh6VzdYDFEOjdQDThFuO7lLklRabDku&#10;GOzpxVB9q76tgvPTOh3H8LX2eP7EqfpgOXV7pVbL+fkAItAc/sN/7ZNWkO3h90v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FOq3DAAAA2wAAAA8AAAAAAAAAAAAA&#10;AAAAoQIAAGRycy9kb3ducmV2LnhtbFBLBQYAAAAABAAEAPkAAACRAwAAAAA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P/8MAAADb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8RJ+v4Qf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XD//DAAAA2wAAAA8AAAAAAAAAAAAA&#10;AAAAoQIAAGRycy9kb3ducmV2LnhtbFBLBQYAAAAABAAEAPkAAACR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HQsMAAADbAAAADwAAAGRycy9kb3ducmV2LnhtbESPQWvCQBSE7wX/w/KEXkQ3tRhCdBUp&#10;CJ6EpoIeH9lnEsy+jbtrkv77bqHQ4zAz3zCb3Wha0ZPzjWUFb4sEBHFpdcOVgvPXYZ6B8AFZY2uZ&#10;FHyTh9128rLBXNuBP6kvQiUihH2OCuoQulxKX9Zk0C9sRxy9m3UGQ5SuktrhEOGmlcskSaXBhuNC&#10;jR191FTei6dRcFrN0r4Pj5nH0xWH4sJyaN+Vep2O+zWIQGP4D/+1j1pBtoLfL/E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gB0LDAAAA2wAAAA8AAAAAAAAAAAAA&#10;AAAAoQIAAGRycy9kb3ducmV2LnhtbFBLBQYAAAAABAAEAPkAAACRAwAAAAA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ZNcMAAADbAAAADwAAAGRycy9kb3ducmV2LnhtbESPwWrDMBBE74X8g9hCL6GW21JjHCsh&#10;BAI5BeoE0uNibWxTa+VIqu3+fVUo5DjMzBum3MymFyM531lW8JKkIIhrqztuFJxP++cchA/IGnvL&#10;pOCHPGzWi4cSC20n/qCxCo2IEPYFKmhDGAopfd2SQZ/YgTh6V+sMhihdI7XDKcJNL1/TNJMGO44L&#10;LQ60a6n+qr6NguP7MhvHcFt6PH7iVF1YTv2bUk+P83YFItAc7uH/9kEryDP4+xJ/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ymTXDAAAA2wAAAA8AAAAAAAAAAAAA&#10;AAAAoQIAAGRycy9kb3ducmV2LnhtbFBLBQYAAAAABAAEAPkAAACRAwAAAAA=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WRiMMAAADbAAAADwAAAGRycy9kb3ducmV2LnhtbESPT4vCMBTE7wt+h/AEL4umelhrbSoq&#10;CMve/IN4fDTPtti8lCat9dtvFhY8DjPzGybdDKYWPbWusqxgPotAEOdWV1wouJwP0xiE88gaa8uk&#10;4EUONtnoI8VE2ycfqT/5QgQIuwQVlN43iZQuL8mgm9mGOHh32xr0QbaF1C0+A9zUchFFX9JgxWGh&#10;xIb2JeWPU2cUdPXP57m7+nlf7PrlPV7Ft+HmlJqMh+0ahKfBv8P/7W+tIF7C35fwA2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FkYjDAAAA2wAAAA8AAAAAAAAAAAAA&#10;AAAAoQIAAGRycy9kb3ducmV2LnhtbFBLBQYAAAAABAAEAPkAAACRAwAAAAA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o3MAAAADbAAAADwAAAGRycy9kb3ducmV2LnhtbERPTWuDQBC9F/IflgnkEuralAaxrhIK&#10;gZyE2kByHNypSt1Z427U/PvuodDj431nxWJ6MdHoOssKXqIYBHFtdceNgvPX8TkB4Tyyxt4yKXiQ&#10;gyJfPWWYajvzJ02Vb0QIYZeigtb7IZXS1S0ZdJEdiAP3bUeDPsCxkXrEOYSbXu7ieC8NdhwaWhzo&#10;o6X6p7obBeXbdj9N/rZ1WF5xri4s5/5Vqc16ObyD8LT4f/Gf+6QVJGFs+BJ+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hqNzAAAAA2wAAAA8AAAAAAAAAAAAAAAAA&#10;oQIAAGRycy9kb3ducmV2LnhtbFBLBQYAAAAABAAEAPkAAACOAwAAAAA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agYcMAAADbAAAADwAAAGRycy9kb3ducmV2LnhtbESPT4vCMBTE7wv7HcJb8LJoqget3UZR&#10;QRBvqyIeH83rH7Z5KU1a67c3woLHYWZ+w6TrwdSip9ZVlhVMJxEI4szqigsFl/N+HINwHlljbZkU&#10;PMjBevX5kWKi7Z1/qT/5QgQIuwQVlN43iZQuK8mgm9iGOHi5bQ36INtC6hbvAW5qOYuiuTRYcVgo&#10;saFdSdnfqTMKuvr4fe6uftoX236Rx8v4NtycUqOvYfMDwtPg3+H/9kEriJfw+hJ+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WoGHDAAAA2wAAAA8AAAAAAAAAAAAA&#10;AAAAoQIAAGRycy9kb3ducmV2LnhtbFBLBQYAAAAABAAEAPkAAACRAwAAAAA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WfIcAAAADbAAAADwAAAGRycy9kb3ducmV2LnhtbERPy4rCMBTdC/5DuMJsxKa60FqN4gwI&#10;4k4dBpeX5vaBzU1p0tr5e7MQXB7Oe7sfTC16al1lWcE8ikEQZ1ZXXCj4vR1nCQjnkTXWlknBPznY&#10;78ajLabaPvlC/dUXIoSwS1FB6X2TSumykgy6yDbEgctta9AH2BZSt/gM4aaWizheSoMVh4YSG/op&#10;KXtcO6Ogq8/TW/fn533x3a/yZJ3ch7tT6msyHDYgPA3+I367T1rBOqwPX8IPk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1nyHAAAAA2wAAAA8AAAAAAAAAAAAAAAAA&#10;oQIAAGRycy9kb3ducmV2LnhtbFBLBQYAAAAABAAEAPkAAACOAwAAAAA=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k6usQAAADbAAAADwAAAGRycy9kb3ducmV2LnhtbESPzWrDMBCE74W8g9hALiWRnUNrO1FM&#10;UiiU3pqE4ONibWwTa2Us+advXxUKPQ4z8w2zz2fTipF611hWEG8iEMSl1Q1XCq6X93UCwnlkja1l&#10;UvBNDvLD4mmPmbYTf9F49pUIEHYZKqi97zIpXVmTQbexHXHw7rY36IPsK6l7nALctHIbRS/SYMNh&#10;ocaO3moqH+fBKBjaz+fLcPPxWJ3G13uSJsVcOKVWy/m4A+Fp9v/hv/aHVpDG8Psl/AB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Tq6xAAAANsAAAAPAAAAAAAAAAAA&#10;AAAAAKECAABkcnMvZG93bnJldi54bWxQSwUGAAAAAAQABAD5AAAAkgMAAAAA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ukzc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awT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K6TNxAAAANsAAAAPAAAAAAAAAAAA&#10;AAAAAKECAABkcnMvZG93bnJldi54bWxQSwUGAAAAAAQABAD5AAAAkgMAAAAA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yscMMAAADbAAAADwAAAGRycy9kb3ducmV2LnhtbESPQWvCQBSE74L/YXkFL6KbNhhq6iql&#10;UPAUaCy0x0f2NQnNvo272yT+e7cgeBxm5htmd5hMJwZyvrWs4HGdgCCurG65VvB5el89g/ABWWNn&#10;mRRcyMNhP5/tMNd25A8aylCLCGGfo4ImhD6X0lcNGfRr2xNH78c6gyFKV0vtcIxw08mnJMmkwZbj&#10;QoM9vTVU/ZZ/RkGxWWbDEM5Lj8U3juUXy7FLlVo8TK8vIAJN4R6+tY9awTaF/y/xB8j9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crHDDAAAA2wAAAA8AAAAAAAAAAAAA&#10;AAAAoQIAAGRycy9kb3ducmV2LnhtbFBLBQYAAAAABAAEAPkAAACRAwAAAAA=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6ZIs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qy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OmSLDAAAA2wAAAA8AAAAAAAAAAAAA&#10;AAAAoQIAAGRycy9kb3ducmV2LnhtbFBLBQYAAAAABAAEAPkAAACRAwAAAAA=&#10;" strokeweight="1pt"/>
                    </v:group>
                    <w10:anchorlock/>
                  </v:group>
                </w:pict>
              </mc:Fallback>
            </mc:AlternateConten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E82771" w:rsidTr="00270772">
      <w:tc>
        <w:tcPr>
          <w:tcW w:w="4644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B42ACB">
            <w:rPr>
              <w:rFonts w:ascii="French Script MT" w:eastAsiaTheme="minorHAnsi" w:hAnsi="French Script MT" w:cs="Calibri"/>
              <w:sz w:val="16"/>
              <w:szCs w:val="16"/>
            </w:rPr>
            <w:t>Conception</w:t>
          </w: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 – 1 – Représentation des pièces en 2D</w:t>
          </w:r>
        </w:p>
      </w:tc>
      <w:tc>
        <w:tcPr>
          <w:tcW w:w="2253" w:type="dxa"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E82771" w:rsidRDefault="00E82771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E82771" w:rsidRDefault="00E82771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F434DD"/>
    <w:multiLevelType w:val="hybridMultilevel"/>
    <w:tmpl w:val="823A70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4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6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06FC8"/>
    <w:multiLevelType w:val="hybridMultilevel"/>
    <w:tmpl w:val="595A6C1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275CCD"/>
    <w:multiLevelType w:val="hybridMultilevel"/>
    <w:tmpl w:val="E6CE1E30"/>
    <w:lvl w:ilvl="0" w:tplc="040C0005">
      <w:start w:val="1"/>
      <w:numFmt w:val="bullet"/>
      <w:lvlText w:val=""/>
      <w:lvlJc w:val="left"/>
      <w:pPr>
        <w:ind w:left="8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2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3A7E91"/>
    <w:multiLevelType w:val="hybridMultilevel"/>
    <w:tmpl w:val="ACC22E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C1711D"/>
    <w:multiLevelType w:val="hybridMultilevel"/>
    <w:tmpl w:val="44E432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E83182"/>
    <w:multiLevelType w:val="hybridMultilevel"/>
    <w:tmpl w:val="EBAA5B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>
      <w:startOverride w:val="1"/>
    </w:lvlOverride>
  </w:num>
  <w:num w:numId="2">
    <w:abstractNumId w:val="23"/>
    <w:lvlOverride w:ilvl="0">
      <w:startOverride w:val="1"/>
    </w:lvlOverride>
  </w:num>
  <w:num w:numId="3">
    <w:abstractNumId w:val="11"/>
    <w:lvlOverride w:ilvl="0">
      <w:startOverride w:val="1"/>
    </w:lvlOverride>
  </w:num>
  <w:num w:numId="4">
    <w:abstractNumId w:val="16"/>
    <w:lvlOverride w:ilvl="0">
      <w:startOverride w:val="1"/>
    </w:lvlOverride>
  </w:num>
  <w:num w:numId="5">
    <w:abstractNumId w:val="5"/>
  </w:num>
  <w:num w:numId="6">
    <w:abstractNumId w:val="25"/>
  </w:num>
  <w:num w:numId="7">
    <w:abstractNumId w:val="30"/>
  </w:num>
  <w:num w:numId="8">
    <w:abstractNumId w:val="14"/>
  </w:num>
  <w:num w:numId="9">
    <w:abstractNumId w:val="20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7"/>
  </w:num>
  <w:num w:numId="12">
    <w:abstractNumId w:val="26"/>
  </w:num>
  <w:num w:numId="13">
    <w:abstractNumId w:val="16"/>
  </w:num>
  <w:num w:numId="14">
    <w:abstractNumId w:val="28"/>
  </w:num>
  <w:num w:numId="15">
    <w:abstractNumId w:val="33"/>
  </w:num>
  <w:num w:numId="16">
    <w:abstractNumId w:val="22"/>
  </w:num>
  <w:num w:numId="17">
    <w:abstractNumId w:val="23"/>
  </w:num>
  <w:num w:numId="18">
    <w:abstractNumId w:val="23"/>
    <w:lvlOverride w:ilvl="0">
      <w:startOverride w:val="1"/>
    </w:lvlOverride>
  </w:num>
  <w:num w:numId="19">
    <w:abstractNumId w:val="2"/>
  </w:num>
  <w:num w:numId="20">
    <w:abstractNumId w:val="10"/>
  </w:num>
  <w:num w:numId="21">
    <w:abstractNumId w:val="8"/>
  </w:num>
  <w:num w:numId="22">
    <w:abstractNumId w:val="4"/>
  </w:num>
  <w:num w:numId="23">
    <w:abstractNumId w:val="3"/>
  </w:num>
  <w:num w:numId="24">
    <w:abstractNumId w:val="13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2"/>
  </w:num>
  <w:num w:numId="28">
    <w:abstractNumId w:val="24"/>
  </w:num>
  <w:num w:numId="29">
    <w:abstractNumId w:val="10"/>
    <w:lvlOverride w:ilvl="0">
      <w:startOverride w:val="1"/>
    </w:lvlOverride>
  </w:num>
  <w:num w:numId="30">
    <w:abstractNumId w:val="3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30"/>
    <w:lvlOverride w:ilvl="0">
      <w:startOverride w:val="1"/>
    </w:lvlOverride>
  </w:num>
  <w:num w:numId="33">
    <w:abstractNumId w:val="19"/>
  </w:num>
  <w:num w:numId="34">
    <w:abstractNumId w:val="6"/>
  </w:num>
  <w:num w:numId="35">
    <w:abstractNumId w:val="30"/>
    <w:lvlOverride w:ilvl="0">
      <w:startOverride w:val="1"/>
    </w:lvlOverride>
  </w:num>
  <w:num w:numId="36">
    <w:abstractNumId w:val="10"/>
    <w:lvlOverride w:ilvl="0">
      <w:startOverride w:val="1"/>
    </w:lvlOverride>
  </w:num>
  <w:num w:numId="37">
    <w:abstractNumId w:val="30"/>
    <w:lvlOverride w:ilvl="0">
      <w:startOverride w:val="1"/>
    </w:lvlOverride>
  </w:num>
  <w:num w:numId="38">
    <w:abstractNumId w:val="7"/>
  </w:num>
  <w:num w:numId="39">
    <w:abstractNumId w:val="15"/>
  </w:num>
  <w:num w:numId="40">
    <w:abstractNumId w:val="21"/>
  </w:num>
  <w:num w:numId="41">
    <w:abstractNumId w:val="17"/>
  </w:num>
  <w:num w:numId="42">
    <w:abstractNumId w:val="18"/>
  </w:num>
  <w:num w:numId="43">
    <w:abstractNumId w:val="32"/>
  </w:num>
  <w:num w:numId="44">
    <w:abstractNumId w:val="29"/>
  </w:num>
  <w:num w:numId="45">
    <w:abstractNumId w:val="9"/>
  </w:num>
  <w:num w:numId="46">
    <w:abstractNumId w:val="3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7A8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B0EFB"/>
    <w:rsid w:val="001B1CF5"/>
    <w:rsid w:val="001B1D33"/>
    <w:rsid w:val="001B37B9"/>
    <w:rsid w:val="001B7613"/>
    <w:rsid w:val="001D4657"/>
    <w:rsid w:val="001D5C47"/>
    <w:rsid w:val="001E318F"/>
    <w:rsid w:val="00211769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25FC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6253A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22FC6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  <w:rsid w:val="00FF5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ED109-77B0-4691-9D74-E2A07D63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219</TotalTime>
  <Pages>7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32</cp:revision>
  <cp:lastPrinted>2014-09-08T20:46:00Z</cp:lastPrinted>
  <dcterms:created xsi:type="dcterms:W3CDTF">2013-09-01T12:24:00Z</dcterms:created>
  <dcterms:modified xsi:type="dcterms:W3CDTF">2014-09-08T20:47:00Z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